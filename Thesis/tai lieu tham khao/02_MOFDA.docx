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5C855" w14:textId="45EB077D" w:rsidR="008E1B09" w:rsidRPr="008E1B09" w:rsidRDefault="00A66F0F" w:rsidP="008E1B09">
      <w:pPr>
        <w:pStyle w:val="TIEUDE"/>
        <w:rPr>
          <w:szCs w:val="28"/>
        </w:rPr>
      </w:pPr>
      <w:bookmarkStart w:id="0" w:name="OLE_LINK712"/>
      <w:bookmarkStart w:id="1" w:name="OLE_LINK68"/>
      <w:bookmarkStart w:id="2" w:name="OLE_LINK15"/>
      <w:bookmarkStart w:id="3" w:name="_Hlk116981493"/>
      <w:bookmarkStart w:id="4" w:name="_Hlk20582729"/>
      <w:r w:rsidRPr="00A66F0F">
        <w:rPr>
          <w:color w:val="2E74B5" w:themeColor="accent1" w:themeShade="BF"/>
          <w:szCs w:val="28"/>
        </w:rPr>
        <w:t xml:space="preserve">Real-World Steel Frame Optimization Using a Hybrid Leader Selection-Based </w:t>
      </w:r>
      <w:r w:rsidR="008E1B09" w:rsidRPr="008E1B09">
        <w:rPr>
          <w:color w:val="2E74B5" w:themeColor="accent1" w:themeShade="BF"/>
          <w:szCs w:val="28"/>
        </w:rPr>
        <w:t>Multi-Objective Flow Direction Algorithm</w:t>
      </w:r>
    </w:p>
    <w:bookmarkEnd w:id="0"/>
    <w:bookmarkEnd w:id="1"/>
    <w:bookmarkEnd w:id="2"/>
    <w:p w14:paraId="6117A040" w14:textId="599C5E50" w:rsidR="00E81E39" w:rsidRPr="00335AAD" w:rsidRDefault="00E81E39" w:rsidP="00764228">
      <w:pPr>
        <w:jc w:val="center"/>
        <w:rPr>
          <w:rFonts w:asciiTheme="minorHAnsi" w:hAnsiTheme="minorHAnsi" w:cstheme="minorHAnsi"/>
          <w:sz w:val="20"/>
        </w:rPr>
      </w:pPr>
      <w:r w:rsidRPr="00335AAD">
        <w:rPr>
          <w:rFonts w:asciiTheme="minorHAnsi" w:hAnsiTheme="minorHAnsi" w:cstheme="minorHAnsi"/>
          <w:sz w:val="20"/>
        </w:rPr>
        <w:t>T</w:t>
      </w:r>
      <w:r w:rsidR="00836937">
        <w:rPr>
          <w:rFonts w:asciiTheme="minorHAnsi" w:hAnsiTheme="minorHAnsi" w:cstheme="minorHAnsi"/>
          <w:sz w:val="20"/>
        </w:rPr>
        <w:t>ruong</w:t>
      </w:r>
      <w:r w:rsidRPr="00335AAD">
        <w:rPr>
          <w:rFonts w:asciiTheme="minorHAnsi" w:hAnsiTheme="minorHAnsi" w:cstheme="minorHAnsi"/>
          <w:sz w:val="20"/>
        </w:rPr>
        <w:t xml:space="preserve"> V</w:t>
      </w:r>
      <w:r w:rsidR="00836937">
        <w:rPr>
          <w:rFonts w:asciiTheme="minorHAnsi" w:hAnsiTheme="minorHAnsi" w:cstheme="minorHAnsi"/>
          <w:sz w:val="20"/>
        </w:rPr>
        <w:t>.</w:t>
      </w:r>
      <w:r w:rsidRPr="00335AAD">
        <w:rPr>
          <w:rFonts w:asciiTheme="minorHAnsi" w:hAnsiTheme="minorHAnsi" w:cstheme="minorHAnsi"/>
          <w:sz w:val="20"/>
        </w:rPr>
        <w:t>H</w:t>
      </w:r>
      <w:r w:rsidR="00836937">
        <w:rPr>
          <w:rFonts w:asciiTheme="minorHAnsi" w:hAnsiTheme="minorHAnsi" w:cstheme="minorHAnsi"/>
          <w:sz w:val="20"/>
        </w:rPr>
        <w:t>.</w:t>
      </w:r>
      <w:r w:rsidRPr="00335AAD">
        <w:rPr>
          <w:rFonts w:asciiTheme="minorHAnsi" w:hAnsiTheme="minorHAnsi" w:cstheme="minorHAnsi"/>
          <w:sz w:val="20"/>
          <w:vertAlign w:val="superscript"/>
        </w:rPr>
        <w:t>1</w:t>
      </w:r>
      <w:r w:rsidRPr="00335AAD">
        <w:rPr>
          <w:rFonts w:asciiTheme="minorHAnsi" w:hAnsiTheme="minorHAnsi" w:cstheme="minorHAnsi"/>
          <w:sz w:val="20"/>
        </w:rPr>
        <w:t>,</w:t>
      </w:r>
      <w:bookmarkStart w:id="5" w:name="OLE_LINK193"/>
      <w:bookmarkStart w:id="6" w:name="OLE_LINK194"/>
      <w:r w:rsidR="00815AFB">
        <w:rPr>
          <w:rFonts w:asciiTheme="minorHAnsi" w:hAnsiTheme="minorHAnsi" w:cstheme="minorHAnsi"/>
          <w:sz w:val="20"/>
        </w:rPr>
        <w:t xml:space="preserve"> </w:t>
      </w:r>
      <w:r w:rsidR="00815AFB" w:rsidRPr="00815AFB">
        <w:rPr>
          <w:rFonts w:asciiTheme="minorHAnsi" w:hAnsiTheme="minorHAnsi" w:cstheme="minorHAnsi"/>
          <w:sz w:val="20"/>
        </w:rPr>
        <w:t>Samir Khatira</w:t>
      </w:r>
      <w:r w:rsidR="00836937" w:rsidRPr="00335AAD">
        <w:rPr>
          <w:rFonts w:asciiTheme="minorHAnsi" w:hAnsiTheme="minorHAnsi" w:cstheme="minorHAnsi"/>
          <w:sz w:val="20"/>
          <w:vertAlign w:val="superscript"/>
        </w:rPr>
        <w:t>1</w:t>
      </w:r>
      <w:r w:rsidR="00815AFB" w:rsidRPr="00815AFB">
        <w:rPr>
          <w:rFonts w:asciiTheme="minorHAnsi" w:hAnsiTheme="minorHAnsi" w:cstheme="minorHAnsi"/>
          <w:sz w:val="20"/>
        </w:rPr>
        <w:t xml:space="preserve">, </w:t>
      </w:r>
      <w:bookmarkEnd w:id="5"/>
      <w:bookmarkEnd w:id="6"/>
      <w:r w:rsidR="00EE4D51" w:rsidRPr="00335AAD">
        <w:rPr>
          <w:rFonts w:asciiTheme="minorHAnsi" w:hAnsiTheme="minorHAnsi" w:cstheme="minorHAnsi"/>
          <w:sz w:val="20"/>
        </w:rPr>
        <w:t>Thanh Cuong-Le</w:t>
      </w:r>
      <w:r w:rsidR="00836937">
        <w:rPr>
          <w:rFonts w:asciiTheme="minorHAnsi" w:hAnsiTheme="minorHAnsi" w:cstheme="minorHAnsi"/>
          <w:sz w:val="20"/>
          <w:vertAlign w:val="superscript"/>
        </w:rPr>
        <w:t>1</w:t>
      </w:r>
      <w:r w:rsidR="00390C1B" w:rsidRPr="00335AAD">
        <w:rPr>
          <w:rFonts w:asciiTheme="minorHAnsi" w:hAnsiTheme="minorHAnsi" w:cstheme="minorHAnsi"/>
          <w:sz w:val="20"/>
          <w:vertAlign w:val="superscript"/>
        </w:rPr>
        <w:t>,*</w:t>
      </w:r>
    </w:p>
    <w:bookmarkEnd w:id="3"/>
    <w:p w14:paraId="26A1EB7C" w14:textId="68920017" w:rsidR="00836937" w:rsidRPr="00836937" w:rsidRDefault="00E81E39" w:rsidP="00836937">
      <w:pPr>
        <w:jc w:val="center"/>
        <w:rPr>
          <w:rFonts w:asciiTheme="minorHAnsi" w:hAnsiTheme="minorHAnsi" w:cstheme="minorHAnsi"/>
          <w:sz w:val="20"/>
        </w:rPr>
      </w:pPr>
      <w:r w:rsidRPr="00335AAD">
        <w:rPr>
          <w:rFonts w:asciiTheme="minorHAnsi" w:hAnsiTheme="minorHAnsi" w:cstheme="minorHAnsi"/>
          <w:sz w:val="20"/>
          <w:vertAlign w:val="superscript"/>
        </w:rPr>
        <w:t>1</w:t>
      </w:r>
      <w:r w:rsidR="00836937" w:rsidRPr="00836937">
        <w:rPr>
          <w:rFonts w:asciiTheme="minorHAnsi" w:hAnsiTheme="minorHAnsi" w:cstheme="minorHAnsi"/>
          <w:sz w:val="20"/>
        </w:rPr>
        <w:t>Center for Engineering Application &amp; Technology Solutions, Ho Chi Minh City Open University, Ho Chi Minh City, Viet Nam.</w:t>
      </w:r>
    </w:p>
    <w:p w14:paraId="6B318318" w14:textId="2CD3C2B9" w:rsidR="00836937" w:rsidRDefault="00836937" w:rsidP="00836937">
      <w:pPr>
        <w:jc w:val="center"/>
        <w:rPr>
          <w:rFonts w:asciiTheme="minorHAnsi" w:hAnsiTheme="minorHAnsi" w:cstheme="minorHAnsi"/>
          <w:sz w:val="20"/>
        </w:rPr>
      </w:pPr>
      <w:r w:rsidRPr="00836937">
        <w:rPr>
          <w:rFonts w:asciiTheme="minorHAnsi" w:hAnsiTheme="minorHAnsi" w:cstheme="minorHAnsi"/>
          <w:sz w:val="20"/>
        </w:rPr>
        <w:t>*Correspondence author: Thanh Cuong-Le, E-Mail: cuong.lt@ou.edu.vn</w:t>
      </w:r>
    </w:p>
    <w:p w14:paraId="6117A049" w14:textId="77777777" w:rsidR="00574D74" w:rsidRPr="002A53CB" w:rsidRDefault="00F04A18" w:rsidP="00764228">
      <w:pPr>
        <w:pStyle w:val="Headingwithoutnumber"/>
        <w:rPr>
          <w:bCs/>
        </w:rPr>
      </w:pPr>
      <w:r w:rsidRPr="002A53CB">
        <w:rPr>
          <w:bCs/>
        </w:rPr>
        <w:t>ABSTRACT</w:t>
      </w:r>
    </w:p>
    <w:p w14:paraId="3C7C05B4" w14:textId="5A90B729" w:rsidR="00314155" w:rsidRPr="00314155" w:rsidRDefault="00314155" w:rsidP="00314155">
      <w:pPr>
        <w:pStyle w:val="thuong"/>
      </w:pPr>
      <w:bookmarkStart w:id="7" w:name="OLE_LINK493"/>
      <w:r w:rsidRPr="00C57A13">
        <w:rPr>
          <w:color w:val="0070C0"/>
        </w:rPr>
        <w:t>This paper presents a novel Multi-Objective Flow Direction Algorithm (MOFDA) for complex engineering optimization problems. The key innovation is a hybrid leader selection mechanism, which replaces the conventional roulette wheel selection and significantly enhances convergence and diversity in identifying Pareto-optimal solutions. The proposed MOFDA is rigorously evaluated on 3</w:t>
      </w:r>
      <w:r w:rsidR="00546642" w:rsidRPr="00C57A13">
        <w:rPr>
          <w:color w:val="0070C0"/>
        </w:rPr>
        <w:t>1</w:t>
      </w:r>
      <w:r w:rsidRPr="00C57A13">
        <w:rPr>
          <w:color w:val="0070C0"/>
        </w:rPr>
        <w:t xml:space="preserve"> standard benchmark problems and </w:t>
      </w:r>
      <w:r w:rsidR="00015A49" w:rsidRPr="00C57A13">
        <w:rPr>
          <w:color w:val="0070C0"/>
        </w:rPr>
        <w:t>1</w:t>
      </w:r>
      <w:r w:rsidR="00377A8A">
        <w:rPr>
          <w:color w:val="0070C0"/>
        </w:rPr>
        <w:t>1</w:t>
      </w:r>
      <w:r w:rsidRPr="00C57A13">
        <w:rPr>
          <w:color w:val="0070C0"/>
        </w:rPr>
        <w:t xml:space="preserve"> constrained engineering design cases</w:t>
      </w:r>
      <w:r w:rsidR="00015A49" w:rsidRPr="00C57A13">
        <w:rPr>
          <w:color w:val="0070C0"/>
        </w:rPr>
        <w:t xml:space="preserve"> - </w:t>
      </w:r>
      <w:r w:rsidRPr="00C57A13">
        <w:rPr>
          <w:color w:val="0070C0"/>
        </w:rPr>
        <w:t>including truss optimization, welded beam design, and a large-scale steel frame structure</w:t>
      </w:r>
      <w:r w:rsidR="00015A49" w:rsidRPr="00C57A13">
        <w:rPr>
          <w:color w:val="0070C0"/>
        </w:rPr>
        <w:t xml:space="preserve"> - </w:t>
      </w:r>
      <w:r w:rsidRPr="00C57A13">
        <w:rPr>
          <w:color w:val="0070C0"/>
        </w:rPr>
        <w:t xml:space="preserve">to </w:t>
      </w:r>
      <w:r w:rsidR="00B206DE">
        <w:rPr>
          <w:color w:val="0070C0"/>
        </w:rPr>
        <w:t>assess its accuracy, stability, and solution diversity comprehensivel</w:t>
      </w:r>
      <w:r w:rsidRPr="00C57A13">
        <w:rPr>
          <w:color w:val="0070C0"/>
        </w:rPr>
        <w:t>y. Comparative studies with state-of-the-art multi-objective algorithms such as MOMVO, MOMSA, MSSA, and MOGNDO further highlight the strong performance of MOFDA. In addition, MOFDA is integrated into a MATLAB–SAP2000 framework and applied to the real-world structural optimization of the Dong Bai ferry terminal steel frame in Vietnam. The results show that MOFDA consistently achieves competitive or superior outcomes on benchmark functions</w:t>
      </w:r>
      <w:r w:rsidR="00B206DE">
        <w:rPr>
          <w:color w:val="0070C0"/>
        </w:rPr>
        <w:t>, delivers substantial weight reduction, and improves structural efficiency in</w:t>
      </w:r>
      <w:r w:rsidRPr="00C57A13">
        <w:rPr>
          <w:color w:val="0070C0"/>
        </w:rPr>
        <w:t xml:space="preserve"> engineering applications. These findings demonstrate both the </w:t>
      </w:r>
      <w:r w:rsidR="00B206DE">
        <w:rPr>
          <w:color w:val="0070C0"/>
        </w:rPr>
        <w:t>proposed approach's technical novelty and practical effectiveness</w:t>
      </w:r>
      <w:r w:rsidRPr="00314155">
        <w:t>.</w:t>
      </w:r>
    </w:p>
    <w:p w14:paraId="6117A04B" w14:textId="7872E8FA" w:rsidR="00E860C7" w:rsidRPr="00DD53BC" w:rsidRDefault="00E860C7" w:rsidP="008D38F1">
      <w:pPr>
        <w:pStyle w:val="thuong"/>
        <w:rPr>
          <w:i/>
          <w:iCs/>
        </w:rPr>
      </w:pPr>
      <w:r w:rsidRPr="00DD53BC">
        <w:rPr>
          <w:i/>
          <w:iCs/>
        </w:rPr>
        <w:t xml:space="preserve">Keywords: </w:t>
      </w:r>
      <w:r w:rsidR="00A34D33" w:rsidRPr="00DD53BC">
        <w:t>metaheuristics</w:t>
      </w:r>
      <w:r w:rsidR="003C279E" w:rsidRPr="00DD53BC">
        <w:t xml:space="preserve">, </w:t>
      </w:r>
      <w:r w:rsidR="00937351">
        <w:t>multi</w:t>
      </w:r>
      <w:r w:rsidR="00676534">
        <w:t>-</w:t>
      </w:r>
      <w:r w:rsidR="001C091A">
        <w:t xml:space="preserve">objective </w:t>
      </w:r>
      <w:r w:rsidR="00113300">
        <w:t>optimization</w:t>
      </w:r>
      <w:r w:rsidR="003C279E" w:rsidRPr="00DD53BC">
        <w:t>,</w:t>
      </w:r>
      <w:r w:rsidR="001C091A">
        <w:t xml:space="preserve"> indicators,</w:t>
      </w:r>
      <w:r w:rsidR="005A29A4">
        <w:t xml:space="preserve"> </w:t>
      </w:r>
      <w:r w:rsidR="00A85D45">
        <w:t>f</w:t>
      </w:r>
      <w:r w:rsidR="005A29A4">
        <w:t xml:space="preserve">low </w:t>
      </w:r>
      <w:r w:rsidR="00A85D45">
        <w:t>d</w:t>
      </w:r>
      <w:r w:rsidR="005A29A4">
        <w:t xml:space="preserve">irection </w:t>
      </w:r>
      <w:r w:rsidR="00A85D45">
        <w:t>algorithm</w:t>
      </w:r>
      <w:r w:rsidR="00A34D33" w:rsidRPr="00DD53BC">
        <w:t>.</w:t>
      </w:r>
      <w:r w:rsidR="00232638" w:rsidRPr="00DD53BC">
        <w:rPr>
          <w:i/>
          <w:iCs/>
        </w:rPr>
        <w:t xml:space="preserve"> </w:t>
      </w:r>
    </w:p>
    <w:p w14:paraId="6117A04C" w14:textId="1ABF526F" w:rsidR="00885C34" w:rsidRPr="00DD53BC" w:rsidRDefault="00885C34" w:rsidP="00764228">
      <w:pPr>
        <w:pStyle w:val="muc"/>
      </w:pPr>
      <w:bookmarkStart w:id="8" w:name="OLE_LINK98"/>
      <w:bookmarkStart w:id="9" w:name="OLE_LINK99"/>
      <w:bookmarkEnd w:id="7"/>
      <w:r w:rsidRPr="00DD53BC">
        <w:t>Introduction</w:t>
      </w:r>
    </w:p>
    <w:p w14:paraId="3C192BF2" w14:textId="0CAFBB1B" w:rsidR="00101958" w:rsidRDefault="00C13B11" w:rsidP="004576B0">
      <w:pPr>
        <w:pStyle w:val="thuong"/>
      </w:pPr>
      <w:bookmarkStart w:id="10" w:name="OLE_LINK59"/>
      <w:bookmarkStart w:id="11" w:name="OLE_LINK60"/>
      <w:bookmarkStart w:id="12" w:name="OLE_LINK498"/>
      <w:r>
        <w:t>G</w:t>
      </w:r>
      <w:r w:rsidR="001000E8">
        <w:t>eneral</w:t>
      </w:r>
      <w:r>
        <w:t>ly</w:t>
      </w:r>
      <w:r w:rsidR="008212CF">
        <w:t xml:space="preserve">, </w:t>
      </w:r>
      <w:r w:rsidR="00101958" w:rsidRPr="00552623">
        <w:t>MOO is a specific type of problem in optimization where the aim is to optimize many objectives concurrently, which frequently have competing goals. This problem type is encountered in several domains of daily life, including mathematics, engineering, social studies, economics, agriculture, aviation, automobiles, and numerous others</w:t>
      </w:r>
      <w:r w:rsidR="00977175">
        <w:t xml:space="preserve"> </w:t>
      </w:r>
      <w:r w:rsidR="00924DE2">
        <w:fldChar w:fldCharType="begin"/>
      </w:r>
      <w:r w:rsidR="00F66024">
        <w:instrText xml:space="preserve"> ADDIN EN.CITE &lt;EndNote&gt;&lt;Cite&gt;&lt;Author&gt;Gunantara&lt;/Author&gt;&lt;Year&gt;2018&lt;/Year&gt;&lt;RecNum&gt;643&lt;/RecNum&gt;&lt;DisplayText&gt;[1]&lt;/DisplayText&gt;&lt;record&gt;&lt;rec-number&gt;643&lt;/rec-number&gt;&lt;foreign-keys&gt;&lt;key app="EN" db-id="9ftp5xrvm9ww2uevpt5xvwvyf9z5vxdtdf52" timestamp="1724203667"&gt;643&lt;/key&gt;&lt;/foreign-keys&gt;&lt;ref-type name="Journal Article"&gt;17&lt;/ref-type&gt;&lt;contributors&gt;&lt;authors&gt;&lt;author&gt;Gunantara, Nyoman&lt;/author&gt;&lt;/authors&gt;&lt;/contributors&gt;&lt;titles&gt;&lt;title&gt;A review of multi-objective optimization: Methods and its applications&lt;/title&gt;&lt;secondary-title&gt;Cogent Engineering&lt;/secondary-title&gt;&lt;/titles&gt;&lt;periodical&gt;&lt;full-title&gt;Cogent Engineering&lt;/full-title&gt;&lt;/periodical&gt;&lt;pages&gt;1502242&lt;/pages&gt;&lt;volume&gt;5&lt;/volume&gt;&lt;number&gt;1&lt;/number&gt;&lt;dates&gt;&lt;year&gt;2018&lt;/year&gt;&lt;pub-dates&gt;&lt;date&gt;2018/01/01&lt;/date&gt;&lt;/pub-dates&gt;&lt;/dates&gt;&lt;publisher&gt;Cogent OA&lt;/publisher&gt;&lt;isbn&gt;null&lt;/isbn&gt;&lt;urls&gt;&lt;related-urls&gt;&lt;url&gt;https://doi.org/10.1080/23311916.2018.1502242&lt;/url&gt;&lt;/related-urls&gt;&lt;/urls&gt;&lt;electronic-resource-num&gt;10.1080/23311916.2018.1502242&lt;/electronic-resource-num&gt;&lt;/record&gt;&lt;/Cite&gt;&lt;/EndNote&gt;</w:instrText>
      </w:r>
      <w:r w:rsidR="00924DE2">
        <w:fldChar w:fldCharType="separate"/>
      </w:r>
      <w:r w:rsidR="00F66024">
        <w:rPr>
          <w:noProof/>
        </w:rPr>
        <w:t>[</w:t>
      </w:r>
      <w:hyperlink w:anchor="_ENREF_1" w:tooltip="Gunantara, 2018 #643" w:history="1">
        <w:r w:rsidR="00A46551">
          <w:rPr>
            <w:noProof/>
          </w:rPr>
          <w:t>1</w:t>
        </w:r>
      </w:hyperlink>
      <w:r w:rsidR="00F66024">
        <w:rPr>
          <w:noProof/>
        </w:rPr>
        <w:t>]</w:t>
      </w:r>
      <w:r w:rsidR="00924DE2">
        <w:fldChar w:fldCharType="end"/>
      </w:r>
      <w:r w:rsidR="00101958" w:rsidRPr="00552623">
        <w:t xml:space="preserve">. </w:t>
      </w:r>
      <w:r w:rsidR="00101958" w:rsidRPr="00F10675">
        <w:t xml:space="preserve">MOO </w:t>
      </w:r>
      <w:r w:rsidR="00101958">
        <w:t>problems</w:t>
      </w:r>
      <w:r w:rsidR="00101958" w:rsidRPr="00F10675">
        <w:t xml:space="preserve"> do not have a single global optimum by </w:t>
      </w:r>
      <w:r w:rsidR="00CA2770">
        <w:t>their</w:t>
      </w:r>
      <w:r w:rsidR="00101958" w:rsidRPr="00F10675">
        <w:t xml:space="preserve"> nature. </w:t>
      </w:r>
      <w:r w:rsidR="00CB33D1">
        <w:t xml:space="preserve">Alternatively, they consist of a collection of optimal </w:t>
      </w:r>
      <w:r w:rsidR="0097197E">
        <w:t xml:space="preserve">trade-off </w:t>
      </w:r>
      <w:r w:rsidR="00CB33D1">
        <w:t xml:space="preserve">solutions, known as the Pareto set, in the space </w:t>
      </w:r>
      <w:r w:rsidR="0083293E">
        <w:t>of</w:t>
      </w:r>
      <w:r w:rsidR="00CB33D1">
        <w:t xml:space="preserve"> decisions and related trade-off goals, known as the Pareto front, in the space </w:t>
      </w:r>
      <w:r w:rsidR="00535306">
        <w:t>of</w:t>
      </w:r>
      <w:r w:rsidR="00CB33D1">
        <w:t xml:space="preserve"> objectives</w:t>
      </w:r>
      <w:r w:rsidR="00535306">
        <w:t xml:space="preserve"> </w:t>
      </w:r>
      <w:r w:rsidR="00101958">
        <w:fldChar w:fldCharType="begin">
          <w:fldData xml:space="preserve">PEVuZE5vdGU+PENpdGU+PEF1dGhvcj5BYm91aGF3d2FzaDwvQXV0aG9yPjxZZWFyPjIwMjA8L1ll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</w:fldData>
        </w:fldChar>
      </w:r>
      <w:r w:rsidR="00F66024">
        <w:instrText xml:space="preserve"> ADDIN EN.CITE </w:instrText>
      </w:r>
      <w:r w:rsidR="00F66024">
        <w:fldChar w:fldCharType="begin">
          <w:fldData xml:space="preserve">PEVuZE5vdGU+PENpdGU+PEF1dGhvcj5BYm91aGF3d2FzaDwvQXV0aG9yPjxZZWFyPjIwMjA8L1ll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</w:fldData>
        </w:fldChar>
      </w:r>
      <w:r w:rsidR="00F66024">
        <w:instrText xml:space="preserve"> ADDIN EN.CITE.DATA </w:instrText>
      </w:r>
      <w:r w:rsidR="00F66024">
        <w:fldChar w:fldCharType="end"/>
      </w:r>
      <w:r w:rsidR="00101958">
        <w:fldChar w:fldCharType="separate"/>
      </w:r>
      <w:r w:rsidR="00F66024">
        <w:rPr>
          <w:noProof/>
        </w:rPr>
        <w:t>[</w:t>
      </w:r>
      <w:hyperlink w:anchor="_ENREF_1" w:tooltip="Gunantara, 2018 #643" w:history="1">
        <w:r w:rsidR="00A46551">
          <w:rPr>
            <w:noProof/>
          </w:rPr>
          <w:t>1</w:t>
        </w:r>
      </w:hyperlink>
      <w:r w:rsidR="00F66024">
        <w:rPr>
          <w:noProof/>
        </w:rPr>
        <w:t xml:space="preserve">, </w:t>
      </w:r>
      <w:hyperlink w:anchor="_ENREF_2" w:tooltip="Abouhawwash, 2020 #622" w:history="1">
        <w:r w:rsidR="00A46551">
          <w:rPr>
            <w:noProof/>
          </w:rPr>
          <w:t>2</w:t>
        </w:r>
      </w:hyperlink>
      <w:r w:rsidR="00F66024">
        <w:rPr>
          <w:noProof/>
        </w:rPr>
        <w:t>]</w:t>
      </w:r>
      <w:r w:rsidR="00101958">
        <w:fldChar w:fldCharType="end"/>
      </w:r>
      <w:r w:rsidR="00101958" w:rsidRPr="00F10675">
        <w:t>.</w:t>
      </w:r>
      <w:r w:rsidR="00291E28">
        <w:t xml:space="preserve"> It is the primary cha</w:t>
      </w:r>
      <w:r w:rsidR="006361D3">
        <w:t>llenge of MOO problems</w:t>
      </w:r>
      <w:r w:rsidR="00D90B5F">
        <w:t xml:space="preserve"> in improving all available objectives simultaneously</w:t>
      </w:r>
      <w:r w:rsidR="00A32BEF">
        <w:t xml:space="preserve"> </w:t>
      </w:r>
      <w:r w:rsidR="00A32BEF">
        <w:fldChar w:fldCharType="begin"/>
      </w:r>
      <w:r w:rsidR="00F66024">
        <w:instrText xml:space="preserve"> ADDIN EN.CITE &lt;EndNote&gt;&lt;Cite&gt;&lt;Author&gt;Jameel&lt;/Author&gt;&lt;Year&gt;2024&lt;/Year&gt;&lt;RecNum&gt;638&lt;/RecNum&gt;&lt;DisplayText&gt;[3]&lt;/DisplayText&gt;&lt;record&gt;&lt;rec-number&gt;638&lt;/rec-number&gt;&lt;foreign-keys&gt;&lt;key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00A32BEF">
        <w:fldChar w:fldCharType="separate"/>
      </w:r>
      <w:r w:rsidR="00F66024">
        <w:rPr>
          <w:noProof/>
        </w:rPr>
        <w:t>[</w:t>
      </w:r>
      <w:hyperlink w:anchor="_ENREF_3" w:tooltip="Jameel, 2024 #638" w:history="1">
        <w:r w:rsidR="00A46551">
          <w:rPr>
            <w:noProof/>
          </w:rPr>
          <w:t>3</w:t>
        </w:r>
      </w:hyperlink>
      <w:r w:rsidR="00F66024">
        <w:rPr>
          <w:noProof/>
        </w:rPr>
        <w:t>]</w:t>
      </w:r>
      <w:r w:rsidR="00A32BEF">
        <w:fldChar w:fldCharType="end"/>
      </w:r>
      <w:r w:rsidR="00A32BEF">
        <w:t xml:space="preserve">. </w:t>
      </w:r>
    </w:p>
    <w:p w14:paraId="096D8AE6" w14:textId="6848CD0A" w:rsidR="008E6C0C" w:rsidRDefault="00C43EAB" w:rsidP="00AE21C3">
      <w:pPr>
        <w:pStyle w:val="thuong"/>
      </w:pPr>
      <w:r>
        <w:t>Metaheuristic optimization algorithms have been proven effective in identifying optimal solutions to nonlinear and difficult MOO situations in recent years</w:t>
      </w:r>
      <w:r w:rsidR="00CA2770">
        <w:t>,</w:t>
      </w:r>
      <w:r>
        <w:t xml:space="preserve"> to handle the challenges of MOO problem</w:t>
      </w:r>
      <w:r w:rsidR="00F66024" w:rsidRPr="0091435C">
        <w:t>s.</w:t>
      </w:r>
      <w:r w:rsidR="00F66024">
        <w:t xml:space="preserve"> </w:t>
      </w:r>
      <w:r w:rsidR="00F66024" w:rsidRPr="00601805">
        <w:lastRenderedPageBreak/>
        <w:t>The findings show that metaheuristic algorithms can yield very accurate solutions in a reasonable time when used to solve complicated optimization problems. Metaheuristic algorithms provide several advantages over analytical techniques, including ease of implementation, a simple framework, good accuracy, and reasonable execution time</w:t>
      </w:r>
      <w:r w:rsidR="00F66024">
        <w:t xml:space="preserve"> </w:t>
      </w:r>
      <w:r w:rsidR="00F66024">
        <w:fldChar w:fldCharType="begin"/>
      </w:r>
      <w:r w:rsidR="00F66024">
        <w:instrText xml:space="preserve"> ADDIN EN.CITE &lt;EndNote&gt;&lt;Cite&gt;&lt;Author&gt;Khodadadi&lt;/Author&gt;&lt;Year&gt;2024&lt;/Year&gt;&lt;RecNum&gt;627&lt;/RecNum&gt;&lt;DisplayText&gt;[4]&lt;/DisplayText&gt;&lt;record&gt;&lt;rec-number&gt;627&lt;/rec-number&gt;&lt;foreign-keys&gt;&lt;key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Weiguo&lt;/author&gt;&lt;author&gt;Gharehchopogh, Farhad Soleimanian&lt;/author&gt;&lt;author&gt;Mirjalili,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F66024">
        <w:fldChar w:fldCharType="separate"/>
      </w:r>
      <w:r w:rsidR="00F66024">
        <w:rPr>
          <w:noProof/>
        </w:rPr>
        <w:t>[</w:t>
      </w:r>
      <w:hyperlink w:anchor="_ENREF_4" w:tooltip="Khodadadi, 2024 #627" w:history="1">
        <w:r w:rsidR="00A46551">
          <w:rPr>
            <w:noProof/>
          </w:rPr>
          <w:t>4</w:t>
        </w:r>
      </w:hyperlink>
      <w:r w:rsidR="00F66024">
        <w:rPr>
          <w:noProof/>
        </w:rPr>
        <w:t>]</w:t>
      </w:r>
      <w:r w:rsidR="00F66024">
        <w:fldChar w:fldCharType="end"/>
      </w:r>
      <w:r w:rsidR="00F66024" w:rsidRPr="00601805">
        <w:t>.</w:t>
      </w:r>
      <w:r w:rsidR="00F66024">
        <w:t xml:space="preserve"> In other words, t</w:t>
      </w:r>
      <w:r w:rsidR="00F66024" w:rsidRPr="0091435C">
        <w:t xml:space="preserve">hese </w:t>
      </w:r>
      <w:r w:rsidR="00F66024">
        <w:t>approache</w:t>
      </w:r>
      <w:r w:rsidR="00F66024" w:rsidRPr="0091435C">
        <w:t xml:space="preserve">s provide superior efficiency and use </w:t>
      </w:r>
      <w:r w:rsidR="0007676D">
        <w:t>fewer</w:t>
      </w:r>
      <w:r w:rsidR="00F66024" w:rsidRPr="0091435C">
        <w:t xml:space="preserve"> computer resources </w:t>
      </w:r>
      <w:r>
        <w:t>than those relying</w:t>
      </w:r>
      <w:r w:rsidR="00F66024" w:rsidRPr="0091435C">
        <w:t xml:space="preserve"> on derivatives</w:t>
      </w:r>
      <w:r w:rsidR="00F66024">
        <w:t xml:space="preserve"> </w:t>
      </w:r>
      <w:r w:rsidR="00F66024">
        <w:fldChar w:fldCharType="begin"/>
      </w:r>
      <w:r w:rsidR="00F66024">
        <w:instrText xml:space="preserve"> ADDIN EN.CITE &lt;EndNote&gt;&lt;Cite&gt;&lt;Author&gt;Karami&lt;/Author&gt;&lt;Year&gt;2021&lt;/Year&gt;&lt;RecNum&gt;623&lt;/RecNum&gt;&lt;DisplayText&gt;[5]&lt;/DisplayText&gt;&lt;record&gt;&lt;rec-number&gt;623&lt;/rec-number&gt;&lt;foreign-keys&gt;&lt;key app="EN" db-id="9ftp5xrvm9ww2uevpt5xvwvyf9z5vxdtdf52" timestamp="1723781889"&gt;623&lt;/key&gt;&lt;/foreign-keys&gt;&lt;ref-type name="Journal Article"&gt;17&lt;/ref-type&gt;&lt;contributors&gt;&lt;authors&gt;&lt;author&gt;Karami, Hojat&lt;/author&gt;&lt;author&gt;Anaraki, Mahdi Valikhan&lt;/author&gt;&lt;author&gt;Farzin, Saeed&lt;/author&gt;&lt;author&gt;Mirjalili, Seyedali&lt;/author&gt;&lt;/authors&gt;&lt;/contributors&gt;&lt;titles&gt;&lt;title&gt;Flow Direction Algorithm (FDA): A Novel Optimization Approach for Solving Optimization Problems&lt;/title&gt;&lt;secondary-title&gt;Computers &amp;amp; Industrial Engineering&lt;/secondary-title&gt;&lt;/titles&gt;&lt;periodical&gt;&lt;full-title&gt;Computers &amp;amp; Industrial Engineering&lt;/full-title&gt;&lt;/periodical&gt;&lt;pages&gt;107224&lt;/pages&gt;&lt;volume&gt;156&lt;/volume&gt;&lt;keywords&gt;&lt;keyword&gt;Optimization&lt;/keyword&gt;&lt;keyword&gt;Heuristic&lt;/keyword&gt;&lt;keyword&gt;Benchmark&lt;/keyword&gt;&lt;keyword&gt;Metaheuristic&lt;/keyword&gt;&lt;keyword&gt;Algorithm&lt;/keyword&gt;&lt;keyword&gt;Flow direction method&lt;/keyword&gt;&lt;keyword&gt;Mathematical benchmark functions&lt;/keyword&gt;&lt;keyword&gt;Engineering problem optimization&lt;/keyword&gt;&lt;/keywords&gt;&lt;dates&gt;&lt;year&gt;2021&lt;/year&gt;&lt;pub-dates&gt;&lt;date&gt;2021/06/01/&lt;/date&gt;&lt;/pub-dates&gt;&lt;/dates&gt;&lt;isbn&gt;0360-8352&lt;/isbn&gt;&lt;urls&gt;&lt;related-urls&gt;&lt;url&gt;https://www.sciencedirect.com/science/article/pii/S0360835221001285&lt;/url&gt;&lt;/related-urls&gt;&lt;/urls&gt;&lt;electronic-resource-num&gt;https://doi.org/10.1016/j.cie.2021.107224&lt;/electronic-resource-num&gt;&lt;/record&gt;&lt;/Cite&gt;&lt;/EndNote&gt;</w:instrText>
      </w:r>
      <w:r w:rsidR="00F66024">
        <w:fldChar w:fldCharType="separate"/>
      </w:r>
      <w:r w:rsidR="00F66024">
        <w:rPr>
          <w:noProof/>
        </w:rPr>
        <w:t>[</w:t>
      </w:r>
      <w:hyperlink w:anchor="_ENREF_5" w:tooltip="Karami, 2021 #623" w:history="1">
        <w:r w:rsidR="00A46551">
          <w:rPr>
            <w:noProof/>
          </w:rPr>
          <w:t>5</w:t>
        </w:r>
      </w:hyperlink>
      <w:r w:rsidR="00F66024">
        <w:rPr>
          <w:noProof/>
        </w:rPr>
        <w:t>]</w:t>
      </w:r>
      <w:r w:rsidR="00F66024">
        <w:fldChar w:fldCharType="end"/>
      </w:r>
      <w:r w:rsidR="00F66024" w:rsidRPr="0091435C">
        <w:t xml:space="preserve">. </w:t>
      </w:r>
      <w:r w:rsidR="00F66024">
        <w:t>A jungle</w:t>
      </w:r>
      <w:r w:rsidR="00F66024" w:rsidRPr="0091435C">
        <w:t xml:space="preserve"> </w:t>
      </w:r>
      <w:r w:rsidR="00F66024">
        <w:t xml:space="preserve">of </w:t>
      </w:r>
      <w:r w:rsidR="00F66024" w:rsidRPr="0091435C">
        <w:t>efficient metaheuristic techniques has been developed to address the complexities inherent in MOO</w:t>
      </w:r>
      <w:r w:rsidR="00F66024">
        <w:t xml:space="preserve">. </w:t>
      </w:r>
      <w:r w:rsidR="00F66024" w:rsidRPr="0092527B">
        <w:t xml:space="preserve">Rajwar et al. state that </w:t>
      </w:r>
      <w:r w:rsidR="00F66024">
        <w:t>more than</w:t>
      </w:r>
      <w:r w:rsidR="00F66024" w:rsidRPr="0092527B">
        <w:t xml:space="preserve"> 500 metaheuristic algorithms have been developed u</w:t>
      </w:r>
      <w:r w:rsidR="0007676D">
        <w:t>ntil 2023, with 350</w:t>
      </w:r>
      <w:r w:rsidR="00F66024" w:rsidRPr="0092527B">
        <w:t xml:space="preserve"> introduced in the past decade</w:t>
      </w:r>
      <w:r w:rsidR="00F66024">
        <w:t xml:space="preserve"> </w:t>
      </w:r>
      <w:r w:rsidR="00F66024">
        <w:fldChar w:fldCharType="begin"/>
      </w:r>
      <w:r w:rsidR="00F66024">
        <w:instrText xml:space="preserve"> ADDIN EN.CITE &lt;EndNote&gt;&lt;Cite&gt;&lt;Author&gt;Rajwar&lt;/Author&gt;&lt;Year&gt;2023&lt;/Year&gt;&lt;RecNum&gt;644&lt;/RecNum&gt;&lt;DisplayText&gt;[6]&lt;/DisplayText&gt;&lt;record&gt;&lt;rec-number&gt;644&lt;/rec-number&gt;&lt;foreign-keys&gt;&lt;key app="EN" db-id="9ftp5xrvm9ww2uevpt5xvwvyf9z5vxdtdf52" timestamp="1724205365"&gt;644&lt;/key&gt;&lt;/foreign-keys&gt;&lt;ref-type name="Journal Article"&gt;17&lt;/ref-type&gt;&lt;contributors&gt;&lt;authors&gt;&lt;author&gt;Rajwar, Kanchan&lt;/author&gt;&lt;author&gt;Deep, Kusum&lt;/author&gt;&lt;author&gt;Das, Swagatam&lt;/author&gt;&lt;/authors&gt;&lt;/contributors&gt;&lt;titles&gt;&lt;title&gt;An exhaustive review of the metaheuristic algorithms for search and optimization: taxonomy, applications, and open challenges&lt;/title&gt;&lt;secondary-title&gt;Artificial Intelligence Review&lt;/secondary-title&gt;&lt;/titles&gt;&lt;periodical&gt;&lt;full-title&gt;Artificial Intelligence Review&lt;/full-title&gt;&lt;/periodical&gt;&lt;pages&gt;13187-13257&lt;/pages&gt;&lt;volume&gt;56&lt;/volume&gt;&lt;number&gt;11&lt;/number&gt;&lt;dates&gt;&lt;year&gt;2023&lt;/year&gt;&lt;pub-dates&gt;&lt;date&gt;2023/11/01&lt;/date&gt;&lt;/pub-dates&gt;&lt;/dates&gt;&lt;isbn&gt;1573-7462&lt;/isbn&gt;&lt;urls&gt;&lt;related-urls&gt;&lt;url&gt;https://doi.org/10.1007/s10462-023-10470-y&lt;/url&gt;&lt;/related-urls&gt;&lt;/urls&gt;&lt;electronic-resource-num&gt;10.1007/s10462-023-10470-y&lt;/electronic-resource-num&gt;&lt;/record&gt;&lt;/Cite&gt;&lt;/EndNote&gt;</w:instrText>
      </w:r>
      <w:r w:rsidR="00F66024">
        <w:fldChar w:fldCharType="separate"/>
      </w:r>
      <w:r w:rsidR="00F66024">
        <w:rPr>
          <w:noProof/>
        </w:rPr>
        <w:t>[</w:t>
      </w:r>
      <w:hyperlink w:anchor="_ENREF_6" w:tooltip="Rajwar, 2023 #644" w:history="1">
        <w:r w:rsidR="00A46551">
          <w:rPr>
            <w:noProof/>
          </w:rPr>
          <w:t>6</w:t>
        </w:r>
      </w:hyperlink>
      <w:r w:rsidR="00F66024">
        <w:rPr>
          <w:noProof/>
        </w:rPr>
        <w:t>]</w:t>
      </w:r>
      <w:r w:rsidR="00F66024">
        <w:fldChar w:fldCharType="end"/>
      </w:r>
      <w:r w:rsidR="00F66024" w:rsidRPr="0092527B">
        <w:t>.</w:t>
      </w:r>
      <w:r w:rsidR="00F66024">
        <w:t xml:space="preserve"> </w:t>
      </w:r>
    </w:p>
    <w:p w14:paraId="5A53ED57" w14:textId="3817FDBA" w:rsidR="00F66024" w:rsidRDefault="004824CE" w:rsidP="00AE21C3">
      <w:pPr>
        <w:pStyle w:val="thuong"/>
      </w:pPr>
      <w:r>
        <w:t>Numerous advanced metaheuristic algorithms have been proposed to improve solution quality and diversity.</w:t>
      </w:r>
      <w:r w:rsidR="00D9207A">
        <w:t xml:space="preserve"> Recent notable methods include</w:t>
      </w:r>
      <w:r w:rsidR="00F66024">
        <w:t xml:space="preserve"> </w:t>
      </w:r>
      <w:r w:rsidR="00F66024" w:rsidRPr="00DF32BA">
        <w:t>Multi</w:t>
      </w:r>
      <w:r w:rsidR="00676534">
        <w:t>-</w:t>
      </w:r>
      <w:r w:rsidR="00F66024" w:rsidRPr="00DF32BA">
        <w:t>objective Multi-Verse Optimization (MOMVO)</w:t>
      </w:r>
      <w:r w:rsidR="00F66024">
        <w:t xml:space="preserve"> </w:t>
      </w:r>
      <w:r w:rsidR="00F66024">
        <w:fldChar w:fldCharType="begin"/>
      </w:r>
      <w:r w:rsidR="00F66024">
        <w:instrText xml:space="preserve"> ADDIN EN.CITE &lt;EndNote&gt;&lt;Cite&gt;&lt;Author&gt;Mirjalili&lt;/Author&gt;&lt;Year&gt;2017&lt;/Year&gt;&lt;RecNum&gt;624&lt;/RecNum&gt;&lt;DisplayText&gt;[7]&lt;/DisplayText&gt;&lt;record&gt;&lt;rec-number&gt;624&lt;/rec-number&gt;&lt;foreign-keys&gt;&lt;key app="EN" db-id="9ftp5xrvm9ww2uevpt5xvwvyf9z5vxdtdf52" timestamp="1723783184"&gt;624&lt;/key&gt;&lt;/foreign-keys&gt;&lt;ref-type name="Journal Article"&gt;17&lt;/ref-type&gt;&lt;contributors&gt;&lt;authors&gt;&lt;author&gt;Mirjalili, Seyedali&lt;/author&gt;&lt;author&gt;Jangir, Pradeep&lt;/author&gt;&lt;author&gt;Mirjalili, Seyedeh Zahra&lt;/author&gt;&lt;author&gt;Saremi, Shahrzad&lt;/author&gt;&lt;author&gt;Trivedi, Indrajit N.&lt;/author&gt;&lt;/authors&gt;&lt;/contributors&gt;&lt;titles&gt;&lt;title&gt;Optimization of problems with multiple objectives using the multi-verse optimization algorithm&lt;/title&gt;&lt;secondary-title&gt;Knowledge-Based Systems&lt;/secondary-title&gt;&lt;/titles&gt;&lt;periodical&gt;&lt;full-title&gt;Knowledge-Based Systems&lt;/full-title&gt;&lt;/periodical&gt;&lt;pages&gt;50-71&lt;/pages&gt;&lt;volume&gt;134&lt;/volume&gt;&lt;keywords&gt;&lt;keyword&gt;Multi-objective optimization&lt;/keyword&gt;&lt;keyword&gt;Algorithm&lt;/keyword&gt;&lt;keyword&gt;Benchmark&lt;/keyword&gt;&lt;keyword&gt;Heuristic algorithm&lt;/keyword&gt;&lt;keyword&gt;Particle swarm optimization&lt;/keyword&gt;&lt;keyword&gt;Genetic algorithm&lt;/keyword&gt;&lt;keyword&gt;Optimization&lt;/keyword&gt;&lt;/keywords&gt;&lt;dates&gt;&lt;year&gt;2017&lt;/year&gt;&lt;pub-dates&gt;&lt;date&gt;2017/10/15/&lt;/date&gt;&lt;/pub-dates&gt;&lt;/dates&gt;&lt;isbn&gt;0950-7051&lt;/isbn&gt;&lt;urls&gt;&lt;related-urls&gt;&lt;url&gt;https://www.sciencedirect.com/science/article/pii/S0950705117303404&lt;/url&gt;&lt;/related-urls&gt;&lt;/urls&gt;&lt;electronic-resource-num&gt;https://doi.org/10.1016/j.knosys.2017.07.018&lt;/electronic-resource-num&gt;&lt;/record&gt;&lt;/Cite&gt;&lt;/EndNote&gt;</w:instrText>
      </w:r>
      <w:r w:rsidR="00F66024">
        <w:fldChar w:fldCharType="separate"/>
      </w:r>
      <w:r w:rsidR="00F66024">
        <w:rPr>
          <w:noProof/>
        </w:rPr>
        <w:t>[</w:t>
      </w:r>
      <w:hyperlink w:anchor="_ENREF_7" w:tooltip="Mirjalili, 2017 #624" w:history="1">
        <w:r w:rsidR="00A46551">
          <w:rPr>
            <w:noProof/>
          </w:rPr>
          <w:t>7</w:t>
        </w:r>
      </w:hyperlink>
      <w:r w:rsidR="00F66024">
        <w:rPr>
          <w:noProof/>
        </w:rPr>
        <w:t>]</w:t>
      </w:r>
      <w:r w:rsidR="00F66024">
        <w:fldChar w:fldCharType="end"/>
      </w:r>
      <w:r w:rsidR="00F66024">
        <w:t xml:space="preserve">, </w:t>
      </w:r>
      <w:r w:rsidR="0007676D">
        <w:t>Multi</w:t>
      </w:r>
      <w:r w:rsidR="00676534">
        <w:t>-</w:t>
      </w:r>
      <w:r w:rsidR="00F66024" w:rsidRPr="00C85629">
        <w:t>objective Material Generation</w:t>
      </w:r>
      <w:r w:rsidR="00F66024">
        <w:t xml:space="preserve"> </w:t>
      </w:r>
      <w:r w:rsidR="00F66024" w:rsidRPr="00C85629">
        <w:t>Algorithm (MOMGA)</w:t>
      </w:r>
      <w:r w:rsidR="00F66024">
        <w:t xml:space="preserve"> </w:t>
      </w:r>
      <w:r w:rsidR="00F66024">
        <w:fldChar w:fldCharType="begin"/>
      </w:r>
      <w:r w:rsidR="00F66024">
        <w:instrText xml:space="preserve"> ADDIN EN.CITE &lt;EndNote&gt;&lt;Cite&gt;&lt;Author&gt;Nouhi&lt;/Author&gt;&lt;Year&gt;2022&lt;/Year&gt;&lt;RecNum&gt;625&lt;/RecNum&gt;&lt;DisplayText&gt;[8]&lt;/DisplayText&gt;&lt;record&gt;&lt;rec-number&gt;625&lt;/rec-number&gt;&lt;foreign-keys&gt;&lt;key app="EN" db-id="9ftp5xrvm9ww2uevpt5xvwvyf9z5vxdtdf52" timestamp="1723783439"&gt;625&lt;/key&gt;&lt;/foreign-keys&gt;&lt;ref-type name="Journal Article"&gt;17&lt;/ref-type&gt;&lt;contributors&gt;&lt;authors&gt;&lt;author&gt;B. Nouhi&lt;/author&gt;&lt;author&gt;N. Khodadadi&lt;/author&gt;&lt;author&gt;M. Azizi&lt;/author&gt;&lt;author&gt;S. Talatahari&lt;/author&gt;&lt;author&gt;A. H. Gandomi&lt;/author&gt;&lt;/authors&gt;&lt;/contributors&gt;&lt;titles&gt;&lt;title&gt;Multi-Objective Material Generation Algorithm (MOMGA) for Optimization Purposes&lt;/title&gt;&lt;secondary-title&gt;IEEE Access&lt;/secondary-title&gt;&lt;/titles&gt;&lt;periodical&gt;&lt;full-title&gt;IEEE Access&lt;/full-title&gt;&lt;/periodical&gt;&lt;pages&gt;107095-107115&lt;/pages&gt;&lt;volume&gt;10&lt;/volume&gt;&lt;dates&gt;&lt;year&gt;2022&lt;/year&gt;&lt;/dates&gt;&lt;isbn&gt;2169-3536&lt;/isbn&gt;&lt;urls&gt;&lt;/urls&gt;&lt;electronic-resource-num&gt;10.1109/ACCESS.2022.3211529&lt;/electronic-resource-num&gt;&lt;/record&gt;&lt;/Cite&gt;&lt;/EndNote&gt;</w:instrText>
      </w:r>
      <w:r w:rsidR="00F66024">
        <w:fldChar w:fldCharType="separate"/>
      </w:r>
      <w:r w:rsidR="00F66024">
        <w:rPr>
          <w:noProof/>
        </w:rPr>
        <w:t>[</w:t>
      </w:r>
      <w:hyperlink w:anchor="_ENREF_8" w:tooltip="Nouhi, 2022 #625" w:history="1">
        <w:r w:rsidR="00A46551">
          <w:rPr>
            <w:noProof/>
          </w:rPr>
          <w:t>8</w:t>
        </w:r>
      </w:hyperlink>
      <w:r w:rsidR="00F66024">
        <w:rPr>
          <w:noProof/>
        </w:rPr>
        <w:t>]</w:t>
      </w:r>
      <w:r w:rsidR="00F66024">
        <w:fldChar w:fldCharType="end"/>
      </w:r>
      <w:r w:rsidR="00F66024">
        <w:t xml:space="preserve">, </w:t>
      </w:r>
      <w:r w:rsidR="00F66024" w:rsidRPr="0015553F">
        <w:t>Multi</w:t>
      </w:r>
      <w:r w:rsidR="00676534">
        <w:t>-</w:t>
      </w:r>
      <w:r w:rsidR="00F66024" w:rsidRPr="0015553F">
        <w:t>objective Ant Lion</w:t>
      </w:r>
      <w:r w:rsidR="00F66024">
        <w:t xml:space="preserve"> </w:t>
      </w:r>
      <w:r w:rsidR="00F66024" w:rsidRPr="0015553F">
        <w:t>Optimizer (MOALO)</w:t>
      </w:r>
      <w:r w:rsidR="00F66024">
        <w:t xml:space="preserve"> </w:t>
      </w:r>
      <w:r w:rsidR="00F66024">
        <w:fldChar w:fldCharType="begin"/>
      </w:r>
      <w:r w:rsidR="00F66024">
        <w:instrText xml:space="preserve"> ADDIN EN.CITE &lt;EndNote&gt;&lt;Cite&gt;&lt;Author&gt;Mirjalili&lt;/Author&gt;&lt;Year&gt;2017&lt;/Year&gt;&lt;RecNum&gt;626&lt;/RecNum&gt;&lt;DisplayText&gt;[9]&lt;/DisplayText&gt;&lt;record&gt;&lt;rec-number&gt;626&lt;/rec-number&gt;&lt;foreign-keys&gt;&lt;key app="EN" db-id="9ftp5xrvm9ww2uevpt5xvwvyf9z5vxdtdf52" timestamp="1723783523"&gt;626&lt;/key&gt;&lt;/foreign-keys&gt;&lt;ref-type name="Journal Article"&gt;17&lt;/ref-type&gt;&lt;contributors&gt;&lt;authors&gt;&lt;author&gt;Mirjalili, Seyedali&lt;/author&gt;&lt;author&gt;Jangir, Pradeep&lt;/author&gt;&lt;author&gt;Saremi, Shahrzad&lt;/author&gt;&lt;/authors&gt;&lt;/contributors&gt;&lt;titles&gt;&lt;title&gt;Multi-objective ant lion optimizer: a multi-objective optimization algorithm for solving engineering problems&lt;/title&gt;&lt;secondary-title&gt;Applied Intelligence&lt;/secondary-title&gt;&lt;/titles&gt;&lt;periodical&gt;&lt;full-title&gt;Applied Intelligence&lt;/full-title&gt;&lt;/periodical&gt;&lt;pages&gt;79-95&lt;/pages&gt;&lt;volume&gt;46&lt;/volume&gt;&lt;number&gt;1&lt;/number&gt;&lt;dates&gt;&lt;year&gt;2017&lt;/year&gt;&lt;pub-dates&gt;&lt;date&gt;2017/01/01&lt;/date&gt;&lt;/pub-dates&gt;&lt;/dates&gt;&lt;isbn&gt;1573-7497&lt;/isbn&gt;&lt;urls&gt;&lt;related-urls&gt;&lt;url&gt;https://doi.org/10.1007/s10489-016-0825-8&lt;/url&gt;&lt;/related-urls&gt;&lt;/urls&gt;&lt;electronic-resource-num&gt;10.1007/s10489-016-0825-8&lt;/electronic-resource-num&gt;&lt;/record&gt;&lt;/Cite&gt;&lt;/EndNote&gt;</w:instrText>
      </w:r>
      <w:r w:rsidR="00F66024">
        <w:fldChar w:fldCharType="separate"/>
      </w:r>
      <w:r w:rsidR="00F66024">
        <w:rPr>
          <w:noProof/>
        </w:rPr>
        <w:t>[</w:t>
      </w:r>
      <w:hyperlink w:anchor="_ENREF_9" w:tooltip="Mirjalili, 2017 #626" w:history="1">
        <w:r w:rsidR="00A46551">
          <w:rPr>
            <w:noProof/>
          </w:rPr>
          <w:t>9</w:t>
        </w:r>
      </w:hyperlink>
      <w:r w:rsidR="00F66024">
        <w:rPr>
          <w:noProof/>
        </w:rPr>
        <w:t>]</w:t>
      </w:r>
      <w:r w:rsidR="00F66024">
        <w:fldChar w:fldCharType="end"/>
      </w:r>
      <w:r w:rsidR="00F66024">
        <w:t xml:space="preserve">, </w:t>
      </w:r>
      <w:r w:rsidR="00F66024" w:rsidRPr="000A13C9">
        <w:t>Multi</w:t>
      </w:r>
      <w:r w:rsidR="00676534">
        <w:t>-</w:t>
      </w:r>
      <w:r w:rsidR="00F66024" w:rsidRPr="000A13C9">
        <w:t>objective Generalized Normal Distribution Optimization (MOGNDO)</w:t>
      </w:r>
      <w:r w:rsidR="00F66024">
        <w:t xml:space="preserve"> </w:t>
      </w:r>
      <w:r w:rsidR="00F66024">
        <w:fldChar w:fldCharType="begin"/>
      </w:r>
      <w:r w:rsidR="00F66024">
        <w:instrText xml:space="preserve"> ADDIN EN.CITE &lt;EndNote&gt;&lt;Cite&gt;&lt;Author&gt;Khodadadi&lt;/Author&gt;&lt;Year&gt;2024&lt;/Year&gt;&lt;RecNum&gt;627&lt;/RecNum&gt;&lt;DisplayText&gt;[4]&lt;/DisplayText&gt;&lt;record&gt;&lt;rec-number&gt;627&lt;/rec-number&gt;&lt;foreign-keys&gt;&lt;key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Weiguo&lt;/author&gt;&lt;author&gt;Gharehchopogh, Farhad Soleimanian&lt;/author&gt;&lt;author&gt;Mirjalili,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F66024">
        <w:fldChar w:fldCharType="separate"/>
      </w:r>
      <w:r w:rsidR="00F66024">
        <w:rPr>
          <w:noProof/>
        </w:rPr>
        <w:t>[</w:t>
      </w:r>
      <w:hyperlink w:anchor="_ENREF_4" w:tooltip="Khodadadi, 2024 #627" w:history="1">
        <w:r w:rsidR="00A46551">
          <w:rPr>
            <w:noProof/>
          </w:rPr>
          <w:t>4</w:t>
        </w:r>
      </w:hyperlink>
      <w:r w:rsidR="00F66024">
        <w:rPr>
          <w:noProof/>
        </w:rPr>
        <w:t>]</w:t>
      </w:r>
      <w:r w:rsidR="00F66024">
        <w:fldChar w:fldCharType="end"/>
      </w:r>
      <w:r w:rsidR="00CA2770">
        <w:t>,</w:t>
      </w:r>
      <w:r w:rsidR="00F66024">
        <w:t xml:space="preserve"> </w:t>
      </w:r>
      <w:r w:rsidR="00F66024" w:rsidRPr="009F34C8">
        <w:t>Multi</w:t>
      </w:r>
      <w:r w:rsidR="00676534">
        <w:t>-</w:t>
      </w:r>
      <w:r w:rsidR="00F66024" w:rsidRPr="009F34C8">
        <w:t>objective Mantis Search Algorithm (MOMSA)</w:t>
      </w:r>
      <w:r w:rsidR="00F66024">
        <w:t xml:space="preserve"> </w:t>
      </w:r>
      <w:r w:rsidR="00F66024">
        <w:fldChar w:fldCharType="begin"/>
      </w:r>
      <w:r w:rsidR="00F66024">
        <w:instrText xml:space="preserve"> ADDIN EN.CITE &lt;EndNote&gt;&lt;Cite&gt;&lt;Author&gt;Jameel&lt;/Author&gt;&lt;Year&gt;2024&lt;/Year&gt;&lt;RecNum&gt;638&lt;/RecNum&gt;&lt;DisplayText&gt;[3]&lt;/DisplayText&gt;&lt;record&gt;&lt;rec-number&gt;638&lt;/rec-number&gt;&lt;foreign-keys&gt;&lt;key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00F66024">
        <w:fldChar w:fldCharType="separate"/>
      </w:r>
      <w:r w:rsidR="00F66024">
        <w:rPr>
          <w:noProof/>
        </w:rPr>
        <w:t>[</w:t>
      </w:r>
      <w:hyperlink w:anchor="_ENREF_3" w:tooltip="Jameel, 2024 #638" w:history="1">
        <w:r w:rsidR="00A46551">
          <w:rPr>
            <w:noProof/>
          </w:rPr>
          <w:t>3</w:t>
        </w:r>
      </w:hyperlink>
      <w:r w:rsidR="00F66024">
        <w:rPr>
          <w:noProof/>
        </w:rPr>
        <w:t>]</w:t>
      </w:r>
      <w:r w:rsidR="00F66024">
        <w:fldChar w:fldCharType="end"/>
      </w:r>
      <w:r w:rsidR="00F66024">
        <w:t xml:space="preserve">, </w:t>
      </w:r>
      <w:r w:rsidR="00F66024" w:rsidRPr="00256AE2">
        <w:t>Multi</w:t>
      </w:r>
      <w:r w:rsidR="00676534">
        <w:t>-</w:t>
      </w:r>
      <w:r w:rsidR="0007676D">
        <w:t>o</w:t>
      </w:r>
      <w:r w:rsidR="00F66024" w:rsidRPr="00256AE2">
        <w:t>bjective Beetle Antennae Search (MOBAS)</w:t>
      </w:r>
      <w:r w:rsidR="00F66024">
        <w:t xml:space="preserve"> </w:t>
      </w:r>
      <w:r w:rsidR="00F66024">
        <w:fldChar w:fldCharType="begin"/>
      </w:r>
      <w:r w:rsidR="00F66024">
        <w:instrText xml:space="preserve"> ADDIN EN.CITE &lt;EndNote&gt;&lt;Cite&gt;&lt;Author&gt;Zhang&lt;/Author&gt;&lt;Year&gt;2021&lt;/Year&gt;&lt;RecNum&gt;642&lt;/RecNum&gt;&lt;DisplayText&gt;[10]&lt;/DisplayText&gt;&lt;record&gt;&lt;rec-number&gt;642&lt;/rec-number&gt;&lt;foreign-keys&gt;&lt;key app="EN" db-id="9ftp5xrvm9ww2uevpt5xvwvyf9z5vxdtdf52" timestamp="1724053124"&gt;642&lt;/key&gt;&lt;/foreign-keys&gt;&lt;ref-type name="Journal Article"&gt;17&lt;/ref-type&gt;&lt;contributors&gt;&lt;authors&gt;&lt;author&gt;Zhang, Junfei&lt;/author&gt;&lt;author&gt;Huang, Yimiao&lt;/author&gt;&lt;author&gt;Ma, Guowei&lt;/author&gt;&lt;author&gt;Nener, Brett&lt;/author&gt;&lt;/authors&gt;&lt;/contributors&gt;&lt;titles&gt;&lt;title&gt;Mixture optimization for environmental, economical and mechanical objectives in silica fume concrete: A novel frame-work based on machine learning and a new meta-heuristic algorithm&lt;/title&gt;&lt;secondary-title&gt;Resources, Conservation and Recycling&lt;/secondary-title&gt;&lt;/titles&gt;&lt;periodical&gt;&lt;full-title&gt;Resources, Conservation and Recycling&lt;/full-title&gt;&lt;/periodical&gt;&lt;pages&gt;105395&lt;/pages&gt;&lt;volume&gt;167&lt;/volume&gt;&lt;keywords&gt;&lt;keyword&gt;Silica fume concrete&lt;/keyword&gt;&lt;keyword&gt;Mixture design&lt;/keyword&gt;&lt;keyword&gt;Multi-objective optimization&lt;/keyword&gt;&lt;keyword&gt;Uniaxial compressive strength&lt;/keyword&gt;&lt;keyword&gt;Cost&lt;/keyword&gt;&lt;keyword&gt;Carbon dioxide&lt;/keyword&gt;&lt;/keywords&gt;&lt;dates&gt;&lt;year&gt;2021&lt;/year&gt;&lt;pub-dates&gt;&lt;date&gt;2021/04/01/&lt;/date&gt;&lt;/pub-dates&gt;&lt;/dates&gt;&lt;isbn&gt;0921-3449&lt;/isbn&gt;&lt;urls&gt;&lt;related-urls&gt;&lt;url&gt;https://www.sciencedirect.com/science/article/pii/S0921344921000021&lt;/url&gt;&lt;/related-urls&gt;&lt;/urls&gt;&lt;electronic-resource-num&gt;https://doi.org/10.1016/j.resconrec.2021.105395&lt;/electronic-resource-num&gt;&lt;/record&gt;&lt;/Cite&gt;&lt;/EndNote&gt;</w:instrText>
      </w:r>
      <w:r w:rsidR="00F66024">
        <w:fldChar w:fldCharType="separate"/>
      </w:r>
      <w:r w:rsidR="00F66024">
        <w:rPr>
          <w:noProof/>
        </w:rPr>
        <w:t>[</w:t>
      </w:r>
      <w:hyperlink w:anchor="_ENREF_10" w:tooltip="Zhang, 2021 #642" w:history="1">
        <w:r w:rsidR="00A46551">
          <w:rPr>
            <w:noProof/>
          </w:rPr>
          <w:t>10</w:t>
        </w:r>
      </w:hyperlink>
      <w:r w:rsidR="00F66024">
        <w:rPr>
          <w:noProof/>
        </w:rPr>
        <w:t>]</w:t>
      </w:r>
      <w:r w:rsidR="00F66024">
        <w:fldChar w:fldCharType="end"/>
      </w:r>
      <w:r w:rsidR="00F66024">
        <w:t xml:space="preserve">, </w:t>
      </w:r>
      <w:r w:rsidR="00F66024" w:rsidRPr="00AE7201">
        <w:t>Multi</w:t>
      </w:r>
      <w:r w:rsidR="00676534">
        <w:t>-</w:t>
      </w:r>
      <w:r w:rsidR="0007676D">
        <w:t>o</w:t>
      </w:r>
      <w:r w:rsidR="00F66024" w:rsidRPr="00AE7201">
        <w:t>bjective Trader algorithm (MOTR)</w:t>
      </w:r>
      <w:r w:rsidR="00F66024">
        <w:t xml:space="preserve"> </w:t>
      </w:r>
      <w:r w:rsidR="00F66024">
        <w:fldChar w:fldCharType="begin"/>
      </w:r>
      <w:r w:rsidR="00F66024">
        <w:instrText xml:space="preserve"> ADDIN EN.CITE &lt;EndNote&gt;&lt;Cite&gt;&lt;Author&gt;Masoudi-Sobhanzadeh&lt;/Author&gt;&lt;Year&gt;2021&lt;/Year&gt;&lt;RecNum&gt;641&lt;/RecNum&gt;&lt;DisplayText&gt;[11]&lt;/DisplayText&gt;&lt;record&gt;&lt;rec-number&gt;641&lt;/rec-number&gt;&lt;foreign-keys&gt;&lt;key app="EN" db-id="9ftp5xrvm9ww2uevpt5xvwvyf9z5vxdtdf52" timestamp="1724052938"&gt;641&lt;/key&gt;&lt;/foreign-keys&gt;&lt;ref-type name="Journal Article"&gt;17&lt;/ref-type&gt;&lt;contributors&gt;&lt;authors&gt;&lt;author&gt;Masoudi-Sobhanzadeh, Yosef&lt;/author&gt;&lt;author&gt;Jafari, Behzad&lt;/author&gt;&lt;author&gt;Parvizpour, Sepideh&lt;/author&gt;&lt;author&gt;Pourseif, Mohammad M.&lt;/author&gt;&lt;author&gt;Omidi, Yadollah&lt;/author&gt;&lt;/authors&gt;&lt;/contributors&gt;&lt;titles&gt;&lt;title&gt;A novel multi-objective metaheuristic algorithm for protein-peptide docking and benchmarking on the LEADS-PEP dataset&lt;/title&gt;&lt;secondary-title&gt;Computers in Biology and Medicine&lt;/secondary-title&gt;&lt;/titles&gt;&lt;periodical&gt;&lt;full-title&gt;Computers in Biology and Medicine&lt;/full-title&gt;&lt;/periodical&gt;&lt;pages&gt;104896&lt;/pages&gt;&lt;volume&gt;138&lt;/volume&gt;&lt;keywords&gt;&lt;keyword&gt;Electrostatic&lt;/keyword&gt;&lt;keyword&gt;Hydrogen bond&lt;/keyword&gt;&lt;keyword&gt;Pareto front optimization concept&lt;/keyword&gt;&lt;keyword&gt;Protein-peptide docking&lt;/keyword&gt;&lt;keyword&gt;Search algorithms&lt;/keyword&gt;&lt;keyword&gt;Solvation&lt;/keyword&gt;&lt;keyword&gt;van der Waals&lt;/keyword&gt;&lt;/keywords&gt;&lt;dates&gt;&lt;year&gt;2021&lt;/year&gt;&lt;pub-dates&gt;&lt;date&gt;2021/11/01/&lt;/date&gt;&lt;/pub-dates&gt;&lt;/dates&gt;&lt;isbn&gt;0010-4825&lt;/isbn&gt;&lt;urls&gt;&lt;related-urls&gt;&lt;url&gt;https://www.sciencedirect.com/science/article/pii/S0010482521006909&lt;/url&gt;&lt;/related-urls&gt;&lt;/urls&gt;&lt;electronic-resource-num&gt;https://doi.org/10.1016/j.compbiomed.2021.104896&lt;/electronic-resource-num&gt;&lt;/record&gt;&lt;/Cite&gt;&lt;/EndNote&gt;</w:instrText>
      </w:r>
      <w:r w:rsidR="00F66024">
        <w:fldChar w:fldCharType="separate"/>
      </w:r>
      <w:r w:rsidR="00F66024">
        <w:rPr>
          <w:noProof/>
        </w:rPr>
        <w:t>[</w:t>
      </w:r>
      <w:hyperlink w:anchor="_ENREF_11" w:tooltip="Masoudi-Sobhanzadeh, 2021 #641" w:history="1">
        <w:r w:rsidR="00A46551">
          <w:rPr>
            <w:noProof/>
          </w:rPr>
          <w:t>11</w:t>
        </w:r>
      </w:hyperlink>
      <w:r w:rsidR="00F66024">
        <w:rPr>
          <w:noProof/>
        </w:rPr>
        <w:t>]</w:t>
      </w:r>
      <w:r w:rsidR="00F66024">
        <w:fldChar w:fldCharType="end"/>
      </w:r>
      <w:r w:rsidR="00F66024">
        <w:t xml:space="preserve">, </w:t>
      </w:r>
      <w:r w:rsidR="00AE21C3" w:rsidRPr="00AE21C3">
        <w:t>Multi</w:t>
      </w:r>
      <w:r w:rsidR="00676534">
        <w:t>-</w:t>
      </w:r>
      <w:r w:rsidR="00AE21C3" w:rsidRPr="00AE21C3">
        <w:t>objective Salp</w:t>
      </w:r>
      <w:r w:rsidR="00165642">
        <w:t xml:space="preserve"> </w:t>
      </w:r>
      <w:r w:rsidR="00AE21C3" w:rsidRPr="00AE21C3">
        <w:t>Swarm Algorithm (MSSA)</w:t>
      </w:r>
      <w:r w:rsidR="00AE21C3">
        <w:t xml:space="preserve"> </w:t>
      </w:r>
      <w:r w:rsidR="00165642">
        <w:fldChar w:fldCharType="begin"/>
      </w:r>
      <w:r w:rsidR="00165642">
        <w:instrText xml:space="preserve"> ADDIN EN.CITE &lt;EndNote&gt;&lt;Cite&gt;&lt;Author&gt;Mirjalili&lt;/Author&gt;&lt;Year&gt;2017&lt;/Year&gt;&lt;RecNum&gt;647&lt;/RecNum&gt;&lt;DisplayText&gt;[12]&lt;/DisplayText&gt;&lt;record&gt;&lt;rec-number&gt;647&lt;/rec-number&gt;&lt;foreign-keys&gt;&lt;key app="EN" db-id="9ftp5xrvm9ww2uevpt5xvwvyf9z5vxdtdf52" timestamp="1724239407"&gt;647&lt;/key&gt;&lt;/foreign-keys&gt;&lt;ref-type name="Journal Article"&gt;17&lt;/ref-type&gt;&lt;contributors&gt;&lt;authors&gt;&lt;author&gt;Mirjalili, Seyedali&lt;/author&gt;&lt;author&gt;Gandomi, Amir H.&lt;/author&gt;&lt;author&gt;Mirjalili, Seyedeh Zahra&lt;/author&gt;&lt;author&gt;Saremi, Shahrzad&lt;/author&gt;&lt;author&gt;Faris, Hossam&lt;/author&gt;&lt;author&gt;Mirjalili, Seyed Mohammad&lt;/author&gt;&lt;/authors&gt;&lt;/contributors&gt;&lt;titles&gt;&lt;title&gt;Salp Swarm Algorithm: A bio-inspired optimizer for engineering design problems&lt;/title&gt;&lt;secondary-title&gt;Advances in Engineering Software&lt;/secondary-title&gt;&lt;/titles&gt;&lt;periodical&gt;&lt;full-title&gt;Advances in Engineering Software&lt;/full-title&gt;&lt;/periodical&gt;&lt;pages&gt;163-191&lt;/pages&gt;&lt;volume&gt;114&lt;/volume&gt;&lt;keywords&gt;&lt;keyword&gt;Particle swarm optimization&lt;/keyword&gt;&lt;keyword&gt;Multi-objective optimization&lt;/keyword&gt;&lt;keyword&gt;Genetic algorithm&lt;/keyword&gt;&lt;keyword&gt;Heuristic algorithm&lt;/keyword&gt;&lt;keyword&gt;Algorithm&lt;/keyword&gt;&lt;keyword&gt;Benchmark&lt;/keyword&gt;&lt;/keywords&gt;&lt;dates&gt;&lt;year&gt;2017&lt;/year&gt;&lt;pub-dates&gt;&lt;date&gt;2017/12/01/&lt;/date&gt;&lt;/pub-dates&gt;&lt;/dates&gt;&lt;isbn&gt;0965-9978&lt;/isbn&gt;&lt;urls&gt;&lt;related-urls&gt;&lt;url&gt;https://www.sciencedirect.com/science/article/pii/S0965997816307736&lt;/url&gt;&lt;/related-urls&gt;&lt;/urls&gt;&lt;electronic-resource-num&gt;https://doi.org/10.1016/j.advengsoft.2017.07.002&lt;/electronic-resource-num&gt;&lt;/record&gt;&lt;/Cite&gt;&lt;/EndNote&gt;</w:instrText>
      </w:r>
      <w:r w:rsidR="00165642">
        <w:fldChar w:fldCharType="separate"/>
      </w:r>
      <w:r w:rsidR="00165642">
        <w:rPr>
          <w:noProof/>
        </w:rPr>
        <w:t>[</w:t>
      </w:r>
      <w:hyperlink w:anchor="_ENREF_12" w:tooltip="Mirjalili, 2017 #647" w:history="1">
        <w:r w:rsidR="00A46551">
          <w:rPr>
            <w:noProof/>
          </w:rPr>
          <w:t>12</w:t>
        </w:r>
      </w:hyperlink>
      <w:r w:rsidR="00165642">
        <w:rPr>
          <w:noProof/>
        </w:rPr>
        <w:t>]</w:t>
      </w:r>
      <w:r w:rsidR="00165642">
        <w:fldChar w:fldCharType="end"/>
      </w:r>
      <w:r w:rsidR="00C0585B">
        <w:t xml:space="preserve">. </w:t>
      </w:r>
      <w:r w:rsidR="00C0585B" w:rsidRPr="00C0585B">
        <w:rPr>
          <w:color w:val="0070C0"/>
        </w:rPr>
        <w:t>In addition, several emerging algorithms - such as</w:t>
      </w:r>
      <w:r w:rsidR="00C54403">
        <w:t xml:space="preserve"> </w:t>
      </w:r>
      <w:r w:rsidR="000807D7" w:rsidRPr="000C36EC">
        <w:rPr>
          <w:color w:val="0070C0"/>
        </w:rPr>
        <w:t xml:space="preserve">the Multi-Objective Stochastic Paint Optimizer (MOSPO) </w:t>
      </w:r>
      <w:r w:rsidR="00660DC0" w:rsidRPr="000C36EC">
        <w:rPr>
          <w:color w:val="0070C0"/>
        </w:rPr>
        <w:fldChar w:fldCharType="begin"/>
      </w:r>
      <w:r w:rsidR="00660DC0" w:rsidRPr="000C36EC">
        <w:rPr>
          <w:color w:val="0070C0"/>
        </w:rPr>
        <w:instrText xml:space="preserve"> ADDIN EN.CITE &lt;EndNote&gt;&lt;Cite&gt;&lt;Author&gt;Khodadadi&lt;/Author&gt;&lt;Year&gt;2022&lt;/Year&gt;&lt;RecNum&gt;735&lt;/RecNum&gt;&lt;DisplayText&gt;[13]&lt;/DisplayText&gt;&lt;record&gt;&lt;rec-number&gt;735&lt;/rec-number&gt;&lt;foreign-keys&gt;&lt;key app="EN" db-id="9ftp5xrvm9ww2uevpt5xvwvyf9z5vxdtdf52" timestamp="1752577999"&gt;735&lt;/key&gt;&lt;/foreign-keys&gt;&lt;ref-type name="Journal Article"&gt;17&lt;/ref-type&gt;&lt;contributors&gt;&lt;authors&gt;&lt;author&gt;Khodadadi, Nima&lt;/author&gt;&lt;author&gt;Abualigah, Laith&lt;/author&gt;&lt;author&gt;Mirjalili, Seyedali&lt;/author&gt;&lt;/authors&gt;&lt;/contributors&gt;&lt;titles&gt;&lt;title&gt;Multi-objective Stochastic Paint Optimizer (MOSPO)&lt;/title&gt;&lt;secondary-title&gt;Neural Computing and Applications&lt;/secondary-title&gt;&lt;/titles&gt;&lt;periodical&gt;&lt;full-title&gt;Neural Computing and Applications&lt;/full-title&gt;&lt;/periodical&gt;&lt;pages&gt;18035-18058&lt;/pages&gt;&lt;volume&gt;34&lt;/volume&gt;&lt;number&gt;20&lt;/number&gt;&lt;dates&gt;&lt;year&gt;2022&lt;/year&gt;&lt;pub-dates&gt;&lt;date&gt;2022/10/01&lt;/date&gt;&lt;/pub-dates&gt;&lt;/dates&gt;&lt;isbn&gt;1433-3058&lt;/isbn&gt;&lt;urls&gt;&lt;related-urls&gt;&lt;url&gt;https://doi.org/10.1007/s00521-022-07405-z&lt;/url&gt;&lt;/related-urls&gt;&lt;/urls&gt;&lt;electronic-resource-num&gt;10.1007/s00521-022-07405-z&lt;/electronic-resource-num&gt;&lt;/record&gt;&lt;/Cite&gt;&lt;/EndNote&gt;</w:instrText>
      </w:r>
      <w:r w:rsidR="00660DC0" w:rsidRPr="000C36EC">
        <w:rPr>
          <w:color w:val="0070C0"/>
        </w:rPr>
        <w:fldChar w:fldCharType="separate"/>
      </w:r>
      <w:r w:rsidR="00660DC0" w:rsidRPr="000C36EC">
        <w:rPr>
          <w:noProof/>
          <w:color w:val="0070C0"/>
        </w:rPr>
        <w:t>[</w:t>
      </w:r>
      <w:hyperlink w:anchor="_ENREF_13" w:tooltip="Khodadadi, 2022 #735" w:history="1">
        <w:r w:rsidR="00A46551" w:rsidRPr="000C36EC">
          <w:rPr>
            <w:noProof/>
            <w:color w:val="0070C0"/>
          </w:rPr>
          <w:t>13</w:t>
        </w:r>
      </w:hyperlink>
      <w:r w:rsidR="00660DC0" w:rsidRPr="000C36EC">
        <w:rPr>
          <w:noProof/>
          <w:color w:val="0070C0"/>
        </w:rPr>
        <w:t>]</w:t>
      </w:r>
      <w:r w:rsidR="00660DC0" w:rsidRPr="000C36EC">
        <w:rPr>
          <w:color w:val="0070C0"/>
        </w:rPr>
        <w:fldChar w:fldCharType="end"/>
      </w:r>
      <w:r w:rsidR="000807D7" w:rsidRPr="000C36EC">
        <w:rPr>
          <w:color w:val="0070C0"/>
        </w:rPr>
        <w:t xml:space="preserve">, the Multi-Objective African Vulture Optimization Algorithm (MOAVOA) </w:t>
      </w:r>
      <w:r w:rsidR="00660DC0" w:rsidRPr="000C36EC">
        <w:rPr>
          <w:color w:val="0070C0"/>
        </w:rPr>
        <w:fldChar w:fldCharType="begin"/>
      </w:r>
      <w:r w:rsidR="00660DC0" w:rsidRPr="000C36EC">
        <w:rPr>
          <w:color w:val="0070C0"/>
        </w:rPr>
        <w:instrText xml:space="preserve"> ADDIN EN.CITE &lt;EndNote&gt;&lt;Cite&gt;&lt;Author&gt;Khodadadi&lt;/Author&gt;&lt;Year&gt;2022&lt;/Year&gt;&lt;RecNum&gt;736&lt;/RecNum&gt;&lt;DisplayText&gt;[14]&lt;/DisplayText&gt;&lt;record&gt;&lt;rec-number&gt;736&lt;/rec-number&gt;&lt;foreign-keys&gt;&lt;key app="EN" db-id="9ftp5xrvm9ww2uevpt5xvwvyf9z5vxdtdf52" timestamp="1752578124"&gt;736&lt;/key&gt;&lt;/foreign-keys&gt;&lt;ref-type name="Journal Article"&gt;17&lt;/ref-type&gt;&lt;contributors&gt;&lt;authors&gt;&lt;author&gt;Khodadadi, Nima&lt;/author&gt;&lt;author&gt;Soleimanian Gharehchopogh, Farhad&lt;/author&gt;&lt;author&gt;Mirjalili, Seyedali&lt;/author&gt;&lt;/authors&gt;&lt;/contributors&gt;&lt;titles&gt;&lt;title&gt;MOAVOA: a new multi-objective artificial vultures optimization algorithm&lt;/title&gt;&lt;secondary-title&gt;Neural Computing and Applications&lt;/secondary-title&gt;&lt;/titles&gt;&lt;periodical&gt;&lt;full-title&gt;Neural Computing and Applications&lt;/full-title&gt;&lt;/periodical&gt;&lt;pages&gt;20791-20829&lt;/pages&gt;&lt;volume&gt;34&lt;/volume&gt;&lt;number&gt;23&lt;/number&gt;&lt;dates&gt;&lt;year&gt;2022&lt;/year&gt;&lt;pub-dates&gt;&lt;date&gt;2022/12/01&lt;/date&gt;&lt;/pub-dates&gt;&lt;/dates&gt;&lt;isbn&gt;1433-3058&lt;/isbn&gt;&lt;urls&gt;&lt;related-urls&gt;&lt;url&gt;https://doi.org/10.1007/s00521-022-07557-y&lt;/url&gt;&lt;/related-urls&gt;&lt;/urls&gt;&lt;electronic-resource-num&gt;10.1007/s00521-022-07557-y&lt;/electronic-resource-num&gt;&lt;/record&gt;&lt;/Cite&gt;&lt;/EndNote&gt;</w:instrText>
      </w:r>
      <w:r w:rsidR="00660DC0" w:rsidRPr="000C36EC">
        <w:rPr>
          <w:color w:val="0070C0"/>
        </w:rPr>
        <w:fldChar w:fldCharType="separate"/>
      </w:r>
      <w:r w:rsidR="00660DC0" w:rsidRPr="000C36EC">
        <w:rPr>
          <w:noProof/>
          <w:color w:val="0070C0"/>
        </w:rPr>
        <w:t>[</w:t>
      </w:r>
      <w:hyperlink w:anchor="_ENREF_14" w:tooltip="Khodadadi, 2022 #736" w:history="1">
        <w:r w:rsidR="00A46551" w:rsidRPr="000C36EC">
          <w:rPr>
            <w:noProof/>
            <w:color w:val="0070C0"/>
          </w:rPr>
          <w:t>14</w:t>
        </w:r>
      </w:hyperlink>
      <w:r w:rsidR="00660DC0" w:rsidRPr="000C36EC">
        <w:rPr>
          <w:noProof/>
          <w:color w:val="0070C0"/>
        </w:rPr>
        <w:t>]</w:t>
      </w:r>
      <w:r w:rsidR="00660DC0" w:rsidRPr="000C36EC">
        <w:rPr>
          <w:color w:val="0070C0"/>
        </w:rPr>
        <w:fldChar w:fldCharType="end"/>
      </w:r>
      <w:r w:rsidR="000807D7" w:rsidRPr="000C36EC">
        <w:rPr>
          <w:color w:val="0070C0"/>
        </w:rPr>
        <w:t xml:space="preserve">, and the Multi-Objective Arithmetic Optimization Algorithm (MOAOA) </w:t>
      </w:r>
      <w:r w:rsidR="00660DC0" w:rsidRPr="000C36EC">
        <w:rPr>
          <w:color w:val="0070C0"/>
        </w:rPr>
        <w:fldChar w:fldCharType="begin"/>
      </w:r>
      <w:r w:rsidR="00660DC0" w:rsidRPr="000C36EC">
        <w:rPr>
          <w:color w:val="0070C0"/>
        </w:rPr>
        <w:instrText xml:space="preserve"> ADDIN EN.CITE &lt;EndNote&gt;&lt;Cite&gt;&lt;Author&gt;Premkumar&lt;/Author&gt;&lt;Year&gt;2021&lt;/Year&gt;&lt;RecNum&gt;737&lt;/RecNum&gt;&lt;DisplayText&gt;[15]&lt;/DisplayText&gt;&lt;record&gt;&lt;rec-number&gt;737&lt;/rec-number&gt;&lt;foreign-keys&gt;&lt;key app="EN" db-id="9ftp5xrvm9ww2uevpt5xvwvyf9z5vxdtdf52" timestamp="1752578410"&gt;737&lt;/key&gt;&lt;/foreign-keys&gt;&lt;ref-type name="Journal Article"&gt;17&lt;/ref-type&gt;&lt;contributors&gt;&lt;authors&gt;&lt;author&gt;M. Premkumar&lt;/author&gt;&lt;author&gt;P. Jangir&lt;/author&gt;&lt;author&gt;B. S. Kumar&lt;/author&gt;&lt;author&gt;R. Sowmya&lt;/author&gt;&lt;author&gt;H. H. Alhelou&lt;/author&gt;&lt;author&gt;L. Abualigah&lt;/author&gt;&lt;author&gt;A. R. Yildiz&lt;/author&gt;&lt;author&gt;S. Mirjalili&lt;/author&gt;&lt;/authors&gt;&lt;/contributors&gt;&lt;titles&gt;&lt;title&gt;A New Arithmetic Optimization Algorithm for Solving Real-World Multiobjective CEC-2021 Constrained Optimization Problems: Diversity Analysis and Validations&lt;/title&gt;&lt;secondary-title&gt;IEEE Access&lt;/secondary-title&gt;&lt;/titles&gt;&lt;periodical&gt;&lt;full-title&gt;IEEE Access&lt;/full-title&gt;&lt;/periodical&gt;&lt;pages&gt;84263-84295&lt;/pages&gt;&lt;volume&gt;9&lt;/volume&gt;&lt;dates&gt;&lt;year&gt;2021&lt;/year&gt;&lt;/dates&gt;&lt;isbn&gt;2169-3536&lt;/isbn&gt;&lt;urls&gt;&lt;/urls&gt;&lt;electronic-resource-num&gt;10.1109/ACCESS.2021.3085529&lt;/electronic-resource-num&gt;&lt;/record&gt;&lt;/Cite&gt;&lt;/EndNote&gt;</w:instrText>
      </w:r>
      <w:r w:rsidR="00660DC0" w:rsidRPr="000C36EC">
        <w:rPr>
          <w:color w:val="0070C0"/>
        </w:rPr>
        <w:fldChar w:fldCharType="separate"/>
      </w:r>
      <w:r w:rsidR="00660DC0" w:rsidRPr="000C36EC">
        <w:rPr>
          <w:noProof/>
          <w:color w:val="0070C0"/>
        </w:rPr>
        <w:t>[</w:t>
      </w:r>
      <w:hyperlink w:anchor="_ENREF_15" w:tooltip="Premkumar, 2021 #737" w:history="1">
        <w:r w:rsidR="00A46551" w:rsidRPr="000C36EC">
          <w:rPr>
            <w:noProof/>
            <w:color w:val="0070C0"/>
          </w:rPr>
          <w:t>15</w:t>
        </w:r>
      </w:hyperlink>
      <w:r w:rsidR="00660DC0" w:rsidRPr="000C36EC">
        <w:rPr>
          <w:noProof/>
          <w:color w:val="0070C0"/>
        </w:rPr>
        <w:t>]</w:t>
      </w:r>
      <w:r w:rsidR="00660DC0" w:rsidRPr="000C36EC">
        <w:rPr>
          <w:color w:val="0070C0"/>
        </w:rPr>
        <w:fldChar w:fldCharType="end"/>
      </w:r>
      <w:r w:rsidR="00AF1691">
        <w:t xml:space="preserve"> - </w:t>
      </w:r>
      <w:r w:rsidR="00AF1691" w:rsidRPr="00AF1691">
        <w:rPr>
          <w:color w:val="0070C0"/>
        </w:rPr>
        <w:t xml:space="preserve">have attracted growing attention for their innovative mechanisms and </w:t>
      </w:r>
      <w:r w:rsidR="00B206DE">
        <w:rPr>
          <w:color w:val="0070C0"/>
        </w:rPr>
        <w:t>firm</w:t>
      </w:r>
      <w:r w:rsidR="00AF1691" w:rsidRPr="00AF1691">
        <w:rPr>
          <w:color w:val="0070C0"/>
        </w:rPr>
        <w:t xml:space="preserve"> performance on benchmark tests</w:t>
      </w:r>
      <w:r w:rsidR="00AF1691">
        <w:t>.</w:t>
      </w:r>
      <w:r w:rsidR="00F66024">
        <w:t xml:space="preserve"> </w:t>
      </w:r>
      <w:r w:rsidR="00F66024" w:rsidRPr="00CE4AC7">
        <w:t xml:space="preserve">The No Free Lunch (NFL) theorem of optimization posits that the </w:t>
      </w:r>
      <w:r w:rsidR="0007676D">
        <w:t>wid</w:t>
      </w:r>
      <w:r w:rsidR="00F66024" w:rsidRPr="00CE4AC7">
        <w:t xml:space="preserve">e variety of metaheuristics is the underlying cause for the lack of an algorithm that can effectively solve all types of problems </w:t>
      </w:r>
      <w:r w:rsidR="00F66024" w:rsidRPr="00CE399E">
        <w:fldChar w:fldCharType="begin"/>
      </w:r>
      <w:r w:rsidR="00660DC0">
        <w:instrText xml:space="preserve"> ADDIN EN.CITE &lt;EndNote&gt;&lt;Cite&gt;&lt;Author&gt;Wolpert&lt;/Author&gt;&lt;Year&gt;1997&lt;/Year&gt;&lt;RecNum&gt;37&lt;/RecNum&gt;&lt;DisplayText&gt;[16]&lt;/DisplayText&gt;&lt;record&gt;&lt;rec-number&gt;37&lt;/rec-number&gt;&lt;foreign-keys&gt;&lt;key app="EN" db-id="w2d9aprwzrawv8e52fap5vsf9w50psedvvax" timestamp="1687675389"&gt;37&lt;/key&gt;&lt;/foreign-keys&gt;&lt;ref-type name="Journal Article"&gt;17&lt;/ref-type&gt;&lt;contributors&gt;&lt;authors&gt;&lt;author&gt;Wolpert, David H&lt;/author&gt;&lt;author&gt;Macready, William G&lt;/author&gt;&lt;/authors&gt;&lt;/contributors&gt;&lt;titles&gt;&lt;title&gt;No free lunch theorems for optimization&lt;/title&gt;&lt;secondary-title&gt;IEEE transactions on evolutionary computation&lt;/secondary-title&gt;&lt;/titles&gt;&lt;periodical&gt;&lt;full-title&gt;IEEE transactions on evolutionary computation&lt;/full-title&gt;&lt;/periodical&gt;&lt;pages&gt;67-82&lt;/pages&gt;&lt;volume&gt;1&lt;/volume&gt;&lt;number&gt;1&lt;/number&gt;&lt;dates&gt;&lt;year&gt;1997&lt;/year&gt;&lt;/dates&gt;&lt;isbn&gt;1089-778X&lt;/isbn&gt;&lt;urls&gt;&lt;/urls&gt;&lt;/record&gt;&lt;/Cite&gt;&lt;/EndNote&gt;</w:instrText>
      </w:r>
      <w:r w:rsidR="00F66024" w:rsidRPr="00CE399E">
        <w:fldChar w:fldCharType="separate"/>
      </w:r>
      <w:r w:rsidR="00660DC0">
        <w:rPr>
          <w:noProof/>
        </w:rPr>
        <w:t>[</w:t>
      </w:r>
      <w:hyperlink w:anchor="_ENREF_16" w:tooltip="Wolpert, 1997 #37" w:history="1">
        <w:r w:rsidR="00A46551">
          <w:rPr>
            <w:noProof/>
          </w:rPr>
          <w:t>16</w:t>
        </w:r>
      </w:hyperlink>
      <w:r w:rsidR="00660DC0">
        <w:rPr>
          <w:noProof/>
        </w:rPr>
        <w:t>]</w:t>
      </w:r>
      <w:r w:rsidR="00F66024" w:rsidRPr="00CE399E">
        <w:fldChar w:fldCharType="end"/>
      </w:r>
      <w:r w:rsidR="00F66024" w:rsidRPr="00E770BF">
        <w:t xml:space="preserve">. </w:t>
      </w:r>
      <w:r w:rsidR="00B206DE">
        <w:t>This work is motivated to propose</w:t>
      </w:r>
      <w:r w:rsidR="00F66024" w:rsidRPr="000A5E27">
        <w:t xml:space="preserve"> a novel advanced optimizer since the sugge</w:t>
      </w:r>
      <w:r w:rsidR="009743E9">
        <w:t>ste</w:t>
      </w:r>
      <w:r w:rsidR="00F66024" w:rsidRPr="000A5E27">
        <w:t xml:space="preserve">d algorithm may outperform other algorithms on some </w:t>
      </w:r>
      <w:r w:rsidR="00B206DE">
        <w:t>issue</w:t>
      </w:r>
      <w:r w:rsidR="00F66024" w:rsidRPr="000A5E27">
        <w:t>s that have not been solved so far.</w:t>
      </w:r>
    </w:p>
    <w:p w14:paraId="3FB296AD" w14:textId="0C196AAF" w:rsidR="004061A3" w:rsidRDefault="00BB226C" w:rsidP="001A2A97">
      <w:pPr>
        <w:pStyle w:val="thuong"/>
      </w:pPr>
      <w:r>
        <w:t>In response to these challenges, t</w:t>
      </w:r>
      <w:r w:rsidR="003A5938" w:rsidRPr="003A5938">
        <w:t>h</w:t>
      </w:r>
      <w:r w:rsidR="00D47754">
        <w:t>is</w:t>
      </w:r>
      <w:r w:rsidR="003A5938" w:rsidRPr="003A5938">
        <w:t xml:space="preserve"> study introduces a n</w:t>
      </w:r>
      <w:r w:rsidR="0065235D">
        <w:t>ovel</w:t>
      </w:r>
      <w:r w:rsidR="003A5938" w:rsidRPr="003A5938">
        <w:t xml:space="preserve"> MOO approach</w:t>
      </w:r>
      <w:r w:rsidR="00336A7A">
        <w:t>, named MOFDA,</w:t>
      </w:r>
      <w:r w:rsidR="003A5938" w:rsidRPr="003A5938">
        <w:t xml:space="preserve"> to solve </w:t>
      </w:r>
      <w:r w:rsidR="00123DB5">
        <w:t>MOO</w:t>
      </w:r>
      <w:r w:rsidR="003A5938" w:rsidRPr="003A5938">
        <w:t xml:space="preserve"> problems by extending the original FDA</w:t>
      </w:r>
      <w:r w:rsidR="00F80532">
        <w:t xml:space="preserve"> </w:t>
      </w:r>
      <w:r w:rsidR="00042D6D">
        <w:fldChar w:fldCharType="begin"/>
      </w:r>
      <w:r w:rsidR="00042D6D">
        <w:instrText xml:space="preserve"> ADDIN EN.CITE &lt;EndNote&gt;&lt;Cite&gt;&lt;Author&gt;Karami&lt;/Author&gt;&lt;Year&gt;2021&lt;/Year&gt;&lt;RecNum&gt;623&lt;/RecNum&gt;&lt;DisplayText&gt;[5]&lt;/DisplayText&gt;&lt;record&gt;&lt;rec-number&gt;623&lt;/rec-number&gt;&lt;foreign-keys&gt;&lt;key app="EN" db-id="9ftp5xrvm9ww2uevpt5xvwvyf9z5vxdtdf52" timestamp="1723781889"&gt;623&lt;/key&gt;&lt;/foreign-keys&gt;&lt;ref-type name="Journal Article"&gt;17&lt;/ref-type&gt;&lt;contributors&gt;&lt;authors&gt;&lt;author&gt;Karami, Hojat&lt;/author&gt;&lt;author&gt;Anaraki, Mahdi Valikhan&lt;/author&gt;&lt;author&gt;Farzin, Saeed&lt;/author&gt;&lt;author&gt;Mirjalili, Seyedali&lt;/author&gt;&lt;/authors&gt;&lt;/contributors&gt;&lt;titles&gt;&lt;title&gt;Flow Direction Algorithm (FDA): A Novel Optimization Approach for Solving Optimization Problems&lt;/title&gt;&lt;secondary-title&gt;Computers &amp;amp; Industrial Engineering&lt;/secondary-title&gt;&lt;/titles&gt;&lt;periodical&gt;&lt;full-title&gt;Computers &amp;amp; Industrial Engineering&lt;/full-title&gt;&lt;/periodical&gt;&lt;pages&gt;107224&lt;/pages&gt;&lt;volume&gt;156&lt;/volume&gt;&lt;keywords&gt;&lt;keyword&gt;Optimization&lt;/keyword&gt;&lt;keyword&gt;Heuristic&lt;/keyword&gt;&lt;keyword&gt;Benchmark&lt;/keyword&gt;&lt;keyword&gt;Metaheuristic&lt;/keyword&gt;&lt;keyword&gt;Algorithm&lt;/keyword&gt;&lt;keyword&gt;Flow direction method&lt;/keyword&gt;&lt;keyword&gt;Mathematical benchmark functions&lt;/keyword&gt;&lt;keyword&gt;Engineering problem optimization&lt;/keyword&gt;&lt;/keywords&gt;&lt;dates&gt;&lt;year&gt;2021&lt;/year&gt;&lt;pub-dates&gt;&lt;date&gt;2021/06/01/&lt;/date&gt;&lt;/pub-dates&gt;&lt;/dates&gt;&lt;isbn&gt;0360-8352&lt;/isbn&gt;&lt;urls&gt;&lt;related-urls&gt;&lt;url&gt;https://www.sciencedirect.com/science/article/pii/S0360835221001285&lt;/url&gt;&lt;/related-urls&gt;&lt;/urls&gt;&lt;electronic-resource-num&gt;https://doi.org/10.1016/j.cie.2021.107224&lt;/electronic-resource-num&gt;&lt;/record&gt;&lt;/Cite&gt;&lt;/EndNote&gt;</w:instrText>
      </w:r>
      <w:r w:rsidR="00042D6D">
        <w:fldChar w:fldCharType="separate"/>
      </w:r>
      <w:r w:rsidR="00042D6D">
        <w:rPr>
          <w:noProof/>
        </w:rPr>
        <w:t>[</w:t>
      </w:r>
      <w:hyperlink w:anchor="_ENREF_5" w:tooltip="Karami, 2021 #623" w:history="1">
        <w:r w:rsidR="00A46551">
          <w:rPr>
            <w:noProof/>
          </w:rPr>
          <w:t>5</w:t>
        </w:r>
      </w:hyperlink>
      <w:r w:rsidR="00042D6D">
        <w:rPr>
          <w:noProof/>
        </w:rPr>
        <w:t>]</w:t>
      </w:r>
      <w:r w:rsidR="00042D6D">
        <w:fldChar w:fldCharType="end"/>
      </w:r>
      <w:r w:rsidR="003A5938" w:rsidRPr="003A5938">
        <w:t xml:space="preserve">. </w:t>
      </w:r>
      <w:r w:rsidR="00210EA5">
        <w:t xml:space="preserve">To </w:t>
      </w:r>
      <w:r w:rsidR="00210EA5" w:rsidRPr="00094FBC">
        <w:t>enhanc</w:t>
      </w:r>
      <w:r w:rsidR="00210EA5">
        <w:t>e</w:t>
      </w:r>
      <w:r w:rsidR="00210EA5" w:rsidRPr="00094FBC">
        <w:t xml:space="preserve"> the </w:t>
      </w:r>
      <w:r w:rsidR="00C133B0">
        <w:t>FDA's framework</w:t>
      </w:r>
      <w:r w:rsidR="00113300">
        <w:t xml:space="preserve"> for handling MOO problems, two advanced mechanisms, </w:t>
      </w:r>
      <w:r w:rsidR="00A9234E">
        <w:t>i.</w:t>
      </w:r>
      <w:r w:rsidR="00113300">
        <w:t xml:space="preserve">e., an external repository </w:t>
      </w:r>
      <w:r w:rsidR="0017023E">
        <w:t xml:space="preserve">(or </w:t>
      </w:r>
      <w:r w:rsidR="0017023E" w:rsidRPr="004A7359">
        <w:rPr>
          <w:lang w:val="vi-VN"/>
        </w:rPr>
        <w:t>archive controller</w:t>
      </w:r>
      <w:r w:rsidR="0017023E">
        <w:t xml:space="preserve">) </w:t>
      </w:r>
      <w:r w:rsidR="00113300">
        <w:t xml:space="preserve">and </w:t>
      </w:r>
      <w:r w:rsidR="00113300" w:rsidRPr="00DB2025">
        <w:rPr>
          <w:color w:val="0070C0"/>
        </w:rPr>
        <w:t xml:space="preserve">a </w:t>
      </w:r>
      <w:r w:rsidR="001234B7">
        <w:t xml:space="preserve">newly proposed </w:t>
      </w:r>
      <w:r w:rsidR="00DB2025" w:rsidRPr="00DB2025">
        <w:rPr>
          <w:color w:val="0070C0"/>
        </w:rPr>
        <w:t xml:space="preserve">hybrid </w:t>
      </w:r>
      <w:r w:rsidR="00113300" w:rsidRPr="00DB2025">
        <w:rPr>
          <w:color w:val="0070C0"/>
        </w:rPr>
        <w:t>leader selection</w:t>
      </w:r>
      <w:r w:rsidR="00113300">
        <w:t xml:space="preserve"> strategy,</w:t>
      </w:r>
      <w:r w:rsidR="003A5938" w:rsidRPr="003A5938">
        <w:t xml:space="preserve"> </w:t>
      </w:r>
      <w:r w:rsidR="00D442E9">
        <w:t>are employed</w:t>
      </w:r>
      <w:r w:rsidR="00FF39DA">
        <w:t xml:space="preserve">. </w:t>
      </w:r>
      <w:r w:rsidR="00C133B0">
        <w:t>The archive controller helps to determine the suitable solution for inclusion in a repository</w:t>
      </w:r>
      <w:r w:rsidR="003553CD" w:rsidRPr="004A7359">
        <w:rPr>
          <w:lang w:val="vi-VN"/>
        </w:rPr>
        <w:t xml:space="preserve"> based on a well-defined decision-making procedure</w:t>
      </w:r>
      <w:r w:rsidR="00803B53">
        <w:t xml:space="preserve">. </w:t>
      </w:r>
      <w:r w:rsidR="00BA4000" w:rsidRPr="00BA4000">
        <w:rPr>
          <w:color w:val="0070C0"/>
        </w:rPr>
        <w:t>The core innovation of this work is the hybrid leader selection mechanism, which combines grid-based density estimation and local diversity metrics to select leaders for guiding the search process</w:t>
      </w:r>
      <w:r w:rsidR="00B206DE">
        <w:rPr>
          <w:color w:val="0070C0"/>
        </w:rPr>
        <w:t>,</w:t>
      </w:r>
      <w:r w:rsidR="00BA4000">
        <w:rPr>
          <w:color w:val="0070C0"/>
        </w:rPr>
        <w:t xml:space="preserve"> </w:t>
      </w:r>
      <w:r w:rsidR="00BA4000" w:rsidRPr="00BA4000">
        <w:rPr>
          <w:color w:val="0070C0"/>
        </w:rPr>
        <w:t>thereby balancing exploration and exploitation more effectively than conventional methods.</w:t>
      </w:r>
    </w:p>
    <w:p w14:paraId="60E49DC6" w14:textId="6BD88EF5" w:rsidR="00143DF8" w:rsidRDefault="009A608A" w:rsidP="001A2A97">
      <w:pPr>
        <w:pStyle w:val="thuong"/>
      </w:pPr>
      <w:r>
        <w:t>In addition</w:t>
      </w:r>
      <w:r w:rsidR="00222FB3">
        <w:t xml:space="preserve">, </w:t>
      </w:r>
      <w:r w:rsidR="00C133B0">
        <w:t>rigorously validating MOFDA was done</w:t>
      </w:r>
      <w:r w:rsidR="00222FB3" w:rsidRPr="00094FBC">
        <w:t xml:space="preserve"> through extensive testing across </w:t>
      </w:r>
      <w:r w:rsidR="00872CDD">
        <w:t>3</w:t>
      </w:r>
      <w:r w:rsidR="00B07CD8">
        <w:t>1</w:t>
      </w:r>
      <w:r w:rsidR="00222FB3" w:rsidRPr="00094FBC">
        <w:t xml:space="preserve"> case</w:t>
      </w:r>
      <w:r w:rsidR="00E30335">
        <w:t xml:space="preserve"> </w:t>
      </w:r>
      <w:r w:rsidR="00E30335" w:rsidRPr="00094FBC">
        <w:t>studies</w:t>
      </w:r>
      <w:r w:rsidR="008B1405">
        <w:t xml:space="preserve"> of</w:t>
      </w:r>
      <w:r w:rsidR="00E30335">
        <w:t xml:space="preserve"> </w:t>
      </w:r>
      <w:r w:rsidR="001A4558">
        <w:t>unconstrained mathematical MOO</w:t>
      </w:r>
      <w:r w:rsidR="00E30335" w:rsidRPr="002D2D3A">
        <w:t xml:space="preserve"> benchmark problems and </w:t>
      </w:r>
      <w:r w:rsidR="003C0A9E">
        <w:t xml:space="preserve">11 constrained </w:t>
      </w:r>
      <w:r w:rsidR="00E30335" w:rsidRPr="002D2D3A">
        <w:t xml:space="preserve">engineering design </w:t>
      </w:r>
      <w:r w:rsidR="00E30335" w:rsidRPr="002D2D3A">
        <w:lastRenderedPageBreak/>
        <w:t>challenges</w:t>
      </w:r>
      <w:r w:rsidR="00222FB3" w:rsidRPr="00094FBC">
        <w:t>.</w:t>
      </w:r>
      <w:r w:rsidR="00442763">
        <w:t xml:space="preserve"> </w:t>
      </w:r>
      <w:r w:rsidR="00F87135">
        <w:t xml:space="preserve">The </w:t>
      </w:r>
      <w:r w:rsidR="00D83F3A">
        <w:t>mathematical MOO</w:t>
      </w:r>
      <w:r w:rsidR="00F87135">
        <w:t xml:space="preserve"> benchmarks</w:t>
      </w:r>
      <w:r w:rsidR="003C0A9E">
        <w:t xml:space="preserve"> </w:t>
      </w:r>
      <w:r w:rsidR="002B2A32">
        <w:t>consist of</w:t>
      </w:r>
      <w:r w:rsidR="00F87135">
        <w:t xml:space="preserve"> ZDT1</w:t>
      </w:r>
      <w:r w:rsidR="008E6C0C">
        <w:t>-4</w:t>
      </w:r>
      <w:r w:rsidR="00F87135">
        <w:t>, ZDT6, DTLZ1</w:t>
      </w:r>
      <w:r w:rsidR="008E6C0C">
        <w:t>-6</w:t>
      </w:r>
      <w:r w:rsidR="000E0CF5">
        <w:t xml:space="preserve"> </w:t>
      </w:r>
      <w:r w:rsidR="001A1AA1">
        <w:t xml:space="preserve">collected </w:t>
      </w:r>
      <w:r w:rsidR="000E0CF5">
        <w:t xml:space="preserve">from </w:t>
      </w:r>
      <w:r w:rsidR="00CA2770">
        <w:t xml:space="preserve">the </w:t>
      </w:r>
      <w:r w:rsidR="004166B5" w:rsidRPr="001444EF">
        <w:t>test suite</w:t>
      </w:r>
      <w:r w:rsidR="004166B5" w:rsidRPr="00175FFC">
        <w:t xml:space="preserve"> </w:t>
      </w:r>
      <w:r w:rsidR="004166B5">
        <w:t xml:space="preserve">of </w:t>
      </w:r>
      <w:r w:rsidR="00175FFC" w:rsidRPr="00175FFC">
        <w:t xml:space="preserve">Zitzler et </w:t>
      </w:r>
      <w:r w:rsidR="00175FFC">
        <w:t>a</w:t>
      </w:r>
      <w:r w:rsidR="00175FFC" w:rsidRPr="00175FFC">
        <w:t>l</w:t>
      </w:r>
      <w:r w:rsidR="00175FFC">
        <w:t>.</w:t>
      </w:r>
      <w:r w:rsidR="001444EF" w:rsidRPr="001444EF">
        <w:t xml:space="preserve"> </w:t>
      </w:r>
      <w:r w:rsidR="006E3020">
        <w:fldChar w:fldCharType="begin"/>
      </w:r>
      <w:r w:rsidR="00660DC0">
        <w:instrText xml:space="preserve"> ADDIN EN.CITE &lt;EndNote&gt;&lt;Cite&gt;&lt;Author&gt;Zitzler&lt;/Author&gt;&lt;Year&gt;2000&lt;/Year&gt;&lt;RecNum&gt;645&lt;/RecNum&gt;&lt;DisplayText&gt;[17]&lt;/DisplayText&gt;&lt;record&gt;&lt;rec-number&gt;645&lt;/rec-number&gt;&lt;foreign-keys&gt;&lt;key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006E3020">
        <w:fldChar w:fldCharType="separate"/>
      </w:r>
      <w:r w:rsidR="00660DC0">
        <w:rPr>
          <w:noProof/>
        </w:rPr>
        <w:t>[</w:t>
      </w:r>
      <w:hyperlink w:anchor="_ENREF_17" w:tooltip="Zitzler, 2000 #645" w:history="1">
        <w:r w:rsidR="00A46551">
          <w:rPr>
            <w:noProof/>
          </w:rPr>
          <w:t>17</w:t>
        </w:r>
      </w:hyperlink>
      <w:r w:rsidR="00660DC0">
        <w:rPr>
          <w:noProof/>
        </w:rPr>
        <w:t>]</w:t>
      </w:r>
      <w:r w:rsidR="006E3020">
        <w:fldChar w:fldCharType="end"/>
      </w:r>
      <w:r w:rsidR="004166B5">
        <w:t xml:space="preserve"> and </w:t>
      </w:r>
      <w:r w:rsidR="00F832C8">
        <w:t xml:space="preserve">Deb et al. </w:t>
      </w:r>
      <w:r w:rsidR="00F832C8">
        <w:fldChar w:fldCharType="begin"/>
      </w:r>
      <w:r w:rsidR="00660DC0">
        <w:instrText xml:space="preserve"> ADDIN EN.CITE &lt;EndNote&gt;&lt;Cite&gt;&lt;Author&gt;Deb&lt;/Author&gt;&lt;Year&gt;2005&lt;/Year&gt;&lt;RecNum&gt;646&lt;/RecNum&gt;&lt;DisplayText&gt;[18]&lt;/DisplayText&gt;&lt;record&gt;&lt;rec-number&gt;646&lt;/rec-number&gt;&lt;foreign-keys&gt;&lt;key app="EN" db-id="9ftp5xrvm9ww2uevpt5xvwvyf9z5vxdtdf52" timestamp="1724212742"&gt;646&lt;/key&gt;&lt;/foreign-keys&gt;&lt;ref-type name="Book Section"&gt;5&lt;/ref-type&gt;&lt;contributors&gt;&lt;authors&gt;&lt;author&gt;Deb, Kalyanmoy&lt;/author&gt;&lt;author&gt;Thiele, Lothar&lt;/author&gt;&lt;author&gt;Laumanns, Marco&lt;/author&gt;&lt;author&gt;Zitzler, Eckart&lt;/author&gt;&lt;/authors&gt;&lt;secondary-authors&gt;&lt;author&gt;Abraham, Ajith&lt;/author&gt;&lt;author&gt;Jain, Lakhmi&lt;/author&gt;&lt;author&gt;Goldberg, Robert&lt;/author&gt;&lt;/secondary-authors&gt;&lt;/contributors&gt;&lt;titles&gt;&lt;title&gt;Scalable Test Problems for Evolutionary Multiobjective Optimization&lt;/title&gt;&lt;secondary-title&gt;Evolutionary Multiobjective Optimization: Theoretical Advances and Applications&lt;/secondary-title&gt;&lt;/titles&gt;&lt;pages&gt;105-145&lt;/pages&gt;&lt;dates&gt;&lt;year&gt;2005&lt;/year&gt;&lt;pub-dates&gt;&lt;date&gt;2005//&lt;/date&gt;&lt;/pub-dates&gt;&lt;/dates&gt;&lt;pub-location&gt;London&lt;/pub-location&gt;&lt;publisher&gt;Springer London&lt;/publisher&gt;&lt;isbn&gt;978-1-84628-137-2&lt;/isbn&gt;&lt;urls&gt;&lt;related-urls&gt;&lt;url&gt;https://doi.org/10.1007/1-84628-137-7_6&lt;/url&gt;&lt;/related-urls&gt;&lt;/urls&gt;&lt;electronic-resource-num&gt;10.1007/1-84628-137-7_6&lt;/electronic-resource-num&gt;&lt;/record&gt;&lt;/Cite&gt;&lt;/EndNote&gt;</w:instrText>
      </w:r>
      <w:r w:rsidR="00F832C8">
        <w:fldChar w:fldCharType="separate"/>
      </w:r>
      <w:r w:rsidR="00660DC0">
        <w:rPr>
          <w:noProof/>
        </w:rPr>
        <w:t>[</w:t>
      </w:r>
      <w:hyperlink w:anchor="_ENREF_18" w:tooltip="Deb, 2005 #646" w:history="1">
        <w:r w:rsidR="00A46551">
          <w:rPr>
            <w:noProof/>
          </w:rPr>
          <w:t>18</w:t>
        </w:r>
      </w:hyperlink>
      <w:r w:rsidR="00660DC0">
        <w:rPr>
          <w:noProof/>
        </w:rPr>
        <w:t>]</w:t>
      </w:r>
      <w:r w:rsidR="00F832C8">
        <w:fldChar w:fldCharType="end"/>
      </w:r>
      <w:r w:rsidR="007D4718">
        <w:t>;</w:t>
      </w:r>
      <w:r w:rsidR="00E9707D">
        <w:t xml:space="preserve"> then,</w:t>
      </w:r>
      <w:r w:rsidR="00F87135">
        <w:t xml:space="preserve"> MMF1,</w:t>
      </w:r>
      <w:r w:rsidR="00CA2770">
        <w:t xml:space="preserve"> 2, 4, 5, 7, 8, </w:t>
      </w:r>
      <w:r w:rsidR="00F87135">
        <w:t>10-1</w:t>
      </w:r>
      <w:r w:rsidR="008E6C0C">
        <w:t>5</w:t>
      </w:r>
      <w:r w:rsidR="00F87135">
        <w:t xml:space="preserve"> </w:t>
      </w:r>
      <w:r w:rsidR="000E0CF5">
        <w:t xml:space="preserve">from CEC2020 </w:t>
      </w:r>
      <w:r w:rsidR="00F87135">
        <w:t>and UF1-UF7</w:t>
      </w:r>
      <w:r w:rsidR="000E0CF5">
        <w:t xml:space="preserve"> from CEC09</w:t>
      </w:r>
      <w:r w:rsidR="00F87135">
        <w:t>.</w:t>
      </w:r>
      <w:r w:rsidR="00A63321">
        <w:t xml:space="preserve"> </w:t>
      </w:r>
      <w:r w:rsidR="00C133B0">
        <w:t>T</w:t>
      </w:r>
      <w:r w:rsidR="00ED2AE6">
        <w:t>he</w:t>
      </w:r>
      <w:r w:rsidR="00013043">
        <w:t xml:space="preserve"> </w:t>
      </w:r>
      <w:r w:rsidR="008E3359">
        <w:t>engineering MOO problems</w:t>
      </w:r>
      <w:r w:rsidR="00ED2AE6">
        <w:t xml:space="preserve"> </w:t>
      </w:r>
      <w:r w:rsidR="008E3359">
        <w:t xml:space="preserve">consist of </w:t>
      </w:r>
      <w:r w:rsidR="008E3359" w:rsidRPr="000D0E36">
        <w:t xml:space="preserve">eight real </w:t>
      </w:r>
      <w:r w:rsidR="008E3359">
        <w:t>truss</w:t>
      </w:r>
      <w:r w:rsidR="008E3359" w:rsidRPr="000D0E36">
        <w:t xml:space="preserve"> design problems</w:t>
      </w:r>
      <w:r w:rsidR="008E3359">
        <w:t xml:space="preserve"> collected from Ref. </w:t>
      </w:r>
      <w:r w:rsidR="008E3359">
        <w:fldChar w:fldCharType="begin"/>
      </w:r>
      <w:r w:rsidR="00660DC0">
        <w:instrText xml:space="preserve"> ADDIN EN.CITE &lt;EndNote&gt;&lt;Cite&gt;&lt;Author&gt;Panagant&lt;/Author&gt;&lt;Year&gt;2021&lt;/Year&gt;&lt;RecNum&gt;621&lt;/RecNum&gt;&lt;DisplayText&gt;[19]&lt;/DisplayText&gt;&lt;record&gt;&lt;rec-number&gt;621&lt;/rec-number&gt;&lt;foreign-keys&gt;&lt;key app="EN" db-id="9ftp5xrvm9ww2uevpt5xvwvyf9z5vxdtdf52" timestamp="1723719064"&gt;621&lt;/key&gt;&lt;/foreign-keys&gt;&lt;ref-type name="Journal Article"&gt;17&lt;/ref-type&gt;&lt;contributors&gt;&lt;authors&gt;&lt;author&gt;Panagant, Natee&lt;/author&gt;&lt;author&gt;Pholdee, Nantiwat&lt;/author&gt;&lt;author&gt;Bureerat, Sujin&lt;/author&gt;&lt;author&gt;Yildiz, Ali Riza&lt;/author&gt;&lt;author&gt;Mirjalili, Seyedali&lt;/author&gt;&lt;/authors&gt;&lt;/contributors&gt;&lt;titles&gt;&lt;title&gt;A Comparative Study of Recent Multi-objective Metaheuristics for Solving Constrained Truss Optimisation Problems&lt;/title&gt;&lt;secondary-title&gt;Archives of Computational Methods in Engineering&lt;/secondary-title&gt;&lt;/titles&gt;&lt;periodical&gt;&lt;full-title&gt;Archives of Computational Methods in Engineering&lt;/full-title&gt;&lt;/periodical&gt;&lt;pages&gt;4031-4047&lt;/pages&gt;&lt;volume&gt;28&lt;/volume&gt;&lt;number&gt;5&lt;/number&gt;&lt;dates&gt;&lt;year&gt;2021&lt;/year&gt;&lt;pub-dates&gt;&lt;date&gt;2021/08/01&lt;/date&gt;&lt;/pub-dates&gt;&lt;/dates&gt;&lt;isbn&gt;1886-1784&lt;/isbn&gt;&lt;urls&gt;&lt;related-urls&gt;&lt;url&gt;https://doi.org/10.1007/s11831-021-09531-8&lt;/url&gt;&lt;/related-urls&gt;&lt;/urls&gt;&lt;electronic-resource-num&gt;10.1007/s11831-021-09531-8&lt;/electronic-resource-num&gt;&lt;/record&gt;&lt;/Cite&gt;&lt;/EndNote&gt;</w:instrText>
      </w:r>
      <w:r w:rsidR="008E3359">
        <w:fldChar w:fldCharType="separate"/>
      </w:r>
      <w:r w:rsidR="00660DC0">
        <w:rPr>
          <w:noProof/>
        </w:rPr>
        <w:t>[</w:t>
      </w:r>
      <w:hyperlink w:anchor="_ENREF_19" w:tooltip="Panagant, 2021 #621" w:history="1">
        <w:r w:rsidR="00A46551">
          <w:rPr>
            <w:noProof/>
          </w:rPr>
          <w:t>19</w:t>
        </w:r>
      </w:hyperlink>
      <w:r w:rsidR="00660DC0">
        <w:rPr>
          <w:noProof/>
        </w:rPr>
        <w:t>]</w:t>
      </w:r>
      <w:r w:rsidR="008E3359">
        <w:fldChar w:fldCharType="end"/>
      </w:r>
      <w:r w:rsidR="008E3359">
        <w:t xml:space="preserve"> and three other constrained MOO problems, i.e., SRN, OSY, and Welded Beam problems</w:t>
      </w:r>
      <w:r w:rsidR="00CA2770">
        <w:t>,</w:t>
      </w:r>
      <w:r w:rsidR="008E3359">
        <w:t xml:space="preserve"> chosen from Refs. </w:t>
      </w:r>
      <w:r w:rsidR="008E3359">
        <w:fldChar w:fldCharType="begin">
          <w:fldData xml:space="preserve">PEVuZE5vdGU+PENpdGU+PEF1dGhvcj5KYW1lZWw8L0F1dGhvcj48WWVhcj4yMDI0PC9ZZWFyPjxS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</w:fldData>
        </w:fldChar>
      </w:r>
      <w:r w:rsidR="008E3359">
        <w:instrText xml:space="preserve"> ADDIN EN.CITE </w:instrText>
      </w:r>
      <w:r w:rsidR="008E3359">
        <w:fldChar w:fldCharType="begin">
          <w:fldData xml:space="preserve">PEVuZE5vdGU+PENpdGU+PEF1dGhvcj5KYW1lZWw8L0F1dGhvcj48WWVhcj4yMDI0PC9ZZWFyPjxS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</w:fldData>
        </w:fldChar>
      </w:r>
      <w:r w:rsidR="008E3359">
        <w:instrText xml:space="preserve"> ADDIN EN.CITE.DATA </w:instrText>
      </w:r>
      <w:r w:rsidR="008E3359">
        <w:fldChar w:fldCharType="end"/>
      </w:r>
      <w:r w:rsidR="008E3359">
        <w:fldChar w:fldCharType="separate"/>
      </w:r>
      <w:r w:rsidR="008E3359">
        <w:rPr>
          <w:noProof/>
        </w:rPr>
        <w:t>[</w:t>
      </w:r>
      <w:hyperlink w:anchor="_ENREF_3" w:tooltip="Jameel, 2024 #638" w:history="1">
        <w:r w:rsidR="00A46551">
          <w:rPr>
            <w:noProof/>
          </w:rPr>
          <w:t>3</w:t>
        </w:r>
      </w:hyperlink>
      <w:r w:rsidR="008E3359">
        <w:rPr>
          <w:noProof/>
        </w:rPr>
        <w:t xml:space="preserve">, </w:t>
      </w:r>
      <w:hyperlink w:anchor="_ENREF_4" w:tooltip="Khodadadi, 2024 #627" w:history="1">
        <w:r w:rsidR="00A46551">
          <w:rPr>
            <w:noProof/>
          </w:rPr>
          <w:t>4</w:t>
        </w:r>
      </w:hyperlink>
      <w:r w:rsidR="008E3359">
        <w:rPr>
          <w:noProof/>
        </w:rPr>
        <w:t>]</w:t>
      </w:r>
      <w:r w:rsidR="008E3359">
        <w:fldChar w:fldCharType="end"/>
      </w:r>
      <w:r w:rsidR="009342ED">
        <w:t>.</w:t>
      </w:r>
      <w:r w:rsidR="00F67BF5">
        <w:t xml:space="preserve"> </w:t>
      </w:r>
    </w:p>
    <w:p w14:paraId="75D037BF" w14:textId="660D184A" w:rsidR="004C6672" w:rsidRDefault="004C6672" w:rsidP="004C6672">
      <w:pPr>
        <w:pStyle w:val="thuong"/>
      </w:pPr>
      <w:r w:rsidRPr="00F55E09">
        <w:t xml:space="preserve">MOFDA's performance is </w:t>
      </w:r>
      <w:r>
        <w:t>competitive and superior</w:t>
      </w:r>
      <w:r w:rsidRPr="00F55E09">
        <w:t xml:space="preserve"> to other leading MOO algorithms, including MOMVO, MOGNDO, MSSA, and MOMSA. The selected algorithms for this comparison are recognized as state-of-the-art, each having demonstrated excellence in previous studies. </w:t>
      </w:r>
      <w:r w:rsidR="0071205C" w:rsidRPr="0071205C">
        <w:rPr>
          <w:color w:val="0070C0"/>
        </w:rPr>
        <w:t>These algorithms cover a broad spectrum of metaheuristic approaches, including physics-inspired, probabilistic, and swarm intelligence methods, and have demonstrated effectiveness on benchmark suites and real-world engineering applications.</w:t>
      </w:r>
      <w:r w:rsidR="00E26725">
        <w:rPr>
          <w:color w:val="0070C0"/>
        </w:rPr>
        <w:t xml:space="preserve"> </w:t>
      </w:r>
      <w:r w:rsidR="00E217ED">
        <w:t>Particularly</w:t>
      </w:r>
      <w:r w:rsidRPr="00F55E09">
        <w:t>, the MOGNDO algorithm</w:t>
      </w:r>
      <w:r>
        <w:t xml:space="preserve"> </w:t>
      </w:r>
      <w:r>
        <w:fldChar w:fldCharType="begin"/>
      </w:r>
      <w:r>
        <w:instrText xml:space="preserve"> ADDIN EN.CITE &lt;EndNote&gt;&lt;Cite&gt;&lt;Author&gt;Khodadadi&lt;/Author&gt;&lt;Year&gt;2024&lt;/Year&gt;&lt;RecNum&gt;627&lt;/RecNum&gt;&lt;DisplayText&gt;[4]&lt;/DisplayText&gt;&lt;record&gt;&lt;rec-number&gt;627&lt;/rec-number&gt;&lt;foreign-keys&gt;&lt;key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Weiguo&lt;/author&gt;&lt;author&gt;Gharehchopogh, Farhad Soleimanian&lt;/author&gt;&lt;author&gt;Mirjalili,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fldChar w:fldCharType="separate"/>
      </w:r>
      <w:r>
        <w:rPr>
          <w:noProof/>
        </w:rPr>
        <w:t>[</w:t>
      </w:r>
      <w:hyperlink w:anchor="_ENREF_4" w:tooltip="Khodadadi, 2024 #627" w:history="1">
        <w:r w:rsidR="00A46551">
          <w:rPr>
            <w:noProof/>
          </w:rPr>
          <w:t>4</w:t>
        </w:r>
      </w:hyperlink>
      <w:r>
        <w:rPr>
          <w:noProof/>
        </w:rPr>
        <w:t>]</w:t>
      </w:r>
      <w:r>
        <w:fldChar w:fldCharType="end"/>
      </w:r>
      <w:r w:rsidRPr="00F55E09">
        <w:t>, introduced by Khodadadi et al. in 2024, has been rigorously te</w:t>
      </w:r>
      <w:r w:rsidRPr="001456D4">
        <w:t>ste</w:t>
      </w:r>
      <w:r w:rsidRPr="00F55E09">
        <w:t>d and proven to outperform prominent algorithms like Multi-Objective Particle Swarm Optimization (MOPSO)</w:t>
      </w:r>
      <w:r w:rsidRPr="000216B3">
        <w:t xml:space="preserve"> </w:t>
      </w:r>
      <w:r>
        <w:fldChar w:fldCharType="begin"/>
      </w:r>
      <w:r w:rsidR="00A46551">
        <w:instrText xml:space="preserve"> ADDIN EN.CITE &lt;EndNote&gt;&lt;Cite&gt;&lt;Author&gt;Coello&lt;/Author&gt;&lt;Year&gt;2004&lt;/Year&gt;&lt;RecNum&gt;612&lt;/RecNum&gt;&lt;DisplayText&gt;[20]&lt;/DisplayText&gt;&lt;record&gt;&lt;rec-number&gt;612&lt;/rec-number&gt;&lt;foreign-keys&gt;&lt;key app="EN" db-id="9ftp5xrvm9ww2uevpt5xvwvyf9z5vxdtdf52" timestamp="1712727913"&gt;612&lt;/key&gt;&lt;/foreign-keys&gt;&lt;ref-type name="Journal Article"&gt;17&lt;/ref-type&gt;&lt;contributors&gt;&lt;authors&gt;&lt;author&gt;Coello, Carlos A Coello&lt;/author&gt;&lt;author&gt;Pulido, Gregorio Toscano&lt;/author&gt;&lt;author&gt;Lechuga, Maximino Salazar %J IEEE Transactions on evolutionary computation&lt;/author&gt;&lt;/authors&gt;&lt;/contributors&gt;&lt;titles&gt;&lt;title&gt;Handling multiple objectives with particle swarm optimization&lt;/title&gt;&lt;/titles&gt;&lt;pages&gt;256-279&lt;/pages&gt;&lt;volume&gt;8&lt;/volume&gt;&lt;number&gt;3&lt;/number&gt;&lt;dates&gt;&lt;year&gt;2004&lt;/year&gt;&lt;/dates&gt;&lt;isbn&gt;1089-778X&lt;/isbn&gt;&lt;urls&gt;&lt;/urls&gt;&lt;/record&gt;&lt;/Cite&gt;&lt;/EndNote&gt;</w:instrText>
      </w:r>
      <w:r>
        <w:fldChar w:fldCharType="separate"/>
      </w:r>
      <w:r w:rsidR="00A46551">
        <w:rPr>
          <w:noProof/>
        </w:rPr>
        <w:t>[</w:t>
      </w:r>
      <w:hyperlink w:anchor="_ENREF_20" w:tooltip="Coello, 2004 #612" w:history="1">
        <w:r w:rsidR="00A46551">
          <w:rPr>
            <w:noProof/>
          </w:rPr>
          <w:t>20</w:t>
        </w:r>
      </w:hyperlink>
      <w:r w:rsidR="00A46551">
        <w:rPr>
          <w:noProof/>
        </w:rPr>
        <w:t>]</w:t>
      </w:r>
      <w:r>
        <w:fldChar w:fldCharType="end"/>
      </w:r>
      <w:r w:rsidRPr="00F55E09">
        <w:t>, Multi-Objective Grey Wolf Optimizer (MOGWO)</w:t>
      </w:r>
      <w:r w:rsidRPr="00DB343E">
        <w:t xml:space="preserve"> </w:t>
      </w:r>
      <w:r>
        <w:fldChar w:fldCharType="begin"/>
      </w:r>
      <w:r w:rsidR="00A46551">
        <w:instrText xml:space="preserve"> ADDIN EN.CITE &lt;EndNote&gt;&lt;Cite&gt;&lt;Author&gt;Mirjalili&lt;/Author&gt;&lt;Year&gt;2016&lt;/Year&gt;&lt;RecNum&gt;655&lt;/RecNum&gt;&lt;DisplayText&gt;[21]&lt;/DisplayText&gt;&lt;record&gt;&lt;rec-number&gt;655&lt;/rec-number&gt;&lt;foreign-keys&gt;&lt;key app="EN" db-id="9ftp5xrvm9ww2uevpt5xvwvyf9z5vxdtdf52" timestamp="1724579514"&gt;655&lt;/key&gt;&lt;/foreign-keys&gt;&lt;ref-type name="Journal Article"&gt;17&lt;/ref-type&gt;&lt;contributors&gt;&lt;authors&gt;&lt;author&gt;Mirjalili, Seyedali&lt;/author&gt;&lt;author&gt;Saremi, Shahrzad&lt;/author&gt;&lt;author&gt;Mirjalili, Seyed Mohammad&lt;/author&gt;&lt;author&gt;Coelho, Leandro dos S.&lt;/author&gt;&lt;/authors&gt;&lt;/contributors&gt;&lt;titles&gt;&lt;title&gt;Multi-objective grey wolf optimizer: A novel algorithm for multi-criterion optimization&lt;/title&gt;&lt;secondary-title&gt;Expert Systems with Applications&lt;/secondary-title&gt;&lt;/titles&gt;&lt;periodical&gt;&lt;full-title&gt;Expert Systems with Applications&lt;/full-title&gt;&lt;/periodical&gt;&lt;pages&gt;106-119&lt;/pages&gt;&lt;volume&gt;47&lt;/volume&gt;&lt;keywords&gt;&lt;keyword&gt;Multi-objective optimization&lt;/keyword&gt;&lt;keyword&gt;Evolutionary algorithm&lt;/keyword&gt;&lt;keyword&gt;Multi-criterion optimization&lt;/keyword&gt;&lt;keyword&gt;Heuristic algorithm&lt;/keyword&gt;&lt;keyword&gt;Meta-heuristic&lt;/keyword&gt;&lt;keyword&gt;Engineering optimization&lt;/keyword&gt;&lt;keyword&gt;Grey wolf optimizer&lt;/keyword&gt;&lt;/keywords&gt;&lt;dates&gt;&lt;year&gt;2016&lt;/year&gt;&lt;pub-dates&gt;&lt;date&gt;2016/04/01/&lt;/date&gt;&lt;/pub-dates&gt;&lt;/dates&gt;&lt;isbn&gt;0957-4174&lt;/isbn&gt;&lt;urls&gt;&lt;related-urls&gt;&lt;url&gt;https://www.sciencedirect.com/science/article/pii/S0957417415007435&lt;/url&gt;&lt;/related-urls&gt;&lt;/urls&gt;&lt;electronic-resource-num&gt;https://doi.org/10.1016/j.eswa.2015.10.039&lt;/electronic-resource-num&gt;&lt;/record&gt;&lt;/Cite&gt;&lt;/EndNote&gt;</w:instrText>
      </w:r>
      <w:r>
        <w:fldChar w:fldCharType="separate"/>
      </w:r>
      <w:r w:rsidR="00A46551">
        <w:rPr>
          <w:noProof/>
        </w:rPr>
        <w:t>[</w:t>
      </w:r>
      <w:hyperlink w:anchor="_ENREF_21" w:tooltip="Mirjalili, 2016 #655" w:history="1">
        <w:r w:rsidR="00A46551">
          <w:rPr>
            <w:noProof/>
          </w:rPr>
          <w:t>21</w:t>
        </w:r>
      </w:hyperlink>
      <w:r w:rsidR="00A46551">
        <w:rPr>
          <w:noProof/>
        </w:rPr>
        <w:t>]</w:t>
      </w:r>
      <w:r>
        <w:fldChar w:fldCharType="end"/>
      </w:r>
      <w:r w:rsidRPr="00F55E09">
        <w:t>, and Multi-Objective Harris Hawks Optimization (MOHHO)</w:t>
      </w:r>
      <w:r w:rsidRPr="00C5631E">
        <w:t xml:space="preserve"> </w:t>
      </w:r>
      <w:r>
        <w:fldChar w:fldCharType="begin"/>
      </w:r>
      <w:r w:rsidR="00A46551">
        <w:instrText xml:space="preserve"> ADDIN EN.CITE &lt;EndNote&gt;&lt;Cite&gt;&lt;Author&gt;Yüzgeç&lt;/Author&gt;&lt;Year&gt;2020&lt;/Year&gt;&lt;RecNum&gt;656&lt;/RecNum&gt;&lt;DisplayText&gt;[22]&lt;/DisplayText&gt;&lt;record&gt;&lt;rec-number&gt;656&lt;/rec-number&gt;&lt;foreign-keys&gt;&lt;key app="EN" db-id="9ftp5xrvm9ww2uevpt5xvwvyf9z5vxdtdf52" timestamp="1724579666"&gt;656&lt;/key&gt;&lt;/foreign-keys&gt;&lt;ref-type name="Journal Article"&gt;17&lt;/ref-type&gt;&lt;contributors&gt;&lt;authors&gt;&lt;author&gt;Yüzgeç, Ugur&lt;/author&gt;&lt;author&gt;Kusoglu, Meryem %J BSEU Journal of Engineering Research&lt;/author&gt;&lt;author&gt;Technology&lt;/author&gt;&lt;/authors&gt;&lt;/contributors&gt;&lt;titles&gt;&lt;title&gt;Multi-objective harris hawks optimizer for multiobjective optimization problems&lt;/title&gt;&lt;/titles&gt;&lt;pages&gt;31-41&lt;/pages&gt;&lt;volume&gt;1&lt;/volume&gt;&lt;number&gt;1&lt;/number&gt;&lt;dates&gt;&lt;year&gt;2020&lt;/year&gt;&lt;/dates&gt;&lt;isbn&gt;2757-6361&lt;/isbn&gt;&lt;urls&gt;&lt;/urls&gt;&lt;/record&gt;&lt;/Cite&gt;&lt;/EndNote&gt;</w:instrText>
      </w:r>
      <w:r>
        <w:fldChar w:fldCharType="separate"/>
      </w:r>
      <w:r w:rsidR="00A46551">
        <w:rPr>
          <w:noProof/>
        </w:rPr>
        <w:t>[</w:t>
      </w:r>
      <w:hyperlink w:anchor="_ENREF_22" w:tooltip="Yüzgeç, 2020 #656" w:history="1">
        <w:r w:rsidR="00A46551">
          <w:rPr>
            <w:noProof/>
          </w:rPr>
          <w:t>22</w:t>
        </w:r>
      </w:hyperlink>
      <w:r w:rsidR="00A46551">
        <w:rPr>
          <w:noProof/>
        </w:rPr>
        <w:t>]</w:t>
      </w:r>
      <w:r>
        <w:fldChar w:fldCharType="end"/>
      </w:r>
      <w:r w:rsidRPr="00F55E09">
        <w:t>. Similarly, the MOMSA algorithm, proposed by Jameel and Abouhawwash in 2024, has shown its strength through extensive comparisons with MOPSO, MSSA</w:t>
      </w:r>
      <w:r>
        <w:t xml:space="preserve"> </w:t>
      </w:r>
      <w:r>
        <w:fldChar w:fldCharType="begin"/>
      </w:r>
      <w:r w:rsidRPr="00C5631E">
        <w:instrText xml:space="preserve"> ADDIN EN.CITE &lt;EndNote&gt;&lt;Cite&gt;&lt;Author&gt;Mirjalili&lt;/Author&gt;&lt;Year&gt;2017&lt;/Year&gt;&lt;RecNum&gt;647&lt;/RecNum&gt;&lt;DisplayText&gt;[12]&lt;/DisplayText&gt;&lt;record&gt;&lt;rec-number&gt;647&lt;/rec-number&gt;&lt;foreign-keys&gt;&lt;key app="EN" db-id="9ftp5xrvm9ww2uevpt5xvwvyf9z5vxdtdf52" timestamp="1724239407"&gt;647&lt;/key&gt;&lt;/foreign-keys&gt;&lt;ref-type name="Journal Article"&gt;17&lt;/ref-type&gt;&lt;contributors&gt;&lt;authors&gt;&lt;author&gt;Mirjalili, Seyedali&lt;/author&gt;&lt;author&gt;Gandomi, Amir H.&lt;/author&gt;&lt;author&gt;Mirjalili, Seyedeh Zahra&lt;/author&gt;&lt;author&gt;Saremi, Shahrzad&lt;/author&gt;&lt;author&gt;Faris, Hossam&lt;/author&gt;&lt;author&gt;Mirjalili, Seyed Mohammad&lt;/author&gt;&lt;/authors&gt;&lt;/contributors&gt;&lt;titles&gt;&lt;title&gt;Salp Swarm Algorithm: A bio-inspired optimizer for engineering design problems&lt;/title&gt;&lt;secondary-title&gt;Advances in Engineering Software&lt;/secondary-title&gt;&lt;/titles&gt;&lt;periodical&gt;&lt;full-title&gt;Advances in Engineering Software&lt;/full-title&gt;&lt;/periodical&gt;&lt;pages&gt;163-191&lt;/pages&gt;&lt;volume&gt;114&lt;/volume&gt;&lt;keywords&gt;&lt;keyword&gt;Particle swarm optimization&lt;/keyword&gt;&lt;keyword&gt;Multi-objective optimization&lt;/keyword&gt;&lt;keyword&gt;Genetic algorithm&lt;/keyword&gt;&lt;keyword&gt;Heuristic algorithm&lt;/keyword&gt;&lt;keyword&gt;Algorithm&lt;/keyword&gt;&lt;keyword&gt;Benchmark&lt;/keyword&gt;&lt;/keywords&gt;&lt;dates&gt;&lt;year&gt;2017&lt;/year&gt;&lt;pub-dates&gt;&lt;date&gt;2017/12/01/&lt;/date&gt;&lt;/pub-dates&gt;&lt;/dates&gt;&lt;isbn&gt;0965-9978&lt;/isbn&gt;&lt;urls&gt;&lt;related-urls&gt;&lt;url&gt;https://www.sciencedirect.com/science/article/pii/S0965997816307736&lt;/url&gt;&lt;/related-urls&gt;&lt;/urls&gt;&lt;electronic-resource-num&gt;https://doi.org/10.1016/j.advengsoft.2017.07.002&lt;/electronic-resource-num&gt;&lt;/record&gt;&lt;/Cite&gt;&lt;/EndNote&gt;</w:instrText>
      </w:r>
      <w:r>
        <w:fldChar w:fldCharType="separate"/>
      </w:r>
      <w:r w:rsidRPr="00C5631E">
        <w:rPr>
          <w:noProof/>
        </w:rPr>
        <w:t>[</w:t>
      </w:r>
      <w:hyperlink w:anchor="_ENREF_12" w:tooltip="Mirjalili, 2017 #647" w:history="1">
        <w:r w:rsidR="00A46551" w:rsidRPr="00C5631E">
          <w:rPr>
            <w:noProof/>
          </w:rPr>
          <w:t>12</w:t>
        </w:r>
      </w:hyperlink>
      <w:r w:rsidRPr="00C5631E">
        <w:rPr>
          <w:noProof/>
        </w:rPr>
        <w:t>]</w:t>
      </w:r>
      <w:r>
        <w:fldChar w:fldCharType="end"/>
      </w:r>
      <w:r w:rsidRPr="00F55E09">
        <w:t>, MOMVO</w:t>
      </w:r>
      <w:r>
        <w:t xml:space="preserve"> </w:t>
      </w:r>
      <w:r>
        <w:fldChar w:fldCharType="begin"/>
      </w:r>
      <w:r w:rsidRPr="00C5631E">
        <w:instrText xml:space="preserve"> ADDIN EN.CITE &lt;EndNote&gt;&lt;Cite&gt;&lt;Author&gt;Mirjalili&lt;/Author&gt;&lt;Year&gt;2017&lt;/Year&gt;&lt;RecNum&gt;624&lt;/RecNum&gt;&lt;DisplayText&gt;[7]&lt;/DisplayText&gt;&lt;record&gt;&lt;rec-number&gt;624&lt;/rec-number&gt;&lt;foreign-keys&gt;&lt;key app="EN" db-id="9ftp5xrvm9ww2uevpt5xvwvyf9z5vxdtdf52" timestamp="1723783184"&gt;624&lt;/key&gt;&lt;/foreign-keys&gt;&lt;ref-type name="Journal Article"&gt;17&lt;/ref-type&gt;&lt;contributors&gt;&lt;authors&gt;&lt;author&gt;Mirjalili, Seyedali&lt;/author&gt;&lt;author&gt;Jangir, Pradeep&lt;/author&gt;&lt;author&gt;Mirjalili, Seyedeh Zahra&lt;/author&gt;&lt;author&gt;Saremi, Shahrzad&lt;/author&gt;&lt;author&gt;Trivedi, Indrajit N.&lt;/author&gt;&lt;/authors&gt;&lt;/contributors&gt;&lt;titles&gt;&lt;title&gt;Optimization of problems with multiple objectives using the multi-verse optimization algorithm&lt;/title&gt;&lt;secondary-title&gt;Knowledge-Based Systems&lt;/secondary-title&gt;&lt;/titles&gt;&lt;periodical&gt;&lt;full-title&gt;Knowledge-Based Systems&lt;/full-title&gt;&lt;/periodical&gt;&lt;pages&gt;50-71&lt;/pages&gt;&lt;volume&gt;134&lt;/volume&gt;&lt;keywords&gt;&lt;keyword&gt;Multi-objective optimization&lt;/keyword&gt;&lt;keyword&gt;Algorithm&lt;/keyword&gt;&lt;keyword&gt;Benchmark&lt;/keyword&gt;&lt;keyword&gt;Heuristic algorithm&lt;/keyword&gt;&lt;keyword&gt;Particle swarm optimization&lt;/keyword&gt;&lt;keyword&gt;Genetic algorithm&lt;/keyword&gt;&lt;keyword&gt;Optimization&lt;/keyword&gt;&lt;/keywords&gt;&lt;dates&gt;&lt;year&gt;2017&lt;/year&gt;&lt;pub-dates&gt;&lt;date&gt;2017/10/15/&lt;/date&gt;&lt;/pub-dates&gt;&lt;/dates&gt;&lt;isbn&gt;0950-7051&lt;/isbn&gt;&lt;urls&gt;&lt;related-urls&gt;&lt;url&gt;https://www.sciencedirect.com/science/article/pii/S0950705117303404&lt;/url&gt;&lt;/related-urls&gt;&lt;/urls&gt;&lt;electronic-resource-num&gt;https://doi.org/10.1016/j.knosys.2017.07.018&lt;/electronic-resource-num&gt;&lt;/record&gt;&lt;/Cite&gt;&lt;/EndNote&gt;</w:instrText>
      </w:r>
      <w:r>
        <w:fldChar w:fldCharType="separate"/>
      </w:r>
      <w:r w:rsidRPr="00C5631E">
        <w:rPr>
          <w:noProof/>
        </w:rPr>
        <w:t>[</w:t>
      </w:r>
      <w:hyperlink w:anchor="_ENREF_7" w:tooltip="Mirjalili, 2017 #624" w:history="1">
        <w:r w:rsidR="00A46551" w:rsidRPr="00C5631E">
          <w:rPr>
            <w:noProof/>
          </w:rPr>
          <w:t>7</w:t>
        </w:r>
      </w:hyperlink>
      <w:r w:rsidRPr="00C5631E">
        <w:rPr>
          <w:noProof/>
        </w:rPr>
        <w:t>]</w:t>
      </w:r>
      <w:r>
        <w:fldChar w:fldCharType="end"/>
      </w:r>
      <w:r w:rsidRPr="00F55E09">
        <w:t>, and the Multi-Objective Evolutionary Algorithm based on Decomposition (MOEA/D)</w:t>
      </w:r>
      <w:r w:rsidRPr="00C5631E">
        <w:t xml:space="preserve"> </w:t>
      </w:r>
      <w:r>
        <w:rPr>
          <w:lang w:val="sv-SE"/>
        </w:rPr>
        <w:fldChar w:fldCharType="begin"/>
      </w:r>
      <w:r w:rsidR="00A46551" w:rsidRPr="00A46551">
        <w:instrText xml:space="preserve"> ADDIN EN.CITE &lt;EndNote&gt;&lt;Cite&gt;&lt;Author&gt;Zhang&lt;/Author&gt;&lt;Year&gt;2007&lt;/Year&gt;&lt;RecNum&gt;657&lt;/RecNum&gt;&lt;DisplayText&gt;[23]&lt;/DisplayText&gt;&lt;record&gt;&lt;rec-number&gt;657&lt;/rec-number&gt;&lt;foreign-keys&gt;&lt;key app="EN" db-id="9ftp5xrvm9ww2uevpt5xvwvyf9z5vxdtdf52" timestamp="1724581022"&gt;657&lt;/key&gt;&lt;/foreign-keys&gt;&lt;ref-type name="Journal Article"&gt;17&lt;/ref-type&gt;&lt;contributors&gt;&lt;authors&gt;&lt;author&gt;Q. Zhang&lt;/author&gt;&lt;author&gt;H. Li&lt;/author&gt;&lt;/authors&gt;&lt;/contributors&gt;&lt;titles&gt;&lt;title&gt;MOEA/D: A Multiobjective Evolutionary Algorithm Based on Decomposition&lt;/title&gt;&lt;secondary-title&gt;IEEE Transactions on Evolutionary Computation&lt;/secondary-title&gt;&lt;/titles&gt;&lt;periodical&gt;&lt;full-title&gt;IEEE Transactions on Evolutionary Computation&lt;/full-title&gt;&lt;/periodical&gt;&lt;pages&gt;712-731&lt;/pages&gt;&lt;volume&gt;11&lt;/volume&gt;&lt;number&gt;6&lt;/number&gt;&lt;dates&gt;&lt;year&gt;2007&lt;/year&gt;&lt;/dates&gt;&lt;isbn&gt;1941-0026&lt;/isbn&gt;&lt;urls&gt;&lt;/urls&gt;&lt;electronic-resource-num&gt;10.1109/TEVC.2007.892759&lt;/electronic-resource-num&gt;&lt;/record&gt;&lt;/Cite&gt;&lt;/EndNote&gt;</w:instrText>
      </w:r>
      <w:r>
        <w:rPr>
          <w:lang w:val="sv-SE"/>
        </w:rPr>
        <w:fldChar w:fldCharType="separate"/>
      </w:r>
      <w:r w:rsidR="00A46551" w:rsidRPr="00A46551">
        <w:rPr>
          <w:noProof/>
        </w:rPr>
        <w:t>[</w:t>
      </w:r>
      <w:hyperlink w:anchor="_ENREF_23" w:tooltip="Zhang, 2007 #657" w:history="1">
        <w:r w:rsidR="00A46551" w:rsidRPr="00A46551">
          <w:rPr>
            <w:noProof/>
          </w:rPr>
          <w:t>23</w:t>
        </w:r>
      </w:hyperlink>
      <w:r w:rsidR="00A46551" w:rsidRPr="00A46551">
        <w:rPr>
          <w:noProof/>
        </w:rPr>
        <w:t>]</w:t>
      </w:r>
      <w:r>
        <w:rPr>
          <w:lang w:val="sv-SE"/>
        </w:rPr>
        <w:fldChar w:fldCharType="end"/>
      </w:r>
      <w:r w:rsidRPr="00F55E09">
        <w:t>.</w:t>
      </w:r>
      <w:r>
        <w:t xml:space="preserve"> </w:t>
      </w:r>
      <w:r w:rsidRPr="00F55E09">
        <w:t xml:space="preserve">In light of these results, MOFDA emerges as a highly effective and robust solution in </w:t>
      </w:r>
      <w:r>
        <w:t>MOO</w:t>
      </w:r>
      <w:r w:rsidRPr="00F55E09">
        <w:t xml:space="preserve">, offering significant advancements over existing </w:t>
      </w:r>
      <w:r>
        <w:t>algorithms</w:t>
      </w:r>
      <w:r w:rsidRPr="00F55E09">
        <w:t>.</w:t>
      </w:r>
    </w:p>
    <w:p w14:paraId="4FF78948" w14:textId="50218295" w:rsidR="004C6672" w:rsidRDefault="004C6672" w:rsidP="004C6672">
      <w:pPr>
        <w:pStyle w:val="thuong"/>
      </w:pPr>
      <w:r w:rsidRPr="00073EA8">
        <w:rPr>
          <w:color w:val="0070C0"/>
        </w:rPr>
        <w:t xml:space="preserve">In addition, several recently developed algorithms—such as the Multi-Objective Stochastic Paint Optimizer (MOSPO) </w:t>
      </w:r>
      <w:r w:rsidRPr="00073EA8">
        <w:rPr>
          <w:color w:val="0070C0"/>
        </w:rPr>
        <w:fldChar w:fldCharType="begin"/>
      </w:r>
      <w:r w:rsidR="00660DC0">
        <w:rPr>
          <w:color w:val="0070C0"/>
        </w:rPr>
        <w:instrText xml:space="preserve"> ADDIN EN.CITE &lt;EndNote&gt;&lt;Cite&gt;&lt;Author&gt;Khodadadi&lt;/Author&gt;&lt;Year&gt;2022&lt;/Year&gt;&lt;RecNum&gt;735&lt;/RecNum&gt;&lt;DisplayText&gt;[13]&lt;/DisplayText&gt;&lt;record&gt;&lt;rec-number&gt;735&lt;/rec-number&gt;&lt;foreign-keys&gt;&lt;key app="EN" db-id="9ftp5xrvm9ww2uevpt5xvwvyf9z5vxdtdf52" timestamp="1752577999"&gt;735&lt;/key&gt;&lt;/foreign-keys&gt;&lt;ref-type name="Journal Article"&gt;17&lt;/ref-type&gt;&lt;contributors&gt;&lt;authors&gt;&lt;author&gt;Khodadadi, Nima&lt;/author&gt;&lt;author&gt;Abualigah, Laith&lt;/author&gt;&lt;author&gt;Mirjalili, Seyedali&lt;/author&gt;&lt;/authors&gt;&lt;/contributors&gt;&lt;titles&gt;&lt;title&gt;Multi-objective Stochastic Paint Optimizer (MOSPO)&lt;/title&gt;&lt;secondary-title&gt;Neural Computing and Applications&lt;/secondary-title&gt;&lt;/titles&gt;&lt;periodical&gt;&lt;full-title&gt;Neural Computing and Applications&lt;/full-title&gt;&lt;/periodical&gt;&lt;pages&gt;18035-18058&lt;/pages&gt;&lt;volume&gt;34&lt;/volume&gt;&lt;number&gt;20&lt;/number&gt;&lt;dates&gt;&lt;year&gt;2022&lt;/year&gt;&lt;pub-dates&gt;&lt;date&gt;2022/10/01&lt;/date&gt;&lt;/pub-dates&gt;&lt;/dates&gt;&lt;isbn&gt;1433-3058&lt;/isbn&gt;&lt;urls&gt;&lt;related-urls&gt;&lt;url&gt;https://doi.org/10.1007/s00521-022-07405-z&lt;/url&gt;&lt;/related-urls&gt;&lt;/urls&gt;&lt;electronic-resource-num&gt;10.1007/s00521-022-07405-z&lt;/electronic-resource-num&gt;&lt;/record&gt;&lt;/Cite&gt;&lt;/EndNote&gt;</w:instrText>
      </w:r>
      <w:r w:rsidRPr="00073EA8">
        <w:rPr>
          <w:color w:val="0070C0"/>
        </w:rPr>
        <w:fldChar w:fldCharType="separate"/>
      </w:r>
      <w:r w:rsidR="00660DC0">
        <w:rPr>
          <w:noProof/>
          <w:color w:val="0070C0"/>
        </w:rPr>
        <w:t>[</w:t>
      </w:r>
      <w:hyperlink w:anchor="_ENREF_13" w:tooltip="Khodadadi, 2022 #735" w:history="1">
        <w:r w:rsidR="00A46551">
          <w:rPr>
            <w:noProof/>
            <w:color w:val="0070C0"/>
          </w:rPr>
          <w:t>13</w:t>
        </w:r>
      </w:hyperlink>
      <w:r w:rsidR="00660DC0">
        <w:rPr>
          <w:noProof/>
          <w:color w:val="0070C0"/>
        </w:rPr>
        <w:t>]</w:t>
      </w:r>
      <w:r w:rsidRPr="00073EA8">
        <w:rPr>
          <w:color w:val="0070C0"/>
        </w:rPr>
        <w:fldChar w:fldCharType="end"/>
      </w:r>
      <w:r w:rsidRPr="00073EA8">
        <w:rPr>
          <w:color w:val="0070C0"/>
        </w:rPr>
        <w:t xml:space="preserve">, Multi-Objective African Vulture Optimization Algorithm (MOAVOA) </w:t>
      </w:r>
      <w:r w:rsidRPr="00073EA8">
        <w:rPr>
          <w:color w:val="0070C0"/>
        </w:rPr>
        <w:fldChar w:fldCharType="begin"/>
      </w:r>
      <w:r w:rsidR="00660DC0">
        <w:rPr>
          <w:color w:val="0070C0"/>
        </w:rPr>
        <w:instrText xml:space="preserve"> ADDIN EN.CITE &lt;EndNote&gt;&lt;Cite&gt;&lt;Author&gt;Khodadadi&lt;/Author&gt;&lt;Year&gt;2022&lt;/Year&gt;&lt;RecNum&gt;736&lt;/RecNum&gt;&lt;DisplayText&gt;[14]&lt;/DisplayText&gt;&lt;record&gt;&lt;rec-number&gt;736&lt;/rec-number&gt;&lt;foreign-keys&gt;&lt;key app="EN" db-id="9ftp5xrvm9ww2uevpt5xvwvyf9z5vxdtdf52" timestamp="1752578124"&gt;736&lt;/key&gt;&lt;/foreign-keys&gt;&lt;ref-type name="Journal Article"&gt;17&lt;/ref-type&gt;&lt;contributors&gt;&lt;authors&gt;&lt;author&gt;Khodadadi, Nima&lt;/author&gt;&lt;author&gt;Soleimanian Gharehchopogh, Farhad&lt;/author&gt;&lt;author&gt;Mirjalili, Seyedali&lt;/author&gt;&lt;/authors&gt;&lt;/contributors&gt;&lt;titles&gt;&lt;title&gt;MOAVOA: a new multi-objective artificial vultures optimization algorithm&lt;/title&gt;&lt;secondary-title&gt;Neural Computing and Applications&lt;/secondary-title&gt;&lt;/titles&gt;&lt;periodical&gt;&lt;full-title&gt;Neural Computing and Applications&lt;/full-title&gt;&lt;/periodical&gt;&lt;pages&gt;20791-20829&lt;/pages&gt;&lt;volume&gt;34&lt;/volume&gt;&lt;number&gt;23&lt;/number&gt;&lt;dates&gt;&lt;year&gt;2022&lt;/year&gt;&lt;pub-dates&gt;&lt;date&gt;2022/12/01&lt;/date&gt;&lt;/pub-dates&gt;&lt;/dates&gt;&lt;isbn&gt;1433-3058&lt;/isbn&gt;&lt;urls&gt;&lt;related-urls&gt;&lt;url&gt;https://doi.org/10.1007/s00521-022-07557-y&lt;/url&gt;&lt;/related-urls&gt;&lt;/urls&gt;&lt;electronic-resource-num&gt;10.1007/s00521-022-07557-y&lt;/electronic-resource-num&gt;&lt;/record&gt;&lt;/Cite&gt;&lt;/EndNote&gt;</w:instrText>
      </w:r>
      <w:r w:rsidRPr="00073EA8">
        <w:rPr>
          <w:color w:val="0070C0"/>
        </w:rPr>
        <w:fldChar w:fldCharType="separate"/>
      </w:r>
      <w:r w:rsidR="00660DC0">
        <w:rPr>
          <w:noProof/>
          <w:color w:val="0070C0"/>
        </w:rPr>
        <w:t>[</w:t>
      </w:r>
      <w:hyperlink w:anchor="_ENREF_14" w:tooltip="Khodadadi, 2022 #736" w:history="1">
        <w:r w:rsidR="00A46551">
          <w:rPr>
            <w:noProof/>
            <w:color w:val="0070C0"/>
          </w:rPr>
          <w:t>14</w:t>
        </w:r>
      </w:hyperlink>
      <w:r w:rsidR="00660DC0">
        <w:rPr>
          <w:noProof/>
          <w:color w:val="0070C0"/>
        </w:rPr>
        <w:t>]</w:t>
      </w:r>
      <w:r w:rsidRPr="00073EA8">
        <w:rPr>
          <w:color w:val="0070C0"/>
        </w:rPr>
        <w:fldChar w:fldCharType="end"/>
      </w:r>
      <w:r w:rsidRPr="00073EA8">
        <w:rPr>
          <w:color w:val="0070C0"/>
        </w:rPr>
        <w:t xml:space="preserve">, and Multi-Objective Arithmetic Optimization Algorithm (MOAOA) </w:t>
      </w:r>
      <w:r w:rsidRPr="00073EA8">
        <w:rPr>
          <w:color w:val="0070C0"/>
        </w:rPr>
        <w:fldChar w:fldCharType="begin"/>
      </w:r>
      <w:r w:rsidR="00660DC0">
        <w:rPr>
          <w:color w:val="0070C0"/>
        </w:rPr>
        <w:instrText xml:space="preserve"> ADDIN EN.CITE &lt;EndNote&gt;&lt;Cite&gt;&lt;Author&gt;Premkumar&lt;/Author&gt;&lt;Year&gt;2021&lt;/Year&gt;&lt;RecNum&gt;737&lt;/RecNum&gt;&lt;DisplayText&gt;[15]&lt;/DisplayText&gt;&lt;record&gt;&lt;rec-number&gt;737&lt;/rec-number&gt;&lt;foreign-keys&gt;&lt;key app="EN" db-id="9ftp5xrvm9ww2uevpt5xvwvyf9z5vxdtdf52" timestamp="1752578410"&gt;737&lt;/key&gt;&lt;/foreign-keys&gt;&lt;ref-type name="Journal Article"&gt;17&lt;/ref-type&gt;&lt;contributors&gt;&lt;authors&gt;&lt;author&gt;M. Premkumar&lt;/author&gt;&lt;author&gt;P. Jangir&lt;/author&gt;&lt;author&gt;B. S. Kumar&lt;/author&gt;&lt;author&gt;R. Sowmya&lt;/author&gt;&lt;author&gt;H. H. Alhelou&lt;/author&gt;&lt;author&gt;L. Abualigah&lt;/author&gt;&lt;author&gt;A. R. Yildiz&lt;/author&gt;&lt;author&gt;S. Mirjalili&lt;/author&gt;&lt;/authors&gt;&lt;/contributors&gt;&lt;titles&gt;&lt;title&gt;A New Arithmetic Optimization Algorithm for Solving Real-World Multiobjective CEC-2021 Constrained Optimization Problems: Diversity Analysis and Validations&lt;/title&gt;&lt;secondary-title&gt;IEEE Access&lt;/secondary-title&gt;&lt;/titles&gt;&lt;periodical&gt;&lt;full-title&gt;IEEE Access&lt;/full-title&gt;&lt;/periodical&gt;&lt;pages&gt;84263-84295&lt;/pages&gt;&lt;volume&gt;9&lt;/volume&gt;&lt;dates&gt;&lt;year&gt;2021&lt;/year&gt;&lt;/dates&gt;&lt;isbn&gt;2169-3536&lt;/isbn&gt;&lt;urls&gt;&lt;/urls&gt;&lt;electronic-resource-num&gt;10.1109/ACCESS.2021.3085529&lt;/electronic-resource-num&gt;&lt;/record&gt;&lt;/Cite&gt;&lt;/EndNote&gt;</w:instrText>
      </w:r>
      <w:r w:rsidRPr="00073EA8">
        <w:rPr>
          <w:color w:val="0070C0"/>
        </w:rPr>
        <w:fldChar w:fldCharType="separate"/>
      </w:r>
      <w:r w:rsidR="00660DC0">
        <w:rPr>
          <w:noProof/>
          <w:color w:val="0070C0"/>
        </w:rPr>
        <w:t>[</w:t>
      </w:r>
      <w:hyperlink w:anchor="_ENREF_15" w:tooltip="Premkumar, 2021 #737" w:history="1">
        <w:r w:rsidR="00A46551">
          <w:rPr>
            <w:noProof/>
            <w:color w:val="0070C0"/>
          </w:rPr>
          <w:t>15</w:t>
        </w:r>
      </w:hyperlink>
      <w:r w:rsidR="00660DC0">
        <w:rPr>
          <w:noProof/>
          <w:color w:val="0070C0"/>
        </w:rPr>
        <w:t>]</w:t>
      </w:r>
      <w:r w:rsidRPr="00073EA8">
        <w:rPr>
          <w:color w:val="0070C0"/>
        </w:rPr>
        <w:fldChar w:fldCharType="end"/>
      </w:r>
      <w:r w:rsidRPr="00073EA8">
        <w:rPr>
          <w:color w:val="0070C0"/>
        </w:rPr>
        <w:t xml:space="preserve"> - have also demonstrated promising performance on various challenging optimization problems. While these emerging methods were not included in the present comparative analysis, incorporating them into future benchmarking studies could provide a broader perspective on the relative strengths and weaknesses of MOFDA in the rapidly evolving field of </w:t>
      </w:r>
      <w:r>
        <w:rPr>
          <w:color w:val="0070C0"/>
        </w:rPr>
        <w:t>MOO</w:t>
      </w:r>
      <w:r>
        <w:t>.</w:t>
      </w:r>
    </w:p>
    <w:p w14:paraId="08512070" w14:textId="1669707D" w:rsidR="00355B64" w:rsidRDefault="008E7F49" w:rsidP="00355B64">
      <w:pPr>
        <w:pStyle w:val="thuong"/>
      </w:pPr>
      <w:r>
        <w:t>Besides</w:t>
      </w:r>
      <w:r w:rsidR="00355B64">
        <w:t>, this research also employs three widely recognized indicators to evaluate the proposed MOFDA algorithm’s performance compared to the other advanced algorithms</w:t>
      </w:r>
      <w:r w:rsidR="00355B64" w:rsidRPr="008E7F49">
        <w:t xml:space="preserve">. </w:t>
      </w:r>
      <w:r w:rsidR="00355B64" w:rsidRPr="00355B64">
        <w:t>They are Generational Distance (</w:t>
      </w:r>
      <m:oMath>
        <m:r>
          <w:rPr>
            <w:rFonts w:ascii="Cambria Math" w:hAnsi="Cambria Math"/>
          </w:rPr>
          <m:t>GD</m:t>
        </m:r>
      </m:oMath>
      <w:r w:rsidR="00355B64" w:rsidRPr="00355B64">
        <w:t xml:space="preserve">) proposed by Veldhuizen in 1998 </w:t>
      </w:r>
      <w:r w:rsidR="00355B64">
        <w:fldChar w:fldCharType="begin"/>
      </w:r>
      <w:r w:rsidR="00A46551">
        <w:instrText xml:space="preserve"> ADDIN EN.CITE &lt;EndNote&gt;&lt;Cite&gt;&lt;Author&gt;Van Veldhuizen&lt;/Author&gt;&lt;Year&gt;1998&lt;/Year&gt;&lt;RecNum&gt;635&lt;/RecNum&gt;&lt;DisplayText&gt;[24]&lt;/DisplayText&gt;&lt;record&gt;&lt;rec-number&gt;635&lt;/rec-number&gt;&lt;foreign-keys&gt;&lt;key app="EN" db-id="9ftp5xrvm9ww2uevpt5xvwvyf9z5vxdtdf52" timestamp="1724042569"&gt;635&lt;/key&gt;&lt;/foreign-keys&gt;&lt;ref-type name="Report"&gt;27&lt;/ref-type&gt;&lt;contributors&gt;&lt;authors&gt;&lt;author&gt;Van Veldhuizen, David A&lt;/author&gt;&lt;author&gt;Lamont, Gary B&lt;/author&gt;&lt;/authors&gt;&lt;/contributors&gt;&lt;titles&gt;&lt;title&gt;Multiobjective evolutionary algorithm research: A history and analysis&lt;/title&gt;&lt;/titles&gt;&lt;dates&gt;&lt;year&gt;1998&lt;/year&gt;&lt;/dates&gt;&lt;publisher&gt;Citeseer&lt;/publisher&gt;&lt;urls&gt;&lt;/urls&gt;&lt;/record&gt;&lt;/Cite&gt;&lt;/EndNote&gt;</w:instrText>
      </w:r>
      <w:r w:rsidR="00355B64">
        <w:fldChar w:fldCharType="separate"/>
      </w:r>
      <w:r w:rsidR="00A46551">
        <w:rPr>
          <w:noProof/>
        </w:rPr>
        <w:t>[</w:t>
      </w:r>
      <w:hyperlink w:anchor="_ENREF_24" w:tooltip="Van Veldhuizen, 1998 #635" w:history="1">
        <w:r w:rsidR="00A46551">
          <w:rPr>
            <w:noProof/>
          </w:rPr>
          <w:t>24</w:t>
        </w:r>
      </w:hyperlink>
      <w:r w:rsidR="00A46551">
        <w:rPr>
          <w:noProof/>
        </w:rPr>
        <w:t>]</w:t>
      </w:r>
      <w:r w:rsidR="00355B64">
        <w:fldChar w:fldCharType="end"/>
      </w:r>
      <w:r w:rsidR="00355B64" w:rsidRPr="00355B64">
        <w:t>, Inverted Generational Distance (</w:t>
      </w:r>
      <m:oMath>
        <m:r>
          <w:rPr>
            <w:rFonts w:ascii="Cambria Math" w:hAnsi="Cambria Math"/>
          </w:rPr>
          <m:t>IGD</m:t>
        </m:r>
      </m:oMath>
      <w:r w:rsidR="00355B64" w:rsidRPr="00355B64">
        <w:t xml:space="preserve">) introduced by Knowles, J. D., et al. in 2006 </w:t>
      </w:r>
      <w:r w:rsidR="00355B64">
        <w:fldChar w:fldCharType="begin"/>
      </w:r>
      <w:r w:rsidR="00A46551">
        <w:instrText xml:space="preserve"> ADDIN EN.CITE &lt;EndNote&gt;&lt;Cite&gt;&lt;Author&gt;Knowles&lt;/Author&gt;&lt;Year&gt;2006&lt;/Year&gt;&lt;RecNum&gt;636&lt;/RecNum&gt;&lt;DisplayText&gt;[25]&lt;/DisplayText&gt;&lt;record&gt;&lt;rec-number&gt;636&lt;/rec-number&gt;&lt;foreign-keys&gt;&lt;key app="EN" db-id="9ftp5xrvm9ww2uevpt5xvwvyf9z5vxdtdf52" timestamp="1724042631"&gt;636&lt;/key&gt;&lt;/foreign-keys&gt;&lt;ref-type name="Journal Article"&gt;17&lt;/ref-type&gt;&lt;contributors&gt;&lt;authors&gt;&lt;author&gt;Knowles, Joshua D&lt;/author&gt;&lt;author&gt;Thiele, Lothar&lt;/author&gt;&lt;author&gt;Zitzler, Eckart %J Tik report&lt;/author&gt;&lt;/authors&gt;&lt;/contributors&gt;&lt;titles&gt;&lt;title&gt;A tutorial on the performance assessment of stochastic multiobjective optimizers&lt;/title&gt;&lt;/titles&gt;&lt;volume&gt;214&lt;/volume&gt;&lt;dates&gt;&lt;year&gt;2006&lt;/year&gt;&lt;/dates&gt;&lt;urls&gt;&lt;/urls&gt;&lt;/record&gt;&lt;/Cite&gt;&lt;/EndNote&gt;</w:instrText>
      </w:r>
      <w:r w:rsidR="00355B64">
        <w:fldChar w:fldCharType="separate"/>
      </w:r>
      <w:r w:rsidR="00A46551">
        <w:rPr>
          <w:noProof/>
        </w:rPr>
        <w:t>[</w:t>
      </w:r>
      <w:hyperlink w:anchor="_ENREF_25" w:tooltip="Knowles, 2006 #636" w:history="1">
        <w:r w:rsidR="00A46551">
          <w:rPr>
            <w:noProof/>
          </w:rPr>
          <w:t>25</w:t>
        </w:r>
      </w:hyperlink>
      <w:r w:rsidR="00A46551">
        <w:rPr>
          <w:noProof/>
        </w:rPr>
        <w:t>]</w:t>
      </w:r>
      <w:r w:rsidR="00355B64">
        <w:fldChar w:fldCharType="end"/>
      </w:r>
      <w:r w:rsidR="00355B64" w:rsidRPr="00C46984">
        <w:t xml:space="preserve"> and Spacing-to-Extent (</w:t>
      </w:r>
      <m:oMath>
        <m:r>
          <w:rPr>
            <w:rFonts w:ascii="Cambria Math" w:hAnsi="Cambria Math"/>
          </w:rPr>
          <m:t>STE</m:t>
        </m:r>
      </m:oMath>
      <w:r w:rsidR="00355B64" w:rsidRPr="00C46984">
        <w:t xml:space="preserve">) developed by Tejani et al. in 2019 </w:t>
      </w:r>
      <w:r w:rsidR="00355B64">
        <w:fldChar w:fldCharType="begin">
          <w:fldData xml:space="preserve">PEVuZE5vdGU+PENpdGU+PEF1dGhvcj5QYW5hZ2FudDwvQXV0aG9yPjxZZWFyPjIwMjE8L1llYXI+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</w:fldData>
        </w:fldChar>
      </w:r>
      <w:r w:rsidR="00A46551">
        <w:instrText xml:space="preserve"> ADDIN EN.CITE </w:instrText>
      </w:r>
      <w:r w:rsidR="00A46551">
        <w:fldChar w:fldCharType="begin">
          <w:fldData xml:space="preserve">PEVuZE5vdGU+PENpdGU+PEF1dGhvcj5QYW5hZ2FudDwvQXV0aG9yPjxZZWFyPjIwMjE8L1llYXI+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</w:fldData>
        </w:fldChar>
      </w:r>
      <w:r w:rsidR="00A46551">
        <w:instrText xml:space="preserve"> ADDIN EN.CITE.DATA </w:instrText>
      </w:r>
      <w:r w:rsidR="00A46551">
        <w:fldChar w:fldCharType="end"/>
      </w:r>
      <w:r w:rsidR="00355B64">
        <w:fldChar w:fldCharType="separate"/>
      </w:r>
      <w:r w:rsidR="00A46551">
        <w:rPr>
          <w:noProof/>
        </w:rPr>
        <w:t>[</w:t>
      </w:r>
      <w:hyperlink w:anchor="_ENREF_19" w:tooltip="Panagant, 2021 #621" w:history="1">
        <w:r w:rsidR="00A46551">
          <w:rPr>
            <w:noProof/>
          </w:rPr>
          <w:t>19</w:t>
        </w:r>
      </w:hyperlink>
      <w:r w:rsidR="00A46551">
        <w:rPr>
          <w:noProof/>
        </w:rPr>
        <w:t xml:space="preserve">, </w:t>
      </w:r>
      <w:hyperlink w:anchor="_ENREF_26" w:tooltip="Tejani, 2019 #637" w:history="1">
        <w:r w:rsidR="00A46551">
          <w:rPr>
            <w:noProof/>
          </w:rPr>
          <w:t>26</w:t>
        </w:r>
      </w:hyperlink>
      <w:r w:rsidR="00A46551">
        <w:rPr>
          <w:noProof/>
        </w:rPr>
        <w:t>]</w:t>
      </w:r>
      <w:r w:rsidR="00355B64">
        <w:fldChar w:fldCharType="end"/>
      </w:r>
      <w:r w:rsidR="00355B64" w:rsidRPr="00C46984">
        <w:t xml:space="preserve">. </w:t>
      </w:r>
      <w:r w:rsidR="00355B64">
        <w:t xml:space="preserve">In which, </w:t>
      </w:r>
      <m:oMath>
        <m:r>
          <w:rPr>
            <w:rFonts w:ascii="Cambria Math" w:hAnsi="Cambria Math"/>
          </w:rPr>
          <m:t>IGD</m:t>
        </m:r>
      </m:oMath>
      <w:r w:rsidR="00355B64">
        <w:t xml:space="preserve"> and </w:t>
      </w:r>
      <m:oMath>
        <m:r>
          <w:rPr>
            <w:rFonts w:ascii="Cambria Math" w:hAnsi="Cambria Math"/>
          </w:rPr>
          <m:t>GD</m:t>
        </m:r>
      </m:oMath>
      <w:r w:rsidR="00355B64">
        <w:t xml:space="preserve"> are applied to measure the </w:t>
      </w:r>
      <w:r w:rsidR="00355B64" w:rsidRPr="00113350">
        <w:t>qua</w:t>
      </w:r>
      <w:r w:rsidR="00355B64">
        <w:t>lity</w:t>
      </w:r>
      <w:r w:rsidR="00355B64" w:rsidRPr="00113350">
        <w:t xml:space="preserve"> </w:t>
      </w:r>
      <w:r w:rsidR="00355B64">
        <w:t xml:space="preserve">of </w:t>
      </w:r>
      <w:r w:rsidR="00355B64" w:rsidRPr="00113350">
        <w:t xml:space="preserve">the </w:t>
      </w:r>
      <w:r w:rsidR="00355B64">
        <w:t xml:space="preserve">accuracy and </w:t>
      </w:r>
      <w:r w:rsidR="00355B64" w:rsidRPr="00113350">
        <w:t>convergence</w:t>
      </w:r>
      <w:r w:rsidR="00355B64">
        <w:t xml:space="preserve">. And </w:t>
      </w:r>
      <m:oMath>
        <m:r>
          <w:rPr>
            <w:rFonts w:ascii="Cambria Math" w:hAnsi="Cambria Math"/>
          </w:rPr>
          <m:t>STE</m:t>
        </m:r>
      </m:oMath>
      <w:r w:rsidR="00355B64">
        <w:t xml:space="preserve"> is utilized for examin</w:t>
      </w:r>
      <w:r w:rsidR="00B206DE">
        <w:t>ing</w:t>
      </w:r>
      <w:r w:rsidR="00355B64">
        <w:t xml:space="preserve"> </w:t>
      </w:r>
      <w:r w:rsidR="00355B64" w:rsidRPr="00113350">
        <w:t>the distribution</w:t>
      </w:r>
      <w:r w:rsidR="00355B64">
        <w:t xml:space="preserve"> </w:t>
      </w:r>
      <w:r w:rsidR="00355B64" w:rsidRPr="00113350">
        <w:t>(coverage)</w:t>
      </w:r>
      <w:r w:rsidR="00355B64">
        <w:t xml:space="preserve"> rate</w:t>
      </w:r>
      <w:r w:rsidR="00355B64" w:rsidRPr="00113350">
        <w:t xml:space="preserve"> of Pareto optimal solutions obtained </w:t>
      </w:r>
      <w:r w:rsidR="00355B64">
        <w:t>by algorithms.</w:t>
      </w:r>
    </w:p>
    <w:p w14:paraId="50D080C1" w14:textId="6D006ED2" w:rsidR="00B03086" w:rsidRDefault="00B03086" w:rsidP="008D38F1">
      <w:pPr>
        <w:pStyle w:val="thuong"/>
      </w:pPr>
      <w:bookmarkStart w:id="13" w:name="OLE_LINK44"/>
      <w:bookmarkEnd w:id="10"/>
      <w:bookmarkEnd w:id="11"/>
      <w:bookmarkEnd w:id="12"/>
      <w:r w:rsidRPr="00E816DC">
        <w:rPr>
          <w:color w:val="0070C0"/>
        </w:rPr>
        <w:lastRenderedPageBreak/>
        <w:t xml:space="preserve">Moreover, a significant highlight of this study is the real-world application of the proposed MOFDA algorithm to optimize the steel frame structure of the Dong Bai ferry terminal in Vietnam. This case study demonstrates MOFDA’s ability to achieve substantial weight reductions and enhance structural stability, confirming its effectiveness for complex engineering challenges. This practical contribution is enabled by integrating MOFDA with a hybrid MATLAB–SAP2000 framework, where MATLAB manages the optimization process and communicates directly with SAP2000 to conduct high-precision finite element analyses. The automated two-way data exchange allows for rigorous </w:t>
      </w:r>
      <w:r w:rsidR="00B206DE">
        <w:rPr>
          <w:color w:val="0070C0"/>
        </w:rPr>
        <w:t>structural performance and code compliance evaluation</w:t>
      </w:r>
      <w:r w:rsidRPr="00E816DC">
        <w:rPr>
          <w:color w:val="0070C0"/>
        </w:rPr>
        <w:t xml:space="preserve"> for each candidate solution. Overall, this approach showcases that MOFDA, combined with the automated workflow, can </w:t>
      </w:r>
      <w:r w:rsidR="00B206DE">
        <w:rPr>
          <w:color w:val="0070C0"/>
        </w:rPr>
        <w:t>significantly improve</w:t>
      </w:r>
      <w:r w:rsidRPr="00E816DC">
        <w:rPr>
          <w:color w:val="0070C0"/>
        </w:rPr>
        <w:t xml:space="preserve"> weight efficiency and structural safety while fully satisfying engineering constraints</w:t>
      </w:r>
      <w:r w:rsidRPr="00B03086">
        <w:t>.</w:t>
      </w:r>
    </w:p>
    <w:p w14:paraId="30A6DE83" w14:textId="2A8F26CE" w:rsidR="007C6468" w:rsidRDefault="007C6468" w:rsidP="008D38F1">
      <w:pPr>
        <w:pStyle w:val="thuong"/>
      </w:pPr>
      <w:r w:rsidRPr="00DD53BC">
        <w:t>The paper</w:t>
      </w:r>
      <w:r w:rsidR="0058533F">
        <w:t>’s remainder</w:t>
      </w:r>
      <w:r w:rsidRPr="00DD53BC">
        <w:t xml:space="preserve"> is structured as follows: Section </w:t>
      </w:r>
      <w:r w:rsidR="00F13A4F">
        <w:fldChar w:fldCharType="begin"/>
      </w:r>
      <w:r w:rsidR="00F13A4F">
        <w:instrText xml:space="preserve"> REF _Ref175074262 \n \h </w:instrText>
      </w:r>
      <w:r w:rsidR="00F13A4F">
        <w:fldChar w:fldCharType="separate"/>
      </w:r>
      <w:r w:rsidR="009203E2">
        <w:t>2</w:t>
      </w:r>
      <w:r w:rsidR="00F13A4F">
        <w:fldChar w:fldCharType="end"/>
      </w:r>
      <w:r w:rsidRPr="00DD53BC">
        <w:t xml:space="preserve"> presents the </w:t>
      </w:r>
      <w:r w:rsidR="00F13A4F">
        <w:t xml:space="preserve">general definitions </w:t>
      </w:r>
      <w:r w:rsidR="00C63BE0">
        <w:t>for MOO problems</w:t>
      </w:r>
      <w:r w:rsidRPr="00DD53BC">
        <w:t xml:space="preserve">. Section </w:t>
      </w:r>
      <w:r w:rsidR="00C63BE0">
        <w:fldChar w:fldCharType="begin"/>
      </w:r>
      <w:r w:rsidR="00C63BE0">
        <w:instrText xml:space="preserve"> REF _Ref104467985 \n \h </w:instrText>
      </w:r>
      <w:r w:rsidR="00C63BE0">
        <w:fldChar w:fldCharType="separate"/>
      </w:r>
      <w:r w:rsidR="009203E2">
        <w:t>3</w:t>
      </w:r>
      <w:r w:rsidR="00C63BE0">
        <w:fldChar w:fldCharType="end"/>
      </w:r>
      <w:r w:rsidRPr="00DD53BC">
        <w:t xml:space="preserve"> then illustrates the </w:t>
      </w:r>
      <w:r w:rsidR="001F7DDE" w:rsidRPr="00DD53BC">
        <w:t xml:space="preserve">proposed </w:t>
      </w:r>
      <w:r w:rsidR="00C63BE0">
        <w:t>MOFDA</w:t>
      </w:r>
      <w:r w:rsidR="00664064">
        <w:t xml:space="preserve"> method</w:t>
      </w:r>
      <w:r w:rsidRPr="00DD53BC">
        <w:t>.</w:t>
      </w:r>
      <w:r w:rsidR="00664064">
        <w:t xml:space="preserve"> Section</w:t>
      </w:r>
      <w:r w:rsidR="006574DB">
        <w:t>s</w:t>
      </w:r>
      <w:r w:rsidR="00664064">
        <w:t xml:space="preserve"> </w:t>
      </w:r>
      <w:r w:rsidR="00664064">
        <w:fldChar w:fldCharType="begin"/>
      </w:r>
      <w:r w:rsidR="00664064">
        <w:instrText xml:space="preserve"> REF _Ref175074362 \n \h </w:instrText>
      </w:r>
      <w:r w:rsidR="00664064">
        <w:fldChar w:fldCharType="separate"/>
      </w:r>
      <w:r w:rsidR="009203E2">
        <w:t>4</w:t>
      </w:r>
      <w:r w:rsidR="00664064">
        <w:fldChar w:fldCharType="end"/>
      </w:r>
      <w:r w:rsidR="00664064">
        <w:t xml:space="preserve"> and </w:t>
      </w:r>
      <w:r w:rsidR="00664064">
        <w:fldChar w:fldCharType="begin"/>
      </w:r>
      <w:r w:rsidR="00664064">
        <w:instrText xml:space="preserve"> REF _Ref175074370 \n \h </w:instrText>
      </w:r>
      <w:r w:rsidR="00664064">
        <w:fldChar w:fldCharType="separate"/>
      </w:r>
      <w:r w:rsidR="009203E2">
        <w:t>5</w:t>
      </w:r>
      <w:r w:rsidR="00664064">
        <w:fldChar w:fldCharType="end"/>
      </w:r>
      <w:r w:rsidRPr="00DD53BC">
        <w:t xml:space="preserve"> </w:t>
      </w:r>
      <w:r w:rsidR="00664064">
        <w:t xml:space="preserve">are </w:t>
      </w:r>
      <w:r w:rsidR="005460C8">
        <w:t xml:space="preserve">organized to introduce the </w:t>
      </w:r>
      <w:r w:rsidR="00113300">
        <w:t>selected MOO benchmarks and</w:t>
      </w:r>
      <w:r w:rsidR="005460C8">
        <w:t xml:space="preserve"> the </w:t>
      </w:r>
      <w:r w:rsidR="00EA2163">
        <w:t xml:space="preserve">MOO engineering problems </w:t>
      </w:r>
      <w:r w:rsidR="001F7DDE" w:rsidRPr="00DD53BC">
        <w:t xml:space="preserve">applied in </w:t>
      </w:r>
      <w:r w:rsidRPr="00DD53BC">
        <w:t>this study. Section</w:t>
      </w:r>
      <w:r w:rsidR="00AB7C28">
        <w:t xml:space="preserve"> </w:t>
      </w:r>
      <w:r w:rsidR="00AB7C28">
        <w:fldChar w:fldCharType="begin"/>
      </w:r>
      <w:r w:rsidR="00AB7C28">
        <w:instrText xml:space="preserve"> REF _Ref175074480 \n \h </w:instrText>
      </w:r>
      <w:r w:rsidR="00AB7C28">
        <w:fldChar w:fldCharType="separate"/>
      </w:r>
      <w:r w:rsidR="009203E2">
        <w:t>6</w:t>
      </w:r>
      <w:r w:rsidR="00AB7C28">
        <w:fldChar w:fldCharType="end"/>
      </w:r>
      <w:r w:rsidRPr="00DD53BC">
        <w:t xml:space="preserve"> </w:t>
      </w:r>
      <w:r w:rsidR="006C7379">
        <w:t>presents</w:t>
      </w:r>
      <w:r w:rsidR="00AB7C28">
        <w:t xml:space="preserve"> </w:t>
      </w:r>
      <w:r w:rsidR="00013501">
        <w:t xml:space="preserve">the performance indicators </w:t>
      </w:r>
      <w:r w:rsidR="006574DB">
        <w:t>us</w:t>
      </w:r>
      <w:r w:rsidR="00013501">
        <w:t xml:space="preserve">ed in this research. Section </w:t>
      </w:r>
      <w:r w:rsidRPr="00DD53BC">
        <w:fldChar w:fldCharType="begin"/>
      </w:r>
      <w:r w:rsidRPr="00DD53BC">
        <w:instrText xml:space="preserve"> REF _Ref104468270 \r \h </w:instrText>
      </w:r>
      <w:r w:rsidRPr="00DD53BC">
        <w:fldChar w:fldCharType="separate"/>
      </w:r>
      <w:r w:rsidR="009203E2">
        <w:t>7</w:t>
      </w:r>
      <w:r w:rsidRPr="00DD53BC">
        <w:fldChar w:fldCharType="end"/>
      </w:r>
      <w:r w:rsidRPr="00DD53BC">
        <w:t xml:space="preserve"> contains the findings and </w:t>
      </w:r>
      <w:r w:rsidR="004E31D2" w:rsidRPr="00DD53BC">
        <w:t>discussions</w:t>
      </w:r>
      <w:r w:rsidRPr="00DD53BC">
        <w:t xml:space="preserve"> </w:t>
      </w:r>
      <w:r w:rsidR="002B3FBD" w:rsidRPr="00DD53BC">
        <w:t>for</w:t>
      </w:r>
      <w:r w:rsidRPr="00DD53BC">
        <w:t xml:space="preserve"> </w:t>
      </w:r>
      <w:r w:rsidR="00013501">
        <w:t>the</w:t>
      </w:r>
      <w:r w:rsidRPr="00DD53BC">
        <w:t xml:space="preserve"> sugge</w:t>
      </w:r>
      <w:r w:rsidR="006C7379" w:rsidRPr="001456D4">
        <w:t>ste</w:t>
      </w:r>
      <w:r w:rsidRPr="00DD53BC">
        <w:t xml:space="preserve">d </w:t>
      </w:r>
      <w:r w:rsidR="0090018C">
        <w:t>method</w:t>
      </w:r>
      <w:r w:rsidRPr="00DD53BC">
        <w:t xml:space="preserve">. </w:t>
      </w:r>
      <w:r w:rsidR="005A57FF">
        <w:t>L</w:t>
      </w:r>
      <w:r w:rsidR="00201531">
        <w:t xml:space="preserve">ast but not least, Section  </w:t>
      </w:r>
      <w:r w:rsidR="00201531">
        <w:fldChar w:fldCharType="begin"/>
      </w:r>
      <w:r w:rsidR="00201531">
        <w:instrText xml:space="preserve"> REF _Ref183162415 \n \h </w:instrText>
      </w:r>
      <w:r w:rsidR="00201531">
        <w:fldChar w:fldCharType="separate"/>
      </w:r>
      <w:r w:rsidR="009203E2">
        <w:t>8</w:t>
      </w:r>
      <w:r w:rsidR="00201531">
        <w:fldChar w:fldCharType="end"/>
      </w:r>
      <w:r w:rsidR="00201531">
        <w:t xml:space="preserve"> prese</w:t>
      </w:r>
      <w:r w:rsidR="003D43CB">
        <w:t>nts a</w:t>
      </w:r>
      <w:r w:rsidR="003D43CB" w:rsidRPr="000F3B0D">
        <w:t xml:space="preserve"> significant contribution of this study </w:t>
      </w:r>
      <w:r w:rsidR="003D43CB">
        <w:t>in</w:t>
      </w:r>
      <w:r w:rsidR="003D43CB" w:rsidRPr="000F3B0D">
        <w:t xml:space="preserve"> appl</w:t>
      </w:r>
      <w:r w:rsidR="003D43CB">
        <w:t>ying</w:t>
      </w:r>
      <w:r w:rsidR="003D43CB" w:rsidRPr="000F3B0D">
        <w:t xml:space="preserve"> the </w:t>
      </w:r>
      <w:r w:rsidR="003D43CB">
        <w:t xml:space="preserve">proposed </w:t>
      </w:r>
      <w:r w:rsidR="003D43CB" w:rsidRPr="000F3B0D">
        <w:t xml:space="preserve">MOFDA algorithm to optimize the design of a real-world </w:t>
      </w:r>
      <w:r w:rsidR="00300D8E">
        <w:t>ste</w:t>
      </w:r>
      <w:r w:rsidR="003D43CB" w:rsidRPr="000F3B0D">
        <w:t xml:space="preserve">el frame structure. </w:t>
      </w:r>
      <w:r w:rsidRPr="00DD53BC">
        <w:t>The conclusion</w:t>
      </w:r>
      <w:r w:rsidR="00CC251A" w:rsidRPr="00DD53BC">
        <w:t>s</w:t>
      </w:r>
      <w:r w:rsidR="0090018C">
        <w:t xml:space="preserve"> and future works</w:t>
      </w:r>
      <w:r w:rsidRPr="00DD53BC">
        <w:t xml:space="preserve"> </w:t>
      </w:r>
      <w:r w:rsidR="00CC251A" w:rsidRPr="00DD53BC">
        <w:t>are</w:t>
      </w:r>
      <w:r w:rsidRPr="00DD53BC">
        <w:t xml:space="preserve"> </w:t>
      </w:r>
      <w:r w:rsidR="0090018C">
        <w:t>presented</w:t>
      </w:r>
      <w:r w:rsidRPr="00DD53BC">
        <w:t xml:space="preserve"> in Section </w:t>
      </w:r>
      <w:r w:rsidR="00013501">
        <w:fldChar w:fldCharType="begin"/>
      </w:r>
      <w:r w:rsidR="00013501">
        <w:instrText xml:space="preserve"> REF _Ref109811769 \n \h </w:instrText>
      </w:r>
      <w:r w:rsidR="00013501">
        <w:fldChar w:fldCharType="separate"/>
      </w:r>
      <w:r w:rsidR="009203E2">
        <w:t>9</w:t>
      </w:r>
      <w:r w:rsidR="00013501">
        <w:fldChar w:fldCharType="end"/>
      </w:r>
      <w:r w:rsidRPr="00DD53BC">
        <w:t>.</w:t>
      </w:r>
    </w:p>
    <w:p w14:paraId="511FDDF3" w14:textId="7438464D" w:rsidR="000969C6" w:rsidRDefault="009E046E" w:rsidP="000969C6">
      <w:pPr>
        <w:pStyle w:val="muc"/>
      </w:pPr>
      <w:bookmarkStart w:id="14" w:name="_Ref175074262"/>
      <w:r>
        <w:t>Prelimilaries</w:t>
      </w:r>
      <w:bookmarkEnd w:id="14"/>
    </w:p>
    <w:p w14:paraId="38491194" w14:textId="51DA19EE" w:rsidR="003E1614" w:rsidRPr="003E1614" w:rsidRDefault="00C17580" w:rsidP="003E1614">
      <w:pPr>
        <w:pStyle w:val="muc1"/>
      </w:pPr>
      <w:r>
        <w:t xml:space="preserve">MOO </w:t>
      </w:r>
      <w:r w:rsidR="003E1614">
        <w:t>Definitions</w:t>
      </w:r>
    </w:p>
    <w:p w14:paraId="26E94BE3" w14:textId="1A40F87E" w:rsidR="00175580" w:rsidRPr="00175580" w:rsidRDefault="00EA0909" w:rsidP="008D38F1">
      <w:pPr>
        <w:pStyle w:val="thuong"/>
      </w:pPr>
      <w:r>
        <w:t xml:space="preserve">In contrast to conventional optimization, which </w:t>
      </w:r>
      <w:r w:rsidR="004E6AEB">
        <w:t xml:space="preserve">aims to improve only one objective function, the MOO is designed to solve challenges with many </w:t>
      </w:r>
      <w:r w:rsidR="001A1FA9">
        <w:t xml:space="preserve">conflicting </w:t>
      </w:r>
      <w:r w:rsidR="001A1FA9" w:rsidRPr="00FC188B">
        <w:t>objectives</w:t>
      </w:r>
      <w:r>
        <w:t>.</w:t>
      </w:r>
      <w:r w:rsidR="004A120E">
        <w:t xml:space="preserve"> </w:t>
      </w:r>
      <w:r w:rsidR="004A120E" w:rsidRPr="004A120E">
        <w:t xml:space="preserve">A single optimum solution is not the goal of MOO; </w:t>
      </w:r>
      <w:r w:rsidR="004E6AEB">
        <w:t>in</w:t>
      </w:r>
      <w:r w:rsidR="006C7379" w:rsidRPr="001456D4">
        <w:t>ste</w:t>
      </w:r>
      <w:r w:rsidR="004E6AEB">
        <w:t>ad</w:t>
      </w:r>
      <w:r w:rsidR="004A120E" w:rsidRPr="004A120E">
        <w:t xml:space="preserve">, it seeks to identify a range of solutions </w:t>
      </w:r>
      <w:r w:rsidR="004E6AEB">
        <w:t>that achieve an equilibrium between these multiple opposing</w:t>
      </w:r>
      <w:r w:rsidR="004A120E" w:rsidRPr="004A120E">
        <w:t xml:space="preserve"> objectives.</w:t>
      </w:r>
      <w:r w:rsidR="004A120E">
        <w:t xml:space="preserve"> </w:t>
      </w:r>
      <w:r w:rsidR="005014AD">
        <w:t>The</w:t>
      </w:r>
      <w:r w:rsidR="00FC188B" w:rsidRPr="00FC188B">
        <w:t xml:space="preserve"> added complexity requires evaluating various solutions to determine the best trade-offs among the objectives.</w:t>
      </w:r>
      <w:r w:rsidR="000E6B54">
        <w:t xml:space="preserve"> </w:t>
      </w:r>
      <w:r w:rsidR="00175580" w:rsidRPr="00175580">
        <w:t xml:space="preserve">In mathematical terms, MOO is often framed as a minimization problem with </w:t>
      </w:r>
      <w:r w:rsidR="00FF02FF">
        <w:t>MOO</w:t>
      </w:r>
      <w:r w:rsidR="00175580" w:rsidRPr="00175580">
        <w:t xml:space="preserve"> functions, as illustrated below</w:t>
      </w:r>
      <w:r w:rsidR="00B20B29">
        <w:t xml:space="preserve"> </w:t>
      </w:r>
      <w:r w:rsidR="00B20B29">
        <w:fldChar w:fldCharType="begin"/>
      </w:r>
      <w:r w:rsidR="007B6C2C">
        <w:instrText xml:space="preserve"> ADDIN EN.CITE &lt;EndNote&gt;&lt;Cite&gt;&lt;Author&gt;Coello Coello&lt;/Author&gt;&lt;Year&gt;2009&lt;/Year&gt;&lt;RecNum&gt;648&lt;/RecNum&gt;&lt;DisplayText&gt;[27]&lt;/DisplayText&gt;&lt;record&gt;&lt;rec-number&gt;648&lt;/rec-number&gt;&lt;foreign-keys&gt;&lt;key app="EN" db-id="9ftp5xrvm9ww2uevpt5xvwvyf9z5vxdtdf52" timestamp="1724247808"&gt;648&lt;/key&gt;&lt;/foreign-keys&gt;&lt;ref-type name="Journal Article"&gt;17&lt;/ref-type&gt;&lt;contributors&gt;&lt;authors&gt;&lt;author&gt;Coello Coello, Carlos A.&lt;/author&gt;&lt;/authors&gt;&lt;/contributors&gt;&lt;titles&gt;&lt;title&gt;Evolutionary multi-objective optimization: some current research trends and topics that remain to be explored&lt;/title&gt;&lt;secondary-title&gt;Frontiers of Computer Science in China&lt;/secondary-title&gt;&lt;/titles&gt;&lt;periodical&gt;&lt;full-title&gt;Frontiers of Computer Science in China&lt;/full-title&gt;&lt;/periodical&gt;&lt;pages&gt;18-30&lt;/pages&gt;&lt;volume&gt;3&lt;/volume&gt;&lt;number&gt;1&lt;/number&gt;&lt;dates&gt;&lt;year&gt;2009&lt;/year&gt;&lt;pub-dates&gt;&lt;date&gt;2009/03/01&lt;/date&gt;&lt;/pub-dates&gt;&lt;/dates&gt;&lt;isbn&gt;1673-7466&lt;/isbn&gt;&lt;urls&gt;&lt;related-urls&gt;&lt;url&gt;https://doi.org/10.1007/s11704-009-0005-7&lt;/url&gt;&lt;/related-urls&gt;&lt;/urls&gt;&lt;electronic-resource-num&gt;10.1007/s11704-009-0005-7&lt;/electronic-resource-num&gt;&lt;/record&gt;&lt;/Cite&gt;&lt;/EndNote&gt;</w:instrText>
      </w:r>
      <w:r w:rsidR="00B20B29">
        <w:fldChar w:fldCharType="separate"/>
      </w:r>
      <w:r w:rsidR="007B6C2C">
        <w:rPr>
          <w:noProof/>
        </w:rPr>
        <w:t>[</w:t>
      </w:r>
      <w:hyperlink w:anchor="_ENREF_27" w:tooltip="Coello Coello, 2009 #648" w:history="1">
        <w:r w:rsidR="00A46551">
          <w:rPr>
            <w:noProof/>
          </w:rPr>
          <w:t>27</w:t>
        </w:r>
      </w:hyperlink>
      <w:r w:rsidR="007B6C2C">
        <w:rPr>
          <w:noProof/>
        </w:rPr>
        <w:t>]</w:t>
      </w:r>
      <w:r w:rsidR="00B20B29">
        <w:fldChar w:fldCharType="end"/>
      </w:r>
      <w:r w:rsidR="00175580" w:rsidRPr="00175580">
        <w:t>:</w:t>
      </w:r>
    </w:p>
    <w:tbl>
      <w:tblPr>
        <w:tblW w:w="5000" w:type="pct"/>
        <w:tblLook w:val="04A0" w:firstRow="1" w:lastRow="0" w:firstColumn="1" w:lastColumn="0" w:noHBand="0" w:noVBand="1"/>
      </w:tblPr>
      <w:tblGrid>
        <w:gridCol w:w="2881"/>
        <w:gridCol w:w="6556"/>
        <w:gridCol w:w="484"/>
      </w:tblGrid>
      <w:tr w:rsidR="008C264E" w:rsidRPr="00DD53BC" w14:paraId="58040CCD" w14:textId="77777777" w:rsidTr="008C264E">
        <w:tc>
          <w:tcPr>
            <w:tcW w:w="1452" w:type="pct"/>
            <w:vAlign w:val="center"/>
          </w:tcPr>
          <w:p w14:paraId="0C739337" w14:textId="47B4E3F7" w:rsidR="008C264E" w:rsidRPr="005B2888" w:rsidRDefault="00725AF0" w:rsidP="008C264E">
            <w:pPr>
              <w:jc w:val="right"/>
              <w:rPr>
                <w:rFonts w:asciiTheme="minorHAnsi" w:eastAsiaTheme="minorEastAsia" w:hAnsiTheme="minorHAnsi" w:cstheme="minorHAnsi"/>
              </w:rPr>
            </w:pPr>
            <w:r>
              <w:rPr>
                <w:rFonts w:asciiTheme="minorHAnsi" w:eastAsiaTheme="minorEastAsia" w:hAnsiTheme="minorHAnsi" w:cstheme="minorHAnsi"/>
                <w:lang w:val="sv-SE"/>
              </w:rPr>
              <w:t>Optimize</w:t>
            </w:r>
          </w:p>
        </w:tc>
        <w:tc>
          <w:tcPr>
            <w:tcW w:w="3304" w:type="pct"/>
          </w:tcPr>
          <w:p w14:paraId="060BDEC0" w14:textId="275183DA" w:rsidR="008C264E" w:rsidRDefault="008C264E" w:rsidP="008C264E">
            <w:pPr>
              <w:pStyle w:val="bangtrai"/>
              <w:rPr>
                <w:rFonts w:ascii="Arial" w:hAnsi="Arial"/>
                <w:b/>
              </w:rPr>
            </w:pPr>
            <m:oMath>
              <m:r>
                <w:rPr>
                  <w:rFonts w:ascii="Cambria Math" w:eastAsiaTheme="minorEastAsia" w:hAnsi="Cambria Math"/>
                </w:rPr>
                <m:t>F</m:t>
              </m:r>
              <m:d>
                <m:dPr>
                  <m:ctrlPr>
                    <w:rPr>
                      <w:rFonts w:ascii="Cambria Math" w:eastAsiaTheme="minorEastAsia" w:hAnsi="Cambria Math"/>
                    </w:rPr>
                  </m:ctrlPr>
                </m:dPr>
                <m:e>
                  <m:r>
                    <w:rPr>
                      <w:rFonts w:ascii="Cambria Math" w:eastAsiaTheme="minorEastAsia" w:hAnsi="Cambria Math"/>
                    </w:rPr>
                    <m:t>x</m:t>
                  </m:r>
                </m:e>
              </m:d>
              <m:r>
                <m:rPr>
                  <m:sty m:val="p"/>
                </m:rPr>
                <w:rPr>
                  <w:rFonts w:ascii="Cambria Math" w:eastAsiaTheme="minorEastAsia" w:hAnsi="Cambria Math"/>
                </w:rPr>
                <m:t>=</m:t>
              </m:r>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f</m:t>
                      </m:r>
                    </m:e>
                    <m:sub>
                      <m:r>
                        <m:rPr>
                          <m:sty m:val="p"/>
                        </m:rPr>
                        <w:rPr>
                          <w:rFonts w:ascii="Cambria Math" w:eastAsiaTheme="minorEastAsia" w:hAnsi="Cambria Math"/>
                        </w:rPr>
                        <m:t>1</m:t>
                      </m:r>
                    </m:sub>
                  </m:sSub>
                  <m:d>
                    <m:dPr>
                      <m:ctrlPr>
                        <w:rPr>
                          <w:rFonts w:ascii="Cambria Math" w:eastAsiaTheme="minorEastAsia" w:hAnsi="Cambria Math"/>
                        </w:rPr>
                      </m:ctrlPr>
                    </m:dPr>
                    <m:e>
                      <m:r>
                        <w:rPr>
                          <w:rFonts w:ascii="Cambria Math" w:eastAsiaTheme="minorEastAsia" w:hAnsi="Cambria Math"/>
                        </w:rPr>
                        <m:t>x</m:t>
                      </m:r>
                    </m:e>
                  </m:d>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m:rPr>
                          <m:sty m:val="p"/>
                        </m:rPr>
                        <w:rPr>
                          <w:rFonts w:ascii="Cambria Math" w:eastAsiaTheme="minorEastAsia" w:hAnsi="Cambria Math"/>
                        </w:rPr>
                        <m:t>2</m:t>
                      </m:r>
                    </m:sub>
                  </m:sSub>
                  <m:d>
                    <m:dPr>
                      <m:ctrlPr>
                        <w:rPr>
                          <w:rFonts w:ascii="Cambria Math" w:eastAsiaTheme="minorEastAsia" w:hAnsi="Cambria Math"/>
                        </w:rPr>
                      </m:ctrlPr>
                    </m:dPr>
                    <m:e>
                      <m:r>
                        <w:rPr>
                          <w:rFonts w:ascii="Cambria Math" w:eastAsiaTheme="minorEastAsia" w:hAnsi="Cambria Math"/>
                        </w:rPr>
                        <m:t>x</m:t>
                      </m:r>
                    </m:e>
                  </m:d>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j</m:t>
                      </m:r>
                    </m:sub>
                  </m:sSub>
                  <m:d>
                    <m:dPr>
                      <m:ctrlPr>
                        <w:rPr>
                          <w:rFonts w:ascii="Cambria Math" w:eastAsiaTheme="minorEastAsia" w:hAnsi="Cambria Math"/>
                        </w:rPr>
                      </m:ctrlPr>
                    </m:dPr>
                    <m:e>
                      <m:r>
                        <w:rPr>
                          <w:rFonts w:ascii="Cambria Math" w:eastAsiaTheme="minorEastAsia" w:hAnsi="Cambria Math"/>
                        </w:rPr>
                        <m:t>x</m:t>
                      </m:r>
                    </m:e>
                  </m:d>
                </m:e>
              </m:d>
              <m:r>
                <m:rPr>
                  <m:sty m:val="p"/>
                </m:rPr>
                <w:rPr>
                  <w:rFonts w:ascii="Cambria Math" w:eastAsiaTheme="minorEastAsia" w:hAnsi="Cambria Math"/>
                </w:rPr>
                <m:t xml:space="preserve">, </m:t>
              </m:r>
              <m:r>
                <w:rPr>
                  <w:rFonts w:ascii="Cambria Math" w:eastAsiaTheme="minorEastAsia" w:hAnsi="Cambria Math"/>
                </w:rPr>
                <m:t>j</m:t>
              </m:r>
              <m:r>
                <m:rPr>
                  <m:sty m:val="p"/>
                </m:rPr>
                <w:rPr>
                  <w:rFonts w:ascii="Cambria Math" w:eastAsiaTheme="minorEastAsia" w:hAnsi="Cambria Math"/>
                </w:rPr>
                <m:t>=1, 2,…,</m:t>
              </m:r>
              <m:r>
                <w:rPr>
                  <w:rFonts w:ascii="Cambria Math" w:eastAsiaTheme="minorEastAsia" w:hAnsi="Cambria Math"/>
                </w:rPr>
                <m:t>D</m:t>
              </m:r>
            </m:oMath>
            <w:r>
              <w:rPr>
                <w:rFonts w:ascii="Arial" w:hAnsi="Arial"/>
              </w:rPr>
              <w:t xml:space="preserve"> </w:t>
            </w:r>
          </w:p>
        </w:tc>
        <w:tc>
          <w:tcPr>
            <w:tcW w:w="244" w:type="pct"/>
            <w:vAlign w:val="center"/>
          </w:tcPr>
          <w:p w14:paraId="48E36E1C" w14:textId="64A6DABB" w:rsidR="008C264E" w:rsidRPr="00DD53BC" w:rsidRDefault="008C264E" w:rsidP="008C264E">
            <w:pPr>
              <w:pStyle w:val="bangtrai"/>
            </w:pPr>
            <w:bookmarkStart w:id="15" w:name="_Ref175037198"/>
            <w:r w:rsidRPr="00DD53BC">
              <w:t>(</w:t>
            </w:r>
            <w:fldSimple w:instr=" SEQ Equation \* ARABIC ">
              <w:r>
                <w:rPr>
                  <w:noProof/>
                </w:rPr>
                <w:t>1</w:t>
              </w:r>
            </w:fldSimple>
            <w:r w:rsidRPr="00DD53BC">
              <w:t>)</w:t>
            </w:r>
            <w:bookmarkEnd w:id="15"/>
          </w:p>
        </w:tc>
      </w:tr>
      <w:tr w:rsidR="008C264E" w:rsidRPr="00DD53BC" w14:paraId="64E1522B" w14:textId="77777777" w:rsidTr="008C264E">
        <w:tc>
          <w:tcPr>
            <w:tcW w:w="1452" w:type="pct"/>
            <w:vAlign w:val="center"/>
          </w:tcPr>
          <w:p w14:paraId="7C2694B8" w14:textId="153B169E" w:rsidR="008C264E" w:rsidRPr="005B2888" w:rsidRDefault="008C264E" w:rsidP="008C264E">
            <w:pPr>
              <w:jc w:val="right"/>
              <w:rPr>
                <w:rFonts w:asciiTheme="minorHAnsi" w:eastAsiaTheme="minorEastAsia" w:hAnsiTheme="minorHAnsi" w:cstheme="minorHAnsi"/>
              </w:rPr>
            </w:pPr>
            <w:r w:rsidRPr="005B2888">
              <w:rPr>
                <w:rFonts w:asciiTheme="minorHAnsi" w:eastAsiaTheme="minorEastAsia" w:hAnsiTheme="minorHAnsi" w:cstheme="minorHAnsi"/>
                <w:lang w:val="sv-SE"/>
              </w:rPr>
              <w:t>Subject</w:t>
            </w:r>
          </w:p>
        </w:tc>
        <w:tc>
          <w:tcPr>
            <w:tcW w:w="3304" w:type="pct"/>
          </w:tcPr>
          <w:p w14:paraId="11A6F313" w14:textId="65959208" w:rsidR="008C264E" w:rsidRDefault="002C018A" w:rsidP="008C264E">
            <w:pPr>
              <w:pStyle w:val="bangtrai"/>
              <w:rPr>
                <w:rFonts w:cs="Calibri"/>
              </w:rPr>
            </w:pPr>
            <m:oMath>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 xml:space="preserve">≥0, </m:t>
                    </m:r>
                    <m:r>
                      <w:rPr>
                        <w:rFonts w:ascii="Cambria Math" w:hAnsi="Cambria Math"/>
                      </w:rPr>
                      <m:t>k</m:t>
                    </m:r>
                    <m:r>
                      <m:rPr>
                        <m:sty m:val="p"/>
                      </m:rPr>
                      <w:rPr>
                        <w:rFonts w:ascii="Cambria Math" w:hAnsi="Cambria Math"/>
                      </w:rPr>
                      <m:t xml:space="preserve">=1, 2,.., </m:t>
                    </m:r>
                    <m:r>
                      <w:rPr>
                        <w:rFonts w:ascii="Cambria Math" w:hAnsi="Cambria Math"/>
                      </w:rPr>
                      <m:t>K</m:t>
                    </m:r>
                  </m:e>
                </m:mr>
                <m:mr>
                  <m:e>
                    <m:sSub>
                      <m:sSubPr>
                        <m:ctrlPr>
                          <w:rPr>
                            <w:rFonts w:ascii="Cambria Math" w:hAnsi="Cambria Math"/>
                          </w:rPr>
                        </m:ctrlPr>
                      </m:sSubPr>
                      <m:e>
                        <m:r>
                          <w:rPr>
                            <w:rFonts w:ascii="Cambria Math" w:hAnsi="Cambria Math"/>
                          </w:rPr>
                          <m:t>h</m:t>
                        </m:r>
                      </m:e>
                      <m:sub>
                        <m:r>
                          <w:rPr>
                            <w:rFonts w:ascii="Cambria Math" w:hAnsi="Cambria Math"/>
                          </w:rPr>
                          <m:t>l</m:t>
                        </m:r>
                        <m:d>
                          <m:dPr>
                            <m:ctrlPr>
                              <w:rPr>
                                <w:rFonts w:ascii="Cambria Math" w:hAnsi="Cambria Math"/>
                              </w:rPr>
                            </m:ctrlPr>
                          </m:dPr>
                          <m:e>
                            <m:r>
                              <w:rPr>
                                <w:rFonts w:ascii="Cambria Math" w:hAnsi="Cambria Math"/>
                              </w:rPr>
                              <m:t>x</m:t>
                            </m:r>
                          </m:e>
                        </m:d>
                      </m:sub>
                    </m:sSub>
                    <m:r>
                      <m:rPr>
                        <m:sty m:val="p"/>
                      </m:rPr>
                      <w:rPr>
                        <w:rFonts w:ascii="Cambria Math" w:hAnsi="Cambria Math"/>
                      </w:rPr>
                      <m:t xml:space="preserve">=0, </m:t>
                    </m:r>
                    <m:r>
                      <w:rPr>
                        <w:rFonts w:ascii="Cambria Math" w:hAnsi="Cambria Math"/>
                      </w:rPr>
                      <m:t>l</m:t>
                    </m:r>
                    <m:r>
                      <m:rPr>
                        <m:sty m:val="p"/>
                      </m:rPr>
                      <w:rPr>
                        <w:rFonts w:ascii="Cambria Math" w:hAnsi="Cambria Math"/>
                      </w:rPr>
                      <m:t xml:space="preserve">=1, 2,…, </m:t>
                    </m:r>
                    <m:r>
                      <w:rPr>
                        <w:rFonts w:ascii="Cambria Math" w:hAnsi="Cambria Math"/>
                      </w:rPr>
                      <m:t>L</m:t>
                    </m:r>
                  </m:e>
                </m:mr>
                <m:m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 xml:space="preserve">, </m:t>
                    </m:r>
                    <m:r>
                      <w:rPr>
                        <w:rFonts w:ascii="Cambria Math" w:hAnsi="Cambria Math"/>
                      </w:rPr>
                      <m:t>i</m:t>
                    </m:r>
                    <m:r>
                      <m:rPr>
                        <m:sty m:val="p"/>
                      </m:rPr>
                      <w:rPr>
                        <w:rFonts w:ascii="Cambria Math" w:hAnsi="Cambria Math"/>
                      </w:rPr>
                      <m:t>=1, 2,…,</m:t>
                    </m:r>
                    <m:r>
                      <w:rPr>
                        <w:rFonts w:ascii="Cambria Math" w:hAnsi="Cambria Math"/>
                      </w:rPr>
                      <m:t>M</m:t>
                    </m:r>
                  </m:e>
                </m:mr>
              </m:m>
            </m:oMath>
            <w:r w:rsidR="008C264E">
              <w:rPr>
                <w:rFonts w:cs="Calibri"/>
              </w:rPr>
              <w:t xml:space="preserve"> </w:t>
            </w:r>
          </w:p>
        </w:tc>
        <w:tc>
          <w:tcPr>
            <w:tcW w:w="244" w:type="pct"/>
            <w:vAlign w:val="center"/>
          </w:tcPr>
          <w:p w14:paraId="5D9CD697" w14:textId="4D81576B" w:rsidR="008C264E" w:rsidRPr="00DD53BC" w:rsidRDefault="008C264E" w:rsidP="008C264E">
            <w:pPr>
              <w:pStyle w:val="bangtrai"/>
            </w:pPr>
            <w:r w:rsidRPr="00DD53BC">
              <w:t>(</w:t>
            </w:r>
            <w:fldSimple w:instr=" SEQ Equation \* ARABIC ">
              <w:r>
                <w:rPr>
                  <w:noProof/>
                </w:rPr>
                <w:t>2</w:t>
              </w:r>
            </w:fldSimple>
            <w:r w:rsidRPr="00DD53BC">
              <w:t>)</w:t>
            </w:r>
          </w:p>
        </w:tc>
      </w:tr>
    </w:tbl>
    <w:p w14:paraId="4521CEF8" w14:textId="77777777" w:rsidR="001326F0" w:rsidRDefault="00AE5B0F" w:rsidP="00E01208">
      <w:pPr>
        <w:pStyle w:val="thuong0"/>
      </w:pPr>
      <w:r>
        <w:t>where</w:t>
      </w:r>
      <w:r w:rsidR="00786EE3">
        <w:t xml:space="preserve"> </w:t>
      </w:r>
      <m:oMath>
        <m:r>
          <w:rPr>
            <w:rFonts w:ascii="Cambria Math" w:hAnsi="Cambria Math"/>
          </w:rPr>
          <m:t>D,L</m:t>
        </m:r>
      </m:oMath>
      <w:r w:rsidR="00936DC1">
        <w:t xml:space="preserve">, </w:t>
      </w:r>
      <m:oMath>
        <m:r>
          <w:rPr>
            <w:rFonts w:ascii="Cambria Math" w:hAnsi="Cambria Math"/>
          </w:rPr>
          <m:t>K</m:t>
        </m:r>
      </m:oMath>
      <w:r w:rsidR="007E7C91">
        <w:t xml:space="preserve"> and </w:t>
      </w:r>
      <m:oMath>
        <m:r>
          <w:rPr>
            <w:rFonts w:ascii="Cambria Math" w:hAnsi="Cambria Math"/>
          </w:rPr>
          <m:t>M</m:t>
        </m:r>
      </m:oMath>
      <w:r w:rsidR="00BB29FD">
        <w:t xml:space="preserve"> </w:t>
      </w:r>
      <w:r w:rsidR="005A0932">
        <w:t>are</w:t>
      </w:r>
      <w:r w:rsidR="00BB29FD">
        <w:t xml:space="preserve"> the number of </w:t>
      </w:r>
      <w:r w:rsidR="009B0B57">
        <w:t>objective functions</w:t>
      </w:r>
      <w:r w:rsidR="0087373F">
        <w:t>,</w:t>
      </w:r>
      <w:r w:rsidR="009B0B57">
        <w:t xml:space="preserve"> </w:t>
      </w:r>
      <w:r w:rsidR="00583074">
        <w:t xml:space="preserve">equality </w:t>
      </w:r>
      <w:r w:rsidR="00CD1139">
        <w:t xml:space="preserve">constraints, </w:t>
      </w:r>
      <w:r w:rsidR="000D3FE9">
        <w:t>in</w:t>
      </w:r>
      <w:r w:rsidR="00CD1139">
        <w:t>equality constraints</w:t>
      </w:r>
      <w:r w:rsidR="00936DC1">
        <w:t xml:space="preserve"> a</w:t>
      </w:r>
      <w:r w:rsidR="004C4410">
        <w:t>nd</w:t>
      </w:r>
      <w:r w:rsidR="000D3FE9">
        <w:t xml:space="preserve"> variables</w:t>
      </w:r>
      <w:r w:rsidR="00E01208">
        <w:t xml:space="preserve">;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rsidR="00E01208" w:rsidRPr="00E01208">
        <w:t xml:space="preserve"> and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E01208" w:rsidRPr="00E01208">
        <w:t xml:space="preserve"> stand</w:t>
      </w:r>
      <w:r w:rsidR="00006955">
        <w:t>s</w:t>
      </w:r>
      <w:r w:rsidR="00E01208" w:rsidRPr="00E01208">
        <w:t xml:space="preserve"> for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E01208" w:rsidRPr="00E01208">
        <w:t xml:space="preserve"> variable's lower and upper bounds, respectively.</w:t>
      </w:r>
      <w:r w:rsidR="00786EE3">
        <w:t xml:space="preserve"> </w:t>
      </w:r>
      <w:r w:rsidR="00FE513C">
        <w:t>And</w:t>
      </w:r>
      <w:r w:rsidR="00786EE3">
        <w:t xml:space="preserve"> </w:t>
      </w:r>
      <m:oMath>
        <m:r>
          <w:rPr>
            <w:rFonts w:ascii="Cambria Math" w:hAnsi="Cambria Math"/>
          </w:rPr>
          <m:t>x</m:t>
        </m:r>
      </m:oMath>
      <w:r w:rsidR="00746D91">
        <w:t xml:space="preserve"> is the vector of solutions </w:t>
      </w:r>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M</m:t>
                </m:r>
              </m:sub>
            </m:sSub>
          </m:e>
        </m:d>
      </m:oMath>
      <w:r w:rsidR="00FE513C">
        <w:t>.</w:t>
      </w:r>
      <w:r w:rsidR="00D55FDA">
        <w:t xml:space="preserve"> </w:t>
      </w:r>
    </w:p>
    <w:p w14:paraId="560A0788" w14:textId="6D11A3FC" w:rsidR="001326F0" w:rsidRDefault="001326F0" w:rsidP="001326F0">
      <w:pPr>
        <w:pStyle w:val="muc1"/>
      </w:pPr>
      <w:r>
        <w:t>Pareto Concepts</w:t>
      </w:r>
    </w:p>
    <w:p w14:paraId="238122BC" w14:textId="2A941B52" w:rsidR="00E01208" w:rsidRDefault="00C50ACA" w:rsidP="001326F0">
      <w:pPr>
        <w:pStyle w:val="thuong"/>
      </w:pPr>
      <w:r>
        <w:lastRenderedPageBreak/>
        <w:t>A set of solutions that reflect variable degrees of optimality across the various objectives is typically used to represent the "optimum" of MOO.</w:t>
      </w:r>
      <w:r w:rsidR="00B32F81">
        <w:t xml:space="preserve"> </w:t>
      </w:r>
      <w:r w:rsidR="006D3B99">
        <w:t>It</w:t>
      </w:r>
      <w:r w:rsidR="00BE4EF3" w:rsidRPr="00BE4EF3">
        <w:t xml:space="preserve"> challenges the traditional concept of optimality, necessitating a revised definition tailored to accommodate the trade-offs between competing objectives.</w:t>
      </w:r>
      <w:r w:rsidR="0072230E">
        <w:t xml:space="preserve"> </w:t>
      </w:r>
      <w:r w:rsidR="007422DC" w:rsidRPr="007422DC">
        <w:t xml:space="preserve">The </w:t>
      </w:r>
      <w:r w:rsidR="00196494">
        <w:t>definition</w:t>
      </w:r>
      <w:r w:rsidR="007422DC" w:rsidRPr="007422DC">
        <w:t xml:space="preserve"> of "optimum" in MOO, introduced by Edgeworth (1881) </w:t>
      </w:r>
      <w:r w:rsidR="00A96EE5">
        <w:fldChar w:fldCharType="begin"/>
      </w:r>
      <w:r w:rsidR="007B6C2C">
        <w:instrText xml:space="preserve"> ADDIN EN.CITE &lt;EndNote&gt;&lt;Cite&gt;&lt;Author&gt;Edgeworth&lt;/Author&gt;&lt;Year&gt;1881&lt;/Year&gt;&lt;RecNum&gt;649&lt;/RecNum&gt;&lt;DisplayText&gt;[28]&lt;/DisplayText&gt;&lt;record&gt;&lt;rec-number&gt;649&lt;/rec-number&gt;&lt;foreign-keys&gt;&lt;key app="EN" db-id="9ftp5xrvm9ww2uevpt5xvwvyf9z5vxdtdf52" timestamp="1724248577"&gt;649&lt;/key&gt;&lt;/foreign-keys&gt;&lt;ref-type name="Journal Article"&gt;17&lt;/ref-type&gt;&lt;contributors&gt;&lt;authors&gt;&lt;author&gt;Edgeworth, FY&lt;/author&gt;&lt;/authors&gt;&lt;/contributors&gt;&lt;titles&gt;&lt;title&gt;Mathematical Physics. P. Keagan London England&lt;/title&gt;&lt;/titles&gt;&lt;dates&gt;&lt;year&gt;1881&lt;/year&gt;&lt;/dates&gt;&lt;urls&gt;&lt;/urls&gt;&lt;/record&gt;&lt;/Cite&gt;&lt;/EndNote&gt;</w:instrText>
      </w:r>
      <w:r w:rsidR="00A96EE5">
        <w:fldChar w:fldCharType="separate"/>
      </w:r>
      <w:r w:rsidR="007B6C2C">
        <w:rPr>
          <w:noProof/>
        </w:rPr>
        <w:t>[</w:t>
      </w:r>
      <w:hyperlink w:anchor="_ENREF_28" w:tooltip="Edgeworth, 1881 #649" w:history="1">
        <w:r w:rsidR="00A46551">
          <w:rPr>
            <w:noProof/>
          </w:rPr>
          <w:t>28</w:t>
        </w:r>
      </w:hyperlink>
      <w:r w:rsidR="007B6C2C">
        <w:rPr>
          <w:noProof/>
        </w:rPr>
        <w:t>]</w:t>
      </w:r>
      <w:r w:rsidR="00A96EE5">
        <w:fldChar w:fldCharType="end"/>
      </w:r>
      <w:r w:rsidR="00B13BE1">
        <w:t xml:space="preserve"> </w:t>
      </w:r>
      <w:r w:rsidR="007422DC" w:rsidRPr="007422DC">
        <w:t xml:space="preserve">and </w:t>
      </w:r>
      <w:r w:rsidR="006025F3">
        <w:t>subsequently developed</w:t>
      </w:r>
      <w:r w:rsidR="007422DC" w:rsidRPr="007422DC">
        <w:t xml:space="preserve"> by Pareto (1896)</w:t>
      </w:r>
      <w:r w:rsidR="008940FE">
        <w:t xml:space="preserve"> </w:t>
      </w:r>
      <w:r w:rsidR="00763AC2">
        <w:fldChar w:fldCharType="begin"/>
      </w:r>
      <w:r w:rsidR="007B6C2C">
        <w:instrText xml:space="preserve"> ADDIN EN.CITE &lt;EndNote&gt;&lt;Cite&gt;&lt;Author&gt;Pareto&lt;/Author&gt;&lt;Year&gt;1964&lt;/Year&gt;&lt;RecNum&gt;650&lt;/RecNum&gt;&lt;DisplayText&gt;[29]&lt;/DisplayText&gt;&lt;record&gt;&lt;rec-number&gt;650&lt;/rec-number&gt;&lt;foreign-keys&gt;&lt;key app="EN" db-id="9ftp5xrvm9ww2uevpt5xvwvyf9z5vxdtdf52" timestamp="1724248657"&gt;650&lt;/key&gt;&lt;/foreign-keys&gt;&lt;ref-type name="Book"&gt;6&lt;/ref-type&gt;&lt;contributors&gt;&lt;authors&gt;&lt;author&gt;Pareto, Vilfredo&lt;/author&gt;&lt;/authors&gt;&lt;/contributors&gt;&lt;titles&gt;&lt;title&gt;Cours d&amp;apos;économie politique&lt;/title&gt;&lt;/titles&gt;&lt;volume&gt;1&lt;/volume&gt;&lt;dates&gt;&lt;year&gt;1964&lt;/year&gt;&lt;/dates&gt;&lt;publisher&gt;Librairie Droz&lt;/publisher&gt;&lt;isbn&gt;2600040145&lt;/isbn&gt;&lt;urls&gt;&lt;/urls&gt;&lt;/record&gt;&lt;/Cite&gt;&lt;/EndNote&gt;</w:instrText>
      </w:r>
      <w:r w:rsidR="00763AC2">
        <w:fldChar w:fldCharType="separate"/>
      </w:r>
      <w:r w:rsidR="007B6C2C">
        <w:rPr>
          <w:noProof/>
        </w:rPr>
        <w:t>[</w:t>
      </w:r>
      <w:hyperlink w:anchor="_ENREF_29" w:tooltip="Pareto, 1964 #650" w:history="1">
        <w:r w:rsidR="00A46551">
          <w:rPr>
            <w:noProof/>
          </w:rPr>
          <w:t>29</w:t>
        </w:r>
      </w:hyperlink>
      <w:r w:rsidR="007B6C2C">
        <w:rPr>
          <w:noProof/>
        </w:rPr>
        <w:t>]</w:t>
      </w:r>
      <w:r w:rsidR="00763AC2">
        <w:fldChar w:fldCharType="end"/>
      </w:r>
      <w:r w:rsidR="007422DC" w:rsidRPr="007422DC">
        <w:t>, is known as "Pareto optimality" and is defined as follows.</w:t>
      </w:r>
    </w:p>
    <w:p w14:paraId="0AA16718" w14:textId="50424A3F" w:rsidR="00583074" w:rsidRPr="00E01208" w:rsidRDefault="00B12A40" w:rsidP="00114EDC">
      <w:pPr>
        <w:pStyle w:val="lietke"/>
      </w:pPr>
      <w:r w:rsidRPr="0015698E">
        <w:t>Definition</w:t>
      </w:r>
      <w:r w:rsidR="009044FD" w:rsidRPr="0015698E">
        <w:t xml:space="preserve"> 1</w:t>
      </w:r>
      <w:r w:rsidR="00057EF6" w:rsidRPr="0015698E">
        <w:t xml:space="preserve"> </w:t>
      </w:r>
      <w:r w:rsidR="009044FD" w:rsidRPr="0015698E">
        <w:t>(</w:t>
      </w:r>
      <w:r w:rsidRPr="0015698E">
        <w:t xml:space="preserve">Pareto </w:t>
      </w:r>
      <w:r w:rsidR="009044FD" w:rsidRPr="0015698E">
        <w:t>D</w:t>
      </w:r>
      <w:r w:rsidRPr="0015698E">
        <w:t>ominance</w:t>
      </w:r>
      <w:r w:rsidR="009044FD" w:rsidRPr="0015698E">
        <w:t>)</w:t>
      </w:r>
      <w:r w:rsidR="009044FD">
        <w:t>:</w:t>
      </w:r>
      <w:r w:rsidR="005007CD">
        <w:t xml:space="preserve"> </w:t>
      </w:r>
      <w:r w:rsidR="00F93A82">
        <w:t xml:space="preserve">Vector </w:t>
      </w:r>
      <m:oMath>
        <m:r>
          <m:rPr>
            <m:sty m:val="b"/>
          </m:rPr>
          <w:rPr>
            <w:rFonts w:ascii="Cambria Math" w:hAnsi="Cambria Math"/>
          </w:rPr>
          <m:t>x</m:t>
        </m:r>
      </m:oMath>
      <w:r w:rsidRPr="00B12A40">
        <w:t xml:space="preserve"> </w:t>
      </w:r>
      <w:r w:rsidR="00F93A82">
        <w:t>dominates</w:t>
      </w:r>
      <w:r w:rsidR="00B33B1E">
        <w:t xml:space="preserve"> </w:t>
      </w:r>
      <m:oMath>
        <m:r>
          <m:rPr>
            <m:sty m:val="b"/>
          </m:rPr>
          <w:rPr>
            <w:rFonts w:ascii="Cambria Math" w:hAnsi="Cambria Math"/>
          </w:rPr>
          <m:t>y</m:t>
        </m:r>
      </m:oMath>
      <w:r w:rsidRPr="00B12A40">
        <w:t xml:space="preserve"> </w:t>
      </w:r>
      <w:r w:rsidR="00B33B1E">
        <w:t xml:space="preserve">(denoted by </w:t>
      </w:r>
      <m:oMath>
        <m:r>
          <m:rPr>
            <m:sty m:val="b"/>
          </m:rPr>
          <w:rPr>
            <w:rFonts w:ascii="Cambria Math" w:hAnsi="Cambria Math"/>
          </w:rPr>
          <m:t>x</m:t>
        </m:r>
        <m:r>
          <m:rPr>
            <m:sty m:val="bi"/>
          </m:rPr>
          <w:rPr>
            <w:rFonts w:ascii="Cambria Math" w:hAnsi="Cambria Math"/>
          </w:rPr>
          <m:t>≺</m:t>
        </m:r>
        <m:r>
          <m:rPr>
            <m:sty m:val="b"/>
          </m:rPr>
          <w:rPr>
            <w:rFonts w:ascii="Cambria Math" w:hAnsi="Cambria Math"/>
          </w:rPr>
          <m:t>y</m:t>
        </m:r>
      </m:oMath>
      <w:r w:rsidR="00B33B1E">
        <w:t>)</w:t>
      </w:r>
      <w:r w:rsidR="00F34589">
        <w:t xml:space="preserve"> </w:t>
      </w:r>
      <w:r w:rsidR="001E10D5">
        <w:t>if and only if:</w:t>
      </w:r>
      <w:r w:rsidR="002525DE">
        <w:t xml:space="preserve"> </w:t>
      </w:r>
      <m:oMath>
        <m:r>
          <m:rPr>
            <m:sty m:val="p"/>
          </m:rPr>
          <w:rPr>
            <w:rFonts w:ascii="Cambria Math" w:hAnsi="Cambria Math"/>
          </w:rPr>
          <m:t>∀</m:t>
        </m:r>
        <m:r>
          <w:rPr>
            <w:rFonts w:ascii="Cambria Math" w:hAnsi="Cambria Math"/>
          </w:rPr>
          <m:t>i</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1,2,…,</m:t>
            </m:r>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m:rPr>
                <m:sty m:val="b"/>
              </m:rPr>
              <w:rPr>
                <w:rFonts w:ascii="Cambria Math" w:hAnsi="Cambria Math"/>
              </w:rPr>
              <m:t>y</m:t>
            </m:r>
          </m:e>
        </m:d>
      </m:oMath>
      <w:r w:rsidR="002525DE">
        <w:t xml:space="preserve"> </w:t>
      </w:r>
      <w:r w:rsidR="002525DE" w:rsidRPr="00613D53">
        <w:rPr>
          <w:iCs/>
        </w:rPr>
        <w:t>and</w:t>
      </w:r>
      <w:r w:rsidR="002525DE">
        <w:rPr>
          <w:i/>
        </w:rPr>
        <w:t xml:space="preserve"> </w:t>
      </w:r>
      <m:oMath>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1,2,…,</m:t>
            </m:r>
            <m:r>
              <w:rPr>
                <w:rFonts w:ascii="Cambria Math" w:hAnsi="Cambria Math"/>
              </w:rPr>
              <m:t>M</m:t>
            </m:r>
          </m:e>
        </m:d>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m:rPr>
                <m:sty m:val="b"/>
              </m:rPr>
              <w:rPr>
                <w:rFonts w:ascii="Cambria Math" w:hAnsi="Cambria Math"/>
              </w:rPr>
              <m:t>y</m:t>
            </m:r>
          </m:e>
        </m:d>
      </m:oMath>
      <w:r w:rsidR="007D24A6">
        <w:rPr>
          <w:i/>
        </w:rPr>
        <w:t>.</w:t>
      </w:r>
    </w:p>
    <w:p w14:paraId="00DC5D3A" w14:textId="6B5ED394" w:rsidR="00A73B41" w:rsidRDefault="00057EF6" w:rsidP="00503593">
      <w:pPr>
        <w:pStyle w:val="lietke"/>
      </w:pPr>
      <w:r w:rsidRPr="0015698E">
        <w:t>Definition 2 (Pareto Optimality)</w:t>
      </w:r>
      <w:r>
        <w:t>:</w:t>
      </w:r>
      <w:r w:rsidR="001515AF">
        <w:t xml:space="preserve"> </w:t>
      </w:r>
      <w:r w:rsidR="00A73B41">
        <w:t xml:space="preserve">In the absence of a dominant solution </w:t>
      </w:r>
      <m:oMath>
        <m:r>
          <m:rPr>
            <m:sty m:val="b"/>
          </m:rPr>
          <w:rPr>
            <w:rFonts w:ascii="Cambria Math" w:hAnsi="Cambria Math"/>
          </w:rPr>
          <m:t>y</m:t>
        </m:r>
      </m:oMath>
      <w:r w:rsidR="00A73B41">
        <w:t xml:space="preserve">, vector </w:t>
      </w:r>
      <m:oMath>
        <m:r>
          <m:rPr>
            <m:sty m:val="b"/>
          </m:rPr>
          <w:rPr>
            <w:rFonts w:ascii="Cambria Math" w:hAnsi="Cambria Math"/>
          </w:rPr>
          <m:t>x</m:t>
        </m:r>
      </m:oMath>
      <w:r w:rsidR="00A73B41">
        <w:t xml:space="preserve"> is considered a non-dominated solution, also known as a Pareto solution.</w:t>
      </w:r>
      <w:r w:rsidR="00823A97">
        <w:t xml:space="preserve"> </w:t>
      </w:r>
      <w:r w:rsidR="006C7379">
        <w:t>T</w:t>
      </w:r>
      <w:r w:rsidR="00823A97">
        <w:t>he collection of Pareto solutions is a representation of the Pareto set (</w:t>
      </w:r>
      <m:oMath>
        <m:r>
          <w:rPr>
            <w:rFonts w:ascii="Cambria Math" w:hAnsi="Cambria Math"/>
          </w:rPr>
          <m:t>PS</m:t>
        </m:r>
      </m:oMath>
      <w:r w:rsidR="00823A97">
        <w:t xml:space="preserve">), which is defined as </w:t>
      </w:r>
      <m:oMath>
        <m:r>
          <w:rPr>
            <w:rFonts w:ascii="Cambria Math" w:hAnsi="Cambria Math"/>
          </w:rPr>
          <m:t>PS=</m:t>
        </m:r>
        <m:d>
          <m:dPr>
            <m:begChr m:val="{"/>
            <m:endChr m:val="}"/>
            <m:ctrlPr>
              <w:rPr>
                <w:rFonts w:ascii="Cambria Math" w:hAnsi="Cambria Math"/>
                <w:i/>
              </w:rPr>
            </m:ctrlPr>
          </m:dPr>
          <m:e>
            <m:r>
              <m:rPr>
                <m:sty m:val="b"/>
              </m:rPr>
              <w:rPr>
                <w:rFonts w:ascii="Cambria Math" w:hAnsi="Cambria Math"/>
              </w:rPr>
              <m:t>x</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y</m:t>
            </m:r>
            <m:r>
              <m:rPr>
                <m:sty m:val="bi"/>
              </m:rPr>
              <w:rPr>
                <w:rFonts w:ascii="Cambria Math" w:hAnsi="Cambria Math"/>
              </w:rPr>
              <m:t>∈</m:t>
            </m:r>
            <m:r>
              <m:rPr>
                <m:sty m:val="b"/>
              </m:rPr>
              <w:rPr>
                <w:rFonts w:ascii="Cambria Math" w:hAnsi="Cambria Math"/>
              </w:rPr>
              <m:t>X, y</m:t>
            </m:r>
            <m:r>
              <m:rPr>
                <m:sty m:val="bi"/>
              </m:rPr>
              <w:rPr>
                <w:rFonts w:ascii="Cambria Math" w:hAnsi="Cambria Math"/>
              </w:rPr>
              <m:t>≺</m:t>
            </m:r>
            <m:r>
              <m:rPr>
                <m:sty m:val="b"/>
              </m:rPr>
              <w:rPr>
                <w:rFonts w:ascii="Cambria Math" w:hAnsi="Cambria Math"/>
              </w:rPr>
              <m:t>x</m:t>
            </m:r>
          </m:e>
        </m:d>
      </m:oMath>
      <w:r w:rsidR="00823A97">
        <w:t xml:space="preserve"> by definition.</w:t>
      </w:r>
    </w:p>
    <w:p w14:paraId="71BE9C3B" w14:textId="41256EA8" w:rsidR="00B7557A" w:rsidRDefault="0084775C" w:rsidP="00F66C15">
      <w:pPr>
        <w:pStyle w:val="lietke"/>
      </w:pPr>
      <w:r w:rsidRPr="0015698E">
        <w:t xml:space="preserve">Definition 3 (Pareto Front </w:t>
      </w:r>
      <w:r w:rsidR="004D2B2D" w:rsidRPr="0015698E">
        <w:t>-</w:t>
      </w:r>
      <m:oMath>
        <m:r>
          <w:rPr>
            <w:rFonts w:ascii="Cambria Math" w:hAnsi="Cambria Math"/>
          </w:rPr>
          <m:t xml:space="preserve"> PF</m:t>
        </m:r>
      </m:oMath>
      <w:r w:rsidRPr="0015698E">
        <w:t>)</w:t>
      </w:r>
      <w:r w:rsidRPr="00FB22A5">
        <w:rPr>
          <w:b/>
          <w:bCs/>
        </w:rPr>
        <w:t>:</w:t>
      </w:r>
      <w:r w:rsidR="0068500A" w:rsidRPr="00FB22A5">
        <w:rPr>
          <w:b/>
          <w:bCs/>
        </w:rPr>
        <w:t xml:space="preserve"> </w:t>
      </w:r>
      <w:r w:rsidR="0068500A">
        <w:t xml:space="preserve">The image of </w:t>
      </w:r>
      <m:oMath>
        <m:r>
          <w:rPr>
            <w:rFonts w:ascii="Cambria Math" w:hAnsi="Cambria Math"/>
          </w:rPr>
          <m:t>PS</m:t>
        </m:r>
      </m:oMath>
      <w:r w:rsidR="0068500A">
        <w:t xml:space="preserve"> in the objective space is referred to as the objective function, and its definition is as follows:</w:t>
      </w:r>
      <w:r w:rsidR="00990AE7">
        <w:t xml:space="preserve"> </w:t>
      </w:r>
      <m:oMath>
        <m:r>
          <w:rPr>
            <w:rFonts w:ascii="Cambria Math" w:hAnsi="Cambria Math"/>
          </w:rPr>
          <m:t>PF=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m:rPr>
                    <m:sty m:val="b"/>
                  </m:rPr>
                  <w:rPr>
                    <w:rFonts w:ascii="Cambria Math" w:hAnsi="Cambria Math"/>
                  </w:rPr>
                  <m:t>x</m:t>
                </m:r>
              </m:e>
            </m:d>
            <m:r>
              <w:rPr>
                <w:rFonts w:ascii="Cambria Math" w:hAnsi="Cambria Math"/>
              </w:rPr>
              <m:t>|</m:t>
            </m:r>
            <m:r>
              <m:rPr>
                <m:sty m:val="b"/>
              </m:rPr>
              <w:rPr>
                <w:rFonts w:ascii="Cambria Math" w:hAnsi="Cambria Math"/>
              </w:rPr>
              <m:t>x</m:t>
            </m:r>
            <m:r>
              <w:rPr>
                <w:rFonts w:ascii="Cambria Math" w:hAnsi="Cambria Math"/>
              </w:rPr>
              <m:t>∈PS</m:t>
            </m:r>
          </m:e>
        </m:d>
      </m:oMath>
      <w:r w:rsidR="003363F2">
        <w:t>.</w:t>
      </w:r>
    </w:p>
    <w:p w14:paraId="4F951AAB" w14:textId="77777777" w:rsidR="0098007B" w:rsidRDefault="0098007B" w:rsidP="0098007B">
      <w:pPr>
        <w:pStyle w:val="muc1"/>
      </w:pPr>
      <w:bookmarkStart w:id="16" w:name="_Ref175074480"/>
      <w:r>
        <w:t>Performance Indicators</w:t>
      </w:r>
      <w:bookmarkEnd w:id="16"/>
    </w:p>
    <w:p w14:paraId="262CF8DA" w14:textId="62287772" w:rsidR="0098007B" w:rsidRPr="003C7DEB" w:rsidRDefault="0098007B" w:rsidP="0098007B">
      <w:pPr>
        <w:pStyle w:val="thuong"/>
        <w:rPr>
          <w:color w:val="2E74B5" w:themeColor="accent1" w:themeShade="BF"/>
        </w:rPr>
      </w:pPr>
      <w:r w:rsidRPr="003C7DEB">
        <w:rPr>
          <w:color w:val="2E74B5" w:themeColor="accent1" w:themeShade="BF"/>
        </w:rPr>
        <w:t xml:space="preserve">In MOO, evaluating the quality of an approximate </w:t>
      </w:r>
      <m:oMath>
        <m:r>
          <w:rPr>
            <w:rFonts w:ascii="Cambria Math" w:hAnsi="Cambria Math"/>
            <w:color w:val="2E74B5" w:themeColor="accent1" w:themeShade="BF"/>
          </w:rPr>
          <m:t>PF</m:t>
        </m:r>
      </m:oMath>
      <w:r w:rsidRPr="003C7DEB">
        <w:rPr>
          <w:color w:val="2E74B5" w:themeColor="accent1" w:themeShade="BF"/>
        </w:rPr>
        <w:t xml:space="preserve"> is essential, especially under a limited computational budget. To this end, performance indicators serve as scalar metrics that provide objective, quantitative assessments of the solution sets generated by different algorithms. Riquelme et al. </w:t>
      </w:r>
      <w:r w:rsidRPr="003C7DEB">
        <w:rPr>
          <w:color w:val="2E74B5" w:themeColor="accent1" w:themeShade="BF"/>
        </w:rPr>
        <w:fldChar w:fldCharType="begin"/>
      </w:r>
      <w:r w:rsidR="007B6C2C">
        <w:rPr>
          <w:color w:val="2E74B5" w:themeColor="accent1" w:themeShade="BF"/>
        </w:rPr>
        <w:instrText xml:space="preserve"> ADDIN EN.CITE &lt;EndNote&gt;&lt;Cite&gt;&lt;Author&gt;Riquelme&lt;/Author&gt;&lt;Year&gt;2015&lt;/Year&gt;&lt;RecNum&gt;634&lt;/RecNum&gt;&lt;DisplayText&gt;[30]&lt;/DisplayText&gt;&lt;record&gt;&lt;rec-number&gt;634&lt;/rec-number&gt;&lt;foreign-keys&gt;&lt;key app="EN" db-id="9ftp5xrvm9ww2uevpt5xvwvyf9z5vxdtdf52" timestamp="1724042286"&gt;634&lt;/key&gt;&lt;/foreign-keys&gt;&lt;ref-type name="Conference Proceedings"&gt;10&lt;/ref-type&gt;&lt;contributors&gt;&lt;authors&gt;&lt;author&gt;N. Riquelme&lt;/author&gt;&lt;author&gt;C. Von Lücken&lt;/author&gt;&lt;author&gt;B. Baran&lt;/author&gt;&lt;/authors&gt;&lt;/contributors&gt;&lt;titles&gt;&lt;title&gt;Performance metrics in multi-objective optimization&lt;/title&gt;&lt;secondary-title&gt;2015 Latin American Computing Conference (CLEI)&lt;/secondary-title&gt;&lt;alt-title&gt;2015 Latin American Computing Conference (CLEI)&lt;/alt-title&gt;&lt;/titles&gt;&lt;pages&gt;1-11&lt;/pages&gt;&lt;dates&gt;&lt;year&gt;2015&lt;/year&gt;&lt;pub-dates&gt;&lt;date&gt;19-23 Oct. 2015&lt;/date&gt;&lt;/pub-dates&gt;&lt;/dates&gt;&lt;urls&gt;&lt;/urls&gt;&lt;electronic-resource-num&gt;10.1109/CLEI.2015.7360024&lt;/electronic-resource-num&gt;&lt;/record&gt;&lt;/Cite&gt;&lt;/EndNote&gt;</w:instrText>
      </w:r>
      <w:r w:rsidRPr="003C7DEB">
        <w:rPr>
          <w:color w:val="2E74B5" w:themeColor="accent1" w:themeShade="BF"/>
        </w:rPr>
        <w:fldChar w:fldCharType="separate"/>
      </w:r>
      <w:r w:rsidR="007B6C2C">
        <w:rPr>
          <w:noProof/>
          <w:color w:val="2E74B5" w:themeColor="accent1" w:themeShade="BF"/>
        </w:rPr>
        <w:t>[</w:t>
      </w:r>
      <w:hyperlink w:anchor="_ENREF_30" w:tooltip="Riquelme, 2015 #634" w:history="1">
        <w:r w:rsidR="00A46551">
          <w:rPr>
            <w:noProof/>
            <w:color w:val="2E74B5" w:themeColor="accent1" w:themeShade="BF"/>
          </w:rPr>
          <w:t>30</w:t>
        </w:r>
      </w:hyperlink>
      <w:r w:rsidR="007B6C2C">
        <w:rPr>
          <w:noProof/>
          <w:color w:val="2E74B5" w:themeColor="accent1" w:themeShade="BF"/>
        </w:rPr>
        <w:t>]</w:t>
      </w:r>
      <w:r w:rsidRPr="003C7DEB">
        <w:rPr>
          <w:color w:val="2E74B5" w:themeColor="accent1" w:themeShade="BF"/>
        </w:rPr>
        <w:fldChar w:fldCharType="end"/>
      </w:r>
      <w:r w:rsidRPr="003C7DEB">
        <w:rPr>
          <w:color w:val="2E74B5" w:themeColor="accent1" w:themeShade="BF"/>
        </w:rPr>
        <w:t xml:space="preserve"> classify the metrics into three categories:</w:t>
      </w:r>
    </w:p>
    <w:p w14:paraId="265377CC" w14:textId="77777777" w:rsidR="0098007B" w:rsidRPr="003C7DEB" w:rsidRDefault="0098007B" w:rsidP="0098007B">
      <w:pPr>
        <w:pStyle w:val="thuong"/>
        <w:rPr>
          <w:color w:val="2E74B5" w:themeColor="accent1" w:themeShade="BF"/>
        </w:rPr>
      </w:pPr>
      <w:r w:rsidRPr="003C7DEB">
        <w:rPr>
          <w:color w:val="2E74B5" w:themeColor="accent1" w:themeShade="BF"/>
        </w:rPr>
        <w:t xml:space="preserve"> (1) Cardinality Metrics</w:t>
      </w:r>
      <w:r>
        <w:rPr>
          <w:color w:val="2E74B5" w:themeColor="accent1" w:themeShade="BF"/>
        </w:rPr>
        <w:t>:</w:t>
      </w:r>
      <w:r w:rsidRPr="003C7DEB">
        <w:rPr>
          <w:color w:val="2E74B5" w:themeColor="accent1" w:themeShade="BF"/>
        </w:rPr>
        <w:t xml:space="preserve"> which measure the number of solutions; </w:t>
      </w:r>
    </w:p>
    <w:p w14:paraId="6B279437" w14:textId="77777777" w:rsidR="0098007B" w:rsidRPr="003C7DEB" w:rsidRDefault="0098007B" w:rsidP="0098007B">
      <w:pPr>
        <w:pStyle w:val="thuong"/>
        <w:rPr>
          <w:color w:val="2E74B5" w:themeColor="accent1" w:themeShade="BF"/>
        </w:rPr>
      </w:pPr>
      <w:r w:rsidRPr="003C7DEB">
        <w:rPr>
          <w:color w:val="2E74B5" w:themeColor="accent1" w:themeShade="BF"/>
        </w:rPr>
        <w:t>(2) Accuracy Metrics</w:t>
      </w:r>
      <w:r>
        <w:rPr>
          <w:color w:val="2E74B5" w:themeColor="accent1" w:themeShade="BF"/>
        </w:rPr>
        <w:t>:</w:t>
      </w:r>
      <w:r w:rsidRPr="003C7DEB">
        <w:rPr>
          <w:color w:val="2E74B5" w:themeColor="accent1" w:themeShade="BF"/>
        </w:rPr>
        <w:t xml:space="preserve"> which assess how close the solutions are to the </w:t>
      </w:r>
      <m:oMath>
        <m:r>
          <w:rPr>
            <w:rFonts w:ascii="Cambria Math" w:hAnsi="Cambria Math"/>
            <w:color w:val="2E74B5" w:themeColor="accent1" w:themeShade="BF"/>
          </w:rPr>
          <m:t>PF</m:t>
        </m:r>
      </m:oMath>
      <w:r w:rsidRPr="003C7DEB">
        <w:rPr>
          <w:color w:val="2E74B5" w:themeColor="accent1" w:themeShade="BF"/>
        </w:rPr>
        <w:t xml:space="preserve">; </w:t>
      </w:r>
    </w:p>
    <w:p w14:paraId="686DEA47" w14:textId="77777777" w:rsidR="0098007B" w:rsidRPr="003C7DEB" w:rsidRDefault="0098007B" w:rsidP="0098007B">
      <w:pPr>
        <w:pStyle w:val="thuong"/>
        <w:rPr>
          <w:color w:val="2E74B5" w:themeColor="accent1" w:themeShade="BF"/>
        </w:rPr>
      </w:pPr>
      <w:r w:rsidRPr="003C7DEB">
        <w:rPr>
          <w:color w:val="2E74B5" w:themeColor="accent1" w:themeShade="BF"/>
        </w:rPr>
        <w:t>(3) Diversity Metrics</w:t>
      </w:r>
      <w:r>
        <w:rPr>
          <w:color w:val="2E74B5" w:themeColor="accent1" w:themeShade="BF"/>
        </w:rPr>
        <w:t>:</w:t>
      </w:r>
      <w:r w:rsidRPr="003C7DEB">
        <w:rPr>
          <w:color w:val="2E74B5" w:themeColor="accent1" w:themeShade="BF"/>
        </w:rPr>
        <w:t xml:space="preserve"> </w:t>
      </w:r>
      <w:r>
        <w:rPr>
          <w:color w:val="2E74B5" w:themeColor="accent1" w:themeShade="BF"/>
        </w:rPr>
        <w:t>t</w:t>
      </w:r>
      <w:r w:rsidRPr="003C7DEB">
        <w:rPr>
          <w:color w:val="2E74B5" w:themeColor="accent1" w:themeShade="BF"/>
        </w:rPr>
        <w:t xml:space="preserve">hese look at the spread and distribution of solutions. Spread refers to the range of values covered, while distribution refers to the relative distances between solutions. </w:t>
      </w:r>
    </w:p>
    <w:p w14:paraId="5BC1A000" w14:textId="652E81BB" w:rsidR="0098007B" w:rsidRPr="003C7DEB" w:rsidRDefault="0098007B" w:rsidP="0098007B">
      <w:pPr>
        <w:pStyle w:val="thuong"/>
        <w:rPr>
          <w:color w:val="2E74B5" w:themeColor="accent1" w:themeShade="BF"/>
        </w:rPr>
      </w:pPr>
      <w:r w:rsidRPr="003C7DEB">
        <w:rPr>
          <w:color w:val="2E74B5" w:themeColor="accent1" w:themeShade="BF"/>
        </w:rPr>
        <w:t xml:space="preserve">In addition, these indicators are also divided into unary (requiring only one solution set) and binary (requiring two solution sets for comparison). A comprehensive discussion on the strengths and limitations of these indicators can be found in </w:t>
      </w:r>
      <w:r w:rsidRPr="003C7DEB">
        <w:rPr>
          <w:color w:val="2E74B5" w:themeColor="accent1" w:themeShade="BF"/>
        </w:rPr>
        <w:fldChar w:fldCharType="begin"/>
      </w:r>
      <w:r w:rsidR="007B6C2C">
        <w:rPr>
          <w:color w:val="2E74B5" w:themeColor="accent1" w:themeShade="BF"/>
        </w:rPr>
        <w:instrText xml:space="preserve"> ADDIN EN.CITE &lt;EndNote&gt;&lt;Cite&gt;&lt;Author&gt;Riquelme&lt;/Author&gt;&lt;Year&gt;2015&lt;/Year&gt;&lt;RecNum&gt;634&lt;/RecNum&gt;&lt;DisplayText&gt;[30]&lt;/DisplayText&gt;&lt;record&gt;&lt;rec-number&gt;634&lt;/rec-number&gt;&lt;foreign-keys&gt;&lt;key app="EN" db-id="9ftp5xrvm9ww2uevpt5xvwvyf9z5vxdtdf52" timestamp="1724042286"&gt;634&lt;/key&gt;&lt;/foreign-keys&gt;&lt;ref-type name="Conference Proceedings"&gt;10&lt;/ref-type&gt;&lt;contributors&gt;&lt;authors&gt;&lt;author&gt;N. Riquelme&lt;/author&gt;&lt;author&gt;C. Von Lücken&lt;/author&gt;&lt;author&gt;B. Baran&lt;/author&gt;&lt;/authors&gt;&lt;/contributors&gt;&lt;titles&gt;&lt;title&gt;Performance metrics in multi-objective optimization&lt;/title&gt;&lt;secondary-title&gt;2015 Latin American Computing Conference (CLEI)&lt;/secondary-title&gt;&lt;alt-title&gt;2015 Latin American Computing Conference (CLEI)&lt;/alt-title&gt;&lt;/titles&gt;&lt;pages&gt;1-11&lt;/pages&gt;&lt;dates&gt;&lt;year&gt;2015&lt;/year&gt;&lt;pub-dates&gt;&lt;date&gt;19-23 Oct. 2015&lt;/date&gt;&lt;/pub-dates&gt;&lt;/dates&gt;&lt;urls&gt;&lt;/urls&gt;&lt;electronic-resource-num&gt;10.1109/CLEI.2015.7360024&lt;/electronic-resource-num&gt;&lt;/record&gt;&lt;/Cite&gt;&lt;/EndNote&gt;</w:instrText>
      </w:r>
      <w:r w:rsidRPr="003C7DEB">
        <w:rPr>
          <w:color w:val="2E74B5" w:themeColor="accent1" w:themeShade="BF"/>
        </w:rPr>
        <w:fldChar w:fldCharType="separate"/>
      </w:r>
      <w:r w:rsidR="007B6C2C">
        <w:rPr>
          <w:noProof/>
          <w:color w:val="2E74B5" w:themeColor="accent1" w:themeShade="BF"/>
        </w:rPr>
        <w:t>[</w:t>
      </w:r>
      <w:hyperlink w:anchor="_ENREF_30" w:tooltip="Riquelme, 2015 #634" w:history="1">
        <w:r w:rsidR="00A46551">
          <w:rPr>
            <w:noProof/>
            <w:color w:val="2E74B5" w:themeColor="accent1" w:themeShade="BF"/>
          </w:rPr>
          <w:t>30</w:t>
        </w:r>
      </w:hyperlink>
      <w:r w:rsidR="007B6C2C">
        <w:rPr>
          <w:noProof/>
          <w:color w:val="2E74B5" w:themeColor="accent1" w:themeShade="BF"/>
        </w:rPr>
        <w:t>]</w:t>
      </w:r>
      <w:r w:rsidRPr="003C7DEB">
        <w:rPr>
          <w:color w:val="2E74B5" w:themeColor="accent1" w:themeShade="BF"/>
        </w:rPr>
        <w:fldChar w:fldCharType="end"/>
      </w:r>
      <w:r w:rsidRPr="003C7DEB">
        <w:rPr>
          <w:color w:val="2E74B5" w:themeColor="accent1" w:themeShade="BF"/>
        </w:rPr>
        <w:t xml:space="preserve">. </w:t>
      </w:r>
    </w:p>
    <w:p w14:paraId="2E2403A8" w14:textId="77777777" w:rsidR="0098007B" w:rsidRPr="00767E3A" w:rsidRDefault="0098007B" w:rsidP="0098007B">
      <w:pPr>
        <w:pStyle w:val="thuong"/>
      </w:pPr>
      <w:r w:rsidRPr="003C7DEB">
        <w:rPr>
          <w:color w:val="2E74B5" w:themeColor="accent1" w:themeShade="BF"/>
        </w:rPr>
        <w:t>To comprehensively assess the effectiveness of the proposed MOFDA algorithm and its counterparts (MOMVO, MSSA, MOMSA, and MOGNDO), this study adopts three widely accepted unary indicators: Inverted Generational Distance (</w:t>
      </w:r>
      <m:oMath>
        <m:r>
          <w:rPr>
            <w:rFonts w:ascii="Cambria Math" w:hAnsi="Cambria Math"/>
            <w:color w:val="2E74B5" w:themeColor="accent1" w:themeShade="BF"/>
          </w:rPr>
          <m:t>IGD</m:t>
        </m:r>
      </m:oMath>
      <w:r w:rsidRPr="003C7DEB">
        <w:rPr>
          <w:color w:val="2E74B5" w:themeColor="accent1" w:themeShade="BF"/>
        </w:rPr>
        <w:t>), Generational Distance (</w:t>
      </w:r>
      <m:oMath>
        <m:r>
          <w:rPr>
            <w:rFonts w:ascii="Cambria Math" w:hAnsi="Cambria Math"/>
            <w:color w:val="2E74B5" w:themeColor="accent1" w:themeShade="BF"/>
          </w:rPr>
          <m:t>GD</m:t>
        </m:r>
      </m:oMath>
      <w:r w:rsidRPr="003C7DEB">
        <w:rPr>
          <w:color w:val="2E74B5" w:themeColor="accent1" w:themeShade="BF"/>
        </w:rPr>
        <w:t>), and Spacing-to-Extent (</w:t>
      </w:r>
      <m:oMath>
        <m:r>
          <w:rPr>
            <w:rFonts w:ascii="Cambria Math" w:hAnsi="Cambria Math"/>
            <w:color w:val="2E74B5" w:themeColor="accent1" w:themeShade="BF"/>
          </w:rPr>
          <m:t>STE</m:t>
        </m:r>
      </m:oMath>
      <w:r w:rsidRPr="003C7DEB">
        <w:rPr>
          <w:color w:val="2E74B5" w:themeColor="accent1" w:themeShade="BF"/>
        </w:rPr>
        <w:t>). Each of these provides insights into different aspects of the algorithm’s behavior</w:t>
      </w:r>
      <w:r w:rsidRPr="00767E3A">
        <w:t>:</w:t>
      </w:r>
    </w:p>
    <w:p w14:paraId="36AD0DD6" w14:textId="77777777" w:rsidR="0098007B" w:rsidRDefault="0098007B" w:rsidP="0098007B">
      <w:pPr>
        <w:pStyle w:val="muc2"/>
      </w:pPr>
      <w:r>
        <w:t>Generation Distance</w:t>
      </w:r>
    </w:p>
    <w:p w14:paraId="27F8A15C" w14:textId="3F03A435" w:rsidR="0098007B" w:rsidRPr="00466238" w:rsidRDefault="0098007B" w:rsidP="0098007B">
      <w:pPr>
        <w:pStyle w:val="thuong"/>
      </w:pPr>
      <w:r w:rsidRPr="003C7DEB">
        <w:rPr>
          <w:color w:val="2E74B5" w:themeColor="accent1" w:themeShade="BF"/>
        </w:rPr>
        <w:lastRenderedPageBreak/>
        <w:t>The Generational Distance (</w:t>
      </w:r>
      <m:oMath>
        <m:r>
          <w:rPr>
            <w:rFonts w:ascii="Cambria Math" w:hAnsi="Cambria Math"/>
            <w:color w:val="2E74B5" w:themeColor="accent1" w:themeShade="BF"/>
          </w:rPr>
          <m:t>GD</m:t>
        </m:r>
      </m:oMath>
      <w:r w:rsidRPr="003C7DEB">
        <w:rPr>
          <w:color w:val="2E74B5" w:themeColor="accent1" w:themeShade="BF"/>
        </w:rPr>
        <w:t xml:space="preserve">), proposed by Veldhuizen in 1998 </w:t>
      </w:r>
      <w:r w:rsidRPr="003C7DEB">
        <w:rPr>
          <w:color w:val="2E74B5" w:themeColor="accent1" w:themeShade="BF"/>
        </w:rPr>
        <w:fldChar w:fldCharType="begin"/>
      </w:r>
      <w:r w:rsidR="00A46551">
        <w:rPr>
          <w:color w:val="2E74B5" w:themeColor="accent1" w:themeShade="BF"/>
        </w:rPr>
        <w:instrText xml:space="preserve"> ADDIN EN.CITE &lt;EndNote&gt;&lt;Cite&gt;&lt;Author&gt;Van Veldhuizen&lt;/Author&gt;&lt;Year&gt;1998&lt;/Year&gt;&lt;RecNum&gt;635&lt;/RecNum&gt;&lt;DisplayText&gt;[24]&lt;/DisplayText&gt;&lt;record&gt;&lt;rec-number&gt;635&lt;/rec-number&gt;&lt;foreign-keys&gt;&lt;key app="EN" db-id="9ftp5xrvm9ww2uevpt5xvwvyf9z5vxdtdf52" timestamp="1724042569"&gt;635&lt;/key&gt;&lt;/foreign-keys&gt;&lt;ref-type name="Report"&gt;27&lt;/ref-type&gt;&lt;contributors&gt;&lt;authors&gt;&lt;author&gt;Van Veldhuizen, David A&lt;/author&gt;&lt;author&gt;Lamont, Gary B&lt;/author&gt;&lt;/authors&gt;&lt;/contributors&gt;&lt;titles&gt;&lt;title&gt;Multiobjective evolutionary algorithm research: A history and analysis&lt;/title&gt;&lt;/titles&gt;&lt;dates&gt;&lt;year&gt;1998&lt;/year&gt;&lt;/dates&gt;&lt;publisher&gt;Citeseer&lt;/publisher&gt;&lt;urls&gt;&lt;/urls&gt;&lt;/record&gt;&lt;/Cite&gt;&lt;/EndNote&gt;</w:instrText>
      </w:r>
      <w:r w:rsidRPr="003C7DEB">
        <w:rPr>
          <w:color w:val="2E74B5" w:themeColor="accent1" w:themeShade="BF"/>
        </w:rPr>
        <w:fldChar w:fldCharType="separate"/>
      </w:r>
      <w:r w:rsidR="00A46551">
        <w:rPr>
          <w:noProof/>
          <w:color w:val="2E74B5" w:themeColor="accent1" w:themeShade="BF"/>
        </w:rPr>
        <w:t>[</w:t>
      </w:r>
      <w:hyperlink w:anchor="_ENREF_24" w:tooltip="Van Veldhuizen, 1998 #635" w:history="1">
        <w:r w:rsidR="00A46551">
          <w:rPr>
            <w:noProof/>
            <w:color w:val="2E74B5" w:themeColor="accent1" w:themeShade="BF"/>
          </w:rPr>
          <w:t>24</w:t>
        </w:r>
      </w:hyperlink>
      <w:r w:rsidR="00A46551">
        <w:rPr>
          <w:noProof/>
          <w:color w:val="2E74B5" w:themeColor="accent1" w:themeShade="BF"/>
        </w:rPr>
        <w:t>]</w:t>
      </w:r>
      <w:r w:rsidRPr="003C7DEB">
        <w:rPr>
          <w:color w:val="2E74B5" w:themeColor="accent1" w:themeShade="BF"/>
        </w:rPr>
        <w:fldChar w:fldCharType="end"/>
      </w:r>
      <w:r w:rsidRPr="003C7DEB">
        <w:rPr>
          <w:color w:val="2E74B5" w:themeColor="accent1" w:themeShade="BF"/>
        </w:rPr>
        <w:t xml:space="preserve">, quantifies the average proximity of the obtained </w:t>
      </w:r>
      <m:oMath>
        <m:r>
          <w:rPr>
            <w:rFonts w:ascii="Cambria Math" w:hAnsi="Cambria Math"/>
            <w:color w:val="2E74B5" w:themeColor="accent1" w:themeShade="BF"/>
          </w:rPr>
          <m:t>PF</m:t>
        </m:r>
      </m:oMath>
      <w:r w:rsidRPr="003C7DEB">
        <w:rPr>
          <w:color w:val="2E74B5" w:themeColor="accent1" w:themeShade="BF"/>
        </w:rPr>
        <w:t xml:space="preserve"> to the true front. It captures the convergence accuracy of an algorithm by calculating the Euclidean distance between each obtained solution and its closest point on the true </w:t>
      </w:r>
      <m:oMath>
        <m:r>
          <w:rPr>
            <w:rFonts w:ascii="Cambria Math" w:hAnsi="Cambria Math"/>
            <w:color w:val="2E74B5" w:themeColor="accent1" w:themeShade="BF"/>
          </w:rPr>
          <m:t>PF</m:t>
        </m:r>
      </m:oMath>
      <w:r w:rsidRPr="00466238">
        <w:t>:</w:t>
      </w:r>
    </w:p>
    <w:tbl>
      <w:tblPr>
        <w:tblW w:w="5000" w:type="pct"/>
        <w:tblLook w:val="04A0" w:firstRow="1" w:lastRow="0" w:firstColumn="1" w:lastColumn="0" w:noHBand="0" w:noVBand="1"/>
      </w:tblPr>
      <w:tblGrid>
        <w:gridCol w:w="9252"/>
        <w:gridCol w:w="669"/>
      </w:tblGrid>
      <w:tr w:rsidR="0098007B" w:rsidRPr="00DD53BC" w14:paraId="739A61CA" w14:textId="77777777" w:rsidTr="001501D2">
        <w:tc>
          <w:tcPr>
            <w:tcW w:w="4663" w:type="pct"/>
            <w:vAlign w:val="center"/>
          </w:tcPr>
          <w:p w14:paraId="08531F5E" w14:textId="77777777" w:rsidR="0098007B" w:rsidRPr="00DD53BC" w:rsidRDefault="0098007B" w:rsidP="001501D2">
            <w:pPr>
              <w:pStyle w:val="banggiua"/>
            </w:pPr>
            <m:oMathPara>
              <m:oMath>
                <m:r>
                  <w:rPr>
                    <w:rFonts w:ascii="Cambria Math" w:hAnsi="Cambria Math"/>
                  </w:rPr>
                  <m:t>GD</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PF</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PF</m:t>
                                </m:r>
                              </m:sub>
                            </m:sSub>
                          </m:sup>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nary>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oMath>
            </m:oMathPara>
          </w:p>
        </w:tc>
        <w:tc>
          <w:tcPr>
            <w:tcW w:w="337" w:type="pct"/>
            <w:vAlign w:val="center"/>
          </w:tcPr>
          <w:p w14:paraId="77E6FD8F" w14:textId="77777777" w:rsidR="0098007B" w:rsidRPr="00DD53BC" w:rsidRDefault="0098007B" w:rsidP="001501D2">
            <w:pPr>
              <w:pStyle w:val="banggiua"/>
            </w:pPr>
            <w:r w:rsidRPr="00DD53BC">
              <w:t>(</w:t>
            </w:r>
            <w:fldSimple w:instr=" SEQ Equation \* ARABIC ">
              <w:r>
                <w:rPr>
                  <w:noProof/>
                </w:rPr>
                <w:t>17</w:t>
              </w:r>
            </w:fldSimple>
            <w:r w:rsidRPr="00DD53BC">
              <w:t>)</w:t>
            </w:r>
          </w:p>
        </w:tc>
      </w:tr>
    </w:tbl>
    <w:p w14:paraId="04A6728E" w14:textId="77777777" w:rsidR="0098007B" w:rsidRDefault="0098007B" w:rsidP="0098007B">
      <w:pPr>
        <w:pStyle w:val="thuong0"/>
      </w:pPr>
      <w:r w:rsidRPr="00D8560A">
        <w:t xml:space="preserve">where </w:t>
      </w:r>
      <m:oMath>
        <m:sSub>
          <m:sSubPr>
            <m:ctrlPr>
              <w:rPr>
                <w:rFonts w:ascii="Cambria Math" w:hAnsi="Cambria Math"/>
                <w:i/>
              </w:rPr>
            </m:ctrlPr>
          </m:sSubPr>
          <m:e>
            <m:r>
              <w:rPr>
                <w:rFonts w:ascii="Cambria Math" w:hAnsi="Cambria Math"/>
              </w:rPr>
              <m:t>n</m:t>
            </m:r>
          </m:e>
          <m:sub>
            <m:r>
              <w:rPr>
                <w:rFonts w:ascii="Cambria Math" w:hAnsi="Cambria Math"/>
              </w:rPr>
              <m:t>PF</m:t>
            </m:r>
          </m:sub>
        </m:sSub>
      </m:oMath>
      <w:r>
        <w:t xml:space="preserve"> </w:t>
      </w:r>
      <w:r w:rsidRPr="00D8560A">
        <w:t xml:space="preserve">is </w:t>
      </w:r>
      <w:r w:rsidRPr="0078303E">
        <w:t>the total number of nondominated solution vectors</w:t>
      </w:r>
      <w:r>
        <w:t>,</w:t>
      </w:r>
      <w:r w:rsidRPr="00D8560A">
        <w:t xml:space="preserve"> and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w:t>
      </w:r>
      <w:r w:rsidRPr="00D8560A">
        <w:t xml:space="preserve">is the Euclidean distance between </w:t>
      </w:r>
      <w:r>
        <w:t>the</w:t>
      </w:r>
      <w:r w:rsidRPr="00D8560A">
        <w:t xml:space="preserve"> objective space and the nearest </w:t>
      </w:r>
      <w:r>
        <w:t xml:space="preserve">true </w:t>
      </w:r>
      <w:r w:rsidRPr="00D8560A">
        <w:t xml:space="preserve">Pareto optimal </w:t>
      </w:r>
      <w:r>
        <w:t>solution</w:t>
      </w:r>
      <w:r w:rsidRPr="00D8560A">
        <w:t xml:space="preserve">. </w:t>
      </w:r>
    </w:p>
    <w:p w14:paraId="008561EB" w14:textId="2CB13BE5" w:rsidR="0098007B" w:rsidRPr="00760058" w:rsidRDefault="0098007B" w:rsidP="0098007B">
      <w:pPr>
        <w:pStyle w:val="thuong"/>
      </w:pPr>
      <w:r w:rsidRPr="003C7DEB">
        <w:rPr>
          <w:color w:val="2E74B5" w:themeColor="accent1" w:themeShade="BF"/>
        </w:rPr>
        <w:t xml:space="preserve">A </w:t>
      </w:r>
      <m:oMath>
        <m:r>
          <w:rPr>
            <w:rFonts w:ascii="Cambria Math" w:hAnsi="Cambria Math"/>
            <w:color w:val="2E74B5" w:themeColor="accent1" w:themeShade="BF"/>
          </w:rPr>
          <m:t>GD</m:t>
        </m:r>
      </m:oMath>
      <w:r w:rsidRPr="003C7DEB">
        <w:rPr>
          <w:color w:val="2E74B5" w:themeColor="accent1" w:themeShade="BF"/>
        </w:rPr>
        <w:t xml:space="preserve"> value of zero signifies perfect convergence. However, </w:t>
      </w:r>
      <m:oMath>
        <m:r>
          <w:rPr>
            <w:rFonts w:ascii="Cambria Math" w:hAnsi="Cambria Math"/>
            <w:color w:val="2E74B5" w:themeColor="accent1" w:themeShade="BF"/>
          </w:rPr>
          <m:t>GD</m:t>
        </m:r>
      </m:oMath>
      <w:r w:rsidRPr="003C7DEB">
        <w:rPr>
          <w:color w:val="2E74B5" w:themeColor="accent1" w:themeShade="BF"/>
        </w:rPr>
        <w:t xml:space="preserve"> is known to favor sparse approximations, since it does not penalize an algorithm for missing regions of the front</w:t>
      </w:r>
      <w:r>
        <w:rPr>
          <w:color w:val="2E74B5" w:themeColor="accent1" w:themeShade="BF"/>
        </w:rPr>
        <w:t xml:space="preserve">, </w:t>
      </w:r>
      <w:r w:rsidRPr="003C7DEB">
        <w:rPr>
          <w:color w:val="2E74B5" w:themeColor="accent1" w:themeShade="BF"/>
        </w:rPr>
        <w:t xml:space="preserve">as long as a few points are very close to the true </w:t>
      </w:r>
      <m:oMath>
        <m:r>
          <w:rPr>
            <w:rFonts w:ascii="Cambria Math" w:hAnsi="Cambria Math"/>
            <w:color w:val="2E74B5" w:themeColor="accent1" w:themeShade="BF"/>
          </w:rPr>
          <m:t>PF</m:t>
        </m:r>
      </m:oMath>
      <w:r w:rsidRPr="003C7DEB">
        <w:rPr>
          <w:color w:val="2E74B5" w:themeColor="accent1" w:themeShade="BF"/>
        </w:rPr>
        <w:t xml:space="preserve">. Consequently, it can sometimes misrepresent the overall quality when the solution lacks diversity </w:t>
      </w:r>
      <w:r w:rsidRPr="003C7DEB">
        <w:rPr>
          <w:color w:val="2E74B5" w:themeColor="accent1" w:themeShade="BF"/>
        </w:rPr>
        <w:fldChar w:fldCharType="begin"/>
      </w:r>
      <w:r w:rsidR="007B6C2C">
        <w:rPr>
          <w:color w:val="2E74B5" w:themeColor="accent1" w:themeShade="BF"/>
        </w:rPr>
        <w:instrText xml:space="preserve"> ADDIN EN.CITE &lt;EndNote&gt;&lt;Cite&gt;&lt;Author&gt;Audet&lt;/Author&gt;&lt;Year&gt;2021&lt;/Year&gt;&lt;RecNum&gt;639&lt;/RecNum&gt;&lt;DisplayText&gt;[31]&lt;/DisplayText&gt;&lt;record&gt;&lt;rec-number&gt;639&lt;/rec-number&gt;&lt;foreign-keys&gt;&lt;key app="EN" db-id="9ftp5xrvm9ww2uevpt5xvwvyf9z5vxdtdf52" timestamp="1724051899"&gt;639&lt;/key&gt;&lt;/foreign-keys&gt;&lt;ref-type name="Journal Article"&gt;17&lt;/ref-type&gt;&lt;contributors&gt;&lt;authors&gt;&lt;author&gt;Audet, Charles&lt;/author&gt;&lt;author&gt;Bigeon, Jean&lt;/author&gt;&lt;author&gt;Cartier, Dominique&lt;/author&gt;&lt;author&gt;Le Digabel, Sébastien&lt;/author&gt;&lt;author&gt;Salomon, Ludovic&lt;/author&gt;&lt;/authors&gt;&lt;/contributors&gt;&lt;titles&gt;&lt;title&gt;Performance indicators in multiobjective optimization&lt;/title&gt;&lt;secondary-title&gt;European Journal of Operational Research&lt;/secondary-title&gt;&lt;/titles&gt;&lt;periodical&gt;&lt;full-title&gt;European Journal of Operational Research&lt;/full-title&gt;&lt;/periodical&gt;&lt;pages&gt;397-422&lt;/pages&gt;&lt;volume&gt;292&lt;/volume&gt;&lt;number&gt;2&lt;/number&gt;&lt;keywords&gt;&lt;keyword&gt;Multiobjective optimization&lt;/keyword&gt;&lt;keyword&gt;Quality indicators&lt;/keyword&gt;&lt;keyword&gt;Performance indicators&lt;/keyword&gt;&lt;/keywords&gt;&lt;dates&gt;&lt;year&gt;2021&lt;/year&gt;&lt;pub-dates&gt;&lt;date&gt;2021/07/16/&lt;/date&gt;&lt;/pub-dates&gt;&lt;/dates&gt;&lt;isbn&gt;0377-2217&lt;/isbn&gt;&lt;urls&gt;&lt;related-urls&gt;&lt;url&gt;https://www.sciencedirect.com/science/article/pii/S0377221720309620&lt;/url&gt;&lt;/related-urls&gt;&lt;/urls&gt;&lt;electronic-resource-num&gt;https://doi.org/10.1016/j.ejor.2020.11.016&lt;/electronic-resource-num&gt;&lt;/record&gt;&lt;/Cite&gt;&lt;/EndNote&gt;</w:instrText>
      </w:r>
      <w:r w:rsidRPr="003C7DEB">
        <w:rPr>
          <w:color w:val="2E74B5" w:themeColor="accent1" w:themeShade="BF"/>
        </w:rPr>
        <w:fldChar w:fldCharType="separate"/>
      </w:r>
      <w:r w:rsidR="007B6C2C">
        <w:rPr>
          <w:noProof/>
          <w:color w:val="2E74B5" w:themeColor="accent1" w:themeShade="BF"/>
        </w:rPr>
        <w:t>[</w:t>
      </w:r>
      <w:hyperlink w:anchor="_ENREF_31" w:tooltip="Audet, 2021 #639" w:history="1">
        <w:r w:rsidR="00A46551">
          <w:rPr>
            <w:noProof/>
            <w:color w:val="2E74B5" w:themeColor="accent1" w:themeShade="BF"/>
          </w:rPr>
          <w:t>31</w:t>
        </w:r>
      </w:hyperlink>
      <w:r w:rsidR="007B6C2C">
        <w:rPr>
          <w:noProof/>
          <w:color w:val="2E74B5" w:themeColor="accent1" w:themeShade="BF"/>
        </w:rPr>
        <w:t>]</w:t>
      </w:r>
      <w:r w:rsidRPr="003C7DEB">
        <w:rPr>
          <w:color w:val="2E74B5" w:themeColor="accent1" w:themeShade="BF"/>
        </w:rPr>
        <w:fldChar w:fldCharType="end"/>
      </w:r>
      <w:r w:rsidRPr="00760058">
        <w:t>.</w:t>
      </w:r>
    </w:p>
    <w:p w14:paraId="180A2DEB" w14:textId="77777777" w:rsidR="0098007B" w:rsidRDefault="0098007B" w:rsidP="0098007B">
      <w:pPr>
        <w:pStyle w:val="muc2"/>
      </w:pPr>
      <w:r>
        <w:t>Inverted Generation Distance</w:t>
      </w:r>
    </w:p>
    <w:p w14:paraId="59905707" w14:textId="4A011DFD" w:rsidR="0098007B" w:rsidRDefault="0098007B" w:rsidP="0098007B">
      <w:pPr>
        <w:pStyle w:val="thuong"/>
      </w:pPr>
      <w:r w:rsidRPr="003C7DEB">
        <w:rPr>
          <w:color w:val="2E74B5" w:themeColor="accent1" w:themeShade="BF"/>
        </w:rPr>
        <w:t xml:space="preserve">To overcome </w:t>
      </w:r>
      <m:oMath>
        <m:r>
          <w:rPr>
            <w:rFonts w:ascii="Cambria Math" w:hAnsi="Cambria Math"/>
            <w:color w:val="2E74B5" w:themeColor="accent1" w:themeShade="BF"/>
          </w:rPr>
          <m:t>GD</m:t>
        </m:r>
      </m:oMath>
      <w:r w:rsidRPr="003C7DEB">
        <w:rPr>
          <w:color w:val="2E74B5" w:themeColor="accent1" w:themeShade="BF"/>
        </w:rPr>
        <w:t xml:space="preserve">’s shortcomings, the </w:t>
      </w:r>
      <m:oMath>
        <m:r>
          <w:rPr>
            <w:rFonts w:ascii="Cambria Math" w:hAnsi="Cambria Math"/>
            <w:color w:val="2E74B5" w:themeColor="accent1" w:themeShade="BF"/>
          </w:rPr>
          <m:t>IGD</m:t>
        </m:r>
      </m:oMath>
      <w:r w:rsidRPr="003C7DEB">
        <w:rPr>
          <w:color w:val="2E74B5" w:themeColor="accent1" w:themeShade="BF"/>
        </w:rPr>
        <w:t xml:space="preserve"> </w:t>
      </w:r>
      <w:r>
        <w:rPr>
          <w:color w:val="2E74B5" w:themeColor="accent1" w:themeShade="BF"/>
        </w:rPr>
        <w:t xml:space="preserve">was </w:t>
      </w:r>
      <w:r w:rsidRPr="003C7DEB">
        <w:rPr>
          <w:color w:val="2E74B5" w:themeColor="accent1" w:themeShade="BF"/>
        </w:rPr>
        <w:t xml:space="preserve">introduced by Knowles, J. D., et al. in 2006 </w:t>
      </w:r>
      <w:r w:rsidRPr="003C7DEB">
        <w:rPr>
          <w:color w:val="2E74B5" w:themeColor="accent1" w:themeShade="BF"/>
        </w:rPr>
        <w:fldChar w:fldCharType="begin"/>
      </w:r>
      <w:r w:rsidR="00A46551">
        <w:rPr>
          <w:color w:val="2E74B5" w:themeColor="accent1" w:themeShade="BF"/>
        </w:rPr>
        <w:instrText xml:space="preserve"> ADDIN EN.CITE &lt;EndNote&gt;&lt;Cite&gt;&lt;Author&gt;Knowles&lt;/Author&gt;&lt;Year&gt;2006&lt;/Year&gt;&lt;RecNum&gt;636&lt;/RecNum&gt;&lt;DisplayText&gt;[25]&lt;/DisplayText&gt;&lt;record&gt;&lt;rec-number&gt;636&lt;/rec-number&gt;&lt;foreign-keys&gt;&lt;key app="EN" db-id="9ftp5xrvm9ww2uevpt5xvwvyf9z5vxdtdf52" timestamp="1724042631"&gt;636&lt;/key&gt;&lt;/foreign-keys&gt;&lt;ref-type name="Journal Article"&gt;17&lt;/ref-type&gt;&lt;contributors&gt;&lt;authors&gt;&lt;author&gt;Knowles, Joshua D&lt;/author&gt;&lt;author&gt;Thiele, Lothar&lt;/author&gt;&lt;author&gt;Zitzler, Eckart %J Tik report&lt;/author&gt;&lt;/authors&gt;&lt;/contributors&gt;&lt;titles&gt;&lt;title&gt;A tutorial on the performance assessment of stochastic multiobjective optimizers&lt;/title&gt;&lt;/titles&gt;&lt;volume&gt;214&lt;/volume&gt;&lt;dates&gt;&lt;year&gt;2006&lt;/year&gt;&lt;/dates&gt;&lt;urls&gt;&lt;/urls&gt;&lt;/record&gt;&lt;/Cite&gt;&lt;/EndNote&gt;</w:instrText>
      </w:r>
      <w:r w:rsidRPr="003C7DEB">
        <w:rPr>
          <w:color w:val="2E74B5" w:themeColor="accent1" w:themeShade="BF"/>
        </w:rPr>
        <w:fldChar w:fldCharType="separate"/>
      </w:r>
      <w:r w:rsidR="00A46551">
        <w:rPr>
          <w:noProof/>
          <w:color w:val="2E74B5" w:themeColor="accent1" w:themeShade="BF"/>
        </w:rPr>
        <w:t>[</w:t>
      </w:r>
      <w:hyperlink w:anchor="_ENREF_25" w:tooltip="Knowles, 2006 #636" w:history="1">
        <w:r w:rsidR="00A46551">
          <w:rPr>
            <w:noProof/>
            <w:color w:val="2E74B5" w:themeColor="accent1" w:themeShade="BF"/>
          </w:rPr>
          <w:t>25</w:t>
        </w:r>
      </w:hyperlink>
      <w:r w:rsidR="00A46551">
        <w:rPr>
          <w:noProof/>
          <w:color w:val="2E74B5" w:themeColor="accent1" w:themeShade="BF"/>
        </w:rPr>
        <w:t>]</w:t>
      </w:r>
      <w:r w:rsidRPr="003C7DEB">
        <w:rPr>
          <w:color w:val="2E74B5" w:themeColor="accent1" w:themeShade="BF"/>
        </w:rPr>
        <w:fldChar w:fldCharType="end"/>
      </w:r>
      <w:r w:rsidRPr="003C7DEB">
        <w:rPr>
          <w:color w:val="2E74B5" w:themeColor="accent1" w:themeShade="BF"/>
        </w:rPr>
        <w:t xml:space="preserve">. </w:t>
      </w:r>
      <m:oMath>
        <m:r>
          <w:rPr>
            <w:rFonts w:ascii="Cambria Math" w:hAnsi="Cambria Math"/>
            <w:color w:val="2E74B5" w:themeColor="accent1" w:themeShade="BF"/>
          </w:rPr>
          <m:t>IGD</m:t>
        </m:r>
      </m:oMath>
      <w:r w:rsidRPr="003C7DEB">
        <w:rPr>
          <w:color w:val="2E74B5" w:themeColor="accent1" w:themeShade="BF"/>
        </w:rPr>
        <w:t xml:space="preserve"> evaluates how well the true </w:t>
      </w:r>
      <m:oMath>
        <m:r>
          <w:rPr>
            <w:rFonts w:ascii="Cambria Math" w:hAnsi="Cambria Math"/>
            <w:color w:val="2E74B5" w:themeColor="accent1" w:themeShade="BF"/>
          </w:rPr>
          <m:t>PF</m:t>
        </m:r>
      </m:oMath>
      <w:r w:rsidRPr="003C7DEB">
        <w:rPr>
          <w:color w:val="2E74B5" w:themeColor="accent1" w:themeShade="BF"/>
        </w:rPr>
        <w:t xml:space="preserve"> is represented by the obtained solution set by computing the average distance from each point on the reference front to its closest point in the approximation </w:t>
      </w:r>
      <w:r>
        <w:fldChar w:fldCharType="begin"/>
      </w:r>
      <w:r w:rsidR="007B6C2C">
        <w:instrText xml:space="preserve"> ADDIN EN.CITE &lt;EndNote&gt;&lt;Cite&gt;&lt;Author&gt;Coello&lt;/Author&gt;&lt;Year&gt;2005&lt;/Year&gt;&lt;RecNum&gt;640&lt;/RecNum&gt;&lt;DisplayText&gt;[32]&lt;/DisplayText&gt;&lt;record&gt;&lt;rec-number&gt;640&lt;/rec-number&gt;&lt;foreign-keys&gt;&lt;key app="EN" db-id="9ftp5xrvm9ww2uevpt5xvwvyf9z5vxdtdf52" timestamp="1724052179"&gt;640&lt;/key&gt;&lt;/foreign-keys&gt;&lt;ref-type name="Journal Article"&gt;17&lt;/ref-type&gt;&lt;contributors&gt;&lt;authors&gt;&lt;author&gt;Coello, Carlos A. Coello&lt;/author&gt;&lt;author&gt;Cortés, Nareli Cruz&lt;/author&gt;&lt;/authors&gt;&lt;/contributors&gt;&lt;titles&gt;&lt;title&gt;Solving Multiobjective Optimization Problems Using an Artificial Immune System&lt;/title&gt;&lt;secondary-title&gt;Genetic Programming and Evolvable Machines&lt;/secondary-title&gt;&lt;/titles&gt;&lt;periodical&gt;&lt;full-title&gt;Genetic Programming and Evolvable Machines&lt;/full-title&gt;&lt;/periodical&gt;&lt;pages&gt;163-190&lt;/pages&gt;&lt;volume&gt;6&lt;/volume&gt;&lt;number&gt;2&lt;/number&gt;&lt;dates&gt;&lt;year&gt;2005&lt;/year&gt;&lt;pub-dates&gt;&lt;date&gt;2005/06/01&lt;/date&gt;&lt;/pub-dates&gt;&lt;/dates&gt;&lt;isbn&gt;1573-7632&lt;/isbn&gt;&lt;urls&gt;&lt;related-urls&gt;&lt;url&gt;https://doi.org/10.1007/s10710-005-6164-x&lt;/url&gt;&lt;/related-urls&gt;&lt;/urls&gt;&lt;electronic-resource-num&gt;10.1007/s10710-005-6164-x&lt;/electronic-resource-num&gt;&lt;/record&gt;&lt;/Cite&gt;&lt;/EndNote&gt;</w:instrText>
      </w:r>
      <w:r>
        <w:fldChar w:fldCharType="separate"/>
      </w:r>
      <w:r w:rsidR="007B6C2C">
        <w:rPr>
          <w:noProof/>
        </w:rPr>
        <w:t>[</w:t>
      </w:r>
      <w:hyperlink w:anchor="_ENREF_32" w:tooltip="Coello, 2005 #640" w:history="1">
        <w:r w:rsidR="00A46551">
          <w:rPr>
            <w:noProof/>
          </w:rPr>
          <w:t>32</w:t>
        </w:r>
      </w:hyperlink>
      <w:r w:rsidR="007B6C2C">
        <w:rPr>
          <w:noProof/>
        </w:rPr>
        <w:t>]</w:t>
      </w:r>
      <w:r>
        <w:fldChar w:fldCharType="end"/>
      </w:r>
      <w:r>
        <w:t>:</w:t>
      </w:r>
    </w:p>
    <w:tbl>
      <w:tblPr>
        <w:tblW w:w="5000" w:type="pct"/>
        <w:tblLook w:val="04A0" w:firstRow="1" w:lastRow="0" w:firstColumn="1" w:lastColumn="0" w:noHBand="0" w:noVBand="1"/>
      </w:tblPr>
      <w:tblGrid>
        <w:gridCol w:w="9252"/>
        <w:gridCol w:w="669"/>
      </w:tblGrid>
      <w:tr w:rsidR="0098007B" w:rsidRPr="00DD53BC" w14:paraId="4E625907" w14:textId="77777777" w:rsidTr="001501D2">
        <w:tc>
          <w:tcPr>
            <w:tcW w:w="4663" w:type="pct"/>
            <w:vAlign w:val="center"/>
          </w:tcPr>
          <w:p w14:paraId="116797E7" w14:textId="77777777" w:rsidR="0098007B" w:rsidRPr="00DD53BC" w:rsidRDefault="0098007B" w:rsidP="001501D2">
            <w:pPr>
              <w:pStyle w:val="banggiua"/>
            </w:pPr>
            <m:oMath>
              <m:r>
                <w:rPr>
                  <w:rFonts w:ascii="Cambria Math" w:hAnsi="Cambria Math"/>
                </w:rPr>
                <m:t>IGD</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nary>
                    </m:e>
                  </m:rad>
                </m:num>
                <m:den>
                  <m:sSub>
                    <m:sSubPr>
                      <m:ctrlPr>
                        <w:rPr>
                          <w:rFonts w:ascii="Cambria Math" w:hAnsi="Cambria Math"/>
                        </w:rPr>
                      </m:ctrlPr>
                    </m:sSubPr>
                    <m:e>
                      <m:r>
                        <w:rPr>
                          <w:rFonts w:ascii="Cambria Math" w:hAnsi="Cambria Math"/>
                        </w:rPr>
                        <m:t>n</m:t>
                      </m:r>
                    </m:e>
                    <m:sub>
                      <m:r>
                        <w:rPr>
                          <w:rFonts w:ascii="Cambria Math" w:hAnsi="Cambria Math"/>
                        </w:rPr>
                        <m:t>PF</m:t>
                      </m:r>
                    </m:sub>
                  </m:sSub>
                </m:den>
              </m:f>
              <m:r>
                <m:rPr>
                  <m:sty m:val="p"/>
                </m:rPr>
                <w:rPr>
                  <w:rFonts w:ascii="Cambria Math" w:hAnsi="Cambria Math"/>
                </w:rPr>
                <m:t xml:space="preserve"> </m:t>
              </m:r>
            </m:oMath>
            <w:r>
              <w:t xml:space="preserve"> </w:t>
            </w:r>
          </w:p>
        </w:tc>
        <w:tc>
          <w:tcPr>
            <w:tcW w:w="337" w:type="pct"/>
            <w:vAlign w:val="center"/>
          </w:tcPr>
          <w:p w14:paraId="4E3B275F" w14:textId="77777777" w:rsidR="0098007B" w:rsidRPr="00DD53BC" w:rsidRDefault="0098007B" w:rsidP="001501D2">
            <w:pPr>
              <w:pStyle w:val="banggiua"/>
            </w:pPr>
            <w:r w:rsidRPr="00DD53BC">
              <w:t>(</w:t>
            </w:r>
            <w:fldSimple w:instr=" SEQ Equation \* ARABIC ">
              <w:r>
                <w:rPr>
                  <w:noProof/>
                </w:rPr>
                <w:t>18</w:t>
              </w:r>
            </w:fldSimple>
            <w:r w:rsidRPr="00DD53BC">
              <w:t>)</w:t>
            </w:r>
          </w:p>
        </w:tc>
      </w:tr>
    </w:tbl>
    <w:p w14:paraId="2DFE4280" w14:textId="32C00831" w:rsidR="0098007B" w:rsidRPr="001673EB" w:rsidRDefault="0098007B" w:rsidP="0098007B">
      <w:pPr>
        <w:pStyle w:val="thuong"/>
      </w:pPr>
      <w:r w:rsidRPr="003C7DEB">
        <w:rPr>
          <w:color w:val="2E74B5" w:themeColor="accent1" w:themeShade="BF"/>
        </w:rPr>
        <w:t xml:space="preserve">This metric is widely considered more reliable than </w:t>
      </w:r>
      <m:oMath>
        <m:r>
          <w:rPr>
            <w:rFonts w:ascii="Cambria Math" w:hAnsi="Cambria Math"/>
            <w:color w:val="2E74B5" w:themeColor="accent1" w:themeShade="BF"/>
          </w:rPr>
          <m:t>GD</m:t>
        </m:r>
      </m:oMath>
      <w:r w:rsidRPr="003C7DEB">
        <w:rPr>
          <w:color w:val="2E74B5" w:themeColor="accent1" w:themeShade="BF"/>
        </w:rPr>
        <w:t xml:space="preserve"> for practical assessments, as it requires the algorithm to produce a diverse and well-distributed set of solutions across the true front </w:t>
      </w:r>
      <w:r w:rsidRPr="003C7DEB">
        <w:rPr>
          <w:color w:val="2E74B5" w:themeColor="accent1" w:themeShade="BF"/>
        </w:rPr>
        <w:fldChar w:fldCharType="begin"/>
      </w:r>
      <w:r w:rsidR="007B6C2C">
        <w:rPr>
          <w:color w:val="2E74B5" w:themeColor="accent1" w:themeShade="BF"/>
        </w:rPr>
        <w:instrText xml:space="preserve"> ADDIN EN.CITE &lt;EndNote&gt;&lt;Cite&gt;&lt;Author&gt;Coello&lt;/Author&gt;&lt;Year&gt;2005&lt;/Year&gt;&lt;RecNum&gt;640&lt;/RecNum&gt;&lt;DisplayText&gt;[32]&lt;/DisplayText&gt;&lt;record&gt;&lt;rec-number&gt;640&lt;/rec-number&gt;&lt;foreign-keys&gt;&lt;key app="EN" db-id="9ftp5xrvm9ww2uevpt5xvwvyf9z5vxdtdf52" timestamp="1724052179"&gt;640&lt;/key&gt;&lt;/foreign-keys&gt;&lt;ref-type name="Journal Article"&gt;17&lt;/ref-type&gt;&lt;contributors&gt;&lt;authors&gt;&lt;author&gt;Coello, Carlos A. Coello&lt;/author&gt;&lt;author&gt;Cortés, Nareli Cruz&lt;/author&gt;&lt;/authors&gt;&lt;/contributors&gt;&lt;titles&gt;&lt;title&gt;Solving Multiobjective Optimization Problems Using an Artificial Immune System&lt;/title&gt;&lt;secondary-title&gt;Genetic Programming and Evolvable Machines&lt;/secondary-title&gt;&lt;/titles&gt;&lt;periodical&gt;&lt;full-title&gt;Genetic Programming and Evolvable Machines&lt;/full-title&gt;&lt;/periodical&gt;&lt;pages&gt;163-190&lt;/pages&gt;&lt;volume&gt;6&lt;/volume&gt;&lt;number&gt;2&lt;/number&gt;&lt;dates&gt;&lt;year&gt;2005&lt;/year&gt;&lt;pub-dates&gt;&lt;date&gt;2005/06/01&lt;/date&gt;&lt;/pub-dates&gt;&lt;/dates&gt;&lt;isbn&gt;1573-7632&lt;/isbn&gt;&lt;urls&gt;&lt;related-urls&gt;&lt;url&gt;https://doi.org/10.1007/s10710-005-6164-x&lt;/url&gt;&lt;/related-urls&gt;&lt;/urls&gt;&lt;electronic-resource-num&gt;10.1007/s10710-005-6164-x&lt;/electronic-resource-num&gt;&lt;/record&gt;&lt;/Cite&gt;&lt;/EndNote&gt;</w:instrText>
      </w:r>
      <w:r w:rsidRPr="003C7DEB">
        <w:rPr>
          <w:color w:val="2E74B5" w:themeColor="accent1" w:themeShade="BF"/>
        </w:rPr>
        <w:fldChar w:fldCharType="separate"/>
      </w:r>
      <w:r w:rsidR="007B6C2C">
        <w:rPr>
          <w:noProof/>
          <w:color w:val="2E74B5" w:themeColor="accent1" w:themeShade="BF"/>
        </w:rPr>
        <w:t>[</w:t>
      </w:r>
      <w:hyperlink w:anchor="_ENREF_32" w:tooltip="Coello, 2005 #640" w:history="1">
        <w:r w:rsidR="00A46551">
          <w:rPr>
            <w:noProof/>
            <w:color w:val="2E74B5" w:themeColor="accent1" w:themeShade="BF"/>
          </w:rPr>
          <w:t>32</w:t>
        </w:r>
      </w:hyperlink>
      <w:r w:rsidR="007B6C2C">
        <w:rPr>
          <w:noProof/>
          <w:color w:val="2E74B5" w:themeColor="accent1" w:themeShade="BF"/>
        </w:rPr>
        <w:t>]</w:t>
      </w:r>
      <w:r w:rsidRPr="003C7DEB">
        <w:rPr>
          <w:color w:val="2E74B5" w:themeColor="accent1" w:themeShade="BF"/>
        </w:rPr>
        <w:fldChar w:fldCharType="end"/>
      </w:r>
      <w:r w:rsidRPr="003C7DEB">
        <w:rPr>
          <w:color w:val="2E74B5" w:themeColor="accent1" w:themeShade="BF"/>
        </w:rPr>
        <w:t>. A lower IGD indicates better convergence and coverage</w:t>
      </w:r>
      <w:r w:rsidRPr="001673EB">
        <w:t>.</w:t>
      </w:r>
      <w:r w:rsidRPr="001673EB">
        <w:tab/>
      </w:r>
    </w:p>
    <w:p w14:paraId="0E4A03FE" w14:textId="77777777" w:rsidR="0098007B" w:rsidRPr="00771186" w:rsidRDefault="0098007B" w:rsidP="0098007B">
      <w:pPr>
        <w:pStyle w:val="muc2"/>
      </w:pPr>
      <w:r>
        <w:t>Spacing-to-Extend (</w:t>
      </w:r>
      <m:oMath>
        <m:r>
          <w:rPr>
            <w:rFonts w:ascii="Cambria Math" w:hAnsi="Cambria Math"/>
          </w:rPr>
          <m:t>STE</m:t>
        </m:r>
      </m:oMath>
      <w:r>
        <w:t xml:space="preserve">) </w:t>
      </w:r>
    </w:p>
    <w:p w14:paraId="4887D26F" w14:textId="2CDF4051" w:rsidR="0098007B" w:rsidRPr="004C7974" w:rsidRDefault="0098007B" w:rsidP="0098007B">
      <w:pPr>
        <w:pStyle w:val="thuong"/>
      </w:pPr>
      <w:r w:rsidRPr="004C7974">
        <w:t xml:space="preserve">The </w:t>
      </w:r>
      <m:oMath>
        <m:r>
          <w:rPr>
            <w:rFonts w:ascii="Cambria Math" w:hAnsi="Cambria Math"/>
          </w:rPr>
          <m:t>STE</m:t>
        </m:r>
      </m:oMath>
      <w:r w:rsidRPr="004C7974">
        <w:t xml:space="preserve"> indicator, </w:t>
      </w:r>
      <w:r w:rsidRPr="003C7DEB">
        <w:rPr>
          <w:color w:val="2E74B5" w:themeColor="accent1" w:themeShade="BF"/>
        </w:rPr>
        <w:t xml:space="preserve">developed by Tejani et al. in 2019 </w:t>
      </w:r>
      <w:r w:rsidRPr="003C7DEB">
        <w:rPr>
          <w:color w:val="2E74B5" w:themeColor="accent1" w:themeShade="BF"/>
        </w:rPr>
        <w:fldChar w:fldCharType="begin">
          <w:fldData xml:space="preserve">PEVuZE5vdGU+PENpdGU+PEF1dGhvcj5QYW5hZ2FudDwvQXV0aG9yPjxZZWFyPjIwMjE8L1llYXI+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</w:fldData>
        </w:fldChar>
      </w:r>
      <w:r w:rsidR="00A46551">
        <w:rPr>
          <w:color w:val="2E74B5" w:themeColor="accent1" w:themeShade="BF"/>
        </w:rPr>
        <w:instrText xml:space="preserve"> ADDIN EN.CITE </w:instrText>
      </w:r>
      <w:r w:rsidR="00A46551">
        <w:rPr>
          <w:color w:val="2E74B5" w:themeColor="accent1" w:themeShade="BF"/>
        </w:rPr>
        <w:fldChar w:fldCharType="begin">
          <w:fldData xml:space="preserve">PEVuZE5vdGU+PENpdGU+PEF1dGhvcj5QYW5hZ2FudDwvQXV0aG9yPjxZZWFyPjIwMjE8L1llYXI+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</w:fldData>
        </w:fldChar>
      </w:r>
      <w:r w:rsidR="00A46551">
        <w:rPr>
          <w:color w:val="2E74B5" w:themeColor="accent1" w:themeShade="BF"/>
        </w:rPr>
        <w:instrText xml:space="preserve"> ADDIN EN.CITE.DATA </w:instrText>
      </w:r>
      <w:r w:rsidR="00A46551">
        <w:rPr>
          <w:color w:val="2E74B5" w:themeColor="accent1" w:themeShade="BF"/>
        </w:rPr>
      </w:r>
      <w:r w:rsidR="00A46551">
        <w:rPr>
          <w:color w:val="2E74B5" w:themeColor="accent1" w:themeShade="BF"/>
        </w:rPr>
        <w:fldChar w:fldCharType="end"/>
      </w:r>
      <w:r w:rsidRPr="003C7DEB">
        <w:rPr>
          <w:color w:val="2E74B5" w:themeColor="accent1" w:themeShade="BF"/>
        </w:rPr>
      </w:r>
      <w:r w:rsidRPr="003C7DEB">
        <w:rPr>
          <w:color w:val="2E74B5" w:themeColor="accent1" w:themeShade="BF"/>
        </w:rPr>
        <w:fldChar w:fldCharType="separate"/>
      </w:r>
      <w:r w:rsidR="00A46551">
        <w:rPr>
          <w:noProof/>
          <w:color w:val="2E74B5" w:themeColor="accent1" w:themeShade="BF"/>
        </w:rPr>
        <w:t>[</w:t>
      </w:r>
      <w:hyperlink w:anchor="_ENREF_19" w:tooltip="Panagant, 2021 #621" w:history="1">
        <w:r w:rsidR="00A46551">
          <w:rPr>
            <w:noProof/>
            <w:color w:val="2E74B5" w:themeColor="accent1" w:themeShade="BF"/>
          </w:rPr>
          <w:t>19</w:t>
        </w:r>
      </w:hyperlink>
      <w:r w:rsidR="00A46551">
        <w:rPr>
          <w:noProof/>
          <w:color w:val="2E74B5" w:themeColor="accent1" w:themeShade="BF"/>
        </w:rPr>
        <w:t xml:space="preserve">, </w:t>
      </w:r>
      <w:hyperlink w:anchor="_ENREF_26" w:tooltip="Tejani, 2019 #637" w:history="1">
        <w:r w:rsidR="00A46551">
          <w:rPr>
            <w:noProof/>
            <w:color w:val="2E74B5" w:themeColor="accent1" w:themeShade="BF"/>
          </w:rPr>
          <w:t>26</w:t>
        </w:r>
      </w:hyperlink>
      <w:r w:rsidR="00A46551">
        <w:rPr>
          <w:noProof/>
          <w:color w:val="2E74B5" w:themeColor="accent1" w:themeShade="BF"/>
        </w:rPr>
        <w:t>]</w:t>
      </w:r>
      <w:r w:rsidRPr="003C7DEB">
        <w:rPr>
          <w:color w:val="2E74B5" w:themeColor="accent1" w:themeShade="BF"/>
        </w:rPr>
        <w:fldChar w:fldCharType="end"/>
      </w:r>
      <w:r w:rsidRPr="004C7974">
        <w:t xml:space="preserve">, measures the distribution uniformity of solutions </w:t>
      </w:r>
      <w:r>
        <w:t>concerning</w:t>
      </w:r>
      <w:r w:rsidRPr="004C7974">
        <w:t xml:space="preserve"> their spread across objectives. It is defined as the ratio between the variance in spacing and the range (extent) of the solutions:</w:t>
      </w:r>
    </w:p>
    <w:p w14:paraId="1DA0B7C8" w14:textId="77777777" w:rsidR="0098007B" w:rsidRDefault="0098007B" w:rsidP="0098007B">
      <w:pPr>
        <w:pStyle w:val="thuong"/>
      </w:pPr>
    </w:p>
    <w:tbl>
      <w:tblPr>
        <w:tblW w:w="5000" w:type="pct"/>
        <w:tblLook w:val="04A0" w:firstRow="1" w:lastRow="0" w:firstColumn="1" w:lastColumn="0" w:noHBand="0" w:noVBand="1"/>
      </w:tblPr>
      <w:tblGrid>
        <w:gridCol w:w="9252"/>
        <w:gridCol w:w="669"/>
      </w:tblGrid>
      <w:tr w:rsidR="0098007B" w:rsidRPr="00DD53BC" w14:paraId="5883C37D" w14:textId="77777777" w:rsidTr="001501D2">
        <w:tc>
          <w:tcPr>
            <w:tcW w:w="4663" w:type="pct"/>
            <w:vAlign w:val="center"/>
          </w:tcPr>
          <w:p w14:paraId="39B723C3" w14:textId="77777777" w:rsidR="0098007B" w:rsidRPr="002A12E5" w:rsidRDefault="0098007B" w:rsidP="001501D2">
            <w:pPr>
              <w:pStyle w:val="banggiua"/>
            </w:pPr>
            <m:oMathPara>
              <m:oMath>
                <m:r>
                  <w:rPr>
                    <w:rFonts w:ascii="Cambria Math" w:hAnsi="Cambria Math"/>
                  </w:rPr>
                  <m:t>STE</m:t>
                </m:r>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PF</m:t>
                            </m:r>
                          </m:sub>
                        </m:sSub>
                        <m:r>
                          <m:rPr>
                            <m:sty m:val="p"/>
                          </m:rPr>
                          <w:rPr>
                            <w:rFonts w:ascii="Cambria Math" w:hAnsi="Cambria Math"/>
                          </w:rPr>
                          <m:t>-1</m:t>
                        </m:r>
                      </m:den>
                    </m:f>
                    <m:sSup>
                      <m:sSupPr>
                        <m:ctrlPr>
                          <w:rPr>
                            <w:rFonts w:ascii="Cambria Math" w:hAnsi="Cambria Math"/>
                          </w:rPr>
                        </m:ctrlPr>
                      </m:sSup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PF</m:t>
                                </m:r>
                              </m:sub>
                            </m:sSub>
                          </m:sup>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d</m:t>
                                    </m:r>
                                  </m:e>
                                </m:bar>
                              </m:e>
                            </m:d>
                          </m:e>
                        </m:nary>
                      </m:e>
                      <m:sup>
                        <m:r>
                          <m:rPr>
                            <m:sty m:val="p"/>
                          </m:rPr>
                          <w:rPr>
                            <w:rFonts w:ascii="Cambria Math" w:hAnsi="Cambria Math"/>
                          </w:rPr>
                          <m:t>2</m:t>
                        </m:r>
                      </m:sup>
                    </m:sSup>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obj</m:t>
                            </m:r>
                          </m:sub>
                        </m:s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min</m:t>
                                </m:r>
                              </m:sup>
                            </m:sSubSup>
                          </m:e>
                        </m:d>
                      </m:e>
                    </m:nary>
                  </m:den>
                </m:f>
              </m:oMath>
            </m:oMathPara>
          </w:p>
        </w:tc>
        <w:tc>
          <w:tcPr>
            <w:tcW w:w="337" w:type="pct"/>
            <w:vAlign w:val="center"/>
          </w:tcPr>
          <w:p w14:paraId="41E3BAD8" w14:textId="77777777" w:rsidR="0098007B" w:rsidRPr="00DD53BC" w:rsidRDefault="0098007B" w:rsidP="001501D2">
            <w:pPr>
              <w:pStyle w:val="banggiua"/>
            </w:pPr>
            <w:r w:rsidRPr="00DD53BC">
              <w:t>(</w:t>
            </w:r>
            <w:fldSimple w:instr=" SEQ Equation \* ARABIC ">
              <w:r>
                <w:rPr>
                  <w:noProof/>
                </w:rPr>
                <w:t>19</w:t>
              </w:r>
            </w:fldSimple>
            <w:r w:rsidRPr="00DD53BC">
              <w:t>)</w:t>
            </w:r>
          </w:p>
        </w:tc>
      </w:tr>
    </w:tbl>
    <w:p w14:paraId="51EF7624" w14:textId="77777777" w:rsidR="0098007B" w:rsidRDefault="0098007B" w:rsidP="0098007B">
      <w:pPr>
        <w:pStyle w:val="thuong0"/>
      </w:pPr>
      <w:r w:rsidRPr="00833E2E">
        <w:t xml:space="preserve">where </w:t>
      </w:r>
      <m:oMath>
        <m:bar>
          <m:barPr>
            <m:pos m:val="top"/>
            <m:ctrlPr>
              <w:rPr>
                <w:rFonts w:ascii="Cambria Math" w:hAnsi="Cambria Math"/>
                <w:i/>
              </w:rPr>
            </m:ctrlPr>
          </m:barPr>
          <m:e>
            <m:r>
              <w:rPr>
                <w:rFonts w:ascii="Cambria Math" w:hAnsi="Cambria Math"/>
              </w:rPr>
              <m:t>d</m:t>
            </m:r>
          </m:e>
        </m:bar>
      </m:oMath>
      <w:r w:rsidRPr="00833E2E">
        <w:t xml:space="preserve"> is the mean value of all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w:t>
      </w:r>
      <w:r w:rsidRPr="00833E2E">
        <w:t xml:space="preserve"> </w:t>
      </w:r>
      <m:oMath>
        <m:sSub>
          <m:sSubPr>
            <m:ctrlPr>
              <w:rPr>
                <w:rFonts w:ascii="Cambria Math" w:hAnsi="Cambria Math"/>
                <w:i/>
              </w:rPr>
            </m:ctrlPr>
          </m:sSubPr>
          <m:e>
            <m:r>
              <w:rPr>
                <w:rFonts w:ascii="Cambria Math" w:hAnsi="Cambria Math"/>
              </w:rPr>
              <m:t>n</m:t>
            </m:r>
          </m:e>
          <m:sub>
            <m:r>
              <w:rPr>
                <w:rFonts w:ascii="Cambria Math" w:hAnsi="Cambria Math"/>
              </w:rPr>
              <m:t>obj</m:t>
            </m:r>
          </m:sub>
        </m:sSub>
      </m:oMath>
      <w:r w:rsidRPr="00833E2E">
        <w:t xml:space="preserve"> is the </w:t>
      </w:r>
      <w:r>
        <w:t xml:space="preserve">objective </w:t>
      </w:r>
      <w:r w:rsidRPr="00833E2E">
        <w:t xml:space="preserve">number, </w:t>
      </w:r>
      <m:oMath>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min</m:t>
            </m:r>
          </m:sup>
        </m:sSubSup>
        <m:r>
          <w:rPr>
            <w:rFonts w:ascii="Cambria Math" w:hAnsi="Cambria Math"/>
          </w:rPr>
          <m:t xml:space="preserve"> </m:t>
        </m:r>
      </m:oMath>
      <w:r w:rsidRPr="00833E2E">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max</m:t>
            </m:r>
          </m:sup>
        </m:sSubSup>
      </m:oMath>
      <w:r w:rsidRPr="00833E2E">
        <w:t xml:space="preserve"> are the minimum</w:t>
      </w:r>
      <w:r>
        <w:t xml:space="preserve"> and </w:t>
      </w:r>
      <w:r w:rsidRPr="00833E2E">
        <w:t>maximum values of</w:t>
      </w:r>
      <w:r>
        <w:t xml:space="preserve"> the </w:t>
      </w:r>
      <w:r w:rsidRPr="00A5593A">
        <w:t>objective function</w:t>
      </w:r>
      <w:r>
        <w:t xml:space="preserve"> at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respectively. </w:t>
      </w:r>
      <w:r w:rsidRPr="00A0393B">
        <w:rPr>
          <w:color w:val="2E74B5" w:themeColor="accent1" w:themeShade="BF"/>
        </w:rPr>
        <w:t xml:space="preserve">A lower </w:t>
      </w:r>
      <m:oMath>
        <m:r>
          <w:rPr>
            <w:rFonts w:ascii="Cambria Math" w:hAnsi="Cambria Math"/>
            <w:color w:val="2E74B5" w:themeColor="accent1" w:themeShade="BF"/>
          </w:rPr>
          <m:t>STE</m:t>
        </m:r>
      </m:oMath>
      <w:r w:rsidRPr="00A0393B">
        <w:rPr>
          <w:color w:val="2E74B5" w:themeColor="accent1" w:themeShade="BF"/>
        </w:rPr>
        <w:t xml:space="preserve"> value suggests that the </w:t>
      </w:r>
      <w:r w:rsidRPr="00A0393B">
        <w:rPr>
          <w:color w:val="2E74B5" w:themeColor="accent1" w:themeShade="BF"/>
        </w:rPr>
        <w:lastRenderedPageBreak/>
        <w:t xml:space="preserve">solutions are more uniformly distributed, ensuring a good representation of the </w:t>
      </w:r>
      <m:oMath>
        <m:r>
          <w:rPr>
            <w:rFonts w:ascii="Cambria Math" w:hAnsi="Cambria Math"/>
            <w:color w:val="2E74B5" w:themeColor="accent1" w:themeShade="BF"/>
          </w:rPr>
          <m:t>PF</m:t>
        </m:r>
      </m:oMath>
      <w:r w:rsidRPr="00A0393B">
        <w:rPr>
          <w:color w:val="2E74B5" w:themeColor="accent1" w:themeShade="BF"/>
        </w:rPr>
        <w:t xml:space="preserve"> from both a convergence and diversity perspective</w:t>
      </w:r>
      <w:r w:rsidRPr="00A0393B">
        <w:t>.</w:t>
      </w:r>
    </w:p>
    <w:p w14:paraId="1A0E9CD2" w14:textId="2DEFBA93" w:rsidR="00FD12CB" w:rsidRPr="00DD53BC" w:rsidRDefault="000D7701" w:rsidP="00961D7D">
      <w:pPr>
        <w:pStyle w:val="muc"/>
      </w:pPr>
      <w:bookmarkStart w:id="17" w:name="_Ref104467985"/>
      <w:bookmarkEnd w:id="13"/>
      <w:r>
        <w:rPr>
          <w:szCs w:val="28"/>
        </w:rPr>
        <w:t xml:space="preserve">Proposed </w:t>
      </w:r>
      <w:r w:rsidR="003068E2">
        <w:rPr>
          <w:szCs w:val="28"/>
        </w:rPr>
        <w:t>Multi</w:t>
      </w:r>
      <w:r w:rsidR="00676534">
        <w:rPr>
          <w:szCs w:val="28"/>
        </w:rPr>
        <w:t>-</w:t>
      </w:r>
      <w:r w:rsidR="006C7379">
        <w:rPr>
          <w:szCs w:val="28"/>
        </w:rPr>
        <w:t>O</w:t>
      </w:r>
      <w:r w:rsidR="003068E2">
        <w:rPr>
          <w:szCs w:val="28"/>
        </w:rPr>
        <w:t xml:space="preserve">bjective </w:t>
      </w:r>
      <w:r w:rsidR="00C1749C" w:rsidRPr="00D32687">
        <w:rPr>
          <w:szCs w:val="28"/>
        </w:rPr>
        <w:t>Flow Direction Algorithm</w:t>
      </w:r>
      <w:bookmarkEnd w:id="17"/>
    </w:p>
    <w:p w14:paraId="41927E50" w14:textId="77777777" w:rsidR="00C64E7D" w:rsidRDefault="00C64E7D" w:rsidP="00C64E7D">
      <w:pPr>
        <w:pStyle w:val="muc1"/>
      </w:pPr>
      <w:bookmarkStart w:id="18" w:name="_Hlk117344268"/>
      <w:r w:rsidRPr="002D2D3A">
        <w:t>Flow Direction Algorithm</w:t>
      </w:r>
      <w:r>
        <w:t xml:space="preserve"> </w:t>
      </w:r>
    </w:p>
    <w:p w14:paraId="0FC359D4" w14:textId="334CF5A5" w:rsidR="0029433F" w:rsidRDefault="0036604B" w:rsidP="00F625C5">
      <w:pPr>
        <w:pStyle w:val="thuong"/>
      </w:pPr>
      <w:r w:rsidRPr="0036604B">
        <w:t xml:space="preserve">The </w:t>
      </w:r>
      <w:r w:rsidR="00514A6F">
        <w:t>FDA</w:t>
      </w:r>
      <w:r w:rsidRPr="0036604B">
        <w:t xml:space="preserve"> algorithm</w:t>
      </w:r>
      <w:r w:rsidR="00B9388F">
        <w:t>,</w:t>
      </w:r>
      <w:r w:rsidRPr="0036604B">
        <w:t xml:space="preserve"> </w:t>
      </w:r>
      <w:r w:rsidR="00B9388F">
        <w:t xml:space="preserve">which is </w:t>
      </w:r>
      <w:r w:rsidR="007810E7" w:rsidRPr="007810E7">
        <w:t>a physics-based algorithm</w:t>
      </w:r>
      <w:r w:rsidR="00B9388F">
        <w:t>,</w:t>
      </w:r>
      <w:r w:rsidR="007810E7">
        <w:t xml:space="preserve"> </w:t>
      </w:r>
      <w:r w:rsidRPr="0036604B">
        <w:t xml:space="preserve">was introduced by </w:t>
      </w:r>
      <w:r w:rsidR="00381CBB" w:rsidRPr="00381CBB">
        <w:t xml:space="preserve">Karami et al. </w:t>
      </w:r>
      <w:r w:rsidR="00494C27">
        <w:t xml:space="preserve">in </w:t>
      </w:r>
      <w:r w:rsidR="00381CBB" w:rsidRPr="00381CBB">
        <w:t>2021</w:t>
      </w:r>
      <w:r>
        <w:t xml:space="preserve"> </w:t>
      </w:r>
      <w:r w:rsidR="00D80BA1">
        <w:fldChar w:fldCharType="begin"/>
      </w:r>
      <w:r w:rsidR="00F66024">
        <w:instrText xml:space="preserve"> ADDIN EN.CITE &lt;EndNote&gt;&lt;Cite&gt;&lt;Author&gt;Karami&lt;/Author&gt;&lt;Year&gt;2021&lt;/Year&gt;&lt;RecNum&gt;623&lt;/RecNum&gt;&lt;DisplayText&gt;[5]&lt;/DisplayText&gt;&lt;record&gt;&lt;rec-number&gt;623&lt;/rec-number&gt;&lt;foreign-keys&gt;&lt;key app="EN" db-id="9ftp5xrvm9ww2uevpt5xvwvyf9z5vxdtdf52" timestamp="1723781889"&gt;623&lt;/key&gt;&lt;/foreign-keys&gt;&lt;ref-type name="Journal Article"&gt;17&lt;/ref-type&gt;&lt;contributors&gt;&lt;authors&gt;&lt;author&gt;Karami, Hojat&lt;/author&gt;&lt;author&gt;Anaraki, Mahdi Valikhan&lt;/author&gt;&lt;author&gt;Farzin, Saeed&lt;/author&gt;&lt;author&gt;Mirjalili, Seyedali&lt;/author&gt;&lt;/authors&gt;&lt;/contributors&gt;&lt;titles&gt;&lt;title&gt;Flow Direction Algorithm (FDA): A Novel Optimization Approach for Solving Optimization Problems&lt;/title&gt;&lt;secondary-title&gt;Computers &amp;amp; Industrial Engineering&lt;/secondary-title&gt;&lt;/titles&gt;&lt;periodical&gt;&lt;full-title&gt;Computers &amp;amp; Industrial Engineering&lt;/full-title&gt;&lt;/periodical&gt;&lt;pages&gt;107224&lt;/pages&gt;&lt;volume&gt;156&lt;/volume&gt;&lt;keywords&gt;&lt;keyword&gt;Optimization&lt;/keyword&gt;&lt;keyword&gt;Heuristic&lt;/keyword&gt;&lt;keyword&gt;Benchmark&lt;/keyword&gt;&lt;keyword&gt;Metaheuristic&lt;/keyword&gt;&lt;keyword&gt;Algorithm&lt;/keyword&gt;&lt;keyword&gt;Flow direction method&lt;/keyword&gt;&lt;keyword&gt;Mathematical benchmark functions&lt;/keyword&gt;&lt;keyword&gt;Engineering problem optimization&lt;/keyword&gt;&lt;/keywords&gt;&lt;dates&gt;&lt;year&gt;2021&lt;/year&gt;&lt;pub-dates&gt;&lt;date&gt;2021/06/01/&lt;/date&gt;&lt;/pub-dates&gt;&lt;/dates&gt;&lt;isbn&gt;0360-8352&lt;/isbn&gt;&lt;urls&gt;&lt;related-urls&gt;&lt;url&gt;https://www.sciencedirect.com/science/article/pii/S0360835221001285&lt;/url&gt;&lt;/related-urls&gt;&lt;/urls&gt;&lt;electronic-resource-num&gt;https://doi.org/10.1016/j.cie.2021.107224&lt;/electronic-resource-num&gt;&lt;/record&gt;&lt;/Cite&gt;&lt;/EndNote&gt;</w:instrText>
      </w:r>
      <w:r w:rsidR="00D80BA1">
        <w:fldChar w:fldCharType="separate"/>
      </w:r>
      <w:r w:rsidR="00F66024">
        <w:rPr>
          <w:noProof/>
        </w:rPr>
        <w:t>[</w:t>
      </w:r>
      <w:hyperlink w:anchor="_ENREF_5" w:tooltip="Karami, 2021 #623" w:history="1">
        <w:r w:rsidR="00A46551">
          <w:rPr>
            <w:noProof/>
          </w:rPr>
          <w:t>5</w:t>
        </w:r>
      </w:hyperlink>
      <w:r w:rsidR="00F66024">
        <w:rPr>
          <w:noProof/>
        </w:rPr>
        <w:t>]</w:t>
      </w:r>
      <w:r w:rsidR="00D80BA1">
        <w:fldChar w:fldCharType="end"/>
      </w:r>
      <w:r w:rsidR="001009CB">
        <w:t xml:space="preserve">. </w:t>
      </w:r>
      <w:r w:rsidR="00B74A48">
        <w:t>It</w:t>
      </w:r>
      <w:r w:rsidR="000F08F1" w:rsidRPr="000F08F1">
        <w:t xml:space="preserve"> s</w:t>
      </w:r>
      <w:r w:rsidR="005014AD">
        <w:t>t</w:t>
      </w:r>
      <w:r w:rsidR="000F08F1" w:rsidRPr="000F08F1">
        <w:t xml:space="preserve">imulates the formation of runoff </w:t>
      </w:r>
      <w:r w:rsidR="003D657E">
        <w:t>that flows</w:t>
      </w:r>
      <w:r w:rsidR="0099453C">
        <w:t xml:space="preserve"> </w:t>
      </w:r>
      <w:r w:rsidR="00AE4ADC">
        <w:t xml:space="preserve">toward the </w:t>
      </w:r>
      <w:r w:rsidR="00AE4ADC" w:rsidRPr="000F08F1">
        <w:t>drainage</w:t>
      </w:r>
      <w:r w:rsidR="00AE4ADC">
        <w:t xml:space="preserve"> </w:t>
      </w:r>
      <w:r w:rsidR="00AE4ADC" w:rsidRPr="009A0ABC">
        <w:t>basin's outlet</w:t>
      </w:r>
      <w:r w:rsidR="00AE4ADC">
        <w:t xml:space="preserve"> </w:t>
      </w:r>
      <w:r w:rsidR="002968E5" w:rsidRPr="002968E5">
        <w:t>along the land's slope.</w:t>
      </w:r>
      <w:r w:rsidR="00C57AD6">
        <w:t xml:space="preserve"> </w:t>
      </w:r>
      <w:r w:rsidR="00D515BC" w:rsidRPr="0090457A">
        <w:t xml:space="preserve">The FDA uses the D8 method, </w:t>
      </w:r>
      <w:r w:rsidR="005014AD">
        <w:t>created by O'Callaghan and Mark in 1984</w:t>
      </w:r>
      <w:r w:rsidR="0020402D">
        <w:t xml:space="preserve"> </w:t>
      </w:r>
      <w:r w:rsidR="0020402D">
        <w:fldChar w:fldCharType="begin"/>
      </w:r>
      <w:r w:rsidR="007B6C2C">
        <w:instrText xml:space="preserve"> ADDIN EN.CITE &lt;EndNote&gt;&lt;Cite&gt;&lt;Author&gt;O&amp;apos;Callaghan&lt;/Author&gt;&lt;Year&gt;1984&lt;/Year&gt;&lt;RecNum&gt;651&lt;/RecNum&gt;&lt;DisplayText&gt;[33]&lt;/DisplayText&gt;&lt;record&gt;&lt;rec-number&gt;651&lt;/rec-number&gt;&lt;foreign-keys&gt;&lt;key app="EN" db-id="9ftp5xrvm9ww2uevpt5xvwvyf9z5vxdtdf52" timestamp="1724249422"&gt;651&lt;/key&gt;&lt;/foreign-keys&gt;&lt;ref-type name="Journal Article"&gt;17&lt;/ref-type&gt;&lt;contributors&gt;&lt;authors&gt;&lt;author&gt;O&amp;apos;Callaghan, John F.&lt;/author&gt;&lt;author&gt;Mark, David M.&lt;/author&gt;&lt;/authors&gt;&lt;/contributors&gt;&lt;titles&gt;&lt;title&gt;The extraction of drainage networks from digital elevation data&lt;/title&gt;&lt;secondary-title&gt;Computer Vision, Graphics, and Image Processing&lt;/secondary-title&gt;&lt;/titles&gt;&lt;periodical&gt;&lt;full-title&gt;Computer Vision, Graphics, and Image Processing&lt;/full-title&gt;&lt;/periodical&gt;&lt;pages&gt;323-344&lt;/pages&gt;&lt;volume&gt;28&lt;/volume&gt;&lt;number&gt;3&lt;/number&gt;&lt;dates&gt;&lt;year&gt;1984&lt;/year&gt;&lt;pub-dates&gt;&lt;date&gt;1984/12/01/&lt;/date&gt;&lt;/pub-dates&gt;&lt;/dates&gt;&lt;isbn&gt;0734-189X&lt;/isbn&gt;&lt;urls&gt;&lt;related-urls&gt;&lt;url&gt;https://www.sciencedirect.com/science/article/pii/S0734189X84800110&lt;/url&gt;&lt;/related-urls&gt;&lt;/urls&gt;&lt;electronic-resource-num&gt;https://doi.org/10.1016/S0734-189X(84)80011-0&lt;/electronic-resource-num&gt;&lt;/record&gt;&lt;/Cite&gt;&lt;/EndNote&gt;</w:instrText>
      </w:r>
      <w:r w:rsidR="0020402D">
        <w:fldChar w:fldCharType="separate"/>
      </w:r>
      <w:r w:rsidR="007B6C2C">
        <w:rPr>
          <w:noProof/>
        </w:rPr>
        <w:t>[</w:t>
      </w:r>
      <w:hyperlink w:anchor="_ENREF_33" w:tooltip="O'Callaghan, 1984 #651" w:history="1">
        <w:r w:rsidR="00A46551">
          <w:rPr>
            <w:noProof/>
          </w:rPr>
          <w:t>33</w:t>
        </w:r>
      </w:hyperlink>
      <w:r w:rsidR="007B6C2C">
        <w:rPr>
          <w:noProof/>
        </w:rPr>
        <w:t>]</w:t>
      </w:r>
      <w:r w:rsidR="0020402D">
        <w:fldChar w:fldCharType="end"/>
      </w:r>
      <w:r w:rsidR="005014AD">
        <w:t>, to simulate the runoff behavio</w:t>
      </w:r>
      <w:r w:rsidR="005A57FF">
        <w:t>u</w:t>
      </w:r>
      <w:r w:rsidR="005014AD">
        <w:t>r</w:t>
      </w:r>
      <w:r w:rsidR="00D515BC" w:rsidRPr="0090457A">
        <w:t xml:space="preserve">. </w:t>
      </w:r>
      <w:r w:rsidR="005014AD">
        <w:t xml:space="preserve">This method sends </w:t>
      </w:r>
      <w:r w:rsidR="00280A19">
        <w:t xml:space="preserve">the </w:t>
      </w:r>
      <w:r w:rsidR="005014AD">
        <w:t>flow</w:t>
      </w:r>
      <w:r w:rsidR="00D515BC" w:rsidRPr="0090457A">
        <w:t xml:space="preserve"> to </w:t>
      </w:r>
      <w:r w:rsidR="00FE471D">
        <w:t xml:space="preserve">the lowest </w:t>
      </w:r>
      <w:r w:rsidR="00BB14D2">
        <w:t>cell</w:t>
      </w:r>
      <w:r w:rsidR="00D515BC" w:rsidRPr="0090457A">
        <w:t xml:space="preserve"> </w:t>
      </w:r>
      <w:r w:rsidR="00BB14D2">
        <w:t>in</w:t>
      </w:r>
      <w:r w:rsidR="00D515BC" w:rsidRPr="0090457A">
        <w:t xml:space="preserve"> the eight next to it (Jenson &amp; Domingue, 1988)</w:t>
      </w:r>
      <w:r w:rsidR="00A97292">
        <w:t xml:space="preserve"> </w:t>
      </w:r>
      <w:r w:rsidR="00A97292">
        <w:fldChar w:fldCharType="begin"/>
      </w:r>
      <w:r w:rsidR="007B6C2C">
        <w:instrText xml:space="preserve"> ADDIN EN.CITE &lt;EndNote&gt;&lt;Cite&gt;&lt;Author&gt;Jenson&lt;/Author&gt;&lt;Year&gt;1988&lt;/Year&gt;&lt;RecNum&gt;652&lt;/RecNum&gt;&lt;DisplayText&gt;[34]&lt;/DisplayText&gt;&lt;record&gt;&lt;rec-number&gt;652&lt;/rec-number&gt;&lt;foreign-keys&gt;&lt;key app="EN" db-id="9ftp5xrvm9ww2uevpt5xvwvyf9z5vxdtdf52" timestamp="1724249623"&gt;652&lt;/key&gt;&lt;/foreign-keys&gt;&lt;ref-type name="Journal Article"&gt;17&lt;/ref-type&gt;&lt;contributors&gt;&lt;authors&gt;&lt;author&gt;Jenson, Susan K.&lt;/author&gt;&lt;author&gt;Domingue, Julia O.&lt;/author&gt;&lt;/authors&gt;&lt;/contributors&gt;&lt;titles&gt;&lt;title&gt;Extracting topographic structure from digital elevation data for geographic information-system analysis&lt;/title&gt;&lt;secondary-title&gt;Photogrammetric Engineering and Remote Sensing&lt;/secondary-title&gt;&lt;/titles&gt;&lt;periodical&gt;&lt;full-title&gt;Photogrammetric Engineering and Remote Sensing&lt;/full-title&gt;&lt;/periodical&gt;&lt;pages&gt;1593-1600&lt;/pages&gt;&lt;volume&gt;54&lt;/volume&gt;&lt;number&gt;11&lt;/number&gt;&lt;dates&gt;&lt;year&gt;1988&lt;/year&gt;&lt;/dates&gt;&lt;urls&gt;&lt;related-urls&gt;&lt;url&gt;https://pubs.usgs.gov/publication/70142175&lt;/url&gt;&lt;/related-urls&gt;&lt;/urls&gt;&lt;remote-database-name&gt;USGS Publications Warehouse&lt;/remote-database-name&gt;&lt;/record&gt;&lt;/Cite&gt;&lt;/EndNote&gt;</w:instrText>
      </w:r>
      <w:r w:rsidR="00A97292">
        <w:fldChar w:fldCharType="separate"/>
      </w:r>
      <w:r w:rsidR="007B6C2C">
        <w:rPr>
          <w:noProof/>
        </w:rPr>
        <w:t>[</w:t>
      </w:r>
      <w:hyperlink w:anchor="_ENREF_34" w:tooltip="Jenson, 1988 #652" w:history="1">
        <w:r w:rsidR="00A46551">
          <w:rPr>
            <w:noProof/>
          </w:rPr>
          <w:t>34</w:t>
        </w:r>
      </w:hyperlink>
      <w:r w:rsidR="007B6C2C">
        <w:rPr>
          <w:noProof/>
        </w:rPr>
        <w:t>]</w:t>
      </w:r>
      <w:r w:rsidR="00A97292">
        <w:fldChar w:fldCharType="end"/>
      </w:r>
      <w:r w:rsidR="00D515BC" w:rsidRPr="0090457A">
        <w:t>.</w:t>
      </w:r>
      <w:r w:rsidR="0060111E">
        <w:t xml:space="preserve"> In </w:t>
      </w:r>
      <w:r w:rsidR="005014AD">
        <w:t xml:space="preserve">the </w:t>
      </w:r>
      <w:r w:rsidR="0060111E">
        <w:t xml:space="preserve">FDA algorithm, </w:t>
      </w:r>
      <w:r w:rsidR="008D05B9">
        <w:t>each</w:t>
      </w:r>
      <w:r w:rsidR="006E5745">
        <w:t xml:space="preserve"> </w:t>
      </w:r>
      <w:r w:rsidR="00906EE8">
        <w:t>flow</w:t>
      </w:r>
      <w:r w:rsidR="002427EC">
        <w:t xml:space="preserve"> has </w:t>
      </w:r>
      <w:r w:rsidR="006E5745">
        <w:t>its</w:t>
      </w:r>
      <w:r w:rsidR="002427EC">
        <w:t xml:space="preserve"> position</w:t>
      </w:r>
      <w:r w:rsidR="00FE7BD4">
        <w:t>,</w:t>
      </w:r>
      <w:r w:rsidR="00FC490F">
        <w:t xml:space="preserve"> </w:t>
      </w:r>
      <m:oMath>
        <m:r>
          <w:rPr>
            <w:rFonts w:ascii="Cambria Math" w:hAnsi="Cambria Math"/>
          </w:rPr>
          <m:t>X</m:t>
        </m:r>
        <m:d>
          <m:dPr>
            <m:ctrlPr>
              <w:rPr>
                <w:rFonts w:ascii="Cambria Math" w:hAnsi="Cambria Math"/>
                <w:i/>
              </w:rPr>
            </m:ctrlPr>
          </m:dPr>
          <m:e>
            <m:r>
              <w:rPr>
                <w:rFonts w:ascii="Cambria Math" w:hAnsi="Cambria Math"/>
              </w:rPr>
              <m:t>i</m:t>
            </m:r>
          </m:e>
        </m:d>
      </m:oMath>
      <w:r w:rsidR="00FE7BD4">
        <w:t>,</w:t>
      </w:r>
      <w:r w:rsidR="002427EC">
        <w:t xml:space="preserve"> and height</w:t>
      </w:r>
      <w:r w:rsidR="006E5745">
        <w:t xml:space="preserve"> (fitness)</w:t>
      </w:r>
      <w:r w:rsidR="008C37FF">
        <w:t xml:space="preserve">,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i</m:t>
            </m:r>
          </m:e>
        </m:d>
      </m:oMath>
      <w:r w:rsidR="002427EC">
        <w:t>.</w:t>
      </w:r>
      <w:r w:rsidR="00AB09D8">
        <w:t xml:space="preserve"> </w:t>
      </w:r>
      <w:r w:rsidR="002606DC">
        <w:t xml:space="preserve">And each flow is surrounded by </w:t>
      </w:r>
      <m:oMath>
        <m:r>
          <w:rPr>
            <w:rFonts w:ascii="Cambria Math" w:hAnsi="Cambria Math"/>
          </w:rPr>
          <m:t>β</m:t>
        </m:r>
      </m:oMath>
      <w:r w:rsidR="002606DC">
        <w:t xml:space="preserve"> neighbor positions</w:t>
      </w:r>
      <w:r w:rsidR="00A5778D">
        <w:t>,</w:t>
      </w:r>
      <w:r w:rsidR="002606DC">
        <w:t xml:space="preserve"> </w:t>
      </w:r>
      <m:oMath>
        <m:sSub>
          <m:sSubPr>
            <m:ctrlPr>
              <w:rPr>
                <w:rFonts w:ascii="Cambria Math" w:hAnsi="Cambria Math"/>
                <w:i/>
              </w:rPr>
            </m:ctrlPr>
          </m:sSubPr>
          <m:e>
            <m:r>
              <w:rPr>
                <w:rFonts w:ascii="Cambria Math" w:hAnsi="Cambria Math"/>
              </w:rPr>
              <m:t>X</m:t>
            </m:r>
          </m:e>
          <m:sub>
            <m:r>
              <w:rPr>
                <w:rFonts w:ascii="Cambria Math" w:hAnsi="Cambria Math"/>
              </w:rPr>
              <m:t>nei</m:t>
            </m:r>
          </m:sub>
        </m:sSub>
        <m:d>
          <m:dPr>
            <m:ctrlPr>
              <w:rPr>
                <w:rFonts w:ascii="Cambria Math" w:hAnsi="Cambria Math"/>
                <w:i/>
              </w:rPr>
            </m:ctrlPr>
          </m:dPr>
          <m:e>
            <m:r>
              <w:rPr>
                <w:rFonts w:ascii="Cambria Math" w:hAnsi="Cambria Math"/>
              </w:rPr>
              <m:t>j</m:t>
            </m:r>
          </m:e>
        </m:d>
      </m:oMath>
      <w:r w:rsidR="00A5778D">
        <w:t>,</w:t>
      </w:r>
      <w:r w:rsidR="00FE7BD4">
        <w:t xml:space="preserve"> </w:t>
      </w:r>
      <w:r w:rsidR="002606DC">
        <w:t>and heights (objective function’s fitness)</w:t>
      </w:r>
      <w:r w:rsidR="00981F44">
        <w:t xml:space="preserve">,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nei</m:t>
                </m:r>
              </m:sub>
            </m:sSub>
          </m:sub>
        </m:sSub>
        <m:d>
          <m:dPr>
            <m:ctrlPr>
              <w:rPr>
                <w:rFonts w:ascii="Cambria Math" w:hAnsi="Cambria Math"/>
                <w:i/>
              </w:rPr>
            </m:ctrlPr>
          </m:dPr>
          <m:e>
            <m:r>
              <w:rPr>
                <w:rFonts w:ascii="Cambria Math" w:hAnsi="Cambria Math"/>
              </w:rPr>
              <m:t>j</m:t>
            </m:r>
          </m:e>
        </m:d>
      </m:oMath>
      <w:r w:rsidR="002606DC">
        <w:t>.</w:t>
      </w:r>
      <w:r w:rsidR="00F625C5">
        <w:t xml:space="preserve"> The neighbors’</w:t>
      </w:r>
      <w:r w:rsidR="002427EC" w:rsidRPr="002427EC">
        <w:t xml:space="preserve"> position</w:t>
      </w:r>
      <w:r w:rsidR="00F625C5">
        <w:t>s</w:t>
      </w:r>
      <w:r w:rsidR="002427EC" w:rsidRPr="002427EC">
        <w:t xml:space="preserve"> </w:t>
      </w:r>
      <w:r w:rsidR="00F625C5">
        <w:t>are</w:t>
      </w:r>
      <w:r w:rsidR="002427EC" w:rsidRPr="002427EC">
        <w:t xml:space="preserve"> </w:t>
      </w:r>
      <w:r w:rsidR="000808E8">
        <w:t>calculated by</w:t>
      </w:r>
      <w:r w:rsidR="00A97292">
        <w:t xml:space="preserve"> </w:t>
      </w:r>
      <w:r w:rsidR="00A97292">
        <w:fldChar w:fldCharType="begin"/>
      </w:r>
      <w:r w:rsidR="00A97292">
        <w:instrText xml:space="preserve"> ADDIN EN.CITE &lt;EndNote&gt;&lt;Cite&gt;&lt;Author&gt;Karami&lt;/Author&gt;&lt;Year&gt;2021&lt;/Year&gt;&lt;RecNum&gt;623&lt;/RecNum&gt;&lt;DisplayText&gt;[5]&lt;/DisplayText&gt;&lt;record&gt;&lt;rec-number&gt;623&lt;/rec-number&gt;&lt;foreign-keys&gt;&lt;key app="EN" db-id="9ftp5xrvm9ww2uevpt5xvwvyf9z5vxdtdf52" timestamp="1723781889"&gt;623&lt;/key&gt;&lt;/foreign-keys&gt;&lt;ref-type name="Journal Article"&gt;17&lt;/ref-type&gt;&lt;contributors&gt;&lt;authors&gt;&lt;author&gt;Karami, Hojat&lt;/author&gt;&lt;author&gt;Anaraki, Mahdi Valikhan&lt;/author&gt;&lt;author&gt;Farzin, Saeed&lt;/author&gt;&lt;author&gt;Mirjalili, Seyedali&lt;/author&gt;&lt;/authors&gt;&lt;/contributors&gt;&lt;titles&gt;&lt;title&gt;Flow Direction Algorithm (FDA): A Novel Optimization Approach for Solving Optimization Problems&lt;/title&gt;&lt;secondary-title&gt;Computers &amp;amp; Industrial Engineering&lt;/secondary-title&gt;&lt;/titles&gt;&lt;periodical&gt;&lt;full-title&gt;Computers &amp;amp; Industrial Engineering&lt;/full-title&gt;&lt;/periodical&gt;&lt;pages&gt;107224&lt;/pages&gt;&lt;volume&gt;156&lt;/volume&gt;&lt;keywords&gt;&lt;keyword&gt;Optimization&lt;/keyword&gt;&lt;keyword&gt;Heuristic&lt;/keyword&gt;&lt;keyword&gt;Benchmark&lt;/keyword&gt;&lt;keyword&gt;Metaheuristic&lt;/keyword&gt;&lt;keyword&gt;Algorithm&lt;/keyword&gt;&lt;keyword&gt;Flow direction method&lt;/keyword&gt;&lt;keyword&gt;Mathematical benchmark functions&lt;/keyword&gt;&lt;keyword&gt;Engineering problem optimization&lt;/keyword&gt;&lt;/keywords&gt;&lt;dates&gt;&lt;year&gt;2021&lt;/year&gt;&lt;pub-dates&gt;&lt;date&gt;2021/06/01/&lt;/date&gt;&lt;/pub-dates&gt;&lt;/dates&gt;&lt;isbn&gt;0360-8352&lt;/isbn&gt;&lt;urls&gt;&lt;related-urls&gt;&lt;url&gt;https://www.sciencedirect.com/science/article/pii/S0360835221001285&lt;/url&gt;&lt;/related-urls&gt;&lt;/urls&gt;&lt;electronic-resource-num&gt;https://doi.org/10.1016/j.cie.2021.107224&lt;/electronic-resource-num&gt;&lt;/record&gt;&lt;/Cite&gt;&lt;/EndNote&gt;</w:instrText>
      </w:r>
      <w:r w:rsidR="00A97292">
        <w:fldChar w:fldCharType="separate"/>
      </w:r>
      <w:r w:rsidR="00A97292">
        <w:rPr>
          <w:noProof/>
        </w:rPr>
        <w:t>[</w:t>
      </w:r>
      <w:hyperlink w:anchor="_ENREF_5" w:tooltip="Karami, 2021 #623" w:history="1">
        <w:r w:rsidR="00A46551">
          <w:rPr>
            <w:noProof/>
          </w:rPr>
          <w:t>5</w:t>
        </w:r>
      </w:hyperlink>
      <w:r w:rsidR="00A97292">
        <w:rPr>
          <w:noProof/>
        </w:rPr>
        <w:t>]</w:t>
      </w:r>
      <w:r w:rsidR="00A97292">
        <w:fldChar w:fldCharType="end"/>
      </w:r>
      <w:r w:rsidR="002427EC" w:rsidRPr="002427EC">
        <w:t>:</w:t>
      </w:r>
    </w:p>
    <w:p w14:paraId="2219190B" w14:textId="7C1854B0" w:rsidR="00645685" w:rsidRDefault="00645685" w:rsidP="00645685">
      <w:pPr>
        <w:ind w:left="92"/>
        <w:jc w:val="center"/>
        <w:rPr>
          <w:sz w:val="14"/>
        </w:rPr>
      </w:pPr>
    </w:p>
    <w:tbl>
      <w:tblPr>
        <w:tblW w:w="5000" w:type="pct"/>
        <w:tblLook w:val="04A0" w:firstRow="1" w:lastRow="0" w:firstColumn="1" w:lastColumn="0" w:noHBand="0" w:noVBand="1"/>
      </w:tblPr>
      <w:tblGrid>
        <w:gridCol w:w="9252"/>
        <w:gridCol w:w="669"/>
      </w:tblGrid>
      <w:tr w:rsidR="00645685" w:rsidRPr="00DD53BC" w14:paraId="6591C6E8" w14:textId="77777777" w:rsidTr="00095E8E">
        <w:tc>
          <w:tcPr>
            <w:tcW w:w="4663" w:type="pct"/>
            <w:vAlign w:val="center"/>
          </w:tcPr>
          <w:p w14:paraId="342FD447" w14:textId="4F0A1C2A" w:rsidR="00645685" w:rsidRPr="00DD53BC" w:rsidRDefault="002C018A" w:rsidP="00991CD9">
            <w:pPr>
              <w:pStyle w:val="banggiua"/>
            </w:pPr>
            <m:oMathPara>
              <m:oMath>
                <m:sSub>
                  <m:sSubPr>
                    <m:ctrlPr>
                      <w:rPr>
                        <w:rFonts w:ascii="Cambria Math" w:hAnsi="Cambria Math"/>
                      </w:rPr>
                    </m:ctrlPr>
                  </m:sSubPr>
                  <m:e>
                    <m:r>
                      <w:rPr>
                        <w:rFonts w:ascii="Cambria Math" w:hAnsi="Cambria Math"/>
                      </w:rPr>
                      <m:t>X</m:t>
                    </m:r>
                  </m:e>
                  <m:sub>
                    <m:r>
                      <w:rPr>
                        <w:rFonts w:ascii="Cambria Math" w:hAnsi="Cambria Math"/>
                      </w:rPr>
                      <m:t>nei</m:t>
                    </m:r>
                  </m:sub>
                </m:sSub>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randn</m:t>
                </m:r>
                <m:r>
                  <m:rPr>
                    <m:sty m:val="p"/>
                  </m:rPr>
                  <w:rPr>
                    <w:rFonts w:ascii="Cambria Math" w:hAnsi="Cambria Math"/>
                  </w:rPr>
                  <m:t>×</m:t>
                </m:r>
                <m:r>
                  <w:rPr>
                    <w:rFonts w:ascii="Cambria Math" w:hAnsi="Cambria Math"/>
                  </w:rPr>
                  <m:t>Δ</m:t>
                </m:r>
              </m:oMath>
            </m:oMathPara>
          </w:p>
        </w:tc>
        <w:tc>
          <w:tcPr>
            <w:tcW w:w="337" w:type="pct"/>
            <w:vAlign w:val="center"/>
          </w:tcPr>
          <w:p w14:paraId="29EF8A1A" w14:textId="31A2F9C7" w:rsidR="00645685" w:rsidRPr="00DD53BC" w:rsidRDefault="00645685" w:rsidP="00991CD9">
            <w:pPr>
              <w:pStyle w:val="banggiua"/>
            </w:pPr>
            <w:bookmarkStart w:id="19" w:name="_Ref168603332"/>
            <w:r w:rsidRPr="00DD53BC">
              <w:t>(</w:t>
            </w:r>
            <w:fldSimple w:instr=" SEQ Equation \* ARABIC ">
              <w:r w:rsidR="009203E2">
                <w:rPr>
                  <w:noProof/>
                </w:rPr>
                <w:t>3</w:t>
              </w:r>
            </w:fldSimple>
            <w:r w:rsidRPr="00DD53BC">
              <w:t>)</w:t>
            </w:r>
            <w:bookmarkEnd w:id="19"/>
          </w:p>
        </w:tc>
      </w:tr>
    </w:tbl>
    <w:p w14:paraId="443DC3E6" w14:textId="69F51F19" w:rsidR="00C55073" w:rsidRDefault="007D253D" w:rsidP="007D253D">
      <w:pPr>
        <w:pStyle w:val="thuong0"/>
      </w:pPr>
      <w:r>
        <w:t>where</w:t>
      </w:r>
      <w:r w:rsidR="00975F0E">
        <w:t xml:space="preserve"> </w:t>
      </w:r>
      <m:oMath>
        <m:r>
          <w:rPr>
            <w:rFonts w:ascii="Cambria Math" w:hAnsi="Cambria Math"/>
          </w:rPr>
          <m:t>randn</m:t>
        </m:r>
      </m:oMath>
      <w:r w:rsidR="00975F0E">
        <w:t xml:space="preserve"> is a random value with a normal distribution</w:t>
      </w:r>
      <w:r w:rsidR="005A57FF">
        <w:t>, a</w:t>
      </w:r>
      <w:r w:rsidR="008A5125">
        <w:t xml:space="preserve">nd </w:t>
      </w:r>
      <m:oMath>
        <m:r>
          <w:rPr>
            <w:rFonts w:ascii="Cambria Math" w:hAnsi="Cambria Math"/>
          </w:rPr>
          <m:t>Δ</m:t>
        </m:r>
      </m:oMath>
      <w:r w:rsidR="008A5125" w:rsidRPr="002427EC">
        <w:t xml:space="preserve"> </w:t>
      </w:r>
      <w:r w:rsidR="008A5125">
        <w:t xml:space="preserve">stands for the </w:t>
      </w:r>
      <w:r w:rsidR="008A5125" w:rsidRPr="002427EC">
        <w:t>neighbo</w:t>
      </w:r>
      <w:r w:rsidR="005A57FF">
        <w:t>u</w:t>
      </w:r>
      <w:r w:rsidR="008A5125" w:rsidRPr="002427EC">
        <w:t>rhood radius</w:t>
      </w:r>
      <w:r w:rsidR="008F7BD1">
        <w:t>,</w:t>
      </w:r>
      <w:r w:rsidR="00082603">
        <w:t xml:space="preserve"> </w:t>
      </w:r>
      <w:r w:rsidR="005014AD">
        <w:t>which</w:t>
      </w:r>
      <w:r w:rsidR="00082603">
        <w:t xml:space="preserve"> </w:t>
      </w:r>
      <w:r w:rsidR="00E66724">
        <w:t>controls</w:t>
      </w:r>
      <w:r w:rsidR="009F618C">
        <w:t xml:space="preserve"> </w:t>
      </w:r>
      <w:r w:rsidR="00AC0BA1">
        <w:t xml:space="preserve">the range </w:t>
      </w:r>
      <w:r w:rsidR="008F7BD1">
        <w:t>of searching</w:t>
      </w:r>
      <w:r w:rsidR="009F618C">
        <w:t xml:space="preserve"> space</w:t>
      </w:r>
      <w:r w:rsidR="00CC2A17">
        <w:t>.</w:t>
      </w:r>
      <w:r w:rsidR="00CC2A17" w:rsidRPr="00CC2A17">
        <w:t xml:space="preserve"> This radius is found using the formula below</w:t>
      </w:r>
      <w:r w:rsidR="00A97292">
        <w:t xml:space="preserve"> </w:t>
      </w:r>
      <w:r w:rsidR="00A97292">
        <w:fldChar w:fldCharType="begin"/>
      </w:r>
      <w:r w:rsidR="00A97292">
        <w:instrText xml:space="preserve"> ADDIN EN.CITE &lt;EndNote&gt;&lt;Cite&gt;&lt;Author&gt;Karami&lt;/Author&gt;&lt;Year&gt;2021&lt;/Year&gt;&lt;RecNum&gt;623&lt;/RecNum&gt;&lt;DisplayText&gt;[5]&lt;/DisplayText&gt;&lt;record&gt;&lt;rec-number&gt;623&lt;/rec-number&gt;&lt;foreign-keys&gt;&lt;key app="EN" db-id="9ftp5xrvm9ww2uevpt5xvwvyf9z5vxdtdf52" timestamp="1723781889"&gt;623&lt;/key&gt;&lt;/foreign-keys&gt;&lt;ref-type name="Journal Article"&gt;17&lt;/ref-type&gt;&lt;contributors&gt;&lt;authors&gt;&lt;author&gt;Karami, Hojat&lt;/author&gt;&lt;author&gt;Anaraki, Mahdi Valikhan&lt;/author&gt;&lt;author&gt;Farzin, Saeed&lt;/author&gt;&lt;author&gt;Mirjalili, Seyedali&lt;/author&gt;&lt;/authors&gt;&lt;/contributors&gt;&lt;titles&gt;&lt;title&gt;Flow Direction Algorithm (FDA): A Novel Optimization Approach for Solving Optimization Problems&lt;/title&gt;&lt;secondary-title&gt;Computers &amp;amp; Industrial Engineering&lt;/secondary-title&gt;&lt;/titles&gt;&lt;periodical&gt;&lt;full-title&gt;Computers &amp;amp; Industrial Engineering&lt;/full-title&gt;&lt;/periodical&gt;&lt;pages&gt;107224&lt;/pages&gt;&lt;volume&gt;156&lt;/volume&gt;&lt;keywords&gt;&lt;keyword&gt;Optimization&lt;/keyword&gt;&lt;keyword&gt;Heuristic&lt;/keyword&gt;&lt;keyword&gt;Benchmark&lt;/keyword&gt;&lt;keyword&gt;Metaheuristic&lt;/keyword&gt;&lt;keyword&gt;Algorithm&lt;/keyword&gt;&lt;keyword&gt;Flow direction method&lt;/keyword&gt;&lt;keyword&gt;Mathematical benchmark functions&lt;/keyword&gt;&lt;keyword&gt;Engineering problem optimization&lt;/keyword&gt;&lt;/keywords&gt;&lt;dates&gt;&lt;year&gt;2021&lt;/year&gt;&lt;pub-dates&gt;&lt;date&gt;2021/06/01/&lt;/date&gt;&lt;/pub-dates&gt;&lt;/dates&gt;&lt;isbn&gt;0360-8352&lt;/isbn&gt;&lt;urls&gt;&lt;related-urls&gt;&lt;url&gt;https://www.sciencedirect.com/science/article/pii/S0360835221001285&lt;/url&gt;&lt;/related-urls&gt;&lt;/urls&gt;&lt;electronic-resource-num&gt;https://doi.org/10.1016/j.cie.2021.107224&lt;/electronic-resource-num&gt;&lt;/record&gt;&lt;/Cite&gt;&lt;/EndNote&gt;</w:instrText>
      </w:r>
      <w:r w:rsidR="00A97292">
        <w:fldChar w:fldCharType="separate"/>
      </w:r>
      <w:r w:rsidR="00A97292">
        <w:rPr>
          <w:noProof/>
        </w:rPr>
        <w:t>[</w:t>
      </w:r>
      <w:hyperlink w:anchor="_ENREF_5" w:tooltip="Karami, 2021 #623" w:history="1">
        <w:r w:rsidR="00A46551">
          <w:rPr>
            <w:noProof/>
          </w:rPr>
          <w:t>5</w:t>
        </w:r>
      </w:hyperlink>
      <w:r w:rsidR="00A97292">
        <w:rPr>
          <w:noProof/>
        </w:rPr>
        <w:t>]</w:t>
      </w:r>
      <w:r w:rsidR="00A97292">
        <w:fldChar w:fldCharType="end"/>
      </w:r>
      <w:r w:rsidR="004F354B">
        <w:t>:</w:t>
      </w:r>
    </w:p>
    <w:tbl>
      <w:tblPr>
        <w:tblW w:w="5000" w:type="pct"/>
        <w:tblLook w:val="04A0" w:firstRow="1" w:lastRow="0" w:firstColumn="1" w:lastColumn="0" w:noHBand="0" w:noVBand="1"/>
      </w:tblPr>
      <w:tblGrid>
        <w:gridCol w:w="9252"/>
        <w:gridCol w:w="669"/>
      </w:tblGrid>
      <w:tr w:rsidR="00DC79F7" w:rsidRPr="00DD53BC" w14:paraId="20A9A55D" w14:textId="77777777" w:rsidTr="006A1F54">
        <w:tc>
          <w:tcPr>
            <w:tcW w:w="4663" w:type="pct"/>
            <w:vAlign w:val="center"/>
          </w:tcPr>
          <w:p w14:paraId="2DD3E64F" w14:textId="704F31EB" w:rsidR="00DC79F7" w:rsidRPr="00DD53BC" w:rsidRDefault="00DC79F7" w:rsidP="00991CD9">
            <w:pPr>
              <w:pStyle w:val="banggiua"/>
            </w:pPr>
            <m:oMathPara>
              <m:oMath>
                <m:r>
                  <w:rPr>
                    <w:rFonts w:ascii="Cambria Math" w:hAnsi="Cambria Math"/>
                  </w:rPr>
                  <m:t>Δ</m:t>
                </m:r>
                <m:r>
                  <m:rPr>
                    <m:sty m:val="p"/>
                  </m:rPr>
                  <w:rPr>
                    <w:rFonts w:ascii="Cambria Math" w:hAnsi="Cambria Math"/>
                    <w:lang w:val="vi-VN"/>
                  </w:rPr>
                  <m:t>=</m:t>
                </m:r>
                <m:d>
                  <m:dPr>
                    <m:ctrlPr>
                      <w:rPr>
                        <w:rFonts w:ascii="Cambria Math" w:hAnsi="Cambria Math"/>
                        <w:lang w:val="vi-VN"/>
                      </w:rPr>
                    </m:ctrlPr>
                  </m:dPr>
                  <m:e>
                    <m:r>
                      <w:rPr>
                        <w:rFonts w:ascii="Cambria Math" w:hAnsi="Cambria Math"/>
                        <w:lang w:val="vi-VN"/>
                      </w:rPr>
                      <m:t>rand</m:t>
                    </m:r>
                    <m:r>
                      <m:rPr>
                        <m:sty m:val="p"/>
                      </m:rP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rand</m:t>
                        </m:r>
                      </m:sub>
                    </m:sSub>
                    <m:r>
                      <m:rPr>
                        <m:sty m:val="p"/>
                      </m:rPr>
                      <w:rPr>
                        <w:rFonts w:ascii="Cambria Math" w:hAnsi="Cambria Math"/>
                        <w:lang w:val="vi-VN"/>
                      </w:rPr>
                      <m:t>-</m:t>
                    </m:r>
                    <m:r>
                      <w:rPr>
                        <w:rFonts w:ascii="Cambria Math" w:hAnsi="Cambria Math"/>
                        <w:lang w:val="vi-VN"/>
                      </w:rPr>
                      <m:t>rand</m:t>
                    </m:r>
                    <m:r>
                      <m:rPr>
                        <m:sty m:val="p"/>
                      </m:rPr>
                      <w:rPr>
                        <w:rFonts w:ascii="Cambria Math" w:hAnsi="Cambria Math"/>
                        <w:lang w:val="vi-VN"/>
                      </w:rPr>
                      <m:t>×</m:t>
                    </m:r>
                    <m:r>
                      <w:rPr>
                        <w:rFonts w:ascii="Cambria Math" w:hAnsi="Cambria Math"/>
                        <w:lang w:val="vi-VN"/>
                      </w:rPr>
                      <m:t>X</m:t>
                    </m:r>
                    <m:d>
                      <m:dPr>
                        <m:ctrlPr>
                          <w:rPr>
                            <w:rFonts w:ascii="Cambria Math" w:hAnsi="Cambria Math"/>
                            <w:lang w:val="vi-VN"/>
                          </w:rPr>
                        </m:ctrlPr>
                      </m:dPr>
                      <m:e>
                        <m:r>
                          <w:rPr>
                            <w:rFonts w:ascii="Cambria Math" w:hAnsi="Cambria Math"/>
                            <w:lang w:val="vi-VN"/>
                          </w:rPr>
                          <m:t>i</m:t>
                        </m:r>
                      </m:e>
                    </m:d>
                  </m:e>
                </m:d>
                <m:r>
                  <m:rPr>
                    <m:sty m:val="p"/>
                  </m:rPr>
                  <w:rPr>
                    <w:rFonts w:ascii="Cambria Math" w:hAnsi="Cambria Math"/>
                    <w:lang w:val="vi-VN"/>
                  </w:rPr>
                  <m:t>×</m:t>
                </m:r>
                <m:d>
                  <m:dPr>
                    <m:begChr m:val="‖"/>
                    <m:endChr m:val="‖"/>
                    <m:ctrlPr>
                      <w:rPr>
                        <w:rFonts w:ascii="Cambria Math" w:hAnsi="Cambria Math"/>
                        <w:lang w:val="vi-VN"/>
                      </w:rPr>
                    </m:ctrlPr>
                  </m:dPr>
                  <m:e>
                    <m:sSub>
                      <m:sSubPr>
                        <m:ctrlPr>
                          <w:rPr>
                            <w:rFonts w:ascii="Cambria Math" w:hAnsi="Cambria Math"/>
                          </w:rPr>
                        </m:ctrlPr>
                      </m:sSubPr>
                      <m:e>
                        <m:r>
                          <w:rPr>
                            <w:rFonts w:ascii="Cambria Math" w:hAnsi="Cambria Math"/>
                            <w:lang w:val="vi-VN"/>
                          </w:rPr>
                          <m:t>X</m:t>
                        </m:r>
                        <m:ctrlPr>
                          <w:rPr>
                            <w:rFonts w:ascii="Cambria Math" w:hAnsi="Cambria Math"/>
                            <w:lang w:val="vi-VN"/>
                          </w:rPr>
                        </m:ctrlPr>
                      </m:e>
                      <m:sub>
                        <m:r>
                          <w:rPr>
                            <w:rFonts w:ascii="Cambria Math" w:hAnsi="Cambria Math"/>
                            <w:lang w:val="vi-VN"/>
                          </w:rPr>
                          <m:t>l</m:t>
                        </m:r>
                        <m:r>
                          <w:rPr>
                            <w:rFonts w:ascii="Cambria Math" w:hAnsi="Cambria Math"/>
                          </w:rPr>
                          <m:t>eader</m:t>
                        </m:r>
                      </m:sub>
                    </m:sSub>
                    <m:r>
                      <m:rPr>
                        <m:sty m:val="p"/>
                      </m:rPr>
                      <w:rPr>
                        <w:rFonts w:ascii="Cambria Math" w:hAnsi="Cambria Math"/>
                        <w:lang w:val="vi-VN"/>
                      </w:rPr>
                      <m:t>-</m:t>
                    </m:r>
                    <m:r>
                      <w:rPr>
                        <w:rFonts w:ascii="Cambria Math" w:hAnsi="Cambria Math"/>
                        <w:lang w:val="vi-VN"/>
                      </w:rPr>
                      <m:t>X</m:t>
                    </m:r>
                    <m:d>
                      <m:dPr>
                        <m:ctrlPr>
                          <w:rPr>
                            <w:rFonts w:ascii="Cambria Math" w:hAnsi="Cambria Math"/>
                            <w:lang w:val="vi-VN"/>
                          </w:rPr>
                        </m:ctrlPr>
                      </m:dPr>
                      <m:e>
                        <m:r>
                          <w:rPr>
                            <w:rFonts w:ascii="Cambria Math" w:hAnsi="Cambria Math"/>
                            <w:lang w:val="vi-VN"/>
                          </w:rPr>
                          <m:t>i</m:t>
                        </m:r>
                      </m:e>
                    </m:d>
                  </m:e>
                </m:d>
                <m:r>
                  <m:rPr>
                    <m:sty m:val="p"/>
                  </m:rPr>
                  <w:rPr>
                    <w:rFonts w:ascii="Cambria Math" w:hAnsi="Cambria Math"/>
                    <w:lang w:val="vi-VN"/>
                  </w:rPr>
                  <m:t>×</m:t>
                </m:r>
                <m:r>
                  <w:rPr>
                    <w:rFonts w:ascii="Cambria Math" w:hAnsi="Cambria Math"/>
                    <w:lang w:val="vi-VN"/>
                  </w:rPr>
                  <m:t>W</m:t>
                </m:r>
              </m:oMath>
            </m:oMathPara>
          </w:p>
        </w:tc>
        <w:tc>
          <w:tcPr>
            <w:tcW w:w="337" w:type="pct"/>
            <w:vAlign w:val="center"/>
          </w:tcPr>
          <w:p w14:paraId="35372C42" w14:textId="1B54D729" w:rsidR="00DC79F7" w:rsidRPr="00DD53BC" w:rsidRDefault="00DC79F7" w:rsidP="00991CD9">
            <w:pPr>
              <w:pStyle w:val="banggiua"/>
            </w:pPr>
            <w:bookmarkStart w:id="20" w:name="_Ref174300125"/>
            <w:r w:rsidRPr="00DD53BC">
              <w:t>(</w:t>
            </w:r>
            <w:fldSimple w:instr=" SEQ Equation \* ARABIC ">
              <w:r w:rsidR="009203E2">
                <w:rPr>
                  <w:noProof/>
                </w:rPr>
                <w:t>4</w:t>
              </w:r>
            </w:fldSimple>
            <w:r w:rsidRPr="00DD53BC">
              <w:t>)</w:t>
            </w:r>
            <w:bookmarkEnd w:id="20"/>
          </w:p>
        </w:tc>
      </w:tr>
    </w:tbl>
    <w:p w14:paraId="242BA7B3" w14:textId="64DD516C" w:rsidR="00C62764" w:rsidRDefault="001B5785" w:rsidP="00C412F0">
      <w:pPr>
        <w:pStyle w:val="thuong0"/>
        <w:rPr>
          <w:lang w:val="vi-VN"/>
        </w:rPr>
      </w:pPr>
      <w:r>
        <w:t>in which</w:t>
      </w:r>
      <w:r w:rsidR="00E903CD" w:rsidRPr="00E903CD">
        <w:rPr>
          <w:lang w:val="vi-VN"/>
        </w:rPr>
        <w:t xml:space="preserve"> </w:t>
      </w:r>
      <m:oMath>
        <m:r>
          <w:rPr>
            <w:rFonts w:ascii="Cambria Math" w:hAnsi="Cambria Math"/>
            <w:lang w:val="vi-VN"/>
          </w:rPr>
          <m:t>rand</m:t>
        </m:r>
      </m:oMath>
      <w:r w:rsidR="00E903CD" w:rsidRPr="00E903CD">
        <w:rPr>
          <w:lang w:val="vi-VN"/>
        </w:rPr>
        <w:t xml:space="preserve"> is </w:t>
      </w:r>
      <w:r w:rsidR="00A97292">
        <w:rPr>
          <w:lang w:val="vi-VN"/>
        </w:rPr>
        <w:t xml:space="preserve">a </w:t>
      </w:r>
      <w:r w:rsidR="00E903CD" w:rsidRPr="00E903CD">
        <w:rPr>
          <w:lang w:val="vi-VN"/>
        </w:rPr>
        <w:t xml:space="preserve">random number with uniform distribution, </w:t>
      </w:r>
      <m:oMath>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rand</m:t>
            </m:r>
          </m:sub>
        </m:sSub>
      </m:oMath>
      <w:r w:rsidR="00E903CD" w:rsidRPr="00E903CD">
        <w:rPr>
          <w:lang w:val="vi-VN"/>
        </w:rPr>
        <w:t xml:space="preserve"> is </w:t>
      </w:r>
      <w:r w:rsidR="006C7379">
        <w:rPr>
          <w:lang w:val="vi-VN"/>
        </w:rPr>
        <w:t xml:space="preserve">a </w:t>
      </w:r>
      <w:r w:rsidR="00E903CD" w:rsidRPr="00E903CD">
        <w:rPr>
          <w:lang w:val="vi-VN"/>
        </w:rPr>
        <w:t>random position</w:t>
      </w:r>
      <w:r w:rsidR="00423B44">
        <w:t xml:space="preserve">, </w:t>
      </w:r>
      <m:oMath>
        <m:r>
          <w:rPr>
            <w:rFonts w:ascii="Cambria Math" w:hAnsi="Cambria Math"/>
            <w:lang w:val="vi-VN"/>
          </w:rPr>
          <m:t>W</m:t>
        </m:r>
      </m:oMath>
      <w:r w:rsidR="00E903CD" w:rsidRPr="00E903CD">
        <w:rPr>
          <w:lang w:val="vi-VN"/>
        </w:rPr>
        <w:t xml:space="preserve"> is a nonlinear weight.</w:t>
      </w:r>
      <w:r w:rsidR="00A507A0">
        <w:t xml:space="preserve"> </w:t>
      </w:r>
      <w:r w:rsidR="00E903CD" w:rsidRPr="00E903CD">
        <w:rPr>
          <w:lang w:val="vi-VN"/>
        </w:rPr>
        <w:t xml:space="preserve">In </w:t>
      </w:r>
      <w:r w:rsidR="0010245D">
        <w:t xml:space="preserve">Eq. </w:t>
      </w:r>
      <w:r w:rsidR="0010245D">
        <w:fldChar w:fldCharType="begin"/>
      </w:r>
      <w:r w:rsidR="0010245D">
        <w:instrText xml:space="preserve"> REF _Ref174300125 \h </w:instrText>
      </w:r>
      <w:r w:rsidR="0010245D">
        <w:fldChar w:fldCharType="separate"/>
      </w:r>
      <w:r w:rsidR="009203E2" w:rsidRPr="00DD53BC">
        <w:t>(</w:t>
      </w:r>
      <w:r w:rsidR="009203E2">
        <w:rPr>
          <w:noProof/>
        </w:rPr>
        <w:t>4</w:t>
      </w:r>
      <w:r w:rsidR="009203E2" w:rsidRPr="00DD53BC">
        <w:t>)</w:t>
      </w:r>
      <w:r w:rsidR="0010245D">
        <w:fldChar w:fldCharType="end"/>
      </w:r>
      <w:r w:rsidR="0010245D">
        <w:t>, the</w:t>
      </w:r>
      <w:r w:rsidR="00E903CD" w:rsidRPr="00E903CD">
        <w:rPr>
          <w:lang w:val="vi-VN"/>
        </w:rPr>
        <w:t xml:space="preserve"> first term </w:t>
      </w:r>
      <w:r w:rsidR="001211AF">
        <w:t>presents</w:t>
      </w:r>
      <w:r w:rsidR="00916790">
        <w:t xml:space="preserve"> the movement of</w:t>
      </w:r>
      <w:r w:rsidR="00E903CD" w:rsidRPr="00E903CD">
        <w:rPr>
          <w:lang w:val="vi-VN"/>
        </w:rPr>
        <w:t xml:space="preserve"> </w:t>
      </w:r>
      <w:r w:rsidR="00916790">
        <w:t>the</w:t>
      </w:r>
      <w:r w:rsidR="00E903CD" w:rsidRPr="00E903CD">
        <w:rPr>
          <w:lang w:val="vi-VN"/>
        </w:rPr>
        <w:t xml:space="preserve"> </w:t>
      </w:r>
      <w:r w:rsidR="0010245D">
        <w:t xml:space="preserve">flow </w:t>
      </w:r>
      <m:oMath>
        <m:r>
          <w:rPr>
            <w:rFonts w:ascii="Cambria Math" w:hAnsi="Cambria Math"/>
            <w:lang w:val="vi-VN"/>
          </w:rPr>
          <m:t>X</m:t>
        </m:r>
        <m:d>
          <m:dPr>
            <m:ctrlPr>
              <w:rPr>
                <w:rFonts w:ascii="Cambria Math" w:hAnsi="Cambria Math"/>
                <w:i/>
                <w:lang w:val="vi-VN"/>
              </w:rPr>
            </m:ctrlPr>
          </m:dPr>
          <m:e>
            <m:r>
              <w:rPr>
                <w:rFonts w:ascii="Cambria Math" w:hAnsi="Cambria Math"/>
                <w:lang w:val="vi-VN"/>
              </w:rPr>
              <m:t>i</m:t>
            </m:r>
          </m:e>
        </m:d>
      </m:oMath>
      <w:r w:rsidR="00E903CD" w:rsidRPr="00E903CD">
        <w:rPr>
          <w:lang w:val="vi-VN"/>
        </w:rPr>
        <w:t xml:space="preserve"> to random position </w:t>
      </w:r>
      <m:oMath>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rand</m:t>
            </m:r>
          </m:sub>
        </m:sSub>
      </m:oMath>
      <w:r w:rsidR="00A507A0">
        <w:t>.</w:t>
      </w:r>
      <w:r w:rsidR="0010245D">
        <w:t xml:space="preserve"> </w:t>
      </w:r>
      <w:r w:rsidR="00A507A0">
        <w:t>T</w:t>
      </w:r>
      <w:r w:rsidR="0010245D">
        <w:t>he</w:t>
      </w:r>
      <w:r w:rsidR="00E903CD" w:rsidRPr="00E903CD">
        <w:rPr>
          <w:lang w:val="vi-VN"/>
        </w:rPr>
        <w:t xml:space="preserve"> second </w:t>
      </w:r>
      <w:r w:rsidR="00916790">
        <w:t>one</w:t>
      </w:r>
      <w:r w:rsidR="00E903CD" w:rsidRPr="00E903CD">
        <w:rPr>
          <w:lang w:val="vi-VN"/>
        </w:rPr>
        <w:t xml:space="preserve"> </w:t>
      </w:r>
      <w:r w:rsidR="0010245D">
        <w:t>means that</w:t>
      </w:r>
      <w:r w:rsidR="00E903CD" w:rsidRPr="00E903CD">
        <w:rPr>
          <w:lang w:val="vi-VN"/>
        </w:rPr>
        <w:t xml:space="preserve"> </w:t>
      </w:r>
      <w:r w:rsidR="00806FAC">
        <w:t xml:space="preserve">flow </w:t>
      </w:r>
      <m:oMath>
        <m:r>
          <w:rPr>
            <w:rFonts w:ascii="Cambria Math" w:hAnsi="Cambria Math"/>
            <w:lang w:val="vi-VN"/>
          </w:rPr>
          <m:t>X</m:t>
        </m:r>
        <m:d>
          <m:dPr>
            <m:ctrlPr>
              <w:rPr>
                <w:rFonts w:ascii="Cambria Math" w:hAnsi="Cambria Math"/>
                <w:i/>
                <w:lang w:val="vi-VN"/>
              </w:rPr>
            </m:ctrlPr>
          </m:dPr>
          <m:e>
            <m:r>
              <w:rPr>
                <w:rFonts w:ascii="Cambria Math" w:hAnsi="Cambria Math"/>
                <w:lang w:val="vi-VN"/>
              </w:rPr>
              <m:t>i</m:t>
            </m:r>
          </m:e>
        </m:d>
      </m:oMath>
      <w:r w:rsidR="00E903CD" w:rsidRPr="00E903CD">
        <w:rPr>
          <w:lang w:val="vi-VN"/>
        </w:rPr>
        <w:t xml:space="preserve"> </w:t>
      </w:r>
      <w:r w:rsidR="00A507A0">
        <w:t>runs</w:t>
      </w:r>
      <w:r w:rsidR="00E903CD" w:rsidRPr="00E903CD">
        <w:rPr>
          <w:lang w:val="vi-VN"/>
        </w:rPr>
        <w:t xml:space="preserve"> close</w:t>
      </w:r>
      <w:r w:rsidR="00A507A0">
        <w:t>r</w:t>
      </w:r>
      <w:r w:rsidR="00E903CD" w:rsidRPr="00E903CD">
        <w:rPr>
          <w:lang w:val="vi-VN"/>
        </w:rPr>
        <w:t xml:space="preserve"> to </w:t>
      </w:r>
      <w:r w:rsidR="00116D80">
        <w:t xml:space="preserve">the </w:t>
      </w:r>
      <w:r w:rsidR="000E591A">
        <w:t xml:space="preserve">flow </w:t>
      </w:r>
      <w:r w:rsidR="00116D80">
        <w:t>leader</w:t>
      </w:r>
      <w:r w:rsidR="00586FE0">
        <w:t xml:space="preserve"> </w:t>
      </w:r>
      <m:oMath>
        <m:sSub>
          <m:sSubPr>
            <m:ctrlPr>
              <w:rPr>
                <w:rFonts w:ascii="Cambria Math" w:hAnsi="Cambria Math"/>
                <w:i/>
              </w:rPr>
            </m:ctrlPr>
          </m:sSubPr>
          <m:e>
            <m:r>
              <w:rPr>
                <w:rFonts w:ascii="Cambria Math" w:hAnsi="Cambria Math"/>
              </w:rPr>
              <m:t>X</m:t>
            </m:r>
          </m:e>
          <m:sub>
            <m:r>
              <w:rPr>
                <w:rFonts w:ascii="Cambria Math" w:hAnsi="Cambria Math"/>
              </w:rPr>
              <m:t>leader</m:t>
            </m:r>
          </m:sub>
        </m:sSub>
      </m:oMath>
      <w:r w:rsidR="00806FAC">
        <w:t>.</w:t>
      </w:r>
      <w:r w:rsidR="00E903CD" w:rsidRPr="00E903CD">
        <w:rPr>
          <w:lang w:val="vi-VN"/>
        </w:rPr>
        <w:t xml:space="preserve"> The </w:t>
      </w:r>
      <m:oMath>
        <m:r>
          <w:rPr>
            <w:rFonts w:ascii="Cambria Math" w:hAnsi="Cambria Math"/>
            <w:lang w:val="vi-VN"/>
          </w:rPr>
          <m:t>W</m:t>
        </m:r>
      </m:oMath>
      <w:r w:rsidR="00E903CD" w:rsidRPr="00E903CD">
        <w:rPr>
          <w:lang w:val="vi-VN"/>
        </w:rPr>
        <w:t xml:space="preserve"> in third term</w:t>
      </w:r>
      <w:r w:rsidR="0005141E">
        <w:t xml:space="preserve">, </w:t>
      </w:r>
      <w:r w:rsidR="00AA60F2">
        <w:t>that promises the escape from the local optimal in FDA</w:t>
      </w:r>
      <w:r w:rsidR="002862F4">
        <w:t>,</w:t>
      </w:r>
      <w:r w:rsidR="00AA60F2">
        <w:t xml:space="preserve"> is found </w:t>
      </w:r>
      <w:r w:rsidR="00E903CD" w:rsidRPr="00E903CD">
        <w:rPr>
          <w:lang w:val="vi-VN"/>
        </w:rPr>
        <w:t>as follows:</w:t>
      </w:r>
    </w:p>
    <w:tbl>
      <w:tblPr>
        <w:tblW w:w="5000" w:type="pct"/>
        <w:tblLook w:val="04A0" w:firstRow="1" w:lastRow="0" w:firstColumn="1" w:lastColumn="0" w:noHBand="0" w:noVBand="1"/>
      </w:tblPr>
      <w:tblGrid>
        <w:gridCol w:w="9252"/>
        <w:gridCol w:w="669"/>
      </w:tblGrid>
      <w:tr w:rsidR="00D83CA3" w:rsidRPr="00DD53BC" w14:paraId="72348D55" w14:textId="77777777" w:rsidTr="00095E8E">
        <w:tc>
          <w:tcPr>
            <w:tcW w:w="4663" w:type="pct"/>
            <w:vAlign w:val="center"/>
          </w:tcPr>
          <w:p w14:paraId="283B52CB" w14:textId="29A6B02F" w:rsidR="00D83CA3" w:rsidRPr="00DD53BC" w:rsidRDefault="00D83CA3" w:rsidP="00991CD9">
            <w:pPr>
              <w:pStyle w:val="banggiua"/>
            </w:pPr>
            <m:oMathPara>
              <m:oMath>
                <m:r>
                  <w:rPr>
                    <w:rFonts w:ascii="Cambria Math" w:hAnsi="Cambria Math"/>
                    <w:lang w:val="vi-VN"/>
                  </w:rPr>
                  <m:t>W</m:t>
                </m:r>
                <m:r>
                  <m:rPr>
                    <m:sty m:val="p"/>
                  </m:rPr>
                  <w:rPr>
                    <w:rFonts w:ascii="Cambria Math" w:hAnsi="Cambria Math"/>
                    <w:lang w:val="vi-VN"/>
                  </w:rPr>
                  <m:t>=</m:t>
                </m:r>
                <m:sSup>
                  <m:sSupPr>
                    <m:ctrlPr>
                      <w:rPr>
                        <w:rFonts w:ascii="Cambria Math" w:hAnsi="Cambria Math"/>
                        <w:lang w:val="vi-VN"/>
                      </w:rPr>
                    </m:ctrlPr>
                  </m:sSupPr>
                  <m:e>
                    <m:d>
                      <m:dPr>
                        <m:ctrlPr>
                          <w:rPr>
                            <w:rFonts w:ascii="Cambria Math" w:hAnsi="Cambria Math"/>
                            <w:lang w:val="vi-VN"/>
                          </w:rPr>
                        </m:ctrlPr>
                      </m:dPr>
                      <m:e>
                        <m:r>
                          <m:rPr>
                            <m:sty m:val="p"/>
                          </m:rPr>
                          <w:rPr>
                            <w:rFonts w:ascii="Cambria Math" w:hAnsi="Cambria Math"/>
                            <w:lang w:val="vi-VN"/>
                          </w:rPr>
                          <m:t>1-</m:t>
                        </m:r>
                        <m:f>
                          <m:fPr>
                            <m:ctrlPr>
                              <w:rPr>
                                <w:rFonts w:ascii="Cambria Math" w:hAnsi="Cambria Math"/>
                                <w:lang w:val="vi-VN"/>
                              </w:rPr>
                            </m:ctrlPr>
                          </m:fPr>
                          <m:num>
                            <m:r>
                              <w:rPr>
                                <w:rFonts w:ascii="Cambria Math" w:hAnsi="Cambria Math"/>
                                <w:lang w:val="vi-VN"/>
                              </w:rPr>
                              <m:t>iter</m:t>
                            </m:r>
                          </m:num>
                          <m:den>
                            <m:r>
                              <w:rPr>
                                <w:rFonts w:ascii="Cambria Math" w:hAnsi="Cambria Math"/>
                                <w:lang w:val="vi-VN"/>
                              </w:rPr>
                              <m:t>Ma</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iter</m:t>
                                </m:r>
                              </m:sub>
                            </m:sSub>
                          </m:den>
                        </m:f>
                      </m:e>
                    </m:d>
                  </m:e>
                  <m:sup>
                    <m:r>
                      <m:rPr>
                        <m:sty m:val="p"/>
                      </m:rPr>
                      <w:rPr>
                        <w:rFonts w:ascii="Cambria Math" w:hAnsi="Cambria Math"/>
                      </w:rPr>
                      <m:t>2</m:t>
                    </m:r>
                    <m:r>
                      <m:rPr>
                        <m:sty m:val="p"/>
                      </m:rPr>
                      <w:rPr>
                        <w:rFonts w:ascii="Cambria Math" w:hAnsi="Cambria Math"/>
                        <w:lang w:val="vi-VN"/>
                      </w:rPr>
                      <m:t>×</m:t>
                    </m:r>
                    <m:r>
                      <w:rPr>
                        <w:rFonts w:ascii="Cambria Math" w:hAnsi="Cambria Math"/>
                        <w:lang w:val="vi-VN"/>
                      </w:rPr>
                      <m:t>randn</m:t>
                    </m:r>
                  </m:sup>
                </m:sSup>
                <m:r>
                  <m:rPr>
                    <m:sty m:val="p"/>
                  </m:rPr>
                  <w:rPr>
                    <w:rFonts w:ascii="Cambria Math" w:hAnsi="Cambria Math"/>
                    <w:lang w:val="vi-VN"/>
                  </w:rPr>
                  <m:t>×</m:t>
                </m:r>
                <m:d>
                  <m:dPr>
                    <m:ctrlPr>
                      <w:rPr>
                        <w:rFonts w:ascii="Cambria Math" w:hAnsi="Cambria Math"/>
                        <w:lang w:val="vi-VN"/>
                      </w:rPr>
                    </m:ctrlPr>
                  </m:dPr>
                  <m:e>
                    <m:acc>
                      <m:accPr>
                        <m:chr m:val="̅"/>
                        <m:ctrlPr>
                          <w:rPr>
                            <w:rFonts w:ascii="Cambria Math" w:hAnsi="Cambria Math"/>
                            <w:lang w:val="vi-VN"/>
                          </w:rPr>
                        </m:ctrlPr>
                      </m:accPr>
                      <m:e>
                        <m:r>
                          <w:rPr>
                            <w:rFonts w:ascii="Cambria Math" w:hAnsi="Cambria Math"/>
                            <w:lang w:val="vi-VN"/>
                          </w:rPr>
                          <m:t>rand</m:t>
                        </m:r>
                      </m:e>
                    </m:acc>
                    <m:r>
                      <m:rPr>
                        <m:sty m:val="p"/>
                      </m:rPr>
                      <w:rPr>
                        <w:rFonts w:ascii="Cambria Math" w:hAnsi="Cambria Math"/>
                        <w:lang w:val="vi-VN"/>
                      </w:rPr>
                      <m:t>×</m:t>
                    </m:r>
                    <m:f>
                      <m:fPr>
                        <m:ctrlPr>
                          <w:rPr>
                            <w:rFonts w:ascii="Cambria Math" w:hAnsi="Cambria Math"/>
                            <w:lang w:val="vi-VN"/>
                          </w:rPr>
                        </m:ctrlPr>
                      </m:fPr>
                      <m:num>
                        <m:r>
                          <w:rPr>
                            <w:rFonts w:ascii="Cambria Math" w:hAnsi="Cambria Math"/>
                            <w:lang w:val="vi-VN"/>
                          </w:rPr>
                          <m:t>iter</m:t>
                        </m:r>
                      </m:num>
                      <m:den>
                        <m:r>
                          <w:rPr>
                            <w:rFonts w:ascii="Cambria Math" w:hAnsi="Cambria Math"/>
                            <w:lang w:val="vi-VN"/>
                          </w:rPr>
                          <m:t>Ma</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iter</m:t>
                            </m:r>
                          </m:sub>
                        </m:sSub>
                      </m:den>
                    </m:f>
                  </m:e>
                </m:d>
                <m:r>
                  <m:rPr>
                    <m:sty m:val="p"/>
                  </m:rPr>
                  <w:rPr>
                    <w:rFonts w:ascii="Cambria Math" w:hAnsi="Cambria Math"/>
                    <w:lang w:val="vi-VN"/>
                  </w:rPr>
                  <m:t>×</m:t>
                </m:r>
                <m:acc>
                  <m:accPr>
                    <m:chr m:val="̅"/>
                    <m:ctrlPr>
                      <w:rPr>
                        <w:rFonts w:ascii="Cambria Math" w:hAnsi="Cambria Math"/>
                        <w:lang w:val="vi-VN"/>
                      </w:rPr>
                    </m:ctrlPr>
                  </m:accPr>
                  <m:e>
                    <m:r>
                      <w:rPr>
                        <w:rFonts w:ascii="Cambria Math" w:hAnsi="Cambria Math"/>
                        <w:lang w:val="vi-VN"/>
                      </w:rPr>
                      <m:t>rand</m:t>
                    </m:r>
                  </m:e>
                </m:acc>
              </m:oMath>
            </m:oMathPara>
          </w:p>
        </w:tc>
        <w:tc>
          <w:tcPr>
            <w:tcW w:w="337" w:type="pct"/>
            <w:vAlign w:val="center"/>
          </w:tcPr>
          <w:p w14:paraId="06E3F4D7" w14:textId="6B816888" w:rsidR="00D83CA3" w:rsidRPr="00DD53BC" w:rsidRDefault="00D83CA3" w:rsidP="00991CD9">
            <w:pPr>
              <w:pStyle w:val="banggiua"/>
            </w:pPr>
            <w:bookmarkStart w:id="21" w:name="_Ref168603170"/>
            <w:r w:rsidRPr="00DD53BC">
              <w:t>(</w:t>
            </w:r>
            <w:fldSimple w:instr=" SEQ Equation \* ARABIC ">
              <w:r w:rsidR="009203E2">
                <w:rPr>
                  <w:noProof/>
                </w:rPr>
                <w:t>5</w:t>
              </w:r>
            </w:fldSimple>
            <w:r w:rsidRPr="00DD53BC">
              <w:t>)</w:t>
            </w:r>
            <w:bookmarkEnd w:id="21"/>
          </w:p>
        </w:tc>
      </w:tr>
    </w:tbl>
    <w:p w14:paraId="3C4F4BB5" w14:textId="23220AFD" w:rsidR="00791E43" w:rsidRDefault="00791E43" w:rsidP="008D38F1">
      <w:pPr>
        <w:pStyle w:val="thuong"/>
      </w:pPr>
      <w:r>
        <w:t xml:space="preserve">As mentioned, </w:t>
      </w:r>
      <w:r w:rsidR="00E85C15">
        <w:t xml:space="preserve">the flow goes at a velocity of </w:t>
      </w:r>
      <m:oMath>
        <m:r>
          <w:rPr>
            <w:rFonts w:ascii="Cambria Math" w:hAnsi="Cambria Math"/>
          </w:rPr>
          <m:t>V</m:t>
        </m:r>
      </m:oMath>
      <w:r w:rsidR="00E85C15">
        <w:t xml:space="preserve"> toward the neighbo</w:t>
      </w:r>
      <w:r w:rsidR="005A57FF">
        <w:t>u</w:t>
      </w:r>
      <w:r w:rsidR="00E85C15">
        <w:t>r based on the equation below:</w:t>
      </w:r>
    </w:p>
    <w:tbl>
      <w:tblPr>
        <w:tblW w:w="5000" w:type="pct"/>
        <w:tblLook w:val="04A0" w:firstRow="1" w:lastRow="0" w:firstColumn="1" w:lastColumn="0" w:noHBand="0" w:noVBand="1"/>
      </w:tblPr>
      <w:tblGrid>
        <w:gridCol w:w="9252"/>
        <w:gridCol w:w="669"/>
      </w:tblGrid>
      <w:tr w:rsidR="00791E43" w:rsidRPr="00DD53BC" w14:paraId="22D4FF04" w14:textId="77777777" w:rsidTr="00095E8E">
        <w:tc>
          <w:tcPr>
            <w:tcW w:w="4663" w:type="pct"/>
            <w:vAlign w:val="center"/>
          </w:tcPr>
          <w:p w14:paraId="2FFB3280" w14:textId="0B3566EE" w:rsidR="00791E43" w:rsidRPr="00791E43" w:rsidRDefault="00791E43" w:rsidP="00991CD9">
            <w:pPr>
              <w:pStyle w:val="banggiua"/>
              <w:rPr>
                <w:lang w:val="vi-VN"/>
              </w:rPr>
            </w:pPr>
            <m:oMathPara>
              <m:oMath>
                <m:r>
                  <w:rPr>
                    <w:rFonts w:ascii="Cambria Math" w:hAnsi="Cambria Math"/>
                    <w:lang w:val="vi-VN"/>
                  </w:rPr>
                  <m:t>V</m:t>
                </m:r>
                <m:r>
                  <m:rPr>
                    <m:sty m:val="p"/>
                  </m:rPr>
                  <w:rPr>
                    <w:rFonts w:ascii="Cambria Math" w:hAnsi="Cambria Math"/>
                    <w:lang w:val="vi-VN"/>
                  </w:rPr>
                  <m:t>=</m:t>
                </m:r>
                <m:r>
                  <w:rPr>
                    <w:rFonts w:ascii="Cambria Math" w:hAnsi="Cambria Math"/>
                    <w:lang w:val="vi-VN"/>
                  </w:rPr>
                  <m:t>randn</m:t>
                </m:r>
                <m:r>
                  <m:rPr>
                    <m:sty m:val="p"/>
                  </m:rPr>
                  <w:rPr>
                    <w:rFonts w:ascii="Cambria Math" w:hAnsi="Cambria Math"/>
                    <w:lang w:val="vi-VN"/>
                  </w:rPr>
                  <m:t>×</m:t>
                </m:r>
                <m:sSub>
                  <m:sSubPr>
                    <m:ctrlPr>
                      <w:rPr>
                        <w:rFonts w:ascii="Cambria Math" w:hAnsi="Cambria Math"/>
                        <w:lang w:val="vi-VN"/>
                      </w:rPr>
                    </m:ctrlPr>
                  </m:sSubPr>
                  <m:e>
                    <m:r>
                      <w:rPr>
                        <w:rFonts w:ascii="Cambria Math" w:hAnsi="Cambria Math"/>
                        <w:lang w:val="vi-VN"/>
                      </w:rPr>
                      <m:t>S</m:t>
                    </m:r>
                  </m:e>
                  <m:sub>
                    <m:r>
                      <m:rPr>
                        <m:sty m:val="p"/>
                      </m:rPr>
                      <w:rPr>
                        <w:rFonts w:ascii="Cambria Math" w:hAnsi="Cambria Math"/>
                        <w:lang w:val="vi-VN"/>
                      </w:rPr>
                      <m:t>0</m:t>
                    </m:r>
                  </m:sub>
                </m:sSub>
              </m:oMath>
            </m:oMathPara>
          </w:p>
        </w:tc>
        <w:tc>
          <w:tcPr>
            <w:tcW w:w="337" w:type="pct"/>
            <w:vAlign w:val="center"/>
          </w:tcPr>
          <w:p w14:paraId="52CD236D" w14:textId="69BC353E" w:rsidR="00791E43" w:rsidRPr="00DD53BC" w:rsidRDefault="00791E43" w:rsidP="00991CD9">
            <w:pPr>
              <w:pStyle w:val="banggiua"/>
            </w:pPr>
            <w:bookmarkStart w:id="22" w:name="_Ref168603496"/>
            <w:r w:rsidRPr="00DD53BC">
              <w:t>(</w:t>
            </w:r>
            <w:fldSimple w:instr=" SEQ Equation \* ARABIC ">
              <w:r w:rsidR="009203E2">
                <w:rPr>
                  <w:noProof/>
                </w:rPr>
                <w:t>6</w:t>
              </w:r>
            </w:fldSimple>
            <w:r w:rsidRPr="00DD53BC">
              <w:t>)</w:t>
            </w:r>
            <w:bookmarkEnd w:id="22"/>
          </w:p>
        </w:tc>
      </w:tr>
    </w:tbl>
    <w:p w14:paraId="26EE926E" w14:textId="18E60365" w:rsidR="00E903CD" w:rsidRDefault="00F86CA3" w:rsidP="00F86CA3">
      <w:pPr>
        <w:pStyle w:val="thuong0"/>
        <w:rPr>
          <w:lang w:val="vi-VN"/>
        </w:rPr>
      </w:pPr>
      <w:r w:rsidRPr="00F86CA3">
        <w:rPr>
          <w:lang w:val="vi-VN"/>
        </w:rPr>
        <w:t xml:space="preserve">where </w:t>
      </w:r>
      <m:oMath>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0</m:t>
            </m:r>
          </m:sub>
        </m:sSub>
      </m:oMath>
      <w:r w:rsidRPr="00F86CA3">
        <w:rPr>
          <w:lang w:val="vi-VN"/>
        </w:rPr>
        <w:t xml:space="preserve"> </w:t>
      </w:r>
      <w:r w:rsidR="00E64C6B">
        <w:t>is</w:t>
      </w:r>
      <w:r w:rsidRPr="00F86CA3">
        <w:rPr>
          <w:lang w:val="vi-VN"/>
        </w:rPr>
        <w:t xml:space="preserve"> the slope between </w:t>
      </w:r>
      <w:r w:rsidR="001268B0">
        <w:t>the current flow position and its neighbo</w:t>
      </w:r>
      <w:r w:rsidR="002862F4">
        <w:t>u</w:t>
      </w:r>
      <w:r w:rsidR="001268B0">
        <w:t xml:space="preserve">ring position. </w:t>
      </w:r>
      <w:r w:rsidR="00A97292">
        <w:t>The following relation determines it</w:t>
      </w:r>
      <w:r w:rsidRPr="00F86CA3">
        <w:rPr>
          <w:lang w:val="vi-VN"/>
        </w:rPr>
        <w:t>:</w:t>
      </w:r>
    </w:p>
    <w:tbl>
      <w:tblPr>
        <w:tblW w:w="5000" w:type="pct"/>
        <w:tblLook w:val="04A0" w:firstRow="1" w:lastRow="0" w:firstColumn="1" w:lastColumn="0" w:noHBand="0" w:noVBand="1"/>
      </w:tblPr>
      <w:tblGrid>
        <w:gridCol w:w="9252"/>
        <w:gridCol w:w="669"/>
      </w:tblGrid>
      <w:tr w:rsidR="00E51AD6" w:rsidRPr="00DD53BC" w14:paraId="3077D35C" w14:textId="77777777" w:rsidTr="00503C19">
        <w:tc>
          <w:tcPr>
            <w:tcW w:w="4663" w:type="pct"/>
            <w:vAlign w:val="center"/>
          </w:tcPr>
          <w:p w14:paraId="484D9611" w14:textId="4F6239D8" w:rsidR="00E51AD6" w:rsidRPr="0029252B" w:rsidRDefault="002C018A" w:rsidP="00991CD9">
            <w:pPr>
              <w:pStyle w:val="banggiua"/>
            </w:pPr>
            <m:oMathPara>
              <m:oMath>
                <m:sSub>
                  <m:sSubPr>
                    <m:ctrlPr>
                      <w:rPr>
                        <w:rFonts w:ascii="Cambria Math" w:hAnsi="Cambria Math"/>
                        <w:lang w:val="vi-VN"/>
                      </w:rPr>
                    </m:ctrlPr>
                  </m:sSubPr>
                  <m:e>
                    <m:r>
                      <w:rPr>
                        <w:rFonts w:ascii="Cambria Math" w:hAnsi="Cambria Math"/>
                        <w:lang w:val="vi-VN"/>
                      </w:rPr>
                      <m:t>S</m:t>
                    </m:r>
                  </m:e>
                  <m:sub>
                    <m:r>
                      <m:rPr>
                        <m:sty m:val="p"/>
                      </m:rPr>
                      <w:rPr>
                        <w:rFonts w:ascii="Cambria Math" w:hAnsi="Cambria Math"/>
                      </w:rPr>
                      <m:t>0</m:t>
                    </m:r>
                  </m:sub>
                </m:sSub>
                <m:r>
                  <m:rPr>
                    <m:sty m:val="p"/>
                  </m:rPr>
                  <w:rPr>
                    <w:rFonts w:ascii="Cambria Math" w:hAnsi="Cambria Math"/>
                    <w:lang w:val="vi-VN"/>
                  </w:rPr>
                  <m:t>=</m:t>
                </m:r>
                <m:f>
                  <m:fPr>
                    <m:ctrlPr>
                      <w:rPr>
                        <w:rFonts w:ascii="Cambria Math" w:hAnsi="Cambria Math"/>
                        <w:lang w:val="vi-VN"/>
                      </w:rPr>
                    </m:ctrlPr>
                  </m:fPr>
                  <m:num>
                    <m:sSub>
                      <m:sSubPr>
                        <m:ctrlPr>
                          <w:rPr>
                            <w:rFonts w:ascii="Cambria Math" w:hAnsi="Cambria Math"/>
                            <w:lang w:val="vi-VN"/>
                          </w:rPr>
                        </m:ctrlPr>
                      </m:sSubPr>
                      <m:e>
                        <m:r>
                          <w:rPr>
                            <w:rFonts w:ascii="Cambria Math" w:hAnsi="Cambria Math"/>
                            <w:lang w:val="vi-VN"/>
                          </w:rPr>
                          <m:t>F</m:t>
                        </m:r>
                      </m:e>
                      <m:sub>
                        <m:r>
                          <w:rPr>
                            <w:rFonts w:ascii="Cambria Math" w:hAnsi="Cambria Math"/>
                            <w:lang w:val="vi-VN"/>
                          </w:rPr>
                          <m:t>X</m:t>
                        </m:r>
                      </m:sub>
                    </m:sSub>
                    <m:d>
                      <m:dPr>
                        <m:ctrlPr>
                          <w:rPr>
                            <w:rFonts w:ascii="Cambria Math" w:hAnsi="Cambria Math"/>
                            <w:lang w:val="vi-VN"/>
                          </w:rPr>
                        </m:ctrlPr>
                      </m:dPr>
                      <m:e>
                        <m:r>
                          <w:rPr>
                            <w:rFonts w:ascii="Cambria Math" w:hAnsi="Cambria Math"/>
                            <w:lang w:val="vi-VN"/>
                          </w:rPr>
                          <m:t>i</m:t>
                        </m:r>
                      </m:e>
                    </m:d>
                    <m:r>
                      <m:rPr>
                        <m:sty m:val="p"/>
                      </m:rPr>
                      <w:rPr>
                        <w:rFonts w:ascii="Cambria Math" w:hAnsi="Cambria Math"/>
                      </w:rPr>
                      <m:t>-</m:t>
                    </m:r>
                    <m:sSubSup>
                      <m:sSubSupPr>
                        <m:ctrlPr>
                          <w:rPr>
                            <w:rFonts w:ascii="Cambria Math" w:hAnsi="Cambria Math"/>
                          </w:rPr>
                        </m:ctrlPr>
                      </m:sSubSupPr>
                      <m:e>
                        <m:sSub>
                          <m:sSubPr>
                            <m:ctrlPr>
                              <w:rPr>
                                <w:rFonts w:ascii="Cambria Math" w:hAnsi="Cambria Math"/>
                              </w:rPr>
                            </m:ctrlPr>
                          </m:sSubPr>
                          <m:e>
                            <m:r>
                              <w:rPr>
                                <w:rFonts w:ascii="Cambria Math" w:hAnsi="Cambria Math"/>
                              </w:rPr>
                              <m:t>F</m:t>
                            </m:r>
                          </m:e>
                          <m:sub>
                            <m:r>
                              <w:rPr>
                                <w:rFonts w:ascii="Cambria Math" w:hAnsi="Cambria Math"/>
                              </w:rPr>
                              <m:t>X</m:t>
                            </m:r>
                          </m:sub>
                        </m:sSub>
                      </m:e>
                      <m:sub>
                        <m:r>
                          <w:rPr>
                            <w:rFonts w:ascii="Cambria Math" w:hAnsi="Cambria Math"/>
                          </w:rPr>
                          <m:t>nei</m:t>
                        </m:r>
                      </m:sub>
                      <m:sup>
                        <m:r>
                          <w:rPr>
                            <w:rFonts w:ascii="Cambria Math" w:hAnsi="Cambria Math"/>
                          </w:rPr>
                          <m:t>leader</m:t>
                        </m:r>
                      </m:sup>
                    </m:sSubSup>
                  </m:num>
                  <m:den>
                    <m:d>
                      <m:dPr>
                        <m:begChr m:val="‖"/>
                        <m:endChr m:val="‖"/>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i</m:t>
                            </m:r>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nei</m:t>
                            </m:r>
                          </m:sub>
                          <m:sup>
                            <m:r>
                              <w:rPr>
                                <w:rFonts w:ascii="Cambria Math" w:hAnsi="Cambria Math"/>
                              </w:rPr>
                              <m:t>leader</m:t>
                            </m:r>
                          </m:sup>
                        </m:sSubSup>
                      </m:e>
                    </m:d>
                  </m:den>
                </m:f>
              </m:oMath>
            </m:oMathPara>
          </w:p>
        </w:tc>
        <w:tc>
          <w:tcPr>
            <w:tcW w:w="337" w:type="pct"/>
            <w:vAlign w:val="center"/>
          </w:tcPr>
          <w:p w14:paraId="6382EAD5" w14:textId="3D7BF645" w:rsidR="00E51AD6" w:rsidRPr="00DD53BC" w:rsidRDefault="00E51AD6" w:rsidP="00991CD9">
            <w:pPr>
              <w:pStyle w:val="banggiua"/>
            </w:pPr>
            <w:bookmarkStart w:id="23" w:name="_Ref168658226"/>
            <w:r w:rsidRPr="00DD53BC">
              <w:t>(</w:t>
            </w:r>
            <w:fldSimple w:instr=" SEQ Equation \* ARABIC ">
              <w:r w:rsidR="009203E2">
                <w:rPr>
                  <w:noProof/>
                </w:rPr>
                <w:t>7</w:t>
              </w:r>
            </w:fldSimple>
            <w:r w:rsidRPr="00DD53BC">
              <w:t>)</w:t>
            </w:r>
            <w:bookmarkEnd w:id="23"/>
          </w:p>
        </w:tc>
      </w:tr>
    </w:tbl>
    <w:p w14:paraId="21C6EE69" w14:textId="703CA9B1" w:rsidR="00E903CD" w:rsidRDefault="00F74D7E" w:rsidP="00F74D7E">
      <w:pPr>
        <w:pStyle w:val="thuong0"/>
      </w:pPr>
      <w:r w:rsidRPr="00F74D7E">
        <w:t xml:space="preserve">where </w:t>
      </w:r>
      <m:oMath>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(i)</m:t>
        </m:r>
      </m:oMath>
      <w:r w:rsidRPr="00F74D7E">
        <w:t xml:space="preserve"> and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nei</m:t>
                </m:r>
              </m:sub>
            </m:sSub>
          </m:sub>
        </m:sSub>
        <m:d>
          <m:dPr>
            <m:ctrlPr>
              <w:rPr>
                <w:rFonts w:ascii="Cambria Math" w:hAnsi="Cambria Math"/>
                <w:i/>
              </w:rPr>
            </m:ctrlPr>
          </m:dPr>
          <m:e>
            <m:r>
              <w:rPr>
                <w:rFonts w:ascii="Cambria Math" w:hAnsi="Cambria Math"/>
              </w:rPr>
              <m:t>j</m:t>
            </m:r>
          </m:e>
        </m:d>
      </m:oMath>
      <w:r w:rsidRPr="00F74D7E">
        <w:t xml:space="preserve"> represent</w:t>
      </w:r>
      <w:r w:rsidR="004E6AEB">
        <w:t>s</w:t>
      </w:r>
      <w:r w:rsidRPr="00F74D7E">
        <w:t xml:space="preserve"> the </w:t>
      </w:r>
      <w:r>
        <w:t>fitness</w:t>
      </w:r>
      <w:r w:rsidRPr="00F74D7E">
        <w:t xml:space="preserve"> </w:t>
      </w:r>
      <w:r w:rsidR="008A3D2C">
        <w:t>of</w:t>
      </w:r>
      <w:r w:rsidRPr="00F74D7E">
        <w:t xml:space="preserve"> the flow </w:t>
      </w:r>
      <m:oMath>
        <m:r>
          <w:rPr>
            <w:rFonts w:ascii="Cambria Math" w:hAnsi="Cambria Math"/>
          </w:rPr>
          <m:t>X</m:t>
        </m:r>
        <m:d>
          <m:dPr>
            <m:ctrlPr>
              <w:rPr>
                <w:rFonts w:ascii="Cambria Math" w:hAnsi="Cambria Math"/>
                <w:i/>
              </w:rPr>
            </m:ctrlPr>
          </m:dPr>
          <m:e>
            <m:r>
              <w:rPr>
                <w:rFonts w:ascii="Cambria Math" w:hAnsi="Cambria Math"/>
              </w:rPr>
              <m:t>i</m:t>
            </m:r>
          </m:e>
        </m:d>
      </m:oMath>
      <w:r w:rsidRPr="00F74D7E">
        <w:t xml:space="preserve"> and the neighbo</w:t>
      </w:r>
      <w:r w:rsidR="00A97292">
        <w:t>u</w:t>
      </w:r>
      <w:r w:rsidRPr="00F74D7E">
        <w:t xml:space="preserve">r </w:t>
      </w:r>
      <m:oMath>
        <m:sSub>
          <m:sSubPr>
            <m:ctrlPr>
              <w:rPr>
                <w:rFonts w:ascii="Cambria Math" w:hAnsi="Cambria Math"/>
                <w:i/>
              </w:rPr>
            </m:ctrlPr>
          </m:sSubPr>
          <m:e>
            <m:r>
              <w:rPr>
                <w:rFonts w:ascii="Cambria Math" w:hAnsi="Cambria Math"/>
              </w:rPr>
              <m:t>X</m:t>
            </m:r>
          </m:e>
          <m:sub>
            <m:r>
              <w:rPr>
                <w:rFonts w:ascii="Cambria Math" w:hAnsi="Cambria Math"/>
              </w:rPr>
              <m:t>nei</m:t>
            </m:r>
          </m:sub>
        </m:sSub>
        <m:r>
          <w:rPr>
            <w:rFonts w:ascii="Cambria Math" w:hAnsi="Cambria Math"/>
          </w:rPr>
          <m:t>(j)</m:t>
        </m:r>
      </m:oMath>
      <w:r w:rsidRPr="00F74D7E">
        <w:t>, respectively. The new position of the flow</w:t>
      </w:r>
      <w:r w:rsidR="008A3D2C">
        <w:t xml:space="preserve"> is defined as:</w:t>
      </w:r>
    </w:p>
    <w:tbl>
      <w:tblPr>
        <w:tblW w:w="5000" w:type="pct"/>
        <w:tblLook w:val="04A0" w:firstRow="1" w:lastRow="0" w:firstColumn="1" w:lastColumn="0" w:noHBand="0" w:noVBand="1"/>
      </w:tblPr>
      <w:tblGrid>
        <w:gridCol w:w="9252"/>
        <w:gridCol w:w="669"/>
      </w:tblGrid>
      <w:tr w:rsidR="00E51AD6" w:rsidRPr="00DD53BC" w14:paraId="371DFCCC" w14:textId="77777777" w:rsidTr="00503C19">
        <w:tc>
          <w:tcPr>
            <w:tcW w:w="4663" w:type="pct"/>
            <w:vAlign w:val="center"/>
          </w:tcPr>
          <w:p w14:paraId="3FE8E5F1" w14:textId="032A3E51" w:rsidR="00E51AD6" w:rsidRPr="005A110B" w:rsidRDefault="002C018A" w:rsidP="00991CD9">
            <w:pPr>
              <w:pStyle w:val="banggiua"/>
            </w:pPr>
            <m:oMathPara>
              <m:oMath>
                <m:sSub>
                  <m:sSubPr>
                    <m:ctrlPr>
                      <w:rPr>
                        <w:rFonts w:ascii="Cambria Math" w:hAnsi="Cambria Math"/>
                      </w:rPr>
                    </m:ctrlPr>
                  </m:sSubPr>
                  <m:e>
                    <m:r>
                      <w:rPr>
                        <w:rFonts w:ascii="Cambria Math" w:hAnsi="Cambria Math"/>
                        <w:lang w:val="vi-VN"/>
                      </w:rPr>
                      <m:t>X</m:t>
                    </m:r>
                    <m:ctrlPr>
                      <w:rPr>
                        <w:rFonts w:ascii="Cambria Math" w:hAnsi="Cambria Math"/>
                        <w:lang w:val="vi-VN"/>
                      </w:rPr>
                    </m:ctrlPr>
                  </m:e>
                  <m:sub>
                    <m:r>
                      <w:rPr>
                        <w:rFonts w:ascii="Cambria Math" w:hAnsi="Cambria Math"/>
                      </w:rPr>
                      <m:t>new</m:t>
                    </m:r>
                  </m:sub>
                </m:sSub>
                <m:d>
                  <m:dPr>
                    <m:ctrlPr>
                      <w:rPr>
                        <w:rFonts w:ascii="Cambria Math" w:hAnsi="Cambria Math"/>
                        <w:lang w:val="vi-VN"/>
                      </w:rPr>
                    </m:ctrlPr>
                  </m:dPr>
                  <m:e>
                    <m:r>
                      <w:rPr>
                        <w:rFonts w:ascii="Cambria Math" w:hAnsi="Cambria Math"/>
                        <w:lang w:val="vi-VN"/>
                      </w:rPr>
                      <m:t>i</m:t>
                    </m:r>
                  </m:e>
                </m:d>
                <m:r>
                  <m:rPr>
                    <m:sty m:val="p"/>
                  </m:rPr>
                  <w:rPr>
                    <w:rFonts w:ascii="Cambria Math" w:hAnsi="Cambria Math"/>
                    <w:lang w:val="vi-VN"/>
                  </w:rPr>
                  <m:t>=</m:t>
                </m:r>
                <m:r>
                  <w:rPr>
                    <w:rFonts w:ascii="Cambria Math" w:hAnsi="Cambria Math"/>
                    <w:lang w:val="vi-VN"/>
                  </w:rPr>
                  <m:t>X</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nei</m:t>
                        </m:r>
                      </m:sub>
                    </m:sSub>
                    <m:d>
                      <m:dPr>
                        <m:ctrlPr>
                          <w:rPr>
                            <w:rFonts w:ascii="Cambria Math" w:hAnsi="Cambria Math"/>
                          </w:rPr>
                        </m:ctrlPr>
                      </m:dPr>
                      <m:e>
                        <m:r>
                          <w:rPr>
                            <w:rFonts w:ascii="Cambria Math" w:hAnsi="Cambria Math"/>
                          </w:rPr>
                          <m:t>j</m:t>
                        </m:r>
                      </m:e>
                    </m:d>
                  </m:num>
                  <m:den>
                    <m:d>
                      <m:dPr>
                        <m:begChr m:val="‖"/>
                        <m:endChr m:val="‖"/>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nei</m:t>
                            </m:r>
                          </m:sub>
                        </m:sSub>
                        <m:d>
                          <m:dPr>
                            <m:ctrlPr>
                              <w:rPr>
                                <w:rFonts w:ascii="Cambria Math" w:hAnsi="Cambria Math"/>
                              </w:rPr>
                            </m:ctrlPr>
                          </m:dPr>
                          <m:e>
                            <m:r>
                              <w:rPr>
                                <w:rFonts w:ascii="Cambria Math" w:hAnsi="Cambria Math"/>
                              </w:rPr>
                              <m:t>j</m:t>
                            </m:r>
                          </m:e>
                        </m:d>
                      </m:e>
                    </m:d>
                  </m:den>
                </m:f>
              </m:oMath>
            </m:oMathPara>
          </w:p>
        </w:tc>
        <w:tc>
          <w:tcPr>
            <w:tcW w:w="337" w:type="pct"/>
            <w:vAlign w:val="center"/>
          </w:tcPr>
          <w:p w14:paraId="64CA11E9" w14:textId="13B23FA5" w:rsidR="00E51AD6" w:rsidRPr="00DD53BC" w:rsidRDefault="00E51AD6" w:rsidP="00991CD9">
            <w:pPr>
              <w:pStyle w:val="banggiua"/>
            </w:pPr>
            <w:bookmarkStart w:id="24" w:name="_Ref168658200"/>
            <w:r w:rsidRPr="00DD53BC">
              <w:t>(</w:t>
            </w:r>
            <w:fldSimple w:instr=" SEQ Equation \* ARABIC ">
              <w:r w:rsidR="009203E2">
                <w:rPr>
                  <w:noProof/>
                </w:rPr>
                <w:t>8</w:t>
              </w:r>
            </w:fldSimple>
            <w:r w:rsidRPr="00DD53BC">
              <w:t>)</w:t>
            </w:r>
            <w:bookmarkEnd w:id="24"/>
          </w:p>
        </w:tc>
      </w:tr>
    </w:tbl>
    <w:p w14:paraId="554B5221" w14:textId="27454427" w:rsidR="00E51AD6" w:rsidRDefault="00AE59A2" w:rsidP="000A0EF0">
      <w:pPr>
        <w:pStyle w:val="thuong0"/>
      </w:pPr>
      <w:r w:rsidRPr="00AE59A2">
        <w:lastRenderedPageBreak/>
        <w:t xml:space="preserve">where </w:t>
      </w:r>
      <m:oMath>
        <m:sSub>
          <m:sSubPr>
            <m:ctrlPr>
              <w:rPr>
                <w:rFonts w:ascii="Cambria Math" w:hAnsi="Cambria Math"/>
                <w:i/>
                <w:iCs/>
              </w:rPr>
            </m:ctrlPr>
          </m:sSubPr>
          <m:e>
            <m:r>
              <w:rPr>
                <w:rFonts w:ascii="Cambria Math" w:hAnsi="Cambria Math"/>
              </w:rPr>
              <m:t>X</m:t>
            </m:r>
          </m:e>
          <m:sub>
            <m:r>
              <w:rPr>
                <w:rFonts w:ascii="Cambria Math" w:hAnsi="Cambria Math"/>
              </w:rPr>
              <m:t>new</m:t>
            </m:r>
          </m:sub>
        </m:sSub>
        <m:r>
          <w:rPr>
            <w:rFonts w:ascii="Cambria Math" w:hAnsi="Cambria Math"/>
          </w:rPr>
          <m:t>(i)</m:t>
        </m:r>
      </m:oMath>
      <w:r w:rsidRPr="00AE59A2">
        <w:t xml:space="preserve"> </w:t>
      </w:r>
      <w:r w:rsidR="009E54E6">
        <w:t>i</w:t>
      </w:r>
      <w:r w:rsidRPr="00AE59A2">
        <w:t xml:space="preserve">s the </w:t>
      </w:r>
      <w:r w:rsidR="00F342B6">
        <w:t xml:space="preserve">flow’s </w:t>
      </w:r>
      <w:r w:rsidRPr="00AE59A2">
        <w:t>new position.</w:t>
      </w:r>
      <w:r w:rsidR="00697374">
        <w:t xml:space="preserve"> </w:t>
      </w:r>
      <w:r w:rsidR="00E30E09">
        <w:t>In case</w:t>
      </w:r>
      <w:r w:rsidR="00800743">
        <w:t xml:space="preserve"> t</w:t>
      </w:r>
      <w:r w:rsidR="002D2FCB">
        <w:t xml:space="preserve">here is </w:t>
      </w:r>
      <w:r w:rsidR="00184269">
        <w:t xml:space="preserve">no </w:t>
      </w:r>
      <w:r w:rsidR="002D2FCB">
        <w:t>no</w:t>
      </w:r>
      <w:r w:rsidR="00616FC4">
        <w:t>n-dominated</w:t>
      </w:r>
      <w:r w:rsidR="002D2FCB">
        <w:t xml:space="preserve"> </w:t>
      </w:r>
      <w:r w:rsidR="00594B12" w:rsidRPr="00697374">
        <w:t>neighbo</w:t>
      </w:r>
      <w:r w:rsidR="001F2D7E">
        <w:t>u</w:t>
      </w:r>
      <w:r w:rsidR="00594B12" w:rsidRPr="00697374">
        <w:t>r</w:t>
      </w:r>
      <w:r w:rsidR="00594B12">
        <w:t xml:space="preserve"> to the current flo</w:t>
      </w:r>
      <w:r w:rsidR="00FA17C1">
        <w:t>w</w:t>
      </w:r>
      <w:r w:rsidR="00697374" w:rsidRPr="00697374">
        <w:t xml:space="preserve">, the FDA </w:t>
      </w:r>
      <w:r w:rsidR="00184269">
        <w:t>algorithm accept</w:t>
      </w:r>
      <w:r w:rsidR="00AF18D6">
        <w:t>s</w:t>
      </w:r>
      <w:r w:rsidR="00184269">
        <w:t xml:space="preserve"> </w:t>
      </w:r>
      <w:r w:rsidR="00AF18D6">
        <w:t xml:space="preserve">an </w:t>
      </w:r>
      <w:r w:rsidR="00AF18D6" w:rsidRPr="00697374">
        <w:t xml:space="preserve">alternative </w:t>
      </w:r>
      <w:r w:rsidR="00697374" w:rsidRPr="00697374">
        <w:t>random select</w:t>
      </w:r>
      <w:r w:rsidR="00AF18D6">
        <w:t>ion</w:t>
      </w:r>
      <w:r w:rsidR="00392013">
        <w:t>, as follow</w:t>
      </w:r>
      <w:r w:rsidR="00A97292">
        <w:t>s</w:t>
      </w:r>
      <w:r w:rsidR="00697374" w:rsidRPr="00697374">
        <w:t>:</w:t>
      </w:r>
    </w:p>
    <w:tbl>
      <w:tblPr>
        <w:tblW w:w="5000" w:type="pct"/>
        <w:tblLook w:val="04A0" w:firstRow="1" w:lastRow="0" w:firstColumn="1" w:lastColumn="0" w:noHBand="0" w:noVBand="1"/>
      </w:tblPr>
      <w:tblGrid>
        <w:gridCol w:w="9252"/>
        <w:gridCol w:w="669"/>
      </w:tblGrid>
      <w:tr w:rsidR="001C09D9" w:rsidRPr="00DD53BC" w14:paraId="4D5B9897" w14:textId="77777777" w:rsidTr="00503C19">
        <w:tc>
          <w:tcPr>
            <w:tcW w:w="4663" w:type="pct"/>
            <w:vAlign w:val="center"/>
          </w:tcPr>
          <w:p w14:paraId="33D3197C" w14:textId="3AE9E1F1" w:rsidR="001C09D9" w:rsidRPr="005A110B" w:rsidRDefault="00410B80" w:rsidP="00991CD9">
            <w:pPr>
              <w:pStyle w:val="banggiua"/>
            </w:pPr>
            <w:r>
              <w:t xml:space="preserve">if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i</m:t>
                  </m:r>
                </m:e>
              </m:d>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new</m:t>
                  </m:r>
                </m:sub>
              </m:sSub>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randn</m:t>
              </m:r>
              <m:r>
                <m:rPr>
                  <m:sty m:val="p"/>
                </m:rP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i</m:t>
                      </m:r>
                    </m:e>
                  </m:d>
                </m:e>
              </m:d>
            </m:oMath>
          </w:p>
        </w:tc>
        <w:tc>
          <w:tcPr>
            <w:tcW w:w="337" w:type="pct"/>
            <w:vAlign w:val="center"/>
          </w:tcPr>
          <w:p w14:paraId="44856AB6" w14:textId="3D7EE0E6" w:rsidR="001C09D9" w:rsidRPr="00DD53BC" w:rsidRDefault="001C09D9" w:rsidP="00991CD9">
            <w:pPr>
              <w:pStyle w:val="banggiua"/>
            </w:pPr>
            <w:bookmarkStart w:id="25" w:name="_Ref168658095"/>
            <w:r w:rsidRPr="00DD53BC">
              <w:t>(</w:t>
            </w:r>
            <w:fldSimple w:instr=" SEQ Equation \* ARABIC ">
              <w:r w:rsidR="009203E2">
                <w:rPr>
                  <w:noProof/>
                </w:rPr>
                <w:t>9</w:t>
              </w:r>
            </w:fldSimple>
            <w:r w:rsidRPr="00DD53BC">
              <w:t>)</w:t>
            </w:r>
            <w:bookmarkEnd w:id="25"/>
          </w:p>
        </w:tc>
      </w:tr>
      <w:tr w:rsidR="00150FE1" w:rsidRPr="00410B80" w14:paraId="10C17779" w14:textId="77777777" w:rsidTr="00503C19">
        <w:tc>
          <w:tcPr>
            <w:tcW w:w="4663" w:type="pct"/>
            <w:vAlign w:val="center"/>
          </w:tcPr>
          <w:p w14:paraId="07841507" w14:textId="16D39316" w:rsidR="00150FE1" w:rsidRPr="00410B80" w:rsidRDefault="00410B80" w:rsidP="00991CD9">
            <w:pPr>
              <w:pStyle w:val="banggiua"/>
            </w:pPr>
            <w:r>
              <w:t>else</w:t>
            </w:r>
            <w:r w:rsidRPr="00410B80">
              <w:rPr>
                <w:rFonts w:ascii="Times New Roman" w:hAnsi="Times New Roman"/>
              </w:rPr>
              <w:t xml:space="preserve"> </w:t>
            </w:r>
            <m:oMath>
              <m:sSub>
                <m:sSubPr>
                  <m:ctrlPr>
                    <w:rPr>
                      <w:rFonts w:ascii="Cambria Math" w:hAnsi="Cambria Math"/>
                    </w:rPr>
                  </m:ctrlPr>
                </m:sSubPr>
                <m:e>
                  <m:r>
                    <w:rPr>
                      <w:rFonts w:ascii="Cambria Math" w:hAnsi="Cambria Math"/>
                    </w:rPr>
                    <m:t>X</m:t>
                  </m:r>
                </m:e>
                <m:sub>
                  <m:r>
                    <w:rPr>
                      <w:rFonts w:ascii="Cambria Math" w:hAnsi="Cambria Math"/>
                    </w:rPr>
                    <m:t>new</m:t>
                  </m:r>
                </m:sub>
              </m:sSub>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i</m:t>
                  </m:r>
                </m:e>
              </m:d>
              <m:r>
                <m:rPr>
                  <m:sty m:val="p"/>
                </m:rPr>
                <w:rPr>
                  <w:rFonts w:ascii="Cambria Math" w:hAnsi="Cambria Math"/>
                </w:rPr>
                <m:t>+2</m:t>
              </m:r>
              <m:r>
                <w:rPr>
                  <w:rFonts w:ascii="Cambria Math" w:hAnsi="Cambria Math"/>
                </w:rPr>
                <m:t>randn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leader</m:t>
                      </m:r>
                    </m:sub>
                  </m:sSub>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i</m:t>
                      </m:r>
                    </m:e>
                  </m:d>
                </m:e>
              </m:d>
            </m:oMath>
          </w:p>
        </w:tc>
        <w:tc>
          <w:tcPr>
            <w:tcW w:w="337" w:type="pct"/>
            <w:vAlign w:val="center"/>
          </w:tcPr>
          <w:p w14:paraId="71276E5A" w14:textId="466908BB" w:rsidR="00150FE1" w:rsidRPr="00410B80" w:rsidRDefault="00311516" w:rsidP="00991CD9">
            <w:pPr>
              <w:pStyle w:val="banggiua"/>
            </w:pPr>
            <w:r w:rsidRPr="00DD53BC">
              <w:t>(</w:t>
            </w:r>
            <w:fldSimple w:instr=" SEQ Equation \* ARABIC ">
              <w:r w:rsidR="009203E2">
                <w:rPr>
                  <w:noProof/>
                </w:rPr>
                <w:t>10</w:t>
              </w:r>
            </w:fldSimple>
            <w:r w:rsidRPr="00DD53BC">
              <w:t>)</w:t>
            </w:r>
          </w:p>
        </w:tc>
      </w:tr>
    </w:tbl>
    <w:p w14:paraId="48F18F81" w14:textId="467B9DCF" w:rsidR="00F945F8" w:rsidRDefault="007716C6" w:rsidP="007716C6">
      <w:pPr>
        <w:pStyle w:val="thuong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(r)</m:t>
        </m:r>
      </m:oMath>
      <w:r>
        <w:t xml:space="preserve"> is</w:t>
      </w:r>
      <w:r w:rsidR="001C04B1">
        <w:t xml:space="preserve"> a fitness of a random flow, </w:t>
      </w:r>
      <m:oMath>
        <m:r>
          <w:rPr>
            <w:rFonts w:ascii="Cambria Math" w:hAnsi="Cambria Math"/>
          </w:rPr>
          <m:t>X(r)</m:t>
        </m:r>
      </m:oMath>
      <w:r w:rsidR="001C04B1">
        <w:t>,</w:t>
      </w:r>
      <w:r w:rsidR="00C9577C">
        <w:t xml:space="preserve"> that dominates to the current flow, </w:t>
      </w:r>
      <m:oMath>
        <m:r>
          <w:rPr>
            <w:rFonts w:ascii="Cambria Math" w:hAnsi="Cambria Math"/>
          </w:rPr>
          <m:t>X</m:t>
        </m:r>
        <m:d>
          <m:dPr>
            <m:ctrlPr>
              <w:rPr>
                <w:rFonts w:ascii="Cambria Math" w:hAnsi="Cambria Math"/>
                <w:i/>
              </w:rPr>
            </m:ctrlPr>
          </m:dPr>
          <m:e>
            <m:r>
              <w:rPr>
                <w:rFonts w:ascii="Cambria Math" w:hAnsi="Cambria Math"/>
              </w:rPr>
              <m:t>i</m:t>
            </m:r>
          </m:e>
        </m:d>
      </m:oMath>
      <w:r w:rsidR="00C9577C">
        <w:t>.</w:t>
      </w:r>
    </w:p>
    <w:p w14:paraId="471EE138" w14:textId="6B2234AC" w:rsidR="00167035" w:rsidRDefault="001A679C" w:rsidP="00167035">
      <w:pPr>
        <w:pStyle w:val="muc1"/>
      </w:pPr>
      <w:r>
        <w:t>Multi</w:t>
      </w:r>
      <w:r w:rsidR="00676534">
        <w:t>-</w:t>
      </w:r>
      <w:r w:rsidR="006C7379">
        <w:t>O</w:t>
      </w:r>
      <w:r>
        <w:t>bjective Flow D</w:t>
      </w:r>
      <w:r w:rsidR="00BA349A">
        <w:t>irection Algorithm</w:t>
      </w:r>
    </w:p>
    <w:p w14:paraId="099A3C1E" w14:textId="1A4BA572" w:rsidR="002C7B1F" w:rsidRDefault="00F02686" w:rsidP="002C7B1F">
      <w:pPr>
        <w:pStyle w:val="thuong"/>
      </w:pPr>
      <w:r>
        <w:t>As mentioned, two advanced mechanisms, a</w:t>
      </w:r>
      <w:r w:rsidRPr="001F1FAC">
        <w:t xml:space="preserve">n </w:t>
      </w:r>
      <w:r>
        <w:t>e</w:t>
      </w:r>
      <w:r w:rsidRPr="004277D0">
        <w:rPr>
          <w:lang w:val="vi-VN"/>
        </w:rPr>
        <w:t xml:space="preserve">xternal </w:t>
      </w:r>
      <w:r>
        <w:t>r</w:t>
      </w:r>
      <w:r w:rsidRPr="004277D0">
        <w:rPr>
          <w:lang w:val="vi-VN"/>
        </w:rPr>
        <w:t>epository</w:t>
      </w:r>
      <w:r w:rsidRPr="001F1FAC">
        <w:t xml:space="preserve"> </w:t>
      </w:r>
      <w:r>
        <w:t xml:space="preserve">or </w:t>
      </w:r>
      <w:r w:rsidRPr="001F1FAC">
        <w:t>archive</w:t>
      </w:r>
      <w:r>
        <w:t xml:space="preserve"> and a</w:t>
      </w:r>
      <w:r w:rsidRPr="001F1FAC">
        <w:t xml:space="preserve"> leader selection strategy</w:t>
      </w:r>
      <w:r>
        <w:t xml:space="preserve">, are implemented to improve the FDA's framework for managing MOO </w:t>
      </w:r>
      <w:r w:rsidR="00594690">
        <w:t>problems</w:t>
      </w:r>
      <w:r>
        <w:t>.</w:t>
      </w:r>
      <w:r w:rsidR="004D2702">
        <w:t xml:space="preserve"> They</w:t>
      </w:r>
      <w:r w:rsidR="001F1FAC" w:rsidRPr="001F1FAC">
        <w:t xml:space="preserve"> enable </w:t>
      </w:r>
      <w:r w:rsidR="00D55735">
        <w:t>identifying</w:t>
      </w:r>
      <w:r w:rsidR="001F1FAC" w:rsidRPr="001F1FAC">
        <w:t xml:space="preserve"> the most suitable extant position solutions from the archive to serve as leaders for the search operation.</w:t>
      </w:r>
    </w:p>
    <w:p w14:paraId="2EEBC4B9" w14:textId="77777777" w:rsidR="00DB0647" w:rsidRPr="004277D0" w:rsidRDefault="00DB0647" w:rsidP="00723CA0">
      <w:pPr>
        <w:pStyle w:val="muc2"/>
        <w:rPr>
          <w:lang w:val="vi-VN"/>
        </w:rPr>
      </w:pPr>
      <w:r w:rsidRPr="004277D0">
        <w:rPr>
          <w:lang w:val="vi-VN"/>
        </w:rPr>
        <w:t>External Repository</w:t>
      </w:r>
    </w:p>
    <w:p w14:paraId="2648F865" w14:textId="7B7A7DB8" w:rsidR="008D52C2" w:rsidRDefault="008D52C2" w:rsidP="00DB0647">
      <w:pPr>
        <w:pStyle w:val="thuong"/>
      </w:pPr>
      <w:r w:rsidRPr="008D52C2">
        <w:t xml:space="preserve">The </w:t>
      </w:r>
      <w:r w:rsidR="00D572B7">
        <w:t xml:space="preserve">external repository's primary objective </w:t>
      </w:r>
      <w:r w:rsidR="006C7379">
        <w:t>(</w:t>
      </w:r>
      <w:r w:rsidR="00D572B7">
        <w:t xml:space="preserve">an </w:t>
      </w:r>
      <w:r w:rsidR="006C7379">
        <w:t>A</w:t>
      </w:r>
      <w:r w:rsidR="00D572B7">
        <w:t>rchive</w:t>
      </w:r>
      <w:r w:rsidR="006C7379">
        <w:t>)</w:t>
      </w:r>
      <w:r w:rsidR="00D572B7">
        <w:t xml:space="preserve"> is </w:t>
      </w:r>
      <w:r w:rsidR="00017A71">
        <w:t>maintaining</w:t>
      </w:r>
      <w:r w:rsidR="00D572B7">
        <w:t xml:space="preserve"> a chronological record of the nondominated vectors</w:t>
      </w:r>
      <w:r w:rsidR="0007698C" w:rsidRPr="0007698C">
        <w:t xml:space="preserve"> identified during the search process.</w:t>
      </w:r>
      <w:r w:rsidRPr="008D52C2">
        <w:t xml:space="preserve"> The external repository consists of two essential elements: (1) the archive controller and (2) the grid</w:t>
      </w:r>
      <w:r w:rsidR="00CC11AD">
        <w:t xml:space="preserve"> mechanism</w:t>
      </w:r>
      <w:r w:rsidRPr="008D52C2">
        <w:t>.</w:t>
      </w:r>
    </w:p>
    <w:p w14:paraId="7A83B608" w14:textId="21639A8D" w:rsidR="00DB0647" w:rsidRPr="00A804E6" w:rsidRDefault="00DB0647" w:rsidP="00991CD9">
      <w:pPr>
        <w:pStyle w:val="danhsotrongbang"/>
        <w:rPr>
          <w:lang w:val="vi-VN"/>
        </w:rPr>
      </w:pPr>
      <w:r w:rsidRPr="004277D0">
        <w:rPr>
          <w:lang w:val="vi-VN"/>
        </w:rPr>
        <w:t>The Archive Controlle</w:t>
      </w:r>
      <w:r w:rsidR="00AF76A1">
        <w:t>r</w:t>
      </w:r>
    </w:p>
    <w:p w14:paraId="4037F783" w14:textId="517A4976" w:rsidR="00DB0647" w:rsidRPr="004277D0" w:rsidRDefault="004A7359" w:rsidP="00DB0647">
      <w:pPr>
        <w:pStyle w:val="thuong"/>
        <w:rPr>
          <w:lang w:val="vi-VN"/>
        </w:rPr>
      </w:pPr>
      <w:r w:rsidRPr="004A7359">
        <w:rPr>
          <w:lang w:val="vi-VN"/>
        </w:rPr>
        <w:t>The primary role of the archive controller is to determine the suitability of a solution for inclusion in the repository based on a well-defined decision-making procedure</w:t>
      </w:r>
      <w:r w:rsidR="00BF3173">
        <w:t>, as follow</w:t>
      </w:r>
      <w:r w:rsidR="00A27277">
        <w:t>s</w:t>
      </w:r>
      <w:r w:rsidR="00BF3173">
        <w:t>:</w:t>
      </w:r>
      <w:r w:rsidR="006B32A1">
        <w:t xml:space="preserve"> (</w:t>
      </w:r>
      <w:r w:rsidR="002B27AB">
        <w:t>1</w:t>
      </w:r>
      <w:r w:rsidR="006B32A1">
        <w:t>)</w:t>
      </w:r>
      <w:r w:rsidR="00BF3173">
        <w:t xml:space="preserve"> </w:t>
      </w:r>
      <w:r w:rsidR="00DB0647" w:rsidRPr="004277D0">
        <w:rPr>
          <w:lang w:val="vi-VN"/>
        </w:rPr>
        <w:t>If the external archive is empty, then the current solution is accepted</w:t>
      </w:r>
      <w:r w:rsidR="002B27AB">
        <w:t xml:space="preserve">; (2) </w:t>
      </w:r>
      <w:r w:rsidR="00D40D3B" w:rsidRPr="00D40D3B">
        <w:rPr>
          <w:lang w:val="vi-VN"/>
        </w:rPr>
        <w:t xml:space="preserve">The new solution is automatically discarded if </w:t>
      </w:r>
      <w:r w:rsidR="000F3359">
        <w:rPr>
          <w:lang w:val="vi-VN"/>
        </w:rPr>
        <w:t>an individual in the external archive dominates it</w:t>
      </w:r>
      <w:r w:rsidR="002B27AB">
        <w:t>; (3)</w:t>
      </w:r>
      <w:r w:rsidR="00385268">
        <w:t xml:space="preserve"> </w:t>
      </w:r>
      <w:r w:rsidR="007E1C2A" w:rsidRPr="007E1C2A">
        <w:rPr>
          <w:lang w:val="vi-VN"/>
        </w:rPr>
        <w:t xml:space="preserve">Alternately, any </w:t>
      </w:r>
      <w:r w:rsidR="007E1C2A">
        <w:t>member</w:t>
      </w:r>
      <w:r w:rsidR="007E1C2A" w:rsidRPr="007E1C2A">
        <w:rPr>
          <w:lang w:val="vi-VN"/>
        </w:rPr>
        <w:t xml:space="preserve">s in the archive that are dominated by the new </w:t>
      </w:r>
      <w:r w:rsidR="007E1C2A">
        <w:t>solution</w:t>
      </w:r>
      <w:r w:rsidR="007E1C2A" w:rsidRPr="007E1C2A">
        <w:rPr>
          <w:lang w:val="vi-VN"/>
        </w:rPr>
        <w:t xml:space="preserve"> are </w:t>
      </w:r>
      <w:r w:rsidR="006D62F5">
        <w:t>replaced</w:t>
      </w:r>
      <w:r w:rsidR="001D39D8">
        <w:t xml:space="preserve"> by the current solution</w:t>
      </w:r>
      <w:r w:rsidR="007E1C2A" w:rsidRPr="007E1C2A">
        <w:rPr>
          <w:lang w:val="vi-VN"/>
        </w:rPr>
        <w:t>.</w:t>
      </w:r>
      <w:r w:rsidR="002B27AB">
        <w:t xml:space="preserve"> </w:t>
      </w:r>
      <w:r w:rsidR="008349D6" w:rsidRPr="008349D6">
        <w:t xml:space="preserve">This archive has a maximal capacity, which is crucial to acknowledge. </w:t>
      </w:r>
      <w:r w:rsidR="000F3359">
        <w:t>The adaptive grid mechanism is initiated as soon as the limitation is exceeded</w:t>
      </w:r>
      <w:r w:rsidR="008349D6" w:rsidRPr="008349D6">
        <w:t>.</w:t>
      </w:r>
    </w:p>
    <w:p w14:paraId="3E1F3A8D" w14:textId="1EF37910" w:rsidR="00DB0647" w:rsidRPr="000C6A3E" w:rsidRDefault="00DB0647" w:rsidP="00991CD9">
      <w:pPr>
        <w:pStyle w:val="danhsotrongbang"/>
        <w:rPr>
          <w:lang w:val="vi-VN"/>
        </w:rPr>
      </w:pPr>
      <w:r w:rsidRPr="004277D0">
        <w:rPr>
          <w:lang w:val="vi-VN"/>
        </w:rPr>
        <w:t xml:space="preserve">The </w:t>
      </w:r>
      <w:r w:rsidR="008C3105">
        <w:t xml:space="preserve">Adaptive </w:t>
      </w:r>
      <w:r w:rsidRPr="004277D0">
        <w:rPr>
          <w:lang w:val="vi-VN"/>
        </w:rPr>
        <w:t>Grid</w:t>
      </w:r>
      <w:r w:rsidR="008B443D">
        <w:t xml:space="preserve"> Mechanism</w:t>
      </w:r>
      <w:r w:rsidRPr="004277D0">
        <w:rPr>
          <w:lang w:val="vi-VN"/>
        </w:rPr>
        <w:t xml:space="preserve"> </w:t>
      </w:r>
    </w:p>
    <w:p w14:paraId="7B6F69C6" w14:textId="188F939D" w:rsidR="00D778DD" w:rsidRDefault="00895DA5" w:rsidP="00DB0647">
      <w:pPr>
        <w:pStyle w:val="thuong"/>
      </w:pPr>
      <w:r>
        <w:t xml:space="preserve">As </w:t>
      </w:r>
      <w:r w:rsidR="00726097">
        <w:t>mentioned above</w:t>
      </w:r>
      <w:r>
        <w:t xml:space="preserve">, </w:t>
      </w:r>
      <w:r w:rsidR="00503FD8">
        <w:t xml:space="preserve">the adaptive grid method is activated if the repository reaches </w:t>
      </w:r>
      <w:r w:rsidR="006C7379">
        <w:t>its</w:t>
      </w:r>
      <w:r w:rsidR="00503FD8">
        <w:t xml:space="preserve"> maximal capacity</w:t>
      </w:r>
      <w:r w:rsidRPr="008349D6">
        <w:t>.</w:t>
      </w:r>
      <w:r w:rsidR="00161CDE">
        <w:t xml:space="preserve"> </w:t>
      </w:r>
      <w:r w:rsidR="00161CDE" w:rsidRPr="00D778DD">
        <w:t xml:space="preserve">The primary function of the grid mechanism is to preserve the variety of solutions present in the archive to the greatest extent feasible. </w:t>
      </w:r>
      <w:r w:rsidR="00770122">
        <w:t>This mechanism divides t</w:t>
      </w:r>
      <w:r w:rsidR="00D778DD" w:rsidRPr="00D778DD">
        <w:t>he objective space</w:t>
      </w:r>
      <w:r w:rsidR="00D03C36">
        <w:t xml:space="preserve"> </w:t>
      </w:r>
      <w:r w:rsidR="00D778DD" w:rsidRPr="00D778DD">
        <w:t>into many regions</w:t>
      </w:r>
      <w:r w:rsidR="007023A2">
        <w:t>, or hypercubes, corresponding to the number of objective functions.</w:t>
      </w:r>
      <w:r w:rsidR="00D778DD" w:rsidRPr="00D778DD">
        <w:t xml:space="preserve"> If a newly proposed solution exceeds the current borders of the grid, the grid is </w:t>
      </w:r>
      <w:r w:rsidR="00665F1D">
        <w:t>adapted</w:t>
      </w:r>
      <w:r w:rsidR="00D778DD" w:rsidRPr="00D778DD">
        <w:t xml:space="preserve"> to include this solution.</w:t>
      </w:r>
      <w:r w:rsidR="0096013B">
        <w:t xml:space="preserve"> </w:t>
      </w:r>
      <w:r w:rsidR="005129EF">
        <w:t>I</w:t>
      </w:r>
      <w:r w:rsidR="00726097">
        <w:t>f</w:t>
      </w:r>
      <w:r w:rsidR="00D778DD" w:rsidRPr="00D778DD">
        <w:t xml:space="preserve"> the answer is already present in the grid, it is assigned to the region with the lowest number of solutions.</w:t>
      </w:r>
    </w:p>
    <w:p w14:paraId="06E949BC" w14:textId="65DDA90F" w:rsidR="00AB498C" w:rsidRDefault="00AB498C" w:rsidP="00DB0647">
      <w:pPr>
        <w:pStyle w:val="thuong"/>
      </w:pPr>
      <w:r>
        <w:t xml:space="preserve">The adaptive grid’s primary advantage lies in its lower computational cost </w:t>
      </w:r>
      <w:r w:rsidR="00B14108">
        <w:t>than</w:t>
      </w:r>
      <w:r>
        <w:t xml:space="preserve"> niching, except when </w:t>
      </w:r>
      <w:r w:rsidR="00B14108">
        <w:t>it</w:t>
      </w:r>
      <w:r>
        <w:t xml:space="preserve"> needs frequent updates, which can equalize the computational demands. The method efficiently </w:t>
      </w:r>
      <w:r w:rsidR="006D60D1">
        <w:t>and uniformly distributes the maximum possible number of hypercubes</w:t>
      </w:r>
      <w:r>
        <w:t xml:space="preserve"> across the objective space</w:t>
      </w:r>
      <w:r w:rsidR="006D60D1">
        <w:t xml:space="preserve">. </w:t>
      </w:r>
      <w:r w:rsidR="006D60D1">
        <w:lastRenderedPageBreak/>
        <w:t>However,</w:t>
      </w:r>
      <w:r>
        <w:t xml:space="preserve"> it requires problem-specific information, such as the number of grid subdivisions, to function effectively.</w:t>
      </w:r>
    </w:p>
    <w:tbl>
      <w:tblPr>
        <w:tblStyle w:val="TableGrid"/>
        <w:tblW w:w="5000" w:type="pct"/>
        <w:tblLook w:val="04A0" w:firstRow="1" w:lastRow="0" w:firstColumn="1" w:lastColumn="0" w:noHBand="0" w:noVBand="1"/>
      </w:tblPr>
      <w:tblGrid>
        <w:gridCol w:w="2711"/>
        <w:gridCol w:w="7210"/>
      </w:tblGrid>
      <w:tr w:rsidR="005A1A3D" w:rsidRPr="00DD53BC" w14:paraId="5BF6AB51" w14:textId="5968F486" w:rsidTr="005A1A3D">
        <w:tc>
          <w:tcPr>
            <w:tcW w:w="1619" w:type="pct"/>
            <w:tcBorders>
              <w:top w:val="nil"/>
              <w:left w:val="nil"/>
              <w:bottom w:val="nil"/>
              <w:right w:val="nil"/>
            </w:tcBorders>
            <w:vAlign w:val="center"/>
          </w:tcPr>
          <w:p w14:paraId="4DF570D6" w14:textId="4AE8D7CB" w:rsidR="005A1A3D" w:rsidRDefault="005A1A3D" w:rsidP="005A1A3D">
            <w:pPr>
              <w:pStyle w:val="chuthichhinh"/>
            </w:pPr>
            <w:bookmarkStart w:id="26" w:name="_Ref175424986"/>
            <w:r>
              <w:t>Flowchart of MOFDA</w:t>
            </w:r>
            <w:bookmarkEnd w:id="26"/>
          </w:p>
        </w:tc>
        <w:tc>
          <w:tcPr>
            <w:tcW w:w="3381" w:type="pct"/>
            <w:tcBorders>
              <w:top w:val="nil"/>
              <w:left w:val="nil"/>
              <w:bottom w:val="nil"/>
              <w:right w:val="nil"/>
            </w:tcBorders>
            <w:vAlign w:val="center"/>
          </w:tcPr>
          <w:p w14:paraId="2A79AD1F" w14:textId="42241D92" w:rsidR="005A1A3D" w:rsidRDefault="001879BD" w:rsidP="00991CD9">
            <w:pPr>
              <w:pStyle w:val="banggiua"/>
            </w:pPr>
            <w:r>
              <w:rPr>
                <w:noProof/>
              </w:rPr>
              <w:drawing>
                <wp:inline distT="0" distB="0" distL="0" distR="0" wp14:anchorId="7E8F3E1B" wp14:editId="153D62C4">
                  <wp:extent cx="4441518" cy="7134046"/>
                  <wp:effectExtent l="0" t="0" r="0" b="0"/>
                  <wp:docPr id="1841918710"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18710" name="Picture 1" descr="A diagram of a flow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449331" cy="7146595"/>
                          </a:xfrm>
                          <a:prstGeom prst="rect">
                            <a:avLst/>
                          </a:prstGeom>
                        </pic:spPr>
                      </pic:pic>
                    </a:graphicData>
                  </a:graphic>
                </wp:inline>
              </w:drawing>
            </w:r>
          </w:p>
        </w:tc>
      </w:tr>
    </w:tbl>
    <w:p w14:paraId="475364F2" w14:textId="7792E4B2" w:rsidR="00706417" w:rsidRDefault="00C51F06" w:rsidP="00706417">
      <w:pPr>
        <w:pStyle w:val="muc2"/>
      </w:pPr>
      <w:r w:rsidRPr="00FA608B">
        <w:rPr>
          <w:color w:val="2E74B5" w:themeColor="accent1" w:themeShade="BF"/>
        </w:rPr>
        <w:t>Leader Selection Me</w:t>
      </w:r>
      <w:r w:rsidR="005844F4" w:rsidRPr="00FA608B">
        <w:rPr>
          <w:color w:val="2E74B5" w:themeColor="accent1" w:themeShade="BF"/>
        </w:rPr>
        <w:t>thod</w:t>
      </w:r>
      <w:r w:rsidR="00FA608B" w:rsidRPr="00FA608B">
        <w:rPr>
          <w:color w:val="2E74B5" w:themeColor="accent1" w:themeShade="BF"/>
        </w:rPr>
        <w:t xml:space="preserve"> (Hybrid Strategy)</w:t>
      </w:r>
    </w:p>
    <w:p w14:paraId="65E2094F" w14:textId="65D23665" w:rsidR="00785624" w:rsidRPr="00516C76" w:rsidRDefault="00B14108" w:rsidP="00A03771">
      <w:pPr>
        <w:pStyle w:val="thuong"/>
        <w:rPr>
          <w:color w:val="2E74B5" w:themeColor="accent1" w:themeShade="BF"/>
        </w:rPr>
      </w:pPr>
      <w:r>
        <w:rPr>
          <w:color w:val="2E74B5" w:themeColor="accent1" w:themeShade="BF"/>
        </w:rPr>
        <w:t>S</w:t>
      </w:r>
      <w:r w:rsidR="00785624" w:rsidRPr="00516C76">
        <w:rPr>
          <w:color w:val="2E74B5" w:themeColor="accent1" w:themeShade="BF"/>
        </w:rPr>
        <w:t xml:space="preserve">electing a leader </w:t>
      </w:r>
      <w:r>
        <w:rPr>
          <w:color w:val="2E74B5" w:themeColor="accent1" w:themeShade="BF"/>
        </w:rPr>
        <w:t>is crucial</w:t>
      </w:r>
      <w:r w:rsidR="00785624" w:rsidRPr="00516C76">
        <w:rPr>
          <w:color w:val="2E74B5" w:themeColor="accent1" w:themeShade="BF"/>
        </w:rPr>
        <w:t xml:space="preserve"> in guiding the search toward promising regions of the solution space</w:t>
      </w:r>
      <w:r w:rsidR="00E4536D" w:rsidRPr="00516C76">
        <w:rPr>
          <w:color w:val="2E74B5" w:themeColor="accent1" w:themeShade="BF"/>
        </w:rPr>
        <w:t xml:space="preserve"> in MOO</w:t>
      </w:r>
      <w:r w:rsidR="00785624" w:rsidRPr="00516C76">
        <w:rPr>
          <w:color w:val="2E74B5" w:themeColor="accent1" w:themeShade="BF"/>
        </w:rPr>
        <w:t>. The leader serves as a temporary reference point that influences the movement of other individuals. However, due to Pareto optimality, comparing solutions directly becomes non-trivial, as no single solution is strictly “better” than the others across all objectives.</w:t>
      </w:r>
      <w:r w:rsidR="00CF15A5" w:rsidRPr="00516C76">
        <w:rPr>
          <w:color w:val="2E74B5" w:themeColor="accent1" w:themeShade="BF"/>
        </w:rPr>
        <w:t xml:space="preserve"> </w:t>
      </w:r>
      <w:r w:rsidR="00AD0C06" w:rsidRPr="003A1C60">
        <w:rPr>
          <w:color w:val="0070C0"/>
        </w:rPr>
        <w:t xml:space="preserve">A variant of </w:t>
      </w:r>
      <w:r w:rsidR="00C627DF">
        <w:rPr>
          <w:color w:val="0070C0"/>
        </w:rPr>
        <w:t xml:space="preserve">the </w:t>
      </w:r>
      <w:r w:rsidR="00AD0C06" w:rsidRPr="003A1C60">
        <w:rPr>
          <w:color w:val="0070C0"/>
        </w:rPr>
        <w:t xml:space="preserve">MOFDA </w:t>
      </w:r>
      <w:r w:rsidR="00AD0C06" w:rsidRPr="003A1C60">
        <w:rPr>
          <w:color w:val="0070C0"/>
        </w:rPr>
        <w:lastRenderedPageBreak/>
        <w:t xml:space="preserve">algorithm </w:t>
      </w:r>
      <w:r w:rsidR="00A46551" w:rsidRPr="003A1C60">
        <w:rPr>
          <w:color w:val="0070C0"/>
        </w:rPr>
        <w:fldChar w:fldCharType="begin"/>
      </w:r>
      <w:r w:rsidR="00A46551" w:rsidRPr="003A1C60">
        <w:rPr>
          <w:color w:val="0070C0"/>
        </w:rPr>
        <w:instrText xml:space="preserve"> ADDIN EN.CITE &lt;EndNote&gt;&lt;Cite&gt;&lt;Author&gt;Khodadadi&lt;/Author&gt;&lt;Year&gt;2025&lt;/Year&gt;&lt;RecNum&gt;738&lt;/RecNum&gt;&lt;DisplayText&gt;[35]&lt;/DisplayText&gt;&lt;record&gt;&lt;rec-number&gt;738&lt;/rec-number&gt;&lt;foreign-keys&gt;&lt;key app="EN" db-id="9ftp5xrvm9ww2uevpt5xvwvyf9z5vxdtdf52" timestamp="1752584805"&gt;738&lt;/key&gt;&lt;/foreign-keys&gt;&lt;ref-type name="Journal Article"&gt;17&lt;/ref-type&gt;&lt;contributors&gt;&lt;authors&gt;&lt;author&gt;Khodadadi, Nima&lt;/author&gt;&lt;author&gt;Ehteram, Mohammad&lt;/author&gt;&lt;author&gt;Karami, Hojat&lt;/author&gt;&lt;author&gt;Nadimi-Shahraki, Mohammad H.&lt;/author&gt;&lt;author&gt;Abualigah, Laith&lt;/author&gt;&lt;author&gt;Mirjalili, Seyedali&lt;/author&gt;&lt;/authors&gt;&lt;/contributors&gt;&lt;titles&gt;&lt;title&gt;Leader selection based Multi-Objective Flow Direction Algorithm (MOFDA): A novel approach for engineering design problems&lt;/title&gt;&lt;secondary-title&gt;Results in Engineering&lt;/secondary-title&gt;&lt;/titles&gt;&lt;periodical&gt;&lt;full-title&gt;Results in Engineering&lt;/full-title&gt;&lt;/periodical&gt;&lt;pages&gt;103670&lt;/pages&gt;&lt;volume&gt;25&lt;/volume&gt;&lt;keywords&gt;&lt;keyword&gt;Multi-objective optimization&lt;/keyword&gt;&lt;keyword&gt;Flow Direction Algorithm&lt;/keyword&gt;&lt;keyword&gt;Pareto optimality&lt;/keyword&gt;&lt;/keywords&gt;&lt;dates&gt;&lt;year&gt;2025&lt;/year&gt;&lt;pub-dates&gt;&lt;date&gt;2025/03/01/&lt;/date&gt;&lt;/pub-dates&gt;&lt;/dates&gt;&lt;isbn&gt;2590-1230&lt;/isbn&gt;&lt;urls&gt;&lt;related-urls&gt;&lt;url&gt;https://www.sciencedirect.com/science/article/pii/S2590123024019133&lt;/url&gt;&lt;/related-urls&gt;&lt;/urls&gt;&lt;electronic-resource-num&gt;https://doi.org/10.1016/j.rineng.2024.103670&lt;/electronic-resource-num&gt;&lt;/record&gt;&lt;/Cite&gt;&lt;/EndNote&gt;</w:instrText>
      </w:r>
      <w:r w:rsidR="00A46551" w:rsidRPr="003A1C60">
        <w:rPr>
          <w:color w:val="0070C0"/>
        </w:rPr>
        <w:fldChar w:fldCharType="separate"/>
      </w:r>
      <w:r w:rsidR="00A46551" w:rsidRPr="003A1C60">
        <w:rPr>
          <w:noProof/>
          <w:color w:val="0070C0"/>
        </w:rPr>
        <w:t>[</w:t>
      </w:r>
      <w:hyperlink w:anchor="_ENREF_35" w:tooltip="Khodadadi, 2025 #738" w:history="1">
        <w:r w:rsidR="00A46551" w:rsidRPr="003A1C60">
          <w:rPr>
            <w:noProof/>
            <w:color w:val="0070C0"/>
          </w:rPr>
          <w:t>35</w:t>
        </w:r>
      </w:hyperlink>
      <w:r w:rsidR="00A46551" w:rsidRPr="003A1C60">
        <w:rPr>
          <w:noProof/>
          <w:color w:val="0070C0"/>
        </w:rPr>
        <w:t>]</w:t>
      </w:r>
      <w:r w:rsidR="00A46551" w:rsidRPr="003A1C60">
        <w:rPr>
          <w:color w:val="0070C0"/>
        </w:rPr>
        <w:fldChar w:fldCharType="end"/>
      </w:r>
      <w:r w:rsidR="00A46551" w:rsidRPr="003A1C60">
        <w:rPr>
          <w:color w:val="0070C0"/>
        </w:rPr>
        <w:t xml:space="preserve"> </w:t>
      </w:r>
      <w:r w:rsidR="00012CC6" w:rsidRPr="003A1C60">
        <w:rPr>
          <w:color w:val="0070C0"/>
        </w:rPr>
        <w:t>propose</w:t>
      </w:r>
      <w:r w:rsidR="00C627DF">
        <w:rPr>
          <w:color w:val="0070C0"/>
        </w:rPr>
        <w:t>d</w:t>
      </w:r>
      <w:r w:rsidR="00012CC6" w:rsidRPr="003A1C60">
        <w:rPr>
          <w:color w:val="0070C0"/>
        </w:rPr>
        <w:t xml:space="preserve"> by </w:t>
      </w:r>
      <w:r w:rsidR="00AD0C06" w:rsidRPr="003A1C60">
        <w:rPr>
          <w:color w:val="0070C0"/>
        </w:rPr>
        <w:t xml:space="preserve">Khodadadi et al., a classical roulette-wheel-based strategy was used to select a leader from the non-dominated individuals stored in the external archive. This method prioritized solutions located in sparsely populated hypercubes, with the probability of </w:t>
      </w:r>
      <w:r w:rsidR="00C627DF">
        <w:rPr>
          <w:color w:val="0070C0"/>
        </w:rPr>
        <w:t>choos</w:t>
      </w:r>
      <w:r w:rsidR="00AD0C06" w:rsidRPr="003A1C60">
        <w:rPr>
          <w:color w:val="0070C0"/>
        </w:rPr>
        <w:t xml:space="preserve">ing solution </w:t>
      </w:r>
      <m:oMath>
        <m:r>
          <w:rPr>
            <w:rFonts w:ascii="Cambria Math" w:hAnsi="Cambria Math"/>
            <w:color w:val="0070C0"/>
          </w:rPr>
          <m:t>i</m:t>
        </m:r>
      </m:oMath>
      <w:r w:rsidR="00AD0C06" w:rsidRPr="003A1C60">
        <w:rPr>
          <w:color w:val="0070C0"/>
        </w:rPr>
        <w:t xml:space="preserve"> given by</w:t>
      </w:r>
      <w:r w:rsidR="00AD0C06" w:rsidRPr="00AD0C06">
        <w:t>:</w:t>
      </w:r>
    </w:p>
    <w:tbl>
      <w:tblPr>
        <w:tblW w:w="5000" w:type="pct"/>
        <w:tblLook w:val="04A0" w:firstRow="1" w:lastRow="0" w:firstColumn="1" w:lastColumn="0" w:noHBand="0" w:noVBand="1"/>
      </w:tblPr>
      <w:tblGrid>
        <w:gridCol w:w="9252"/>
        <w:gridCol w:w="669"/>
      </w:tblGrid>
      <w:tr w:rsidR="00516C76" w:rsidRPr="00516C76" w14:paraId="09509839" w14:textId="77777777" w:rsidTr="00207C08">
        <w:tc>
          <w:tcPr>
            <w:tcW w:w="4663" w:type="pct"/>
            <w:vAlign w:val="center"/>
          </w:tcPr>
          <w:p w14:paraId="4DF73BDC" w14:textId="77777777" w:rsidR="00CF15A5" w:rsidRPr="00516C76" w:rsidRDefault="002C018A" w:rsidP="00991CD9">
            <w:pPr>
              <w:pStyle w:val="banggiua"/>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N</m:t>
                        </m:r>
                      </m:e>
                      <m:sub>
                        <m:r>
                          <w:rPr>
                            <w:rFonts w:ascii="Cambria Math" w:hAnsi="Cambria Math"/>
                          </w:rPr>
                          <m:t>i</m:t>
                        </m:r>
                      </m:sub>
                    </m:sSub>
                  </m:den>
                </m:f>
              </m:oMath>
            </m:oMathPara>
          </w:p>
        </w:tc>
        <w:tc>
          <w:tcPr>
            <w:tcW w:w="337" w:type="pct"/>
            <w:vAlign w:val="center"/>
          </w:tcPr>
          <w:p w14:paraId="20C038D2" w14:textId="5AD77475" w:rsidR="00CF15A5" w:rsidRPr="00516C76" w:rsidRDefault="00CF15A5" w:rsidP="00991CD9">
            <w:pPr>
              <w:pStyle w:val="banggiua"/>
            </w:pPr>
            <w:bookmarkStart w:id="27" w:name="_Ref174650867"/>
            <w:r w:rsidRPr="00516C76">
              <w:t>(</w:t>
            </w:r>
            <w:fldSimple w:instr=" SEQ Equation \* ARABIC ">
              <w:r w:rsidR="009203E2">
                <w:rPr>
                  <w:noProof/>
                </w:rPr>
                <w:t>11</w:t>
              </w:r>
            </w:fldSimple>
            <w:r w:rsidRPr="00516C76">
              <w:t>)</w:t>
            </w:r>
            <w:bookmarkEnd w:id="27"/>
          </w:p>
        </w:tc>
      </w:tr>
    </w:tbl>
    <w:p w14:paraId="35B38564" w14:textId="382084A0" w:rsidR="00D42D02" w:rsidRPr="00516C76" w:rsidRDefault="00D42D02" w:rsidP="00D42D02">
      <w:pPr>
        <w:pStyle w:val="thuong"/>
        <w:ind w:firstLine="0"/>
        <w:rPr>
          <w:color w:val="2E74B5" w:themeColor="accent1" w:themeShade="BF"/>
        </w:rPr>
      </w:pPr>
      <w:r w:rsidRPr="00516C76">
        <w:rPr>
          <w:color w:val="2E74B5" w:themeColor="accent1" w:themeShade="BF"/>
        </w:rPr>
        <w:t xml:space="preserve">where </w:t>
      </w:r>
      <m:oMath>
        <m:sSub>
          <m:sSubPr>
            <m:ctrlPr>
              <w:rPr>
                <w:rStyle w:val="katex-mathml"/>
                <w:rFonts w:ascii="Cambria Math" w:hAnsi="Cambria Math"/>
                <w:i/>
                <w:color w:val="2E74B5" w:themeColor="accent1" w:themeShade="BF"/>
              </w:rPr>
            </m:ctrlPr>
          </m:sSubPr>
          <m:e>
            <m:r>
              <w:rPr>
                <w:rStyle w:val="katex-mathml"/>
                <w:rFonts w:ascii="Cambria Math" w:hAnsi="Cambria Math"/>
                <w:color w:val="2E74B5" w:themeColor="accent1" w:themeShade="BF"/>
              </w:rPr>
              <m:t>N</m:t>
            </m:r>
          </m:e>
          <m:sub>
            <m:r>
              <w:rPr>
                <w:rStyle w:val="katex-mathml"/>
                <w:rFonts w:ascii="Cambria Math" w:hAnsi="Cambria Math"/>
                <w:color w:val="2E74B5" w:themeColor="accent1" w:themeShade="BF"/>
              </w:rPr>
              <m:t>i</m:t>
            </m:r>
          </m:sub>
        </m:sSub>
      </m:oMath>
      <w:r w:rsidRPr="00516C76">
        <w:rPr>
          <w:rStyle w:val="vlist-s"/>
          <w:color w:val="2E74B5" w:themeColor="accent1" w:themeShade="BF"/>
        </w:rPr>
        <w:t>​</w:t>
      </w:r>
      <w:r w:rsidRPr="00516C76">
        <w:rPr>
          <w:color w:val="2E74B5" w:themeColor="accent1" w:themeShade="BF"/>
        </w:rPr>
        <w:t xml:space="preserve"> denotes the number of solutions in the </w:t>
      </w:r>
      <m:oMath>
        <m:sSup>
          <m:sSupPr>
            <m:ctrlPr>
              <w:rPr>
                <w:rStyle w:val="katex-mathml"/>
                <w:rFonts w:ascii="Cambria Math" w:hAnsi="Cambria Math"/>
                <w:i/>
                <w:color w:val="2E74B5" w:themeColor="accent1" w:themeShade="BF"/>
              </w:rPr>
            </m:ctrlPr>
          </m:sSupPr>
          <m:e>
            <m:r>
              <w:rPr>
                <w:rStyle w:val="katex-mathml"/>
                <w:rFonts w:ascii="Cambria Math" w:hAnsi="Cambria Math"/>
                <w:color w:val="2E74B5" w:themeColor="accent1" w:themeShade="BF"/>
              </w:rPr>
              <m:t>i</m:t>
            </m:r>
          </m:e>
          <m:sup>
            <m:r>
              <w:rPr>
                <w:rStyle w:val="katex-mathml"/>
                <w:rFonts w:ascii="Cambria Math" w:hAnsi="Cambria Math"/>
                <w:color w:val="2E74B5" w:themeColor="accent1" w:themeShade="BF"/>
              </w:rPr>
              <m:t>th</m:t>
            </m:r>
          </m:sup>
        </m:sSup>
      </m:oMath>
      <w:r w:rsidRPr="00516C76">
        <w:rPr>
          <w:color w:val="2E74B5" w:themeColor="accent1" w:themeShade="BF"/>
        </w:rPr>
        <w:t xml:space="preserve"> hypercube, and </w:t>
      </w:r>
      <m:oMath>
        <m:r>
          <w:rPr>
            <w:rStyle w:val="katex-mathml"/>
            <w:rFonts w:ascii="Cambria Math" w:hAnsi="Cambria Math"/>
            <w:color w:val="2E74B5" w:themeColor="accent1" w:themeShade="BF"/>
          </w:rPr>
          <m:t>c</m:t>
        </m:r>
      </m:oMath>
      <w:r w:rsidRPr="00516C76">
        <w:rPr>
          <w:color w:val="2E74B5" w:themeColor="accent1" w:themeShade="BF"/>
        </w:rPr>
        <w:t xml:space="preserve"> is a constant greater than one.</w:t>
      </w:r>
      <w:r w:rsidR="00791F62" w:rsidRPr="00516C76">
        <w:rPr>
          <w:color w:val="2E74B5" w:themeColor="accent1" w:themeShade="BF"/>
        </w:rPr>
        <w:t xml:space="preserve"> Although this mechanism encouraged exploration by favoring less crowded areas, it relied heavily on randomness, which could lead to unstable search behavior, especially in problems with complex </w:t>
      </w:r>
      <m:oMath>
        <m:r>
          <w:rPr>
            <w:rFonts w:ascii="Cambria Math" w:hAnsi="Cambria Math"/>
            <w:color w:val="2E74B5" w:themeColor="accent1" w:themeShade="BF"/>
          </w:rPr>
          <m:t>PF</m:t>
        </m:r>
      </m:oMath>
      <w:r w:rsidR="00791F62" w:rsidRPr="00516C76">
        <w:rPr>
          <w:color w:val="2E74B5" w:themeColor="accent1" w:themeShade="BF"/>
        </w:rPr>
        <w:t>.</w:t>
      </w:r>
    </w:p>
    <w:tbl>
      <w:tblPr>
        <w:tblStyle w:val="TableGrid"/>
        <w:tblW w:w="5000" w:type="pct"/>
        <w:tblBorders>
          <w:top w:val="single" w:sz="18"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DD53BC" w:rsidRPr="00DD53BC" w14:paraId="1577BD93" w14:textId="77777777" w:rsidTr="00A03771">
        <w:tc>
          <w:tcPr>
            <w:tcW w:w="5000" w:type="pct"/>
            <w:tcBorders>
              <w:top w:val="nil"/>
              <w:bottom w:val="single" w:sz="4" w:space="0" w:color="auto"/>
            </w:tcBorders>
            <w:noWrap/>
          </w:tcPr>
          <w:p w14:paraId="5459D61B" w14:textId="0218BF63" w:rsidR="0029433F" w:rsidRPr="00DD53BC" w:rsidRDefault="0029433F" w:rsidP="00AD65F5">
            <w:pPr>
              <w:pStyle w:val="Algorithm"/>
            </w:pPr>
            <w:bookmarkStart w:id="28" w:name="_Ref97025764"/>
            <w:bookmarkStart w:id="29" w:name="_Hlk117344692"/>
            <w:r w:rsidRPr="00AD65F5">
              <w:t>Pseudo</w:t>
            </w:r>
            <w:r w:rsidR="00A93A7A">
              <w:t>-</w:t>
            </w:r>
            <w:r w:rsidRPr="00AD65F5">
              <w:t>code</w:t>
            </w:r>
            <w:r w:rsidRPr="00DD53BC">
              <w:t xml:space="preserve"> of </w:t>
            </w:r>
            <w:bookmarkEnd w:id="28"/>
            <w:r w:rsidR="004277D0">
              <w:rPr>
                <w:lang w:val="vi-VN"/>
              </w:rPr>
              <w:t>MOFDA</w:t>
            </w:r>
            <w:r w:rsidRPr="00DD53BC">
              <w:t xml:space="preserve"> </w:t>
            </w:r>
          </w:p>
        </w:tc>
      </w:tr>
      <w:tr w:rsidR="00DD53BC" w:rsidRPr="00DD53BC" w14:paraId="15D424AF" w14:textId="77777777" w:rsidTr="00A03771">
        <w:tc>
          <w:tcPr>
            <w:tcW w:w="5000" w:type="pct"/>
            <w:tcBorders>
              <w:top w:val="single" w:sz="4" w:space="0" w:color="auto"/>
              <w:bottom w:val="single" w:sz="4" w:space="0" w:color="auto"/>
            </w:tcBorders>
            <w:noWrap/>
          </w:tcPr>
          <w:p w14:paraId="6F8E58B7" w14:textId="77777777" w:rsidR="0091037B" w:rsidRPr="00416301" w:rsidRDefault="0091037B" w:rsidP="0091037B">
            <w:pPr>
              <w:pStyle w:val="bangtrai"/>
              <w:rPr>
                <w:i/>
              </w:rPr>
            </w:pPr>
            <w:r w:rsidRPr="00DD53BC">
              <w:rPr>
                <w:b/>
                <w:bCs/>
              </w:rPr>
              <w:t>Input</w:t>
            </w:r>
            <w:r w:rsidRPr="00DD53BC">
              <w:t xml:space="preserve">: Initialize the </w:t>
            </w:r>
            <w:r>
              <w:rPr>
                <w:lang w:val="vi-VN"/>
              </w:rPr>
              <w:t>flow</w:t>
            </w:r>
            <w:r w:rsidRPr="00DD53BC">
              <w:t xml:space="preserve"> population </w:t>
            </w:r>
            <m:oMath>
              <m:r>
                <w:rPr>
                  <w:rFonts w:ascii="Cambria Math" w:hAnsi="Cambria Math"/>
                </w:rPr>
                <m:t>X</m:t>
              </m:r>
              <m:d>
                <m:dPr>
                  <m:ctrlPr>
                    <w:rPr>
                      <w:rFonts w:ascii="Cambria Math" w:hAnsi="Cambria Math"/>
                      <w:lang w:val="vi-VN"/>
                    </w:rPr>
                  </m:ctrlPr>
                </m:dPr>
                <m:e>
                  <m:r>
                    <w:rPr>
                      <w:rFonts w:ascii="Cambria Math" w:hAnsi="Cambria Math"/>
                      <w:lang w:val="vi-VN"/>
                    </w:rPr>
                    <m:t>i</m:t>
                  </m:r>
                </m:e>
              </m:d>
            </m:oMath>
            <w:r w:rsidRPr="00DD53BC">
              <w:t xml:space="preserve"> </w:t>
            </w:r>
            <w:r>
              <w:t>and e</w:t>
            </w:r>
            <w:r>
              <w:rPr>
                <w:lang w:val="vi-VN"/>
              </w:rPr>
              <w:t xml:space="preserve">valuate the </w:t>
            </w:r>
            <w:r>
              <w:t xml:space="preserve">fitness of </w:t>
            </w:r>
            <w:r>
              <w:rPr>
                <w:lang w:val="vi-VN"/>
              </w:rPr>
              <w:t>each flow</w:t>
            </w:r>
            <w:r w:rsidRPr="00DD53BC">
              <w:t xml:space="preserve"> </w:t>
            </w:r>
            <m:oMath>
              <m:sSub>
                <m:sSubPr>
                  <m:ctrlPr>
                    <w:rPr>
                      <w:rFonts w:ascii="Cambria Math" w:hAnsi="Cambria Math"/>
                      <w:lang w:val="vi-VN"/>
                    </w:rPr>
                  </m:ctrlPr>
                </m:sSubPr>
                <m:e>
                  <m:r>
                    <w:rPr>
                      <w:rFonts w:ascii="Cambria Math" w:hAnsi="Cambria Math"/>
                      <w:lang w:val="vi-VN"/>
                    </w:rPr>
                    <m:t>F</m:t>
                  </m:r>
                </m:e>
                <m:sub>
                  <m:r>
                    <w:rPr>
                      <w:rFonts w:ascii="Cambria Math" w:hAnsi="Cambria Math"/>
                      <w:lang w:val="vi-VN"/>
                    </w:rPr>
                    <m:t>X</m:t>
                  </m:r>
                </m:sub>
              </m:sSub>
              <m:d>
                <m:dPr>
                  <m:ctrlPr>
                    <w:rPr>
                      <w:rFonts w:ascii="Cambria Math" w:hAnsi="Cambria Math"/>
                      <w:i/>
                      <w:lang w:val="vi-VN"/>
                    </w:rPr>
                  </m:ctrlPr>
                </m:dPr>
                <m:e>
                  <m:r>
                    <w:rPr>
                      <w:rFonts w:ascii="Cambria Math" w:hAnsi="Cambria Math"/>
                      <w:lang w:val="vi-VN"/>
                    </w:rPr>
                    <m:t>i</m:t>
                  </m:r>
                  <m:ctrlPr>
                    <w:rPr>
                      <w:rFonts w:ascii="Cambria Math" w:hAnsi="Cambria Math"/>
                      <w:i/>
                    </w:rPr>
                  </m:ctrlPr>
                </m:e>
              </m:d>
            </m:oMath>
          </w:p>
          <w:p w14:paraId="42EE4B0F" w14:textId="77777777" w:rsidR="0091037B" w:rsidRDefault="0091037B" w:rsidP="0091037B">
            <w:pPr>
              <w:pStyle w:val="bangtrai"/>
              <w:rPr>
                <w:iCs/>
                <w:lang w:val="vi-VN"/>
              </w:rPr>
            </w:pPr>
            <w:r>
              <w:t>Define and s</w:t>
            </w:r>
            <w:r w:rsidRPr="00B76F3C">
              <w:rPr>
                <w:lang w:val="vi-VN"/>
              </w:rPr>
              <w:t xml:space="preserve">tore </w:t>
            </w:r>
            <w:r>
              <w:t>non-dominated</w:t>
            </w:r>
            <w:r w:rsidRPr="00B76F3C">
              <w:rPr>
                <w:lang w:val="vi-VN"/>
              </w:rPr>
              <w:t xml:space="preserve"> </w:t>
            </w:r>
            <w:r>
              <w:rPr>
                <w:lang w:val="vi-VN"/>
              </w:rPr>
              <w:t>flow</w:t>
            </w:r>
            <w:r w:rsidRPr="00B76F3C">
              <w:rPr>
                <w:lang w:val="vi-VN"/>
              </w:rPr>
              <w:t>s in the repository</w:t>
            </w:r>
            <w:r w:rsidRPr="00DD53BC">
              <w:t xml:space="preserve"> </w:t>
            </w:r>
            <m:oMath>
              <m:r>
                <w:rPr>
                  <w:rFonts w:ascii="Cambria Math" w:hAnsi="Cambria Math"/>
                </w:rPr>
                <m:t>R</m:t>
              </m:r>
              <m:r>
                <w:rPr>
                  <w:rFonts w:ascii="Cambria Math" w:hAnsi="Cambria Math"/>
                  <w:lang w:val="vi-VN"/>
                </w:rPr>
                <m:t>EP</m:t>
              </m:r>
            </m:oMath>
          </w:p>
          <w:p w14:paraId="4AC24B8D" w14:textId="77777777" w:rsidR="0091037B" w:rsidRPr="00A672CE" w:rsidRDefault="0091037B" w:rsidP="0091037B">
            <w:pPr>
              <w:pStyle w:val="bangtrai"/>
              <w:rPr>
                <w:lang w:val="vi-VN"/>
              </w:rPr>
            </w:pPr>
            <w:r w:rsidRPr="004F7058">
              <w:rPr>
                <w:lang w:val="vi-VN"/>
              </w:rPr>
              <w:t xml:space="preserve">Generate hypercubes and </w:t>
            </w:r>
            <w:r>
              <w:t xml:space="preserve">define </w:t>
            </w:r>
            <w:r w:rsidRPr="004F7058">
              <w:rPr>
                <w:lang w:val="vi-VN"/>
              </w:rPr>
              <w:t>locat</w:t>
            </w:r>
            <w:r>
              <w:t>ions of</w:t>
            </w:r>
            <w:r w:rsidRPr="004F7058">
              <w:rPr>
                <w:lang w:val="vi-VN"/>
              </w:rPr>
              <w:t xml:space="preserve"> flows </w:t>
            </w:r>
            <w:r>
              <w:t>in</w:t>
            </w:r>
            <w:r w:rsidRPr="004F7058">
              <w:rPr>
                <w:lang w:val="vi-VN"/>
              </w:rPr>
              <w:t xml:space="preserve"> these</w:t>
            </w:r>
            <w:r w:rsidRPr="005A6D16">
              <w:rPr>
                <w:lang w:val="vi-VN"/>
              </w:rPr>
              <w:t xml:space="preserve"> </w:t>
            </w:r>
            <w:r w:rsidRPr="004F7058">
              <w:t>hypercubes</w:t>
            </w:r>
          </w:p>
          <w:p w14:paraId="1AD9368B" w14:textId="77777777" w:rsidR="0091037B" w:rsidRPr="00ED45BC" w:rsidRDefault="0091037B" w:rsidP="0091037B">
            <w:pPr>
              <w:pStyle w:val="bangtrai"/>
              <w:rPr>
                <w:lang w:val="vi-VN"/>
              </w:rPr>
            </w:pPr>
            <w:r w:rsidRPr="00DD53BC">
              <w:rPr>
                <w:b/>
                <w:bCs/>
              </w:rPr>
              <w:t>Output</w:t>
            </w:r>
            <w:r w:rsidRPr="00DD53BC">
              <w:t xml:space="preserve">: The </w:t>
            </w:r>
            <w:r>
              <w:t xml:space="preserve">set Pareto Front for </w:t>
            </w:r>
            <w:r>
              <w:rPr>
                <w:lang w:val="vi-VN"/>
              </w:rPr>
              <w:t>optimal</w:t>
            </w:r>
            <w:r w:rsidRPr="00DD53BC">
              <w:t xml:space="preserve"> </w:t>
            </w:r>
            <w:r>
              <w:t>fitness</w:t>
            </w:r>
            <w:r>
              <w:rPr>
                <w:lang w:val="vi-VN"/>
              </w:rPr>
              <w:t xml:space="preserve"> </w:t>
            </w:r>
            <m:oMath>
              <m:sSub>
                <m:sSubPr>
                  <m:ctrlPr>
                    <w:rPr>
                      <w:rFonts w:ascii="Cambria Math" w:hAnsi="Cambria Math"/>
                    </w:rPr>
                  </m:ctrlPr>
                </m:sSubPr>
                <m:e>
                  <m:r>
                    <w:rPr>
                      <w:rFonts w:ascii="Cambria Math" w:hAnsi="Cambria Math"/>
                    </w:rPr>
                    <m:t>PF</m:t>
                  </m:r>
                  <m:ctrlPr>
                    <w:rPr>
                      <w:rFonts w:ascii="Cambria Math" w:hAnsi="Cambria Math"/>
                      <w:iCs/>
                    </w:rPr>
                  </m:ctrlPr>
                </m:e>
                <m:sub>
                  <m:r>
                    <w:rPr>
                      <w:rFonts w:ascii="Cambria Math" w:hAnsi="Cambria Math"/>
                      <w:lang w:val="vi-VN"/>
                    </w:rPr>
                    <m:t>X</m:t>
                  </m:r>
                  <m:ctrlPr>
                    <w:rPr>
                      <w:rFonts w:ascii="Cambria Math" w:hAnsi="Cambria Math"/>
                      <w:iCs/>
                      <w:lang w:val="vi-VN"/>
                    </w:rPr>
                  </m:ctrlPr>
                </m:sub>
              </m:sSub>
            </m:oMath>
            <w:r>
              <w:rPr>
                <w:iCs/>
              </w:rPr>
              <w:t xml:space="preserve"> </w:t>
            </w:r>
            <w:r>
              <w:t>a</w:t>
            </w:r>
            <w:r w:rsidRPr="00DD53BC">
              <w:t>nd its corresponding</w:t>
            </w:r>
            <w:r>
              <w:t xml:space="preserve"> solutions</w:t>
            </w:r>
            <w:r w:rsidRPr="00DD53BC">
              <w:t xml:space="preserve"> </w:t>
            </w:r>
            <m:oMath>
              <m:sSub>
                <m:sSubPr>
                  <m:ctrlPr>
                    <w:rPr>
                      <w:rFonts w:ascii="Cambria Math" w:hAnsi="Cambria Math"/>
                    </w:rPr>
                  </m:ctrlPr>
                </m:sSubPr>
                <m:e>
                  <m:r>
                    <w:rPr>
                      <w:rFonts w:ascii="Cambria Math" w:hAnsi="Cambria Math"/>
                    </w:rPr>
                    <m:t>X</m:t>
                  </m:r>
                </m:e>
                <m:sub>
                  <m:r>
                    <w:rPr>
                      <w:rFonts w:ascii="Cambria Math" w:hAnsi="Cambria Math"/>
                    </w:rPr>
                    <m:t>PF</m:t>
                  </m:r>
                </m:sub>
              </m:sSub>
            </m:oMath>
          </w:p>
          <w:p w14:paraId="1A0E2F91" w14:textId="77777777" w:rsidR="0091037B" w:rsidRPr="00DD53BC" w:rsidRDefault="0091037B" w:rsidP="0091037B">
            <w:pPr>
              <w:pStyle w:val="bangtrai"/>
            </w:pPr>
            <w:r>
              <w:rPr>
                <w:b/>
              </w:rPr>
              <w:t>f</w:t>
            </w:r>
            <w:r>
              <w:rPr>
                <w:b/>
                <w:lang w:val="vi-VN"/>
              </w:rPr>
              <w:t>or</w:t>
            </w:r>
            <w:r w:rsidRPr="00DD53BC">
              <w:rPr>
                <w:b/>
              </w:rPr>
              <w:t xml:space="preserve"> </w:t>
            </w:r>
            <w:r w:rsidRPr="00DD53BC">
              <w:t>(</w:t>
            </w:r>
            <m:oMath>
              <m:r>
                <w:rPr>
                  <w:rFonts w:ascii="Cambria Math" w:hAnsi="Cambria Math"/>
                </w:rPr>
                <m:t>iter</m:t>
              </m:r>
            </m:oMath>
            <w:r w:rsidRPr="00DD53BC">
              <w:rPr>
                <w:iCs/>
              </w:rPr>
              <w:t xml:space="preserve"> </w:t>
            </w:r>
            <w:r w:rsidRPr="00DD53BC">
              <w:t>&lt; Max iterations)</w:t>
            </w:r>
            <w:r>
              <w:t xml:space="preserve"> </w:t>
            </w:r>
          </w:p>
          <w:p w14:paraId="2D438294" w14:textId="2240B4B9" w:rsidR="0091037B" w:rsidRPr="00934362" w:rsidRDefault="0091037B" w:rsidP="0091037B">
            <w:pPr>
              <w:pStyle w:val="bangtrai"/>
            </w:pPr>
            <w:r>
              <w:t>S</w:t>
            </w:r>
            <w:r w:rsidRPr="00254289">
              <w:rPr>
                <w:lang w:val="vi-VN"/>
              </w:rPr>
              <w:t xml:space="preserve">elects </w:t>
            </w:r>
            <w:r>
              <w:t>a</w:t>
            </w:r>
            <w:r w:rsidRPr="00254289">
              <w:rPr>
                <w:lang w:val="vi-VN"/>
              </w:rPr>
              <w:t xml:space="preserve"> leader </w:t>
            </w:r>
            <w:r>
              <w:t>from non-dominated flows by</w:t>
            </w:r>
            <w:r w:rsidRPr="00254289">
              <w:rPr>
                <w:lang w:val="vi-VN"/>
              </w:rPr>
              <w:t xml:space="preserve"> </w:t>
            </w:r>
            <w:r w:rsidR="00814E97">
              <w:t>the</w:t>
            </w:r>
            <w:r w:rsidRPr="00254289">
              <w:rPr>
                <w:lang w:val="vi-VN"/>
              </w:rPr>
              <w:t xml:space="preserve"> </w:t>
            </w:r>
            <w:r w:rsidR="00C77782">
              <w:t>hybrid</w:t>
            </w:r>
            <w:r w:rsidRPr="00254289">
              <w:rPr>
                <w:lang w:val="vi-VN"/>
              </w:rPr>
              <w:t xml:space="preserve"> </w:t>
            </w:r>
            <w:r w:rsidR="00934362">
              <w:t>strategy</w:t>
            </w:r>
          </w:p>
          <w:p w14:paraId="11F52463" w14:textId="77777777" w:rsidR="0091037B" w:rsidRPr="005E5BED" w:rsidRDefault="0091037B" w:rsidP="0091037B">
            <w:pPr>
              <w:pStyle w:val="bangtrai"/>
            </w:pPr>
            <w:r>
              <w:t>Update</w:t>
            </w:r>
            <w:r>
              <w:rPr>
                <w:lang w:val="vi-VN"/>
              </w:rPr>
              <w:t xml:space="preserve"> </w:t>
            </w:r>
            <w:r>
              <w:t xml:space="preserve">the </w:t>
            </w:r>
            <w:r w:rsidRPr="00922424">
              <w:rPr>
                <w:lang w:val="vi-VN"/>
              </w:rPr>
              <w:t xml:space="preserve">linear weight </w:t>
            </w:r>
            <m:oMath>
              <m:r>
                <w:rPr>
                  <w:rFonts w:ascii="Cambria Math" w:hAnsi="Cambria Math"/>
                  <w:lang w:val="vi-VN"/>
                </w:rPr>
                <m:t>W</m:t>
              </m:r>
            </m:oMath>
            <w:r w:rsidRPr="00922424">
              <w:rPr>
                <w:lang w:val="vi-VN"/>
              </w:rPr>
              <w:t xml:space="preserve"> </w:t>
            </w:r>
            <w:r>
              <w:t xml:space="preserve">by Eq. </w:t>
            </w:r>
            <w:r>
              <w:fldChar w:fldCharType="begin"/>
            </w:r>
            <w:r>
              <w:instrText xml:space="preserve"> REF _Ref168603170 \h </w:instrText>
            </w:r>
            <w:r>
              <w:fldChar w:fldCharType="separate"/>
            </w:r>
            <w:r w:rsidRPr="00DD53BC">
              <w:t>(</w:t>
            </w:r>
            <w:r>
              <w:rPr>
                <w:noProof/>
              </w:rPr>
              <w:t>5</w:t>
            </w:r>
            <w:r w:rsidRPr="00DD53BC">
              <w:t>)</w:t>
            </w:r>
            <w:r>
              <w:fldChar w:fldCharType="end"/>
            </w:r>
          </w:p>
          <w:p w14:paraId="04819B6C" w14:textId="77777777" w:rsidR="0091037B" w:rsidRDefault="0091037B" w:rsidP="0091037B">
            <w:pPr>
              <w:pStyle w:val="bangtrai"/>
            </w:pPr>
            <w:r w:rsidRPr="00DD53BC">
              <w:t xml:space="preserve">Generate </w:t>
            </w:r>
            <m:oMath>
              <m:r>
                <w:rPr>
                  <w:rFonts w:ascii="Cambria Math" w:hAnsi="Cambria Math"/>
                </w:rPr>
                <m:t>β</m:t>
              </m:r>
            </m:oMath>
            <w:r w:rsidRPr="002427EC">
              <w:t xml:space="preserve"> neighborhoods </w:t>
            </w:r>
            <m:oMath>
              <m:sSub>
                <m:sSubPr>
                  <m:ctrlPr>
                    <w:rPr>
                      <w:rFonts w:ascii="Cambria Math" w:hAnsi="Cambria Math"/>
                    </w:rPr>
                  </m:ctrlPr>
                </m:sSubPr>
                <m:e>
                  <m:r>
                    <w:rPr>
                      <w:rFonts w:ascii="Cambria Math" w:hAnsi="Cambria Math"/>
                    </w:rPr>
                    <m:t>X</m:t>
                  </m:r>
                </m:e>
                <m:sub>
                  <m:r>
                    <w:rPr>
                      <w:rFonts w:ascii="Cambria Math" w:hAnsi="Cambria Math"/>
                    </w:rPr>
                    <m:t>nei</m:t>
                  </m:r>
                </m:sub>
              </m:sSub>
              <m:d>
                <m:dPr>
                  <m:ctrlPr>
                    <w:rPr>
                      <w:rFonts w:ascii="Cambria Math" w:hAnsi="Cambria Math"/>
                      <w:i/>
                    </w:rPr>
                  </m:ctrlPr>
                </m:dPr>
                <m:e>
                  <m:r>
                    <w:rPr>
                      <w:rFonts w:ascii="Cambria Math" w:hAnsi="Cambria Math"/>
                    </w:rPr>
                    <m:t>j</m:t>
                  </m:r>
                </m:e>
              </m:d>
            </m:oMath>
            <w:r>
              <w:t xml:space="preserve"> </w:t>
            </w:r>
            <w:r w:rsidRPr="002427EC">
              <w:t>around each flow by</w:t>
            </w:r>
            <w:r>
              <w:t xml:space="preserve"> Eqs. </w:t>
            </w:r>
            <w:r>
              <w:fldChar w:fldCharType="begin"/>
            </w:r>
            <w:r>
              <w:instrText xml:space="preserve"> REF _Ref168603332 \h </w:instrText>
            </w:r>
            <w:r>
              <w:fldChar w:fldCharType="separate"/>
            </w:r>
            <w:r w:rsidRPr="00DD53BC">
              <w:t>(</w:t>
            </w:r>
            <w:r>
              <w:rPr>
                <w:noProof/>
              </w:rPr>
              <w:t>3</w:t>
            </w:r>
            <w:r w:rsidRPr="00DD53BC">
              <w:t>)</w:t>
            </w:r>
            <w:r>
              <w:fldChar w:fldCharType="end"/>
            </w:r>
            <w:r>
              <w:t>-</w:t>
            </w:r>
            <w:r>
              <w:fldChar w:fldCharType="begin"/>
            </w:r>
            <w:r>
              <w:instrText xml:space="preserve"> REF _Ref168603170 \h </w:instrText>
            </w:r>
            <w:r>
              <w:fldChar w:fldCharType="separate"/>
            </w:r>
            <w:r w:rsidRPr="00DD53BC">
              <w:t>(</w:t>
            </w:r>
            <w:r>
              <w:rPr>
                <w:noProof/>
              </w:rPr>
              <w:t>5</w:t>
            </w:r>
            <w:r w:rsidRPr="00DD53BC">
              <w:t>)</w:t>
            </w:r>
            <w:r>
              <w:fldChar w:fldCharType="end"/>
            </w:r>
          </w:p>
          <w:p w14:paraId="7B342D36" w14:textId="77777777" w:rsidR="0091037B" w:rsidRPr="007804DD" w:rsidRDefault="0091037B" w:rsidP="0091037B">
            <w:pPr>
              <w:pStyle w:val="bangtrai"/>
            </w:pPr>
            <w:r>
              <w:t>E</w:t>
            </w:r>
            <w:r>
              <w:rPr>
                <w:lang w:val="vi-VN"/>
              </w:rPr>
              <w:t xml:space="preserve">valuate </w:t>
            </w:r>
            <w:r>
              <w:t>neighbor</w:t>
            </w:r>
            <w:r>
              <w:rPr>
                <w:lang w:val="vi-VN"/>
              </w:rPr>
              <w:t xml:space="preserve"> flow</w:t>
            </w:r>
            <w:r>
              <w:t>s</w:t>
            </w:r>
            <w:r w:rsidRPr="00DD53BC">
              <w:t xml:space="preserve"> </w:t>
            </w:r>
            <m:oMath>
              <m:sSub>
                <m:sSubPr>
                  <m:ctrlPr>
                    <w:rPr>
                      <w:rFonts w:ascii="Cambria Math" w:hAnsi="Cambria Math"/>
                      <w:lang w:val="vi-VN"/>
                    </w:rPr>
                  </m:ctrlPr>
                </m:sSubPr>
                <m:e>
                  <m:r>
                    <w:rPr>
                      <w:rFonts w:ascii="Cambria Math" w:hAnsi="Cambria Math"/>
                      <w:lang w:val="vi-VN"/>
                    </w:rPr>
                    <m:t>F</m:t>
                  </m:r>
                </m:e>
                <m:sub>
                  <m:sSub>
                    <m:sSubPr>
                      <m:ctrlPr>
                        <w:rPr>
                          <w:rFonts w:ascii="Cambria Math" w:hAnsi="Cambria Math"/>
                          <w:lang w:val="vi-VN"/>
                        </w:rPr>
                      </m:ctrlPr>
                    </m:sSubPr>
                    <m:e>
                      <m:r>
                        <w:rPr>
                          <w:rFonts w:ascii="Cambria Math" w:hAnsi="Cambria Math"/>
                          <w:lang w:val="vi-VN"/>
                        </w:rPr>
                        <m:t>X</m:t>
                      </m:r>
                    </m:e>
                    <m:sub>
                      <m:r>
                        <w:rPr>
                          <w:rFonts w:ascii="Cambria Math" w:hAnsi="Cambria Math"/>
                        </w:rPr>
                        <m:t>nei</m:t>
                      </m:r>
                    </m:sub>
                  </m:sSub>
                </m:sub>
              </m:sSub>
              <m:d>
                <m:dPr>
                  <m:ctrlPr>
                    <w:rPr>
                      <w:rFonts w:ascii="Cambria Math" w:hAnsi="Cambria Math"/>
                      <w:i/>
                      <w:lang w:val="vi-VN"/>
                    </w:rPr>
                  </m:ctrlPr>
                </m:dPr>
                <m:e>
                  <m:r>
                    <w:rPr>
                      <w:rFonts w:ascii="Cambria Math" w:hAnsi="Cambria Math"/>
                      <w:lang w:val="vi-VN"/>
                    </w:rPr>
                    <m:t>j</m:t>
                  </m:r>
                  <m:ctrlPr>
                    <w:rPr>
                      <w:rFonts w:ascii="Cambria Math" w:hAnsi="Cambria Math"/>
                      <w:i/>
                    </w:rPr>
                  </m:ctrlPr>
                </m:e>
              </m:d>
            </m:oMath>
            <w:r>
              <w:t xml:space="preserve"> to find the leader of the neighbour </w:t>
            </w:r>
            <m:oMath>
              <m:sSubSup>
                <m:sSubSupPr>
                  <m:ctrlPr>
                    <w:rPr>
                      <w:rFonts w:ascii="Cambria Math" w:hAnsi="Cambria Math"/>
                      <w:i/>
                    </w:rPr>
                  </m:ctrlPr>
                </m:sSubSupPr>
                <m:e>
                  <m:r>
                    <w:rPr>
                      <w:rFonts w:ascii="Cambria Math" w:hAnsi="Cambria Math"/>
                    </w:rPr>
                    <m:t>X</m:t>
                  </m:r>
                </m:e>
                <m:sub>
                  <m:r>
                    <w:rPr>
                      <w:rFonts w:ascii="Cambria Math" w:hAnsi="Cambria Math"/>
                    </w:rPr>
                    <m:t>nei</m:t>
                  </m:r>
                </m:sub>
                <m:sup>
                  <m:r>
                    <w:rPr>
                      <w:rFonts w:ascii="Cambria Math" w:hAnsi="Cambria Math"/>
                    </w:rPr>
                    <m:t>leader</m:t>
                  </m:r>
                </m:sup>
              </m:sSubSup>
            </m:oMath>
            <w:r>
              <w:t xml:space="preserve"> and </w:t>
            </w:r>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nei</m:t>
                      </m:r>
                    </m:sub>
                  </m:sSub>
                </m:sub>
                <m:sup>
                  <m:r>
                    <w:rPr>
                      <w:rFonts w:ascii="Cambria Math" w:hAnsi="Cambria Math"/>
                    </w:rPr>
                    <m:t>leader</m:t>
                  </m:r>
                </m:sup>
              </m:sSubSup>
            </m:oMath>
          </w:p>
          <w:p w14:paraId="1BB76C8D" w14:textId="77777777" w:rsidR="0091037B" w:rsidRPr="00C450CC" w:rsidRDefault="0091037B" w:rsidP="0091037B">
            <w:pPr>
              <w:pStyle w:val="bangtrai"/>
            </w:pPr>
            <w:r>
              <w:rPr>
                <w:b/>
                <w:bCs/>
              </w:rPr>
              <w:t>i</w:t>
            </w:r>
            <w:r w:rsidRPr="00744927">
              <w:rPr>
                <w:b/>
                <w:bCs/>
              </w:rPr>
              <w:t>f</w:t>
            </w:r>
            <w:r>
              <w:rPr>
                <w:b/>
                <w:bCs/>
              </w:rPr>
              <w:t xml:space="preserve">  </w:t>
            </w:r>
            <m:oMath>
              <m:sSubSup>
                <m:sSubSupPr>
                  <m:ctrlPr>
                    <w:rPr>
                      <w:rFonts w:ascii="Cambria Math" w:hAnsi="Cambria Math"/>
                    </w:rPr>
                  </m:ctrlPr>
                </m:sSubSup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nei</m:t>
                      </m:r>
                    </m:sub>
                  </m:sSub>
                </m:sub>
                <m:sup>
                  <m:r>
                    <w:rPr>
                      <w:rFonts w:ascii="Cambria Math" w:hAnsi="Cambria Math"/>
                    </w:rPr>
                    <m:t>leader</m:t>
                  </m:r>
                </m:sup>
              </m:sSubSup>
            </m:oMath>
            <w:r>
              <w:t xml:space="preserve"> dominates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i</m:t>
                  </m:r>
                </m:e>
              </m:d>
            </m:oMath>
          </w:p>
          <w:p w14:paraId="66CC217B" w14:textId="77777777" w:rsidR="0091037B" w:rsidRDefault="0091037B" w:rsidP="0091037B">
            <w:pPr>
              <w:pStyle w:val="bangtrai"/>
            </w:pPr>
            <w:r w:rsidRPr="000C1129">
              <w:t xml:space="preserve">Calculate slope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from </w:t>
            </w:r>
            <m:oMath>
              <m:r>
                <w:rPr>
                  <w:rFonts w:ascii="Cambria Math" w:hAnsi="Cambria Math"/>
                </w:rPr>
                <m:t>X</m:t>
              </m:r>
              <m:d>
                <m:dPr>
                  <m:ctrlPr>
                    <w:rPr>
                      <w:rFonts w:ascii="Cambria Math" w:hAnsi="Cambria Math"/>
                      <w:i/>
                    </w:rPr>
                  </m:ctrlPr>
                </m:dPr>
                <m:e>
                  <m:r>
                    <w:rPr>
                      <w:rFonts w:ascii="Cambria Math" w:hAnsi="Cambria Math"/>
                    </w:rPr>
                    <m:t>i</m:t>
                  </m:r>
                </m:e>
              </m:d>
            </m:oMath>
            <w:r>
              <w:t xml:space="preserve"> </w:t>
            </w:r>
            <w:r w:rsidRPr="000C1129">
              <w:t xml:space="preserve">to </w:t>
            </w:r>
            <w:r>
              <w:t xml:space="preserve">the </w:t>
            </w:r>
            <w:r w:rsidRPr="000C1129">
              <w:t>neighbo</w:t>
            </w:r>
            <w:r>
              <w:t>u</w:t>
            </w:r>
            <w:r w:rsidRPr="000C1129">
              <w:t>r</w:t>
            </w:r>
            <w:r>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nei</m:t>
                  </m:r>
                </m:sub>
                <m:sup>
                  <m:r>
                    <w:rPr>
                      <w:rFonts w:ascii="Cambria Math" w:hAnsi="Cambria Math"/>
                    </w:rPr>
                    <m:t>leader</m:t>
                  </m:r>
                </m:sup>
              </m:sSubSup>
            </m:oMath>
            <w:r>
              <w:t xml:space="preserve"> by Eq. </w:t>
            </w:r>
            <w:r>
              <w:fldChar w:fldCharType="begin"/>
            </w:r>
            <w:r>
              <w:instrText xml:space="preserve"> REF _Ref168658226 \h </w:instrText>
            </w:r>
            <w:r>
              <w:fldChar w:fldCharType="separate"/>
            </w:r>
            <w:r w:rsidRPr="00DD53BC">
              <w:t>(</w:t>
            </w:r>
            <w:r>
              <w:rPr>
                <w:noProof/>
              </w:rPr>
              <w:t>7</w:t>
            </w:r>
            <w:r w:rsidRPr="00DD53BC">
              <w:t>)</w:t>
            </w:r>
            <w:r>
              <w:fldChar w:fldCharType="end"/>
            </w:r>
          </w:p>
          <w:p w14:paraId="402D57BB" w14:textId="77777777" w:rsidR="0091037B" w:rsidRDefault="0091037B" w:rsidP="0091037B">
            <w:pPr>
              <w:pStyle w:val="bangtrai"/>
            </w:pPr>
            <w:r>
              <w:t>U</w:t>
            </w:r>
            <w:r w:rsidRPr="00E00AF9">
              <w:t xml:space="preserve">pdate velocity </w:t>
            </w:r>
            <m:oMath>
              <m:r>
                <w:rPr>
                  <w:rFonts w:ascii="Cambria Math" w:hAnsi="Cambria Math"/>
                </w:rPr>
                <m:t>V</m:t>
              </m:r>
            </m:oMath>
            <w:r>
              <w:t xml:space="preserve"> </w:t>
            </w:r>
            <w:r w:rsidRPr="00E00AF9">
              <w:t>of each flow</w:t>
            </w:r>
            <w:r>
              <w:t xml:space="preserve"> by Eq. </w:t>
            </w:r>
            <w:r>
              <w:fldChar w:fldCharType="begin"/>
            </w:r>
            <w:r>
              <w:instrText xml:space="preserve"> REF _Ref168603496 \h </w:instrText>
            </w:r>
            <w:r>
              <w:fldChar w:fldCharType="separate"/>
            </w:r>
            <w:r w:rsidRPr="00DD53BC">
              <w:t>(</w:t>
            </w:r>
            <w:r>
              <w:rPr>
                <w:noProof/>
              </w:rPr>
              <w:t>6</w:t>
            </w:r>
            <w:r w:rsidRPr="00DD53BC">
              <w:t>)</w:t>
            </w:r>
            <w:r>
              <w:fldChar w:fldCharType="end"/>
            </w:r>
            <w:r>
              <w:t xml:space="preserve"> </w:t>
            </w:r>
          </w:p>
          <w:p w14:paraId="268B77ED" w14:textId="77777777" w:rsidR="0091037B" w:rsidRPr="007804DD" w:rsidRDefault="0091037B" w:rsidP="0091037B">
            <w:pPr>
              <w:pStyle w:val="bangtrai"/>
            </w:pPr>
            <w:r>
              <w:t xml:space="preserve">Define new flows </w:t>
            </w:r>
            <m:oMath>
              <m:sSub>
                <m:sSubPr>
                  <m:ctrlPr>
                    <w:rPr>
                      <w:rFonts w:ascii="Cambria Math" w:hAnsi="Cambria Math"/>
                    </w:rPr>
                  </m:ctrlPr>
                </m:sSubPr>
                <m:e>
                  <m:r>
                    <w:rPr>
                      <w:rFonts w:ascii="Cambria Math" w:hAnsi="Cambria Math"/>
                    </w:rPr>
                    <m:t>X</m:t>
                  </m:r>
                </m:e>
                <m:sub>
                  <m:r>
                    <w:rPr>
                      <w:rFonts w:ascii="Cambria Math" w:hAnsi="Cambria Math"/>
                    </w:rPr>
                    <m:t>new</m:t>
                  </m:r>
                </m:sub>
              </m:sSub>
            </m:oMath>
            <w:r>
              <w:t xml:space="preserve"> by Eq. </w:t>
            </w:r>
            <w:r>
              <w:fldChar w:fldCharType="begin"/>
            </w:r>
            <w:r>
              <w:instrText xml:space="preserve"> REF _Ref168658200 \h </w:instrText>
            </w:r>
            <w:r>
              <w:fldChar w:fldCharType="separate"/>
            </w:r>
            <w:r w:rsidRPr="00DD53BC">
              <w:t>(</w:t>
            </w:r>
            <w:r>
              <w:rPr>
                <w:noProof/>
              </w:rPr>
              <w:t>8</w:t>
            </w:r>
            <w:r w:rsidRPr="00DD53BC">
              <w:t>)</w:t>
            </w:r>
            <w:r>
              <w:fldChar w:fldCharType="end"/>
            </w:r>
          </w:p>
          <w:p w14:paraId="4F849484" w14:textId="77777777" w:rsidR="0091037B" w:rsidRPr="00D01142" w:rsidRDefault="0091037B" w:rsidP="0091037B">
            <w:pPr>
              <w:pStyle w:val="bangtrai"/>
            </w:pPr>
            <w:r w:rsidRPr="006F4C59">
              <w:t>else</w:t>
            </w:r>
          </w:p>
          <w:p w14:paraId="2C42687E" w14:textId="77777777" w:rsidR="0091037B" w:rsidRDefault="0091037B" w:rsidP="0091037B">
            <w:pPr>
              <w:pStyle w:val="bangtrai"/>
            </w:pPr>
            <w:r w:rsidRPr="004F7058">
              <w:rPr>
                <w:lang w:val="vi-VN"/>
              </w:rPr>
              <w:t>Generate</w:t>
            </w:r>
            <w:r>
              <w:t xml:space="preserve"> a random flow </w:t>
            </w:r>
            <m:oMath>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and their fitness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r</m:t>
                      </m:r>
                    </m:sub>
                  </m:sSub>
                </m:sub>
              </m:sSub>
            </m:oMath>
          </w:p>
          <w:p w14:paraId="0AAF69C4" w14:textId="77777777" w:rsidR="0091037B" w:rsidRDefault="0091037B" w:rsidP="0091037B">
            <w:pPr>
              <w:pStyle w:val="bangtrai"/>
            </w:pPr>
            <w:r>
              <w:rPr>
                <w:b/>
              </w:rPr>
              <w:t xml:space="preserve">        </w:t>
            </w:r>
            <w:r>
              <w:rPr>
                <w:b/>
                <w:bCs/>
              </w:rPr>
              <w:t>i</w:t>
            </w:r>
            <w:r w:rsidRPr="00744927">
              <w:rPr>
                <w:b/>
                <w:bCs/>
              </w:rPr>
              <w:t>f</w:t>
            </w:r>
            <w:r>
              <w:rPr>
                <w:b/>
                <w:bCs/>
              </w:rPr>
              <w:t xml:space="preserve">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r</m:t>
                      </m:r>
                    </m:sub>
                  </m:sSub>
                </m:sub>
              </m:sSub>
            </m:oMath>
            <w:r>
              <w:t xml:space="preserve"> dominates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i</m:t>
                  </m:r>
                </m:e>
              </m:d>
            </m:oMath>
          </w:p>
          <w:p w14:paraId="06793C54" w14:textId="29795414" w:rsidR="0091037B" w:rsidRDefault="0091037B" w:rsidP="0091037B">
            <w:pPr>
              <w:pStyle w:val="bangtrai"/>
            </w:pPr>
            <w:r>
              <w:t xml:space="preserve">           Define new flows </w:t>
            </w:r>
            <m:oMath>
              <m:sSub>
                <m:sSubPr>
                  <m:ctrlPr>
                    <w:rPr>
                      <w:rFonts w:ascii="Cambria Math" w:hAnsi="Cambria Math"/>
                    </w:rPr>
                  </m:ctrlPr>
                </m:sSubPr>
                <m:e>
                  <m:r>
                    <w:rPr>
                      <w:rFonts w:ascii="Cambria Math" w:hAnsi="Cambria Math"/>
                    </w:rPr>
                    <m:t>X</m:t>
                  </m:r>
                </m:e>
                <m:sub>
                  <m:r>
                    <w:rPr>
                      <w:rFonts w:ascii="Cambria Math" w:hAnsi="Cambria Math"/>
                    </w:rPr>
                    <m:t>new</m:t>
                  </m:r>
                </m:sub>
              </m:sSub>
            </m:oMath>
            <w:r>
              <w:t xml:space="preserve"> by Eq. </w:t>
            </w:r>
            <w:r>
              <w:fldChar w:fldCharType="begin"/>
            </w:r>
            <w:r>
              <w:instrText xml:space="preserve"> REF _Ref168658095 \h </w:instrText>
            </w:r>
            <w:r>
              <w:fldChar w:fldCharType="separate"/>
            </w:r>
            <w:r w:rsidR="00FA45E5" w:rsidRPr="00DD53BC">
              <w:t>(</w:t>
            </w:r>
            <w:r w:rsidR="00FA45E5">
              <w:rPr>
                <w:noProof/>
              </w:rPr>
              <w:t>9</w:t>
            </w:r>
            <w:r w:rsidR="00FA45E5" w:rsidRPr="00DD53BC">
              <w:t>)</w:t>
            </w:r>
            <w:r>
              <w:fldChar w:fldCharType="end"/>
            </w:r>
          </w:p>
          <w:p w14:paraId="740C17DD" w14:textId="77777777" w:rsidR="0091037B" w:rsidRDefault="0091037B" w:rsidP="0091037B">
            <w:pPr>
              <w:pStyle w:val="bangtrai"/>
            </w:pPr>
            <w:r>
              <w:t xml:space="preserve">        </w:t>
            </w:r>
            <w:r>
              <w:rPr>
                <w:b/>
                <w:bCs/>
              </w:rPr>
              <w:t xml:space="preserve">else </w:t>
            </w:r>
          </w:p>
          <w:p w14:paraId="0EFC5FB7" w14:textId="1E3A2FE7" w:rsidR="0091037B" w:rsidRDefault="0091037B" w:rsidP="0091037B">
            <w:pPr>
              <w:pStyle w:val="bangtrai"/>
            </w:pPr>
            <w:r>
              <w:t xml:space="preserve">           Define new flows </w:t>
            </w:r>
            <m:oMath>
              <m:sSub>
                <m:sSubPr>
                  <m:ctrlPr>
                    <w:rPr>
                      <w:rFonts w:ascii="Cambria Math" w:hAnsi="Cambria Math"/>
                    </w:rPr>
                  </m:ctrlPr>
                </m:sSubPr>
                <m:e>
                  <m:r>
                    <w:rPr>
                      <w:rFonts w:ascii="Cambria Math" w:hAnsi="Cambria Math"/>
                    </w:rPr>
                    <m:t>X</m:t>
                  </m:r>
                </m:e>
                <m:sub>
                  <m:r>
                    <w:rPr>
                      <w:rFonts w:ascii="Cambria Math" w:hAnsi="Cambria Math"/>
                    </w:rPr>
                    <m:t>new</m:t>
                  </m:r>
                </m:sub>
              </m:sSub>
            </m:oMath>
            <w:r>
              <w:t xml:space="preserve"> by Eq. </w:t>
            </w:r>
            <w:r>
              <w:fldChar w:fldCharType="begin"/>
            </w:r>
            <w:r>
              <w:instrText xml:space="preserve"> REF _Ref168658095 \h </w:instrText>
            </w:r>
            <w:r>
              <w:fldChar w:fldCharType="separate"/>
            </w:r>
            <w:r w:rsidR="00FA45E5" w:rsidRPr="00DD53BC">
              <w:t>(</w:t>
            </w:r>
            <w:r w:rsidR="00FA45E5">
              <w:rPr>
                <w:noProof/>
              </w:rPr>
              <w:t>9</w:t>
            </w:r>
            <w:r w:rsidR="00FA45E5" w:rsidRPr="00DD53BC">
              <w:t>)</w:t>
            </w:r>
            <w:r>
              <w:fldChar w:fldCharType="end"/>
            </w:r>
          </w:p>
          <w:p w14:paraId="02F0AEA6" w14:textId="77777777" w:rsidR="0091037B" w:rsidRDefault="0091037B" w:rsidP="0091037B">
            <w:pPr>
              <w:pStyle w:val="bangtrai"/>
            </w:pPr>
            <w:r>
              <w:t xml:space="preserve">        </w:t>
            </w:r>
            <w:r w:rsidRPr="005F0BB9">
              <w:rPr>
                <w:b/>
                <w:bCs/>
              </w:rPr>
              <w:t>end if</w:t>
            </w:r>
            <w:r>
              <w:t xml:space="preserve">          </w:t>
            </w:r>
          </w:p>
          <w:p w14:paraId="6668CE80" w14:textId="77777777" w:rsidR="0091037B" w:rsidRPr="005B44DE" w:rsidRDefault="0091037B" w:rsidP="0091037B">
            <w:pPr>
              <w:pStyle w:val="bangtrai"/>
            </w:pPr>
            <w:r w:rsidRPr="008A1B7F">
              <w:t>end if</w:t>
            </w:r>
          </w:p>
          <w:p w14:paraId="5DC6E72E" w14:textId="77777777" w:rsidR="0091037B" w:rsidRPr="00FC0615" w:rsidRDefault="0091037B" w:rsidP="0091037B">
            <w:pPr>
              <w:pStyle w:val="bangtrai"/>
            </w:pPr>
            <w:r>
              <w:t>E</w:t>
            </w:r>
            <w:r>
              <w:rPr>
                <w:lang w:val="vi-VN"/>
              </w:rPr>
              <w:t xml:space="preserve">valuate the </w:t>
            </w:r>
            <w:r>
              <w:t>fitness of new</w:t>
            </w:r>
            <w:r>
              <w:rPr>
                <w:lang w:val="vi-VN"/>
              </w:rPr>
              <w:t xml:space="preserve"> flow</w:t>
            </w:r>
            <w:r>
              <w:t>s</w:t>
            </w:r>
            <w:r w:rsidRPr="00DD53BC">
              <w:t xml:space="preserve"> </w:t>
            </w:r>
            <m:oMath>
              <m:sSub>
                <m:sSubPr>
                  <m:ctrlPr>
                    <w:rPr>
                      <w:rFonts w:ascii="Cambria Math" w:hAnsi="Cambria Math"/>
                      <w:lang w:val="vi-VN"/>
                    </w:rPr>
                  </m:ctrlPr>
                </m:sSubPr>
                <m:e>
                  <m:r>
                    <w:rPr>
                      <w:rFonts w:ascii="Cambria Math" w:hAnsi="Cambria Math"/>
                      <w:lang w:val="vi-VN"/>
                    </w:rPr>
                    <m:t>F</m:t>
                  </m:r>
                </m:e>
                <m:sub>
                  <m:sSub>
                    <m:sSubPr>
                      <m:ctrlPr>
                        <w:rPr>
                          <w:rFonts w:ascii="Cambria Math" w:hAnsi="Cambria Math"/>
                          <w:lang w:val="vi-VN"/>
                        </w:rPr>
                      </m:ctrlPr>
                    </m:sSubPr>
                    <m:e>
                      <m:r>
                        <w:rPr>
                          <w:rFonts w:ascii="Cambria Math" w:hAnsi="Cambria Math"/>
                          <w:lang w:val="vi-VN"/>
                        </w:rPr>
                        <m:t>X</m:t>
                      </m:r>
                    </m:e>
                    <m:sub>
                      <m:r>
                        <w:rPr>
                          <w:rFonts w:ascii="Cambria Math" w:hAnsi="Cambria Math"/>
                        </w:rPr>
                        <m:t>new</m:t>
                      </m:r>
                    </m:sub>
                  </m:sSub>
                </m:sub>
              </m:sSub>
            </m:oMath>
          </w:p>
          <w:p w14:paraId="329FC905" w14:textId="77777777" w:rsidR="0091037B" w:rsidRPr="0077235C" w:rsidRDefault="0091037B" w:rsidP="0091037B">
            <w:pPr>
              <w:pStyle w:val="bangtrai"/>
            </w:pPr>
            <w:r w:rsidRPr="00DD53BC">
              <w:rPr>
                <w:b/>
              </w:rPr>
              <w:t xml:space="preserve">if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new</m:t>
                      </m:r>
                    </m:sub>
                  </m:sSub>
                </m:sub>
              </m:sSub>
            </m:oMath>
            <w:r>
              <w:t xml:space="preserve"> dominates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i</m:t>
                  </m:r>
                </m:e>
              </m:d>
            </m:oMath>
          </w:p>
          <w:p w14:paraId="36EFA194" w14:textId="77777777" w:rsidR="0091037B" w:rsidRPr="0077235C" w:rsidRDefault="0091037B" w:rsidP="0091037B">
            <w:pPr>
              <w:pStyle w:val="bangtrai"/>
            </w:pPr>
            <w:r w:rsidRPr="00DD53BC">
              <w:t>Accept the new</w:t>
            </w:r>
            <w:r>
              <w:t xml:space="preserve"> flow positions and update the repository </w:t>
            </w:r>
            <m:oMath>
              <m:r>
                <w:rPr>
                  <w:rFonts w:ascii="Cambria Math" w:hAnsi="Cambria Math"/>
                </w:rPr>
                <m:t>REP</m:t>
              </m:r>
            </m:oMath>
          </w:p>
          <w:p w14:paraId="22167FA9" w14:textId="77777777" w:rsidR="0091037B" w:rsidRPr="005B44DE" w:rsidRDefault="0091037B" w:rsidP="0091037B">
            <w:pPr>
              <w:pStyle w:val="bangtrai"/>
            </w:pPr>
            <w:r w:rsidRPr="006A28AB">
              <w:t>end if</w:t>
            </w:r>
          </w:p>
          <w:p w14:paraId="2F59746C" w14:textId="542C4884" w:rsidR="0029433F" w:rsidRPr="005B44DE" w:rsidRDefault="0091037B" w:rsidP="0091037B">
            <w:pPr>
              <w:pStyle w:val="bangtrai"/>
            </w:pPr>
            <w:r w:rsidRPr="006A28AB">
              <w:t>end for</w:t>
            </w:r>
          </w:p>
        </w:tc>
      </w:tr>
    </w:tbl>
    <w:p w14:paraId="09142A53" w14:textId="77777777" w:rsidR="00851D5A" w:rsidRPr="00516C76" w:rsidRDefault="00851D5A" w:rsidP="00851D5A">
      <w:pPr>
        <w:pStyle w:val="thuong"/>
        <w:rPr>
          <w:color w:val="2E74B5" w:themeColor="accent1" w:themeShade="BF"/>
        </w:rPr>
      </w:pPr>
      <w:r w:rsidRPr="00516C76">
        <w:rPr>
          <w:color w:val="2E74B5" w:themeColor="accent1" w:themeShade="BF"/>
        </w:rPr>
        <w:t>Therefore, t</w:t>
      </w:r>
      <w:r>
        <w:rPr>
          <w:color w:val="2E74B5" w:themeColor="accent1" w:themeShade="BF"/>
        </w:rPr>
        <w:t>his study proposes a hybrid strategy combining grid positioning and local density awareness to improve leader selection stability and convergence behavior</w:t>
      </w:r>
      <w:r w:rsidRPr="00516C76">
        <w:rPr>
          <w:color w:val="2E74B5" w:themeColor="accent1" w:themeShade="BF"/>
        </w:rPr>
        <w:t>. Specifically, each candidate in the archive is evaluated using a scoring formula that balances exploration and exploitation:</w:t>
      </w:r>
    </w:p>
    <w:tbl>
      <w:tblPr>
        <w:tblW w:w="5000" w:type="pct"/>
        <w:tblLook w:val="04A0" w:firstRow="1" w:lastRow="0" w:firstColumn="1" w:lastColumn="0" w:noHBand="0" w:noVBand="1"/>
      </w:tblPr>
      <w:tblGrid>
        <w:gridCol w:w="9252"/>
        <w:gridCol w:w="669"/>
      </w:tblGrid>
      <w:tr w:rsidR="00851D5A" w:rsidRPr="00516C76" w14:paraId="660F2E42" w14:textId="77777777" w:rsidTr="002210DC">
        <w:tc>
          <w:tcPr>
            <w:tcW w:w="4663" w:type="pct"/>
            <w:vAlign w:val="center"/>
          </w:tcPr>
          <w:p w14:paraId="65A872AA" w14:textId="77777777" w:rsidR="00851D5A" w:rsidRPr="00516C76" w:rsidRDefault="002C018A" w:rsidP="002210DC">
            <w:pPr>
              <w:pStyle w:val="banggiua"/>
            </w:pPr>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GI</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i</m:t>
                        </m:r>
                      </m:sub>
                    </m:sSub>
                  </m:num>
                  <m:den>
                    <m:r>
                      <m:rPr>
                        <m:sty m:val="p"/>
                      </m:rPr>
                      <w:rPr>
                        <w:rFonts w:ascii="Cambria Math" w:hAnsi="Cambria Math"/>
                      </w:rPr>
                      <m:t>1+</m:t>
                    </m:r>
                    <m:sSub>
                      <m:sSubPr>
                        <m:ctrlPr>
                          <w:rPr>
                            <w:rFonts w:ascii="Cambria Math" w:hAnsi="Cambria Math"/>
                          </w:rPr>
                        </m:ctrlPr>
                      </m:sSubPr>
                      <m:e>
                        <m:r>
                          <w:rPr>
                            <w:rFonts w:ascii="Cambria Math" w:hAnsi="Cambria Math"/>
                          </w:rPr>
                          <m:t>DE</m:t>
                        </m:r>
                      </m:e>
                      <m:sub>
                        <m:r>
                          <w:rPr>
                            <w:rFonts w:ascii="Cambria Math" w:hAnsi="Cambria Math"/>
                          </w:rPr>
                          <m:t>i</m:t>
                        </m:r>
                      </m:sub>
                    </m:sSub>
                  </m:den>
                </m:f>
              </m:oMath>
            </m:oMathPara>
          </w:p>
        </w:tc>
        <w:tc>
          <w:tcPr>
            <w:tcW w:w="337" w:type="pct"/>
            <w:vAlign w:val="center"/>
          </w:tcPr>
          <w:p w14:paraId="0A43CCA9" w14:textId="77777777" w:rsidR="00851D5A" w:rsidRPr="00516C76" w:rsidRDefault="00851D5A" w:rsidP="002210DC">
            <w:pPr>
              <w:pStyle w:val="banggiua"/>
            </w:pPr>
            <w:r w:rsidRPr="00516C76">
              <w:t>(</w:t>
            </w:r>
            <w:fldSimple w:instr=" SEQ Equation \* ARABIC ">
              <w:r>
                <w:rPr>
                  <w:noProof/>
                </w:rPr>
                <w:t>12</w:t>
              </w:r>
            </w:fldSimple>
            <w:r w:rsidRPr="00516C76">
              <w:t>)</w:t>
            </w:r>
          </w:p>
        </w:tc>
      </w:tr>
    </w:tbl>
    <w:p w14:paraId="19F28CE7" w14:textId="6F6E8306" w:rsidR="00851D5A" w:rsidRDefault="00851D5A" w:rsidP="00A03771">
      <w:pPr>
        <w:pStyle w:val="thuong0"/>
        <w:rPr>
          <w:color w:val="2E74B5" w:themeColor="accent1" w:themeShade="BF"/>
        </w:rPr>
      </w:pPr>
      <w:r w:rsidRPr="00516C76">
        <w:rPr>
          <w:color w:val="2E74B5" w:themeColor="accent1" w:themeShade="BF"/>
        </w:rPr>
        <w:t xml:space="preserve">where: </w:t>
      </w:r>
      <m:oMath>
        <m:r>
          <w:rPr>
            <w:rFonts w:ascii="Cambria Math" w:hAnsi="Cambria Math"/>
            <w:color w:val="2E74B5" w:themeColor="accent1" w:themeShade="BF"/>
          </w:rPr>
          <m:t>G</m:t>
        </m:r>
        <m:sSub>
          <m:sSubPr>
            <m:ctrlPr>
              <w:rPr>
                <w:rFonts w:ascii="Cambria Math" w:hAnsi="Cambria Math"/>
                <w:i/>
                <w:color w:val="2E74B5" w:themeColor="accent1" w:themeShade="BF"/>
              </w:rPr>
            </m:ctrlPr>
          </m:sSubPr>
          <m:e>
            <m:r>
              <w:rPr>
                <w:rFonts w:ascii="Cambria Math" w:hAnsi="Cambria Math"/>
                <w:color w:val="2E74B5" w:themeColor="accent1" w:themeShade="BF"/>
              </w:rPr>
              <m:t>I</m:t>
            </m:r>
          </m:e>
          <m:sub>
            <m:r>
              <w:rPr>
                <w:rFonts w:ascii="Cambria Math" w:hAnsi="Cambria Math"/>
                <w:color w:val="2E74B5" w:themeColor="accent1" w:themeShade="BF"/>
              </w:rPr>
              <m:t>i</m:t>
            </m:r>
          </m:sub>
        </m:sSub>
      </m:oMath>
      <w:r w:rsidRPr="00516C76">
        <w:rPr>
          <w:color w:val="2E74B5" w:themeColor="accent1" w:themeShade="BF"/>
        </w:rPr>
        <w:t xml:space="preserve"> refers to the hypercube index associated with the solution; </w:t>
      </w:r>
      <m:oMath>
        <m:r>
          <w:rPr>
            <w:rFonts w:ascii="Cambria Math" w:hAnsi="Cambria Math"/>
            <w:color w:val="2E74B5" w:themeColor="accent1" w:themeShade="BF"/>
          </w:rPr>
          <m:t>D</m:t>
        </m:r>
        <m:sSub>
          <m:sSubPr>
            <m:ctrlPr>
              <w:rPr>
                <w:rFonts w:ascii="Cambria Math" w:hAnsi="Cambria Math"/>
                <w:i/>
                <w:color w:val="2E74B5" w:themeColor="accent1" w:themeShade="BF"/>
              </w:rPr>
            </m:ctrlPr>
          </m:sSubPr>
          <m:e>
            <m:r>
              <w:rPr>
                <w:rFonts w:ascii="Cambria Math" w:hAnsi="Cambria Math"/>
                <w:color w:val="2E74B5" w:themeColor="accent1" w:themeShade="BF"/>
              </w:rPr>
              <m:t>E</m:t>
            </m:r>
          </m:e>
          <m:sub>
            <m:r>
              <w:rPr>
                <w:rFonts w:ascii="Cambria Math" w:hAnsi="Cambria Math"/>
                <w:color w:val="2E74B5" w:themeColor="accent1" w:themeShade="BF"/>
              </w:rPr>
              <m:t>i</m:t>
            </m:r>
          </m:sub>
        </m:sSub>
      </m:oMath>
      <w:r w:rsidRPr="00516C76">
        <w:rPr>
          <w:color w:val="2E74B5" w:themeColor="accent1" w:themeShade="BF"/>
        </w:rPr>
        <w:t xml:space="preserve"> is computed based on the number of individuals sharing the same grid cell; and </w:t>
      </w:r>
      <m:oMath>
        <m:sSub>
          <m:sSubPr>
            <m:ctrlPr>
              <w:rPr>
                <w:rFonts w:ascii="Cambria Math" w:hAnsi="Cambria Math"/>
                <w:i/>
                <w:color w:val="2E74B5" w:themeColor="accent1" w:themeShade="BF"/>
              </w:rPr>
            </m:ctrlPr>
          </m:sSubPr>
          <m:e>
            <m:r>
              <w:rPr>
                <w:rFonts w:ascii="Cambria Math" w:hAnsi="Cambria Math"/>
                <w:color w:val="2E74B5" w:themeColor="accent1" w:themeShade="BF"/>
              </w:rPr>
              <m:t>ε</m:t>
            </m:r>
          </m:e>
          <m:sub>
            <m:r>
              <w:rPr>
                <w:rFonts w:ascii="Cambria Math" w:hAnsi="Cambria Math"/>
                <w:color w:val="2E74B5" w:themeColor="accent1" w:themeShade="BF"/>
              </w:rPr>
              <m:t>i</m:t>
            </m:r>
          </m:sub>
        </m:sSub>
        <m:r>
          <w:rPr>
            <w:rFonts w:ascii="Cambria Math" w:hAnsi="Cambria Math"/>
            <w:color w:val="2E74B5" w:themeColor="accent1" w:themeShade="BF"/>
          </w:rPr>
          <m:t>∈[0,1]</m:t>
        </m:r>
      </m:oMath>
      <w:r w:rsidRPr="00516C76">
        <w:rPr>
          <w:color w:val="2E74B5" w:themeColor="accent1" w:themeShade="BF"/>
        </w:rPr>
        <w:t xml:space="preserve"> is a small random value to maintain </w:t>
      </w:r>
      <w:r w:rsidRPr="00516C76">
        <w:rPr>
          <w:color w:val="2E74B5" w:themeColor="accent1" w:themeShade="BF"/>
        </w:rPr>
        <w:lastRenderedPageBreak/>
        <w:t>diversity and reduce deterministic selection bias. The leader is then selected as the individual with the lowest score, ensuring preference toward solutions located in less crowded yet structurally promising regions of the search space</w:t>
      </w:r>
      <w:r w:rsidRPr="003A048D">
        <w:t>.</w:t>
      </w:r>
    </w:p>
    <w:p w14:paraId="7511C054" w14:textId="51BB4FD5" w:rsidR="00130B47" w:rsidRDefault="007B60C9" w:rsidP="00E100F2">
      <w:pPr>
        <w:pStyle w:val="thuong"/>
      </w:pPr>
      <w:r w:rsidRPr="00B67D2B">
        <w:rPr>
          <w:color w:val="2E74B5" w:themeColor="accent1" w:themeShade="BF"/>
        </w:rPr>
        <w:t>This refined selection mechanism differs from earlier approaches by introducing a controlled randomness that avoids overexploitation while maintaining diversity. By reducing the risk of premature convergence and enhancing leader stability, the hybrid strategy contributes to more robust convergence and improved spread of the final Pareto front, particularly in high-dimensional and irregular optimization landscapes</w:t>
      </w:r>
      <w:r w:rsidRPr="003A048D">
        <w:t>.</w:t>
      </w:r>
      <w:r w:rsidR="001910A2">
        <w:t xml:space="preserve"> </w:t>
      </w:r>
      <w:r w:rsidR="00735CC5">
        <w:t>Finally, the flowchart showing the detail</w:t>
      </w:r>
      <w:r w:rsidR="0099255E">
        <w:t>ed</w:t>
      </w:r>
      <w:r w:rsidR="00735CC5">
        <w:t xml:space="preserve"> </w:t>
      </w:r>
      <w:r w:rsidR="001456D4" w:rsidRPr="001456D4">
        <w:t>ste</w:t>
      </w:r>
      <w:r w:rsidR="00735CC5">
        <w:t xml:space="preserve">ps of </w:t>
      </w:r>
      <w:r w:rsidR="00920D69">
        <w:t xml:space="preserve">the </w:t>
      </w:r>
      <w:r w:rsidR="00735CC5">
        <w:t xml:space="preserve">MOFDA process </w:t>
      </w:r>
      <w:r w:rsidR="006C4119">
        <w:t xml:space="preserve">is </w:t>
      </w:r>
      <w:r w:rsidR="00735CC5">
        <w:t xml:space="preserve">presented in </w:t>
      </w:r>
      <w:r w:rsidR="00735CC5">
        <w:fldChar w:fldCharType="begin"/>
      </w:r>
      <w:r w:rsidR="00735CC5">
        <w:instrText xml:space="preserve"> REF _Ref175424986 \n \h </w:instrText>
      </w:r>
      <w:r w:rsidR="00735CC5">
        <w:fldChar w:fldCharType="separate"/>
      </w:r>
      <w:r w:rsidR="009203E2">
        <w:t>Fig. 1</w:t>
      </w:r>
      <w:r w:rsidR="00735CC5">
        <w:fldChar w:fldCharType="end"/>
      </w:r>
      <w:r w:rsidR="00130B47">
        <w:t>.</w:t>
      </w:r>
    </w:p>
    <w:p w14:paraId="4F63C5F2" w14:textId="64B1A4DA" w:rsidR="00A03771" w:rsidRPr="00735CC5" w:rsidRDefault="00130B47" w:rsidP="00130B47">
      <w:pPr>
        <w:pStyle w:val="muc"/>
      </w:pPr>
      <w:r>
        <w:t>Experime</w:t>
      </w:r>
      <w:r w:rsidR="00467900">
        <w:t>n</w:t>
      </w:r>
      <w:r>
        <w:t xml:space="preserve">tal </w:t>
      </w:r>
      <w:r w:rsidR="007E20AF">
        <w:t>S</w:t>
      </w:r>
      <w:r>
        <w:t>et</w:t>
      </w:r>
      <w:r w:rsidR="007E20AF">
        <w:t>up</w:t>
      </w:r>
    </w:p>
    <w:p w14:paraId="67A66024" w14:textId="0EB37F81" w:rsidR="002B11A3" w:rsidRDefault="00516A9D" w:rsidP="00A42AB1">
      <w:pPr>
        <w:pStyle w:val="muc1"/>
      </w:pPr>
      <w:bookmarkStart w:id="30" w:name="_Ref175074362"/>
      <w:bookmarkStart w:id="31" w:name="_Hlk117423174"/>
      <w:bookmarkEnd w:id="18"/>
      <w:bookmarkEnd w:id="29"/>
      <w:r>
        <w:t>Unconstrained M</w:t>
      </w:r>
      <w:r w:rsidR="002B11A3">
        <w:t>ulti</w:t>
      </w:r>
      <w:r w:rsidR="00676534">
        <w:t>-</w:t>
      </w:r>
      <w:r w:rsidR="000B4B9F">
        <w:t>O</w:t>
      </w:r>
      <w:r w:rsidR="002B11A3">
        <w:t xml:space="preserve">bjective </w:t>
      </w:r>
      <w:r w:rsidR="00883AF7">
        <w:t>T</w:t>
      </w:r>
      <w:r w:rsidR="00605391">
        <w:t>est</w:t>
      </w:r>
      <w:r w:rsidR="002B11A3">
        <w:t>s</w:t>
      </w:r>
      <w:bookmarkEnd w:id="30"/>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
        <w:gridCol w:w="1195"/>
        <w:gridCol w:w="1662"/>
        <w:gridCol w:w="2008"/>
        <w:gridCol w:w="3951"/>
        <w:gridCol w:w="575"/>
      </w:tblGrid>
      <w:tr w:rsidR="00DD3955" w:rsidRPr="00DD53BC" w14:paraId="6A7F506E" w14:textId="77777777" w:rsidTr="00706B18">
        <w:trPr>
          <w:tblHeader/>
        </w:trPr>
        <w:tc>
          <w:tcPr>
            <w:tcW w:w="5000" w:type="pct"/>
            <w:gridSpan w:val="6"/>
            <w:tcBorders>
              <w:top w:val="nil"/>
              <w:left w:val="nil"/>
              <w:bottom w:val="single" w:sz="8" w:space="0" w:color="auto"/>
              <w:right w:val="nil"/>
            </w:tcBorders>
            <w:vAlign w:val="center"/>
            <w:hideMark/>
          </w:tcPr>
          <w:p w14:paraId="10AD7C1E" w14:textId="77777777" w:rsidR="00DD3955" w:rsidRPr="00DD53BC" w:rsidRDefault="00DD3955" w:rsidP="00AB3198">
            <w:pPr>
              <w:pStyle w:val="chuthichbang"/>
              <w:numPr>
                <w:ilvl w:val="0"/>
                <w:numId w:val="18"/>
              </w:numPr>
            </w:pPr>
            <w:bookmarkStart w:id="32" w:name="_Ref105764331"/>
            <w:r>
              <w:t>Unconstrained b</w:t>
            </w:r>
            <w:r w:rsidRPr="00DD53BC">
              <w:t>enchmarks.</w:t>
            </w:r>
            <w:bookmarkEnd w:id="32"/>
          </w:p>
        </w:tc>
      </w:tr>
      <w:tr w:rsidR="008047AD" w:rsidRPr="00163AEE" w14:paraId="120D8899" w14:textId="023897A9" w:rsidTr="00DE74C5">
        <w:trPr>
          <w:tblHeader/>
        </w:trPr>
        <w:tc>
          <w:tcPr>
            <w:tcW w:w="267" w:type="pct"/>
            <w:tcBorders>
              <w:top w:val="single" w:sz="8" w:space="0" w:color="auto"/>
              <w:left w:val="nil"/>
              <w:bottom w:val="single" w:sz="8" w:space="0" w:color="auto"/>
              <w:right w:val="nil"/>
            </w:tcBorders>
            <w:shd w:val="clear" w:color="auto" w:fill="DEEAF6" w:themeFill="accent1" w:themeFillTint="33"/>
            <w:vAlign w:val="center"/>
          </w:tcPr>
          <w:p w14:paraId="16A6914F" w14:textId="789924F6" w:rsidR="008047AD" w:rsidRDefault="008047AD" w:rsidP="008047AD">
            <w:pPr>
              <w:pStyle w:val="bangtrai"/>
            </w:pPr>
            <w:r>
              <w:t>No.</w:t>
            </w:r>
          </w:p>
        </w:tc>
        <w:tc>
          <w:tcPr>
            <w:tcW w:w="602" w:type="pct"/>
            <w:tcBorders>
              <w:top w:val="single" w:sz="8" w:space="0" w:color="auto"/>
              <w:left w:val="nil"/>
              <w:bottom w:val="single" w:sz="8" w:space="0" w:color="auto"/>
              <w:right w:val="nil"/>
            </w:tcBorders>
            <w:shd w:val="clear" w:color="auto" w:fill="DEEAF6" w:themeFill="accent1" w:themeFillTint="33"/>
            <w:noWrap/>
            <w:vAlign w:val="center"/>
          </w:tcPr>
          <w:p w14:paraId="089117C8" w14:textId="7D32F320" w:rsidR="008047AD" w:rsidRPr="00163AEE" w:rsidRDefault="008047AD" w:rsidP="008047AD">
            <w:pPr>
              <w:pStyle w:val="bangtrai"/>
            </w:pPr>
            <w:bookmarkStart w:id="33" w:name="_Hlk117426037"/>
            <w:r>
              <w:t>Problems</w:t>
            </w:r>
          </w:p>
        </w:tc>
        <w:tc>
          <w:tcPr>
            <w:tcW w:w="838" w:type="pct"/>
            <w:tcBorders>
              <w:top w:val="single" w:sz="8" w:space="0" w:color="auto"/>
              <w:left w:val="nil"/>
              <w:bottom w:val="single" w:sz="8" w:space="0" w:color="auto"/>
              <w:right w:val="nil"/>
            </w:tcBorders>
            <w:shd w:val="clear" w:color="auto" w:fill="DEEAF6" w:themeFill="accent1" w:themeFillTint="33"/>
            <w:vAlign w:val="center"/>
          </w:tcPr>
          <w:p w14:paraId="57B9A98E" w14:textId="4E3B292C" w:rsidR="008047AD" w:rsidRPr="00163AEE" w:rsidRDefault="008047AD" w:rsidP="008047AD">
            <w:pPr>
              <w:pStyle w:val="bangtrai"/>
            </w:pPr>
            <w:r>
              <w:t xml:space="preserve">No. of objectives </w:t>
            </w:r>
            <m:oMath>
              <m:r>
                <m:rPr>
                  <m:sty m:val="p"/>
                </m:rPr>
                <w:rPr>
                  <w:rFonts w:ascii="Cambria Math" w:hAnsi="Cambria Math"/>
                </w:rPr>
                <m:t>(</m:t>
              </m:r>
              <m:r>
                <w:rPr>
                  <w:rFonts w:ascii="Cambria Math" w:hAnsi="Cambria Math"/>
                </w:rPr>
                <m:t>M</m:t>
              </m:r>
              <m:r>
                <m:rPr>
                  <m:sty m:val="p"/>
                </m:rPr>
                <w:rPr>
                  <w:rFonts w:ascii="Cambria Math" w:hAnsi="Cambria Math"/>
                </w:rPr>
                <m:t>)</m:t>
              </m:r>
            </m:oMath>
          </w:p>
        </w:tc>
        <w:tc>
          <w:tcPr>
            <w:tcW w:w="1012" w:type="pct"/>
            <w:tcBorders>
              <w:top w:val="single" w:sz="8" w:space="0" w:color="auto"/>
              <w:left w:val="nil"/>
              <w:bottom w:val="single" w:sz="8" w:space="0" w:color="auto"/>
              <w:right w:val="nil"/>
            </w:tcBorders>
            <w:shd w:val="clear" w:color="auto" w:fill="DEEAF6" w:themeFill="accent1" w:themeFillTint="33"/>
            <w:noWrap/>
            <w:vAlign w:val="center"/>
          </w:tcPr>
          <w:p w14:paraId="62F4606C" w14:textId="02F762A2" w:rsidR="008047AD" w:rsidRPr="00163AEE" w:rsidRDefault="008047AD" w:rsidP="008047AD">
            <w:pPr>
              <w:pStyle w:val="bangtrai"/>
            </w:pPr>
            <w:r>
              <w:t xml:space="preserve">No. of variables </w:t>
            </w:r>
            <m:oMath>
              <m:d>
                <m:dPr>
                  <m:ctrlPr>
                    <w:rPr>
                      <w:rFonts w:ascii="Cambria Math" w:hAnsi="Cambria Math"/>
                    </w:rPr>
                  </m:ctrlPr>
                </m:dPr>
                <m:e>
                  <m:r>
                    <w:rPr>
                      <w:rFonts w:ascii="Cambria Math" w:hAnsi="Cambria Math"/>
                    </w:rPr>
                    <m:t>D</m:t>
                  </m:r>
                </m:e>
              </m:d>
            </m:oMath>
          </w:p>
        </w:tc>
        <w:tc>
          <w:tcPr>
            <w:tcW w:w="1991" w:type="pct"/>
            <w:tcBorders>
              <w:top w:val="single" w:sz="8" w:space="0" w:color="auto"/>
              <w:left w:val="nil"/>
              <w:bottom w:val="single" w:sz="8" w:space="0" w:color="auto"/>
              <w:right w:val="nil"/>
            </w:tcBorders>
            <w:shd w:val="clear" w:color="auto" w:fill="DEEAF6" w:themeFill="accent1" w:themeFillTint="33"/>
            <w:noWrap/>
            <w:vAlign w:val="center"/>
          </w:tcPr>
          <w:p w14:paraId="73E9B153" w14:textId="096295E5" w:rsidR="008047AD" w:rsidRPr="00163AEE" w:rsidRDefault="008047AD" w:rsidP="008047AD">
            <w:pPr>
              <w:pStyle w:val="bangtrai"/>
            </w:pPr>
            <w:r w:rsidRPr="00163AEE">
              <w:t>Range</w:t>
            </w:r>
          </w:p>
        </w:tc>
        <w:tc>
          <w:tcPr>
            <w:tcW w:w="290" w:type="pct"/>
            <w:tcBorders>
              <w:top w:val="single" w:sz="8" w:space="0" w:color="auto"/>
              <w:left w:val="nil"/>
              <w:bottom w:val="single" w:sz="8" w:space="0" w:color="auto"/>
              <w:right w:val="nil"/>
            </w:tcBorders>
            <w:shd w:val="clear" w:color="auto" w:fill="DEEAF6" w:themeFill="accent1" w:themeFillTint="33"/>
            <w:vAlign w:val="center"/>
          </w:tcPr>
          <w:p w14:paraId="501ED31C" w14:textId="452FBA55" w:rsidR="008047AD" w:rsidRPr="00163AEE" w:rsidRDefault="008047AD" w:rsidP="008047AD">
            <w:pPr>
              <w:pStyle w:val="bangtrai"/>
            </w:pPr>
            <w:r>
              <w:t>Ref.</w:t>
            </w:r>
          </w:p>
        </w:tc>
      </w:tr>
      <w:bookmarkEnd w:id="33"/>
      <w:tr w:rsidR="004941D3" w:rsidRPr="00163AEE" w14:paraId="6003B6FB" w14:textId="761E90CE" w:rsidTr="00DE74C5">
        <w:tc>
          <w:tcPr>
            <w:tcW w:w="267" w:type="pct"/>
            <w:tcBorders>
              <w:top w:val="single" w:sz="4" w:space="0" w:color="auto"/>
              <w:left w:val="nil"/>
              <w:bottom w:val="single" w:sz="4" w:space="0" w:color="auto"/>
              <w:right w:val="nil"/>
            </w:tcBorders>
          </w:tcPr>
          <w:p w14:paraId="2999CF00" w14:textId="77777777" w:rsidR="00A651DE" w:rsidRPr="00163AEE" w:rsidRDefault="00A651DE"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61E8800B" w14:textId="14DCC7FF" w:rsidR="00A651DE" w:rsidRPr="00163AEE" w:rsidRDefault="00A651DE" w:rsidP="00435BD2">
            <w:pPr>
              <w:pStyle w:val="bangtrai"/>
            </w:pPr>
            <w:r w:rsidRPr="00163AEE">
              <w:t>ZDT1</w:t>
            </w:r>
            <w:r w:rsidR="00793504">
              <w:t>-3</w:t>
            </w:r>
          </w:p>
        </w:tc>
        <w:tc>
          <w:tcPr>
            <w:tcW w:w="838" w:type="pct"/>
            <w:tcBorders>
              <w:top w:val="single" w:sz="4" w:space="0" w:color="auto"/>
              <w:left w:val="nil"/>
              <w:bottom w:val="single" w:sz="4" w:space="0" w:color="auto"/>
              <w:right w:val="nil"/>
            </w:tcBorders>
            <w:noWrap/>
            <w:vAlign w:val="center"/>
          </w:tcPr>
          <w:p w14:paraId="2F85102C" w14:textId="4F48ABB8" w:rsidR="00A651DE" w:rsidRPr="00163AEE" w:rsidRDefault="00A651DE" w:rsidP="00435BD2">
            <w:pPr>
              <w:pStyle w:val="bangtrai"/>
            </w:pPr>
            <w:r>
              <w:t>2</w:t>
            </w:r>
          </w:p>
        </w:tc>
        <w:tc>
          <w:tcPr>
            <w:tcW w:w="1012" w:type="pct"/>
            <w:tcBorders>
              <w:top w:val="single" w:sz="4" w:space="0" w:color="auto"/>
              <w:left w:val="nil"/>
              <w:bottom w:val="single" w:sz="4" w:space="0" w:color="auto"/>
              <w:right w:val="nil"/>
            </w:tcBorders>
            <w:noWrap/>
            <w:vAlign w:val="center"/>
          </w:tcPr>
          <w:p w14:paraId="1ECA2A39" w14:textId="02DEADBF" w:rsidR="00A651DE" w:rsidRPr="00163AEE" w:rsidRDefault="00A651DE" w:rsidP="00435BD2">
            <w:pPr>
              <w:pStyle w:val="bangtrai"/>
            </w:pPr>
            <w:r>
              <w:t>30</w:t>
            </w:r>
          </w:p>
        </w:tc>
        <w:tc>
          <w:tcPr>
            <w:tcW w:w="1991" w:type="pct"/>
            <w:tcBorders>
              <w:top w:val="single" w:sz="4" w:space="0" w:color="auto"/>
              <w:left w:val="nil"/>
              <w:bottom w:val="single" w:sz="4" w:space="0" w:color="auto"/>
              <w:right w:val="nil"/>
            </w:tcBorders>
            <w:noWrap/>
            <w:vAlign w:val="center"/>
          </w:tcPr>
          <w:p w14:paraId="4CC29610" w14:textId="77E10606" w:rsidR="00A651DE" w:rsidRPr="00275C5F" w:rsidRDefault="002C018A" w:rsidP="00435BD2">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814CBB" w:rsidRPr="00275C5F">
              <w:t xml:space="preserve"> </w:t>
            </w:r>
          </w:p>
        </w:tc>
        <w:tc>
          <w:tcPr>
            <w:tcW w:w="290" w:type="pct"/>
            <w:tcBorders>
              <w:top w:val="single" w:sz="4" w:space="0" w:color="auto"/>
              <w:left w:val="nil"/>
              <w:bottom w:val="single" w:sz="4" w:space="0" w:color="auto"/>
              <w:right w:val="nil"/>
            </w:tcBorders>
          </w:tcPr>
          <w:p w14:paraId="0DA623BA" w14:textId="11F47615" w:rsidR="00A651DE" w:rsidRDefault="00A651DE" w:rsidP="00435BD2">
            <w:pPr>
              <w:pStyle w:val="bangtrai"/>
            </w:pPr>
            <w:r w:rsidRPr="00D13955">
              <w:fldChar w:fldCharType="begin"/>
            </w:r>
            <w:r w:rsidR="00660DC0">
              <w:instrText xml:space="preserve"> ADDIN EN.CITE &lt;EndNote&gt;&lt;Cite&gt;&lt;Author&gt;Zitzler&lt;/Author&gt;&lt;Year&gt;2000&lt;/Year&gt;&lt;RecNum&gt;645&lt;/RecNum&gt;&lt;DisplayText&gt;[17]&lt;/DisplayText&gt;&lt;record&gt;&lt;rec-number&gt;645&lt;/rec-number&gt;&lt;foreign-keys&gt;&lt;key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D13955">
              <w:fldChar w:fldCharType="separate"/>
            </w:r>
            <w:r w:rsidR="00660DC0">
              <w:rPr>
                <w:noProof/>
              </w:rPr>
              <w:t>[</w:t>
            </w:r>
            <w:hyperlink w:anchor="_ENREF_17" w:tooltip="Zitzler, 2000 #645" w:history="1">
              <w:r w:rsidR="00A46551">
                <w:rPr>
                  <w:noProof/>
                </w:rPr>
                <w:t>17</w:t>
              </w:r>
            </w:hyperlink>
            <w:r w:rsidR="00660DC0">
              <w:rPr>
                <w:noProof/>
              </w:rPr>
              <w:t>]</w:t>
            </w:r>
            <w:r w:rsidRPr="00D13955">
              <w:fldChar w:fldCharType="end"/>
            </w:r>
          </w:p>
        </w:tc>
      </w:tr>
      <w:tr w:rsidR="004941D3" w:rsidRPr="00163AEE" w14:paraId="3A517CCD" w14:textId="205FB3D0" w:rsidTr="00DE74C5">
        <w:tc>
          <w:tcPr>
            <w:tcW w:w="267" w:type="pct"/>
            <w:tcBorders>
              <w:top w:val="single" w:sz="4" w:space="0" w:color="auto"/>
              <w:left w:val="nil"/>
              <w:bottom w:val="single" w:sz="4" w:space="0" w:color="auto"/>
              <w:right w:val="nil"/>
            </w:tcBorders>
          </w:tcPr>
          <w:p w14:paraId="4B0AA57F" w14:textId="77777777" w:rsidR="00A651DE" w:rsidRPr="00163AEE" w:rsidRDefault="00A651DE"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5CD1AB80" w14:textId="7B8C28EA" w:rsidR="00A651DE" w:rsidRPr="00163AEE" w:rsidRDefault="00A651DE" w:rsidP="00435BD2">
            <w:pPr>
              <w:pStyle w:val="bangtrai"/>
            </w:pPr>
            <w:r w:rsidRPr="00163AEE">
              <w:t>ZDT4</w:t>
            </w:r>
          </w:p>
        </w:tc>
        <w:tc>
          <w:tcPr>
            <w:tcW w:w="838" w:type="pct"/>
            <w:tcBorders>
              <w:top w:val="single" w:sz="4" w:space="0" w:color="auto"/>
              <w:left w:val="nil"/>
              <w:bottom w:val="single" w:sz="4" w:space="0" w:color="auto"/>
              <w:right w:val="nil"/>
            </w:tcBorders>
            <w:noWrap/>
            <w:vAlign w:val="center"/>
          </w:tcPr>
          <w:p w14:paraId="72AD4695" w14:textId="721AD299" w:rsidR="00A651DE" w:rsidRPr="00163AEE" w:rsidRDefault="00A651DE" w:rsidP="00435BD2">
            <w:pPr>
              <w:pStyle w:val="bangtrai"/>
            </w:pPr>
            <w:r>
              <w:t>2</w:t>
            </w:r>
          </w:p>
        </w:tc>
        <w:tc>
          <w:tcPr>
            <w:tcW w:w="1012" w:type="pct"/>
            <w:tcBorders>
              <w:top w:val="single" w:sz="4" w:space="0" w:color="auto"/>
              <w:left w:val="nil"/>
              <w:bottom w:val="single" w:sz="4" w:space="0" w:color="auto"/>
              <w:right w:val="nil"/>
            </w:tcBorders>
            <w:noWrap/>
            <w:vAlign w:val="center"/>
          </w:tcPr>
          <w:p w14:paraId="7C79B058" w14:textId="15C73CAC" w:rsidR="00A651DE" w:rsidRPr="00163AEE" w:rsidRDefault="00A651DE" w:rsidP="00435BD2">
            <w:pPr>
              <w:pStyle w:val="bangtrai"/>
            </w:pPr>
            <w:r>
              <w:t>10</w:t>
            </w:r>
          </w:p>
        </w:tc>
        <w:tc>
          <w:tcPr>
            <w:tcW w:w="1991" w:type="pct"/>
            <w:tcBorders>
              <w:top w:val="single" w:sz="4" w:space="0" w:color="auto"/>
              <w:left w:val="nil"/>
              <w:bottom w:val="single" w:sz="4" w:space="0" w:color="auto"/>
              <w:right w:val="nil"/>
            </w:tcBorders>
            <w:noWrap/>
            <w:vAlign w:val="center"/>
          </w:tcPr>
          <w:p w14:paraId="636F27A9" w14:textId="03FDCD1A" w:rsidR="00A651DE" w:rsidRPr="00D944C3" w:rsidRDefault="002C018A" w:rsidP="00435BD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A651DE" w:rsidRPr="00D944C3">
              <w:t xml:space="preserve"> &amp;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-10,10</m:t>
                  </m:r>
                </m:e>
              </m:d>
            </m:oMath>
            <w:r w:rsidR="00AC4404" w:rsidRPr="00D944C3">
              <w:t xml:space="preserve">, </w:t>
            </w:r>
            <m:oMath>
              <m:r>
                <w:rPr>
                  <w:rFonts w:ascii="Cambria Math" w:hAnsi="Cambria Math"/>
                </w:rPr>
                <m:t>i=2,…,n</m:t>
              </m:r>
            </m:oMath>
          </w:p>
        </w:tc>
        <w:tc>
          <w:tcPr>
            <w:tcW w:w="290" w:type="pct"/>
            <w:tcBorders>
              <w:top w:val="single" w:sz="4" w:space="0" w:color="auto"/>
              <w:left w:val="nil"/>
              <w:bottom w:val="single" w:sz="4" w:space="0" w:color="auto"/>
              <w:right w:val="nil"/>
            </w:tcBorders>
          </w:tcPr>
          <w:p w14:paraId="12820343" w14:textId="12C0575C" w:rsidR="00A651DE" w:rsidRDefault="00A651DE" w:rsidP="00435BD2">
            <w:pPr>
              <w:pStyle w:val="bangtrai"/>
            </w:pPr>
            <w:r w:rsidRPr="00D13955">
              <w:fldChar w:fldCharType="begin"/>
            </w:r>
            <w:r w:rsidR="00660DC0">
              <w:instrText xml:space="preserve"> ADDIN EN.CITE &lt;EndNote&gt;&lt;Cite&gt;&lt;Author&gt;Zitzler&lt;/Author&gt;&lt;Year&gt;2000&lt;/Year&gt;&lt;RecNum&gt;645&lt;/RecNum&gt;&lt;DisplayText&gt;[17]&lt;/DisplayText&gt;&lt;record&gt;&lt;rec-number&gt;645&lt;/rec-number&gt;&lt;foreign-keys&gt;&lt;key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D13955">
              <w:fldChar w:fldCharType="separate"/>
            </w:r>
            <w:r w:rsidR="00660DC0">
              <w:rPr>
                <w:noProof/>
              </w:rPr>
              <w:t>[</w:t>
            </w:r>
            <w:hyperlink w:anchor="_ENREF_17" w:tooltip="Zitzler, 2000 #645" w:history="1">
              <w:r w:rsidR="00A46551">
                <w:rPr>
                  <w:noProof/>
                </w:rPr>
                <w:t>17</w:t>
              </w:r>
            </w:hyperlink>
            <w:r w:rsidR="00660DC0">
              <w:rPr>
                <w:noProof/>
              </w:rPr>
              <w:t>]</w:t>
            </w:r>
            <w:r w:rsidRPr="00D13955">
              <w:fldChar w:fldCharType="end"/>
            </w:r>
          </w:p>
        </w:tc>
      </w:tr>
      <w:tr w:rsidR="0090372E" w:rsidRPr="00163AEE" w14:paraId="22CBD1FA" w14:textId="46EEB8E0" w:rsidTr="00F72DDD">
        <w:tc>
          <w:tcPr>
            <w:tcW w:w="267" w:type="pct"/>
            <w:tcBorders>
              <w:top w:val="single" w:sz="4" w:space="0" w:color="auto"/>
              <w:left w:val="nil"/>
              <w:bottom w:val="single" w:sz="4" w:space="0" w:color="auto"/>
              <w:right w:val="nil"/>
            </w:tcBorders>
          </w:tcPr>
          <w:p w14:paraId="3BBC263E" w14:textId="77777777" w:rsidR="0090372E" w:rsidRPr="00163AEE" w:rsidRDefault="0090372E"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4F2E3EE5" w14:textId="6FC034F2" w:rsidR="0090372E" w:rsidRPr="00163AEE" w:rsidRDefault="0090372E" w:rsidP="00435BD2">
            <w:pPr>
              <w:pStyle w:val="bangtrai"/>
            </w:pPr>
            <w:r w:rsidRPr="00163AEE">
              <w:t>ZDT6</w:t>
            </w:r>
          </w:p>
        </w:tc>
        <w:tc>
          <w:tcPr>
            <w:tcW w:w="838" w:type="pct"/>
            <w:tcBorders>
              <w:top w:val="single" w:sz="4" w:space="0" w:color="auto"/>
              <w:left w:val="nil"/>
              <w:bottom w:val="single" w:sz="4" w:space="0" w:color="auto"/>
              <w:right w:val="nil"/>
            </w:tcBorders>
            <w:noWrap/>
            <w:vAlign w:val="center"/>
          </w:tcPr>
          <w:p w14:paraId="3C2FB17B" w14:textId="0A0E2C8C" w:rsidR="0090372E" w:rsidRPr="00163AEE" w:rsidRDefault="0090372E" w:rsidP="00435BD2">
            <w:pPr>
              <w:pStyle w:val="bangtrai"/>
            </w:pPr>
            <w:r>
              <w:t>2</w:t>
            </w:r>
          </w:p>
        </w:tc>
        <w:tc>
          <w:tcPr>
            <w:tcW w:w="1012" w:type="pct"/>
            <w:tcBorders>
              <w:top w:val="single" w:sz="4" w:space="0" w:color="auto"/>
              <w:left w:val="nil"/>
              <w:bottom w:val="single" w:sz="4" w:space="0" w:color="auto"/>
              <w:right w:val="nil"/>
            </w:tcBorders>
            <w:noWrap/>
            <w:vAlign w:val="center"/>
          </w:tcPr>
          <w:p w14:paraId="0CB890CE" w14:textId="3DDA35DF" w:rsidR="0090372E" w:rsidRPr="00163AEE" w:rsidRDefault="0090372E" w:rsidP="00435BD2">
            <w:pPr>
              <w:pStyle w:val="bangtrai"/>
            </w:pPr>
            <w:r>
              <w:t>30</w:t>
            </w:r>
          </w:p>
        </w:tc>
        <w:tc>
          <w:tcPr>
            <w:tcW w:w="1991" w:type="pct"/>
            <w:tcBorders>
              <w:top w:val="single" w:sz="4" w:space="0" w:color="auto"/>
              <w:left w:val="nil"/>
              <w:bottom w:val="single" w:sz="4" w:space="0" w:color="auto"/>
              <w:right w:val="nil"/>
            </w:tcBorders>
            <w:noWrap/>
          </w:tcPr>
          <w:p w14:paraId="1F97EF80" w14:textId="52CB5759" w:rsidR="0090372E" w:rsidRPr="00275C5F" w:rsidRDefault="002C018A" w:rsidP="00435BD2">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90372E" w:rsidRPr="001530A3">
              <w:t xml:space="preserve"> </w:t>
            </w:r>
          </w:p>
        </w:tc>
        <w:tc>
          <w:tcPr>
            <w:tcW w:w="290" w:type="pct"/>
            <w:tcBorders>
              <w:top w:val="single" w:sz="4" w:space="0" w:color="auto"/>
              <w:left w:val="nil"/>
              <w:bottom w:val="single" w:sz="4" w:space="0" w:color="auto"/>
              <w:right w:val="nil"/>
            </w:tcBorders>
          </w:tcPr>
          <w:p w14:paraId="4F373CC5" w14:textId="6FB34E34" w:rsidR="0090372E" w:rsidRDefault="0090372E" w:rsidP="00435BD2">
            <w:pPr>
              <w:pStyle w:val="bangtrai"/>
              <w:rPr>
                <w:rFonts w:eastAsia="Batang"/>
              </w:rPr>
            </w:pPr>
            <w:r w:rsidRPr="00D13955">
              <w:fldChar w:fldCharType="begin"/>
            </w:r>
            <w:r w:rsidR="00660DC0">
              <w:instrText xml:space="preserve"> ADDIN EN.CITE &lt;EndNote&gt;&lt;Cite&gt;&lt;Author&gt;Zitzler&lt;/Author&gt;&lt;Year&gt;2000&lt;/Year&gt;&lt;RecNum&gt;645&lt;/RecNum&gt;&lt;DisplayText&gt;[17]&lt;/DisplayText&gt;&lt;record&gt;&lt;rec-number&gt;645&lt;/rec-number&gt;&lt;foreign-keys&gt;&lt;key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D13955">
              <w:fldChar w:fldCharType="separate"/>
            </w:r>
            <w:r w:rsidR="00660DC0">
              <w:rPr>
                <w:noProof/>
              </w:rPr>
              <w:t>[</w:t>
            </w:r>
            <w:hyperlink w:anchor="_ENREF_17" w:tooltip="Zitzler, 2000 #645" w:history="1">
              <w:r w:rsidR="00A46551">
                <w:rPr>
                  <w:noProof/>
                </w:rPr>
                <w:t>17</w:t>
              </w:r>
            </w:hyperlink>
            <w:r w:rsidR="00660DC0">
              <w:rPr>
                <w:noProof/>
              </w:rPr>
              <w:t>]</w:t>
            </w:r>
            <w:r w:rsidRPr="00D13955">
              <w:fldChar w:fldCharType="end"/>
            </w:r>
          </w:p>
        </w:tc>
      </w:tr>
      <w:tr w:rsidR="0090372E" w:rsidRPr="00163AEE" w14:paraId="4D406CC4" w14:textId="6D76923C" w:rsidTr="00F72DDD">
        <w:tc>
          <w:tcPr>
            <w:tcW w:w="267" w:type="pct"/>
            <w:tcBorders>
              <w:top w:val="single" w:sz="4" w:space="0" w:color="auto"/>
              <w:left w:val="nil"/>
              <w:bottom w:val="single" w:sz="4" w:space="0" w:color="auto"/>
              <w:right w:val="nil"/>
            </w:tcBorders>
          </w:tcPr>
          <w:p w14:paraId="5CB8B95F" w14:textId="77777777" w:rsidR="0090372E" w:rsidRPr="00163AEE" w:rsidRDefault="0090372E"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1D85246A" w14:textId="030472E7" w:rsidR="0090372E" w:rsidRPr="00163AEE" w:rsidRDefault="0090372E" w:rsidP="00435BD2">
            <w:pPr>
              <w:pStyle w:val="bangtrai"/>
            </w:pPr>
            <w:r w:rsidRPr="00163AEE">
              <w:t>DTLZ1</w:t>
            </w:r>
          </w:p>
        </w:tc>
        <w:tc>
          <w:tcPr>
            <w:tcW w:w="838" w:type="pct"/>
            <w:tcBorders>
              <w:top w:val="single" w:sz="4" w:space="0" w:color="auto"/>
              <w:left w:val="nil"/>
              <w:bottom w:val="single" w:sz="4" w:space="0" w:color="auto"/>
              <w:right w:val="nil"/>
            </w:tcBorders>
            <w:noWrap/>
            <w:vAlign w:val="center"/>
          </w:tcPr>
          <w:p w14:paraId="17D2BB72" w14:textId="5CCFBF2A" w:rsidR="0090372E" w:rsidRPr="00163AEE" w:rsidRDefault="0090372E" w:rsidP="00435BD2">
            <w:pPr>
              <w:pStyle w:val="bangtrai"/>
            </w:pPr>
            <w:r>
              <w:t>3</w:t>
            </w:r>
          </w:p>
        </w:tc>
        <w:tc>
          <w:tcPr>
            <w:tcW w:w="1012" w:type="pct"/>
            <w:tcBorders>
              <w:top w:val="single" w:sz="4" w:space="0" w:color="auto"/>
              <w:left w:val="nil"/>
              <w:bottom w:val="single" w:sz="4" w:space="0" w:color="auto"/>
              <w:right w:val="nil"/>
            </w:tcBorders>
            <w:noWrap/>
            <w:vAlign w:val="center"/>
          </w:tcPr>
          <w:p w14:paraId="0A6DBC17" w14:textId="4E25BF5B" w:rsidR="0090372E" w:rsidRPr="00163AEE" w:rsidRDefault="0090372E" w:rsidP="00435BD2">
            <w:pPr>
              <w:pStyle w:val="bangtrai"/>
            </w:pPr>
            <w:r>
              <w:t>7</w:t>
            </w:r>
          </w:p>
        </w:tc>
        <w:tc>
          <w:tcPr>
            <w:tcW w:w="1991" w:type="pct"/>
            <w:tcBorders>
              <w:top w:val="single" w:sz="4" w:space="0" w:color="auto"/>
              <w:left w:val="nil"/>
              <w:bottom w:val="single" w:sz="4" w:space="0" w:color="auto"/>
              <w:right w:val="nil"/>
            </w:tcBorders>
            <w:noWrap/>
          </w:tcPr>
          <w:p w14:paraId="2ED57042" w14:textId="60CCE654" w:rsidR="0090372E" w:rsidRPr="00275C5F" w:rsidRDefault="002C018A" w:rsidP="00435BD2">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90372E" w:rsidRPr="001530A3">
              <w:t xml:space="preserve"> </w:t>
            </w:r>
          </w:p>
        </w:tc>
        <w:tc>
          <w:tcPr>
            <w:tcW w:w="290" w:type="pct"/>
            <w:tcBorders>
              <w:top w:val="single" w:sz="4" w:space="0" w:color="auto"/>
              <w:left w:val="nil"/>
              <w:bottom w:val="single" w:sz="4" w:space="0" w:color="auto"/>
              <w:right w:val="nil"/>
            </w:tcBorders>
          </w:tcPr>
          <w:p w14:paraId="78D4F5DE" w14:textId="54A93B82" w:rsidR="0090372E" w:rsidRPr="00163AEE" w:rsidRDefault="0090372E" w:rsidP="00435BD2">
            <w:pPr>
              <w:pStyle w:val="bangtrai"/>
            </w:pPr>
            <w:r w:rsidRPr="00D51831">
              <w:fldChar w:fldCharType="begin"/>
            </w:r>
            <w:r w:rsidR="00660DC0">
              <w:instrText xml:space="preserve"> ADDIN EN.CITE &lt;EndNote&gt;&lt;Cite&gt;&lt;Author&gt;Deb&lt;/Author&gt;&lt;Year&gt;2005&lt;/Year&gt;&lt;RecNum&gt;646&lt;/RecNum&gt;&lt;DisplayText&gt;[18]&lt;/DisplayText&gt;&lt;record&gt;&lt;rec-number&gt;646&lt;/rec-number&gt;&lt;foreign-keys&gt;&lt;key app="EN" db-id="9ftp5xrvm9ww2uevpt5xvwvyf9z5vxdtdf52" timestamp="1724212742"&gt;646&lt;/key&gt;&lt;/foreign-keys&gt;&lt;ref-type name="Book Section"&gt;5&lt;/ref-type&gt;&lt;contributors&gt;&lt;authors&gt;&lt;author&gt;Deb, Kalyanmoy&lt;/author&gt;&lt;author&gt;Thiele, Lothar&lt;/author&gt;&lt;author&gt;Laumanns, Marco&lt;/author&gt;&lt;author&gt;Zitzler, Eckart&lt;/author&gt;&lt;/authors&gt;&lt;secondary-authors&gt;&lt;author&gt;Abraham, Ajith&lt;/author&gt;&lt;author&gt;Jain, Lakhmi&lt;/author&gt;&lt;author&gt;Goldberg, Robert&lt;/author&gt;&lt;/secondary-authors&gt;&lt;/contributors&gt;&lt;titles&gt;&lt;title&gt;Scalable Test Problems for Evolutionary Multiobjective Optimization&lt;/title&gt;&lt;secondary-title&gt;Evolutionary Multiobjective Optimization: Theoretical Advances and Applications&lt;/secondary-title&gt;&lt;/titles&gt;&lt;pages&gt;105-145&lt;/pages&gt;&lt;dates&gt;&lt;year&gt;2005&lt;/year&gt;&lt;pub-dates&gt;&lt;date&gt;2005//&lt;/date&gt;&lt;/pub-dates&gt;&lt;/dates&gt;&lt;pub-location&gt;London&lt;/pub-location&gt;&lt;publisher&gt;Springer London&lt;/publisher&gt;&lt;isbn&gt;978-1-84628-137-2&lt;/isbn&gt;&lt;urls&gt;&lt;related-urls&gt;&lt;url&gt;https://doi.org/10.1007/1-84628-137-7_6&lt;/url&gt;&lt;/related-urls&gt;&lt;/urls&gt;&lt;electronic-resource-num&gt;10.1007/1-84628-137-7_6&lt;/electronic-resource-num&gt;&lt;/record&gt;&lt;/Cite&gt;&lt;/EndNote&gt;</w:instrText>
            </w:r>
            <w:r w:rsidRPr="00D51831">
              <w:fldChar w:fldCharType="separate"/>
            </w:r>
            <w:r w:rsidR="00660DC0">
              <w:rPr>
                <w:noProof/>
              </w:rPr>
              <w:t>[</w:t>
            </w:r>
            <w:hyperlink w:anchor="_ENREF_18" w:tooltip="Deb, 2005 #646" w:history="1">
              <w:r w:rsidR="00A46551">
                <w:rPr>
                  <w:noProof/>
                </w:rPr>
                <w:t>18</w:t>
              </w:r>
            </w:hyperlink>
            <w:r w:rsidR="00660DC0">
              <w:rPr>
                <w:noProof/>
              </w:rPr>
              <w:t>]</w:t>
            </w:r>
            <w:r w:rsidRPr="00D51831">
              <w:fldChar w:fldCharType="end"/>
            </w:r>
          </w:p>
        </w:tc>
      </w:tr>
      <w:tr w:rsidR="0090372E" w:rsidRPr="00163AEE" w14:paraId="52E12CFB" w14:textId="58E66ED5" w:rsidTr="00F72DDD">
        <w:tc>
          <w:tcPr>
            <w:tcW w:w="267" w:type="pct"/>
            <w:tcBorders>
              <w:top w:val="single" w:sz="4" w:space="0" w:color="auto"/>
              <w:left w:val="nil"/>
              <w:bottom w:val="single" w:sz="4" w:space="0" w:color="auto"/>
              <w:right w:val="nil"/>
            </w:tcBorders>
          </w:tcPr>
          <w:p w14:paraId="492534A0" w14:textId="77777777" w:rsidR="0090372E" w:rsidRPr="00163AEE" w:rsidRDefault="0090372E"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617B745F" w14:textId="2FB311A1" w:rsidR="0090372E" w:rsidRPr="00163AEE" w:rsidRDefault="0090372E" w:rsidP="00435BD2">
            <w:pPr>
              <w:pStyle w:val="bangtrai"/>
            </w:pPr>
            <w:r w:rsidRPr="00163AEE">
              <w:t>DTLZ2</w:t>
            </w:r>
            <w:r>
              <w:t>-6</w:t>
            </w:r>
          </w:p>
        </w:tc>
        <w:tc>
          <w:tcPr>
            <w:tcW w:w="838" w:type="pct"/>
            <w:tcBorders>
              <w:top w:val="single" w:sz="4" w:space="0" w:color="auto"/>
              <w:left w:val="nil"/>
              <w:bottom w:val="single" w:sz="4" w:space="0" w:color="auto"/>
              <w:right w:val="nil"/>
            </w:tcBorders>
            <w:noWrap/>
            <w:vAlign w:val="center"/>
          </w:tcPr>
          <w:p w14:paraId="582C4B35" w14:textId="650FD7A6" w:rsidR="0090372E" w:rsidRPr="00163AEE" w:rsidRDefault="0090372E" w:rsidP="00435BD2">
            <w:pPr>
              <w:pStyle w:val="bangtrai"/>
            </w:pPr>
            <w:r>
              <w:t>3</w:t>
            </w:r>
          </w:p>
        </w:tc>
        <w:tc>
          <w:tcPr>
            <w:tcW w:w="1012" w:type="pct"/>
            <w:tcBorders>
              <w:top w:val="single" w:sz="4" w:space="0" w:color="auto"/>
              <w:left w:val="nil"/>
              <w:bottom w:val="single" w:sz="4" w:space="0" w:color="auto"/>
              <w:right w:val="nil"/>
            </w:tcBorders>
            <w:noWrap/>
            <w:vAlign w:val="center"/>
          </w:tcPr>
          <w:p w14:paraId="364E2345" w14:textId="1C3B5379" w:rsidR="0090372E" w:rsidRPr="00163AEE" w:rsidRDefault="0090372E" w:rsidP="00435BD2">
            <w:pPr>
              <w:pStyle w:val="bangtrai"/>
            </w:pPr>
            <w:r>
              <w:t>12</w:t>
            </w:r>
          </w:p>
        </w:tc>
        <w:tc>
          <w:tcPr>
            <w:tcW w:w="1991" w:type="pct"/>
            <w:tcBorders>
              <w:top w:val="single" w:sz="4" w:space="0" w:color="auto"/>
              <w:left w:val="nil"/>
              <w:bottom w:val="single" w:sz="4" w:space="0" w:color="auto"/>
              <w:right w:val="nil"/>
            </w:tcBorders>
            <w:noWrap/>
          </w:tcPr>
          <w:p w14:paraId="6EABE0EF" w14:textId="1AF7371D" w:rsidR="0090372E" w:rsidRPr="00275C5F" w:rsidRDefault="002C018A" w:rsidP="00435BD2">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90372E" w:rsidRPr="001530A3">
              <w:t xml:space="preserve"> </w:t>
            </w:r>
          </w:p>
        </w:tc>
        <w:tc>
          <w:tcPr>
            <w:tcW w:w="290" w:type="pct"/>
            <w:tcBorders>
              <w:top w:val="single" w:sz="4" w:space="0" w:color="auto"/>
              <w:left w:val="nil"/>
              <w:bottom w:val="single" w:sz="4" w:space="0" w:color="auto"/>
              <w:right w:val="nil"/>
            </w:tcBorders>
          </w:tcPr>
          <w:p w14:paraId="1B36D78B" w14:textId="6CE0E960" w:rsidR="0090372E" w:rsidRPr="00163AEE" w:rsidRDefault="0090372E" w:rsidP="00435BD2">
            <w:pPr>
              <w:pStyle w:val="bangtrai"/>
            </w:pPr>
            <w:r w:rsidRPr="00D51831">
              <w:fldChar w:fldCharType="begin"/>
            </w:r>
            <w:r w:rsidR="00660DC0">
              <w:instrText xml:space="preserve"> ADDIN EN.CITE &lt;EndNote&gt;&lt;Cite&gt;&lt;Author&gt;Deb&lt;/Author&gt;&lt;Year&gt;2005&lt;/Year&gt;&lt;RecNum&gt;646&lt;/RecNum&gt;&lt;DisplayText&gt;[18]&lt;/DisplayText&gt;&lt;record&gt;&lt;rec-number&gt;646&lt;/rec-number&gt;&lt;foreign-keys&gt;&lt;key app="EN" db-id="9ftp5xrvm9ww2uevpt5xvwvyf9z5vxdtdf52" timestamp="1724212742"&gt;646&lt;/key&gt;&lt;/foreign-keys&gt;&lt;ref-type name="Book Section"&gt;5&lt;/ref-type&gt;&lt;contributors&gt;&lt;authors&gt;&lt;author&gt;Deb, Kalyanmoy&lt;/author&gt;&lt;author&gt;Thiele, Lothar&lt;/author&gt;&lt;author&gt;Laumanns, Marco&lt;/author&gt;&lt;author&gt;Zitzler, Eckart&lt;/author&gt;&lt;/authors&gt;&lt;secondary-authors&gt;&lt;author&gt;Abraham, Ajith&lt;/author&gt;&lt;author&gt;Jain, Lakhmi&lt;/author&gt;&lt;author&gt;Goldberg, Robert&lt;/author&gt;&lt;/secondary-authors&gt;&lt;/contributors&gt;&lt;titles&gt;&lt;title&gt;Scalable Test Problems for Evolutionary Multiobjective Optimization&lt;/title&gt;&lt;secondary-title&gt;Evolutionary Multiobjective Optimization: Theoretical Advances and Applications&lt;/secondary-title&gt;&lt;/titles&gt;&lt;pages&gt;105-145&lt;/pages&gt;&lt;dates&gt;&lt;year&gt;2005&lt;/year&gt;&lt;pub-dates&gt;&lt;date&gt;2005//&lt;/date&gt;&lt;/pub-dates&gt;&lt;/dates&gt;&lt;pub-location&gt;London&lt;/pub-location&gt;&lt;publisher&gt;Springer London&lt;/publisher&gt;&lt;isbn&gt;978-1-84628-137-2&lt;/isbn&gt;&lt;urls&gt;&lt;related-urls&gt;&lt;url&gt;https://doi.org/10.1007/1-84628-137-7_6&lt;/url&gt;&lt;/related-urls&gt;&lt;/urls&gt;&lt;electronic-resource-num&gt;10.1007/1-84628-137-7_6&lt;/electronic-resource-num&gt;&lt;/record&gt;&lt;/Cite&gt;&lt;/EndNote&gt;</w:instrText>
            </w:r>
            <w:r w:rsidRPr="00D51831">
              <w:fldChar w:fldCharType="separate"/>
            </w:r>
            <w:r w:rsidR="00660DC0">
              <w:rPr>
                <w:noProof/>
              </w:rPr>
              <w:t>[</w:t>
            </w:r>
            <w:hyperlink w:anchor="_ENREF_18" w:tooltip="Deb, 2005 #646" w:history="1">
              <w:r w:rsidR="00A46551">
                <w:rPr>
                  <w:noProof/>
                </w:rPr>
                <w:t>18</w:t>
              </w:r>
            </w:hyperlink>
            <w:r w:rsidR="00660DC0">
              <w:rPr>
                <w:noProof/>
              </w:rPr>
              <w:t>]</w:t>
            </w:r>
            <w:r w:rsidRPr="00D51831">
              <w:fldChar w:fldCharType="end"/>
            </w:r>
          </w:p>
        </w:tc>
      </w:tr>
      <w:tr w:rsidR="00D62FA4" w:rsidRPr="00163AEE" w14:paraId="74D6C31D" w14:textId="176CD20C" w:rsidTr="00DE74C5">
        <w:tc>
          <w:tcPr>
            <w:tcW w:w="267" w:type="pct"/>
            <w:tcBorders>
              <w:top w:val="single" w:sz="4" w:space="0" w:color="auto"/>
              <w:left w:val="nil"/>
              <w:bottom w:val="single" w:sz="4" w:space="0" w:color="auto"/>
              <w:right w:val="nil"/>
            </w:tcBorders>
          </w:tcPr>
          <w:p w14:paraId="072CC25C" w14:textId="77777777" w:rsidR="00D62FA4" w:rsidRDefault="00D62FA4"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0C6441D2" w14:textId="397CE367" w:rsidR="00D62FA4" w:rsidRPr="00163AEE" w:rsidRDefault="00D62FA4" w:rsidP="00435BD2">
            <w:pPr>
              <w:pStyle w:val="bangtrai"/>
            </w:pPr>
            <w:r>
              <w:t>MMF1</w:t>
            </w:r>
          </w:p>
        </w:tc>
        <w:tc>
          <w:tcPr>
            <w:tcW w:w="838" w:type="pct"/>
            <w:tcBorders>
              <w:top w:val="single" w:sz="4" w:space="0" w:color="auto"/>
              <w:left w:val="nil"/>
              <w:bottom w:val="single" w:sz="4" w:space="0" w:color="auto"/>
              <w:right w:val="nil"/>
            </w:tcBorders>
            <w:noWrap/>
            <w:vAlign w:val="center"/>
          </w:tcPr>
          <w:p w14:paraId="7D3DC743" w14:textId="008F7916" w:rsidR="00D62FA4" w:rsidRPr="00163AEE" w:rsidRDefault="00D62FA4" w:rsidP="00435BD2">
            <w:pPr>
              <w:pStyle w:val="bangtrai"/>
            </w:pPr>
            <w:r>
              <w:t>2</w:t>
            </w:r>
          </w:p>
        </w:tc>
        <w:tc>
          <w:tcPr>
            <w:tcW w:w="1012" w:type="pct"/>
            <w:tcBorders>
              <w:top w:val="single" w:sz="4" w:space="0" w:color="auto"/>
              <w:left w:val="nil"/>
              <w:bottom w:val="single" w:sz="4" w:space="0" w:color="auto"/>
              <w:right w:val="nil"/>
            </w:tcBorders>
            <w:noWrap/>
            <w:vAlign w:val="center"/>
          </w:tcPr>
          <w:p w14:paraId="46125B76" w14:textId="77519116" w:rsidR="00D62FA4" w:rsidRPr="00163AEE" w:rsidRDefault="00D62FA4" w:rsidP="00435BD2">
            <w:pPr>
              <w:pStyle w:val="bangtrai"/>
            </w:pPr>
            <w:r>
              <w:t>2</w:t>
            </w:r>
          </w:p>
        </w:tc>
        <w:tc>
          <w:tcPr>
            <w:tcW w:w="1991" w:type="pct"/>
            <w:tcBorders>
              <w:top w:val="single" w:sz="4" w:space="0" w:color="auto"/>
              <w:left w:val="nil"/>
              <w:bottom w:val="single" w:sz="4" w:space="0" w:color="auto"/>
              <w:right w:val="nil"/>
            </w:tcBorders>
            <w:noWrap/>
            <w:vAlign w:val="center"/>
          </w:tcPr>
          <w:p w14:paraId="494B9D1A" w14:textId="4185CBD7" w:rsidR="00D62FA4" w:rsidRPr="00275C5F" w:rsidRDefault="002C018A" w:rsidP="00435BD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1,3</m:t>
                        </m:r>
                      </m:e>
                    </m:d>
                  </m:e>
                </m:mr>
              </m:m>
            </m:oMath>
            <w:r w:rsidR="00233367">
              <w:t xml:space="preserve"> &amp;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-1,1</m:t>
                  </m:r>
                </m:e>
              </m:d>
            </m:oMath>
          </w:p>
        </w:tc>
        <w:tc>
          <w:tcPr>
            <w:tcW w:w="290" w:type="pct"/>
            <w:tcBorders>
              <w:top w:val="single" w:sz="4" w:space="0" w:color="auto"/>
              <w:left w:val="nil"/>
              <w:bottom w:val="single" w:sz="4" w:space="0" w:color="auto"/>
              <w:right w:val="nil"/>
            </w:tcBorders>
          </w:tcPr>
          <w:p w14:paraId="44C2D6CC" w14:textId="122E8F55" w:rsidR="00D62FA4" w:rsidRPr="00163AEE" w:rsidRDefault="00D62FA4" w:rsidP="00435BD2">
            <w:pPr>
              <w:pStyle w:val="bangtrai"/>
            </w:pPr>
            <w:r>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fldChar w:fldCharType="separate"/>
            </w:r>
            <w:r w:rsidR="00A46551">
              <w:rPr>
                <w:noProof/>
              </w:rPr>
              <w:t>[</w:t>
            </w:r>
            <w:hyperlink w:anchor="_ENREF_36" w:tooltip="Mohamed, 2020 #654" w:history="1">
              <w:r w:rsidR="00A46551">
                <w:rPr>
                  <w:noProof/>
                </w:rPr>
                <w:t>36</w:t>
              </w:r>
            </w:hyperlink>
            <w:r w:rsidR="00A46551">
              <w:rPr>
                <w:noProof/>
              </w:rPr>
              <w:t>]</w:t>
            </w:r>
            <w:r>
              <w:fldChar w:fldCharType="end"/>
            </w:r>
          </w:p>
        </w:tc>
      </w:tr>
      <w:tr w:rsidR="00C65405" w:rsidRPr="00163AEE" w14:paraId="5BE9AE22" w14:textId="799E8FDC" w:rsidTr="00DE74C5">
        <w:tc>
          <w:tcPr>
            <w:tcW w:w="267" w:type="pct"/>
            <w:tcBorders>
              <w:top w:val="single" w:sz="4" w:space="0" w:color="auto"/>
              <w:left w:val="nil"/>
              <w:bottom w:val="single" w:sz="4" w:space="0" w:color="auto"/>
              <w:right w:val="nil"/>
            </w:tcBorders>
          </w:tcPr>
          <w:p w14:paraId="100F60EA" w14:textId="77777777" w:rsidR="00C65405" w:rsidRDefault="00C65405"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6E08131D" w14:textId="5AFF5291" w:rsidR="00C65405" w:rsidRPr="00163AEE" w:rsidRDefault="00C65405" w:rsidP="00435BD2">
            <w:pPr>
              <w:pStyle w:val="bangtrai"/>
            </w:pPr>
            <w:r>
              <w:t>MMF2</w:t>
            </w:r>
          </w:p>
        </w:tc>
        <w:tc>
          <w:tcPr>
            <w:tcW w:w="838" w:type="pct"/>
            <w:tcBorders>
              <w:top w:val="single" w:sz="4" w:space="0" w:color="auto"/>
              <w:left w:val="nil"/>
              <w:bottom w:val="single" w:sz="4" w:space="0" w:color="auto"/>
              <w:right w:val="nil"/>
            </w:tcBorders>
            <w:noWrap/>
            <w:vAlign w:val="center"/>
          </w:tcPr>
          <w:p w14:paraId="46D228CF" w14:textId="1B25004F" w:rsidR="00C65405" w:rsidRPr="00163AEE" w:rsidRDefault="00C65405" w:rsidP="00435BD2">
            <w:pPr>
              <w:pStyle w:val="bangtrai"/>
            </w:pPr>
            <w:r>
              <w:t>2</w:t>
            </w:r>
          </w:p>
        </w:tc>
        <w:tc>
          <w:tcPr>
            <w:tcW w:w="1012" w:type="pct"/>
            <w:tcBorders>
              <w:top w:val="single" w:sz="4" w:space="0" w:color="auto"/>
              <w:left w:val="nil"/>
              <w:bottom w:val="single" w:sz="4" w:space="0" w:color="auto"/>
              <w:right w:val="nil"/>
            </w:tcBorders>
            <w:noWrap/>
            <w:vAlign w:val="center"/>
          </w:tcPr>
          <w:p w14:paraId="07746EFC" w14:textId="0F37FA79" w:rsidR="00C65405" w:rsidRPr="00163AEE" w:rsidRDefault="00C65405" w:rsidP="00435BD2">
            <w:pPr>
              <w:pStyle w:val="bangtrai"/>
            </w:pPr>
            <w:r>
              <w:t>2</w:t>
            </w:r>
          </w:p>
        </w:tc>
        <w:tc>
          <w:tcPr>
            <w:tcW w:w="1991" w:type="pct"/>
            <w:tcBorders>
              <w:top w:val="single" w:sz="4" w:space="0" w:color="auto"/>
              <w:left w:val="nil"/>
              <w:bottom w:val="single" w:sz="4" w:space="0" w:color="auto"/>
              <w:right w:val="nil"/>
            </w:tcBorders>
            <w:noWrap/>
            <w:vAlign w:val="center"/>
          </w:tcPr>
          <w:p w14:paraId="18D26E99" w14:textId="41E113DF" w:rsidR="00C65405" w:rsidRPr="00275C5F" w:rsidRDefault="002C018A" w:rsidP="00435BD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C65405">
              <w:t>&amp;</w:t>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0,2</m:t>
                        </m:r>
                      </m:e>
                    </m:d>
                  </m:e>
                </m:mr>
              </m:m>
            </m:oMath>
          </w:p>
        </w:tc>
        <w:tc>
          <w:tcPr>
            <w:tcW w:w="290" w:type="pct"/>
            <w:tcBorders>
              <w:top w:val="single" w:sz="4" w:space="0" w:color="auto"/>
              <w:left w:val="nil"/>
              <w:bottom w:val="single" w:sz="4" w:space="0" w:color="auto"/>
              <w:right w:val="nil"/>
            </w:tcBorders>
          </w:tcPr>
          <w:p w14:paraId="5301D23F" w14:textId="473A8CF6" w:rsidR="00C65405" w:rsidRPr="00163AEE" w:rsidRDefault="00C65405" w:rsidP="00435BD2">
            <w:pPr>
              <w:pStyle w:val="bangtrai"/>
            </w:pPr>
            <w:r>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fldChar w:fldCharType="separate"/>
            </w:r>
            <w:r w:rsidR="00A46551">
              <w:rPr>
                <w:noProof/>
              </w:rPr>
              <w:t>[</w:t>
            </w:r>
            <w:hyperlink w:anchor="_ENREF_36" w:tooltip="Mohamed, 2020 #654" w:history="1">
              <w:r w:rsidR="00A46551">
                <w:rPr>
                  <w:noProof/>
                </w:rPr>
                <w:t>36</w:t>
              </w:r>
            </w:hyperlink>
            <w:r w:rsidR="00A46551">
              <w:rPr>
                <w:noProof/>
              </w:rPr>
              <w:t>]</w:t>
            </w:r>
            <w:r>
              <w:fldChar w:fldCharType="end"/>
            </w:r>
          </w:p>
        </w:tc>
      </w:tr>
      <w:tr w:rsidR="00C65405" w:rsidRPr="00163AEE" w14:paraId="0A9D00DF" w14:textId="679639CC" w:rsidTr="00DE74C5">
        <w:tc>
          <w:tcPr>
            <w:tcW w:w="267" w:type="pct"/>
            <w:tcBorders>
              <w:top w:val="single" w:sz="4" w:space="0" w:color="auto"/>
              <w:left w:val="nil"/>
              <w:bottom w:val="single" w:sz="4" w:space="0" w:color="auto"/>
              <w:right w:val="nil"/>
            </w:tcBorders>
          </w:tcPr>
          <w:p w14:paraId="32828046" w14:textId="77777777" w:rsidR="00C65405" w:rsidRDefault="00C65405"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5960173F" w14:textId="28A73AAB" w:rsidR="00C65405" w:rsidRPr="00163AEE" w:rsidRDefault="00C65405" w:rsidP="00435BD2">
            <w:pPr>
              <w:pStyle w:val="bangtrai"/>
            </w:pPr>
            <w:r>
              <w:t>MMF4</w:t>
            </w:r>
          </w:p>
        </w:tc>
        <w:tc>
          <w:tcPr>
            <w:tcW w:w="838" w:type="pct"/>
            <w:tcBorders>
              <w:top w:val="single" w:sz="4" w:space="0" w:color="auto"/>
              <w:left w:val="nil"/>
              <w:bottom w:val="single" w:sz="4" w:space="0" w:color="auto"/>
              <w:right w:val="nil"/>
            </w:tcBorders>
            <w:noWrap/>
            <w:vAlign w:val="center"/>
          </w:tcPr>
          <w:p w14:paraId="5668BAB4" w14:textId="75899CD5" w:rsidR="00C65405" w:rsidRPr="00163AEE" w:rsidRDefault="00C65405" w:rsidP="00435BD2">
            <w:pPr>
              <w:pStyle w:val="bangtrai"/>
            </w:pPr>
            <w:r>
              <w:t>2</w:t>
            </w:r>
          </w:p>
        </w:tc>
        <w:tc>
          <w:tcPr>
            <w:tcW w:w="1012" w:type="pct"/>
            <w:tcBorders>
              <w:top w:val="single" w:sz="4" w:space="0" w:color="auto"/>
              <w:left w:val="nil"/>
              <w:bottom w:val="single" w:sz="4" w:space="0" w:color="auto"/>
              <w:right w:val="nil"/>
            </w:tcBorders>
            <w:noWrap/>
            <w:vAlign w:val="center"/>
          </w:tcPr>
          <w:p w14:paraId="0ACF7E09" w14:textId="35A75E58" w:rsidR="00C65405" w:rsidRPr="00163AEE" w:rsidRDefault="00C65405" w:rsidP="00435BD2">
            <w:pPr>
              <w:pStyle w:val="bangtrai"/>
            </w:pPr>
            <w:r>
              <w:t>2</w:t>
            </w:r>
          </w:p>
        </w:tc>
        <w:tc>
          <w:tcPr>
            <w:tcW w:w="1991" w:type="pct"/>
            <w:tcBorders>
              <w:top w:val="single" w:sz="4" w:space="0" w:color="auto"/>
              <w:left w:val="nil"/>
              <w:bottom w:val="single" w:sz="4" w:space="0" w:color="auto"/>
              <w:right w:val="nil"/>
            </w:tcBorders>
            <w:noWrap/>
            <w:vAlign w:val="center"/>
          </w:tcPr>
          <w:p w14:paraId="33778102" w14:textId="6CFB0309" w:rsidR="00C65405" w:rsidRPr="00275C5F" w:rsidRDefault="002C018A" w:rsidP="00435BD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,1</m:t>
                        </m:r>
                      </m:e>
                    </m:d>
                  </m:e>
                </m:mr>
              </m:m>
            </m:oMath>
            <w:r w:rsidR="00C65405">
              <w:t>&amp;</w:t>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0,2</m:t>
                        </m:r>
                      </m:e>
                    </m:d>
                  </m:e>
                </m:mr>
              </m:m>
            </m:oMath>
          </w:p>
        </w:tc>
        <w:tc>
          <w:tcPr>
            <w:tcW w:w="290" w:type="pct"/>
            <w:tcBorders>
              <w:top w:val="single" w:sz="4" w:space="0" w:color="auto"/>
              <w:left w:val="nil"/>
              <w:bottom w:val="single" w:sz="4" w:space="0" w:color="auto"/>
              <w:right w:val="nil"/>
            </w:tcBorders>
          </w:tcPr>
          <w:p w14:paraId="09342599" w14:textId="3C0DE4F5" w:rsidR="00C65405" w:rsidRPr="00163AEE" w:rsidRDefault="00C65405" w:rsidP="00435BD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C65405" w:rsidRPr="00163AEE" w14:paraId="0BF83AEA" w14:textId="16B424EC" w:rsidTr="00DE74C5">
        <w:tc>
          <w:tcPr>
            <w:tcW w:w="267" w:type="pct"/>
            <w:tcBorders>
              <w:top w:val="single" w:sz="4" w:space="0" w:color="auto"/>
              <w:left w:val="nil"/>
              <w:bottom w:val="single" w:sz="4" w:space="0" w:color="auto"/>
              <w:right w:val="nil"/>
            </w:tcBorders>
          </w:tcPr>
          <w:p w14:paraId="62F54EF8" w14:textId="77777777" w:rsidR="00C65405" w:rsidRDefault="00C65405"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5F7B0BB7" w14:textId="315347C6" w:rsidR="00C65405" w:rsidRPr="00163AEE" w:rsidRDefault="00C65405" w:rsidP="00435BD2">
            <w:pPr>
              <w:pStyle w:val="bangtrai"/>
            </w:pPr>
            <w:r>
              <w:t>MMF5</w:t>
            </w:r>
          </w:p>
        </w:tc>
        <w:tc>
          <w:tcPr>
            <w:tcW w:w="838" w:type="pct"/>
            <w:tcBorders>
              <w:top w:val="single" w:sz="4" w:space="0" w:color="auto"/>
              <w:left w:val="nil"/>
              <w:bottom w:val="single" w:sz="4" w:space="0" w:color="auto"/>
              <w:right w:val="nil"/>
            </w:tcBorders>
            <w:noWrap/>
            <w:vAlign w:val="center"/>
          </w:tcPr>
          <w:p w14:paraId="0E7D4FF6" w14:textId="3B527D52" w:rsidR="00C65405" w:rsidRPr="00163AEE" w:rsidRDefault="00C65405" w:rsidP="00435BD2">
            <w:pPr>
              <w:pStyle w:val="bangtrai"/>
            </w:pPr>
            <w:r>
              <w:t>2</w:t>
            </w:r>
          </w:p>
        </w:tc>
        <w:tc>
          <w:tcPr>
            <w:tcW w:w="1012" w:type="pct"/>
            <w:tcBorders>
              <w:top w:val="single" w:sz="4" w:space="0" w:color="auto"/>
              <w:left w:val="nil"/>
              <w:bottom w:val="single" w:sz="4" w:space="0" w:color="auto"/>
              <w:right w:val="nil"/>
            </w:tcBorders>
            <w:noWrap/>
            <w:vAlign w:val="center"/>
          </w:tcPr>
          <w:p w14:paraId="78715A18" w14:textId="70DB344D" w:rsidR="00C65405" w:rsidRPr="00163AEE" w:rsidRDefault="00C65405" w:rsidP="00435BD2">
            <w:pPr>
              <w:pStyle w:val="bangtrai"/>
            </w:pPr>
            <w:r>
              <w:t>2</w:t>
            </w:r>
          </w:p>
        </w:tc>
        <w:tc>
          <w:tcPr>
            <w:tcW w:w="1991" w:type="pct"/>
            <w:tcBorders>
              <w:top w:val="single" w:sz="4" w:space="0" w:color="auto"/>
              <w:left w:val="nil"/>
              <w:bottom w:val="single" w:sz="4" w:space="0" w:color="auto"/>
              <w:right w:val="nil"/>
            </w:tcBorders>
            <w:noWrap/>
            <w:vAlign w:val="center"/>
          </w:tcPr>
          <w:p w14:paraId="4BB22312" w14:textId="2C344D9B" w:rsidR="00C65405" w:rsidRPr="00275C5F" w:rsidRDefault="002C018A" w:rsidP="00435BD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1,3</m:t>
                        </m:r>
                      </m:e>
                    </m:d>
                  </m:e>
                </m:mr>
              </m:m>
            </m:oMath>
            <w:r w:rsidR="00C65405">
              <w:t>&amp;</w:t>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-1,3</m:t>
                        </m:r>
                      </m:e>
                    </m:d>
                  </m:e>
                </m:mr>
              </m:m>
            </m:oMath>
          </w:p>
        </w:tc>
        <w:tc>
          <w:tcPr>
            <w:tcW w:w="290" w:type="pct"/>
            <w:tcBorders>
              <w:top w:val="single" w:sz="4" w:space="0" w:color="auto"/>
              <w:left w:val="nil"/>
              <w:bottom w:val="single" w:sz="4" w:space="0" w:color="auto"/>
              <w:right w:val="nil"/>
            </w:tcBorders>
          </w:tcPr>
          <w:p w14:paraId="17F922F7" w14:textId="62074B19" w:rsidR="00C65405" w:rsidRPr="00163AEE" w:rsidRDefault="00C65405" w:rsidP="00435BD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C65405" w:rsidRPr="00163AEE" w14:paraId="1315AF27" w14:textId="43ADBF92" w:rsidTr="00DE74C5">
        <w:tc>
          <w:tcPr>
            <w:tcW w:w="267" w:type="pct"/>
            <w:tcBorders>
              <w:top w:val="single" w:sz="4" w:space="0" w:color="auto"/>
              <w:left w:val="nil"/>
              <w:bottom w:val="single" w:sz="4" w:space="0" w:color="auto"/>
              <w:right w:val="nil"/>
            </w:tcBorders>
          </w:tcPr>
          <w:p w14:paraId="7229318B" w14:textId="77777777" w:rsidR="00C65405" w:rsidRDefault="00C65405"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5375BF5D" w14:textId="6B4932A7" w:rsidR="00C65405" w:rsidRDefault="00C65405" w:rsidP="00435BD2">
            <w:pPr>
              <w:pStyle w:val="bangtrai"/>
            </w:pPr>
            <w:r>
              <w:t>MMF7</w:t>
            </w:r>
          </w:p>
        </w:tc>
        <w:tc>
          <w:tcPr>
            <w:tcW w:w="838" w:type="pct"/>
            <w:tcBorders>
              <w:top w:val="single" w:sz="4" w:space="0" w:color="auto"/>
              <w:left w:val="nil"/>
              <w:bottom w:val="single" w:sz="4" w:space="0" w:color="auto"/>
              <w:right w:val="nil"/>
            </w:tcBorders>
            <w:noWrap/>
            <w:vAlign w:val="center"/>
          </w:tcPr>
          <w:p w14:paraId="673B23DB" w14:textId="669E7E3D" w:rsidR="00C65405" w:rsidRPr="00163AEE" w:rsidRDefault="00C65405" w:rsidP="00435BD2">
            <w:pPr>
              <w:pStyle w:val="bangtrai"/>
            </w:pPr>
            <w:r>
              <w:t>2</w:t>
            </w:r>
          </w:p>
        </w:tc>
        <w:tc>
          <w:tcPr>
            <w:tcW w:w="1012" w:type="pct"/>
            <w:tcBorders>
              <w:top w:val="single" w:sz="4" w:space="0" w:color="auto"/>
              <w:left w:val="nil"/>
              <w:bottom w:val="single" w:sz="4" w:space="0" w:color="auto"/>
              <w:right w:val="nil"/>
            </w:tcBorders>
            <w:noWrap/>
            <w:vAlign w:val="center"/>
          </w:tcPr>
          <w:p w14:paraId="62DB76ED" w14:textId="2472621D" w:rsidR="00C65405" w:rsidRPr="00163AEE" w:rsidRDefault="00C65405" w:rsidP="00435BD2">
            <w:pPr>
              <w:pStyle w:val="bangtrai"/>
            </w:pPr>
            <w:r>
              <w:t>2</w:t>
            </w:r>
          </w:p>
        </w:tc>
        <w:tc>
          <w:tcPr>
            <w:tcW w:w="1991" w:type="pct"/>
            <w:tcBorders>
              <w:top w:val="single" w:sz="4" w:space="0" w:color="auto"/>
              <w:left w:val="nil"/>
              <w:bottom w:val="single" w:sz="4" w:space="0" w:color="auto"/>
              <w:right w:val="nil"/>
            </w:tcBorders>
            <w:noWrap/>
            <w:vAlign w:val="center"/>
          </w:tcPr>
          <w:p w14:paraId="5B317300" w14:textId="16ECBE08" w:rsidR="00C65405" w:rsidRPr="00275C5F" w:rsidRDefault="002C018A" w:rsidP="00435BD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1,3</m:t>
                        </m:r>
                      </m:e>
                    </m:d>
                  </m:e>
                </m:mr>
              </m:m>
            </m:oMath>
            <w:r w:rsidR="00C65405">
              <w:t>&amp;</w:t>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-1,1</m:t>
                        </m:r>
                      </m:e>
                    </m:d>
                  </m:e>
                </m:mr>
              </m:m>
            </m:oMath>
          </w:p>
        </w:tc>
        <w:tc>
          <w:tcPr>
            <w:tcW w:w="290" w:type="pct"/>
            <w:tcBorders>
              <w:top w:val="single" w:sz="4" w:space="0" w:color="auto"/>
              <w:left w:val="nil"/>
              <w:bottom w:val="single" w:sz="4" w:space="0" w:color="auto"/>
              <w:right w:val="nil"/>
            </w:tcBorders>
          </w:tcPr>
          <w:p w14:paraId="7B9B2CDC" w14:textId="711D50E0" w:rsidR="00C65405" w:rsidRPr="00163AEE" w:rsidRDefault="00C65405" w:rsidP="00435BD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C65405" w:rsidRPr="00163AEE" w14:paraId="27D7D6CF" w14:textId="2FA4014A" w:rsidTr="00DE74C5">
        <w:tc>
          <w:tcPr>
            <w:tcW w:w="267" w:type="pct"/>
            <w:tcBorders>
              <w:top w:val="single" w:sz="4" w:space="0" w:color="auto"/>
              <w:left w:val="nil"/>
              <w:bottom w:val="single" w:sz="4" w:space="0" w:color="auto"/>
              <w:right w:val="nil"/>
            </w:tcBorders>
          </w:tcPr>
          <w:p w14:paraId="03ECE9F9" w14:textId="77777777" w:rsidR="00C65405" w:rsidRDefault="00C65405"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53CCCABE" w14:textId="18A819A7" w:rsidR="00C65405" w:rsidRDefault="00C65405" w:rsidP="00435BD2">
            <w:pPr>
              <w:pStyle w:val="bangtrai"/>
            </w:pPr>
            <w:r>
              <w:t>MMF8</w:t>
            </w:r>
          </w:p>
        </w:tc>
        <w:tc>
          <w:tcPr>
            <w:tcW w:w="838" w:type="pct"/>
            <w:tcBorders>
              <w:top w:val="single" w:sz="4" w:space="0" w:color="auto"/>
              <w:left w:val="nil"/>
              <w:bottom w:val="single" w:sz="4" w:space="0" w:color="auto"/>
              <w:right w:val="nil"/>
            </w:tcBorders>
            <w:noWrap/>
            <w:vAlign w:val="center"/>
          </w:tcPr>
          <w:p w14:paraId="728ABC5A" w14:textId="695DE6FD" w:rsidR="00C65405" w:rsidRPr="00163AEE" w:rsidRDefault="00C65405" w:rsidP="00435BD2">
            <w:pPr>
              <w:pStyle w:val="bangtrai"/>
            </w:pPr>
            <w:r>
              <w:t>2</w:t>
            </w:r>
          </w:p>
        </w:tc>
        <w:tc>
          <w:tcPr>
            <w:tcW w:w="1012" w:type="pct"/>
            <w:tcBorders>
              <w:top w:val="single" w:sz="4" w:space="0" w:color="auto"/>
              <w:left w:val="nil"/>
              <w:bottom w:val="single" w:sz="4" w:space="0" w:color="auto"/>
              <w:right w:val="nil"/>
            </w:tcBorders>
            <w:noWrap/>
            <w:vAlign w:val="center"/>
          </w:tcPr>
          <w:p w14:paraId="4F68C706" w14:textId="532ABAFD" w:rsidR="00C65405" w:rsidRPr="00163AEE" w:rsidRDefault="00C65405" w:rsidP="00435BD2">
            <w:pPr>
              <w:pStyle w:val="bangtrai"/>
            </w:pPr>
            <w:r>
              <w:t>2</w:t>
            </w:r>
          </w:p>
        </w:tc>
        <w:tc>
          <w:tcPr>
            <w:tcW w:w="1991" w:type="pct"/>
            <w:tcBorders>
              <w:top w:val="single" w:sz="4" w:space="0" w:color="auto"/>
              <w:left w:val="nil"/>
              <w:bottom w:val="single" w:sz="4" w:space="0" w:color="auto"/>
              <w:right w:val="nil"/>
            </w:tcBorders>
            <w:noWrap/>
            <w:vAlign w:val="center"/>
          </w:tcPr>
          <w:p w14:paraId="282B7FF0" w14:textId="0B112AA7" w:rsidR="00C65405" w:rsidRPr="00275C5F" w:rsidRDefault="002C018A" w:rsidP="00435BD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-3.1416,3.1416</m:t>
                        </m:r>
                      </m:e>
                    </m:d>
                  </m:e>
                </m:mr>
              </m:m>
            </m:oMath>
            <w:r w:rsidR="00C65405">
              <w:t>&amp;</w:t>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0,9</m:t>
                        </m:r>
                      </m:e>
                    </m:d>
                  </m:e>
                </m:mr>
              </m:m>
            </m:oMath>
          </w:p>
        </w:tc>
        <w:tc>
          <w:tcPr>
            <w:tcW w:w="290" w:type="pct"/>
            <w:tcBorders>
              <w:top w:val="single" w:sz="4" w:space="0" w:color="auto"/>
              <w:left w:val="nil"/>
              <w:bottom w:val="single" w:sz="4" w:space="0" w:color="auto"/>
              <w:right w:val="nil"/>
            </w:tcBorders>
          </w:tcPr>
          <w:p w14:paraId="41D24FF8" w14:textId="2BD2D8CD" w:rsidR="00C65405" w:rsidRPr="00163AEE" w:rsidRDefault="00C65405" w:rsidP="00435BD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C65405" w:rsidRPr="00163AEE" w14:paraId="62A1EA9C" w14:textId="0A6DAE4D" w:rsidTr="00DE74C5">
        <w:tc>
          <w:tcPr>
            <w:tcW w:w="267" w:type="pct"/>
            <w:tcBorders>
              <w:top w:val="single" w:sz="4" w:space="0" w:color="auto"/>
              <w:left w:val="nil"/>
              <w:bottom w:val="single" w:sz="4" w:space="0" w:color="auto"/>
              <w:right w:val="nil"/>
            </w:tcBorders>
          </w:tcPr>
          <w:p w14:paraId="500E7D01" w14:textId="77777777" w:rsidR="00C65405" w:rsidRDefault="00C65405"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1263B9E3" w14:textId="2FDCED42" w:rsidR="00C65405" w:rsidRDefault="00C65405" w:rsidP="00435BD2">
            <w:pPr>
              <w:pStyle w:val="bangtrai"/>
            </w:pPr>
            <w:r>
              <w:t>MMF10,11</w:t>
            </w:r>
          </w:p>
        </w:tc>
        <w:tc>
          <w:tcPr>
            <w:tcW w:w="838" w:type="pct"/>
            <w:tcBorders>
              <w:top w:val="single" w:sz="4" w:space="0" w:color="auto"/>
              <w:left w:val="nil"/>
              <w:bottom w:val="single" w:sz="4" w:space="0" w:color="auto"/>
              <w:right w:val="nil"/>
            </w:tcBorders>
            <w:noWrap/>
            <w:vAlign w:val="center"/>
          </w:tcPr>
          <w:p w14:paraId="16DEFA95" w14:textId="52736947" w:rsidR="00C65405" w:rsidRPr="00163AEE" w:rsidRDefault="00C65405" w:rsidP="00435BD2">
            <w:pPr>
              <w:pStyle w:val="bangtrai"/>
            </w:pPr>
            <w:r>
              <w:t>2</w:t>
            </w:r>
          </w:p>
        </w:tc>
        <w:tc>
          <w:tcPr>
            <w:tcW w:w="1012" w:type="pct"/>
            <w:tcBorders>
              <w:top w:val="single" w:sz="4" w:space="0" w:color="auto"/>
              <w:left w:val="nil"/>
              <w:bottom w:val="single" w:sz="4" w:space="0" w:color="auto"/>
              <w:right w:val="nil"/>
            </w:tcBorders>
            <w:noWrap/>
            <w:vAlign w:val="center"/>
          </w:tcPr>
          <w:p w14:paraId="033FD3B0" w14:textId="29546E8D" w:rsidR="00C65405" w:rsidRPr="00163AEE" w:rsidRDefault="00C65405" w:rsidP="00435BD2">
            <w:pPr>
              <w:pStyle w:val="bangtrai"/>
            </w:pPr>
            <w:r>
              <w:t>2</w:t>
            </w:r>
          </w:p>
        </w:tc>
        <w:tc>
          <w:tcPr>
            <w:tcW w:w="1991" w:type="pct"/>
            <w:tcBorders>
              <w:top w:val="single" w:sz="4" w:space="0" w:color="auto"/>
              <w:left w:val="nil"/>
              <w:bottom w:val="single" w:sz="4" w:space="0" w:color="auto"/>
              <w:right w:val="nil"/>
            </w:tcBorders>
            <w:noWrap/>
            <w:vAlign w:val="center"/>
          </w:tcPr>
          <w:p w14:paraId="60882936" w14:textId="46DB86B6" w:rsidR="00C65405" w:rsidRPr="00275C5F" w:rsidRDefault="002C018A" w:rsidP="00435BD2">
            <w:pPr>
              <w:pStyle w:val="bangtrai"/>
            </w:pPr>
            <m:oMathPara>
              <m:oMathParaPr>
                <m:jc m:val="left"/>
              </m:oMathPara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0.1,1.1</m:t>
                          </m:r>
                        </m:e>
                      </m:d>
                    </m:e>
                  </m:mr>
                </m:m>
              </m:oMath>
            </m:oMathPara>
          </w:p>
        </w:tc>
        <w:tc>
          <w:tcPr>
            <w:tcW w:w="290" w:type="pct"/>
            <w:tcBorders>
              <w:top w:val="single" w:sz="4" w:space="0" w:color="auto"/>
              <w:left w:val="nil"/>
              <w:bottom w:val="single" w:sz="4" w:space="0" w:color="auto"/>
              <w:right w:val="nil"/>
            </w:tcBorders>
          </w:tcPr>
          <w:p w14:paraId="2CC46ECE" w14:textId="10AD7F21" w:rsidR="00C65405" w:rsidRPr="00163AEE" w:rsidRDefault="00C65405" w:rsidP="00435BD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435BD2" w:rsidRPr="00163AEE" w14:paraId="3C0E6D9B" w14:textId="5DE7BAA8" w:rsidTr="00DE74C5">
        <w:tc>
          <w:tcPr>
            <w:tcW w:w="267" w:type="pct"/>
            <w:tcBorders>
              <w:top w:val="single" w:sz="4" w:space="0" w:color="auto"/>
              <w:left w:val="nil"/>
              <w:bottom w:val="single" w:sz="4" w:space="0" w:color="auto"/>
              <w:right w:val="nil"/>
            </w:tcBorders>
          </w:tcPr>
          <w:p w14:paraId="67CACAAD" w14:textId="77777777" w:rsidR="00435BD2" w:rsidRDefault="00435BD2" w:rsidP="00435BD2">
            <w:pPr>
              <w:pStyle w:val="bangtrai"/>
              <w:numPr>
                <w:ilvl w:val="0"/>
                <w:numId w:val="24"/>
              </w:numPr>
            </w:pPr>
            <w:bookmarkStart w:id="34" w:name="_Ref183157237"/>
          </w:p>
        </w:tc>
        <w:bookmarkEnd w:id="34"/>
        <w:tc>
          <w:tcPr>
            <w:tcW w:w="602" w:type="pct"/>
            <w:tcBorders>
              <w:top w:val="single" w:sz="4" w:space="0" w:color="auto"/>
              <w:left w:val="nil"/>
              <w:bottom w:val="single" w:sz="4" w:space="0" w:color="auto"/>
              <w:right w:val="nil"/>
            </w:tcBorders>
            <w:noWrap/>
            <w:vAlign w:val="center"/>
          </w:tcPr>
          <w:p w14:paraId="59B91C23" w14:textId="75CA2A6F" w:rsidR="00435BD2" w:rsidRDefault="00435BD2" w:rsidP="00435BD2">
            <w:pPr>
              <w:pStyle w:val="bangtrai"/>
            </w:pPr>
            <w:r>
              <w:t>MMF12</w:t>
            </w:r>
          </w:p>
        </w:tc>
        <w:tc>
          <w:tcPr>
            <w:tcW w:w="838" w:type="pct"/>
            <w:tcBorders>
              <w:top w:val="single" w:sz="4" w:space="0" w:color="auto"/>
              <w:left w:val="nil"/>
              <w:bottom w:val="single" w:sz="4" w:space="0" w:color="auto"/>
              <w:right w:val="nil"/>
            </w:tcBorders>
            <w:noWrap/>
            <w:vAlign w:val="center"/>
          </w:tcPr>
          <w:p w14:paraId="2D795603" w14:textId="77263404" w:rsidR="00435BD2" w:rsidRPr="00163AEE" w:rsidRDefault="00435BD2" w:rsidP="00435BD2">
            <w:pPr>
              <w:pStyle w:val="bangtrai"/>
            </w:pPr>
            <w:r>
              <w:t>2</w:t>
            </w:r>
          </w:p>
        </w:tc>
        <w:tc>
          <w:tcPr>
            <w:tcW w:w="1012" w:type="pct"/>
            <w:tcBorders>
              <w:top w:val="single" w:sz="4" w:space="0" w:color="auto"/>
              <w:left w:val="nil"/>
              <w:bottom w:val="single" w:sz="4" w:space="0" w:color="auto"/>
              <w:right w:val="nil"/>
            </w:tcBorders>
            <w:noWrap/>
            <w:vAlign w:val="center"/>
          </w:tcPr>
          <w:p w14:paraId="22E58F20" w14:textId="78BC9B76" w:rsidR="00435BD2" w:rsidRPr="00163AEE" w:rsidRDefault="00435BD2" w:rsidP="00435BD2">
            <w:pPr>
              <w:pStyle w:val="bangtrai"/>
            </w:pPr>
            <w:r>
              <w:t>2</w:t>
            </w:r>
          </w:p>
        </w:tc>
        <w:tc>
          <w:tcPr>
            <w:tcW w:w="1991" w:type="pct"/>
            <w:tcBorders>
              <w:top w:val="single" w:sz="4" w:space="0" w:color="auto"/>
              <w:left w:val="nil"/>
              <w:bottom w:val="single" w:sz="4" w:space="0" w:color="auto"/>
              <w:right w:val="nil"/>
            </w:tcBorders>
            <w:noWrap/>
            <w:vAlign w:val="center"/>
          </w:tcPr>
          <w:p w14:paraId="2099819F" w14:textId="655B5795" w:rsidR="00435BD2" w:rsidRPr="00275C5F" w:rsidRDefault="002C018A" w:rsidP="00435BD2">
            <w:pPr>
              <w:pStyle w:val="bangtrai"/>
            </w:pPr>
            <m:oMathPara>
              <m:oMathParaPr>
                <m:jc m:val="left"/>
              </m:oMathPara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m:oMathPara>
          </w:p>
        </w:tc>
        <w:tc>
          <w:tcPr>
            <w:tcW w:w="290" w:type="pct"/>
            <w:tcBorders>
              <w:top w:val="single" w:sz="4" w:space="0" w:color="auto"/>
              <w:left w:val="nil"/>
              <w:bottom w:val="single" w:sz="4" w:space="0" w:color="auto"/>
              <w:right w:val="nil"/>
            </w:tcBorders>
          </w:tcPr>
          <w:p w14:paraId="1DF0AD8E" w14:textId="2085E9D8" w:rsidR="00435BD2" w:rsidRPr="00163AEE" w:rsidRDefault="00435BD2" w:rsidP="00435BD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435BD2" w:rsidRPr="00163AEE" w14:paraId="3F0D1939" w14:textId="6561E7EB" w:rsidTr="00DE74C5">
        <w:tc>
          <w:tcPr>
            <w:tcW w:w="267" w:type="pct"/>
            <w:tcBorders>
              <w:top w:val="single" w:sz="4" w:space="0" w:color="auto"/>
              <w:left w:val="nil"/>
              <w:bottom w:val="single" w:sz="4" w:space="0" w:color="auto"/>
              <w:right w:val="nil"/>
            </w:tcBorders>
          </w:tcPr>
          <w:p w14:paraId="13219405" w14:textId="77777777" w:rsidR="00435BD2" w:rsidRDefault="00435BD2"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2C36101A" w14:textId="79A6E810" w:rsidR="00435BD2" w:rsidRDefault="00435BD2" w:rsidP="00435BD2">
            <w:pPr>
              <w:pStyle w:val="bangtrai"/>
            </w:pPr>
            <w:r>
              <w:t>MMF13</w:t>
            </w:r>
          </w:p>
        </w:tc>
        <w:tc>
          <w:tcPr>
            <w:tcW w:w="838" w:type="pct"/>
            <w:tcBorders>
              <w:top w:val="single" w:sz="4" w:space="0" w:color="auto"/>
              <w:left w:val="nil"/>
              <w:bottom w:val="single" w:sz="4" w:space="0" w:color="auto"/>
              <w:right w:val="nil"/>
            </w:tcBorders>
            <w:noWrap/>
            <w:vAlign w:val="center"/>
          </w:tcPr>
          <w:p w14:paraId="31147F07" w14:textId="0FA67651" w:rsidR="00435BD2" w:rsidRPr="00163AEE" w:rsidRDefault="00435BD2" w:rsidP="00435BD2">
            <w:pPr>
              <w:pStyle w:val="bangtrai"/>
            </w:pPr>
            <w:r>
              <w:t>2</w:t>
            </w:r>
          </w:p>
        </w:tc>
        <w:tc>
          <w:tcPr>
            <w:tcW w:w="1012" w:type="pct"/>
            <w:tcBorders>
              <w:top w:val="single" w:sz="4" w:space="0" w:color="auto"/>
              <w:left w:val="nil"/>
              <w:bottom w:val="single" w:sz="4" w:space="0" w:color="auto"/>
              <w:right w:val="nil"/>
            </w:tcBorders>
            <w:noWrap/>
            <w:vAlign w:val="center"/>
          </w:tcPr>
          <w:p w14:paraId="7A59F140" w14:textId="64F3A328" w:rsidR="00435BD2" w:rsidRPr="00163AEE" w:rsidRDefault="00435BD2" w:rsidP="00435BD2">
            <w:pPr>
              <w:pStyle w:val="bangtrai"/>
            </w:pPr>
            <w:r>
              <w:t>3</w:t>
            </w:r>
          </w:p>
        </w:tc>
        <w:tc>
          <w:tcPr>
            <w:tcW w:w="1991" w:type="pct"/>
            <w:tcBorders>
              <w:top w:val="single" w:sz="4" w:space="0" w:color="auto"/>
              <w:left w:val="nil"/>
              <w:bottom w:val="single" w:sz="4" w:space="0" w:color="auto"/>
              <w:right w:val="nil"/>
            </w:tcBorders>
            <w:noWrap/>
            <w:vAlign w:val="center"/>
          </w:tcPr>
          <w:p w14:paraId="15001407" w14:textId="1D433C23" w:rsidR="00435BD2" w:rsidRPr="00275C5F" w:rsidRDefault="002C018A" w:rsidP="00435BD2">
            <w:pPr>
              <w:pStyle w:val="bangtrai"/>
            </w:pPr>
            <m:oMathPara>
              <m:oMathParaPr>
                <m:jc m:val="left"/>
              </m:oMathPara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0.1,1.1</m:t>
                          </m:r>
                        </m:e>
                      </m:d>
                    </m:e>
                  </m:mr>
                </m:m>
              </m:oMath>
            </m:oMathPara>
          </w:p>
        </w:tc>
        <w:tc>
          <w:tcPr>
            <w:tcW w:w="290" w:type="pct"/>
            <w:tcBorders>
              <w:top w:val="single" w:sz="4" w:space="0" w:color="auto"/>
              <w:left w:val="nil"/>
              <w:bottom w:val="single" w:sz="4" w:space="0" w:color="auto"/>
              <w:right w:val="nil"/>
            </w:tcBorders>
          </w:tcPr>
          <w:p w14:paraId="780B0799" w14:textId="1CA13C46" w:rsidR="00435BD2" w:rsidRPr="00163AEE" w:rsidRDefault="00435BD2" w:rsidP="00435BD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DE1C12" w:rsidRPr="00163AEE" w14:paraId="44586B70" w14:textId="77777777" w:rsidTr="00DE74C5">
        <w:tc>
          <w:tcPr>
            <w:tcW w:w="267" w:type="pct"/>
            <w:tcBorders>
              <w:top w:val="single" w:sz="4" w:space="0" w:color="auto"/>
              <w:left w:val="nil"/>
              <w:bottom w:val="single" w:sz="4" w:space="0" w:color="auto"/>
              <w:right w:val="nil"/>
            </w:tcBorders>
          </w:tcPr>
          <w:p w14:paraId="48DB6EAE" w14:textId="77777777" w:rsidR="00DE1C12" w:rsidRDefault="00DE1C12" w:rsidP="00DE1C1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2531DF88" w14:textId="3EEADEA6" w:rsidR="00DE1C12" w:rsidRDefault="00DE1C12" w:rsidP="00DE1C12">
            <w:pPr>
              <w:pStyle w:val="bangtrai"/>
            </w:pPr>
            <w:r>
              <w:t>MMF14,15</w:t>
            </w:r>
          </w:p>
        </w:tc>
        <w:tc>
          <w:tcPr>
            <w:tcW w:w="838" w:type="pct"/>
            <w:tcBorders>
              <w:top w:val="single" w:sz="4" w:space="0" w:color="auto"/>
              <w:left w:val="nil"/>
              <w:bottom w:val="single" w:sz="4" w:space="0" w:color="auto"/>
              <w:right w:val="nil"/>
            </w:tcBorders>
            <w:noWrap/>
            <w:vAlign w:val="center"/>
          </w:tcPr>
          <w:p w14:paraId="0559217A" w14:textId="6DDBC27B" w:rsidR="00DE1C12" w:rsidRDefault="00DE1C12" w:rsidP="00DE1C12">
            <w:pPr>
              <w:pStyle w:val="bangtrai"/>
            </w:pPr>
            <w:r>
              <w:t>3</w:t>
            </w:r>
          </w:p>
        </w:tc>
        <w:tc>
          <w:tcPr>
            <w:tcW w:w="1012" w:type="pct"/>
            <w:tcBorders>
              <w:top w:val="single" w:sz="4" w:space="0" w:color="auto"/>
              <w:left w:val="nil"/>
              <w:bottom w:val="single" w:sz="4" w:space="0" w:color="auto"/>
              <w:right w:val="nil"/>
            </w:tcBorders>
            <w:noWrap/>
            <w:vAlign w:val="center"/>
          </w:tcPr>
          <w:p w14:paraId="4765FA38" w14:textId="22C0E78A" w:rsidR="00DE1C12" w:rsidRDefault="00DE1C12" w:rsidP="00DE1C12">
            <w:pPr>
              <w:pStyle w:val="bangtrai"/>
            </w:pPr>
            <w:r>
              <w:t>3</w:t>
            </w:r>
          </w:p>
        </w:tc>
        <w:tc>
          <w:tcPr>
            <w:tcW w:w="1991" w:type="pct"/>
            <w:tcBorders>
              <w:top w:val="single" w:sz="4" w:space="0" w:color="auto"/>
              <w:left w:val="nil"/>
              <w:bottom w:val="single" w:sz="4" w:space="0" w:color="auto"/>
              <w:right w:val="nil"/>
            </w:tcBorders>
            <w:noWrap/>
            <w:vAlign w:val="center"/>
          </w:tcPr>
          <w:p w14:paraId="2E3D1953" w14:textId="65942503" w:rsidR="00DE1C12" w:rsidRPr="00275C5F" w:rsidRDefault="002C018A" w:rsidP="00DE1C1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DE1C12">
              <w:t xml:space="preserve"> </w:t>
            </w:r>
          </w:p>
        </w:tc>
        <w:tc>
          <w:tcPr>
            <w:tcW w:w="290" w:type="pct"/>
            <w:tcBorders>
              <w:top w:val="single" w:sz="4" w:space="0" w:color="auto"/>
              <w:left w:val="nil"/>
              <w:bottom w:val="single" w:sz="4" w:space="0" w:color="auto"/>
              <w:right w:val="nil"/>
            </w:tcBorders>
          </w:tcPr>
          <w:p w14:paraId="79015CF7" w14:textId="124D5F37" w:rsidR="00DE1C12" w:rsidRPr="005E7407" w:rsidRDefault="00DE1C12" w:rsidP="00DE1C1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DE1C12" w:rsidRPr="00163AEE" w14:paraId="335DE9DC" w14:textId="351E3439" w:rsidTr="00DE74C5">
        <w:tc>
          <w:tcPr>
            <w:tcW w:w="267" w:type="pct"/>
            <w:tcBorders>
              <w:top w:val="single" w:sz="4" w:space="0" w:color="auto"/>
              <w:left w:val="nil"/>
              <w:bottom w:val="single" w:sz="4" w:space="0" w:color="auto"/>
              <w:right w:val="nil"/>
            </w:tcBorders>
          </w:tcPr>
          <w:p w14:paraId="72530EEB" w14:textId="77777777" w:rsidR="00DE1C12" w:rsidRDefault="00DE1C12" w:rsidP="00DE1C1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1BAD0DAB" w14:textId="29094B0D" w:rsidR="00DE1C12" w:rsidRDefault="00DE1C12" w:rsidP="00DE1C12">
            <w:pPr>
              <w:pStyle w:val="bangtrai"/>
            </w:pPr>
            <w:r>
              <w:t>UF1,2,4-7</w:t>
            </w:r>
          </w:p>
        </w:tc>
        <w:tc>
          <w:tcPr>
            <w:tcW w:w="838" w:type="pct"/>
            <w:tcBorders>
              <w:top w:val="single" w:sz="4" w:space="0" w:color="auto"/>
              <w:left w:val="nil"/>
              <w:bottom w:val="single" w:sz="4" w:space="0" w:color="auto"/>
              <w:right w:val="nil"/>
            </w:tcBorders>
            <w:noWrap/>
            <w:vAlign w:val="center"/>
          </w:tcPr>
          <w:p w14:paraId="58F20F11" w14:textId="0DAED807" w:rsidR="00DE1C12" w:rsidRPr="00163AEE" w:rsidRDefault="00DE1C12" w:rsidP="00DE1C12">
            <w:pPr>
              <w:pStyle w:val="bangtrai"/>
            </w:pPr>
            <w:r>
              <w:t>2</w:t>
            </w:r>
          </w:p>
        </w:tc>
        <w:tc>
          <w:tcPr>
            <w:tcW w:w="1012" w:type="pct"/>
            <w:tcBorders>
              <w:top w:val="single" w:sz="4" w:space="0" w:color="auto"/>
              <w:left w:val="nil"/>
              <w:bottom w:val="single" w:sz="4" w:space="0" w:color="auto"/>
              <w:right w:val="nil"/>
            </w:tcBorders>
            <w:noWrap/>
            <w:vAlign w:val="center"/>
          </w:tcPr>
          <w:p w14:paraId="5938F6FC" w14:textId="73132A9A" w:rsidR="00DE1C12" w:rsidRPr="00163AEE" w:rsidRDefault="00DE1C12" w:rsidP="00DE1C12">
            <w:pPr>
              <w:pStyle w:val="bangtrai"/>
            </w:pPr>
            <w:r>
              <w:t>30</w:t>
            </w:r>
          </w:p>
        </w:tc>
        <w:tc>
          <w:tcPr>
            <w:tcW w:w="1991" w:type="pct"/>
            <w:tcBorders>
              <w:top w:val="single" w:sz="4" w:space="0" w:color="auto"/>
              <w:left w:val="nil"/>
              <w:bottom w:val="single" w:sz="4" w:space="0" w:color="auto"/>
              <w:right w:val="nil"/>
            </w:tcBorders>
            <w:noWrap/>
            <w:vAlign w:val="center"/>
          </w:tcPr>
          <w:p w14:paraId="27B05948" w14:textId="5CCF1CF7" w:rsidR="00DE1C12" w:rsidRPr="00275C5F" w:rsidRDefault="002C018A" w:rsidP="00DE1C1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DE1C12">
              <w:t xml:space="preserve"> &amp;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-2,2</m:t>
                  </m:r>
                </m:e>
              </m:d>
            </m:oMath>
            <w:r w:rsidR="00DE1C12">
              <w:t xml:space="preserve">, </w:t>
            </w:r>
            <m:oMath>
              <m:r>
                <w:rPr>
                  <w:rFonts w:ascii="Cambria Math" w:hAnsi="Cambria Math"/>
                </w:rPr>
                <m:t>i=2,…,n</m:t>
              </m:r>
            </m:oMath>
          </w:p>
        </w:tc>
        <w:tc>
          <w:tcPr>
            <w:tcW w:w="290" w:type="pct"/>
            <w:tcBorders>
              <w:top w:val="single" w:sz="4" w:space="0" w:color="auto"/>
              <w:left w:val="nil"/>
              <w:bottom w:val="single" w:sz="4" w:space="0" w:color="auto"/>
              <w:right w:val="nil"/>
            </w:tcBorders>
          </w:tcPr>
          <w:p w14:paraId="62C63E94" w14:textId="62051665" w:rsidR="00DE1C12" w:rsidRPr="00163AEE" w:rsidRDefault="00DE1C12" w:rsidP="00DE1C12">
            <w:pPr>
              <w:pStyle w:val="bangtrai"/>
            </w:pPr>
            <w:r>
              <w:fldChar w:fldCharType="begin"/>
            </w:r>
            <w:r w:rsidR="00A46551">
              <w:instrText xml:space="preserve"> ADDIN EN.CITE &lt;EndNote&gt;&lt;Cite&gt;&lt;Author&gt;Zhang&lt;/Author&gt;&lt;Year&gt;2009&lt;/Year&gt;&lt;RecNum&gt;630&lt;/RecNum&gt;&lt;DisplayText&gt;[37]&lt;/DisplayText&gt;&lt;record&gt;&lt;rec-number&gt;630&lt;/rec-number&gt;&lt;foreign-keys&gt;&lt;key app="EN" db-id="9ftp5xrvm9ww2uevpt5xvwvyf9z5vxdtdf52" timestamp="1723806790"&gt;630&lt;/key&gt;&lt;/foreign-keys&gt;&lt;ref-type name="Conference Proceedings"&gt;10&lt;/ref-type&gt;&lt;contributors&gt;&lt;authors&gt;&lt;author&gt;Zhang,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Competition&lt;/title&gt;&lt;/titles&gt;&lt;dates&gt;&lt;year&gt;2009&lt;/year&gt;&lt;/dates&gt;&lt;urls&gt;&lt;/urls&gt;&lt;/record&gt;&lt;/Cite&gt;&lt;/EndNote&gt;</w:instrText>
            </w:r>
            <w:r>
              <w:fldChar w:fldCharType="separate"/>
            </w:r>
            <w:r w:rsidR="00A46551">
              <w:rPr>
                <w:noProof/>
              </w:rPr>
              <w:t>[</w:t>
            </w:r>
            <w:hyperlink w:anchor="_ENREF_37" w:tooltip="Zhang, 2009 #630" w:history="1">
              <w:r w:rsidR="00A46551">
                <w:rPr>
                  <w:noProof/>
                </w:rPr>
                <w:t>37</w:t>
              </w:r>
            </w:hyperlink>
            <w:r w:rsidR="00A46551">
              <w:rPr>
                <w:noProof/>
              </w:rPr>
              <w:t>]</w:t>
            </w:r>
            <w:r>
              <w:fldChar w:fldCharType="end"/>
            </w:r>
          </w:p>
        </w:tc>
      </w:tr>
      <w:tr w:rsidR="00D62FA4" w:rsidRPr="00163AEE" w14:paraId="08CC4B4F" w14:textId="57727E1E" w:rsidTr="00DE74C5">
        <w:tc>
          <w:tcPr>
            <w:tcW w:w="267" w:type="pct"/>
            <w:tcBorders>
              <w:top w:val="single" w:sz="4" w:space="0" w:color="auto"/>
              <w:left w:val="nil"/>
              <w:bottom w:val="single" w:sz="4" w:space="0" w:color="auto"/>
              <w:right w:val="nil"/>
            </w:tcBorders>
          </w:tcPr>
          <w:p w14:paraId="3E8F51E9" w14:textId="77777777" w:rsidR="00D62FA4" w:rsidRDefault="00D62FA4"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11DB2E85" w14:textId="2DDE271D" w:rsidR="00D62FA4" w:rsidRDefault="00D62FA4" w:rsidP="00435BD2">
            <w:pPr>
              <w:pStyle w:val="bangtrai"/>
            </w:pPr>
            <w:r>
              <w:t>UF3</w:t>
            </w:r>
          </w:p>
        </w:tc>
        <w:tc>
          <w:tcPr>
            <w:tcW w:w="838" w:type="pct"/>
            <w:tcBorders>
              <w:top w:val="single" w:sz="4" w:space="0" w:color="auto"/>
              <w:left w:val="nil"/>
              <w:bottom w:val="single" w:sz="4" w:space="0" w:color="auto"/>
              <w:right w:val="nil"/>
            </w:tcBorders>
            <w:noWrap/>
            <w:vAlign w:val="center"/>
          </w:tcPr>
          <w:p w14:paraId="2094558C" w14:textId="762EFF45" w:rsidR="00D62FA4" w:rsidRPr="00163AEE" w:rsidRDefault="00D62FA4" w:rsidP="00435BD2">
            <w:pPr>
              <w:pStyle w:val="bangtrai"/>
            </w:pPr>
            <w:r>
              <w:t>2</w:t>
            </w:r>
          </w:p>
        </w:tc>
        <w:tc>
          <w:tcPr>
            <w:tcW w:w="1012" w:type="pct"/>
            <w:tcBorders>
              <w:top w:val="single" w:sz="4" w:space="0" w:color="auto"/>
              <w:left w:val="nil"/>
              <w:bottom w:val="single" w:sz="4" w:space="0" w:color="auto"/>
              <w:right w:val="nil"/>
            </w:tcBorders>
            <w:noWrap/>
            <w:vAlign w:val="center"/>
          </w:tcPr>
          <w:p w14:paraId="75A29C4B" w14:textId="3A962E25" w:rsidR="00D62FA4" w:rsidRPr="00163AEE" w:rsidRDefault="00D62FA4" w:rsidP="00435BD2">
            <w:pPr>
              <w:pStyle w:val="bangtrai"/>
            </w:pPr>
            <w:r>
              <w:t>30</w:t>
            </w:r>
          </w:p>
        </w:tc>
        <w:tc>
          <w:tcPr>
            <w:tcW w:w="1991" w:type="pct"/>
            <w:tcBorders>
              <w:top w:val="single" w:sz="4" w:space="0" w:color="auto"/>
              <w:left w:val="nil"/>
              <w:bottom w:val="single" w:sz="4" w:space="0" w:color="auto"/>
              <w:right w:val="nil"/>
            </w:tcBorders>
            <w:noWrap/>
            <w:vAlign w:val="center"/>
          </w:tcPr>
          <w:p w14:paraId="5B09248E" w14:textId="296A3B29" w:rsidR="00D62FA4" w:rsidRPr="00275C5F" w:rsidRDefault="002C018A" w:rsidP="00435BD2">
            <w:pPr>
              <w:pStyle w:val="bangtrai"/>
            </w:pPr>
            <m:oMathPara>
              <m:oMathParaPr>
                <m:jc m:val="left"/>
              </m:oMathPara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m:oMathPara>
          </w:p>
        </w:tc>
        <w:tc>
          <w:tcPr>
            <w:tcW w:w="290" w:type="pct"/>
            <w:tcBorders>
              <w:top w:val="single" w:sz="4" w:space="0" w:color="auto"/>
              <w:left w:val="nil"/>
              <w:bottom w:val="single" w:sz="4" w:space="0" w:color="auto"/>
              <w:right w:val="nil"/>
            </w:tcBorders>
          </w:tcPr>
          <w:p w14:paraId="5E5D215C" w14:textId="45858346" w:rsidR="00D62FA4" w:rsidRPr="00163AEE" w:rsidRDefault="00D62FA4" w:rsidP="00435BD2">
            <w:pPr>
              <w:pStyle w:val="bangtrai"/>
            </w:pPr>
            <w:r w:rsidRPr="009C2444">
              <w:fldChar w:fldCharType="begin"/>
            </w:r>
            <w:r w:rsidR="00A46551">
              <w:instrText xml:space="preserve"> ADDIN EN.CITE &lt;EndNote&gt;&lt;Cite&gt;&lt;Author&gt;Zhang&lt;/Author&gt;&lt;Year&gt;2009&lt;/Year&gt;&lt;RecNum&gt;630&lt;/RecNum&gt;&lt;DisplayText&gt;[37]&lt;/DisplayText&gt;&lt;record&gt;&lt;rec-number&gt;630&lt;/rec-number&gt;&lt;foreign-keys&gt;&lt;key app="EN" db-id="9ftp5xrvm9ww2uevpt5xvwvyf9z5vxdtdf52" timestamp="1723806790"&gt;630&lt;/key&gt;&lt;/foreign-keys&gt;&lt;ref-type name="Conference Proceedings"&gt;10&lt;/ref-type&gt;&lt;contributors&gt;&lt;authors&gt;&lt;author&gt;Zhang,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Competition&lt;/title&gt;&lt;/titles&gt;&lt;dates&gt;&lt;year&gt;2009&lt;/year&gt;&lt;/dates&gt;&lt;urls&gt;&lt;/urls&gt;&lt;/record&gt;&lt;/Cite&gt;&lt;/EndNote&gt;</w:instrText>
            </w:r>
            <w:r w:rsidRPr="009C2444">
              <w:fldChar w:fldCharType="separate"/>
            </w:r>
            <w:r w:rsidR="00A46551">
              <w:rPr>
                <w:noProof/>
              </w:rPr>
              <w:t>[</w:t>
            </w:r>
            <w:hyperlink w:anchor="_ENREF_37" w:tooltip="Zhang, 2009 #630" w:history="1">
              <w:r w:rsidR="00A46551">
                <w:rPr>
                  <w:noProof/>
                </w:rPr>
                <w:t>37</w:t>
              </w:r>
            </w:hyperlink>
            <w:r w:rsidR="00A46551">
              <w:rPr>
                <w:noProof/>
              </w:rPr>
              <w:t>]</w:t>
            </w:r>
            <w:r w:rsidRPr="009C2444">
              <w:fldChar w:fldCharType="end"/>
            </w:r>
          </w:p>
        </w:tc>
      </w:tr>
    </w:tbl>
    <w:p w14:paraId="0583C6F2" w14:textId="3627EA1F" w:rsidR="003D3D46" w:rsidRDefault="00AE7CAE" w:rsidP="00AE7CAE">
      <w:pPr>
        <w:pStyle w:val="thuong"/>
      </w:pPr>
      <w:r>
        <w:t xml:space="preserve">The performance of the MOFDA algorithm is first assessed across a range of </w:t>
      </w:r>
      <w:r w:rsidR="00DD6A95">
        <w:t>3</w:t>
      </w:r>
      <w:r w:rsidR="00B34495">
        <w:t>1</w:t>
      </w:r>
      <w:r>
        <w:t xml:space="preserve"> unconstrained </w:t>
      </w:r>
      <w:r w:rsidR="00920D69">
        <w:t>MOO</w:t>
      </w:r>
      <w:r>
        <w:t xml:space="preserve"> benchmarks, as follows: ZDT1</w:t>
      </w:r>
      <w:r w:rsidR="00555D97">
        <w:t>-4</w:t>
      </w:r>
      <w:r>
        <w:t>, ZDT6, DTLZ1</w:t>
      </w:r>
      <w:r w:rsidR="00555D97">
        <w:t>-6</w:t>
      </w:r>
      <w:r>
        <w:t xml:space="preserve"> collected from </w:t>
      </w:r>
      <w:r w:rsidR="00C627DF">
        <w:t xml:space="preserve">the </w:t>
      </w:r>
      <w:r w:rsidRPr="001444EF">
        <w:t>test suite</w:t>
      </w:r>
      <w:r w:rsidRPr="00175FFC">
        <w:t xml:space="preserve"> </w:t>
      </w:r>
      <w:r>
        <w:t xml:space="preserve">of </w:t>
      </w:r>
      <w:r w:rsidRPr="00175FFC">
        <w:t xml:space="preserve">Zitzler et </w:t>
      </w:r>
      <w:r>
        <w:t>a</w:t>
      </w:r>
      <w:r w:rsidRPr="00175FFC">
        <w:t>l</w:t>
      </w:r>
      <w:r>
        <w:t>.</w:t>
      </w:r>
      <w:r w:rsidRPr="001444EF">
        <w:t xml:space="preserve"> </w:t>
      </w:r>
      <w:r>
        <w:fldChar w:fldCharType="begin"/>
      </w:r>
      <w:r w:rsidR="00660DC0">
        <w:instrText xml:space="preserve"> ADDIN EN.CITE &lt;EndNote&gt;&lt;Cite&gt;&lt;Author&gt;Zitzler&lt;/Author&gt;&lt;Year&gt;2000&lt;/Year&gt;&lt;RecNum&gt;645&lt;/RecNum&gt;&lt;DisplayText&gt;[17]&lt;/DisplayText&gt;&lt;record&gt;&lt;rec-number&gt;645&lt;/rec-number&gt;&lt;foreign-keys&gt;&lt;key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fldChar w:fldCharType="separate"/>
      </w:r>
      <w:r w:rsidR="00660DC0">
        <w:rPr>
          <w:noProof/>
        </w:rPr>
        <w:t>[</w:t>
      </w:r>
      <w:hyperlink w:anchor="_ENREF_17" w:tooltip="Zitzler, 2000 #645" w:history="1">
        <w:r w:rsidR="00A46551">
          <w:rPr>
            <w:noProof/>
          </w:rPr>
          <w:t>17</w:t>
        </w:r>
      </w:hyperlink>
      <w:r w:rsidR="00660DC0">
        <w:rPr>
          <w:noProof/>
        </w:rPr>
        <w:t>]</w:t>
      </w:r>
      <w:r>
        <w:fldChar w:fldCharType="end"/>
      </w:r>
      <w:r>
        <w:t xml:space="preserve"> and Deb et al. </w:t>
      </w:r>
      <w:r>
        <w:fldChar w:fldCharType="begin"/>
      </w:r>
      <w:r w:rsidR="00660DC0">
        <w:instrText xml:space="preserve"> ADDIN EN.CITE &lt;EndNote&gt;&lt;Cite&gt;&lt;Author&gt;Deb&lt;/Author&gt;&lt;Year&gt;2005&lt;/Year&gt;&lt;RecNum&gt;646&lt;/RecNum&gt;&lt;DisplayText&gt;[18]&lt;/DisplayText&gt;&lt;record&gt;&lt;rec-number&gt;646&lt;/rec-number&gt;&lt;foreign-keys&gt;&lt;key app="EN" db-id="9ftp5xrvm9ww2uevpt5xvwvyf9z5vxdtdf52" timestamp="1724212742"&gt;646&lt;/key&gt;&lt;/foreign-keys&gt;&lt;ref-type name="Book Section"&gt;5&lt;/ref-type&gt;&lt;contributors&gt;&lt;authors&gt;&lt;author&gt;Deb, Kalyanmoy&lt;/author&gt;&lt;author&gt;Thiele, Lothar&lt;/author&gt;&lt;author&gt;Laumanns, Marco&lt;/author&gt;&lt;author&gt;Zitzler, Eckart&lt;/author&gt;&lt;/authors&gt;&lt;secondary-authors&gt;&lt;author&gt;Abraham, Ajith&lt;/author&gt;&lt;author&gt;Jain, Lakhmi&lt;/author&gt;&lt;author&gt;Goldberg, Robert&lt;/author&gt;&lt;/secondary-authors&gt;&lt;/contributors&gt;&lt;titles&gt;&lt;title&gt;Scalable Test Problems for Evolutionary Multiobjective Optimization&lt;/title&gt;&lt;secondary-title&gt;Evolutionary Multiobjective Optimization: Theoretical Advances and Applications&lt;/secondary-title&gt;&lt;/titles&gt;&lt;pages&gt;105-145&lt;/pages&gt;&lt;dates&gt;&lt;year&gt;2005&lt;/year&gt;&lt;pub-dates&gt;&lt;date&gt;2005//&lt;/date&gt;&lt;/pub-dates&gt;&lt;/dates&gt;&lt;pub-location&gt;London&lt;/pub-location&gt;&lt;publisher&gt;Springer London&lt;/publisher&gt;&lt;isbn&gt;978-1-84628-137-2&lt;/isbn&gt;&lt;urls&gt;&lt;related-urls&gt;&lt;url&gt;https://doi.org/10.1007/1-84628-137-7_6&lt;/url&gt;&lt;/related-urls&gt;&lt;/urls&gt;&lt;electronic-resource-num&gt;10.1007/1-84628-137-7_6&lt;/electronic-resource-num&gt;&lt;/record&gt;&lt;/Cite&gt;&lt;/EndNote&gt;</w:instrText>
      </w:r>
      <w:r>
        <w:fldChar w:fldCharType="separate"/>
      </w:r>
      <w:r w:rsidR="00660DC0">
        <w:rPr>
          <w:noProof/>
        </w:rPr>
        <w:t>[</w:t>
      </w:r>
      <w:hyperlink w:anchor="_ENREF_18" w:tooltip="Deb, 2005 #646" w:history="1">
        <w:r w:rsidR="00A46551">
          <w:rPr>
            <w:noProof/>
          </w:rPr>
          <w:t>18</w:t>
        </w:r>
      </w:hyperlink>
      <w:r w:rsidR="00660DC0">
        <w:rPr>
          <w:noProof/>
        </w:rPr>
        <w:t>]</w:t>
      </w:r>
      <w:r>
        <w:fldChar w:fldCharType="end"/>
      </w:r>
      <w:r>
        <w:t>; then, MMF1,2,4,5,7,8,10-1</w:t>
      </w:r>
      <w:r w:rsidR="00555D97">
        <w:t>5</w:t>
      </w:r>
      <w:r>
        <w:t xml:space="preserve"> from CEC2020 </w:t>
      </w:r>
      <w:r>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fldChar w:fldCharType="separate"/>
      </w:r>
      <w:r w:rsidR="00A46551">
        <w:rPr>
          <w:noProof/>
        </w:rPr>
        <w:t>[</w:t>
      </w:r>
      <w:hyperlink w:anchor="_ENREF_36" w:tooltip="Mohamed, 2020 #654" w:history="1">
        <w:r w:rsidR="00A46551">
          <w:rPr>
            <w:noProof/>
          </w:rPr>
          <w:t>36</w:t>
        </w:r>
      </w:hyperlink>
      <w:r w:rsidR="00A46551">
        <w:rPr>
          <w:noProof/>
        </w:rPr>
        <w:t>]</w:t>
      </w:r>
      <w:r>
        <w:fldChar w:fldCharType="end"/>
      </w:r>
      <w:r>
        <w:t xml:space="preserve"> and UF1-UF7 from CEC09.</w:t>
      </w:r>
    </w:p>
    <w:p w14:paraId="18A88A0F" w14:textId="051BDAAC" w:rsidR="002B11A3" w:rsidRDefault="002A58C8" w:rsidP="00A42AB1">
      <w:pPr>
        <w:pStyle w:val="muc1"/>
      </w:pPr>
      <w:bookmarkStart w:id="35" w:name="_Ref175074370"/>
      <w:r>
        <w:t xml:space="preserve">Constrained </w:t>
      </w:r>
      <w:r w:rsidR="009875AA">
        <w:t>Engineering Problems</w:t>
      </w:r>
      <w:bookmarkEnd w:id="35"/>
    </w:p>
    <w:p w14:paraId="2C325F06" w14:textId="15D16B18" w:rsidR="00A21B0A" w:rsidRDefault="000D0E36" w:rsidP="008D38F1">
      <w:pPr>
        <w:pStyle w:val="thuong"/>
      </w:pPr>
      <w:r w:rsidRPr="000D0E36">
        <w:t xml:space="preserve">The </w:t>
      </w:r>
      <w:r w:rsidR="00A93A7A">
        <w:t>subsequen</w:t>
      </w:r>
      <w:r w:rsidR="00F83BEF">
        <w:t>t</w:t>
      </w:r>
      <w:r w:rsidRPr="000D0E36">
        <w:t xml:space="preserve"> </w:t>
      </w:r>
      <w:r w:rsidR="00A817B9">
        <w:t>cha</w:t>
      </w:r>
      <w:r w:rsidR="00FA31ED">
        <w:t xml:space="preserve">llenge </w:t>
      </w:r>
      <w:r w:rsidR="00AA2B10">
        <w:t>examination consists</w:t>
      </w:r>
      <w:r w:rsidRPr="000D0E36">
        <w:t xml:space="preserve"> of eight real </w:t>
      </w:r>
      <w:r w:rsidR="008E3359">
        <w:t>truss</w:t>
      </w:r>
      <w:r w:rsidRPr="000D0E36">
        <w:t xml:space="preserve"> problems</w:t>
      </w:r>
      <w:r w:rsidR="00EF2236">
        <w:t xml:space="preserve"> </w:t>
      </w:r>
      <w:r w:rsidR="00251253">
        <w:t xml:space="preserve">collected from Ref. </w:t>
      </w:r>
      <w:r w:rsidR="00251253">
        <w:fldChar w:fldCharType="begin"/>
      </w:r>
      <w:r w:rsidR="00660DC0">
        <w:instrText xml:space="preserve"> ADDIN EN.CITE &lt;EndNote&gt;&lt;Cite&gt;&lt;Author&gt;Panagant&lt;/Author&gt;&lt;Year&gt;2021&lt;/Year&gt;&lt;RecNum&gt;621&lt;/RecNum&gt;&lt;DisplayText&gt;[19]&lt;/DisplayText&gt;&lt;record&gt;&lt;rec-number&gt;621&lt;/rec-number&gt;&lt;foreign-keys&gt;&lt;key app="EN" db-id="9ftp5xrvm9ww2uevpt5xvwvyf9z5vxdtdf52" timestamp="1723719064"&gt;621&lt;/key&gt;&lt;/foreign-keys&gt;&lt;ref-type name="Journal Article"&gt;17&lt;/ref-type&gt;&lt;contributors&gt;&lt;authors&gt;&lt;author&gt;Panagant, Natee&lt;/author&gt;&lt;author&gt;Pholdee, Nantiwat&lt;/author&gt;&lt;author&gt;Bureerat, Sujin&lt;/author&gt;&lt;author&gt;Yildiz, Ali Riza&lt;/author&gt;&lt;author&gt;Mirjalili, Seyedali&lt;/author&gt;&lt;/authors&gt;&lt;/contributors&gt;&lt;titles&gt;&lt;title&gt;A Comparative Study of Recent Multi-objective Metaheuristics for Solving Constrained Truss Optimisation Problems&lt;/title&gt;&lt;secondary-title&gt;Archives of Computational Methods in Engineering&lt;/secondary-title&gt;&lt;/titles&gt;&lt;periodical&gt;&lt;full-title&gt;Archives of Computational Methods in Engineering&lt;/full-title&gt;&lt;/periodical&gt;&lt;pages&gt;4031-4047&lt;/pages&gt;&lt;volume&gt;28&lt;/volume&gt;&lt;number&gt;5&lt;/number&gt;&lt;dates&gt;&lt;year&gt;2021&lt;/year&gt;&lt;pub-dates&gt;&lt;date&gt;2021/08/01&lt;/date&gt;&lt;/pub-dates&gt;&lt;/dates&gt;&lt;isbn&gt;1886-1784&lt;/isbn&gt;&lt;urls&gt;&lt;related-urls&gt;&lt;url&gt;https://doi.org/10.1007/s11831-021-09531-8&lt;/url&gt;&lt;/related-urls&gt;&lt;/urls&gt;&lt;electronic-resource-num&gt;10.1007/s11831-021-09531-8&lt;/electronic-resource-num&gt;&lt;/record&gt;&lt;/Cite&gt;&lt;/EndNote&gt;</w:instrText>
      </w:r>
      <w:r w:rsidR="00251253">
        <w:fldChar w:fldCharType="separate"/>
      </w:r>
      <w:r w:rsidR="00660DC0">
        <w:rPr>
          <w:noProof/>
        </w:rPr>
        <w:t>[</w:t>
      </w:r>
      <w:hyperlink w:anchor="_ENREF_19" w:tooltip="Panagant, 2021 #621" w:history="1">
        <w:r w:rsidR="00A46551">
          <w:rPr>
            <w:noProof/>
          </w:rPr>
          <w:t>19</w:t>
        </w:r>
      </w:hyperlink>
      <w:r w:rsidR="00660DC0">
        <w:rPr>
          <w:noProof/>
        </w:rPr>
        <w:t>]</w:t>
      </w:r>
      <w:r w:rsidR="00251253">
        <w:fldChar w:fldCharType="end"/>
      </w:r>
      <w:r w:rsidR="00F97CBC">
        <w:t xml:space="preserve"> and </w:t>
      </w:r>
      <w:r w:rsidR="00CB75C6">
        <w:t xml:space="preserve">three </w:t>
      </w:r>
      <w:r w:rsidR="00AA2B10">
        <w:t>other constrained MOO problems, i.e., SRN, OSY,</w:t>
      </w:r>
      <w:r w:rsidR="00CF0A51">
        <w:t xml:space="preserve"> and Welded Beam problems</w:t>
      </w:r>
      <w:r w:rsidR="00B71B47">
        <w:t>,</w:t>
      </w:r>
      <w:r w:rsidR="00251253">
        <w:t xml:space="preserve"> </w:t>
      </w:r>
      <w:r w:rsidR="002E0F5A">
        <w:t>chosen from Ref</w:t>
      </w:r>
      <w:r w:rsidR="00BF47AE">
        <w:t>s</w:t>
      </w:r>
      <w:r w:rsidR="002E0F5A">
        <w:t xml:space="preserve">. </w:t>
      </w:r>
      <w:r w:rsidR="008B7AE4">
        <w:fldChar w:fldCharType="begin">
          <w:fldData xml:space="preserve">PEVuZE5vdGU+PENpdGU+PEF1dGhvcj5KYW1lZWw8L0F1dGhvcj48WWVhcj4yMDI0PC9ZZWFyPjxS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</w:fldData>
        </w:fldChar>
      </w:r>
      <w:r w:rsidR="00F66024">
        <w:instrText xml:space="preserve"> ADDIN EN.CITE </w:instrText>
      </w:r>
      <w:r w:rsidR="00F66024">
        <w:fldChar w:fldCharType="begin">
          <w:fldData xml:space="preserve">PEVuZE5vdGU+PENpdGU+PEF1dGhvcj5KYW1lZWw8L0F1dGhvcj48WWVhcj4yMDI0PC9ZZWFyPjxS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</w:fldData>
        </w:fldChar>
      </w:r>
      <w:r w:rsidR="00F66024">
        <w:instrText xml:space="preserve"> ADDIN EN.CITE.DATA </w:instrText>
      </w:r>
      <w:r w:rsidR="00F66024">
        <w:fldChar w:fldCharType="end"/>
      </w:r>
      <w:r w:rsidR="008B7AE4">
        <w:fldChar w:fldCharType="separate"/>
      </w:r>
      <w:r w:rsidR="00F66024">
        <w:rPr>
          <w:noProof/>
        </w:rPr>
        <w:t>[</w:t>
      </w:r>
      <w:hyperlink w:anchor="_ENREF_3" w:tooltip="Jameel, 2024 #638" w:history="1">
        <w:r w:rsidR="00A46551">
          <w:rPr>
            <w:noProof/>
          </w:rPr>
          <w:t>3</w:t>
        </w:r>
      </w:hyperlink>
      <w:r w:rsidR="00F66024">
        <w:rPr>
          <w:noProof/>
        </w:rPr>
        <w:t xml:space="preserve">, </w:t>
      </w:r>
      <w:hyperlink w:anchor="_ENREF_4" w:tooltip="Khodadadi, 2024 #627" w:history="1">
        <w:r w:rsidR="00A46551">
          <w:rPr>
            <w:noProof/>
          </w:rPr>
          <w:t>4</w:t>
        </w:r>
      </w:hyperlink>
      <w:r w:rsidR="00F66024">
        <w:rPr>
          <w:noProof/>
        </w:rPr>
        <w:t>]</w:t>
      </w:r>
      <w:r w:rsidR="008B7AE4">
        <w:fldChar w:fldCharType="end"/>
      </w:r>
      <w:r w:rsidR="008B7AE4">
        <w:t>.</w:t>
      </w:r>
      <w:r w:rsidRPr="000D0E36">
        <w:t xml:space="preserve"> </w:t>
      </w:r>
    </w:p>
    <w:p w14:paraId="5C4D1FBD" w14:textId="77777777" w:rsidR="004C6CFA" w:rsidRDefault="004C6CFA" w:rsidP="00A42AB1">
      <w:pPr>
        <w:pStyle w:val="muc2"/>
      </w:pPr>
      <w:r>
        <w:t>Truss Problems</w:t>
      </w:r>
    </w:p>
    <w:p w14:paraId="61E6B6A9" w14:textId="2A25EE10" w:rsidR="00C8417A" w:rsidRDefault="00C8417A" w:rsidP="004C6CFA">
      <w:pPr>
        <w:pStyle w:val="thuong"/>
      </w:pPr>
      <w:r>
        <w:t xml:space="preserve">This study initially considers eight different </w:t>
      </w:r>
      <w:r w:rsidR="00920D69">
        <w:t>MOO</w:t>
      </w:r>
      <w:r>
        <w:t xml:space="preserve"> truss sizing optimization challenges, namely the 10-bar, 25-bar, 37-bar, 60-bar, 72-bar, 120-bar, 200-bar, and 942-bar trusses as outlined in </w:t>
      </w:r>
      <w:r w:rsidR="004C2CE9">
        <w:t>Ref.</w:t>
      </w:r>
      <w:r>
        <w:t xml:space="preserve"> </w:t>
      </w:r>
      <w:r>
        <w:fldChar w:fldCharType="begin"/>
      </w:r>
      <w:r w:rsidR="00660DC0">
        <w:instrText xml:space="preserve"> ADDIN EN.CITE &lt;EndNote&gt;&lt;Cite&gt;&lt;Author&gt;Panagant&lt;/Author&gt;&lt;Year&gt;2021&lt;/Year&gt;&lt;RecNum&gt;621&lt;/RecNum&gt;&lt;DisplayText&gt;[19]&lt;/DisplayText&gt;&lt;record&gt;&lt;rec-number&gt;621&lt;/rec-number&gt;&lt;foreign-keys&gt;&lt;key app="EN" db-id="9ftp5xrvm9ww2uevpt5xvwvyf9z5vxdtdf52" timestamp="1723719064"&gt;621&lt;/key&gt;&lt;/foreign-keys&gt;&lt;ref-type name="Journal Article"&gt;17&lt;/ref-type&gt;&lt;contributors&gt;&lt;authors&gt;&lt;author&gt;Panagant, Natee&lt;/author&gt;&lt;author&gt;Pholdee, Nantiwat&lt;/author&gt;&lt;author&gt;Bureerat, Sujin&lt;/author&gt;&lt;author&gt;Yildiz, Ali Riza&lt;/author&gt;&lt;author&gt;Mirjalili, Seyedali&lt;/author&gt;&lt;/authors&gt;&lt;/contributors&gt;&lt;titles&gt;&lt;title&gt;A Comparative Study of Recent Multi-objective Metaheuristics for Solving Constrained Truss Optimisation Problems&lt;/title&gt;&lt;secondary-title&gt;Archives of Computational Methods in Engineering&lt;/secondary-title&gt;&lt;/titles&gt;&lt;periodical&gt;&lt;full-title&gt;Archives of Computational Methods in Engineering&lt;/full-title&gt;&lt;/periodical&gt;&lt;pages&gt;4031-4047&lt;/pages&gt;&lt;volume&gt;28&lt;/volume&gt;&lt;number&gt;5&lt;/number&gt;&lt;dates&gt;&lt;year&gt;2021&lt;/year&gt;&lt;pub-dates&gt;&lt;date&gt;2021/08/01&lt;/date&gt;&lt;/pub-dates&gt;&lt;/dates&gt;&lt;isbn&gt;1886-1784&lt;/isbn&gt;&lt;urls&gt;&lt;related-urls&gt;&lt;url&gt;https://doi.org/10.1007/s11831-021-09531-8&lt;/url&gt;&lt;/related-urls&gt;&lt;/urls&gt;&lt;electronic-resource-num&gt;10.1007/s11831-021-09531-8&lt;/electronic-resource-num&gt;&lt;/record&gt;&lt;/Cite&gt;&lt;/EndNote&gt;</w:instrText>
      </w:r>
      <w:r>
        <w:fldChar w:fldCharType="separate"/>
      </w:r>
      <w:r w:rsidR="00660DC0">
        <w:rPr>
          <w:noProof/>
        </w:rPr>
        <w:t>[</w:t>
      </w:r>
      <w:hyperlink w:anchor="_ENREF_19" w:tooltip="Panagant, 2021 #621" w:history="1">
        <w:r w:rsidR="00A46551">
          <w:rPr>
            <w:noProof/>
          </w:rPr>
          <w:t>19</w:t>
        </w:r>
      </w:hyperlink>
      <w:r w:rsidR="00660DC0">
        <w:rPr>
          <w:noProof/>
        </w:rPr>
        <w:t>]</w:t>
      </w:r>
      <w:r>
        <w:fldChar w:fldCharType="end"/>
      </w:r>
      <w:r>
        <w:t>. For consi</w:t>
      </w:r>
      <w:r w:rsidR="001456D4" w:rsidRPr="001456D4">
        <w:t>ste</w:t>
      </w:r>
      <w:r>
        <w:t xml:space="preserve">ncy, the tests on these truss problems utilize the same units as those employed in Ref. </w:t>
      </w:r>
      <w:r>
        <w:fldChar w:fldCharType="begin"/>
      </w:r>
      <w:r w:rsidR="00660DC0">
        <w:instrText xml:space="preserve"> ADDIN EN.CITE &lt;EndNote&gt;&lt;Cite&gt;&lt;Author&gt;Panagant&lt;/Author&gt;&lt;Year&gt;2021&lt;/Year&gt;&lt;RecNum&gt;621&lt;/RecNum&gt;&lt;DisplayText&gt;[19]&lt;/DisplayText&gt;&lt;record&gt;&lt;rec-number&gt;621&lt;/rec-number&gt;&lt;foreign-keys&gt;&lt;key app="EN" db-id="9ftp5xrvm9ww2uevpt5xvwvyf9z5vxdtdf52" timestamp="1723719064"&gt;621&lt;/key&gt;&lt;/foreign-keys&gt;&lt;ref-type name="Journal Article"&gt;17&lt;/ref-type&gt;&lt;contributors&gt;&lt;authors&gt;&lt;author&gt;Panagant, Natee&lt;/author&gt;&lt;author&gt;Pholdee, Nantiwat&lt;/author&gt;&lt;author&gt;Bureerat, Sujin&lt;/author&gt;&lt;author&gt;Yildiz, Ali Riza&lt;/author&gt;&lt;author&gt;Mirjalili, Seyedali&lt;/author&gt;&lt;/authors&gt;&lt;/contributors&gt;&lt;titles&gt;&lt;title&gt;A Comparative Study of Recent Multi-objective Metaheuristics for Solving Constrained Truss Optimisation Problems&lt;/title&gt;&lt;secondary-title&gt;Archives of Computational Methods in Engineering&lt;/secondary-title&gt;&lt;/titles&gt;&lt;periodical&gt;&lt;full-title&gt;Archives of Computational Methods in Engineering&lt;/full-title&gt;&lt;/periodical&gt;&lt;pages&gt;4031-4047&lt;/pages&gt;&lt;volume&gt;28&lt;/volume&gt;&lt;number&gt;5&lt;/number&gt;&lt;dates&gt;&lt;year&gt;2021&lt;/year&gt;&lt;pub-dates&gt;&lt;date&gt;2021/08/01&lt;/date&gt;&lt;/pub-dates&gt;&lt;/dates&gt;&lt;isbn&gt;1886-1784&lt;/isbn&gt;&lt;urls&gt;&lt;related-urls&gt;&lt;url&gt;https://doi.org/10.1007/s11831-021-09531-8&lt;/url&gt;&lt;/related-urls&gt;&lt;/urls&gt;&lt;electronic-resource-num&gt;10.1007/s11831-021-09531-8&lt;/electronic-resource-num&gt;&lt;/record&gt;&lt;/Cite&gt;&lt;/EndNote&gt;</w:instrText>
      </w:r>
      <w:r>
        <w:fldChar w:fldCharType="separate"/>
      </w:r>
      <w:r w:rsidR="00660DC0">
        <w:rPr>
          <w:noProof/>
        </w:rPr>
        <w:t>[</w:t>
      </w:r>
      <w:hyperlink w:anchor="_ENREF_19" w:tooltip="Panagant, 2021 #621" w:history="1">
        <w:r w:rsidR="00A46551">
          <w:rPr>
            <w:noProof/>
          </w:rPr>
          <w:t>19</w:t>
        </w:r>
      </w:hyperlink>
      <w:r w:rsidR="00660DC0">
        <w:rPr>
          <w:noProof/>
        </w:rPr>
        <w:t>]</w:t>
      </w:r>
      <w:r>
        <w:fldChar w:fldCharType="end"/>
      </w:r>
      <w:r>
        <w:t>. The objective functions for these problems are to minimize structural mass and compliance with constraints based on allowable stress</w:t>
      </w:r>
      <w:r w:rsidR="009B4952">
        <w:t>, as below:</w:t>
      </w:r>
    </w:p>
    <w:tbl>
      <w:tblPr>
        <w:tblW w:w="5000" w:type="pct"/>
        <w:tblLook w:val="04A0" w:firstRow="1" w:lastRow="0" w:firstColumn="1" w:lastColumn="0" w:noHBand="0" w:noVBand="1"/>
      </w:tblPr>
      <w:tblGrid>
        <w:gridCol w:w="9252"/>
        <w:gridCol w:w="669"/>
      </w:tblGrid>
      <w:tr w:rsidR="004C6CFA" w:rsidRPr="00DD53BC" w14:paraId="180E4A86" w14:textId="77777777" w:rsidTr="00293343">
        <w:tc>
          <w:tcPr>
            <w:tcW w:w="4663" w:type="pct"/>
            <w:vAlign w:val="center"/>
          </w:tcPr>
          <w:p w14:paraId="40E887FC" w14:textId="09C631F9" w:rsidR="004C6CFA" w:rsidRPr="00BE4055" w:rsidRDefault="009A0C05" w:rsidP="00991CD9">
            <w:pPr>
              <w:pStyle w:val="banggiua"/>
              <w:rPr>
                <w:lang w:val="sv-SE"/>
              </w:rPr>
            </w:pPr>
            <w:r w:rsidRPr="00BE4055">
              <w:rPr>
                <w:lang w:val="sv-SE"/>
              </w:rPr>
              <w:t>Minimize</w:t>
            </w:r>
            <w:r w:rsidR="004C6CFA" w:rsidRPr="00BE4055">
              <w:rPr>
                <w:lang w:val="sv-SE"/>
              </w:rPr>
              <w:t xml:space="preserve"> </w:t>
            </w:r>
            <m:oMath>
              <m:func>
                <m:funcPr>
                  <m:ctrlPr>
                    <w:rPr>
                      <w:rFonts w:ascii="Cambria Math" w:hAnsi="Cambria Math"/>
                    </w:rPr>
                  </m:ctrlPr>
                </m:funcPr>
                <m:fName>
                  <m:r>
                    <w:rPr>
                      <w:rFonts w:ascii="Cambria Math" w:hAnsi="Cambria Math"/>
                    </w:rPr>
                    <m:t>F</m:t>
                  </m:r>
                </m:fName>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lang w:val="sv-SE"/>
                            </w:rPr>
                            <m:t>1</m:t>
                          </m:r>
                        </m:sub>
                      </m:sSub>
                      <m:d>
                        <m:dPr>
                          <m:ctrlPr>
                            <w:rPr>
                              <w:rFonts w:ascii="Cambria Math" w:hAnsi="Cambria Math"/>
                            </w:rPr>
                          </m:ctrlPr>
                        </m:dPr>
                        <m:e>
                          <m:r>
                            <w:rPr>
                              <w:rFonts w:ascii="Cambria Math" w:hAnsi="Cambria Math"/>
                            </w:rPr>
                            <m:t>x</m:t>
                          </m:r>
                        </m:e>
                      </m:d>
                      <m:r>
                        <w:rPr>
                          <w:rFonts w:ascii="Cambria Math" w:hAnsi="Cambria Math"/>
                          <w:lang w:val="sv-SE"/>
                        </w:rPr>
                        <m:t>,</m:t>
                      </m:r>
                      <m:sSub>
                        <m:sSubPr>
                          <m:ctrlPr>
                            <w:rPr>
                              <w:rFonts w:ascii="Cambria Math" w:hAnsi="Cambria Math"/>
                            </w:rPr>
                          </m:ctrlPr>
                        </m:sSubPr>
                        <m:e>
                          <m:r>
                            <w:rPr>
                              <w:rFonts w:ascii="Cambria Math" w:hAnsi="Cambria Math"/>
                            </w:rPr>
                            <m:t>f</m:t>
                          </m:r>
                        </m:e>
                        <m:sub>
                          <m:r>
                            <w:rPr>
                              <w:rFonts w:ascii="Cambria Math" w:hAnsi="Cambria Math"/>
                              <w:lang w:val="sv-SE"/>
                            </w:rPr>
                            <m:t>2</m:t>
                          </m:r>
                        </m:sub>
                      </m:sSub>
                      <m:d>
                        <m:dPr>
                          <m:ctrlPr>
                            <w:rPr>
                              <w:rFonts w:ascii="Cambria Math" w:hAnsi="Cambria Math"/>
                            </w:rPr>
                          </m:ctrlPr>
                        </m:dPr>
                        <m:e>
                          <m:r>
                            <w:rPr>
                              <w:rFonts w:ascii="Cambria Math" w:hAnsi="Cambria Math"/>
                            </w:rPr>
                            <m:t>x</m:t>
                          </m:r>
                        </m:e>
                      </m:d>
                    </m:e>
                  </m:d>
                  <m:r>
                    <w:rPr>
                      <w:rFonts w:ascii="Cambria Math" w:hAnsi="Cambria Math"/>
                      <w:lang w:val="sv-SE"/>
                    </w:rPr>
                    <m:t>=</m:t>
                  </m:r>
                  <m:d>
                    <m:dPr>
                      <m:begChr m:val="{"/>
                      <m:endChr m:val=""/>
                      <m:ctrlPr>
                        <w:rPr>
                          <w:rFonts w:ascii="Cambria Math" w:hAnsi="Cambria Math"/>
                        </w:rPr>
                      </m:ctrlPr>
                    </m:dPr>
                    <m:e>
                      <m:m>
                        <m:mPr>
                          <m:cGp m:val="8"/>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lang w:val="sv-SE"/>
                                  </w:rPr>
                                  <m:t>1</m:t>
                                </m:r>
                              </m:sub>
                            </m:sSub>
                            <m:d>
                              <m:dPr>
                                <m:ctrlPr>
                                  <w:rPr>
                                    <w:rFonts w:ascii="Cambria Math" w:hAnsi="Cambria Math"/>
                                  </w:rPr>
                                </m:ctrlPr>
                              </m:dPr>
                              <m:e>
                                <m:r>
                                  <w:rPr>
                                    <w:rFonts w:ascii="Cambria Math" w:hAnsi="Cambria Math"/>
                                  </w:rPr>
                                  <m:t>x</m:t>
                                </m:r>
                              </m:e>
                            </m:d>
                            <m:r>
                              <w:rPr>
                                <w:rFonts w:ascii="Cambria Math" w:hAnsi="Cambria Math"/>
                                <w:lang w:val="sv-SE"/>
                              </w:rPr>
                              <m:t>=</m:t>
                            </m:r>
                            <m:nary>
                              <m:naryPr>
                                <m:chr m:val="∑"/>
                                <m:limLoc m:val="undOvr"/>
                                <m:ctrlPr>
                                  <w:rPr>
                                    <w:rFonts w:ascii="Cambria Math" w:hAnsi="Cambria Math"/>
                                  </w:rPr>
                                </m:ctrlPr>
                              </m:naryPr>
                              <m:sub>
                                <m:r>
                                  <w:rPr>
                                    <w:rFonts w:ascii="Cambria Math" w:hAnsi="Cambria Math"/>
                                  </w:rPr>
                                  <m:t>j</m:t>
                                </m:r>
                                <m:r>
                                  <w:rPr>
                                    <w:rFonts w:ascii="Cambria Math" w:hAnsi="Cambria Math"/>
                                    <w:lang w:val="sv-SE"/>
                                  </w:rPr>
                                  <m:t>=1</m:t>
                                </m:r>
                              </m:sub>
                              <m:sup>
                                <m:r>
                                  <w:rPr>
                                    <w:rFonts w:ascii="Cambria Math" w:hAnsi="Cambria Math"/>
                                  </w:rPr>
                                  <m:t>N</m:t>
                                </m:r>
                              </m:sup>
                              <m:e>
                                <m:r>
                                  <w:rPr>
                                    <w:rFonts w:ascii="Cambria Math" w:hAnsi="Cambria Math"/>
                                  </w:rPr>
                                  <m:t>ρ</m:t>
                                </m:r>
                                <m:sSub>
                                  <m:sSubPr>
                                    <m:ctrlPr>
                                      <w:rPr>
                                        <w:rFonts w:ascii="Cambria Math" w:hAnsi="Cambria Math"/>
                                      </w:rPr>
                                    </m:ctrlPr>
                                  </m:sSubPr>
                                  <m:e>
                                    <m:r>
                                      <w:rPr>
                                        <w:rFonts w:ascii="Cambria Math" w:hAnsi="Cambria Math"/>
                                      </w:rPr>
                                      <m:t>x</m:t>
                                    </m:r>
                                  </m:e>
                                  <m:sub>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j</m:t>
                                    </m:r>
                                  </m:sub>
                                </m:sSub>
                              </m:e>
                            </m:nary>
                          </m:e>
                        </m:mr>
                        <m:mr>
                          <m:e>
                            <m:sSub>
                              <m:sSubPr>
                                <m:ctrlPr>
                                  <w:rPr>
                                    <w:rFonts w:ascii="Cambria Math" w:hAnsi="Cambria Math"/>
                                  </w:rPr>
                                </m:ctrlPr>
                              </m:sSubPr>
                              <m:e>
                                <m:r>
                                  <w:rPr>
                                    <w:rFonts w:ascii="Cambria Math" w:hAnsi="Cambria Math"/>
                                  </w:rPr>
                                  <m:t>f</m:t>
                                </m:r>
                              </m:e>
                              <m:sub>
                                <m:r>
                                  <w:rPr>
                                    <w:rFonts w:ascii="Cambria Math" w:hAnsi="Cambria Math"/>
                                    <w:lang w:val="sv-SE"/>
                                  </w:rPr>
                                  <m:t>2</m:t>
                                </m:r>
                              </m:sub>
                            </m:sSub>
                            <m:d>
                              <m:dPr>
                                <m:ctrlPr>
                                  <w:rPr>
                                    <w:rFonts w:ascii="Cambria Math" w:hAnsi="Cambria Math"/>
                                  </w:rPr>
                                </m:ctrlPr>
                              </m:dPr>
                              <m:e>
                                <m:r>
                                  <w:rPr>
                                    <w:rFonts w:ascii="Cambria Math" w:hAnsi="Cambria Math"/>
                                  </w:rPr>
                                  <m:t>x</m:t>
                                </m:r>
                              </m:e>
                            </m:d>
                            <m:r>
                              <w:rPr>
                                <w:rFonts w:ascii="Cambria Math" w:hAnsi="Cambria Math"/>
                                <w:lang w:val="sv-SE"/>
                              </w:rPr>
                              <m:t>=</m:t>
                            </m:r>
                            <m:sSup>
                              <m:sSupPr>
                                <m:ctrlPr>
                                  <w:rPr>
                                    <w:rFonts w:ascii="Cambria Math" w:hAnsi="Cambria Math"/>
                                  </w:rPr>
                                </m:ctrlPr>
                              </m:sSupPr>
                              <m:e>
                                <m:r>
                                  <m:rPr>
                                    <m:sty m:val="bi"/>
                                  </m:rPr>
                                  <w:rPr>
                                    <w:rFonts w:ascii="Cambria Math" w:hAnsi="Cambria Math"/>
                                  </w:rPr>
                                  <m:t>u</m:t>
                                </m:r>
                              </m:e>
                              <m:sup>
                                <m:r>
                                  <w:rPr>
                                    <w:rFonts w:ascii="Cambria Math" w:hAnsi="Cambria Math"/>
                                  </w:rPr>
                                  <m:t>T</m:t>
                                </m:r>
                              </m:sup>
                            </m:sSup>
                            <m:r>
                              <m:rPr>
                                <m:sty m:val="bi"/>
                              </m:rPr>
                              <w:rPr>
                                <w:rFonts w:ascii="Cambria Math" w:hAnsi="Cambria Math"/>
                              </w:rPr>
                              <m:t>F</m:t>
                            </m:r>
                          </m:e>
                        </m:mr>
                      </m:m>
                    </m:e>
                  </m:d>
                </m:e>
              </m:func>
            </m:oMath>
            <w:r w:rsidR="004C6CFA" w:rsidRPr="00BE4055">
              <w:rPr>
                <w:lang w:val="sv-SE"/>
              </w:rPr>
              <w:t xml:space="preserve"> </w:t>
            </w:r>
          </w:p>
          <w:p w14:paraId="33B59B6D" w14:textId="77777777" w:rsidR="004C6CFA" w:rsidRPr="00DD53BC" w:rsidRDefault="004C6CFA" w:rsidP="00991CD9">
            <w:pPr>
              <w:pStyle w:val="banggiua"/>
            </w:pPr>
            <w:r>
              <w:t xml:space="preserve">Subjected to </w:t>
            </w:r>
            <m:oMath>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≤0</m:t>
              </m:r>
            </m:oMath>
            <w:r>
              <w:t xml:space="preserve">  </w:t>
            </w:r>
          </w:p>
        </w:tc>
        <w:tc>
          <w:tcPr>
            <w:tcW w:w="337" w:type="pct"/>
            <w:vAlign w:val="center"/>
          </w:tcPr>
          <w:p w14:paraId="59186602" w14:textId="128C2980" w:rsidR="004C6CFA" w:rsidRPr="00DD53BC" w:rsidRDefault="004C6CFA" w:rsidP="00991CD9">
            <w:pPr>
              <w:pStyle w:val="banggiua"/>
            </w:pPr>
            <w:r w:rsidRPr="00DD53BC">
              <w:t>(</w:t>
            </w:r>
            <w:fldSimple w:instr=" SEQ Equation \* ARABIC ">
              <w:r w:rsidR="009203E2">
                <w:rPr>
                  <w:noProof/>
                </w:rPr>
                <w:t>13</w:t>
              </w:r>
            </w:fldSimple>
            <w:r w:rsidRPr="00DD53BC">
              <w:t>)</w:t>
            </w:r>
          </w:p>
        </w:tc>
      </w:tr>
    </w:tbl>
    <w:p w14:paraId="774DAA74" w14:textId="21A0FDBC" w:rsidR="004C6CFA" w:rsidRDefault="004C6CFA" w:rsidP="004C6CFA">
      <w:pPr>
        <w:pStyle w:val="thuong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t xml:space="preserve"> </w:t>
      </w:r>
      <w:r w:rsidR="00E541B8">
        <w:t>is</w:t>
      </w:r>
      <w:r>
        <w:t xml:space="preserve"> </w:t>
      </w:r>
      <w:r w:rsidR="006C4119">
        <w:t xml:space="preserve">the </w:t>
      </w:r>
      <w:r w:rsidR="003A6458">
        <w:t xml:space="preserve">objective </w:t>
      </w:r>
      <w:r w:rsidR="009A0C05">
        <w:t>function</w:t>
      </w:r>
      <w:r w:rsidR="007E7CD7">
        <w:t xml:space="preserve"> of the </w:t>
      </w:r>
      <w:r>
        <w:t>structural mass and</w:t>
      </w:r>
      <w:r w:rsidR="00E541B8">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E541B8">
        <w:t xml:space="preserve"> </w:t>
      </w:r>
      <w:r>
        <w:t xml:space="preserve"> </w:t>
      </w:r>
      <w:r w:rsidR="00E541B8">
        <w:t xml:space="preserve">is </w:t>
      </w:r>
      <w:r w:rsidR="00364B9C">
        <w:t xml:space="preserve">for </w:t>
      </w:r>
      <w:r>
        <w:t>compliance</w:t>
      </w:r>
      <w:r w:rsidR="007E7CD7">
        <w:t>;</w:t>
      </w:r>
      <w:r w:rsidR="00171BE1">
        <w:t xml:space="preserve"> </w:t>
      </w:r>
      <m:oMath>
        <m:r>
          <w:rPr>
            <w:rFonts w:ascii="Cambria Math" w:hAnsi="Cambria Math"/>
          </w:rPr>
          <m:t>N</m:t>
        </m:r>
      </m:oMath>
      <w:r w:rsidR="00171BE1">
        <w:t xml:space="preserve"> stands f</w:t>
      </w:r>
      <w:r w:rsidR="00152E02">
        <w:t xml:space="preserve">or </w:t>
      </w:r>
      <w:r w:rsidR="00171BE1">
        <w:t>the number</w:t>
      </w:r>
      <w:r>
        <w:t xml:space="preserve"> </w:t>
      </w:r>
      <w:r w:rsidR="00A93A7A">
        <w:t xml:space="preserve">of </w:t>
      </w:r>
      <w:r w:rsidR="00152E02">
        <w:t xml:space="preserve">bars in the truss, </w:t>
      </w:r>
      <m:oMath>
        <m:r>
          <w:rPr>
            <w:rFonts w:ascii="Cambria Math" w:hAnsi="Cambria Math"/>
          </w:rPr>
          <m:t>ρ</m:t>
        </m:r>
      </m:oMath>
      <w:r w:rsidR="00010716">
        <w:t xml:space="preserv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007B671C">
        <w:t xml:space="preserve"> and </w:t>
      </w:r>
      <m:oMath>
        <m:sSub>
          <m:sSubPr>
            <m:ctrlPr>
              <w:rPr>
                <w:rFonts w:ascii="Cambria Math" w:hAnsi="Cambria Math"/>
                <w:i/>
              </w:rPr>
            </m:ctrlPr>
          </m:sSubPr>
          <m:e>
            <m:r>
              <w:rPr>
                <w:rFonts w:ascii="Cambria Math" w:hAnsi="Cambria Math"/>
              </w:rPr>
              <m:t>L</m:t>
            </m:r>
          </m:e>
          <m:sub>
            <m:r>
              <w:rPr>
                <w:rFonts w:ascii="Cambria Math" w:hAnsi="Cambria Math"/>
              </w:rPr>
              <m:t>j</m:t>
            </m:r>
          </m:sub>
        </m:sSub>
      </m:oMath>
      <w:r w:rsidR="007B671C">
        <w:t xml:space="preserve"> is the density</w:t>
      </w:r>
      <w:r w:rsidR="00010716">
        <w:t>, cross</w:t>
      </w:r>
      <w:r w:rsidR="00D65EC6">
        <w:t>-section</w:t>
      </w:r>
      <w:r w:rsidR="00CE18E0">
        <w:t>,</w:t>
      </w:r>
      <w:r w:rsidR="007B671C">
        <w:t xml:space="preserve"> </w:t>
      </w:r>
      <w:r w:rsidR="00F40A5D">
        <w:t xml:space="preserve">and length </w:t>
      </w:r>
      <w:r w:rsidR="007B671C">
        <w:t xml:space="preserve">of </w:t>
      </w:r>
      <w:r w:rsidR="00F40A5D">
        <w:t xml:space="preserve">the bar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rsidR="00022CBE">
        <w:t>, respectively;</w:t>
      </w:r>
      <w:r w:rsidR="00152E02">
        <w:t xml:space="preserve"> </w:t>
      </w:r>
      <m:oMath>
        <m:sSub>
          <m:sSubPr>
            <m:ctrlPr>
              <w:rPr>
                <w:rFonts w:ascii="Cambria Math" w:hAnsi="Cambria Math"/>
                <w:i/>
              </w:rPr>
            </m:ctrlPr>
          </m:sSubPr>
          <m:e>
            <m:r>
              <w:rPr>
                <w:rFonts w:ascii="Cambria Math" w:hAnsi="Cambria Math"/>
              </w:rPr>
              <m:t>σ</m:t>
            </m:r>
          </m:e>
          <m:sub>
            <m:r>
              <m:rPr>
                <m:sty m:val="p"/>
              </m:rPr>
              <w:rPr>
                <w:rFonts w:ascii="Cambria Math" w:hAnsi="Cambria Math"/>
              </w:rPr>
              <w:softHyphen/>
            </m:r>
            <m:r>
              <w:rPr>
                <w:rFonts w:ascii="Cambria Math" w:hAnsi="Cambria Math"/>
              </w:rPr>
              <m:t>max</m:t>
            </m:r>
          </m:sub>
        </m:sSub>
        <m:r>
          <w:rPr>
            <w:rFonts w:ascii="Cambria Math" w:hAnsi="Cambria Math"/>
          </w:rPr>
          <m:t xml:space="preserve"> </m:t>
        </m:r>
      </m:oMath>
      <w:r>
        <w:t xml:space="preserve"> </w:t>
      </w:r>
      <w:r w:rsidR="00E21750">
        <w:t xml:space="preserve">is the </w:t>
      </w:r>
      <w:r>
        <w:t xml:space="preserve">maximum stress </w:t>
      </w:r>
      <w:r w:rsidR="00274666">
        <w:t>of</w:t>
      </w:r>
      <w:r>
        <w:t xml:space="preserve"> the </w:t>
      </w:r>
      <w:r w:rsidR="00274666">
        <w:t>truss</w:t>
      </w:r>
      <w:r w:rsidR="00E21750">
        <w:t>’s bars</w:t>
      </w:r>
      <w:r>
        <w:t xml:space="preserve"> and </w:t>
      </w:r>
      <m:oMath>
        <m:sSub>
          <m:sSubPr>
            <m:ctrlPr>
              <w:rPr>
                <w:rFonts w:ascii="Cambria Math" w:hAnsi="Cambria Math"/>
                <w:i/>
              </w:rPr>
            </m:ctrlPr>
          </m:sSubPr>
          <m:e>
            <m:r>
              <w:rPr>
                <w:rFonts w:ascii="Cambria Math" w:hAnsi="Cambria Math"/>
              </w:rPr>
              <m:t>σ</m:t>
            </m:r>
          </m:e>
          <m:sub>
            <m:r>
              <w:rPr>
                <w:rFonts w:ascii="Cambria Math" w:hAnsi="Cambria Math"/>
              </w:rPr>
              <m:t>a</m:t>
            </m:r>
          </m:sub>
        </m:sSub>
      </m:oMath>
      <w:r w:rsidR="00E21750">
        <w:t xml:space="preserve"> is the </w:t>
      </w:r>
      <w:r>
        <w:t>allowable stress.</w:t>
      </w:r>
      <w:r w:rsidR="007E7CD7">
        <w:t xml:space="preserve"> In addition, the results of the d</w:t>
      </w:r>
      <w:r w:rsidR="003A6458" w:rsidRPr="00826257">
        <w:t>isplacement</w:t>
      </w:r>
      <w:r w:rsidR="007E7CD7">
        <w:t>s</w:t>
      </w:r>
      <w:r w:rsidR="00A7438C">
        <w:t xml:space="preserve">, </w:t>
      </w:r>
      <m:oMath>
        <m:r>
          <m:rPr>
            <m:sty m:val="bi"/>
          </m:rPr>
          <w:rPr>
            <w:rFonts w:ascii="Cambria Math" w:hAnsi="Cambria Math"/>
          </w:rPr>
          <m:t>u</m:t>
        </m:r>
      </m:oMath>
      <w:r w:rsidR="006C00BC">
        <w:t>, loading vectors</w:t>
      </w:r>
      <w:r w:rsidR="00A7438C">
        <w:t xml:space="preserve">, </w:t>
      </w:r>
      <m:oMath>
        <m:r>
          <m:rPr>
            <m:sty m:val="bi"/>
          </m:rPr>
          <w:rPr>
            <w:rFonts w:ascii="Cambria Math" w:hAnsi="Cambria Math"/>
          </w:rPr>
          <m:t>F</m:t>
        </m:r>
      </m:oMath>
      <w:r w:rsidR="00A7438C">
        <w:t xml:space="preserve">, </w:t>
      </w:r>
      <w:r w:rsidR="003A6458" w:rsidRPr="00826257">
        <w:t xml:space="preserve">and </w:t>
      </w:r>
      <w:r w:rsidR="007E7CD7">
        <w:t>stress</w:t>
      </w:r>
      <w:r w:rsidR="003A6458" w:rsidRPr="00826257">
        <w:t xml:space="preserve"> are </w:t>
      </w:r>
      <w:r w:rsidR="007E7CD7">
        <w:t xml:space="preserve">computed </w:t>
      </w:r>
      <w:r w:rsidR="003A6458" w:rsidRPr="00826257">
        <w:t>from finite element analysis.</w:t>
      </w:r>
      <w:r w:rsidR="00BB0F4F">
        <w:t xml:space="preserve"> </w:t>
      </w:r>
    </w:p>
    <w:tbl>
      <w:tblPr>
        <w:tblStyle w:val="TableGrid"/>
        <w:tblW w:w="5000" w:type="pct"/>
        <w:tblLook w:val="04A0" w:firstRow="1" w:lastRow="0" w:firstColumn="1" w:lastColumn="0" w:noHBand="0" w:noVBand="1"/>
      </w:tblPr>
      <w:tblGrid>
        <w:gridCol w:w="5406"/>
        <w:gridCol w:w="1321"/>
        <w:gridCol w:w="3194"/>
      </w:tblGrid>
      <w:tr w:rsidR="000F423F" w:rsidRPr="00DD53BC" w14:paraId="37BB5A7D" w14:textId="77777777" w:rsidTr="002210DC">
        <w:tc>
          <w:tcPr>
            <w:tcW w:w="2720" w:type="pct"/>
            <w:tcBorders>
              <w:top w:val="nil"/>
              <w:left w:val="nil"/>
              <w:bottom w:val="nil"/>
              <w:right w:val="nil"/>
            </w:tcBorders>
            <w:vAlign w:val="center"/>
          </w:tcPr>
          <w:p w14:paraId="5B78F6A5" w14:textId="77777777" w:rsidR="000F423F" w:rsidRPr="00DD53BC" w:rsidRDefault="000F423F" w:rsidP="002210DC">
            <w:pPr>
              <w:pStyle w:val="banggiua"/>
            </w:pPr>
            <w:r w:rsidRPr="00DF1491">
              <w:rPr>
                <w:noProof/>
              </w:rPr>
              <w:drawing>
                <wp:inline distT="0" distB="0" distL="0" distR="0" wp14:anchorId="718AF569" wp14:editId="063FA6C1">
                  <wp:extent cx="3352552" cy="1555496"/>
                  <wp:effectExtent l="0" t="0" r="635" b="6985"/>
                  <wp:docPr id="45426073"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6073" name="Picture 4" descr="A diagram of a graph&#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703" r="7792"/>
                          <a:stretch/>
                        </pic:blipFill>
                        <pic:spPr bwMode="auto">
                          <a:xfrm>
                            <a:off x="0" y="0"/>
                            <a:ext cx="3359511" cy="15587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80" w:type="pct"/>
            <w:gridSpan w:val="2"/>
            <w:tcBorders>
              <w:top w:val="nil"/>
              <w:left w:val="nil"/>
              <w:bottom w:val="nil"/>
              <w:right w:val="nil"/>
            </w:tcBorders>
            <w:vAlign w:val="center"/>
          </w:tcPr>
          <w:p w14:paraId="4A9B027D" w14:textId="77777777" w:rsidR="000F423F" w:rsidRPr="00DD53BC" w:rsidRDefault="000F423F" w:rsidP="002210DC">
            <w:pPr>
              <w:pStyle w:val="banggiua"/>
            </w:pPr>
            <w:r w:rsidRPr="00046CCE">
              <w:rPr>
                <w:noProof/>
              </w:rPr>
              <w:drawing>
                <wp:inline distT="0" distB="0" distL="0" distR="0" wp14:anchorId="3E3A6A6D" wp14:editId="52ECDC48">
                  <wp:extent cx="2160000" cy="2167729"/>
                  <wp:effectExtent l="0" t="0" r="0" b="4445"/>
                  <wp:docPr id="513300973"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00973" name="Picture 5" descr="A diagram of a structur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0000" cy="2167729"/>
                          </a:xfrm>
                          <a:prstGeom prst="rect">
                            <a:avLst/>
                          </a:prstGeom>
                          <a:noFill/>
                          <a:ln>
                            <a:noFill/>
                          </a:ln>
                        </pic:spPr>
                      </pic:pic>
                    </a:graphicData>
                  </a:graphic>
                </wp:inline>
              </w:drawing>
            </w:r>
            <w:r>
              <w:t xml:space="preserve"> </w:t>
            </w:r>
          </w:p>
        </w:tc>
      </w:tr>
      <w:tr w:rsidR="000F423F" w:rsidRPr="00DD53BC" w14:paraId="0336C645" w14:textId="77777777" w:rsidTr="002210DC">
        <w:tc>
          <w:tcPr>
            <w:tcW w:w="2720" w:type="pct"/>
            <w:tcBorders>
              <w:top w:val="nil"/>
              <w:left w:val="nil"/>
              <w:bottom w:val="nil"/>
              <w:right w:val="nil"/>
            </w:tcBorders>
            <w:vAlign w:val="center"/>
          </w:tcPr>
          <w:p w14:paraId="298B4886" w14:textId="77777777" w:rsidR="000F423F" w:rsidRDefault="000F423F" w:rsidP="002210DC">
            <w:pPr>
              <w:pStyle w:val="banggiua"/>
            </w:pPr>
            <w:r>
              <w:t>a) 10-bar truss</w:t>
            </w:r>
          </w:p>
        </w:tc>
        <w:tc>
          <w:tcPr>
            <w:tcW w:w="2280" w:type="pct"/>
            <w:gridSpan w:val="2"/>
            <w:tcBorders>
              <w:top w:val="nil"/>
              <w:left w:val="nil"/>
              <w:bottom w:val="nil"/>
              <w:right w:val="nil"/>
            </w:tcBorders>
            <w:vAlign w:val="center"/>
          </w:tcPr>
          <w:p w14:paraId="5F6A11B9" w14:textId="77777777" w:rsidR="000F423F" w:rsidRDefault="000F423F" w:rsidP="002210DC">
            <w:pPr>
              <w:pStyle w:val="banggiua"/>
            </w:pPr>
            <w:r>
              <w:t>b) 25-bar truss</w:t>
            </w:r>
          </w:p>
        </w:tc>
      </w:tr>
      <w:tr w:rsidR="000F423F" w:rsidRPr="00DD53BC" w14:paraId="17EA73AB" w14:textId="77777777" w:rsidTr="002210DC">
        <w:trPr>
          <w:trHeight w:val="2924"/>
        </w:trPr>
        <w:tc>
          <w:tcPr>
            <w:tcW w:w="3393" w:type="pct"/>
            <w:gridSpan w:val="2"/>
            <w:tcBorders>
              <w:top w:val="nil"/>
              <w:left w:val="nil"/>
              <w:bottom w:val="nil"/>
              <w:right w:val="nil"/>
            </w:tcBorders>
            <w:vAlign w:val="center"/>
          </w:tcPr>
          <w:p w14:paraId="6760F34C" w14:textId="77777777" w:rsidR="000F423F" w:rsidRPr="00DD53BC" w:rsidRDefault="000F423F" w:rsidP="002210DC">
            <w:pPr>
              <w:pStyle w:val="banggiua"/>
            </w:pPr>
            <w:r w:rsidRPr="005B3775">
              <w:rPr>
                <w:noProof/>
              </w:rPr>
              <w:drawing>
                <wp:inline distT="0" distB="0" distL="0" distR="0" wp14:anchorId="5D1E585B" wp14:editId="7E81CAD6">
                  <wp:extent cx="4147718" cy="1296576"/>
                  <wp:effectExtent l="0" t="0" r="5715" b="0"/>
                  <wp:docPr id="867052385"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52385" name="Picture 6" descr="A diagram of a graph&#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128" r="8262"/>
                          <a:stretch/>
                        </pic:blipFill>
                        <pic:spPr bwMode="auto">
                          <a:xfrm>
                            <a:off x="0" y="0"/>
                            <a:ext cx="4176694" cy="130563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07" w:type="pct"/>
            <w:tcBorders>
              <w:top w:val="nil"/>
              <w:left w:val="nil"/>
              <w:bottom w:val="nil"/>
              <w:right w:val="nil"/>
            </w:tcBorders>
            <w:vAlign w:val="center"/>
          </w:tcPr>
          <w:p w14:paraId="0D62873A" w14:textId="77777777" w:rsidR="000F423F" w:rsidRPr="00DD53BC" w:rsidRDefault="000F423F" w:rsidP="002210DC">
            <w:pPr>
              <w:pStyle w:val="banggiua"/>
            </w:pPr>
            <w:r w:rsidRPr="00907858">
              <w:rPr>
                <w:noProof/>
              </w:rPr>
              <w:drawing>
                <wp:inline distT="0" distB="0" distL="0" distR="0" wp14:anchorId="11098A50" wp14:editId="544F6E19">
                  <wp:extent cx="1923291" cy="2357077"/>
                  <wp:effectExtent l="0" t="0" r="1270" b="5715"/>
                  <wp:docPr id="874498283" name="Picture 9" descr="A diagram of a circle with color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98283" name="Picture 9" descr="A diagram of a circle with colored lines and dots&#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849" r="7545"/>
                          <a:stretch/>
                        </pic:blipFill>
                        <pic:spPr bwMode="auto">
                          <a:xfrm>
                            <a:off x="0" y="0"/>
                            <a:ext cx="1933647" cy="23697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423F" w:rsidRPr="00DD53BC" w14:paraId="2AB0047D" w14:textId="77777777" w:rsidTr="002210DC">
        <w:tc>
          <w:tcPr>
            <w:tcW w:w="3393" w:type="pct"/>
            <w:gridSpan w:val="2"/>
            <w:tcBorders>
              <w:top w:val="nil"/>
              <w:left w:val="nil"/>
              <w:bottom w:val="nil"/>
              <w:right w:val="nil"/>
            </w:tcBorders>
            <w:vAlign w:val="center"/>
          </w:tcPr>
          <w:p w14:paraId="1864386C" w14:textId="77777777" w:rsidR="000F423F" w:rsidRDefault="000F423F" w:rsidP="002210DC">
            <w:pPr>
              <w:pStyle w:val="banggiua"/>
            </w:pPr>
            <w:r>
              <w:t>c) 37-bar truss</w:t>
            </w:r>
          </w:p>
        </w:tc>
        <w:tc>
          <w:tcPr>
            <w:tcW w:w="1607" w:type="pct"/>
            <w:tcBorders>
              <w:top w:val="nil"/>
              <w:left w:val="nil"/>
              <w:bottom w:val="nil"/>
              <w:right w:val="nil"/>
            </w:tcBorders>
            <w:vAlign w:val="center"/>
          </w:tcPr>
          <w:p w14:paraId="57D53DC8" w14:textId="77777777" w:rsidR="000F423F" w:rsidRDefault="000F423F" w:rsidP="002210DC">
            <w:pPr>
              <w:pStyle w:val="banggiua"/>
            </w:pPr>
            <w:r>
              <w:t>d) 60-bar truss</w:t>
            </w:r>
          </w:p>
        </w:tc>
      </w:tr>
      <w:tr w:rsidR="000F423F" w:rsidRPr="00DD53BC" w14:paraId="16706979" w14:textId="77777777" w:rsidTr="002210DC">
        <w:tc>
          <w:tcPr>
            <w:tcW w:w="5000" w:type="pct"/>
            <w:gridSpan w:val="3"/>
            <w:tcBorders>
              <w:top w:val="nil"/>
              <w:left w:val="nil"/>
              <w:bottom w:val="nil"/>
              <w:right w:val="nil"/>
            </w:tcBorders>
          </w:tcPr>
          <w:p w14:paraId="3DA8F94A" w14:textId="77777777" w:rsidR="000F423F" w:rsidRPr="00DD53BC" w:rsidRDefault="000F423F" w:rsidP="002210DC">
            <w:pPr>
              <w:pStyle w:val="chuthichhinh"/>
            </w:pPr>
            <w:bookmarkStart w:id="36" w:name="_Ref175390865"/>
            <w:r>
              <w:t>Truss s</w:t>
            </w:r>
            <w:r w:rsidRPr="00DD53BC">
              <w:t>tructure</w:t>
            </w:r>
            <w:r>
              <w:t>s</w:t>
            </w:r>
            <w:bookmarkEnd w:id="36"/>
          </w:p>
        </w:tc>
      </w:tr>
    </w:tbl>
    <w:p w14:paraId="1C57B6BE" w14:textId="77777777" w:rsidR="000F423F" w:rsidRPr="00DD53BC" w:rsidRDefault="000F423F" w:rsidP="004C6CFA">
      <w:pPr>
        <w:pStyle w:val="thuong0"/>
      </w:pPr>
    </w:p>
    <w:p w14:paraId="161EEF13" w14:textId="60B7EA4C" w:rsidR="00447A17" w:rsidRDefault="00E06BC5" w:rsidP="00447A17">
      <w:pPr>
        <w:pStyle w:val="thuong"/>
      </w:pPr>
      <w:r>
        <w:t>In addition, whole</w:t>
      </w:r>
      <w:r w:rsidR="000137C0" w:rsidRPr="000137C0">
        <w:t xml:space="preserve"> truss problems discussed</w:t>
      </w:r>
      <w:r w:rsidR="00AC116F">
        <w:t xml:space="preserve"> in this section</w:t>
      </w:r>
      <w:r w:rsidR="000137C0" w:rsidRPr="000137C0">
        <w:t xml:space="preserve"> are consi</w:t>
      </w:r>
      <w:r w:rsidR="001456D4">
        <w:t>ste</w:t>
      </w:r>
      <w:r w:rsidR="000137C0" w:rsidRPr="000137C0">
        <w:t xml:space="preserve">ntly defined </w:t>
      </w:r>
      <w:r w:rsidR="00726097">
        <w:t>regarding</w:t>
      </w:r>
      <w:r w:rsidR="000137C0" w:rsidRPr="000137C0">
        <w:t xml:space="preserve"> material properties and allowable stress limits. </w:t>
      </w:r>
      <w:r w:rsidR="00CE18E0">
        <w:t>The</w:t>
      </w:r>
      <w:r w:rsidR="000137C0" w:rsidRPr="000137C0">
        <w:t xml:space="preserve"> modulus of elasticity, </w:t>
      </w:r>
      <w:r w:rsidR="003E4CC0" w:rsidRPr="000137C0">
        <w:t>density</w:t>
      </w:r>
      <w:r w:rsidR="00677A1B">
        <w:t>,</w:t>
      </w:r>
      <w:r w:rsidR="003E4CC0" w:rsidRPr="000137C0">
        <w:t xml:space="preserve"> </w:t>
      </w:r>
      <w:r w:rsidR="000137C0" w:rsidRPr="000137C0">
        <w:t>and allowable stress are</w:t>
      </w:r>
      <w:r w:rsidR="003E4CC0">
        <w:t xml:space="preserve"> </w:t>
      </w:r>
      <w:r w:rsidR="000137C0" w:rsidRPr="000137C0">
        <w:t xml:space="preserve">200 GPa, </w:t>
      </w:r>
      <w:r w:rsidR="003E4CC0" w:rsidRPr="000137C0">
        <w:t>7850 kg/m³</w:t>
      </w:r>
      <w:r w:rsidR="00677A1B">
        <w:t>,</w:t>
      </w:r>
      <w:r w:rsidR="003E4CC0" w:rsidRPr="000137C0">
        <w:t xml:space="preserve"> </w:t>
      </w:r>
      <w:r w:rsidR="000137C0" w:rsidRPr="000137C0">
        <w:t xml:space="preserve">and 400 MPa, respectively. </w:t>
      </w:r>
      <w:r w:rsidR="005D4F51">
        <w:t>In addition,</w:t>
      </w:r>
      <w:r w:rsidR="000137C0" w:rsidRPr="000137C0">
        <w:t xml:space="preserve"> this study considers the siz</w:t>
      </w:r>
      <w:r w:rsidR="00801A38">
        <w:t>e</w:t>
      </w:r>
      <w:r w:rsidR="000137C0" w:rsidRPr="000137C0">
        <w:t xml:space="preserve"> </w:t>
      </w:r>
      <w:r w:rsidR="00684181">
        <w:t xml:space="preserve">of </w:t>
      </w:r>
      <w:r w:rsidR="007A7992">
        <w:t xml:space="preserve">the </w:t>
      </w:r>
      <w:r w:rsidR="00684181">
        <w:t>truss’</w:t>
      </w:r>
      <w:r w:rsidR="007A7992">
        <w:t>s</w:t>
      </w:r>
      <w:r w:rsidR="00684181">
        <w:t xml:space="preserve"> bars </w:t>
      </w:r>
      <w:r w:rsidR="00E138C6">
        <w:t>as</w:t>
      </w:r>
      <w:r w:rsidR="00684181">
        <w:t xml:space="preserve"> </w:t>
      </w:r>
      <w:r w:rsidR="000137C0" w:rsidRPr="000137C0">
        <w:t>discrete</w:t>
      </w:r>
      <w:r w:rsidR="00801A38">
        <w:t xml:space="preserve"> variables</w:t>
      </w:r>
      <w:r w:rsidR="000137C0" w:rsidRPr="000137C0">
        <w:t xml:space="preserve">. The </w:t>
      </w:r>
      <w:r w:rsidR="00101675">
        <w:t>truss</w:t>
      </w:r>
      <w:r w:rsidR="000137C0" w:rsidRPr="000137C0">
        <w:t xml:space="preserve"> structures for the 10-bar, 25-bar, 37-bar, 60-bar, 72-bar, 120-bar, 200-bar, and 942-bar trusses are illustrated in </w:t>
      </w:r>
      <w:r w:rsidR="00101675">
        <w:fldChar w:fldCharType="begin"/>
      </w:r>
      <w:r w:rsidR="00101675">
        <w:instrText xml:space="preserve"> REF _Ref175390865 \n \h </w:instrText>
      </w:r>
      <w:r w:rsidR="00101675">
        <w:fldChar w:fldCharType="separate"/>
      </w:r>
      <w:r w:rsidR="009203E2">
        <w:t>Fig. 2</w:t>
      </w:r>
      <w:r w:rsidR="00101675">
        <w:fldChar w:fldCharType="end"/>
      </w:r>
      <w:r w:rsidR="000137C0" w:rsidRPr="000137C0">
        <w:t xml:space="preserve">. The 10-bar, 37-bar, 60-bar, and 200-bar trusses are 2D (plane) trusses, while the 25-bar, 72-bar, 120-bar, and 942-bar trusses depicted in </w:t>
      </w:r>
      <w:r w:rsidR="00450CF2">
        <w:fldChar w:fldCharType="begin"/>
      </w:r>
      <w:r w:rsidR="00450CF2">
        <w:instrText xml:space="preserve"> REF _Ref175390865 \n \h </w:instrText>
      </w:r>
      <w:r w:rsidR="00450CF2">
        <w:fldChar w:fldCharType="separate"/>
      </w:r>
      <w:r w:rsidR="009203E2">
        <w:t>Fig. 2</w:t>
      </w:r>
      <w:r w:rsidR="00450CF2">
        <w:fldChar w:fldCharType="end"/>
      </w:r>
      <w:r w:rsidR="000137C0" w:rsidRPr="000137C0">
        <w:t xml:space="preserve"> are 3D (space) trusses.</w:t>
      </w:r>
    </w:p>
    <w:tbl>
      <w:tblPr>
        <w:tblStyle w:val="TableGrid"/>
        <w:tblW w:w="5000" w:type="pct"/>
        <w:tblLook w:val="04A0" w:firstRow="1" w:lastRow="0" w:firstColumn="1" w:lastColumn="0" w:noHBand="0" w:noVBand="1"/>
      </w:tblPr>
      <w:tblGrid>
        <w:gridCol w:w="5925"/>
        <w:gridCol w:w="3996"/>
      </w:tblGrid>
      <w:tr w:rsidR="00470B48" w:rsidRPr="00DD53BC" w14:paraId="42AC9BE2" w14:textId="77777777" w:rsidTr="002210DC">
        <w:trPr>
          <w:trHeight w:val="1636"/>
        </w:trPr>
        <w:tc>
          <w:tcPr>
            <w:tcW w:w="2924" w:type="pct"/>
            <w:tcBorders>
              <w:top w:val="nil"/>
              <w:left w:val="nil"/>
              <w:bottom w:val="nil"/>
              <w:right w:val="nil"/>
            </w:tcBorders>
            <w:vAlign w:val="center"/>
          </w:tcPr>
          <w:p w14:paraId="153755B3" w14:textId="77777777" w:rsidR="00470B48" w:rsidRPr="00DD53BC" w:rsidRDefault="00470B48" w:rsidP="002210DC">
            <w:pPr>
              <w:pStyle w:val="banggiua"/>
            </w:pPr>
            <w:r w:rsidRPr="00D56487">
              <w:rPr>
                <w:noProof/>
              </w:rPr>
              <w:drawing>
                <wp:inline distT="0" distB="0" distL="0" distR="0" wp14:anchorId="5823D792" wp14:editId="064163B2">
                  <wp:extent cx="1492301" cy="1954363"/>
                  <wp:effectExtent l="0" t="0" r="0" b="8255"/>
                  <wp:docPr id="89928599"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599" name="Picture 10" descr="A diagram of a network&#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6195" b="5928"/>
                          <a:stretch/>
                        </pic:blipFill>
                        <pic:spPr bwMode="auto">
                          <a:xfrm>
                            <a:off x="0" y="0"/>
                            <a:ext cx="1503851" cy="196948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72" w:type="pct"/>
            <w:vMerge w:val="restart"/>
            <w:tcBorders>
              <w:top w:val="nil"/>
              <w:left w:val="nil"/>
              <w:right w:val="nil"/>
            </w:tcBorders>
            <w:vAlign w:val="center"/>
          </w:tcPr>
          <w:p w14:paraId="06DF6183" w14:textId="77777777" w:rsidR="00470B48" w:rsidRPr="00DD53BC" w:rsidRDefault="00470B48" w:rsidP="002210DC">
            <w:pPr>
              <w:pStyle w:val="banggiua"/>
            </w:pPr>
            <w:r w:rsidRPr="00A81849">
              <w:rPr>
                <w:noProof/>
              </w:rPr>
              <w:drawing>
                <wp:inline distT="0" distB="0" distL="0" distR="0" wp14:anchorId="31F362A7" wp14:editId="159A5BF0">
                  <wp:extent cx="2347513" cy="5149900"/>
                  <wp:effectExtent l="0" t="0" r="0" b="0"/>
                  <wp:docPr id="1934056526" name="Picture 15" descr="A colorful grid of a bot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6526" name="Picture 15" descr="A colorful grid of a bottle&#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51" t="7432" r="5530" b="7333"/>
                          <a:stretch/>
                        </pic:blipFill>
                        <pic:spPr bwMode="auto">
                          <a:xfrm>
                            <a:off x="0" y="0"/>
                            <a:ext cx="2375481" cy="521125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70B48" w:rsidRPr="00DD53BC" w14:paraId="55B9687E" w14:textId="77777777" w:rsidTr="002210DC">
        <w:trPr>
          <w:trHeight w:val="267"/>
        </w:trPr>
        <w:tc>
          <w:tcPr>
            <w:tcW w:w="2924" w:type="pct"/>
            <w:tcBorders>
              <w:top w:val="nil"/>
              <w:left w:val="nil"/>
              <w:bottom w:val="nil"/>
              <w:right w:val="nil"/>
            </w:tcBorders>
            <w:vAlign w:val="center"/>
          </w:tcPr>
          <w:p w14:paraId="72E4F6E7" w14:textId="77777777" w:rsidR="00470B48" w:rsidRDefault="00470B48" w:rsidP="002210DC">
            <w:pPr>
              <w:pStyle w:val="banggiua"/>
            </w:pPr>
            <w:r>
              <w:t>e) 72-bar truss</w:t>
            </w:r>
          </w:p>
        </w:tc>
        <w:tc>
          <w:tcPr>
            <w:tcW w:w="1972" w:type="pct"/>
            <w:vMerge/>
            <w:tcBorders>
              <w:left w:val="nil"/>
              <w:right w:val="nil"/>
            </w:tcBorders>
            <w:vAlign w:val="center"/>
          </w:tcPr>
          <w:p w14:paraId="54E0F8E6" w14:textId="77777777" w:rsidR="00470B48" w:rsidRDefault="00470B48" w:rsidP="002210DC">
            <w:pPr>
              <w:pStyle w:val="banggiua"/>
            </w:pPr>
          </w:p>
        </w:tc>
      </w:tr>
      <w:tr w:rsidR="00470B48" w:rsidRPr="00DD53BC" w14:paraId="4FCE7024" w14:textId="77777777" w:rsidTr="002210DC">
        <w:tc>
          <w:tcPr>
            <w:tcW w:w="2924" w:type="pct"/>
            <w:tcBorders>
              <w:top w:val="nil"/>
              <w:left w:val="nil"/>
              <w:bottom w:val="nil"/>
              <w:right w:val="nil"/>
            </w:tcBorders>
            <w:vAlign w:val="center"/>
          </w:tcPr>
          <w:p w14:paraId="44EA9AEA" w14:textId="77777777" w:rsidR="00470B48" w:rsidRDefault="00470B48" w:rsidP="002210DC">
            <w:pPr>
              <w:pStyle w:val="banggiua"/>
            </w:pPr>
            <w:r w:rsidRPr="00C5383D">
              <w:rPr>
                <w:noProof/>
              </w:rPr>
              <w:drawing>
                <wp:inline distT="0" distB="0" distL="0" distR="0" wp14:anchorId="19F9BCE8" wp14:editId="5DC5C979">
                  <wp:extent cx="3299156" cy="1014171"/>
                  <wp:effectExtent l="0" t="0" r="0" b="0"/>
                  <wp:docPr id="788408332" name="Picture 13"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08332" name="Picture 13" descr="A diagram of a structur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19693" cy="1020484"/>
                          </a:xfrm>
                          <a:prstGeom prst="rect">
                            <a:avLst/>
                          </a:prstGeom>
                          <a:noFill/>
                          <a:ln>
                            <a:noFill/>
                          </a:ln>
                        </pic:spPr>
                      </pic:pic>
                    </a:graphicData>
                  </a:graphic>
                </wp:inline>
              </w:drawing>
            </w:r>
          </w:p>
        </w:tc>
        <w:tc>
          <w:tcPr>
            <w:tcW w:w="1972" w:type="pct"/>
            <w:vMerge/>
            <w:tcBorders>
              <w:left w:val="nil"/>
              <w:right w:val="nil"/>
            </w:tcBorders>
            <w:vAlign w:val="center"/>
          </w:tcPr>
          <w:p w14:paraId="7745E77C" w14:textId="77777777" w:rsidR="00470B48" w:rsidRDefault="00470B48" w:rsidP="002210DC">
            <w:pPr>
              <w:pStyle w:val="banggiua"/>
            </w:pPr>
          </w:p>
        </w:tc>
      </w:tr>
      <w:tr w:rsidR="00470B48" w:rsidRPr="00DD53BC" w14:paraId="29106142" w14:textId="77777777" w:rsidTr="002210DC">
        <w:tc>
          <w:tcPr>
            <w:tcW w:w="2924" w:type="pct"/>
            <w:tcBorders>
              <w:top w:val="nil"/>
              <w:left w:val="nil"/>
              <w:bottom w:val="nil"/>
              <w:right w:val="nil"/>
            </w:tcBorders>
            <w:vAlign w:val="center"/>
          </w:tcPr>
          <w:p w14:paraId="3DB0E4BA" w14:textId="77777777" w:rsidR="00470B48" w:rsidRDefault="00470B48" w:rsidP="002210DC">
            <w:pPr>
              <w:pStyle w:val="banggiua"/>
            </w:pPr>
            <w:r>
              <w:t>f) 120-bar truss</w:t>
            </w:r>
          </w:p>
        </w:tc>
        <w:tc>
          <w:tcPr>
            <w:tcW w:w="1972" w:type="pct"/>
            <w:vMerge/>
            <w:tcBorders>
              <w:left w:val="nil"/>
              <w:right w:val="nil"/>
            </w:tcBorders>
            <w:vAlign w:val="center"/>
          </w:tcPr>
          <w:p w14:paraId="464390A2" w14:textId="77777777" w:rsidR="00470B48" w:rsidRDefault="00470B48" w:rsidP="002210DC">
            <w:pPr>
              <w:pStyle w:val="banggiua"/>
            </w:pPr>
          </w:p>
        </w:tc>
      </w:tr>
      <w:tr w:rsidR="00470B48" w:rsidRPr="00DD53BC" w14:paraId="02042D5E" w14:textId="77777777" w:rsidTr="002210DC">
        <w:tc>
          <w:tcPr>
            <w:tcW w:w="2924" w:type="pct"/>
            <w:tcBorders>
              <w:top w:val="nil"/>
              <w:left w:val="nil"/>
              <w:bottom w:val="nil"/>
              <w:right w:val="nil"/>
            </w:tcBorders>
            <w:vAlign w:val="center"/>
          </w:tcPr>
          <w:p w14:paraId="746FE29C" w14:textId="77777777" w:rsidR="00470B48" w:rsidRDefault="00470B48" w:rsidP="002210DC">
            <w:pPr>
              <w:pStyle w:val="banggiua"/>
            </w:pPr>
            <w:r w:rsidRPr="001D331E">
              <w:rPr>
                <w:noProof/>
              </w:rPr>
              <w:drawing>
                <wp:inline distT="0" distB="0" distL="0" distR="0" wp14:anchorId="0F6E811A" wp14:editId="07CF0525">
                  <wp:extent cx="2084832" cy="2565671"/>
                  <wp:effectExtent l="0" t="0" r="0" b="6350"/>
                  <wp:docPr id="1254111366" name="Picture 1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11366" name="Picture 14" descr="A diagram of a graph&#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206" r="4376"/>
                          <a:stretch/>
                        </pic:blipFill>
                        <pic:spPr bwMode="auto">
                          <a:xfrm>
                            <a:off x="0" y="0"/>
                            <a:ext cx="2092108" cy="25746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72" w:type="pct"/>
            <w:vMerge/>
            <w:tcBorders>
              <w:left w:val="nil"/>
              <w:bottom w:val="nil"/>
              <w:right w:val="nil"/>
            </w:tcBorders>
            <w:vAlign w:val="center"/>
          </w:tcPr>
          <w:p w14:paraId="03557F60" w14:textId="77777777" w:rsidR="00470B48" w:rsidRDefault="00470B48" w:rsidP="002210DC">
            <w:pPr>
              <w:pStyle w:val="banggiua"/>
            </w:pPr>
          </w:p>
        </w:tc>
      </w:tr>
      <w:tr w:rsidR="00470B48" w:rsidRPr="00DD53BC" w14:paraId="1A8CA0EC" w14:textId="77777777" w:rsidTr="002210DC">
        <w:tc>
          <w:tcPr>
            <w:tcW w:w="2924" w:type="pct"/>
            <w:tcBorders>
              <w:top w:val="nil"/>
              <w:left w:val="nil"/>
              <w:bottom w:val="nil"/>
              <w:right w:val="nil"/>
            </w:tcBorders>
            <w:vAlign w:val="center"/>
          </w:tcPr>
          <w:p w14:paraId="754D180E" w14:textId="77777777" w:rsidR="00470B48" w:rsidRDefault="00470B48" w:rsidP="002210DC">
            <w:pPr>
              <w:pStyle w:val="banggiua"/>
            </w:pPr>
            <w:r>
              <w:t>g) 200-bar truss</w:t>
            </w:r>
          </w:p>
        </w:tc>
        <w:tc>
          <w:tcPr>
            <w:tcW w:w="1972" w:type="pct"/>
            <w:tcBorders>
              <w:top w:val="nil"/>
              <w:left w:val="nil"/>
              <w:bottom w:val="nil"/>
              <w:right w:val="nil"/>
            </w:tcBorders>
            <w:vAlign w:val="center"/>
          </w:tcPr>
          <w:p w14:paraId="29A0D809" w14:textId="77777777" w:rsidR="00470B48" w:rsidRDefault="00470B48" w:rsidP="002210DC">
            <w:pPr>
              <w:pStyle w:val="banggiua"/>
            </w:pPr>
            <w:r>
              <w:t>h) 942-bar truss</w:t>
            </w:r>
          </w:p>
        </w:tc>
      </w:tr>
      <w:tr w:rsidR="00470B48" w:rsidRPr="00DD53BC" w14:paraId="291650BB" w14:textId="77777777" w:rsidTr="002210DC">
        <w:tc>
          <w:tcPr>
            <w:tcW w:w="4895" w:type="pct"/>
            <w:gridSpan w:val="2"/>
            <w:tcBorders>
              <w:top w:val="nil"/>
              <w:left w:val="nil"/>
              <w:bottom w:val="nil"/>
              <w:right w:val="nil"/>
            </w:tcBorders>
            <w:vAlign w:val="center"/>
          </w:tcPr>
          <w:p w14:paraId="2006346F" w14:textId="77777777" w:rsidR="00470B48" w:rsidRDefault="00470B48" w:rsidP="002210DC">
            <w:pPr>
              <w:pStyle w:val="Tencot"/>
            </w:pPr>
            <w:r>
              <w:fldChar w:fldCharType="begin"/>
            </w:r>
            <w:r>
              <w:instrText xml:space="preserve"> REF _Ref175390865 \n \h </w:instrText>
            </w:r>
            <w:r>
              <w:fldChar w:fldCharType="separate"/>
            </w:r>
            <w:r>
              <w:t>Fig. 2</w:t>
            </w:r>
            <w:r>
              <w:fldChar w:fldCharType="end"/>
            </w:r>
            <w:r>
              <w:t xml:space="preserve">. </w:t>
            </w:r>
            <w:r w:rsidRPr="00EE1637">
              <w:rPr>
                <w:b w:val="0"/>
                <w:bCs/>
              </w:rPr>
              <w:t>(continue)</w:t>
            </w:r>
          </w:p>
        </w:tc>
      </w:tr>
    </w:tbl>
    <w:p w14:paraId="11DB7FBF" w14:textId="5277C957" w:rsidR="00397627" w:rsidRDefault="00B51113" w:rsidP="00397627">
      <w:pPr>
        <w:pStyle w:val="thuong"/>
      </w:pPr>
      <w:r>
        <w:t>Design variables are organized into groups for some test</w:t>
      </w:r>
      <w:r w:rsidR="00397627" w:rsidRPr="00B41F32">
        <w:t xml:space="preserve">s, resulting in a potential mismatch between the number of design variables and truss members. The </w:t>
      </w:r>
      <w:r w:rsidR="00D945FE">
        <w:t xml:space="preserve">number of </w:t>
      </w:r>
      <w:r w:rsidR="00397627" w:rsidRPr="00B41F32">
        <w:t xml:space="preserve">variables for the 10-bar, 25-bar, 37-bar, 60-bar, 72-bar, 120-bar, 200-bar, and 942-bar </w:t>
      </w:r>
      <w:r w:rsidR="00D65B70">
        <w:t>test</w:t>
      </w:r>
      <w:r w:rsidR="006C4119">
        <w:t>s</w:t>
      </w:r>
      <w:r w:rsidR="00397627" w:rsidRPr="00B41F32">
        <w:t xml:space="preserve"> </w:t>
      </w:r>
      <w:r w:rsidR="006C4119">
        <w:t>is</w:t>
      </w:r>
      <w:r w:rsidR="00397627" w:rsidRPr="00B41F32">
        <w:t xml:space="preserve"> represented by 10, 8, 15, 25, 16, 7, 29, and 59, respectively.</w:t>
      </w:r>
    </w:p>
    <w:p w14:paraId="79A236F3" w14:textId="77777777" w:rsidR="00637C5A" w:rsidRDefault="00637C5A" w:rsidP="00A42AB1">
      <w:pPr>
        <w:pStyle w:val="muc2"/>
      </w:pPr>
      <w:r>
        <w:t>SRN Problem</w:t>
      </w:r>
    </w:p>
    <w:p w14:paraId="5F230123" w14:textId="1B8DC4F1" w:rsidR="00637C5A" w:rsidRDefault="00637C5A" w:rsidP="00637C5A">
      <w:pPr>
        <w:pStyle w:val="thuong"/>
      </w:pPr>
      <w:r>
        <w:t xml:space="preserve">The next constrained engineering challenge is a MOO test proposed by </w:t>
      </w:r>
      <w:r w:rsidRPr="00017DB3">
        <w:t xml:space="preserve">Srinivas and Deb </w:t>
      </w:r>
      <w:r>
        <w:fldChar w:fldCharType="begin"/>
      </w:r>
      <w:r w:rsidR="00A46551">
        <w:instrText xml:space="preserve"> ADDIN EN.CITE &lt;EndNote&gt;&lt;Cite&gt;&lt;Author&gt;Srinivas&lt;/Author&gt;&lt;Year&gt;1994&lt;/Year&gt;&lt;RecNum&gt;631&lt;/RecNum&gt;&lt;DisplayText&gt;[38]&lt;/DisplayText&gt;&lt;record&gt;&lt;rec-number&gt;631&lt;/rec-number&gt;&lt;foreign-keys&gt;&lt;key app="EN" db-id="9ftp5xrvm9ww2uevpt5xvwvyf9z5vxdtdf52" timestamp="1723807303"&gt;631&lt;/key&gt;&lt;/foreign-keys&gt;&lt;ref-type name="Journal Article"&gt;17&lt;/ref-type&gt;&lt;contributors&gt;&lt;authors&gt;&lt;author&gt;N. Srinivas&lt;/author&gt;&lt;author&gt;K. Deb&lt;/author&gt;&lt;/authors&gt;&lt;/contributors&gt;&lt;titles&gt;&lt;title&gt;Muiltiobjective Optimization Using Nondominated Sorting in Genetic Algorithms&lt;/title&gt;&lt;secondary-title&gt;Evolutionary Computation&lt;/secondary-title&gt;&lt;/titles&gt;&lt;periodical&gt;&lt;full-title&gt;Evolutionary Computation&lt;/full-title&gt;&lt;/periodical&gt;&lt;pages&gt;221-248&lt;/pages&gt;&lt;volume&gt;2&lt;/volume&gt;&lt;number&gt;3&lt;/number&gt;&lt;dates&gt;&lt;year&gt;1994&lt;/year&gt;&lt;/dates&gt;&lt;isbn&gt;1063-6560&lt;/isbn&gt;&lt;urls&gt;&lt;/urls&gt;&lt;electronic-resource-num&gt;10.1162/evco.1994.2.3.221&lt;/electronic-resource-num&gt;&lt;/record&gt;&lt;/Cite&gt;&lt;/EndNote&gt;</w:instrText>
      </w:r>
      <w:r>
        <w:fldChar w:fldCharType="separate"/>
      </w:r>
      <w:r w:rsidR="00A46551">
        <w:rPr>
          <w:noProof/>
        </w:rPr>
        <w:t>[</w:t>
      </w:r>
      <w:hyperlink w:anchor="_ENREF_38" w:tooltip="Srinivas, 1994 #631" w:history="1">
        <w:r w:rsidR="00A46551">
          <w:rPr>
            <w:noProof/>
          </w:rPr>
          <w:t>38</w:t>
        </w:r>
      </w:hyperlink>
      <w:r w:rsidR="00A46551">
        <w:rPr>
          <w:noProof/>
        </w:rPr>
        <w:t>]</w:t>
      </w:r>
      <w:r>
        <w:fldChar w:fldCharType="end"/>
      </w:r>
      <w:r w:rsidRPr="00017DB3">
        <w:t xml:space="preserve"> as follows:</w:t>
      </w:r>
    </w:p>
    <w:tbl>
      <w:tblPr>
        <w:tblW w:w="5000" w:type="pct"/>
        <w:tblLook w:val="04A0" w:firstRow="1" w:lastRow="0" w:firstColumn="1" w:lastColumn="0" w:noHBand="0" w:noVBand="1"/>
      </w:tblPr>
      <w:tblGrid>
        <w:gridCol w:w="9252"/>
        <w:gridCol w:w="669"/>
      </w:tblGrid>
      <w:tr w:rsidR="00637C5A" w:rsidRPr="00DD53BC" w14:paraId="03843FC6" w14:textId="77777777" w:rsidTr="00484B88">
        <w:tc>
          <w:tcPr>
            <w:tcW w:w="4663" w:type="pct"/>
            <w:vAlign w:val="center"/>
          </w:tcPr>
          <w:p w14:paraId="5CEF751A" w14:textId="77777777" w:rsidR="00637C5A" w:rsidRPr="00FA3B8F" w:rsidRDefault="00637C5A" w:rsidP="00991CD9">
            <w:pPr>
              <w:pStyle w:val="banggiua"/>
            </w:pPr>
            <w:r w:rsidRPr="00FA3B8F">
              <w:t>Minimise</w:t>
            </w:r>
            <m:oMath>
              <m:func>
                <m:funcPr>
                  <m:ctrlPr>
                    <w:rPr>
                      <w:rFonts w:ascii="Cambria Math" w:hAnsi="Cambria Math"/>
                    </w:rPr>
                  </m:ctrlPr>
                </m:funcPr>
                <m:fName>
                  <m:r>
                    <w:rPr>
                      <w:rFonts w:ascii="Cambria Math" w:hAnsi="Cambria Math"/>
                    </w:rPr>
                    <m:t xml:space="preserve"> </m:t>
                  </m:r>
                </m:fName>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e>
                  </m:d>
                  <m:r>
                    <w:rPr>
                      <w:rFonts w:ascii="Cambria Math" w:hAnsi="Cambria Math"/>
                    </w:rPr>
                    <m:t>=</m:t>
                  </m:r>
                  <m:d>
                    <m:dPr>
                      <m:begChr m:val="{"/>
                      <m:endChr m:val=""/>
                      <m:ctrlPr>
                        <w:rPr>
                          <w:rFonts w:ascii="Cambria Math" w:hAnsi="Cambria Math"/>
                        </w:rPr>
                      </m:ctrlPr>
                    </m:dPr>
                    <m:e>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=2+</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d>
                              </m:e>
                              <m:sup>
                                <m:r>
                                  <w:rPr>
                                    <w:rFonts w:ascii="Cambria Math" w:hAnsi="Cambria Math"/>
                                  </w:rPr>
                                  <m:t>2</m:t>
                                </m:r>
                              </m:sup>
                            </m:sSup>
                          </m:e>
                        </m:mr>
                        <m:mr>
                          <m:e>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=9</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2</m:t>
                                </m:r>
                              </m:sup>
                            </m:sSup>
                          </m:e>
                        </m:mr>
                      </m:m>
                    </m:e>
                  </m:d>
                </m:e>
              </m:func>
            </m:oMath>
          </w:p>
          <w:p w14:paraId="696C5B08" w14:textId="77777777" w:rsidR="00637C5A" w:rsidRPr="00C47875" w:rsidRDefault="00637C5A" w:rsidP="00991CD9">
            <w:pPr>
              <w:pStyle w:val="banggiua"/>
            </w:pPr>
            <w:r>
              <w:t xml:space="preserve">Where </w:t>
            </w:r>
            <m:oMath>
              <m:d>
                <m:dPr>
                  <m:begChr m:val="{"/>
                  <m:endChr m:val=""/>
                  <m:ctrlPr>
                    <w:rPr>
                      <w:rFonts w:ascii="Cambria Math" w:hAnsi="Cambria Math"/>
                    </w:rPr>
                  </m:ctrlPr>
                </m:dPr>
                <m:e>
                  <m:m>
                    <m:mPr>
                      <m:cGp m:val="8"/>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-255</m:t>
                        </m:r>
                      </m:e>
                    </m:mr>
                    <m:mr>
                      <m:e>
                        <m:sSub>
                          <m:sSubPr>
                            <m:ctrlPr>
                              <w:rPr>
                                <w:rFonts w:ascii="Cambria Math" w:hAnsi="Cambria Math"/>
                              </w:rPr>
                            </m:ctrlPr>
                          </m:sSubPr>
                          <m:e>
                            <m:r>
                              <w:rPr>
                                <w:rFonts w:ascii="Cambria Math" w:hAnsi="Cambria Math"/>
                              </w:rPr>
                              <m:t>g</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-3</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+10</m:t>
                        </m:r>
                      </m:e>
                    </m:mr>
                  </m:m>
                </m:e>
              </m:d>
              <m:r>
                <m:rPr>
                  <m:sty m:val="p"/>
                </m:rPr>
                <w:rPr>
                  <w:rFonts w:ascii="Cambria Math" w:hAnsi="Cambria Math"/>
                </w:rPr>
                <m:t xml:space="preserve"> </m:t>
              </m:r>
            </m:oMath>
          </w:p>
          <w:p w14:paraId="7CED3405" w14:textId="77777777" w:rsidR="00637C5A" w:rsidRPr="007A6221" w:rsidRDefault="00637C5A" w:rsidP="00991CD9">
            <w:pPr>
              <w:pStyle w:val="banggiua"/>
            </w:pPr>
            <w:r>
              <w:t xml:space="preserve">And </w:t>
            </w:r>
            <m:oMath>
              <m:d>
                <m:dPr>
                  <m:begChr m:val="{"/>
                  <m:endChr m:val=""/>
                  <m:ctrlPr>
                    <w:rPr>
                      <w:rFonts w:ascii="Cambria Math" w:hAnsi="Cambria Math"/>
                    </w:rPr>
                  </m:ctrlPr>
                </m:dPr>
                <m:e>
                  <m:m>
                    <m:mPr>
                      <m:mcs>
                        <m:mc>
                          <m:mcPr>
                            <m:count m:val="1"/>
                            <m:mcJc m:val="left"/>
                          </m:mcPr>
                        </m:mc>
                      </m:mcs>
                      <m:ctrlPr>
                        <w:rPr>
                          <w:rFonts w:ascii="Cambria Math" w:hAnsi="Cambria Math"/>
                        </w:rPr>
                      </m:ctrlPr>
                    </m:mPr>
                    <m:mr>
                      <m:e>
                        <m:m>
                          <m:mPr>
                            <m:mcs>
                              <m:mc>
                                <m:mcPr>
                                  <m:count m:val="1"/>
                                  <m:mcJc m:val="left"/>
                                </m:mcPr>
                              </m:mc>
                            </m:mcs>
                            <m:ctrlPr>
                              <w:rPr>
                                <w:rFonts w:ascii="Cambria Math" w:hAnsi="Cambria Math"/>
                              </w:rPr>
                            </m:ctrlPr>
                          </m:mPr>
                          <m:mr>
                            <m:e>
                              <m:r>
                                <m:rPr>
                                  <m:sty m:val="p"/>
                                </m:rPr>
                                <w:rPr>
                                  <w:rFonts w:ascii="Cambria Math" w:hAnsi="Cambria Math"/>
                                </w:rPr>
                                <m:t>-20≤</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≤20</m:t>
                              </m:r>
                            </m:e>
                          </m:mr>
                          <m:mr>
                            <m:e>
                              <m:r>
                                <m:rPr>
                                  <m:sty m:val="p"/>
                                </m:rPr>
                                <w:rPr>
                                  <w:rFonts w:ascii="Cambria Math" w:hAnsi="Cambria Math"/>
                                </w:rPr>
                                <m:t>-20≤</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≤20</m:t>
                              </m:r>
                            </m:e>
                          </m:mr>
                        </m:m>
                      </m:e>
                    </m:mr>
                  </m:m>
                </m:e>
              </m:d>
            </m:oMath>
          </w:p>
          <w:p w14:paraId="32F19628" w14:textId="77777777" w:rsidR="00637C5A" w:rsidRPr="007A6221" w:rsidRDefault="00637C5A" w:rsidP="00991CD9">
            <w:pPr>
              <w:pStyle w:val="banggiua"/>
            </w:pPr>
            <w:r>
              <w:t xml:space="preserve">In which </w:t>
            </w:r>
            <m:oMath>
              <m:m>
                <m:mPr>
                  <m:mcs>
                    <m:mc>
                      <m:mcPr>
                        <m:count m:val="1"/>
                        <m:mcJc m:val="center"/>
                      </m:mcPr>
                    </m:mc>
                  </m:mcs>
                  <m:ctrlPr>
                    <w:rPr>
                      <w:rFonts w:ascii="Cambria Math" w:hAnsi="Cambria Math"/>
                    </w:rPr>
                  </m:ctrlPr>
                </m:mPr>
                <m:mr>
                  <m:e>
                    <m:d>
                      <m:dPr>
                        <m:begChr m:val="{"/>
                        <m:endChr m:val=""/>
                        <m:ctrlPr>
                          <w:rPr>
                            <w:rFonts w:ascii="Cambria Math" w:hAnsi="Cambria Math"/>
                          </w:rPr>
                        </m:ctrlPr>
                      </m:dPr>
                      <m:e>
                        <m:m>
                          <m:mPr>
                            <m:mcs>
                              <m:mc>
                                <m:mcPr>
                                  <m:count m:val="1"/>
                                  <m:mcJc m:val="left"/>
                                </m:mcPr>
                              </m:mc>
                            </m:mcs>
                            <m:ctrlPr>
                              <w:rPr>
                                <w:rFonts w:ascii="Cambria Math" w:hAnsi="Cambria Math"/>
                              </w:rPr>
                            </m:ctrlPr>
                          </m:mPr>
                          <m:mr>
                            <m:e>
                              <m:r>
                                <w:rPr>
                                  <w:rFonts w:ascii="Cambria Math" w:hAnsi="Cambria Math"/>
                                </w:rPr>
                                <m:t>q=6000×</m:t>
                              </m:r>
                              <m:d>
                                <m:dPr>
                                  <m:ctrlPr>
                                    <w:rPr>
                                      <w:rFonts w:ascii="Cambria Math" w:hAnsi="Cambria Math"/>
                                    </w:rPr>
                                  </m:ctrlPr>
                                </m:dPr>
                                <m:e>
                                  <m:r>
                                    <w:rPr>
                                      <w:rFonts w:ascii="Cambria Math" w:hAnsi="Cambria Math"/>
                                    </w:rPr>
                                    <m:t>14+</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2</m:t>
                                      </m:r>
                                    </m:den>
                                  </m:f>
                                </m:e>
                              </m:d>
                            </m:e>
                          </m:mr>
                          <m:mr>
                            <m:e>
                              <m:m>
                                <m:mPr>
                                  <m:mcs>
                                    <m:mc>
                                      <m:mcPr>
                                        <m:count m:val="1"/>
                                        <m:mcJc m:val="left"/>
                                      </m:mcPr>
                                    </m:mc>
                                  </m:mcs>
                                  <m:ctrlPr>
                                    <w:rPr>
                                      <w:rFonts w:ascii="Cambria Math" w:hAnsi="Cambria Math"/>
                                    </w:rPr>
                                  </m:ctrlPr>
                                </m:mPr>
                                <m:mr>
                                  <m:e>
                                    <m:r>
                                      <w:rPr>
                                        <w:rFonts w:ascii="Cambria Math" w:hAnsi="Cambria Math"/>
                                      </w:rPr>
                                      <m:t>D=</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num>
                                          <m:den>
                                            <m:r>
                                              <w:rPr>
                                                <w:rFonts w:ascii="Cambria Math" w:hAnsi="Cambria Math"/>
                                              </w:rPr>
                                              <m:t>4</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num>
                                          <m:den>
                                            <m:r>
                                              <w:rPr>
                                                <w:rFonts w:ascii="Cambria Math" w:hAnsi="Cambria Math"/>
                                              </w:rPr>
                                              <m:t>4</m:t>
                                            </m:r>
                                          </m:den>
                                        </m:f>
                                      </m:e>
                                    </m:rad>
                                    <m:r>
                                      <w:rPr>
                                        <w:rFonts w:ascii="Cambria Math" w:hAnsi="Cambria Math"/>
                                      </w:rPr>
                                      <m:t xml:space="preserve">  </m:t>
                                    </m:r>
                                  </m:e>
                                </m:mr>
                                <m:mr>
                                  <m:e>
                                    <m:r>
                                      <w:rPr>
                                        <w:rFonts w:ascii="Cambria Math" w:hAnsi="Cambria Math"/>
                                      </w:rPr>
                                      <m:t>J=2×</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ad>
                                          <m:radPr>
                                            <m:degHide m:val="1"/>
                                            <m:ctrlPr>
                                              <w:rPr>
                                                <w:rFonts w:ascii="Cambria Math" w:hAnsi="Cambria Math"/>
                                              </w:rPr>
                                            </m:ctrlPr>
                                          </m:radPr>
                                          <m:deg/>
                                          <m:e>
                                            <m:r>
                                              <w:rPr>
                                                <w:rFonts w:ascii="Cambria Math" w:hAnsi="Cambria Math"/>
                                              </w:rPr>
                                              <m:t>2</m:t>
                                            </m:r>
                                          </m:e>
                                        </m:rad>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12</m:t>
                                                </m: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sup>
                                                    <m:r>
                                                      <w:rPr>
                                                        <w:rFonts w:ascii="Cambria Math" w:hAnsi="Cambria Math"/>
                                                      </w:rPr>
                                                      <m:t>2</m:t>
                                                    </m:r>
                                                  </m:sup>
                                                </m:sSup>
                                              </m:num>
                                              <m:den>
                                                <m:r>
                                                  <w:rPr>
                                                    <w:rFonts w:ascii="Cambria Math" w:hAnsi="Cambria Math"/>
                                                  </w:rPr>
                                                  <m:t>4</m:t>
                                                </m:r>
                                              </m:den>
                                            </m:f>
                                          </m:e>
                                        </m:d>
                                      </m:e>
                                    </m:d>
                                  </m:e>
                                </m:mr>
                                <m:mr>
                                  <m:e>
                                    <m:m>
                                      <m:mPr>
                                        <m:mcs>
                                          <m:mc>
                                            <m:mcPr>
                                              <m:count m:val="1"/>
                                              <m:mcJc m:val="left"/>
                                            </m:mcPr>
                                          </m:mc>
                                        </m:mcs>
                                        <m:ctrlPr>
                                          <w:rPr>
                                            <w:rFonts w:ascii="Cambria Math" w:hAnsi="Cambria Math"/>
                                          </w:rPr>
                                        </m:ctrlPr>
                                      </m:mPr>
                                      <m:mr>
                                        <m:e>
                                          <m:r>
                                            <w:rPr>
                                              <w:rFonts w:ascii="Cambria Math" w:hAnsi="Cambria Math"/>
                                            </w:rPr>
                                            <m:t>α=</m:t>
                                          </m:r>
                                          <m:f>
                                            <m:fPr>
                                              <m:ctrlPr>
                                                <w:rPr>
                                                  <w:rFonts w:ascii="Cambria Math" w:hAnsi="Cambria Math"/>
                                                </w:rPr>
                                              </m:ctrlPr>
                                            </m:fPr>
                                            <m:num>
                                              <m:r>
                                                <w:rPr>
                                                  <w:rFonts w:ascii="Cambria Math" w:hAnsi="Cambria Math"/>
                                                </w:rPr>
                                                <m:t>6000</m:t>
                                              </m:r>
                                            </m:num>
                                            <m:den>
                                              <m:rad>
                                                <m:radPr>
                                                  <m:degHide m:val="1"/>
                                                  <m:ctrlPr>
                                                    <w:rPr>
                                                      <w:rFonts w:ascii="Cambria Math" w:hAnsi="Cambria Math"/>
                                                    </w:rPr>
                                                  </m:ctrlPr>
                                                </m:radPr>
                                                <m:deg/>
                                                <m:e>
                                                  <m:r>
                                                    <w:rPr>
                                                      <w:rFonts w:ascii="Cambria Math" w:hAnsi="Cambria Math"/>
                                                    </w:rPr>
                                                    <m:t>2</m:t>
                                                  </m:r>
                                                </m:e>
                                              </m:ra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mr>
                                      <m:mr>
                                        <m:e>
                                          <m:r>
                                            <w:rPr>
                                              <w:rFonts w:ascii="Cambria Math" w:hAnsi="Cambria Math"/>
                                            </w:rPr>
                                            <m:t>β=Q×</m:t>
                                          </m:r>
                                          <m:f>
                                            <m:fPr>
                                              <m:ctrlPr>
                                                <w:rPr>
                                                  <w:rFonts w:ascii="Cambria Math" w:hAnsi="Cambria Math"/>
                                                </w:rPr>
                                              </m:ctrlPr>
                                            </m:fPr>
                                            <m:num>
                                              <m:r>
                                                <w:rPr>
                                                  <w:rFonts w:ascii="Cambria Math" w:hAnsi="Cambria Math"/>
                                                </w:rPr>
                                                <m:t>D</m:t>
                                              </m:r>
                                            </m:num>
                                            <m:den>
                                              <m:r>
                                                <w:rPr>
                                                  <w:rFonts w:ascii="Cambria Math" w:hAnsi="Cambria Math"/>
                                                </w:rPr>
                                                <m:t>J</m:t>
                                              </m:r>
                                            </m:den>
                                          </m:f>
                                        </m:e>
                                      </m:mr>
                                    </m:m>
                                    <m:r>
                                      <w:rPr>
                                        <w:rFonts w:ascii="Cambria Math" w:hAnsi="Cambria Math"/>
                                      </w:rPr>
                                      <m:t xml:space="preserve"> </m:t>
                                    </m:r>
                                  </m:e>
                                </m:mr>
                              </m:m>
                            </m:e>
                          </m:mr>
                        </m:m>
                      </m:e>
                    </m:d>
                  </m:e>
                </m:mr>
              </m:m>
            </m:oMath>
          </w:p>
        </w:tc>
        <w:tc>
          <w:tcPr>
            <w:tcW w:w="337" w:type="pct"/>
            <w:vAlign w:val="center"/>
          </w:tcPr>
          <w:p w14:paraId="791A5D8F" w14:textId="18E45024" w:rsidR="00637C5A" w:rsidRPr="00DD53BC" w:rsidRDefault="00637C5A" w:rsidP="00991CD9">
            <w:pPr>
              <w:pStyle w:val="banggiua"/>
            </w:pPr>
            <w:r w:rsidRPr="00DD53BC">
              <w:t>(</w:t>
            </w:r>
            <w:fldSimple w:instr=" SEQ Equation \* ARABIC ">
              <w:r w:rsidR="009203E2">
                <w:rPr>
                  <w:noProof/>
                </w:rPr>
                <w:t>14</w:t>
              </w:r>
            </w:fldSimple>
            <w:r w:rsidRPr="00DD53BC">
              <w:t>)</w:t>
            </w:r>
          </w:p>
        </w:tc>
      </w:tr>
    </w:tbl>
    <w:p w14:paraId="06818C08" w14:textId="77777777" w:rsidR="00637C5A" w:rsidRDefault="00637C5A" w:rsidP="00A42AB1">
      <w:pPr>
        <w:pStyle w:val="muc2"/>
      </w:pPr>
      <w:r w:rsidRPr="00956B09">
        <w:t>Welded Beam</w:t>
      </w:r>
    </w:p>
    <w:p w14:paraId="5273454C" w14:textId="3AAA6370" w:rsidR="00B51FAC" w:rsidRDefault="00B51FAC" w:rsidP="00B51FAC">
      <w:pPr>
        <w:pStyle w:val="thuong"/>
      </w:pPr>
      <w:r>
        <w:t xml:space="preserve">Another well-known MOO real engineering problem is the test of </w:t>
      </w:r>
      <w:r w:rsidR="006C4119">
        <w:t xml:space="preserve">the </w:t>
      </w:r>
      <w:r>
        <w:t>Welded Beam sugge</w:t>
      </w:r>
      <w:r w:rsidR="001456D4" w:rsidRPr="001456D4">
        <w:t>ste</w:t>
      </w:r>
      <w:r>
        <w:t xml:space="preserve">d by </w:t>
      </w:r>
      <w:r w:rsidRPr="00515D8E">
        <w:t xml:space="preserve">Ray and Liew </w:t>
      </w:r>
      <w:r w:rsidRPr="00DD53BC">
        <w:fldChar w:fldCharType="begin"/>
      </w:r>
      <w:r w:rsidR="00A46551">
        <w:instrText xml:space="preserve"> ADDIN EN.CITE &lt;EndNote&gt;&lt;Cite&gt;&lt;Author&gt;Ray&lt;/Author&gt;&lt;Year&gt;2002&lt;/Year&gt;&lt;RecNum&gt;633&lt;/RecNum&gt;&lt;DisplayText&gt;[39]&lt;/DisplayText&gt;&lt;record&gt;&lt;rec-number&gt;633&lt;/rec-number&gt;&lt;foreign-keys&gt;&lt;key app="EN" db-id="9ftp5xrvm9ww2uevpt5xvwvyf9z5vxdtdf52" timestamp="1723807532"&gt;633&lt;/key&gt;&lt;/foreign-keys&gt;&lt;ref-type name="Journal Article"&gt;17&lt;/ref-type&gt;&lt;contributors&gt;&lt;authors&gt;&lt;author&gt;Ray, Tapabrata&lt;/author&gt;&lt;author&gt;Liew, K. M.&lt;/author&gt;&lt;/authors&gt;&lt;/contributors&gt;&lt;titles&gt;&lt;title&gt;A Swarm Metaphor for Multiobjective Design Optimization&lt;/title&gt;&lt;secondary-title&gt;Engineering Optimization&lt;/secondary-title&gt;&lt;/titles&gt;&lt;periodical&gt;&lt;full-title&gt;Engineering Optimization&lt;/full-title&gt;&lt;/periodical&gt;&lt;pages&gt;141-153&lt;/pages&gt;&lt;volume&gt;34&lt;/volume&gt;&lt;number&gt;2&lt;/number&gt;&lt;dates&gt;&lt;year&gt;2002&lt;/year&gt;&lt;pub-dates&gt;&lt;date&gt;2002/01/01&lt;/date&gt;&lt;/pub-dates&gt;&lt;/dates&gt;&lt;publisher&gt;Taylor &amp;amp; Francis&lt;/publisher&gt;&lt;isbn&gt;0305-215X&lt;/isbn&gt;&lt;urls&gt;&lt;related-urls&gt;&lt;url&gt;https://doi.org/10.1080/03052150210915&lt;/url&gt;&lt;/related-urls&gt;&lt;/urls&gt;&lt;electronic-resource-num&gt;10.1080/03052150210915&lt;/electronic-resource-num&gt;&lt;/record&gt;&lt;/Cite&gt;&lt;/EndNote&gt;</w:instrText>
      </w:r>
      <w:r w:rsidRPr="00DD53BC">
        <w:fldChar w:fldCharType="separate"/>
      </w:r>
      <w:r w:rsidR="00A46551">
        <w:rPr>
          <w:noProof/>
        </w:rPr>
        <w:t>[</w:t>
      </w:r>
      <w:hyperlink w:anchor="_ENREF_39" w:tooltip="Ray, 2002 #633" w:history="1">
        <w:r w:rsidR="00A46551">
          <w:rPr>
            <w:noProof/>
          </w:rPr>
          <w:t>39</w:t>
        </w:r>
      </w:hyperlink>
      <w:r w:rsidR="00A46551">
        <w:rPr>
          <w:noProof/>
        </w:rPr>
        <w:t>]</w:t>
      </w:r>
      <w:r w:rsidRPr="00DD53BC">
        <w:fldChar w:fldCharType="end"/>
      </w:r>
      <w:r>
        <w:t xml:space="preserve">, see </w:t>
      </w:r>
      <w:r>
        <w:fldChar w:fldCharType="begin"/>
      </w:r>
      <w:r>
        <w:instrText xml:space="preserve"> REF _Ref175426266 \n \h </w:instrText>
      </w:r>
      <w:r>
        <w:fldChar w:fldCharType="separate"/>
      </w:r>
      <w:r w:rsidR="009203E2">
        <w:t>Fig. 3</w:t>
      </w:r>
      <w:r>
        <w:fldChar w:fldCharType="end"/>
      </w:r>
      <w:r w:rsidRPr="00515D8E">
        <w:t>. The objective</w:t>
      </w:r>
      <w:r>
        <w:t>s</w:t>
      </w:r>
      <w:r w:rsidRPr="00515D8E">
        <w:t xml:space="preserve"> in this matter </w:t>
      </w:r>
      <w:r w:rsidR="006C4119">
        <w:t>are</w:t>
      </w:r>
      <w:r w:rsidRPr="00515D8E">
        <w:t xml:space="preserve"> to reduce both the </w:t>
      </w:r>
      <w:r>
        <w:t xml:space="preserve">cost of </w:t>
      </w:r>
      <w:r w:rsidRPr="00515D8E">
        <w:t>manufacturing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515D8E">
        <w:t>) and the deflection</w:t>
      </w:r>
      <w:r>
        <w:t>s</w:t>
      </w:r>
      <w:r w:rsidRPr="00515D8E">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515D8E">
        <w:t xml:space="preserve">) of a welded beam. </w:t>
      </w:r>
      <w:r>
        <w:t xml:space="preserve">For this problem, </w:t>
      </w:r>
      <w:r w:rsidRPr="00515D8E">
        <w:t>four design variables are the weld thickness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515D8E">
        <w:t>), the clamping bar length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515D8E">
        <w:t>), the bar height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Pr="00515D8E">
        <w:t>), and the bar thickness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Pr="00515D8E">
        <w:t>).</w:t>
      </w:r>
    </w:p>
    <w:tbl>
      <w:tblPr>
        <w:tblW w:w="5000" w:type="pct"/>
        <w:tblLook w:val="04A0" w:firstRow="1" w:lastRow="0" w:firstColumn="1" w:lastColumn="0" w:noHBand="0" w:noVBand="1"/>
      </w:tblPr>
      <w:tblGrid>
        <w:gridCol w:w="9252"/>
        <w:gridCol w:w="669"/>
      </w:tblGrid>
      <w:tr w:rsidR="00B51FAC" w:rsidRPr="00DD53BC" w14:paraId="0C664761" w14:textId="77777777" w:rsidTr="009C176D">
        <w:tc>
          <w:tcPr>
            <w:tcW w:w="4663" w:type="pct"/>
            <w:vAlign w:val="center"/>
          </w:tcPr>
          <w:p w14:paraId="154B5022" w14:textId="77777777" w:rsidR="00B51FAC" w:rsidRPr="00BE4055" w:rsidRDefault="00B51FAC" w:rsidP="00991CD9">
            <w:pPr>
              <w:pStyle w:val="banggiua"/>
              <w:rPr>
                <w:lang w:val="sv-SE"/>
              </w:rPr>
            </w:pPr>
            <w:r w:rsidRPr="00BE4055">
              <w:rPr>
                <w:lang w:val="sv-SE"/>
              </w:rPr>
              <w:t xml:space="preserve">Minimize: </w:t>
            </w:r>
            <m:oMath>
              <m:func>
                <m:funcPr>
                  <m:ctrlPr>
                    <w:rPr>
                      <w:rFonts w:ascii="Cambria Math" w:hAnsi="Cambria Math"/>
                    </w:rPr>
                  </m:ctrlPr>
                </m:funcPr>
                <m:fNa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lang w:val="sv-SE"/>
                            </w:rPr>
                            <m:t>1</m:t>
                          </m:r>
                        </m:sub>
                      </m:sSub>
                      <m:d>
                        <m:dPr>
                          <m:ctrlPr>
                            <w:rPr>
                              <w:rFonts w:ascii="Cambria Math" w:hAnsi="Cambria Math"/>
                            </w:rPr>
                          </m:ctrlPr>
                        </m:dPr>
                        <m:e>
                          <m:r>
                            <w:rPr>
                              <w:rFonts w:ascii="Cambria Math" w:hAnsi="Cambria Math"/>
                            </w:rPr>
                            <m:t>x</m:t>
                          </m:r>
                        </m:e>
                      </m:d>
                      <m:r>
                        <m:rPr>
                          <m:sty m:val="p"/>
                        </m:rPr>
                        <w:rPr>
                          <w:rFonts w:ascii="Cambria Math" w:hAnsi="Cambria Math"/>
                          <w:lang w:val="sv-SE"/>
                        </w:rPr>
                        <m:t>,</m:t>
                      </m:r>
                      <m:sSub>
                        <m:sSubPr>
                          <m:ctrlPr>
                            <w:rPr>
                              <w:rFonts w:ascii="Cambria Math" w:hAnsi="Cambria Math"/>
                            </w:rPr>
                          </m:ctrlPr>
                        </m:sSubPr>
                        <m:e>
                          <m:r>
                            <w:rPr>
                              <w:rFonts w:ascii="Cambria Math" w:hAnsi="Cambria Math"/>
                            </w:rPr>
                            <m:t>f</m:t>
                          </m:r>
                        </m:e>
                        <m:sub>
                          <m:r>
                            <m:rPr>
                              <m:sty m:val="p"/>
                            </m:rPr>
                            <w:rPr>
                              <w:rFonts w:ascii="Cambria Math" w:hAnsi="Cambria Math"/>
                              <w:lang w:val="sv-SE"/>
                            </w:rPr>
                            <m:t>2</m:t>
                          </m:r>
                        </m:sub>
                      </m:sSub>
                      <m:d>
                        <m:dPr>
                          <m:ctrlPr>
                            <w:rPr>
                              <w:rFonts w:ascii="Cambria Math" w:hAnsi="Cambria Math"/>
                            </w:rPr>
                          </m:ctrlPr>
                        </m:dPr>
                        <m:e>
                          <m:r>
                            <w:rPr>
                              <w:rFonts w:ascii="Cambria Math" w:hAnsi="Cambria Math"/>
                            </w:rPr>
                            <m:t>x</m:t>
                          </m:r>
                        </m:e>
                      </m:d>
                    </m:e>
                  </m:d>
                </m:fName>
                <m:e>
                  <m:r>
                    <m:rPr>
                      <m:sty m:val="p"/>
                    </m:rPr>
                    <w:rPr>
                      <w:rFonts w:ascii="Cambria Math" w:hAnsi="Cambria Math"/>
                      <w:lang w:val="sv-SE"/>
                    </w:rPr>
                    <m:t>=</m:t>
                  </m:r>
                  <m:d>
                    <m:dPr>
                      <m:begChr m:val="{"/>
                      <m:endChr m:val=""/>
                      <m:ctrlPr>
                        <w:rPr>
                          <w:rFonts w:ascii="Cambria Math" w:hAnsi="Cambria Math"/>
                        </w:rPr>
                      </m:ctrlPr>
                    </m:dPr>
                    <m:e>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m:rPr>
                                    <m:sty m:val="p"/>
                                  </m:rPr>
                                  <w:rPr>
                                    <w:rFonts w:ascii="Cambria Math" w:hAnsi="Cambria Math"/>
                                    <w:lang w:val="sv-SE"/>
                                  </w:rPr>
                                  <m:t>1</m:t>
                                </m:r>
                              </m:sub>
                            </m:sSub>
                            <m:d>
                              <m:dPr>
                                <m:ctrlPr>
                                  <w:rPr>
                                    <w:rFonts w:ascii="Cambria Math" w:hAnsi="Cambria Math"/>
                                  </w:rPr>
                                </m:ctrlPr>
                              </m:dPr>
                              <m:e>
                                <m:r>
                                  <w:rPr>
                                    <w:rFonts w:ascii="Cambria Math" w:hAnsi="Cambria Math"/>
                                  </w:rPr>
                                  <m:t>x</m:t>
                                </m:r>
                              </m:e>
                            </m:d>
                            <m:r>
                              <m:rPr>
                                <m:sty m:val="p"/>
                              </m:rPr>
                              <w:rPr>
                                <w:rFonts w:ascii="Cambria Math" w:hAnsi="Cambria Math"/>
                                <w:lang w:val="sv-SE"/>
                              </w:rPr>
                              <m:t>=1.10471×</m:t>
                            </m:r>
                            <m:sSubSup>
                              <m:sSubSupPr>
                                <m:ctrlPr>
                                  <w:rPr>
                                    <w:rFonts w:ascii="Cambria Math" w:hAnsi="Cambria Math"/>
                                  </w:rPr>
                                </m:ctrlPr>
                              </m:sSubSupPr>
                              <m:e>
                                <m:r>
                                  <w:rPr>
                                    <w:rFonts w:ascii="Cambria Math" w:hAnsi="Cambria Math"/>
                                  </w:rPr>
                                  <m:t>x</m:t>
                                </m:r>
                              </m:e>
                              <m:sub>
                                <m:r>
                                  <m:rPr>
                                    <m:sty m:val="p"/>
                                  </m:rPr>
                                  <w:rPr>
                                    <w:rFonts w:ascii="Cambria Math" w:hAnsi="Cambria Math"/>
                                    <w:lang w:val="sv-SE"/>
                                  </w:rPr>
                                  <m:t>1</m:t>
                                </m:r>
                              </m:sub>
                              <m:sup>
                                <m:r>
                                  <m:rPr>
                                    <m:sty m:val="p"/>
                                  </m:rPr>
                                  <w:rPr>
                                    <w:rFonts w:ascii="Cambria Math" w:hAnsi="Cambria Math"/>
                                    <w:lang w:val="sv-SE"/>
                                  </w:rPr>
                                  <m:t>2</m:t>
                                </m:r>
                              </m:sup>
                            </m:sSubSup>
                            <m:r>
                              <m:rPr>
                                <m:sty m:val="p"/>
                              </m:rPr>
                              <w:rPr>
                                <w:rFonts w:ascii="Cambria Math" w:hAnsi="Cambria Math"/>
                                <w:lang w:val="sv-SE"/>
                              </w:rPr>
                              <m:t>×</m:t>
                            </m:r>
                            <m:sSub>
                              <m:sSubPr>
                                <m:ctrlPr>
                                  <w:rPr>
                                    <w:rFonts w:ascii="Cambria Math" w:hAnsi="Cambria Math"/>
                                  </w:rPr>
                                </m:ctrlPr>
                              </m:sSubPr>
                              <m:e>
                                <m:r>
                                  <w:rPr>
                                    <w:rFonts w:ascii="Cambria Math" w:hAnsi="Cambria Math"/>
                                  </w:rPr>
                                  <m:t>x</m:t>
                                </m:r>
                              </m:e>
                              <m:sub>
                                <m:r>
                                  <m:rPr>
                                    <m:sty m:val="p"/>
                                  </m:rPr>
                                  <w:rPr>
                                    <w:rFonts w:ascii="Cambria Math" w:hAnsi="Cambria Math"/>
                                    <w:lang w:val="sv-SE"/>
                                  </w:rPr>
                                  <m:t>2</m:t>
                                </m:r>
                              </m:sub>
                            </m:sSub>
                            <m:r>
                              <m:rPr>
                                <m:sty m:val="p"/>
                              </m:rPr>
                              <w:rPr>
                                <w:rFonts w:ascii="Cambria Math" w:hAnsi="Cambria Math"/>
                                <w:lang w:val="sv-SE"/>
                              </w:rPr>
                              <m:t>+0.04811×</m:t>
                            </m:r>
                            <m:sSub>
                              <m:sSubPr>
                                <m:ctrlPr>
                                  <w:rPr>
                                    <w:rFonts w:ascii="Cambria Math" w:hAnsi="Cambria Math"/>
                                  </w:rPr>
                                </m:ctrlPr>
                              </m:sSubPr>
                              <m:e>
                                <m:r>
                                  <w:rPr>
                                    <w:rFonts w:ascii="Cambria Math" w:hAnsi="Cambria Math"/>
                                  </w:rPr>
                                  <m:t>x</m:t>
                                </m:r>
                              </m:e>
                              <m:sub>
                                <m:r>
                                  <m:rPr>
                                    <m:sty m:val="p"/>
                                  </m:rPr>
                                  <w:rPr>
                                    <w:rFonts w:ascii="Cambria Math" w:hAnsi="Cambria Math"/>
                                    <w:lang w:val="sv-SE"/>
                                  </w:rPr>
                                  <m:t>3</m:t>
                                </m:r>
                              </m:sub>
                            </m:sSub>
                            <m:r>
                              <m:rPr>
                                <m:sty m:val="p"/>
                              </m:rPr>
                              <w:rPr>
                                <w:rFonts w:ascii="Cambria Math" w:hAnsi="Cambria Math"/>
                                <w:lang w:val="sv-SE"/>
                              </w:rPr>
                              <m:t>×</m:t>
                            </m:r>
                            <m:sSub>
                              <m:sSubPr>
                                <m:ctrlPr>
                                  <w:rPr>
                                    <w:rFonts w:ascii="Cambria Math" w:hAnsi="Cambria Math"/>
                                  </w:rPr>
                                </m:ctrlPr>
                              </m:sSubPr>
                              <m:e>
                                <m:r>
                                  <w:rPr>
                                    <w:rFonts w:ascii="Cambria Math" w:hAnsi="Cambria Math"/>
                                  </w:rPr>
                                  <m:t>x</m:t>
                                </m:r>
                              </m:e>
                              <m:sub>
                                <m:r>
                                  <m:rPr>
                                    <m:sty m:val="p"/>
                                  </m:rPr>
                                  <w:rPr>
                                    <w:rFonts w:ascii="Cambria Math" w:hAnsi="Cambria Math"/>
                                    <w:lang w:val="sv-SE"/>
                                  </w:rPr>
                                  <m:t>4</m:t>
                                </m:r>
                              </m:sub>
                            </m:sSub>
                            <m:r>
                              <m:rPr>
                                <m:sty m:val="p"/>
                              </m:rPr>
                              <w:rPr>
                                <w:rFonts w:ascii="Cambria Math" w:hAnsi="Cambria Math"/>
                                <w:lang w:val="sv-SE"/>
                              </w:rPr>
                              <m:t>×</m:t>
                            </m:r>
                            <m:d>
                              <m:dPr>
                                <m:ctrlPr>
                                  <w:rPr>
                                    <w:rFonts w:ascii="Cambria Math" w:hAnsi="Cambria Math"/>
                                  </w:rPr>
                                </m:ctrlPr>
                              </m:dPr>
                              <m:e>
                                <m:r>
                                  <m:rPr>
                                    <m:sty m:val="p"/>
                                  </m:rPr>
                                  <w:rPr>
                                    <w:rFonts w:ascii="Cambria Math" w:hAnsi="Cambria Math"/>
                                    <w:lang w:val="sv-SE"/>
                                  </w:rPr>
                                  <m:t>14+</m:t>
                                </m:r>
                                <m:sSub>
                                  <m:sSubPr>
                                    <m:ctrlPr>
                                      <w:rPr>
                                        <w:rFonts w:ascii="Cambria Math" w:hAnsi="Cambria Math"/>
                                      </w:rPr>
                                    </m:ctrlPr>
                                  </m:sSubPr>
                                  <m:e>
                                    <m:r>
                                      <w:rPr>
                                        <w:rFonts w:ascii="Cambria Math" w:hAnsi="Cambria Math"/>
                                      </w:rPr>
                                      <m:t>x</m:t>
                                    </m:r>
                                  </m:e>
                                  <m:sub>
                                    <m:r>
                                      <m:rPr>
                                        <m:sty m:val="p"/>
                                      </m:rPr>
                                      <w:rPr>
                                        <w:rFonts w:ascii="Cambria Math" w:hAnsi="Cambria Math"/>
                                        <w:lang w:val="sv-SE"/>
                                      </w:rPr>
                                      <m:t>2</m:t>
                                    </m:r>
                                  </m:sub>
                                </m:sSub>
                              </m:e>
                            </m:d>
                          </m:e>
                        </m:mr>
                        <m:mr>
                          <m:e>
                            <m:sSub>
                              <m:sSubPr>
                                <m:ctrlPr>
                                  <w:rPr>
                                    <w:rFonts w:ascii="Cambria Math" w:hAnsi="Cambria Math"/>
                                  </w:rPr>
                                </m:ctrlPr>
                              </m:sSubPr>
                              <m:e>
                                <m:r>
                                  <w:rPr>
                                    <w:rFonts w:ascii="Cambria Math" w:hAnsi="Cambria Math"/>
                                  </w:rPr>
                                  <m:t>f</m:t>
                                </m:r>
                              </m:e>
                              <m:sub>
                                <m:r>
                                  <m:rPr>
                                    <m:sty m:val="p"/>
                                  </m:rPr>
                                  <w:rPr>
                                    <w:rFonts w:ascii="Cambria Math" w:hAnsi="Cambria Math"/>
                                    <w:lang w:val="sv-SE"/>
                                  </w:rPr>
                                  <m:t>2</m:t>
                                </m:r>
                              </m:sub>
                            </m:sSub>
                            <m:d>
                              <m:dPr>
                                <m:ctrlPr>
                                  <w:rPr>
                                    <w:rFonts w:ascii="Cambria Math" w:hAnsi="Cambria Math"/>
                                  </w:rPr>
                                </m:ctrlPr>
                              </m:dPr>
                              <m:e>
                                <m:r>
                                  <w:rPr>
                                    <w:rFonts w:ascii="Cambria Math" w:hAnsi="Cambria Math"/>
                                  </w:rPr>
                                  <m:t>x</m:t>
                                </m:r>
                              </m:e>
                            </m:d>
                            <m:r>
                              <m:rPr>
                                <m:sty m:val="p"/>
                              </m:rPr>
                              <w:rPr>
                                <w:rFonts w:ascii="Cambria Math" w:hAnsi="Cambria Math"/>
                                <w:lang w:val="sv-SE"/>
                              </w:rPr>
                              <m:t>=</m:t>
                            </m:r>
                            <m:f>
                              <m:fPr>
                                <m:ctrlPr>
                                  <w:rPr>
                                    <w:rFonts w:ascii="Cambria Math" w:hAnsi="Cambria Math"/>
                                  </w:rPr>
                                </m:ctrlPr>
                              </m:fPr>
                              <m:num>
                                <m:r>
                                  <m:rPr>
                                    <m:sty m:val="p"/>
                                  </m:rPr>
                                  <w:rPr>
                                    <w:rFonts w:ascii="Cambria Math" w:hAnsi="Cambria Math"/>
                                    <w:lang w:val="sv-SE"/>
                                  </w:rPr>
                                  <m:t>65856000</m:t>
                                </m:r>
                              </m:num>
                              <m:den>
                                <m:sSup>
                                  <m:sSupPr>
                                    <m:ctrlPr>
                                      <w:rPr>
                                        <w:rFonts w:ascii="Cambria Math" w:hAnsi="Cambria Math"/>
                                      </w:rPr>
                                    </m:ctrlPr>
                                  </m:sSupPr>
                                  <m:e>
                                    <m:r>
                                      <m:rPr>
                                        <m:sty m:val="p"/>
                                      </m:rPr>
                                      <w:rPr>
                                        <w:rFonts w:ascii="Cambria Math" w:hAnsi="Cambria Math"/>
                                        <w:lang w:val="sv-SE"/>
                                      </w:rPr>
                                      <m:t>30.10</m:t>
                                    </m:r>
                                  </m:e>
                                  <m:sup>
                                    <m:r>
                                      <m:rPr>
                                        <m:sty m:val="p"/>
                                      </m:rPr>
                                      <w:rPr>
                                        <w:rFonts w:ascii="Cambria Math" w:hAnsi="Cambria Math"/>
                                        <w:lang w:val="sv-SE"/>
                                      </w:rPr>
                                      <m:t>6</m:t>
                                    </m:r>
                                  </m:sup>
                                </m:sSup>
                                <m:r>
                                  <m:rPr>
                                    <m:sty m:val="p"/>
                                  </m:rPr>
                                  <w:rPr>
                                    <w:rFonts w:ascii="Cambria Math" w:hAnsi="Cambria Math"/>
                                    <w:lang w:val="sv-SE"/>
                                  </w:rPr>
                                  <m:t>×</m:t>
                                </m:r>
                                <m:sSub>
                                  <m:sSubPr>
                                    <m:ctrlPr>
                                      <w:rPr>
                                        <w:rFonts w:ascii="Cambria Math" w:hAnsi="Cambria Math"/>
                                      </w:rPr>
                                    </m:ctrlPr>
                                  </m:sSubPr>
                                  <m:e>
                                    <m:r>
                                      <w:rPr>
                                        <w:rFonts w:ascii="Cambria Math" w:hAnsi="Cambria Math"/>
                                      </w:rPr>
                                      <m:t>x</m:t>
                                    </m:r>
                                  </m:e>
                                  <m:sub>
                                    <m:r>
                                      <m:rPr>
                                        <m:sty m:val="p"/>
                                      </m:rPr>
                                      <w:rPr>
                                        <w:rFonts w:ascii="Cambria Math" w:hAnsi="Cambria Math"/>
                                        <w:lang w:val="sv-SE"/>
                                      </w:rPr>
                                      <m:t>4</m:t>
                                    </m:r>
                                  </m:sub>
                                </m:sSub>
                                <m:r>
                                  <m:rPr>
                                    <m:sty m:val="p"/>
                                  </m:rPr>
                                  <w:rPr>
                                    <w:rFonts w:ascii="Cambria Math" w:hAnsi="Cambria Math"/>
                                    <w:lang w:val="sv-SE"/>
                                  </w:rPr>
                                  <m:t>×</m:t>
                                </m:r>
                                <m:sSubSup>
                                  <m:sSubSupPr>
                                    <m:ctrlPr>
                                      <w:rPr>
                                        <w:rFonts w:ascii="Cambria Math" w:hAnsi="Cambria Math"/>
                                      </w:rPr>
                                    </m:ctrlPr>
                                  </m:sSubSupPr>
                                  <m:e>
                                    <m:r>
                                      <w:rPr>
                                        <w:rFonts w:ascii="Cambria Math" w:hAnsi="Cambria Math"/>
                                      </w:rPr>
                                      <m:t>x</m:t>
                                    </m:r>
                                  </m:e>
                                  <m:sub>
                                    <m:r>
                                      <m:rPr>
                                        <m:sty m:val="p"/>
                                      </m:rPr>
                                      <w:rPr>
                                        <w:rFonts w:ascii="Cambria Math" w:hAnsi="Cambria Math"/>
                                        <w:lang w:val="sv-SE"/>
                                      </w:rPr>
                                      <m:t>3</m:t>
                                    </m:r>
                                  </m:sub>
                                  <m:sup>
                                    <m:r>
                                      <m:rPr>
                                        <m:sty m:val="p"/>
                                      </m:rPr>
                                      <w:rPr>
                                        <w:rFonts w:ascii="Cambria Math" w:hAnsi="Cambria Math"/>
                                        <w:lang w:val="sv-SE"/>
                                      </w:rPr>
                                      <m:t>3</m:t>
                                    </m:r>
                                  </m:sup>
                                </m:sSubSup>
                              </m:den>
                            </m:f>
                          </m:e>
                        </m:mr>
                      </m:m>
                    </m:e>
                  </m:d>
                </m:e>
              </m:func>
            </m:oMath>
            <w:r w:rsidRPr="00BE4055">
              <w:rPr>
                <w:lang w:val="sv-SE"/>
              </w:rPr>
              <w:t xml:space="preserve"> </w:t>
            </w:r>
          </w:p>
          <w:p w14:paraId="054DD77C" w14:textId="77777777" w:rsidR="00B51FAC" w:rsidRPr="00C47875" w:rsidRDefault="00B51FAC" w:rsidP="00991CD9">
            <w:pPr>
              <w:pStyle w:val="banggiua"/>
            </w:pPr>
            <w:r>
              <w:t xml:space="preserve">Where: </w:t>
            </w:r>
            <m:oMath>
              <m:d>
                <m:dPr>
                  <m:begChr m:val="{"/>
                  <m:endChr m:val=""/>
                  <m:ctrlPr>
                    <w:rPr>
                      <w:rFonts w:ascii="Cambria Math" w:hAnsi="Cambria Math"/>
                    </w:rPr>
                  </m:ctrlPr>
                </m:dPr>
                <m:e>
                  <m:m>
                    <m:mPr>
                      <m:cGp m:val="8"/>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τ</m:t>
                        </m:r>
                        <m:r>
                          <m:rPr>
                            <m:sty m:val="p"/>
                          </m:rPr>
                          <w:rPr>
                            <w:rFonts w:ascii="Cambria Math" w:hAnsi="Cambria Math"/>
                          </w:rPr>
                          <m:t>-13600</m:t>
                        </m:r>
                      </m:e>
                    </m:mr>
                    <m:mr>
                      <m:e>
                        <m:sSub>
                          <m:sSubPr>
                            <m:ctrlPr>
                              <w:rPr>
                                <w:rFonts w:ascii="Cambria Math" w:hAnsi="Cambria Math"/>
                              </w:rPr>
                            </m:ctrlPr>
                          </m:sSubPr>
                          <m:e>
                            <m:r>
                              <w:rPr>
                                <w:rFonts w:ascii="Cambria Math" w:hAnsi="Cambria Math"/>
                              </w:rPr>
                              <m:t>g</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σ</m:t>
                        </m:r>
                        <m:r>
                          <m:rPr>
                            <m:sty m:val="p"/>
                          </m:rPr>
                          <w:rPr>
                            <w:rFonts w:ascii="Cambria Math" w:hAnsi="Cambria Math"/>
                          </w:rPr>
                          <m:t>-30000</m:t>
                        </m:r>
                      </m:e>
                    </m:mr>
                    <m:mr>
                      <m:e>
                        <m:m>
                          <m:mPr>
                            <m:cGp m:val="8"/>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m:rPr>
                                      <m:sty m:val="p"/>
                                    </m:rPr>
                                    <w:rPr>
                                      <w:rFonts w:ascii="Cambria Math" w:hAnsi="Cambria Math"/>
                                    </w:rPr>
                                    <m:t>3</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e>
                          </m:mr>
                          <m:mr>
                            <m:e>
                              <m:sSub>
                                <m:sSubPr>
                                  <m:ctrlPr>
                                    <w:rPr>
                                      <w:rFonts w:ascii="Cambria Math" w:hAnsi="Cambria Math"/>
                                    </w:rPr>
                                  </m:ctrlPr>
                                </m:sSubPr>
                                <m:e>
                                  <m:r>
                                    <w:rPr>
                                      <w:rFonts w:ascii="Cambria Math" w:hAnsi="Cambria Math"/>
                                    </w:rPr>
                                    <m:t>g</m:t>
                                  </m:r>
                                </m:e>
                                <m:sub>
                                  <m:r>
                                    <m:rPr>
                                      <m:sty m:val="p"/>
                                    </m:rPr>
                                    <w:rPr>
                                      <w:rFonts w:ascii="Cambria Math" w:hAnsi="Cambria Math"/>
                                    </w:rPr>
                                    <m:t>4</m:t>
                                  </m:r>
                                </m:sub>
                              </m:sSub>
                              <m:d>
                                <m:dPr>
                                  <m:ctrlPr>
                                    <w:rPr>
                                      <w:rFonts w:ascii="Cambria Math" w:hAnsi="Cambria Math"/>
                                    </w:rPr>
                                  </m:ctrlPr>
                                </m:dPr>
                                <m:e>
                                  <m:r>
                                    <w:rPr>
                                      <w:rFonts w:ascii="Cambria Math" w:hAnsi="Cambria Math"/>
                                    </w:rPr>
                                    <m:t>x</m:t>
                                  </m:r>
                                </m:e>
                              </m:d>
                              <m:r>
                                <m:rPr>
                                  <m:sty m:val="p"/>
                                </m:rPr>
                                <w:rPr>
                                  <w:rFonts w:ascii="Cambria Math" w:hAnsi="Cambria Math"/>
                                </w:rPr>
                                <m:t>=6000-</m:t>
                              </m:r>
                              <m:r>
                                <w:rPr>
                                  <w:rFonts w:ascii="Cambria Math" w:hAnsi="Cambria Math"/>
                                </w:rPr>
                                <m:t>P</m:t>
                              </m:r>
                            </m:e>
                          </m:mr>
                        </m:m>
                      </m:e>
                    </m:mr>
                  </m:m>
                </m:e>
              </m:d>
              <m:r>
                <m:rPr>
                  <m:sty m:val="p"/>
                </m:rPr>
                <w:rPr>
                  <w:rFonts w:ascii="Cambria Math" w:hAnsi="Cambria Math"/>
                </w:rPr>
                <m:t xml:space="preserve"> </m:t>
              </m:r>
            </m:oMath>
            <w:r>
              <w:t xml:space="preserve"> </w:t>
            </w:r>
          </w:p>
          <w:p w14:paraId="16506D31" w14:textId="77777777" w:rsidR="00B51FAC" w:rsidRPr="00556301" w:rsidRDefault="00B51FAC" w:rsidP="00991CD9">
            <w:pPr>
              <w:pStyle w:val="banggiua"/>
            </w:pPr>
            <w:r>
              <w:t xml:space="preserve">And: </w:t>
            </w:r>
            <m:oMath>
              <m:d>
                <m:dPr>
                  <m:begChr m:val="{"/>
                  <m:endChr m:val=""/>
                  <m:ctrlPr>
                    <w:rPr>
                      <w:rFonts w:ascii="Cambria Math" w:hAnsi="Cambria Math"/>
                    </w:rPr>
                  </m:ctrlPr>
                </m:dPr>
                <m:e>
                  <m:m>
                    <m:mPr>
                      <m:mcs>
                        <m:mc>
                          <m:mcPr>
                            <m:count m:val="1"/>
                            <m:mcJc m:val="left"/>
                          </m:mcPr>
                        </m:mc>
                      </m:mcs>
                      <m:ctrlPr>
                        <w:rPr>
                          <w:rFonts w:ascii="Cambria Math" w:hAnsi="Cambria Math"/>
                        </w:rPr>
                      </m:ctrlPr>
                    </m:mPr>
                    <m:mr>
                      <m:e>
                        <m:m>
                          <m:mPr>
                            <m:mcs>
                              <m:mc>
                                <m:mcPr>
                                  <m:count m:val="1"/>
                                  <m:mcJc m:val="left"/>
                                </m:mcPr>
                              </m:mc>
                            </m:mcs>
                            <m:ctrlPr>
                              <w:rPr>
                                <w:rFonts w:ascii="Cambria Math" w:hAnsi="Cambria Math"/>
                              </w:rPr>
                            </m:ctrlPr>
                          </m:mPr>
                          <m:mr>
                            <m:e>
                              <m:r>
                                <m:rPr>
                                  <m:sty m:val="p"/>
                                </m:rPr>
                                <w:rPr>
                                  <w:rFonts w:ascii="Cambria Math" w:hAnsi="Cambria Math"/>
                                </w:rPr>
                                <m:t>0.125≤</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≤5</m:t>
                              </m:r>
                            </m:e>
                          </m:mr>
                          <m:mr>
                            <m:e>
                              <m:r>
                                <m:rPr>
                                  <m:sty m:val="p"/>
                                </m:rPr>
                                <w:rPr>
                                  <w:rFonts w:ascii="Cambria Math" w:hAnsi="Cambria Math"/>
                                </w:rPr>
                                <m:t>0.1≤</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≤10</m:t>
                              </m:r>
                            </m:e>
                          </m:mr>
                        </m:m>
                      </m:e>
                    </m:mr>
                    <m:mr>
                      <m:e>
                        <m:m>
                          <m:mPr>
                            <m:mcs>
                              <m:mc>
                                <m:mcPr>
                                  <m:count m:val="1"/>
                                  <m:mcJc m:val="left"/>
                                </m:mcPr>
                              </m:mc>
                            </m:mcs>
                            <m:ctrlPr>
                              <w:rPr>
                                <w:rFonts w:ascii="Cambria Math" w:hAnsi="Cambria Math"/>
                              </w:rPr>
                            </m:ctrlPr>
                          </m:mPr>
                          <m:mr>
                            <m:e>
                              <m:r>
                                <m:rPr>
                                  <m:sty m:val="p"/>
                                </m:rPr>
                                <w:rPr>
                                  <w:rFonts w:ascii="Cambria Math" w:hAnsi="Cambria Math"/>
                                </w:rPr>
                                <m:t>0.125≤</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r>
                                <m:rPr>
                                  <m:sty m:val="p"/>
                                </m:rPr>
                                <w:rPr>
                                  <w:rFonts w:ascii="Cambria Math" w:hAnsi="Cambria Math"/>
                                </w:rPr>
                                <m:t>≤5</m:t>
                              </m:r>
                            </m:e>
                          </m:mr>
                        </m:m>
                      </m:e>
                    </m:mr>
                  </m:m>
                </m:e>
              </m:d>
            </m:oMath>
            <w:r>
              <w:t xml:space="preserve"> </w:t>
            </w:r>
          </w:p>
          <w:p w14:paraId="2679ACAC" w14:textId="77777777" w:rsidR="00B51FAC" w:rsidRPr="00DD53BC" w:rsidRDefault="00B51FAC" w:rsidP="00991CD9">
            <w:pPr>
              <w:pStyle w:val="banggiua"/>
            </w:pPr>
            <w:r>
              <w:t xml:space="preserve">In which: </w:t>
            </w:r>
            <m:oMath>
              <m:m>
                <m:mPr>
                  <m:mcs>
                    <m:mc>
                      <m:mcPr>
                        <m:count m:val="1"/>
                        <m:mcJc m:val="center"/>
                      </m:mcPr>
                    </m:mc>
                  </m:mcs>
                  <m:ctrlPr>
                    <w:rPr>
                      <w:rFonts w:ascii="Cambria Math" w:hAnsi="Cambria Math"/>
                    </w:rPr>
                  </m:ctrlPr>
                </m:mPr>
                <m:mr>
                  <m:e>
                    <m:d>
                      <m:dPr>
                        <m:begChr m:val="{"/>
                        <m:endChr m:val=""/>
                        <m:ctrlPr>
                          <w:rPr>
                            <w:rFonts w:ascii="Cambria Math" w:hAnsi="Cambria Math"/>
                          </w:rPr>
                        </m:ctrlPr>
                      </m:dPr>
                      <m:e>
                        <m:m>
                          <m:mPr>
                            <m:mcs>
                              <m:mc>
                                <m:mcPr>
                                  <m:count m:val="1"/>
                                  <m:mcJc m:val="left"/>
                                </m:mcPr>
                              </m:mc>
                            </m:mcs>
                            <m:ctrlPr>
                              <w:rPr>
                                <w:rFonts w:ascii="Cambria Math" w:hAnsi="Cambria Math"/>
                              </w:rPr>
                            </m:ctrlPr>
                          </m:mPr>
                          <m:mr>
                            <m:e>
                              <m:r>
                                <w:rPr>
                                  <w:rFonts w:ascii="Cambria Math" w:hAnsi="Cambria Math"/>
                                </w:rPr>
                                <m:t>q=6000×</m:t>
                              </m:r>
                              <m:d>
                                <m:dPr>
                                  <m:ctrlPr>
                                    <w:rPr>
                                      <w:rFonts w:ascii="Cambria Math" w:hAnsi="Cambria Math"/>
                                    </w:rPr>
                                  </m:ctrlPr>
                                </m:dPr>
                                <m:e>
                                  <m:r>
                                    <w:rPr>
                                      <w:rFonts w:ascii="Cambria Math" w:hAnsi="Cambria Math"/>
                                    </w:rPr>
                                    <m:t>14+</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2</m:t>
                                      </m:r>
                                    </m:den>
                                  </m:f>
                                </m:e>
                              </m:d>
                            </m:e>
                          </m:mr>
                          <m:mr>
                            <m:e>
                              <m:m>
                                <m:mPr>
                                  <m:mcs>
                                    <m:mc>
                                      <m:mcPr>
                                        <m:count m:val="1"/>
                                        <m:mcJc m:val="left"/>
                                      </m:mcPr>
                                    </m:mc>
                                  </m:mcs>
                                  <m:ctrlPr>
                                    <w:rPr>
                                      <w:rFonts w:ascii="Cambria Math" w:hAnsi="Cambria Math"/>
                                    </w:rPr>
                                  </m:ctrlPr>
                                </m:mPr>
                                <m:mr>
                                  <m:e>
                                    <m:r>
                                      <w:rPr>
                                        <w:rFonts w:ascii="Cambria Math" w:hAnsi="Cambria Math"/>
                                      </w:rPr>
                                      <m:t>D=</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num>
                                          <m:den>
                                            <m:r>
                                              <w:rPr>
                                                <w:rFonts w:ascii="Cambria Math" w:hAnsi="Cambria Math"/>
                                              </w:rPr>
                                              <m:t>4</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num>
                                          <m:den>
                                            <m:r>
                                              <w:rPr>
                                                <w:rFonts w:ascii="Cambria Math" w:hAnsi="Cambria Math"/>
                                              </w:rPr>
                                              <m:t>4</m:t>
                                            </m:r>
                                          </m:den>
                                        </m:f>
                                      </m:e>
                                    </m:rad>
                                    <m:r>
                                      <w:rPr>
                                        <w:rFonts w:ascii="Cambria Math" w:hAnsi="Cambria Math"/>
                                      </w:rPr>
                                      <m:t xml:space="preserve">  </m:t>
                                    </m:r>
                                  </m:e>
                                </m:mr>
                                <m:mr>
                                  <m:e>
                                    <m:r>
                                      <w:rPr>
                                        <w:rFonts w:ascii="Cambria Math" w:hAnsi="Cambria Math"/>
                                      </w:rPr>
                                      <m:t>J=2×</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ad>
                                          <m:radPr>
                                            <m:degHide m:val="1"/>
                                            <m:ctrlPr>
                                              <w:rPr>
                                                <w:rFonts w:ascii="Cambria Math" w:hAnsi="Cambria Math"/>
                                              </w:rPr>
                                            </m:ctrlPr>
                                          </m:radPr>
                                          <m:deg/>
                                          <m:e>
                                            <m:r>
                                              <w:rPr>
                                                <w:rFonts w:ascii="Cambria Math" w:hAnsi="Cambria Math"/>
                                              </w:rPr>
                                              <m:t>2</m:t>
                                            </m:r>
                                          </m:e>
                                        </m:rad>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12</m:t>
                                                </m: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sup>
                                                    <m:r>
                                                      <w:rPr>
                                                        <w:rFonts w:ascii="Cambria Math" w:hAnsi="Cambria Math"/>
                                                      </w:rPr>
                                                      <m:t>2</m:t>
                                                    </m:r>
                                                  </m:sup>
                                                </m:sSup>
                                              </m:num>
                                              <m:den>
                                                <m:r>
                                                  <w:rPr>
                                                    <w:rFonts w:ascii="Cambria Math" w:hAnsi="Cambria Math"/>
                                                  </w:rPr>
                                                  <m:t>4</m:t>
                                                </m:r>
                                              </m:den>
                                            </m:f>
                                          </m:e>
                                        </m:d>
                                      </m:e>
                                    </m:d>
                                  </m:e>
                                </m:mr>
                                <m:mr>
                                  <m:e>
                                    <m:m>
                                      <m:mPr>
                                        <m:mcs>
                                          <m:mc>
                                            <m:mcPr>
                                              <m:count m:val="1"/>
                                              <m:mcJc m:val="left"/>
                                            </m:mcPr>
                                          </m:mc>
                                        </m:mcs>
                                        <m:ctrlPr>
                                          <w:rPr>
                                            <w:rFonts w:ascii="Cambria Math" w:hAnsi="Cambria Math"/>
                                          </w:rPr>
                                        </m:ctrlPr>
                                      </m:mPr>
                                      <m:mr>
                                        <m:e>
                                          <m:r>
                                            <w:rPr>
                                              <w:rFonts w:ascii="Cambria Math" w:hAnsi="Cambria Math"/>
                                            </w:rPr>
                                            <m:t>α=</m:t>
                                          </m:r>
                                          <m:f>
                                            <m:fPr>
                                              <m:ctrlPr>
                                                <w:rPr>
                                                  <w:rFonts w:ascii="Cambria Math" w:hAnsi="Cambria Math"/>
                                                </w:rPr>
                                              </m:ctrlPr>
                                            </m:fPr>
                                            <m:num>
                                              <m:r>
                                                <w:rPr>
                                                  <w:rFonts w:ascii="Cambria Math" w:hAnsi="Cambria Math"/>
                                                </w:rPr>
                                                <m:t>6000</m:t>
                                              </m:r>
                                            </m:num>
                                            <m:den>
                                              <m:rad>
                                                <m:radPr>
                                                  <m:degHide m:val="1"/>
                                                  <m:ctrlPr>
                                                    <w:rPr>
                                                      <w:rFonts w:ascii="Cambria Math" w:hAnsi="Cambria Math"/>
                                                    </w:rPr>
                                                  </m:ctrlPr>
                                                </m:radPr>
                                                <m:deg/>
                                                <m:e>
                                                  <m:r>
                                                    <w:rPr>
                                                      <w:rFonts w:ascii="Cambria Math" w:hAnsi="Cambria Math"/>
                                                    </w:rPr>
                                                    <m:t>2</m:t>
                                                  </m:r>
                                                </m:e>
                                              </m:ra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mr>
                                      <m:mr>
                                        <m:e>
                                          <m:r>
                                            <w:rPr>
                                              <w:rFonts w:ascii="Cambria Math" w:hAnsi="Cambria Math"/>
                                            </w:rPr>
                                            <m:t>β=Q×</m:t>
                                          </m:r>
                                          <m:f>
                                            <m:fPr>
                                              <m:ctrlPr>
                                                <w:rPr>
                                                  <w:rFonts w:ascii="Cambria Math" w:hAnsi="Cambria Math"/>
                                                </w:rPr>
                                              </m:ctrlPr>
                                            </m:fPr>
                                            <m:num>
                                              <m:r>
                                                <w:rPr>
                                                  <w:rFonts w:ascii="Cambria Math" w:hAnsi="Cambria Math"/>
                                                </w:rPr>
                                                <m:t>D</m:t>
                                              </m:r>
                                            </m:num>
                                            <m:den>
                                              <m:r>
                                                <w:rPr>
                                                  <w:rFonts w:ascii="Cambria Math" w:hAnsi="Cambria Math"/>
                                                </w:rPr>
                                                <m:t>J</m:t>
                                              </m:r>
                                            </m:den>
                                          </m:f>
                                        </m:e>
                                      </m:mr>
                                    </m:m>
                                    <m:r>
                                      <w:rPr>
                                        <w:rFonts w:ascii="Cambria Math" w:hAnsi="Cambria Math"/>
                                      </w:rPr>
                                      <m:t xml:space="preserve"> </m:t>
                                    </m:r>
                                  </m:e>
                                </m:mr>
                              </m:m>
                            </m:e>
                          </m:mr>
                        </m:m>
                      </m:e>
                    </m:d>
                  </m:e>
                </m:mr>
              </m:m>
              <m:r>
                <w:rPr>
                  <w:rFonts w:ascii="Cambria Math" w:hAnsi="Cambria Math"/>
                </w:rPr>
                <m:t xml:space="preserve"> </m:t>
              </m:r>
            </m:oMath>
            <w:r>
              <w:t xml:space="preserve"> </w:t>
            </w:r>
          </w:p>
        </w:tc>
        <w:tc>
          <w:tcPr>
            <w:tcW w:w="337" w:type="pct"/>
            <w:vAlign w:val="center"/>
          </w:tcPr>
          <w:p w14:paraId="24E1FAFB" w14:textId="0C6F755B" w:rsidR="00B51FAC" w:rsidRPr="00DD53BC" w:rsidRDefault="00B51FAC" w:rsidP="00991CD9">
            <w:pPr>
              <w:pStyle w:val="banggiua"/>
            </w:pPr>
            <w:r w:rsidRPr="00DD53BC">
              <w:t>(</w:t>
            </w:r>
            <w:fldSimple w:instr=" SEQ Equation \* ARABIC ">
              <w:r w:rsidR="009203E2">
                <w:rPr>
                  <w:noProof/>
                </w:rPr>
                <w:t>15</w:t>
              </w:r>
            </w:fldSimple>
            <w:r w:rsidRPr="00DD53BC">
              <w:t>)</w:t>
            </w:r>
          </w:p>
        </w:tc>
      </w:tr>
    </w:tbl>
    <w:tbl>
      <w:tblPr>
        <w:tblStyle w:val="TableGrid"/>
        <w:tblW w:w="5000" w:type="pct"/>
        <w:tblLook w:val="04A0" w:firstRow="1" w:lastRow="0" w:firstColumn="1" w:lastColumn="0" w:noHBand="0" w:noVBand="1"/>
      </w:tblPr>
      <w:tblGrid>
        <w:gridCol w:w="9921"/>
      </w:tblGrid>
      <w:tr w:rsidR="00637C5A" w:rsidRPr="00DD53BC" w14:paraId="227CA2E0" w14:textId="77777777" w:rsidTr="00375FC7">
        <w:tc>
          <w:tcPr>
            <w:tcW w:w="5000" w:type="pct"/>
            <w:tcBorders>
              <w:top w:val="nil"/>
              <w:left w:val="nil"/>
              <w:bottom w:val="nil"/>
              <w:right w:val="nil"/>
            </w:tcBorders>
          </w:tcPr>
          <w:p w14:paraId="32E5CDFF" w14:textId="3BBD6E9F" w:rsidR="00637C5A" w:rsidRPr="00DD53BC" w:rsidRDefault="00637C5A" w:rsidP="00991CD9">
            <w:pPr>
              <w:pStyle w:val="banggiua"/>
            </w:pPr>
            <w:r w:rsidRPr="00DD53BC">
              <w:rPr>
                <w:noProof/>
              </w:rPr>
              <w:drawing>
                <wp:inline distT="0" distB="0" distL="0" distR="0" wp14:anchorId="228126F2" wp14:editId="4FBFD4E6">
                  <wp:extent cx="2088475" cy="1980000"/>
                  <wp:effectExtent l="0" t="0" r="0" b="0"/>
                  <wp:docPr id="25" name="Picture 25"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icon&#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175" r="21348"/>
                          <a:stretch/>
                        </pic:blipFill>
                        <pic:spPr bwMode="auto">
                          <a:xfrm>
                            <a:off x="0" y="0"/>
                            <a:ext cx="2088475" cy="1980000"/>
                          </a:xfrm>
                          <a:prstGeom prst="rect">
                            <a:avLst/>
                          </a:prstGeom>
                          <a:noFill/>
                          <a:ln>
                            <a:noFill/>
                          </a:ln>
                          <a:extLst>
                            <a:ext uri="{53640926-AAD7-44D8-BBD7-CCE9431645EC}">
                              <a14:shadowObscured xmlns:a14="http://schemas.microsoft.com/office/drawing/2010/main"/>
                            </a:ext>
                          </a:extLst>
                        </pic:spPr>
                      </pic:pic>
                    </a:graphicData>
                  </a:graphic>
                </wp:inline>
              </w:drawing>
            </w:r>
            <w:r w:rsidRPr="00DD53BC">
              <w:t xml:space="preserve">                                </w:t>
            </w:r>
          </w:p>
          <w:p w14:paraId="351C873B" w14:textId="24492B43" w:rsidR="00637C5A" w:rsidRPr="00DD53BC" w:rsidRDefault="00637C5A" w:rsidP="00375FC7">
            <w:pPr>
              <w:pStyle w:val="chuthichhinh"/>
            </w:pPr>
            <w:bookmarkStart w:id="37" w:name="_Ref107823606"/>
            <w:bookmarkStart w:id="38" w:name="_Ref175426266"/>
            <w:r w:rsidRPr="00DD53BC">
              <w:t>Structure of welded beam</w:t>
            </w:r>
            <w:bookmarkEnd w:id="37"/>
            <w:r>
              <w:t xml:space="preserve"> </w:t>
            </w:r>
            <w:r w:rsidRPr="00DD53BC">
              <w:fldChar w:fldCharType="begin"/>
            </w:r>
            <w:r w:rsidR="00A46551">
              <w:instrText xml:space="preserve"> ADDIN EN.CITE &lt;EndNote&gt;&lt;Cite&gt;&lt;Author&gt;Ray&lt;/Author&gt;&lt;Year&gt;2002&lt;/Year&gt;&lt;RecNum&gt;633&lt;/RecNum&gt;&lt;DisplayText&gt;[39]&lt;/DisplayText&gt;&lt;record&gt;&lt;rec-number&gt;633&lt;/rec-number&gt;&lt;foreign-keys&gt;&lt;key app="EN" db-id="9ftp5xrvm9ww2uevpt5xvwvyf9z5vxdtdf52" timestamp="1723807532"&gt;633&lt;/key&gt;&lt;/foreign-keys&gt;&lt;ref-type name="Journal Article"&gt;17&lt;/ref-type&gt;&lt;contributors&gt;&lt;authors&gt;&lt;author&gt;Ray, Tapabrata&lt;/author&gt;&lt;author&gt;Liew, K. M.&lt;/author&gt;&lt;/authors&gt;&lt;/contributors&gt;&lt;titles&gt;&lt;title&gt;A Swarm Metaphor for Multiobjective Design Optimization&lt;/title&gt;&lt;secondary-title&gt;Engineering Optimization&lt;/secondary-title&gt;&lt;/titles&gt;&lt;periodical&gt;&lt;full-title&gt;Engineering Optimization&lt;/full-title&gt;&lt;/periodical&gt;&lt;pages&gt;141-153&lt;/pages&gt;&lt;volume&gt;34&lt;/volume&gt;&lt;number&gt;2&lt;/number&gt;&lt;dates&gt;&lt;year&gt;2002&lt;/year&gt;&lt;pub-dates&gt;&lt;date&gt;2002/01/01&lt;/date&gt;&lt;/pub-dates&gt;&lt;/dates&gt;&lt;publisher&gt;Taylor &amp;amp; Francis&lt;/publisher&gt;&lt;isbn&gt;0305-215X&lt;/isbn&gt;&lt;urls&gt;&lt;related-urls&gt;&lt;url&gt;https://doi.org/10.1080/03052150210915&lt;/url&gt;&lt;/related-urls&gt;&lt;/urls&gt;&lt;electronic-resource-num&gt;10.1080/03052150210915&lt;/electronic-resource-num&gt;&lt;/record&gt;&lt;/Cite&gt;&lt;/EndNote&gt;</w:instrText>
            </w:r>
            <w:r w:rsidRPr="00DD53BC">
              <w:fldChar w:fldCharType="separate"/>
            </w:r>
            <w:r w:rsidR="00A46551">
              <w:rPr>
                <w:noProof/>
              </w:rPr>
              <w:t>[</w:t>
            </w:r>
            <w:hyperlink w:anchor="_ENREF_39" w:tooltip="Ray, 2002 #633" w:history="1">
              <w:r w:rsidR="00A46551">
                <w:rPr>
                  <w:noProof/>
                </w:rPr>
                <w:t>39</w:t>
              </w:r>
            </w:hyperlink>
            <w:r w:rsidR="00A46551">
              <w:rPr>
                <w:noProof/>
              </w:rPr>
              <w:t>]</w:t>
            </w:r>
            <w:r w:rsidRPr="00DD53BC">
              <w:fldChar w:fldCharType="end"/>
            </w:r>
            <w:r w:rsidRPr="00DD53BC">
              <w:t>.</w:t>
            </w:r>
            <w:bookmarkEnd w:id="38"/>
          </w:p>
        </w:tc>
      </w:tr>
    </w:tbl>
    <w:p w14:paraId="5E8ADF60" w14:textId="77777777" w:rsidR="008D4DA3" w:rsidRDefault="008D4DA3" w:rsidP="00A42AB1">
      <w:pPr>
        <w:pStyle w:val="muc2"/>
      </w:pPr>
      <w:r>
        <w:t>OSY test</w:t>
      </w:r>
    </w:p>
    <w:p w14:paraId="10A84244" w14:textId="15B4F5AE" w:rsidR="008D4DA3" w:rsidRDefault="008D4DA3" w:rsidP="008D4DA3">
      <w:pPr>
        <w:pStyle w:val="thuong"/>
      </w:pPr>
      <w:r w:rsidRPr="000240A5">
        <w:t xml:space="preserve">Osyczka and Kundu </w:t>
      </w:r>
      <w:r>
        <w:fldChar w:fldCharType="begin"/>
      </w:r>
      <w:r w:rsidR="00A46551">
        <w:instrText xml:space="preserve"> ADDIN EN.CITE &lt;EndNote&gt;&lt;Cite&gt;&lt;Author&gt;Osyczka&lt;/Author&gt;&lt;Year&gt;1995&lt;/Year&gt;&lt;RecNum&gt;632&lt;/RecNum&gt;&lt;DisplayText&gt;[40]&lt;/DisplayText&gt;&lt;record&gt;&lt;rec-number&gt;632&lt;/rec-number&gt;&lt;foreign-keys&gt;&lt;key app="EN" db-id="9ftp5xrvm9ww2uevpt5xvwvyf9z5vxdtdf52" timestamp="1723807472"&gt;632&lt;/key&gt;&lt;/foreign-keys&gt;&lt;ref-type name="Journal Article"&gt;17&lt;/ref-type&gt;&lt;contributors&gt;&lt;authors&gt;&lt;author&gt;Osyczka, A.&lt;/author&gt;&lt;author&gt;Kundu, S.&lt;/author&gt;&lt;/authors&gt;&lt;/contributors&gt;&lt;titles&gt;&lt;title&gt;A new method to solve generalized multicriteria optimization problems using the simple genetic algorithm&lt;/title&gt;&lt;secondary-title&gt;Structural optimization&lt;/secondary-title&gt;&lt;/titles&gt;&lt;periodical&gt;&lt;full-title&gt;Structural optimization&lt;/full-title&gt;&lt;/periodical&gt;&lt;pages&gt;94-99&lt;/pages&gt;&lt;volume&gt;10&lt;/volume&gt;&lt;number&gt;2&lt;/number&gt;&lt;dates&gt;&lt;year&gt;1995&lt;/year&gt;&lt;pub-dates&gt;&lt;date&gt;1995/10/01&lt;/date&gt;&lt;/pub-dates&gt;&lt;/dates&gt;&lt;isbn&gt;1615-1488&lt;/isbn&gt;&lt;urls&gt;&lt;related-urls&gt;&lt;url&gt;https://doi.org/10.1007/BF01743536&lt;/url&gt;&lt;/related-urls&gt;&lt;/urls&gt;&lt;electronic-resource-num&gt;10.1007/BF01743536&lt;/electronic-resource-num&gt;&lt;/record&gt;&lt;/Cite&gt;&lt;/EndNote&gt;</w:instrText>
      </w:r>
      <w:r>
        <w:fldChar w:fldCharType="separate"/>
      </w:r>
      <w:r w:rsidR="00A46551">
        <w:rPr>
          <w:noProof/>
        </w:rPr>
        <w:t>[</w:t>
      </w:r>
      <w:hyperlink w:anchor="_ENREF_40" w:tooltip="Osyczka, 1995 #632" w:history="1">
        <w:r w:rsidR="00A46551">
          <w:rPr>
            <w:noProof/>
          </w:rPr>
          <w:t>40</w:t>
        </w:r>
      </w:hyperlink>
      <w:r w:rsidR="00A46551">
        <w:rPr>
          <w:noProof/>
        </w:rPr>
        <w:t>]</w:t>
      </w:r>
      <w:r>
        <w:fldChar w:fldCharType="end"/>
      </w:r>
      <w:r w:rsidRPr="000240A5">
        <w:t xml:space="preserve"> proposed five distinct regions for the OSY test issue. There are also six constraints and six design variables to consider below:</w:t>
      </w:r>
    </w:p>
    <w:tbl>
      <w:tblPr>
        <w:tblW w:w="5000" w:type="pct"/>
        <w:tblLook w:val="04A0" w:firstRow="1" w:lastRow="0" w:firstColumn="1" w:lastColumn="0" w:noHBand="0" w:noVBand="1"/>
      </w:tblPr>
      <w:tblGrid>
        <w:gridCol w:w="9252"/>
        <w:gridCol w:w="669"/>
      </w:tblGrid>
      <w:tr w:rsidR="008D4DA3" w:rsidRPr="00DD53BC" w14:paraId="3AE0383E" w14:textId="77777777" w:rsidTr="000A602E">
        <w:tc>
          <w:tcPr>
            <w:tcW w:w="4663" w:type="pct"/>
            <w:vAlign w:val="center"/>
          </w:tcPr>
          <w:p w14:paraId="2202DCC2" w14:textId="77777777" w:rsidR="008D4DA3" w:rsidRPr="008C26AB" w:rsidRDefault="008D4DA3" w:rsidP="00991CD9">
            <w:pPr>
              <w:pStyle w:val="banggiua"/>
            </w:pPr>
            <w:r w:rsidRPr="008C26AB">
              <w:t>Minimise</w:t>
            </w:r>
            <w:r>
              <w:t xml:space="preserve"> </w:t>
            </w:r>
            <m:oMath>
              <m:func>
                <m:funcPr>
                  <m:ctrlPr>
                    <w:rPr>
                      <w:rFonts w:ascii="Cambria Math" w:hAnsi="Cambria Math"/>
                    </w:rPr>
                  </m:ctrlPr>
                </m:funcPr>
                <m:fNa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e>
                  </m:d>
                </m:fName>
                <m:e>
                  <m:r>
                    <w:rPr>
                      <w:rFonts w:ascii="Cambria Math" w:hAnsi="Cambria Math"/>
                    </w:rPr>
                    <m:t>=</m:t>
                  </m:r>
                  <m:d>
                    <m:dPr>
                      <m:begChr m:val="{"/>
                      <m:endChr m:val=""/>
                      <m:ctrlPr>
                        <w:rPr>
                          <w:rFonts w:ascii="Cambria Math" w:hAnsi="Cambria Math"/>
                        </w:rPr>
                      </m:ctrlPr>
                    </m:dPr>
                    <m:e>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6</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e>
                        </m:mr>
                        <m:mr>
                          <m:e>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=25</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-1</m:t>
                                    </m:r>
                                  </m:e>
                                </m:d>
                              </m:e>
                              <m:sup>
                                <m:r>
                                  <w:rPr>
                                    <w:rFonts w:ascii="Cambria Math" w:hAnsi="Cambria Math"/>
                                  </w:rPr>
                                  <m:t>2</m:t>
                                </m:r>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-4</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-1</m:t>
                                    </m:r>
                                  </m:e>
                                </m:d>
                              </m:e>
                              <m:sup>
                                <m:r>
                                  <w:rPr>
                                    <w:rFonts w:ascii="Cambria Math" w:hAnsi="Cambria Math"/>
                                  </w:rPr>
                                  <m:t>2</m:t>
                                </m:r>
                              </m:sup>
                            </m:sSup>
                          </m:e>
                        </m:mr>
                      </m:m>
                    </m:e>
                  </m:d>
                </m:e>
              </m:func>
            </m:oMath>
            <w:r w:rsidRPr="008C26AB">
              <w:t xml:space="preserve"> </w:t>
            </w:r>
          </w:p>
          <w:p w14:paraId="62DBBED7" w14:textId="77777777" w:rsidR="008D4DA3" w:rsidRPr="00D50EDE" w:rsidRDefault="008D4DA3" w:rsidP="00991CD9">
            <w:pPr>
              <w:pStyle w:val="banggiua"/>
            </w:pPr>
            <w:r>
              <w:t>Where</w:t>
            </w:r>
            <m:oMath>
              <m:r>
                <m:rPr>
                  <m:sty m:val="p"/>
                </m:rPr>
                <w:rPr>
                  <w:rFonts w:ascii="Cambria Math" w:hAnsi="Cambria Math"/>
                </w:rPr>
                <m:t xml:space="preserve"> </m:t>
              </m:r>
              <m:d>
                <m:dPr>
                  <m:begChr m:val="{"/>
                  <m:endChr m:val=""/>
                  <m:ctrlPr>
                    <w:rPr>
                      <w:rFonts w:ascii="Cambria Math" w:hAnsi="Cambria Math"/>
                    </w:rPr>
                  </m:ctrlPr>
                </m:dPr>
                <m:e>
                  <m:m>
                    <m:mPr>
                      <m:cGp m:val="8"/>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mr>
                    <m:mr>
                      <m:e>
                        <m:sSub>
                          <m:sSubPr>
                            <m:ctrlPr>
                              <w:rPr>
                                <w:rFonts w:ascii="Cambria Math" w:hAnsi="Cambria Math"/>
                              </w:rPr>
                            </m:ctrlPr>
                          </m:sSubPr>
                          <m:e>
                            <m:r>
                              <w:rPr>
                                <w:rFonts w:ascii="Cambria Math" w:hAnsi="Cambria Math"/>
                              </w:rPr>
                              <m:t>g</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-6</m:t>
                        </m:r>
                      </m:e>
                    </m:mr>
                    <m:mr>
                      <m:e>
                        <m:m>
                          <m:mPr>
                            <m:cGp m:val="8"/>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m:rPr>
                                      <m:sty m:val="p"/>
                                    </m:rPr>
                                    <w:rPr>
                                      <w:rFonts w:ascii="Cambria Math" w:hAnsi="Cambria Math"/>
                                    </w:rPr>
                                    <m:t>3</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-2</m:t>
                              </m:r>
                            </m:e>
                          </m:mr>
                          <m:mr>
                            <m:e>
                              <m:sSub>
                                <m:sSubPr>
                                  <m:ctrlPr>
                                    <w:rPr>
                                      <w:rFonts w:ascii="Cambria Math" w:hAnsi="Cambria Math"/>
                                    </w:rPr>
                                  </m:ctrlPr>
                                </m:sSubPr>
                                <m:e>
                                  <m:r>
                                    <w:rPr>
                                      <w:rFonts w:ascii="Cambria Math" w:hAnsi="Cambria Math"/>
                                    </w:rPr>
                                    <m:t>g</m:t>
                                  </m:r>
                                </m:e>
                                <m:sub>
                                  <m:r>
                                    <m:rPr>
                                      <m:sty m:val="p"/>
                                    </m:rPr>
                                    <w:rPr>
                                      <w:rFonts w:ascii="Cambria Math" w:hAnsi="Cambria Math"/>
                                    </w:rPr>
                                    <m:t>4</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3</m:t>
                                  </m:r>
                                  <m:r>
                                    <w:rPr>
                                      <w:rFonts w:ascii="Cambria Math" w:hAnsi="Cambria Math"/>
                                    </w:rPr>
                                    <m:t>x</m:t>
                                  </m:r>
                                </m:e>
                                <m:sub>
                                  <m:r>
                                    <m:rPr>
                                      <m:sty m:val="p"/>
                                    </m:rPr>
                                    <w:rPr>
                                      <w:rFonts w:ascii="Cambria Math" w:hAnsi="Cambria Math"/>
                                    </w:rPr>
                                    <m:t>2</m:t>
                                  </m:r>
                                </m:sub>
                              </m:sSub>
                              <m:r>
                                <m:rPr>
                                  <m:sty m:val="p"/>
                                </m:rPr>
                                <w:rPr>
                                  <w:rFonts w:ascii="Cambria Math" w:hAnsi="Cambria Math"/>
                                </w:rPr>
                                <m:t>-2</m:t>
                              </m:r>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g</m:t>
                                        </m:r>
                                      </m:e>
                                      <m:sub>
                                        <m:r>
                                          <m:rPr>
                                            <m:sty m:val="p"/>
                                          </m:rPr>
                                          <w:rPr>
                                            <w:rFonts w:ascii="Cambria Math" w:hAnsi="Cambria Math"/>
                                          </w:rPr>
                                          <m:t>5</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-3</m:t>
                                            </m:r>
                                          </m:e>
                                        </m:d>
                                      </m:e>
                                      <m:sup>
                                        <m:r>
                                          <m:rPr>
                                            <m:sty m:val="p"/>
                                          </m:rPr>
                                          <w:rPr>
                                            <w:rFonts w:ascii="Cambria Math" w:hAnsi="Cambria Math"/>
                                          </w:rPr>
                                          <m:t>2</m:t>
                                        </m:r>
                                      </m:sup>
                                    </m:sSup>
                                    <m:r>
                                      <m:rPr>
                                        <m:sty m:val="p"/>
                                      </m:rPr>
                                      <w:rPr>
                                        <w:rFonts w:ascii="Cambria Math" w:hAnsi="Cambria Math"/>
                                      </w:rPr>
                                      <m:t>-4</m:t>
                                    </m:r>
                                  </m:e>
                                </m:mr>
                                <m:mr>
                                  <m:e>
                                    <m:sSub>
                                      <m:sSubPr>
                                        <m:ctrlPr>
                                          <w:rPr>
                                            <w:rFonts w:ascii="Cambria Math" w:hAnsi="Cambria Math"/>
                                          </w:rPr>
                                        </m:ctrlPr>
                                      </m:sSubPr>
                                      <m:e>
                                        <m:r>
                                          <w:rPr>
                                            <w:rFonts w:ascii="Cambria Math" w:hAnsi="Cambria Math"/>
                                          </w:rPr>
                                          <m:t>g</m:t>
                                        </m:r>
                                      </m:e>
                                      <m:sub>
                                        <m:r>
                                          <m:rPr>
                                            <m:sty m:val="p"/>
                                          </m:rPr>
                                          <w:rPr>
                                            <w:rFonts w:ascii="Cambria Math" w:hAnsi="Cambria Math"/>
                                          </w:rPr>
                                          <m:t>6</m:t>
                                        </m:r>
                                      </m:sub>
                                    </m:sSub>
                                    <m:d>
                                      <m:dPr>
                                        <m:ctrlPr>
                                          <w:rPr>
                                            <w:rFonts w:ascii="Cambria Math" w:hAnsi="Cambria Math"/>
                                          </w:rPr>
                                        </m:ctrlPr>
                                      </m:dPr>
                                      <m:e>
                                        <m:r>
                                          <w:rPr>
                                            <w:rFonts w:ascii="Cambria Math" w:hAnsi="Cambria Math"/>
                                          </w:rPr>
                                          <m:t>x</m:t>
                                        </m:r>
                                      </m:e>
                                    </m:d>
                                    <m:r>
                                      <m:rPr>
                                        <m:sty m:val="p"/>
                                      </m:rPr>
                                      <w:rPr>
                                        <w:rFonts w:ascii="Cambria Math" w:hAnsi="Cambria Math"/>
                                      </w:rPr>
                                      <m:t>=4-</m:t>
                                    </m:r>
                                    <m:sSub>
                                      <m:sSubPr>
                                        <m:ctrlPr>
                                          <w:rPr>
                                            <w:rFonts w:ascii="Cambria Math" w:hAnsi="Cambria Math"/>
                                          </w:rPr>
                                        </m:ctrlPr>
                                      </m:sSubPr>
                                      <m:e>
                                        <m:r>
                                          <w:rPr>
                                            <w:rFonts w:ascii="Cambria Math" w:hAnsi="Cambria Math"/>
                                          </w:rPr>
                                          <m:t>x</m:t>
                                        </m:r>
                                      </m:e>
                                      <m:sub>
                                        <m:r>
                                          <m:rPr>
                                            <m:sty m:val="p"/>
                                          </m:rPr>
                                          <w:rPr>
                                            <w:rFonts w:ascii="Cambria Math" w:hAnsi="Cambria Math"/>
                                          </w:rPr>
                                          <m:t>6</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5</m:t>
                                                </m:r>
                                              </m:sub>
                                            </m:sSub>
                                            <m:r>
                                              <m:rPr>
                                                <m:sty m:val="p"/>
                                              </m:rPr>
                                              <w:rPr>
                                                <w:rFonts w:ascii="Cambria Math" w:hAnsi="Cambria Math"/>
                                              </w:rPr>
                                              <m:t>-3</m:t>
                                            </m:r>
                                          </m:e>
                                        </m:d>
                                      </m:e>
                                      <m:sup>
                                        <m:r>
                                          <m:rPr>
                                            <m:sty m:val="p"/>
                                          </m:rPr>
                                          <w:rPr>
                                            <w:rFonts w:ascii="Cambria Math" w:hAnsi="Cambria Math"/>
                                          </w:rPr>
                                          <m:t>3</m:t>
                                        </m:r>
                                      </m:sup>
                                    </m:sSup>
                                  </m:e>
                                </m:mr>
                              </m:m>
                            </m:e>
                          </m:mr>
                        </m:m>
                      </m:e>
                    </m:mr>
                  </m:m>
                </m:e>
              </m:d>
              <m:r>
                <m:rPr>
                  <m:sty m:val="p"/>
                </m:rPr>
                <w:rPr>
                  <w:rFonts w:ascii="Cambria Math" w:hAnsi="Cambria Math"/>
                </w:rPr>
                <m:t xml:space="preserve"> </m:t>
              </m:r>
            </m:oMath>
            <w:r>
              <w:t xml:space="preserve"> </w:t>
            </w:r>
          </w:p>
          <w:p w14:paraId="23351912" w14:textId="77777777" w:rsidR="008D4DA3" w:rsidRPr="00D50EDE" w:rsidRDefault="008D4DA3" w:rsidP="00991CD9">
            <w:pPr>
              <w:pStyle w:val="banggiua"/>
            </w:pPr>
            <w:r>
              <w:t>And</w:t>
            </w:r>
            <m:oMath>
              <m:r>
                <m:rPr>
                  <m:sty m:val="p"/>
                </m:rPr>
                <w:rPr>
                  <w:rFonts w:ascii="Cambria Math" w:hAnsi="Cambria Math"/>
                </w:rPr>
                <m:t xml:space="preserve"> </m:t>
              </m:r>
              <m:d>
                <m:dPr>
                  <m:begChr m:val="{"/>
                  <m:endChr m:val=""/>
                  <m:ctrlPr>
                    <w:rPr>
                      <w:rFonts w:ascii="Cambria Math" w:hAnsi="Cambria Math"/>
                    </w:rPr>
                  </m:ctrlPr>
                </m:dPr>
                <m:e>
                  <m:m>
                    <m:mPr>
                      <m:mcs>
                        <m:mc>
                          <m:mcPr>
                            <m:count m:val="1"/>
                            <m:mcJc m:val="left"/>
                          </m:mcPr>
                        </m:mc>
                      </m:mcs>
                      <m:ctrlPr>
                        <w:rPr>
                          <w:rFonts w:ascii="Cambria Math" w:hAnsi="Cambria Math"/>
                        </w:rPr>
                      </m:ctrlPr>
                    </m:mPr>
                    <m:mr>
                      <m:e>
                        <m:m>
                          <m:mPr>
                            <m:mcs>
                              <m:mc>
                                <m:mcPr>
                                  <m:count m:val="1"/>
                                  <m:mcJc m:val="left"/>
                                </m:mcPr>
                              </m:mc>
                            </m:mcs>
                            <m:ctrlPr>
                              <w:rPr>
                                <w:rFonts w:ascii="Cambria Math" w:hAnsi="Cambria Math"/>
                              </w:rPr>
                            </m:ctrlPr>
                          </m:mPr>
                          <m:mr>
                            <m:e>
                              <m:r>
                                <m:rPr>
                                  <m:sty m:val="p"/>
                                </m:rPr>
                                <w:rPr>
                                  <w:rFonts w:ascii="Cambria Math" w:hAnsi="Cambria Math"/>
                                </w:rPr>
                                <m:t>0≤</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≤10</m:t>
                              </m:r>
                            </m:e>
                          </m:mr>
                          <m:mr>
                            <m:e>
                              <m:r>
                                <m:rPr>
                                  <m:sty m:val="p"/>
                                </m:rPr>
                                <w:rPr>
                                  <w:rFonts w:ascii="Cambria Math" w:hAnsi="Cambria Math"/>
                                </w:rPr>
                                <m:t>0≤</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≤10</m:t>
                              </m:r>
                            </m:e>
                          </m:mr>
                          <m:mr>
                            <m:e>
                              <m:r>
                                <m:rPr>
                                  <m:sty m:val="p"/>
                                </m:rPr>
                                <w:rPr>
                                  <w:rFonts w:ascii="Cambria Math" w:hAnsi="Cambria Math"/>
                                </w:rPr>
                                <m:t>1≤</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≤5</m:t>
                              </m:r>
                            </m:e>
                          </m:mr>
                        </m:m>
                      </m:e>
                    </m:mr>
                    <m:mr>
                      <m:e>
                        <m:m>
                          <m:mPr>
                            <m:mcs>
                              <m:mc>
                                <m:mcPr>
                                  <m:count m:val="1"/>
                                  <m:mcJc m:val="left"/>
                                </m:mcPr>
                              </m:mc>
                            </m:mcs>
                            <m:ctrlPr>
                              <w:rPr>
                                <w:rFonts w:ascii="Cambria Math" w:hAnsi="Cambria Math"/>
                              </w:rPr>
                            </m:ctrlPr>
                          </m:mPr>
                          <m:mr>
                            <m:e>
                              <m:r>
                                <m:rPr>
                                  <m:sty m:val="p"/>
                                </m:rPr>
                                <w:rPr>
                                  <w:rFonts w:ascii="Cambria Math" w:hAnsi="Cambria Math"/>
                                </w:rPr>
                                <m:t>0≤</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r>
                                <m:rPr>
                                  <m:sty m:val="p"/>
                                </m:rPr>
                                <w:rPr>
                                  <w:rFonts w:ascii="Cambria Math" w:hAnsi="Cambria Math"/>
                                </w:rPr>
                                <m:t>≤6</m:t>
                              </m:r>
                            </m:e>
                          </m:mr>
                          <m:mr>
                            <m:e>
                              <m:r>
                                <m:rPr>
                                  <m:sty m:val="p"/>
                                </m:rPr>
                                <w:rPr>
                                  <w:rFonts w:ascii="Cambria Math" w:hAnsi="Cambria Math"/>
                                </w:rPr>
                                <m:t>1≤</m:t>
                              </m:r>
                              <m:sSub>
                                <m:sSubPr>
                                  <m:ctrlPr>
                                    <w:rPr>
                                      <w:rFonts w:ascii="Cambria Math" w:hAnsi="Cambria Math"/>
                                    </w:rPr>
                                  </m:ctrlPr>
                                </m:sSubPr>
                                <m:e>
                                  <m:r>
                                    <w:rPr>
                                      <w:rFonts w:ascii="Cambria Math" w:hAnsi="Cambria Math"/>
                                    </w:rPr>
                                    <m:t>x</m:t>
                                  </m:r>
                                </m:e>
                                <m:sub>
                                  <m:r>
                                    <m:rPr>
                                      <m:sty m:val="p"/>
                                    </m:rPr>
                                    <w:rPr>
                                      <w:rFonts w:ascii="Cambria Math" w:hAnsi="Cambria Math"/>
                                    </w:rPr>
                                    <m:t>5</m:t>
                                  </m:r>
                                </m:sub>
                              </m:sSub>
                              <m:r>
                                <m:rPr>
                                  <m:sty m:val="p"/>
                                </m:rPr>
                                <w:rPr>
                                  <w:rFonts w:ascii="Cambria Math" w:hAnsi="Cambria Math"/>
                                </w:rPr>
                                <m:t>≤5</m:t>
                              </m:r>
                            </m:e>
                          </m:mr>
                          <m:mr>
                            <m:e>
                              <m:r>
                                <m:rPr>
                                  <m:sty m:val="p"/>
                                </m:rPr>
                                <w:rPr>
                                  <w:rFonts w:ascii="Cambria Math" w:hAnsi="Cambria Math"/>
                                </w:rPr>
                                <m:t>0≤</m:t>
                              </m:r>
                              <m:sSub>
                                <m:sSubPr>
                                  <m:ctrlPr>
                                    <w:rPr>
                                      <w:rFonts w:ascii="Cambria Math" w:hAnsi="Cambria Math"/>
                                    </w:rPr>
                                  </m:ctrlPr>
                                </m:sSubPr>
                                <m:e>
                                  <m:r>
                                    <w:rPr>
                                      <w:rFonts w:ascii="Cambria Math" w:hAnsi="Cambria Math"/>
                                    </w:rPr>
                                    <m:t>x</m:t>
                                  </m:r>
                                </m:e>
                                <m:sub>
                                  <m:r>
                                    <m:rPr>
                                      <m:sty m:val="p"/>
                                    </m:rPr>
                                    <w:rPr>
                                      <w:rFonts w:ascii="Cambria Math" w:hAnsi="Cambria Math"/>
                                    </w:rPr>
                                    <m:t>6</m:t>
                                  </m:r>
                                </m:sub>
                              </m:sSub>
                              <m:r>
                                <m:rPr>
                                  <m:sty m:val="p"/>
                                </m:rPr>
                                <w:rPr>
                                  <w:rFonts w:ascii="Cambria Math" w:hAnsi="Cambria Math"/>
                                </w:rPr>
                                <m:t>≤10</m:t>
                              </m:r>
                            </m:e>
                          </m:mr>
                        </m:m>
                      </m:e>
                    </m:mr>
                  </m:m>
                </m:e>
              </m:d>
            </m:oMath>
            <w:r>
              <w:t xml:space="preserve"> </w:t>
            </w:r>
          </w:p>
        </w:tc>
        <w:tc>
          <w:tcPr>
            <w:tcW w:w="337" w:type="pct"/>
            <w:vAlign w:val="center"/>
          </w:tcPr>
          <w:p w14:paraId="470F8EA5" w14:textId="4C017FEC" w:rsidR="008D4DA3" w:rsidRPr="00DD53BC" w:rsidRDefault="008D4DA3" w:rsidP="00991CD9">
            <w:pPr>
              <w:pStyle w:val="banggiua"/>
            </w:pPr>
            <w:r w:rsidRPr="00DD53BC">
              <w:t>(</w:t>
            </w:r>
            <w:fldSimple w:instr=" SEQ Equation \* ARABIC ">
              <w:r w:rsidR="009203E2">
                <w:rPr>
                  <w:noProof/>
                </w:rPr>
                <w:t>16</w:t>
              </w:r>
            </w:fldSimple>
            <w:r w:rsidRPr="00DD53BC">
              <w:t>)</w:t>
            </w:r>
          </w:p>
        </w:tc>
      </w:tr>
    </w:tbl>
    <w:p w14:paraId="6117A0FB" w14:textId="7C8C6D44" w:rsidR="00E9742C" w:rsidRDefault="003A2308" w:rsidP="00202C7B">
      <w:pPr>
        <w:pStyle w:val="muc"/>
      </w:pPr>
      <w:bookmarkStart w:id="39" w:name="_Ref104468270"/>
      <w:bookmarkEnd w:id="31"/>
      <w:r>
        <w:t>Evaluations</w:t>
      </w:r>
      <w:r w:rsidR="000C067A" w:rsidRPr="00DD53BC">
        <w:t xml:space="preserve"> and Discussions</w:t>
      </w:r>
      <w:bookmarkEnd w:id="39"/>
    </w:p>
    <w:p w14:paraId="097B48F1" w14:textId="21ECB1CC" w:rsidR="00A10B30" w:rsidRDefault="006B6A32" w:rsidP="00B24981">
      <w:pPr>
        <w:pStyle w:val="thuong"/>
      </w:pPr>
      <w:r w:rsidRPr="006B6A32">
        <w:t xml:space="preserve">To rigorously evaluate the effectiveness of the proposed MOFDA algorithm, this study conducts a comprehensive performance comparison across </w:t>
      </w:r>
      <w:r w:rsidR="00581EFC">
        <w:t>41</w:t>
      </w:r>
      <w:r w:rsidRPr="006B6A32">
        <w:t xml:space="preserve"> distinct benchmark problems, utilizing three widely accepted performance indicators. These evaluations benchmark MOFDA against four prominent multi-objective optimization (MOO) algorithms: MOMVO, MSSA, MOMSA, and MOGNDO.</w:t>
      </w:r>
      <w:r w:rsidR="00D661CE">
        <w:t xml:space="preserve"> </w:t>
      </w:r>
      <w:r w:rsidR="00A10B30" w:rsidRPr="00A10B30">
        <w:t xml:space="preserve">The first comparator, MOMVO </w:t>
      </w:r>
      <w:r w:rsidR="00A10B30">
        <w:fldChar w:fldCharType="begin"/>
      </w:r>
      <w:r w:rsidR="00A10B30">
        <w:instrText xml:space="preserve"> ADDIN EN.CITE &lt;EndNote&gt;&lt;Cite&gt;&lt;Author&gt;Mirjalili&lt;/Author&gt;&lt;Year&gt;2017&lt;/Year&gt;&lt;RecNum&gt;624&lt;/RecNum&gt;&lt;DisplayText&gt;[7]&lt;/DisplayText&gt;&lt;record&gt;&lt;rec-number&gt;624&lt;/rec-number&gt;&lt;foreign-keys&gt;&lt;key app="EN" db-id="9ftp5xrvm9ww2uevpt5xvwvyf9z5vxdtdf52" timestamp="1723783184"&gt;624&lt;/key&gt;&lt;/foreign-keys&gt;&lt;ref-type name="Journal Article"&gt;17&lt;/ref-type&gt;&lt;contributors&gt;&lt;authors&gt;&lt;author&gt;Mirjalili, Seyedali&lt;/author&gt;&lt;author&gt;Jangir, Pradeep&lt;/author&gt;&lt;author&gt;Mirjalili, Seyedeh Zahra&lt;/author&gt;&lt;author&gt;Saremi, Shahrzad&lt;/author&gt;&lt;author&gt;Trivedi, Indrajit N.&lt;/author&gt;&lt;/authors&gt;&lt;/contributors&gt;&lt;titles&gt;&lt;title&gt;Optimization of problems with multiple objectives using the multi-verse optimization algorithm&lt;/title&gt;&lt;secondary-title&gt;Knowledge-Based Systems&lt;/secondary-title&gt;&lt;/titles&gt;&lt;periodical&gt;&lt;full-title&gt;Knowledge-Based Systems&lt;/full-title&gt;&lt;/periodical&gt;&lt;pages&gt;50-71&lt;/pages&gt;&lt;volume&gt;134&lt;/volume&gt;&lt;keywords&gt;&lt;keyword&gt;Multi-objective optimization&lt;/keyword&gt;&lt;keyword&gt;Algorithm&lt;/keyword&gt;&lt;keyword&gt;Benchmark&lt;/keyword&gt;&lt;keyword&gt;Heuristic algorithm&lt;/keyword&gt;&lt;keyword&gt;Particle swarm optimization&lt;/keyword&gt;&lt;keyword&gt;Genetic algorithm&lt;/keyword&gt;&lt;keyword&gt;Optimization&lt;/keyword&gt;&lt;/keywords&gt;&lt;dates&gt;&lt;year&gt;2017&lt;/year&gt;&lt;pub-dates&gt;&lt;date&gt;2017/10/15/&lt;/date&gt;&lt;/pub-dates&gt;&lt;/dates&gt;&lt;isbn&gt;0950-7051&lt;/isbn&gt;&lt;urls&gt;&lt;related-urls&gt;&lt;url&gt;https://www.sciencedirect.com/science/article/pii/S0950705117303404&lt;/url&gt;&lt;/related-urls&gt;&lt;/urls&gt;&lt;electronic-resource-num&gt;https://doi.org/10.1016/j.knosys.2017.07.018&lt;/electronic-resource-num&gt;&lt;/record&gt;&lt;/Cite&gt;&lt;/EndNote&gt;</w:instrText>
      </w:r>
      <w:r w:rsidR="00A10B30">
        <w:fldChar w:fldCharType="separate"/>
      </w:r>
      <w:r w:rsidR="00A10B30">
        <w:rPr>
          <w:noProof/>
        </w:rPr>
        <w:t>[</w:t>
      </w:r>
      <w:hyperlink w:anchor="_ENREF_7" w:tooltip="Mirjalili, 2017 #624" w:history="1">
        <w:r w:rsidR="00A46551">
          <w:rPr>
            <w:noProof/>
          </w:rPr>
          <w:t>7</w:t>
        </w:r>
      </w:hyperlink>
      <w:r w:rsidR="00A10B30">
        <w:rPr>
          <w:noProof/>
        </w:rPr>
        <w:t>]</w:t>
      </w:r>
      <w:r w:rsidR="00A10B30">
        <w:fldChar w:fldCharType="end"/>
      </w:r>
      <w:r w:rsidR="00A10B30" w:rsidRPr="00A10B30">
        <w:t xml:space="preserve">, is a well-established optimizer inspired by multiverse theory. </w:t>
      </w:r>
      <w:r w:rsidR="00C733D2">
        <w:t>MOMVO enhances convergence and solution diversity by simulating parallel universes</w:t>
      </w:r>
      <w:r w:rsidR="00A10B30" w:rsidRPr="00A10B30">
        <w:t xml:space="preserve">, enabling robust exploration of complex landscapes. The second method, MSSA </w:t>
      </w:r>
      <w:r w:rsidR="00A10B30">
        <w:fldChar w:fldCharType="begin"/>
      </w:r>
      <w:r w:rsidR="00A10B30">
        <w:instrText xml:space="preserve"> ADDIN EN.CITE &lt;EndNote&gt;&lt;Cite&gt;&lt;Author&gt;Mirjalili&lt;/Author&gt;&lt;Year&gt;2017&lt;/Year&gt;&lt;RecNum&gt;647&lt;/RecNum&gt;&lt;DisplayText&gt;[12]&lt;/DisplayText&gt;&lt;record&gt;&lt;rec-number&gt;647&lt;/rec-number&gt;&lt;foreign-keys&gt;&lt;key app="EN" db-id="9ftp5xrvm9ww2uevpt5xvwvyf9z5vxdtdf52" timestamp="1724239407"&gt;647&lt;/key&gt;&lt;/foreign-keys&gt;&lt;ref-type name="Journal Article"&gt;17&lt;/ref-type&gt;&lt;contributors&gt;&lt;authors&gt;&lt;author&gt;Mirjalili, Seyedali&lt;/author&gt;&lt;author&gt;Gandomi, Amir H.&lt;/author&gt;&lt;author&gt;Mirjalili, Seyedeh Zahra&lt;/author&gt;&lt;author&gt;Saremi, Shahrzad&lt;/author&gt;&lt;author&gt;Faris, Hossam&lt;/author&gt;&lt;author&gt;Mirjalili, Seyed Mohammad&lt;/author&gt;&lt;/authors&gt;&lt;/contributors&gt;&lt;titles&gt;&lt;title&gt;Salp Swarm Algorithm: A bio-inspired optimizer for engineering design problems&lt;/title&gt;&lt;secondary-title&gt;Advances in Engineering Software&lt;/secondary-title&gt;&lt;/titles&gt;&lt;periodical&gt;&lt;full-title&gt;Advances in Engineering Software&lt;/full-title&gt;&lt;/periodical&gt;&lt;pages&gt;163-191&lt;/pages&gt;&lt;volume&gt;114&lt;/volume&gt;&lt;keywords&gt;&lt;keyword&gt;Particle swarm optimization&lt;/keyword&gt;&lt;keyword&gt;Multi-objective optimization&lt;/keyword&gt;&lt;keyword&gt;Genetic algorithm&lt;/keyword&gt;&lt;keyword&gt;Heuristic algorithm&lt;/keyword&gt;&lt;keyword&gt;Algorithm&lt;/keyword&gt;&lt;keyword&gt;Benchmark&lt;/keyword&gt;&lt;/keywords&gt;&lt;dates&gt;&lt;year&gt;2017&lt;/year&gt;&lt;pub-dates&gt;&lt;date&gt;2017/12/01/&lt;/date&gt;&lt;/pub-dates&gt;&lt;/dates&gt;&lt;isbn&gt;0965-9978&lt;/isbn&gt;&lt;urls&gt;&lt;related-urls&gt;&lt;url&gt;https://www.sciencedirect.com/science/article/pii/S0965997816307736&lt;/url&gt;&lt;/related-urls&gt;&lt;/urls&gt;&lt;electronic-resource-num&gt;https://doi.org/10.1016/j.advengsoft.2017.07.002&lt;/electronic-resource-num&gt;&lt;/record&gt;&lt;/Cite&gt;&lt;/EndNote&gt;</w:instrText>
      </w:r>
      <w:r w:rsidR="00A10B30">
        <w:fldChar w:fldCharType="separate"/>
      </w:r>
      <w:r w:rsidR="00A10B30">
        <w:rPr>
          <w:noProof/>
        </w:rPr>
        <w:t>[</w:t>
      </w:r>
      <w:hyperlink w:anchor="_ENREF_12" w:tooltip="Mirjalili, 2017 #647" w:history="1">
        <w:r w:rsidR="00A46551">
          <w:rPr>
            <w:noProof/>
          </w:rPr>
          <w:t>12</w:t>
        </w:r>
      </w:hyperlink>
      <w:r w:rsidR="00A10B30">
        <w:rPr>
          <w:noProof/>
        </w:rPr>
        <w:t>]</w:t>
      </w:r>
      <w:r w:rsidR="00A10B30">
        <w:fldChar w:fldCharType="end"/>
      </w:r>
      <w:r w:rsidR="00A10B30" w:rsidRPr="00A10B30">
        <w:t xml:space="preserve">, mimics the collective foraging behavior of marine organisms. Through virtual "slaps" that steer agents in the decision space, MSSA facilitates adaptive navigation toward the Pareto front. MOMSA </w:t>
      </w:r>
      <w:r w:rsidR="00A10B30" w:rsidRPr="00632C30">
        <w:fldChar w:fldCharType="begin"/>
      </w:r>
      <w:r w:rsidR="00A10B30" w:rsidRPr="00632C30">
        <w:instrText xml:space="preserve"> ADDIN EN.CITE &lt;EndNote&gt;&lt;Cite&gt;&lt;Author&gt;Jameel&lt;/Author&gt;&lt;Year&gt;2024&lt;/Year&gt;&lt;RecNum&gt;638&lt;/RecNum&gt;&lt;DisplayText&gt;[3]&lt;/DisplayText&gt;&lt;record&gt;&lt;rec-number&gt;638&lt;/rec-number&gt;&lt;foreign-keys&gt;&lt;key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00A10B30" w:rsidRPr="00632C30">
        <w:fldChar w:fldCharType="separate"/>
      </w:r>
      <w:r w:rsidR="00A10B30" w:rsidRPr="00632C30">
        <w:rPr>
          <w:noProof/>
        </w:rPr>
        <w:t>[</w:t>
      </w:r>
      <w:hyperlink w:anchor="_ENREF_3" w:tooltip="Jameel, 2024 #638" w:history="1">
        <w:r w:rsidR="00A46551" w:rsidRPr="00632C30">
          <w:rPr>
            <w:noProof/>
          </w:rPr>
          <w:t>3</w:t>
        </w:r>
      </w:hyperlink>
      <w:r w:rsidR="00A10B30" w:rsidRPr="00632C30">
        <w:rPr>
          <w:noProof/>
        </w:rPr>
        <w:t>]</w:t>
      </w:r>
      <w:r w:rsidR="00A10B30" w:rsidRPr="00632C30">
        <w:fldChar w:fldCharType="end"/>
      </w:r>
      <w:r w:rsidR="00A10B30" w:rsidRPr="00A10B30">
        <w:t xml:space="preserve">, the third method, is inspired by the aggressive hunting and cannibalistic strategies of praying mantises. It integrates these biologically inspired mechanisms into its exploration-exploitation balance. Lastly, MOGNDO </w:t>
      </w:r>
      <w:r w:rsidR="00A10B30">
        <w:fldChar w:fldCharType="begin"/>
      </w:r>
      <w:r w:rsidR="00A10B30">
        <w:instrText xml:space="preserve"> ADDIN EN.CITE &lt;EndNote&gt;&lt;Cite&gt;&lt;Author&gt;Khodadadi&lt;/Author&gt;&lt;Year&gt;2024&lt;/Year&gt;&lt;RecNum&gt;627&lt;/RecNum&gt;&lt;DisplayText&gt;[4]&lt;/DisplayText&gt;&lt;record&gt;&lt;rec-number&gt;627&lt;/rec-number&gt;&lt;foreign-keys&gt;&lt;key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Weiguo&lt;/author&gt;&lt;author&gt;Gharehchopogh, Farhad Soleimanian&lt;/author&gt;&lt;author&gt;Mirjalili,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A10B30">
        <w:fldChar w:fldCharType="separate"/>
      </w:r>
      <w:r w:rsidR="00A10B30">
        <w:rPr>
          <w:noProof/>
        </w:rPr>
        <w:t>[</w:t>
      </w:r>
      <w:hyperlink w:anchor="_ENREF_4" w:tooltip="Khodadadi, 2024 #627" w:history="1">
        <w:r w:rsidR="00A46551">
          <w:rPr>
            <w:noProof/>
          </w:rPr>
          <w:t>4</w:t>
        </w:r>
      </w:hyperlink>
      <w:r w:rsidR="00A10B30">
        <w:rPr>
          <w:noProof/>
        </w:rPr>
        <w:t>]</w:t>
      </w:r>
      <w:r w:rsidR="00A10B30">
        <w:fldChar w:fldCharType="end"/>
      </w:r>
      <w:r w:rsidR="00A10B30" w:rsidRPr="00A10B30">
        <w:t xml:space="preserve"> extends the GNDO framework by incorporating a two-phase search strategy—exploitation guided by probabilistic modeling around elite agents, and exploration through random trio-based perturbation</w:t>
      </w:r>
      <w:r w:rsidR="00A10B30">
        <w:t>.</w:t>
      </w:r>
    </w:p>
    <w:p w14:paraId="36287B97" w14:textId="6CB10BB2" w:rsidR="003C128B" w:rsidRPr="00D661CE" w:rsidRDefault="00326555" w:rsidP="003C128B">
      <w:pPr>
        <w:pStyle w:val="thuong"/>
        <w:rPr>
          <w:color w:val="2E74B5" w:themeColor="accent1" w:themeShade="BF"/>
        </w:rPr>
      </w:pPr>
      <w:r>
        <w:rPr>
          <w:color w:val="2E74B5" w:themeColor="accent1" w:themeShade="BF"/>
        </w:rPr>
        <w:t>All algorithms were evaluated under identical experimental conditions to ensure fair and reproducible comparison</w:t>
      </w:r>
      <w:r w:rsidR="003C128B" w:rsidRPr="00D661CE">
        <w:rPr>
          <w:color w:val="2E74B5" w:themeColor="accent1" w:themeShade="BF"/>
        </w:rPr>
        <w:t>. Each was initialized with a population size of 100, and the external archive (repository) was capped at 200 solutions. An adaptive grid with a fixed resolution of 10 divisions was used across all methods to maintain diversity. Every algorithm was executed over 500 iterations, repeated for 30 independent runs to obtain statistically robust results.</w:t>
      </w:r>
    </w:p>
    <w:p w14:paraId="562A2413" w14:textId="5AE6B2B6" w:rsidR="00F84414" w:rsidRPr="00D661CE" w:rsidRDefault="00F84414" w:rsidP="00F84414">
      <w:pPr>
        <w:pStyle w:val="thuong"/>
        <w:rPr>
          <w:color w:val="2E74B5" w:themeColor="accent1" w:themeShade="BF"/>
        </w:rPr>
      </w:pPr>
      <w:r w:rsidRPr="00D661CE">
        <w:rPr>
          <w:color w:val="2E74B5" w:themeColor="accent1" w:themeShade="BF"/>
        </w:rPr>
        <w:t xml:space="preserve">As Derrac et al. </w:t>
      </w:r>
      <w:r w:rsidRPr="00D661CE">
        <w:rPr>
          <w:color w:val="2E74B5" w:themeColor="accent1" w:themeShade="BF"/>
        </w:rPr>
        <w:fldChar w:fldCharType="begin"/>
      </w:r>
      <w:r w:rsidR="00A46551">
        <w:rPr>
          <w:color w:val="2E74B5" w:themeColor="accent1" w:themeShade="BF"/>
        </w:rPr>
        <w:instrText xml:space="preserve"> ADDIN EN.CITE &lt;EndNote&gt;&lt;Cite&gt;&lt;Author&gt;Derrac&lt;/Author&gt;&lt;Year&gt;2011&lt;/Year&gt;&lt;RecNum&gt;540&lt;/RecNum&gt;&lt;DisplayText&gt;[41]&lt;/DisplayText&gt;&lt;record&gt;&lt;rec-number&gt;540&lt;/rec-number&gt;&lt;foreign-keys&gt;&lt;key app="EN" db-id="9ftp5xrvm9ww2uevpt5xvwvyf9z5vxdtdf52" timestamp="0"&gt;540&lt;/key&gt;&lt;/foreign-keys&gt;&lt;ref-type name="Journal Article"&gt;17&lt;/ref-type&gt;&lt;contributors&gt;&lt;authors&gt;&lt;author&gt;Derrac, Joaquín&lt;/author&gt;&lt;author&gt;García, Salvador&lt;/author&gt;&lt;author&gt;Molina, Daniel&lt;/author&gt;&lt;author&gt;Herrera, Francisco&lt;/author&gt;&lt;/authors&gt;&lt;/contributors&gt;&lt;titles&gt;&lt;title&gt;A practical tutorial on the use of nonparametric statistical tests as a methodology for comparing evolutionary and swarm intelligence algorithms&lt;/title&gt;&lt;secondary-title&gt;Swarm and Evolutionary Computation&lt;/secondary-title&gt;&lt;/titles&gt;&lt;pages&gt;3-18&lt;/pages&gt;&lt;volume&gt;1&lt;/volume&gt;&lt;number&gt;1&lt;/number&gt;&lt;dates&gt;&lt;year&gt;2011&lt;/year&gt;&lt;/dates&gt;&lt;isbn&gt;2210-6502&lt;/isbn&gt;&lt;urls&gt;&lt;/urls&gt;&lt;/record&gt;&lt;/Cite&gt;&lt;/EndNote&gt;</w:instrText>
      </w:r>
      <w:r w:rsidRPr="00D661CE">
        <w:rPr>
          <w:color w:val="2E74B5" w:themeColor="accent1" w:themeShade="BF"/>
        </w:rPr>
        <w:fldChar w:fldCharType="separate"/>
      </w:r>
      <w:r w:rsidR="00A46551">
        <w:rPr>
          <w:noProof/>
          <w:color w:val="2E74B5" w:themeColor="accent1" w:themeShade="BF"/>
        </w:rPr>
        <w:t>[</w:t>
      </w:r>
      <w:hyperlink w:anchor="_ENREF_41" w:tooltip="Derrac, 2011 #540" w:history="1">
        <w:r w:rsidR="00A46551">
          <w:rPr>
            <w:noProof/>
            <w:color w:val="2E74B5" w:themeColor="accent1" w:themeShade="BF"/>
          </w:rPr>
          <w:t>41</w:t>
        </w:r>
      </w:hyperlink>
      <w:r w:rsidR="00A46551">
        <w:rPr>
          <w:noProof/>
          <w:color w:val="2E74B5" w:themeColor="accent1" w:themeShade="BF"/>
        </w:rPr>
        <w:t>]</w:t>
      </w:r>
      <w:r w:rsidRPr="00D661CE">
        <w:rPr>
          <w:color w:val="2E74B5" w:themeColor="accent1" w:themeShade="BF"/>
        </w:rPr>
        <w:fldChar w:fldCharType="end"/>
      </w:r>
      <w:r w:rsidR="00326555">
        <w:rPr>
          <w:color w:val="2E74B5" w:themeColor="accent1" w:themeShade="BF"/>
        </w:rPr>
        <w:t xml:space="preserve"> </w:t>
      </w:r>
      <w:r w:rsidR="00326555" w:rsidRPr="00D661CE">
        <w:rPr>
          <w:color w:val="2E74B5" w:themeColor="accent1" w:themeShade="BF"/>
        </w:rPr>
        <w:t>recommend</w:t>
      </w:r>
      <w:r w:rsidR="00326555">
        <w:rPr>
          <w:color w:val="2E74B5" w:themeColor="accent1" w:themeShade="BF"/>
        </w:rPr>
        <w:t>ed</w:t>
      </w:r>
      <w:r w:rsidRPr="00D661CE">
        <w:rPr>
          <w:color w:val="2E74B5" w:themeColor="accent1" w:themeShade="BF"/>
        </w:rPr>
        <w:t xml:space="preserve">, this study goes beyond reporting </w:t>
      </w:r>
      <w:r w:rsidR="000749EE" w:rsidRPr="00D661CE">
        <w:rPr>
          <w:color w:val="2E74B5" w:themeColor="accent1" w:themeShade="BF"/>
        </w:rPr>
        <w:t>M</w:t>
      </w:r>
      <w:r w:rsidRPr="00D661CE">
        <w:rPr>
          <w:color w:val="2E74B5" w:themeColor="accent1" w:themeShade="BF"/>
        </w:rPr>
        <w:t xml:space="preserve">ean and </w:t>
      </w:r>
      <w:r w:rsidR="000749EE" w:rsidRPr="00D661CE">
        <w:rPr>
          <w:color w:val="2E74B5" w:themeColor="accent1" w:themeShade="BF"/>
        </w:rPr>
        <w:t>S</w:t>
      </w:r>
      <w:r w:rsidRPr="00D661CE">
        <w:rPr>
          <w:color w:val="2E74B5" w:themeColor="accent1" w:themeShade="BF"/>
        </w:rPr>
        <w:t xml:space="preserve">tandard </w:t>
      </w:r>
      <w:r w:rsidR="000749EE" w:rsidRPr="00D661CE">
        <w:rPr>
          <w:color w:val="2E74B5" w:themeColor="accent1" w:themeShade="BF"/>
        </w:rPr>
        <w:t>D</w:t>
      </w:r>
      <w:r w:rsidRPr="00D661CE">
        <w:rPr>
          <w:color w:val="2E74B5" w:themeColor="accent1" w:themeShade="BF"/>
        </w:rPr>
        <w:t>eviation values. It adopts five statistical keys (SKs) for a more complete performance portrait:</w:t>
      </w:r>
    </w:p>
    <w:p w14:paraId="29B6C9D1" w14:textId="3A347A23" w:rsidR="00F84414" w:rsidRPr="00D661CE" w:rsidRDefault="00A109FF" w:rsidP="00A109FF">
      <w:pPr>
        <w:pStyle w:val="thuong"/>
        <w:rPr>
          <w:color w:val="2E74B5" w:themeColor="accent1" w:themeShade="BF"/>
        </w:rPr>
      </w:pPr>
      <w:r w:rsidRPr="00D661CE">
        <w:rPr>
          <w:color w:val="2E74B5" w:themeColor="accent1" w:themeShade="BF"/>
        </w:rPr>
        <w:t>(1)</w:t>
      </w:r>
      <w:r w:rsidRPr="00D661CE">
        <w:rPr>
          <w:rStyle w:val="FootnoteReference"/>
          <w:color w:val="2E74B5" w:themeColor="accent1" w:themeShade="BF"/>
        </w:rPr>
        <w:footnoteReference w:id="2"/>
      </w:r>
      <w:r w:rsidRPr="00D661CE">
        <w:rPr>
          <w:color w:val="2E74B5" w:themeColor="accent1" w:themeShade="BF"/>
        </w:rPr>
        <w:t xml:space="preserve"> </w:t>
      </w:r>
      <w:r w:rsidR="00F84414" w:rsidRPr="00D661CE">
        <w:rPr>
          <w:color w:val="2E74B5" w:themeColor="accent1" w:themeShade="BF"/>
        </w:rPr>
        <w:t>Best – the most optimal result achieved across all runs.</w:t>
      </w:r>
    </w:p>
    <w:p w14:paraId="64691364" w14:textId="0EC1322E" w:rsidR="00F84414" w:rsidRPr="00D661CE" w:rsidRDefault="00A109FF" w:rsidP="00A109FF">
      <w:pPr>
        <w:pStyle w:val="thuong"/>
        <w:rPr>
          <w:color w:val="2E74B5" w:themeColor="accent1" w:themeShade="BF"/>
        </w:rPr>
      </w:pPr>
      <w:r w:rsidRPr="00D661CE">
        <w:rPr>
          <w:color w:val="2E74B5" w:themeColor="accent1" w:themeShade="BF"/>
        </w:rPr>
        <w:t xml:space="preserve">(2) </w:t>
      </w:r>
      <w:r w:rsidR="00F84414" w:rsidRPr="00D661CE">
        <w:rPr>
          <w:color w:val="2E74B5" w:themeColor="accent1" w:themeShade="BF"/>
        </w:rPr>
        <w:t>Worst – the least favorable result observed.</w:t>
      </w:r>
    </w:p>
    <w:p w14:paraId="2E19D392" w14:textId="1B62D93B" w:rsidR="00F84414" w:rsidRPr="00D661CE" w:rsidRDefault="00A109FF" w:rsidP="00A109FF">
      <w:pPr>
        <w:pStyle w:val="thuong"/>
        <w:rPr>
          <w:color w:val="2E74B5" w:themeColor="accent1" w:themeShade="BF"/>
        </w:rPr>
      </w:pPr>
      <w:r w:rsidRPr="00D661CE">
        <w:rPr>
          <w:color w:val="2E74B5" w:themeColor="accent1" w:themeShade="BF"/>
        </w:rPr>
        <w:t xml:space="preserve">(3) </w:t>
      </w:r>
      <w:r w:rsidR="00F84414" w:rsidRPr="00D661CE">
        <w:rPr>
          <w:color w:val="2E74B5" w:themeColor="accent1" w:themeShade="BF"/>
        </w:rPr>
        <w:t>Mean – the arithmetic average, reflecting the central tendency of outcomes.</w:t>
      </w:r>
    </w:p>
    <w:p w14:paraId="2FD665A0" w14:textId="74AFE5AE" w:rsidR="00F84414" w:rsidRPr="00D661CE" w:rsidRDefault="000749EE" w:rsidP="000749EE">
      <w:pPr>
        <w:pStyle w:val="thuong"/>
        <w:rPr>
          <w:color w:val="2E74B5" w:themeColor="accent1" w:themeShade="BF"/>
        </w:rPr>
      </w:pPr>
      <w:r w:rsidRPr="00D661CE">
        <w:rPr>
          <w:color w:val="2E74B5" w:themeColor="accent1" w:themeShade="BF"/>
        </w:rPr>
        <w:t xml:space="preserve">(4) </w:t>
      </w:r>
      <w:r w:rsidR="00F84414" w:rsidRPr="00D661CE">
        <w:rPr>
          <w:color w:val="2E74B5" w:themeColor="accent1" w:themeShade="BF"/>
        </w:rPr>
        <w:t>Standard Deviation (SD) – a measure of variability; lower SD implies greater consistency and reliability.</w:t>
      </w:r>
    </w:p>
    <w:p w14:paraId="4F057FF1" w14:textId="0D5EE64B" w:rsidR="00F84414" w:rsidRPr="00D661CE" w:rsidRDefault="000749EE" w:rsidP="000749EE">
      <w:pPr>
        <w:pStyle w:val="thuong"/>
        <w:rPr>
          <w:color w:val="2E74B5" w:themeColor="accent1" w:themeShade="BF"/>
        </w:rPr>
      </w:pPr>
      <w:r w:rsidRPr="00D661CE">
        <w:rPr>
          <w:color w:val="2E74B5" w:themeColor="accent1" w:themeShade="BF"/>
        </w:rPr>
        <w:t xml:space="preserve">(5) </w:t>
      </w:r>
      <w:r w:rsidR="00F84414" w:rsidRPr="00D661CE">
        <w:rPr>
          <w:color w:val="2E74B5" w:themeColor="accent1" w:themeShade="BF"/>
        </w:rPr>
        <w:t xml:space="preserve">Mode – the most frequently occurring value; highlights </w:t>
      </w:r>
      <w:r w:rsidR="00326555">
        <w:rPr>
          <w:color w:val="2E74B5" w:themeColor="accent1" w:themeShade="BF"/>
        </w:rPr>
        <w:t>trial repeatability</w:t>
      </w:r>
      <w:r w:rsidR="00F84414" w:rsidRPr="00D661CE">
        <w:rPr>
          <w:color w:val="2E74B5" w:themeColor="accent1" w:themeShade="BF"/>
        </w:rPr>
        <w:t>.</w:t>
      </w:r>
    </w:p>
    <w:p w14:paraId="2B8B0494" w14:textId="292A7E39" w:rsidR="00F84414" w:rsidRDefault="00C000E6" w:rsidP="0093622E">
      <w:pPr>
        <w:pStyle w:val="thuong"/>
      </w:pPr>
      <w:r w:rsidRPr="00D661CE">
        <w:rPr>
          <w:color w:val="2E74B5" w:themeColor="accent1" w:themeShade="BF"/>
        </w:rPr>
        <w:t>These statistical descriptors collectively provide a balanced evaluation</w:t>
      </w:r>
      <w:r w:rsidR="00326555">
        <w:rPr>
          <w:color w:val="2E74B5" w:themeColor="accent1" w:themeShade="BF"/>
        </w:rPr>
        <w:t xml:space="preserve">, </w:t>
      </w:r>
      <w:r w:rsidRPr="00D661CE">
        <w:rPr>
          <w:color w:val="2E74B5" w:themeColor="accent1" w:themeShade="BF"/>
        </w:rPr>
        <w:t>capturing not only the peak capabilities of each algorithm but also their reliability and robustness under uncertainty. Such a detailed analysis framework ensures that conclusions drawn about MOFDA’s performance are quantitatively grounded and statistically defensible</w:t>
      </w:r>
      <w:r w:rsidRPr="00C000E6">
        <w:t>.</w:t>
      </w:r>
    </w:p>
    <w:p w14:paraId="27E59D9A" w14:textId="30C2758A" w:rsidR="00175DB3" w:rsidRPr="00175DB3" w:rsidRDefault="00175DB3" w:rsidP="00175DB3">
      <w:pPr>
        <w:pStyle w:val="muc1"/>
      </w:pPr>
      <w:r>
        <w:t>Unconstrained MOO benchmarks</w:t>
      </w:r>
    </w:p>
    <w:p w14:paraId="1DB276D0" w14:textId="08E75617" w:rsidR="00FE1F9B" w:rsidRDefault="00655672" w:rsidP="00CC3E1E">
      <w:pPr>
        <w:pStyle w:val="muc2"/>
      </w:pPr>
      <w:bookmarkStart w:id="40" w:name="_Hlk117429395"/>
      <w:r>
        <w:t xml:space="preserve">ZDT </w:t>
      </w:r>
      <w:r w:rsidR="0045412B">
        <w:t>Test</w:t>
      </w:r>
      <w:r w:rsidR="00FE1F9B">
        <w:t>s</w:t>
      </w:r>
    </w:p>
    <w:p w14:paraId="4DD0AC14" w14:textId="596665D0" w:rsidR="0040199D" w:rsidRDefault="0040199D" w:rsidP="0040199D">
      <w:pPr>
        <w:pStyle w:val="thuong"/>
      </w:pPr>
      <w:r w:rsidRPr="002F2A1C">
        <w:rPr>
          <w:color w:val="2E74B5" w:themeColor="accent1" w:themeShade="BF"/>
        </w:rPr>
        <w:t xml:space="preserve">To assess the effectiveness of the proposed MOFDA algorithm, a comprehensive comparison is conducted against four established MOO methods, e.g., MOMVO, MSSA, MOMSA, and MOGNDO. The test suite includes five well-known benchmark problems from the ZDT family, namely ZDT1 to ZDT4 and ZDT6 (as outlined in </w:t>
      </w:r>
      <w:r w:rsidRPr="002F2A1C">
        <w:rPr>
          <w:color w:val="2E74B5" w:themeColor="accent1" w:themeShade="BF"/>
        </w:rPr>
        <w:fldChar w:fldCharType="begin"/>
      </w:r>
      <w:r w:rsidRPr="002F2A1C">
        <w:rPr>
          <w:color w:val="2E74B5" w:themeColor="accent1" w:themeShade="BF"/>
        </w:rPr>
        <w:instrText xml:space="preserve"> REF _Ref105764331 \r \h </w:instrText>
      </w:r>
      <w:r w:rsidRPr="002F2A1C">
        <w:rPr>
          <w:color w:val="2E74B5" w:themeColor="accent1" w:themeShade="BF"/>
        </w:rPr>
      </w:r>
      <w:r w:rsidRPr="002F2A1C">
        <w:rPr>
          <w:color w:val="2E74B5" w:themeColor="accent1" w:themeShade="BF"/>
        </w:rPr>
        <w:fldChar w:fldCharType="separate"/>
      </w:r>
      <w:r>
        <w:rPr>
          <w:color w:val="2E74B5" w:themeColor="accent1" w:themeShade="BF"/>
        </w:rPr>
        <w:t>Table 1</w:t>
      </w:r>
      <w:r w:rsidRPr="002F2A1C">
        <w:rPr>
          <w:color w:val="2E74B5" w:themeColor="accent1" w:themeShade="BF"/>
        </w:rPr>
        <w:fldChar w:fldCharType="end"/>
      </w:r>
      <w:r w:rsidRPr="002F2A1C">
        <w:rPr>
          <w:color w:val="2E74B5" w:themeColor="accent1" w:themeShade="BF"/>
        </w:rPr>
        <w:t>), which encompass a range of Pareto front characteristics such as convexity, discontinuity, and multimodality</w:t>
      </w:r>
      <w:r>
        <w:t>.</w:t>
      </w:r>
    </w:p>
    <w:p w14:paraId="06C01F7A" w14:textId="77777777" w:rsidR="0040199D" w:rsidRDefault="0040199D" w:rsidP="0040199D">
      <w:pPr>
        <w:pStyle w:val="thuong"/>
      </w:pPr>
      <w:r w:rsidRPr="002F2A1C">
        <w:rPr>
          <w:color w:val="2E74B5" w:themeColor="accent1" w:themeShade="BF"/>
        </w:rPr>
        <w:fldChar w:fldCharType="begin"/>
      </w:r>
      <w:r w:rsidRPr="002F2A1C">
        <w:rPr>
          <w:color w:val="2E74B5" w:themeColor="accent1" w:themeShade="BF"/>
        </w:rPr>
        <w:instrText xml:space="preserve"> REF _Ref174976671 \n \h </w:instrText>
      </w:r>
      <w:r w:rsidRPr="002F2A1C">
        <w:rPr>
          <w:color w:val="2E74B5" w:themeColor="accent1" w:themeShade="BF"/>
        </w:rPr>
      </w:r>
      <w:r w:rsidRPr="002F2A1C">
        <w:rPr>
          <w:color w:val="2E74B5" w:themeColor="accent1" w:themeShade="BF"/>
        </w:rPr>
        <w:fldChar w:fldCharType="separate"/>
      </w:r>
      <w:r>
        <w:rPr>
          <w:color w:val="2E74B5" w:themeColor="accent1" w:themeShade="BF"/>
        </w:rPr>
        <w:t>Table 2</w:t>
      </w:r>
      <w:r w:rsidRPr="002F2A1C">
        <w:rPr>
          <w:color w:val="2E74B5" w:themeColor="accent1" w:themeShade="BF"/>
        </w:rPr>
        <w:fldChar w:fldCharType="end"/>
      </w:r>
      <w:r w:rsidRPr="002F2A1C">
        <w:rPr>
          <w:color w:val="2E74B5" w:themeColor="accent1" w:themeShade="BF"/>
        </w:rPr>
        <w:t xml:space="preserve"> presents the detailed statistical analysis across the five algorithms, focusing on three primary indicators: </w:t>
      </w:r>
      <m:oMath>
        <m:r>
          <w:rPr>
            <w:rFonts w:ascii="Cambria Math" w:hAnsi="Cambria Math"/>
            <w:color w:val="2E74B5" w:themeColor="accent1" w:themeShade="BF"/>
          </w:rPr>
          <m:t>IGD</m:t>
        </m:r>
      </m:oMath>
      <w:r w:rsidRPr="002F2A1C">
        <w:rPr>
          <w:color w:val="2E74B5" w:themeColor="accent1" w:themeShade="BF"/>
        </w:rPr>
        <w:t xml:space="preserve">, </w:t>
      </w:r>
      <m:oMath>
        <m:r>
          <w:rPr>
            <w:rFonts w:ascii="Cambria Math" w:hAnsi="Cambria Math"/>
            <w:color w:val="2E74B5" w:themeColor="accent1" w:themeShade="BF"/>
          </w:rPr>
          <m:t>GD</m:t>
        </m:r>
      </m:oMath>
      <w:r w:rsidRPr="002F2A1C">
        <w:rPr>
          <w:color w:val="2E74B5" w:themeColor="accent1" w:themeShade="BF"/>
        </w:rPr>
        <w:t xml:space="preserve"> and </w:t>
      </w:r>
      <m:oMath>
        <m:r>
          <w:rPr>
            <w:rFonts w:ascii="Cambria Math" w:hAnsi="Cambria Math"/>
            <w:color w:val="2E74B5" w:themeColor="accent1" w:themeShade="BF"/>
          </w:rPr>
          <m:t>STE</m:t>
        </m:r>
      </m:oMath>
      <w:r w:rsidRPr="002F2A1C">
        <w:rPr>
          <w:color w:val="2E74B5" w:themeColor="accent1" w:themeShade="BF"/>
        </w:rPr>
        <w:t>. MOFDA consi</w:t>
      </w:r>
      <w:r>
        <w:rPr>
          <w:color w:val="2E74B5" w:themeColor="accent1" w:themeShade="BF"/>
        </w:rPr>
        <w:t>ste</w:t>
      </w:r>
      <w:r w:rsidRPr="002F2A1C">
        <w:rPr>
          <w:color w:val="2E74B5" w:themeColor="accent1" w:themeShade="BF"/>
        </w:rPr>
        <w:t>ntly outperforms the other methods across several benchmark problems. In ZDT1, MOFDA achieves the best scores in all three indicators. The Best value</w:t>
      </w:r>
      <w:r>
        <w:rPr>
          <w:color w:val="2E74B5" w:themeColor="accent1" w:themeShade="BF"/>
        </w:rPr>
        <w:t>s</w:t>
      </w:r>
      <w:r w:rsidRPr="002F2A1C">
        <w:rPr>
          <w:color w:val="2E74B5" w:themeColor="accent1" w:themeShade="BF"/>
        </w:rPr>
        <w:t xml:space="preserve"> of </w:t>
      </w:r>
      <m:oMath>
        <m:r>
          <w:rPr>
            <w:rFonts w:ascii="Cambria Math" w:hAnsi="Cambria Math"/>
            <w:color w:val="2E74B5" w:themeColor="accent1" w:themeShade="BF"/>
          </w:rPr>
          <m:t>IGD</m:t>
        </m:r>
      </m:oMath>
      <w:r w:rsidRPr="002F2A1C">
        <w:rPr>
          <w:color w:val="2E74B5" w:themeColor="accent1" w:themeShade="BF"/>
        </w:rPr>
        <w:t xml:space="preserve"> (8.2155E–5), </w:t>
      </w:r>
      <m:oMath>
        <m:r>
          <w:rPr>
            <w:rFonts w:ascii="Cambria Math" w:hAnsi="Cambria Math"/>
            <w:color w:val="2E74B5" w:themeColor="accent1" w:themeShade="BF"/>
          </w:rPr>
          <m:t>GD</m:t>
        </m:r>
      </m:oMath>
      <w:r w:rsidRPr="002F2A1C">
        <w:rPr>
          <w:color w:val="2E74B5" w:themeColor="accent1" w:themeShade="BF"/>
        </w:rPr>
        <w:t xml:space="preserve"> (9.853E–5), and </w:t>
      </w:r>
      <m:oMath>
        <m:r>
          <w:rPr>
            <w:rFonts w:ascii="Cambria Math" w:hAnsi="Cambria Math"/>
            <w:color w:val="2E74B5" w:themeColor="accent1" w:themeShade="BF"/>
          </w:rPr>
          <m:t>STE</m:t>
        </m:r>
      </m:oMath>
      <w:r w:rsidRPr="002F2A1C">
        <w:rPr>
          <w:color w:val="2E74B5" w:themeColor="accent1" w:themeShade="BF"/>
        </w:rPr>
        <w:t xml:space="preserve"> (1.337E–3) are the lowest among all competitors, indicating excellent convergence and distribution. This trend is reinforced in ZDT2, where MOFDA again achieves the lowest Best values of </w:t>
      </w:r>
      <m:oMath>
        <m:r>
          <w:rPr>
            <w:rFonts w:ascii="Cambria Math" w:hAnsi="Cambria Math"/>
            <w:color w:val="2E74B5" w:themeColor="accent1" w:themeShade="BF"/>
          </w:rPr>
          <m:t>IGD</m:t>
        </m:r>
      </m:oMath>
      <w:r w:rsidRPr="002F2A1C">
        <w:rPr>
          <w:color w:val="2E74B5" w:themeColor="accent1" w:themeShade="BF"/>
        </w:rPr>
        <w:t xml:space="preserve"> (1.920E–4), </w:t>
      </w:r>
      <m:oMath>
        <m:r>
          <w:rPr>
            <w:rFonts w:ascii="Cambria Math" w:hAnsi="Cambria Math"/>
            <w:color w:val="2E74B5" w:themeColor="accent1" w:themeShade="BF"/>
          </w:rPr>
          <m:t>GD</m:t>
        </m:r>
      </m:oMath>
      <w:r w:rsidRPr="002F2A1C">
        <w:rPr>
          <w:color w:val="2E74B5" w:themeColor="accent1" w:themeShade="BF"/>
        </w:rPr>
        <w:t xml:space="preserve"> (1.584E–4), and </w:t>
      </w:r>
      <m:oMath>
        <m:r>
          <w:rPr>
            <w:rFonts w:ascii="Cambria Math" w:hAnsi="Cambria Math"/>
            <w:color w:val="2E74B5" w:themeColor="accent1" w:themeShade="BF"/>
          </w:rPr>
          <m:t>STE</m:t>
        </m:r>
      </m:oMath>
      <w:r w:rsidRPr="002F2A1C">
        <w:rPr>
          <w:color w:val="2E74B5" w:themeColor="accent1" w:themeShade="BF"/>
        </w:rPr>
        <w:t xml:space="preserve"> (2.090E–3), clearly surpassing MOMVO, MOMSA, MSSA, and MOGNDO in all metrics. The </w:t>
      </w:r>
      <m:oMath>
        <m:r>
          <w:rPr>
            <w:rFonts w:ascii="Cambria Math" w:hAnsi="Cambria Math"/>
            <w:color w:val="2E74B5" w:themeColor="accent1" w:themeShade="BF"/>
          </w:rPr>
          <m:t>PF</m:t>
        </m:r>
      </m:oMath>
      <w:r w:rsidRPr="002F2A1C">
        <w:rPr>
          <w:color w:val="2E74B5" w:themeColor="accent1" w:themeShade="BF"/>
        </w:rPr>
        <w:t xml:space="preserve"> plots in </w:t>
      </w:r>
      <w:r w:rsidRPr="002F2A1C">
        <w:rPr>
          <w:color w:val="2E74B5" w:themeColor="accent1" w:themeShade="BF"/>
        </w:rPr>
        <w:fldChar w:fldCharType="begin"/>
      </w:r>
      <w:r w:rsidRPr="002F2A1C">
        <w:rPr>
          <w:color w:val="2E74B5" w:themeColor="accent1" w:themeShade="BF"/>
        </w:rPr>
        <w:instrText xml:space="preserve"> REF _Ref203159845 \r \h </w:instrText>
      </w:r>
      <w:r w:rsidRPr="002F2A1C">
        <w:rPr>
          <w:color w:val="2E74B5" w:themeColor="accent1" w:themeShade="BF"/>
        </w:rPr>
      </w:r>
      <w:r w:rsidRPr="002F2A1C">
        <w:rPr>
          <w:color w:val="2E74B5" w:themeColor="accent1" w:themeShade="BF"/>
        </w:rPr>
        <w:fldChar w:fldCharType="separate"/>
      </w:r>
      <w:r>
        <w:rPr>
          <w:color w:val="2E74B5" w:themeColor="accent1" w:themeShade="BF"/>
        </w:rPr>
        <w:t>Fig. 4</w:t>
      </w:r>
      <w:r w:rsidRPr="002F2A1C">
        <w:rPr>
          <w:color w:val="2E74B5" w:themeColor="accent1" w:themeShade="BF"/>
        </w:rPr>
        <w:fldChar w:fldCharType="end"/>
      </w:r>
      <w:r w:rsidRPr="002F2A1C">
        <w:rPr>
          <w:color w:val="2E74B5" w:themeColor="accent1" w:themeShade="BF"/>
        </w:rPr>
        <w:t xml:space="preserve"> further illustrate this observation, where MOFDA’s solutions closely align with the true </w:t>
      </w:r>
      <m:oMath>
        <m:r>
          <w:rPr>
            <w:rFonts w:ascii="Cambria Math" w:hAnsi="Cambria Math"/>
            <w:color w:val="2E74B5" w:themeColor="accent1" w:themeShade="BF"/>
          </w:rPr>
          <m:t>PF</m:t>
        </m:r>
      </m:oMath>
      <w:r w:rsidRPr="002F2A1C">
        <w:rPr>
          <w:color w:val="2E74B5" w:themeColor="accent1" w:themeShade="BF"/>
        </w:rPr>
        <w:t xml:space="preserve"> curve. </w:t>
      </w:r>
      <m:oMath>
        <m:r>
          <w:rPr>
            <w:rFonts w:ascii="Cambria Math" w:hAnsi="Cambria Math"/>
            <w:color w:val="2E74B5" w:themeColor="accent1" w:themeShade="BF"/>
          </w:rPr>
          <m:t xml:space="preserve">GD </m:t>
        </m:r>
      </m:oMath>
      <w:r w:rsidRPr="002F2A1C">
        <w:rPr>
          <w:color w:val="2E74B5" w:themeColor="accent1" w:themeShade="BF"/>
        </w:rPr>
        <w:t xml:space="preserve">boxplots in </w:t>
      </w:r>
      <w:r w:rsidRPr="002F2A1C">
        <w:rPr>
          <w:color w:val="2E74B5" w:themeColor="accent1" w:themeShade="BF"/>
        </w:rPr>
        <w:fldChar w:fldCharType="begin"/>
      </w:r>
      <w:r w:rsidRPr="002F2A1C">
        <w:rPr>
          <w:color w:val="2E74B5" w:themeColor="accent1" w:themeShade="BF"/>
        </w:rPr>
        <w:instrText xml:space="preserve"> REF _Ref203162362 \n \h </w:instrText>
      </w:r>
      <w:r w:rsidRPr="002F2A1C">
        <w:rPr>
          <w:color w:val="2E74B5" w:themeColor="accent1" w:themeShade="BF"/>
        </w:rPr>
      </w:r>
      <w:r w:rsidRPr="002F2A1C">
        <w:rPr>
          <w:color w:val="2E74B5" w:themeColor="accent1" w:themeShade="BF"/>
        </w:rPr>
        <w:fldChar w:fldCharType="separate"/>
      </w:r>
      <w:r>
        <w:rPr>
          <w:color w:val="2E74B5" w:themeColor="accent1" w:themeShade="BF"/>
        </w:rPr>
        <w:t>Fig. 5</w:t>
      </w:r>
      <w:r w:rsidRPr="002F2A1C">
        <w:rPr>
          <w:color w:val="2E74B5" w:themeColor="accent1" w:themeShade="BF"/>
        </w:rPr>
        <w:fldChar w:fldCharType="end"/>
      </w:r>
      <w:r w:rsidRPr="002F2A1C">
        <w:rPr>
          <w:color w:val="2E74B5" w:themeColor="accent1" w:themeShade="BF"/>
        </w:rPr>
        <w:t xml:space="preserve"> confirm that MOFDA achieves not only low central tendency values but also reduced spread, suggesting robustness against stochastic variation across multiple runs</w:t>
      </w:r>
      <w:r w:rsidRPr="005F1400">
        <w:t>.</w:t>
      </w:r>
    </w:p>
    <w:tbl>
      <w:tblPr>
        <w:tblStyle w:val="TableGrid"/>
        <w:tblW w:w="9933" w:type="dxa"/>
        <w:tblCellMar>
          <w:left w:w="0" w:type="dxa"/>
          <w:right w:w="0" w:type="dxa"/>
        </w:tblCellMar>
        <w:tblLook w:val="04A0" w:firstRow="1" w:lastRow="0" w:firstColumn="1" w:lastColumn="0" w:noHBand="0" w:noVBand="1"/>
      </w:tblPr>
      <w:tblGrid>
        <w:gridCol w:w="3310"/>
        <w:gridCol w:w="1654"/>
        <w:gridCol w:w="1654"/>
        <w:gridCol w:w="3309"/>
        <w:gridCol w:w="6"/>
      </w:tblGrid>
      <w:tr w:rsidR="0047078B" w:rsidRPr="00DD53BC" w14:paraId="006A799C" w14:textId="77777777" w:rsidTr="009B3E27">
        <w:tc>
          <w:tcPr>
            <w:tcW w:w="0" w:type="auto"/>
            <w:tcBorders>
              <w:top w:val="nil"/>
              <w:left w:val="nil"/>
              <w:bottom w:val="nil"/>
              <w:right w:val="nil"/>
            </w:tcBorders>
          </w:tcPr>
          <w:p w14:paraId="3778B86D" w14:textId="77777777" w:rsidR="0047078B" w:rsidRPr="00DD53BC" w:rsidRDefault="0047078B" w:rsidP="00991CD9">
            <w:pPr>
              <w:pStyle w:val="banggiua"/>
            </w:pPr>
            <w:r w:rsidRPr="0047078B">
              <w:rPr>
                <w:noProof/>
              </w:rPr>
              <w:drawing>
                <wp:inline distT="0" distB="0" distL="0" distR="0" wp14:anchorId="6BAA8758" wp14:editId="6EF050C2">
                  <wp:extent cx="1980000" cy="1935185"/>
                  <wp:effectExtent l="0" t="0" r="1270" b="8255"/>
                  <wp:docPr id="323998602"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98602" name="Picture 3" descr="A graph of different colored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c>
          <w:tcPr>
            <w:tcW w:w="0" w:type="auto"/>
            <w:gridSpan w:val="2"/>
            <w:tcBorders>
              <w:top w:val="nil"/>
              <w:left w:val="nil"/>
              <w:bottom w:val="nil"/>
              <w:right w:val="nil"/>
            </w:tcBorders>
          </w:tcPr>
          <w:p w14:paraId="2D480E08" w14:textId="77777777" w:rsidR="0047078B" w:rsidRPr="00DD53BC" w:rsidRDefault="0047078B" w:rsidP="00991CD9">
            <w:pPr>
              <w:pStyle w:val="banggiua"/>
            </w:pPr>
            <w:r w:rsidRPr="0047078B">
              <w:rPr>
                <w:noProof/>
              </w:rPr>
              <w:drawing>
                <wp:inline distT="0" distB="0" distL="0" distR="0" wp14:anchorId="7B99B782" wp14:editId="7E827C87">
                  <wp:extent cx="1980000" cy="1935185"/>
                  <wp:effectExtent l="0" t="0" r="1270" b="8255"/>
                  <wp:docPr id="1406462089" name="Picture 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62089" name="Picture 2" descr="A graph of a function&#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c>
          <w:tcPr>
            <w:tcW w:w="0" w:type="auto"/>
            <w:tcBorders>
              <w:top w:val="nil"/>
              <w:left w:val="nil"/>
              <w:bottom w:val="nil"/>
              <w:right w:val="nil"/>
            </w:tcBorders>
          </w:tcPr>
          <w:p w14:paraId="404F19FB" w14:textId="77777777" w:rsidR="0047078B" w:rsidRPr="00DD53BC" w:rsidRDefault="0047078B" w:rsidP="00991CD9">
            <w:pPr>
              <w:pStyle w:val="banggiua"/>
            </w:pPr>
            <w:r w:rsidRPr="0047078B">
              <w:rPr>
                <w:noProof/>
              </w:rPr>
              <w:drawing>
                <wp:inline distT="0" distB="0" distL="0" distR="0" wp14:anchorId="57739D17" wp14:editId="08429CB5">
                  <wp:extent cx="1980000" cy="1911585"/>
                  <wp:effectExtent l="0" t="0" r="1270" b="0"/>
                  <wp:docPr id="1461027795" name="Picture 1" descr="A graph of 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27795" name="Picture 1" descr="A graph of a graph with numbers and dot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80000" cy="1911585"/>
                          </a:xfrm>
                          <a:prstGeom prst="rect">
                            <a:avLst/>
                          </a:prstGeom>
                          <a:noFill/>
                          <a:ln>
                            <a:noFill/>
                          </a:ln>
                        </pic:spPr>
                      </pic:pic>
                    </a:graphicData>
                  </a:graphic>
                </wp:inline>
              </w:drawing>
            </w:r>
          </w:p>
        </w:tc>
        <w:tc>
          <w:tcPr>
            <w:tcW w:w="0" w:type="auto"/>
            <w:tcBorders>
              <w:top w:val="nil"/>
              <w:left w:val="nil"/>
              <w:bottom w:val="nil"/>
              <w:right w:val="nil"/>
            </w:tcBorders>
          </w:tcPr>
          <w:p w14:paraId="35A47A31" w14:textId="77777777" w:rsidR="0047078B" w:rsidRPr="00DD53BC" w:rsidRDefault="0047078B" w:rsidP="00991CD9">
            <w:pPr>
              <w:pStyle w:val="banggiua"/>
            </w:pPr>
          </w:p>
        </w:tc>
      </w:tr>
      <w:tr w:rsidR="0047078B" w:rsidRPr="00DD53BC" w14:paraId="0E7D0D76" w14:textId="77777777" w:rsidTr="009B3E27">
        <w:tc>
          <w:tcPr>
            <w:tcW w:w="0" w:type="auto"/>
            <w:gridSpan w:val="2"/>
            <w:tcBorders>
              <w:top w:val="nil"/>
              <w:left w:val="nil"/>
              <w:bottom w:val="nil"/>
              <w:right w:val="nil"/>
            </w:tcBorders>
          </w:tcPr>
          <w:p w14:paraId="72D149CB" w14:textId="63F088F8" w:rsidR="0047078B" w:rsidRPr="0047078B" w:rsidRDefault="00BE4744" w:rsidP="00991CD9">
            <w:pPr>
              <w:pStyle w:val="banggiua"/>
            </w:pPr>
            <w:r w:rsidRPr="00BE4744">
              <w:rPr>
                <w:noProof/>
              </w:rPr>
              <w:drawing>
                <wp:inline distT="0" distB="0" distL="0" distR="0" wp14:anchorId="27A9DB17" wp14:editId="26951C65">
                  <wp:extent cx="1980000" cy="2001064"/>
                  <wp:effectExtent l="0" t="0" r="1270" b="0"/>
                  <wp:docPr id="660568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80000" cy="2001064"/>
                          </a:xfrm>
                          <a:prstGeom prst="rect">
                            <a:avLst/>
                          </a:prstGeom>
                          <a:noFill/>
                          <a:ln>
                            <a:noFill/>
                          </a:ln>
                        </pic:spPr>
                      </pic:pic>
                    </a:graphicData>
                  </a:graphic>
                </wp:inline>
              </w:drawing>
            </w:r>
          </w:p>
        </w:tc>
        <w:tc>
          <w:tcPr>
            <w:tcW w:w="0" w:type="auto"/>
            <w:gridSpan w:val="2"/>
            <w:tcBorders>
              <w:top w:val="nil"/>
              <w:left w:val="nil"/>
              <w:bottom w:val="nil"/>
              <w:right w:val="nil"/>
            </w:tcBorders>
          </w:tcPr>
          <w:p w14:paraId="6208F2F8" w14:textId="77777777" w:rsidR="0047078B" w:rsidRPr="0047078B" w:rsidRDefault="0047078B" w:rsidP="00991CD9">
            <w:pPr>
              <w:pStyle w:val="banggiua"/>
            </w:pPr>
            <w:r w:rsidRPr="0047078B">
              <w:rPr>
                <w:noProof/>
              </w:rPr>
              <w:drawing>
                <wp:inline distT="0" distB="0" distL="0" distR="0" wp14:anchorId="6E7A119A" wp14:editId="5FDEFAA6">
                  <wp:extent cx="1980000" cy="1935185"/>
                  <wp:effectExtent l="0" t="0" r="1270" b="8255"/>
                  <wp:docPr id="1562352008" name="Picture 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52008" name="Picture 4" descr="A graph of a functio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c>
          <w:tcPr>
            <w:tcW w:w="0" w:type="auto"/>
            <w:tcBorders>
              <w:top w:val="nil"/>
              <w:left w:val="nil"/>
              <w:bottom w:val="nil"/>
              <w:right w:val="nil"/>
            </w:tcBorders>
          </w:tcPr>
          <w:p w14:paraId="0C5E089C" w14:textId="77777777" w:rsidR="0047078B" w:rsidRPr="00DD53BC" w:rsidRDefault="0047078B" w:rsidP="00991CD9">
            <w:pPr>
              <w:pStyle w:val="banggiua"/>
            </w:pPr>
          </w:p>
        </w:tc>
      </w:tr>
      <w:tr w:rsidR="00627E33" w:rsidRPr="00DD53BC" w14:paraId="7507DC44" w14:textId="77777777" w:rsidTr="009B3E27">
        <w:trPr>
          <w:gridAfter w:val="1"/>
        </w:trPr>
        <w:tc>
          <w:tcPr>
            <w:tcW w:w="0" w:type="auto"/>
            <w:gridSpan w:val="4"/>
            <w:tcBorders>
              <w:top w:val="nil"/>
              <w:left w:val="nil"/>
              <w:bottom w:val="nil"/>
              <w:right w:val="nil"/>
            </w:tcBorders>
          </w:tcPr>
          <w:p w14:paraId="04957721" w14:textId="294AD936" w:rsidR="00627E33" w:rsidRPr="00DD53BC" w:rsidRDefault="008B350D" w:rsidP="00627E33">
            <w:pPr>
              <w:pStyle w:val="chuthichhinh"/>
            </w:pPr>
            <w:bookmarkStart w:id="41" w:name="_Ref203159845"/>
            <m:oMath>
              <m:r>
                <w:rPr>
                  <w:rFonts w:ascii="Cambria Math" w:hAnsi="Cambria Math"/>
                  <w:color w:val="2E74B5" w:themeColor="accent1" w:themeShade="BF"/>
                </w:rPr>
                <m:t>PF</m:t>
              </m:r>
            </m:oMath>
            <w:r w:rsidRPr="002F2A1C">
              <w:rPr>
                <w:color w:val="2E74B5" w:themeColor="accent1" w:themeShade="BF"/>
              </w:rPr>
              <w:t xml:space="preserve"> Comparison Across ZDT Problems</w:t>
            </w:r>
            <w:bookmarkEnd w:id="41"/>
            <w:r w:rsidR="00627E33">
              <w:t xml:space="preserve"> </w:t>
            </w:r>
          </w:p>
        </w:tc>
      </w:tr>
    </w:tbl>
    <w:p w14:paraId="4AC1FF31" w14:textId="77777777" w:rsidR="0040199D" w:rsidRDefault="0040199D" w:rsidP="0040199D">
      <w:pPr>
        <w:pStyle w:val="thuong"/>
      </w:pPr>
      <w:bookmarkStart w:id="42" w:name="_Ref106202505"/>
      <w:r w:rsidRPr="002F2A1C">
        <w:rPr>
          <w:color w:val="2E74B5" w:themeColor="accent1" w:themeShade="BF"/>
        </w:rPr>
        <w:t xml:space="preserve">For the more challenging ZDT3 problem, which features a fragmented </w:t>
      </w:r>
      <m:oMath>
        <m:r>
          <w:rPr>
            <w:rFonts w:ascii="Cambria Math" w:hAnsi="Cambria Math"/>
            <w:color w:val="2E74B5" w:themeColor="accent1" w:themeShade="BF"/>
          </w:rPr>
          <m:t>PF</m:t>
        </m:r>
      </m:oMath>
      <w:r w:rsidRPr="002F2A1C">
        <w:rPr>
          <w:color w:val="2E74B5" w:themeColor="accent1" w:themeShade="BF"/>
        </w:rPr>
        <w:t xml:space="preserve">, MOFDA continues to demonstrate superior convergence behavior. It obtains the lowest Best </w:t>
      </w:r>
      <m:oMath>
        <m:r>
          <w:rPr>
            <w:rFonts w:ascii="Cambria Math" w:hAnsi="Cambria Math"/>
            <w:color w:val="2E74B5" w:themeColor="accent1" w:themeShade="BF"/>
          </w:rPr>
          <m:t>IGD</m:t>
        </m:r>
      </m:oMath>
      <w:r w:rsidRPr="002F2A1C">
        <w:rPr>
          <w:color w:val="2E74B5" w:themeColor="accent1" w:themeShade="BF"/>
        </w:rPr>
        <w:t xml:space="preserve"> (1.229E–4) and </w:t>
      </w:r>
      <m:oMath>
        <m:r>
          <w:rPr>
            <w:rFonts w:ascii="Cambria Math" w:hAnsi="Cambria Math"/>
            <w:color w:val="2E74B5" w:themeColor="accent1" w:themeShade="BF"/>
          </w:rPr>
          <m:t>GD</m:t>
        </m:r>
      </m:oMath>
      <w:r w:rsidRPr="002F2A1C">
        <w:rPr>
          <w:color w:val="2E74B5" w:themeColor="accent1" w:themeShade="BF"/>
        </w:rPr>
        <w:t xml:space="preserve"> (1.011E–4), reflecting s</w:t>
      </w:r>
      <w:r>
        <w:rPr>
          <w:color w:val="2E74B5" w:themeColor="accent1" w:themeShade="BF"/>
        </w:rPr>
        <w:t>ubstantial</w:t>
      </w:r>
      <w:r w:rsidRPr="002F2A1C">
        <w:rPr>
          <w:color w:val="2E74B5" w:themeColor="accent1" w:themeShade="BF"/>
        </w:rPr>
        <w:t xml:space="preserve"> precision in convergence and uniformity, even under fragmented front conditions. While the fragmented nature of the </w:t>
      </w:r>
      <m:oMath>
        <m:r>
          <w:rPr>
            <w:rFonts w:ascii="Cambria Math" w:hAnsi="Cambria Math"/>
            <w:color w:val="2E74B5" w:themeColor="accent1" w:themeShade="BF"/>
          </w:rPr>
          <m:t>PF</m:t>
        </m:r>
      </m:oMath>
      <w:r w:rsidRPr="002F2A1C">
        <w:rPr>
          <w:color w:val="2E74B5" w:themeColor="accent1" w:themeShade="BF"/>
        </w:rPr>
        <w:t xml:space="preserve"> in ZDT3 poses challenges for many algorithms, MOFDA remains resilient and maintains its ability to distribute solutions effectively across fragmented regions of the front, as depicted in </w:t>
      </w:r>
      <w:r w:rsidRPr="002F2A1C">
        <w:rPr>
          <w:color w:val="2E74B5" w:themeColor="accent1" w:themeShade="BF"/>
        </w:rPr>
        <w:fldChar w:fldCharType="begin"/>
      </w:r>
      <w:r w:rsidRPr="002F2A1C">
        <w:rPr>
          <w:color w:val="2E74B5" w:themeColor="accent1" w:themeShade="BF"/>
        </w:rPr>
        <w:instrText xml:space="preserve"> REF _Ref203159845 \r \h </w:instrText>
      </w:r>
      <w:r w:rsidRPr="002F2A1C">
        <w:rPr>
          <w:color w:val="2E74B5" w:themeColor="accent1" w:themeShade="BF"/>
        </w:rPr>
      </w:r>
      <w:r w:rsidRPr="002F2A1C">
        <w:rPr>
          <w:color w:val="2E74B5" w:themeColor="accent1" w:themeShade="BF"/>
        </w:rPr>
        <w:fldChar w:fldCharType="separate"/>
      </w:r>
      <w:r>
        <w:rPr>
          <w:color w:val="2E74B5" w:themeColor="accent1" w:themeShade="BF"/>
        </w:rPr>
        <w:t>Fig. 4</w:t>
      </w:r>
      <w:r w:rsidRPr="002F2A1C">
        <w:rPr>
          <w:color w:val="2E74B5" w:themeColor="accent1" w:themeShade="BF"/>
        </w:rPr>
        <w:fldChar w:fldCharType="end"/>
      </w:r>
      <w:r>
        <w:t>.</w:t>
      </w:r>
    </w:p>
    <w:p w14:paraId="4AD28665" w14:textId="77777777" w:rsidR="0040199D" w:rsidRDefault="0040199D" w:rsidP="0040199D">
      <w:pPr>
        <w:pStyle w:val="thuong"/>
      </w:pPr>
      <w:r w:rsidRPr="002F2A1C">
        <w:rPr>
          <w:color w:val="2E74B5" w:themeColor="accent1" w:themeShade="BF"/>
        </w:rPr>
        <w:t xml:space="preserve">However, for ZDT4 - a multi-modal problem - MOFDA demonstrates a relative decline in performance. MOMSA outperforms MOFDA, achieving the best scores in all three indicators. This outcome suggests that MOMSA's mechanisms are better suited for escaping local optima in highly rugged landscapes. Nevertheless, MOFDA remains competitive, with stable performance and no significant outliers. Finally, for ZDT6, MOFDA again outperforms the other methods across most indicators. It records the lowest Best </w:t>
      </w:r>
      <m:oMath>
        <m:r>
          <w:rPr>
            <w:rFonts w:ascii="Cambria Math" w:hAnsi="Cambria Math"/>
            <w:color w:val="2E74B5" w:themeColor="accent1" w:themeShade="BF"/>
          </w:rPr>
          <m:t>GD</m:t>
        </m:r>
      </m:oMath>
      <w:r w:rsidRPr="002F2A1C">
        <w:rPr>
          <w:color w:val="2E74B5" w:themeColor="accent1" w:themeShade="BF"/>
        </w:rPr>
        <w:t xml:space="preserve"> (6.7275E–5), Mean </w:t>
      </w:r>
      <m:oMath>
        <m:r>
          <w:rPr>
            <w:rFonts w:ascii="Cambria Math" w:hAnsi="Cambria Math"/>
            <w:color w:val="2E74B5" w:themeColor="accent1" w:themeShade="BF"/>
          </w:rPr>
          <m:t>IGD</m:t>
        </m:r>
      </m:oMath>
      <w:r w:rsidRPr="002F2A1C">
        <w:rPr>
          <w:color w:val="2E74B5" w:themeColor="accent1" w:themeShade="BF"/>
        </w:rPr>
        <w:t xml:space="preserve"> (1.611E–4), and Mode</w:t>
      </w:r>
      <w:r>
        <w:rPr>
          <w:color w:val="2E74B5" w:themeColor="accent1" w:themeShade="BF"/>
        </w:rPr>
        <w:t xml:space="preserve"> </w:t>
      </w:r>
      <m:oMath>
        <m:r>
          <w:rPr>
            <w:rFonts w:ascii="Cambria Math" w:hAnsi="Cambria Math"/>
            <w:color w:val="2E74B5" w:themeColor="accent1" w:themeShade="BF"/>
          </w:rPr>
          <m:t>STE</m:t>
        </m:r>
      </m:oMath>
      <w:r w:rsidRPr="002F2A1C">
        <w:rPr>
          <w:color w:val="2E74B5" w:themeColor="accent1" w:themeShade="BF"/>
        </w:rPr>
        <w:t xml:space="preserve"> (1.528E–3). These results highlight MOFDA’s flexibility in dealing with disconnected and non-uniform </w:t>
      </w:r>
      <m:oMath>
        <m:r>
          <w:rPr>
            <w:rFonts w:ascii="Cambria Math" w:hAnsi="Cambria Math"/>
            <w:color w:val="2E74B5" w:themeColor="accent1" w:themeShade="BF"/>
          </w:rPr>
          <m:t>PF</m:t>
        </m:r>
      </m:oMath>
      <w:r w:rsidRPr="003F64C7">
        <w:t>.</w:t>
      </w:r>
    </w:p>
    <w:tbl>
      <w:tblPr>
        <w:tblStyle w:val="TableGrid"/>
        <w:tblW w:w="5006" w:type="pct"/>
        <w:tblCellMar>
          <w:left w:w="0" w:type="dxa"/>
          <w:right w:w="0" w:type="dxa"/>
        </w:tblCellMar>
        <w:tblLook w:val="04A0" w:firstRow="1" w:lastRow="0" w:firstColumn="1" w:lastColumn="0" w:noHBand="0" w:noVBand="1"/>
      </w:tblPr>
      <w:tblGrid>
        <w:gridCol w:w="3311"/>
        <w:gridCol w:w="1655"/>
        <w:gridCol w:w="1657"/>
        <w:gridCol w:w="3310"/>
      </w:tblGrid>
      <w:tr w:rsidR="00ED5768" w:rsidRPr="00DD53BC" w14:paraId="1BEC358E" w14:textId="77777777" w:rsidTr="0040199D">
        <w:tc>
          <w:tcPr>
            <w:tcW w:w="1667" w:type="pct"/>
            <w:tcBorders>
              <w:top w:val="nil"/>
              <w:left w:val="nil"/>
              <w:bottom w:val="nil"/>
              <w:right w:val="nil"/>
            </w:tcBorders>
          </w:tcPr>
          <w:p w14:paraId="5B031815" w14:textId="77777777" w:rsidR="00ED5768" w:rsidRPr="00DD53BC" w:rsidRDefault="00ED5768" w:rsidP="00991CD9">
            <w:pPr>
              <w:pStyle w:val="banggiua"/>
            </w:pPr>
            <w:r w:rsidRPr="001C4166">
              <w:rPr>
                <w:noProof/>
              </w:rPr>
              <w:drawing>
                <wp:inline distT="0" distB="0" distL="0" distR="0" wp14:anchorId="4C2CE5CF" wp14:editId="20EED40C">
                  <wp:extent cx="1980000" cy="1988408"/>
                  <wp:effectExtent l="0" t="0" r="1270" b="0"/>
                  <wp:docPr id="853547158" name="Picture 6"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47158" name="Picture 6" descr="A graph with different colored lin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80000" cy="1988408"/>
                          </a:xfrm>
                          <a:prstGeom prst="rect">
                            <a:avLst/>
                          </a:prstGeom>
                          <a:noFill/>
                          <a:ln>
                            <a:noFill/>
                          </a:ln>
                        </pic:spPr>
                      </pic:pic>
                    </a:graphicData>
                  </a:graphic>
                </wp:inline>
              </w:drawing>
            </w:r>
          </w:p>
        </w:tc>
        <w:tc>
          <w:tcPr>
            <w:tcW w:w="1667" w:type="pct"/>
            <w:gridSpan w:val="2"/>
            <w:tcBorders>
              <w:top w:val="nil"/>
              <w:left w:val="nil"/>
              <w:bottom w:val="nil"/>
              <w:right w:val="nil"/>
            </w:tcBorders>
          </w:tcPr>
          <w:p w14:paraId="20BFC170" w14:textId="77777777" w:rsidR="00ED5768" w:rsidRPr="00DD53BC" w:rsidRDefault="00ED5768" w:rsidP="00991CD9">
            <w:pPr>
              <w:pStyle w:val="banggiua"/>
            </w:pPr>
            <w:r w:rsidRPr="001C4166">
              <w:rPr>
                <w:noProof/>
              </w:rPr>
              <w:drawing>
                <wp:inline distT="0" distB="0" distL="0" distR="0" wp14:anchorId="4B9D0A7D" wp14:editId="0549850A">
                  <wp:extent cx="1980000" cy="1988408"/>
                  <wp:effectExtent l="0" t="0" r="1270" b="0"/>
                  <wp:docPr id="1068058520" name="Picture 7" descr="A graph with numbers and a gree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58520" name="Picture 7" descr="A graph with numbers and a green rectangl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80000" cy="1988408"/>
                          </a:xfrm>
                          <a:prstGeom prst="rect">
                            <a:avLst/>
                          </a:prstGeom>
                          <a:noFill/>
                          <a:ln>
                            <a:noFill/>
                          </a:ln>
                        </pic:spPr>
                      </pic:pic>
                    </a:graphicData>
                  </a:graphic>
                </wp:inline>
              </w:drawing>
            </w:r>
          </w:p>
        </w:tc>
        <w:tc>
          <w:tcPr>
            <w:tcW w:w="1666" w:type="pct"/>
            <w:tcBorders>
              <w:top w:val="nil"/>
              <w:left w:val="nil"/>
              <w:bottom w:val="nil"/>
              <w:right w:val="nil"/>
            </w:tcBorders>
          </w:tcPr>
          <w:p w14:paraId="776C9710" w14:textId="77777777" w:rsidR="00ED5768" w:rsidRPr="00DD53BC" w:rsidRDefault="00ED5768" w:rsidP="00991CD9">
            <w:pPr>
              <w:pStyle w:val="banggiua"/>
            </w:pPr>
            <w:r w:rsidRPr="001C4166">
              <w:rPr>
                <w:noProof/>
              </w:rPr>
              <w:drawing>
                <wp:inline distT="0" distB="0" distL="0" distR="0" wp14:anchorId="6828FD45" wp14:editId="70817858">
                  <wp:extent cx="1980000" cy="2014065"/>
                  <wp:effectExtent l="0" t="0" r="1270" b="5715"/>
                  <wp:docPr id="780636978" name="Picture 8"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36978" name="Picture 8" descr="A graph with different colored squar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80000" cy="2014065"/>
                          </a:xfrm>
                          <a:prstGeom prst="rect">
                            <a:avLst/>
                          </a:prstGeom>
                          <a:noFill/>
                          <a:ln>
                            <a:noFill/>
                          </a:ln>
                        </pic:spPr>
                      </pic:pic>
                    </a:graphicData>
                  </a:graphic>
                </wp:inline>
              </w:drawing>
            </w:r>
          </w:p>
        </w:tc>
      </w:tr>
      <w:tr w:rsidR="00ED5768" w:rsidRPr="0047078B" w14:paraId="1ED28570" w14:textId="77777777" w:rsidTr="0040199D">
        <w:tc>
          <w:tcPr>
            <w:tcW w:w="2500" w:type="pct"/>
            <w:gridSpan w:val="2"/>
            <w:tcBorders>
              <w:top w:val="nil"/>
              <w:left w:val="nil"/>
              <w:bottom w:val="nil"/>
              <w:right w:val="nil"/>
            </w:tcBorders>
          </w:tcPr>
          <w:p w14:paraId="4FCF3C10" w14:textId="77777777" w:rsidR="00ED5768" w:rsidRPr="0047078B" w:rsidRDefault="00ED5768" w:rsidP="00991CD9">
            <w:pPr>
              <w:pStyle w:val="banggiua"/>
            </w:pPr>
            <w:r w:rsidRPr="001C4166">
              <w:rPr>
                <w:noProof/>
              </w:rPr>
              <w:drawing>
                <wp:inline distT="0" distB="0" distL="0" distR="0" wp14:anchorId="31F2E81C" wp14:editId="6534602E">
                  <wp:extent cx="1980000" cy="2090132"/>
                  <wp:effectExtent l="0" t="0" r="1270" b="5715"/>
                  <wp:docPr id="2124452100" name="Picture 9"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52100" name="Picture 9" descr="A graph with colored squares and number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80000" cy="2090132"/>
                          </a:xfrm>
                          <a:prstGeom prst="rect">
                            <a:avLst/>
                          </a:prstGeom>
                          <a:noFill/>
                          <a:ln>
                            <a:noFill/>
                          </a:ln>
                        </pic:spPr>
                      </pic:pic>
                    </a:graphicData>
                  </a:graphic>
                </wp:inline>
              </w:drawing>
            </w:r>
          </w:p>
        </w:tc>
        <w:tc>
          <w:tcPr>
            <w:tcW w:w="2500" w:type="pct"/>
            <w:gridSpan w:val="2"/>
            <w:tcBorders>
              <w:top w:val="nil"/>
              <w:left w:val="nil"/>
              <w:bottom w:val="nil"/>
              <w:right w:val="nil"/>
            </w:tcBorders>
          </w:tcPr>
          <w:p w14:paraId="5C40037C" w14:textId="77777777" w:rsidR="00ED5768" w:rsidRPr="0047078B" w:rsidRDefault="00ED5768" w:rsidP="00991CD9">
            <w:pPr>
              <w:pStyle w:val="banggiua"/>
            </w:pPr>
            <w:r w:rsidRPr="001C4166">
              <w:rPr>
                <w:noProof/>
              </w:rPr>
              <w:drawing>
                <wp:inline distT="0" distB="0" distL="0" distR="0" wp14:anchorId="1ADEE198" wp14:editId="255AC284">
                  <wp:extent cx="1980000" cy="2014065"/>
                  <wp:effectExtent l="0" t="0" r="1270" b="5715"/>
                  <wp:docPr id="1531214191" name="Picture 10"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14191" name="Picture 10" descr="A graph with different colored square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80000" cy="2014065"/>
                          </a:xfrm>
                          <a:prstGeom prst="rect">
                            <a:avLst/>
                          </a:prstGeom>
                          <a:noFill/>
                          <a:ln>
                            <a:noFill/>
                          </a:ln>
                        </pic:spPr>
                      </pic:pic>
                    </a:graphicData>
                  </a:graphic>
                </wp:inline>
              </w:drawing>
            </w:r>
          </w:p>
        </w:tc>
      </w:tr>
      <w:tr w:rsidR="00ED5768" w:rsidRPr="00DD53BC" w14:paraId="33AEC7C3" w14:textId="77777777" w:rsidTr="004E55FF">
        <w:tc>
          <w:tcPr>
            <w:tcW w:w="0" w:type="auto"/>
            <w:gridSpan w:val="4"/>
            <w:tcBorders>
              <w:top w:val="nil"/>
              <w:left w:val="nil"/>
              <w:bottom w:val="nil"/>
              <w:right w:val="nil"/>
            </w:tcBorders>
          </w:tcPr>
          <w:p w14:paraId="0D55E7EB" w14:textId="77777777" w:rsidR="00ED5768" w:rsidRPr="00DD53BC" w:rsidRDefault="00ED5768" w:rsidP="004E55FF">
            <w:pPr>
              <w:pStyle w:val="chuthichhinh"/>
            </w:pPr>
            <w:bookmarkStart w:id="43" w:name="_Ref203162362"/>
            <m:oMath>
              <m:r>
                <w:rPr>
                  <w:rFonts w:ascii="Cambria Math" w:hAnsi="Cambria Math"/>
                  <w:color w:val="2E74B5" w:themeColor="accent1" w:themeShade="BF"/>
                </w:rPr>
                <m:t>GD</m:t>
              </m:r>
            </m:oMath>
            <w:r w:rsidRPr="002F2A1C">
              <w:rPr>
                <w:color w:val="2E74B5" w:themeColor="accent1" w:themeShade="BF"/>
              </w:rPr>
              <w:t xml:space="preserve"> Boxplot of ZDT Problems</w:t>
            </w:r>
            <w:bookmarkEnd w:id="43"/>
            <w:r>
              <w:t xml:space="preserve"> </w:t>
            </w:r>
          </w:p>
        </w:tc>
      </w:tr>
    </w:tbl>
    <w:p w14:paraId="771A61A8" w14:textId="77777777" w:rsidR="00735CC5" w:rsidRDefault="00735CC5" w:rsidP="00735CC5">
      <w:pPr>
        <w:pStyle w:val="muc2"/>
      </w:pPr>
      <w:r>
        <w:t>DTLZ Tests</w:t>
      </w:r>
    </w:p>
    <w:p w14:paraId="3B19D17B" w14:textId="068BCED0" w:rsidR="00625528" w:rsidRPr="00625528" w:rsidRDefault="00625528" w:rsidP="00625528">
      <w:pPr>
        <w:pStyle w:val="thuong"/>
      </w:pPr>
      <w:r w:rsidRPr="00E26F05">
        <w:rPr>
          <w:color w:val="2E74B5" w:themeColor="accent1" w:themeShade="BF"/>
        </w:rPr>
        <w:t xml:space="preserve">The DTLZ suite offers complex and diverse </w:t>
      </w:r>
      <w:r w:rsidR="006A6564" w:rsidRPr="00E26F05">
        <w:rPr>
          <w:color w:val="2E74B5" w:themeColor="accent1" w:themeShade="BF"/>
        </w:rPr>
        <w:t>problems</w:t>
      </w:r>
      <w:r w:rsidRPr="00E26F05">
        <w:rPr>
          <w:color w:val="2E74B5" w:themeColor="accent1" w:themeShade="BF"/>
        </w:rPr>
        <w:t xml:space="preserve"> for evaluating multi-objective optimizers, especially in tri-objective scenarios. As reported in </w:t>
      </w:r>
      <w:r w:rsidR="00E26F05" w:rsidRPr="00E26F05">
        <w:rPr>
          <w:color w:val="2E74B5" w:themeColor="accent1" w:themeShade="BF"/>
        </w:rPr>
        <w:fldChar w:fldCharType="begin"/>
      </w:r>
      <w:r w:rsidR="00E26F05" w:rsidRPr="00E26F05">
        <w:rPr>
          <w:color w:val="2E74B5" w:themeColor="accent1" w:themeShade="BF"/>
        </w:rPr>
        <w:instrText xml:space="preserve"> REF _Ref174971269 \n \h </w:instrText>
      </w:r>
      <w:r w:rsidR="00E26F05" w:rsidRPr="00E26F05">
        <w:rPr>
          <w:color w:val="2E74B5" w:themeColor="accent1" w:themeShade="BF"/>
        </w:rPr>
      </w:r>
      <w:r w:rsidR="00E26F05" w:rsidRPr="00E26F05">
        <w:rPr>
          <w:color w:val="2E74B5" w:themeColor="accent1" w:themeShade="BF"/>
        </w:rPr>
        <w:fldChar w:fldCharType="separate"/>
      </w:r>
      <w:r w:rsidR="009203E2">
        <w:rPr>
          <w:color w:val="2E74B5" w:themeColor="accent1" w:themeShade="BF"/>
        </w:rPr>
        <w:t>Table 3</w:t>
      </w:r>
      <w:r w:rsidR="00E26F05" w:rsidRPr="00E26F05">
        <w:rPr>
          <w:color w:val="2E74B5" w:themeColor="accent1" w:themeShade="BF"/>
        </w:rPr>
        <w:fldChar w:fldCharType="end"/>
      </w:r>
      <w:r w:rsidRPr="00E26F05">
        <w:rPr>
          <w:color w:val="2E74B5" w:themeColor="accent1" w:themeShade="BF"/>
        </w:rPr>
        <w:t xml:space="preserve"> and illustrated in Figs. </w:t>
      </w:r>
      <w:r w:rsidR="001F7195" w:rsidRPr="00E26F05">
        <w:rPr>
          <w:color w:val="2E74B5" w:themeColor="accent1" w:themeShade="BF"/>
        </w:rPr>
        <w:fldChar w:fldCharType="begin"/>
      </w:r>
      <w:r w:rsidR="001F7195" w:rsidRPr="00E26F05">
        <w:rPr>
          <w:color w:val="2E74B5" w:themeColor="accent1" w:themeShade="BF"/>
        </w:rPr>
        <w:instrText xml:space="preserve"> REF _Ref174978983 \r \h \# "0"</w:instrText>
      </w:r>
      <w:r w:rsidR="001F7195" w:rsidRPr="00E26F05">
        <w:rPr>
          <w:color w:val="2E74B5" w:themeColor="accent1" w:themeShade="BF"/>
        </w:rPr>
      </w:r>
      <w:r w:rsidR="001F7195" w:rsidRPr="00E26F05">
        <w:rPr>
          <w:color w:val="2E74B5" w:themeColor="accent1" w:themeShade="BF"/>
        </w:rPr>
        <w:fldChar w:fldCharType="separate"/>
      </w:r>
      <w:r w:rsidR="009203E2">
        <w:rPr>
          <w:color w:val="2E74B5" w:themeColor="accent1" w:themeShade="BF"/>
        </w:rPr>
        <w:t>6</w:t>
      </w:r>
      <w:r w:rsidR="001F7195" w:rsidRPr="00E26F05">
        <w:rPr>
          <w:color w:val="2E74B5" w:themeColor="accent1" w:themeShade="BF"/>
        </w:rPr>
        <w:fldChar w:fldCharType="end"/>
      </w:r>
      <w:r w:rsidRPr="00E26F05">
        <w:rPr>
          <w:color w:val="2E74B5" w:themeColor="accent1" w:themeShade="BF"/>
        </w:rPr>
        <w:t xml:space="preserve"> and </w:t>
      </w:r>
      <w:r w:rsidR="005B15AA">
        <w:rPr>
          <w:color w:val="2E74B5" w:themeColor="accent1" w:themeShade="BF"/>
        </w:rPr>
        <w:fldChar w:fldCharType="begin"/>
      </w:r>
      <w:r w:rsidR="005B15AA">
        <w:rPr>
          <w:color w:val="2E74B5" w:themeColor="accent1" w:themeShade="BF"/>
        </w:rPr>
        <w:instrText xml:space="preserve"> REF _Ref203406282 \n \h \# "0"</w:instrText>
      </w:r>
      <w:r w:rsidR="005B15AA">
        <w:rPr>
          <w:color w:val="2E74B5" w:themeColor="accent1" w:themeShade="BF"/>
        </w:rPr>
      </w:r>
      <w:r w:rsidR="005B15AA">
        <w:rPr>
          <w:color w:val="2E74B5" w:themeColor="accent1" w:themeShade="BF"/>
        </w:rPr>
        <w:fldChar w:fldCharType="separate"/>
      </w:r>
      <w:r w:rsidR="005B15AA">
        <w:rPr>
          <w:color w:val="2E74B5" w:themeColor="accent1" w:themeShade="BF"/>
        </w:rPr>
        <w:t>7</w:t>
      </w:r>
      <w:r w:rsidR="005B15AA">
        <w:rPr>
          <w:color w:val="2E74B5" w:themeColor="accent1" w:themeShade="BF"/>
        </w:rPr>
        <w:fldChar w:fldCharType="end"/>
      </w:r>
      <w:r w:rsidRPr="00E26F05">
        <w:rPr>
          <w:color w:val="2E74B5" w:themeColor="accent1" w:themeShade="BF"/>
        </w:rPr>
        <w:t>, the MOFDA algorithm consistently delivers strong and often superior performance across these benchmarks</w:t>
      </w:r>
      <w:r w:rsidRPr="00625528">
        <w:t>.</w:t>
      </w:r>
    </w:p>
    <w:tbl>
      <w:tblPr>
        <w:tblStyle w:val="TableGrid"/>
        <w:tblW w:w="5000" w:type="pct"/>
        <w:tblCellMar>
          <w:left w:w="0" w:type="dxa"/>
          <w:right w:w="0" w:type="dxa"/>
        </w:tblCellMar>
        <w:tblLook w:val="04A0" w:firstRow="1" w:lastRow="0" w:firstColumn="1" w:lastColumn="0" w:noHBand="0" w:noVBand="1"/>
      </w:tblPr>
      <w:tblGrid>
        <w:gridCol w:w="3309"/>
        <w:gridCol w:w="3306"/>
        <w:gridCol w:w="3306"/>
      </w:tblGrid>
      <w:tr w:rsidR="00BD7743" w:rsidRPr="00DD53BC" w14:paraId="4F6BAC12" w14:textId="77777777" w:rsidTr="00BD7743">
        <w:tc>
          <w:tcPr>
            <w:tcW w:w="1668" w:type="pct"/>
            <w:tcBorders>
              <w:top w:val="nil"/>
              <w:left w:val="nil"/>
              <w:bottom w:val="nil"/>
              <w:right w:val="nil"/>
            </w:tcBorders>
          </w:tcPr>
          <w:p w14:paraId="3C0A29F7" w14:textId="1AA8DAAE" w:rsidR="00BD7743" w:rsidRPr="00DD53BC" w:rsidRDefault="00440AF4" w:rsidP="00440AF4">
            <w:pPr>
              <w:pStyle w:val="banggiua"/>
            </w:pPr>
            <w:r w:rsidRPr="00440AF4">
              <w:rPr>
                <w:noProof/>
              </w:rPr>
              <w:drawing>
                <wp:inline distT="0" distB="0" distL="0" distR="0" wp14:anchorId="2DCFC654" wp14:editId="1D0CE5B5">
                  <wp:extent cx="1980000" cy="1714549"/>
                  <wp:effectExtent l="0" t="0" r="1270" b="0"/>
                  <wp:docPr id="19874527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80000" cy="1714549"/>
                          </a:xfrm>
                          <a:prstGeom prst="rect">
                            <a:avLst/>
                          </a:prstGeom>
                          <a:noFill/>
                          <a:ln>
                            <a:noFill/>
                          </a:ln>
                        </pic:spPr>
                      </pic:pic>
                    </a:graphicData>
                  </a:graphic>
                </wp:inline>
              </w:drawing>
            </w:r>
          </w:p>
        </w:tc>
        <w:tc>
          <w:tcPr>
            <w:tcW w:w="1666" w:type="pct"/>
            <w:tcBorders>
              <w:top w:val="nil"/>
              <w:left w:val="nil"/>
              <w:bottom w:val="nil"/>
              <w:right w:val="nil"/>
            </w:tcBorders>
          </w:tcPr>
          <w:p w14:paraId="6CF8B0BC" w14:textId="21F0E593" w:rsidR="00BD7743" w:rsidRPr="00DD53BC" w:rsidRDefault="00440AF4" w:rsidP="00440AF4">
            <w:pPr>
              <w:pStyle w:val="banggiua"/>
            </w:pPr>
            <w:r w:rsidRPr="00440AF4">
              <w:rPr>
                <w:noProof/>
              </w:rPr>
              <w:drawing>
                <wp:inline distT="0" distB="0" distL="0" distR="0" wp14:anchorId="31A3FACA" wp14:editId="4EC2AA52">
                  <wp:extent cx="1980000" cy="1730310"/>
                  <wp:effectExtent l="0" t="0" r="1270" b="3810"/>
                  <wp:docPr id="8151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80000" cy="1730310"/>
                          </a:xfrm>
                          <a:prstGeom prst="rect">
                            <a:avLst/>
                          </a:prstGeom>
                          <a:noFill/>
                          <a:ln>
                            <a:noFill/>
                          </a:ln>
                        </pic:spPr>
                      </pic:pic>
                    </a:graphicData>
                  </a:graphic>
                </wp:inline>
              </w:drawing>
            </w:r>
          </w:p>
        </w:tc>
        <w:tc>
          <w:tcPr>
            <w:tcW w:w="1666" w:type="pct"/>
            <w:tcBorders>
              <w:top w:val="nil"/>
              <w:left w:val="nil"/>
              <w:bottom w:val="nil"/>
              <w:right w:val="nil"/>
            </w:tcBorders>
          </w:tcPr>
          <w:p w14:paraId="1BA10B7E" w14:textId="5ADA09FE" w:rsidR="00BD7743" w:rsidRPr="00DD53BC" w:rsidRDefault="00440AF4" w:rsidP="00440AF4">
            <w:pPr>
              <w:pStyle w:val="banggiua"/>
            </w:pPr>
            <w:r w:rsidRPr="00440AF4">
              <w:rPr>
                <w:noProof/>
              </w:rPr>
              <w:drawing>
                <wp:inline distT="0" distB="0" distL="0" distR="0" wp14:anchorId="79BE4BBB" wp14:editId="2B1B3B67">
                  <wp:extent cx="1980000" cy="1854801"/>
                  <wp:effectExtent l="0" t="0" r="1270" b="0"/>
                  <wp:docPr id="1723975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80000" cy="1854801"/>
                          </a:xfrm>
                          <a:prstGeom prst="rect">
                            <a:avLst/>
                          </a:prstGeom>
                          <a:noFill/>
                          <a:ln>
                            <a:noFill/>
                          </a:ln>
                        </pic:spPr>
                      </pic:pic>
                    </a:graphicData>
                  </a:graphic>
                </wp:inline>
              </w:drawing>
            </w:r>
          </w:p>
        </w:tc>
      </w:tr>
      <w:tr w:rsidR="00FF013C" w:rsidRPr="00DD53BC" w14:paraId="70BF20DD" w14:textId="77777777" w:rsidTr="004E55FF">
        <w:tc>
          <w:tcPr>
            <w:tcW w:w="5000" w:type="pct"/>
            <w:gridSpan w:val="3"/>
            <w:tcBorders>
              <w:top w:val="nil"/>
              <w:left w:val="nil"/>
              <w:bottom w:val="nil"/>
              <w:right w:val="nil"/>
            </w:tcBorders>
          </w:tcPr>
          <w:p w14:paraId="777C25B2" w14:textId="067DFEC8" w:rsidR="00FF013C" w:rsidRPr="00DD53BC" w:rsidRDefault="0076123C" w:rsidP="004E55FF">
            <w:pPr>
              <w:pStyle w:val="chuthichhinh"/>
            </w:pPr>
            <w:bookmarkStart w:id="44" w:name="_Ref174978983"/>
            <m:oMath>
              <m:r>
                <w:rPr>
                  <w:rFonts w:ascii="Cambria Math" w:hAnsi="Cambria Math"/>
                  <w:color w:val="2E74B5" w:themeColor="accent1" w:themeShade="BF"/>
                </w:rPr>
                <m:t>PF</m:t>
              </m:r>
            </m:oMath>
            <w:r w:rsidRPr="002F2A1C">
              <w:rPr>
                <w:color w:val="2E74B5" w:themeColor="accent1" w:themeShade="BF"/>
              </w:rPr>
              <w:t xml:space="preserve"> Comparison Across </w:t>
            </w:r>
            <w:r w:rsidR="00C67A77">
              <w:rPr>
                <w:color w:val="2E74B5" w:themeColor="accent1" w:themeShade="BF"/>
              </w:rPr>
              <w:t>DLTS</w:t>
            </w:r>
            <w:r w:rsidRPr="002F2A1C">
              <w:rPr>
                <w:color w:val="2E74B5" w:themeColor="accent1" w:themeShade="BF"/>
              </w:rPr>
              <w:t xml:space="preserve"> Problems</w:t>
            </w:r>
            <w:r w:rsidR="00FF013C" w:rsidRPr="00DD53BC">
              <w:t>.</w:t>
            </w:r>
            <w:bookmarkEnd w:id="44"/>
          </w:p>
        </w:tc>
      </w:tr>
    </w:tbl>
    <w:p w14:paraId="3CEC9351" w14:textId="77777777" w:rsidR="00142D7D" w:rsidRDefault="00142D7D" w:rsidP="00565294">
      <w:pPr>
        <w:pStyle w:val="thuong"/>
        <w:rPr>
          <w:color w:val="2E74B5" w:themeColor="accent1" w:themeShade="BF"/>
        </w:rPr>
      </w:pPr>
    </w:p>
    <w:tbl>
      <w:tblPr>
        <w:tblStyle w:val="TableGrid"/>
        <w:tblW w:w="5000" w:type="pct"/>
        <w:tblCellMar>
          <w:left w:w="0" w:type="dxa"/>
          <w:right w:w="0" w:type="dxa"/>
        </w:tblCellMar>
        <w:tblLook w:val="04A0" w:firstRow="1" w:lastRow="0" w:firstColumn="1" w:lastColumn="0" w:noHBand="0" w:noVBand="1"/>
      </w:tblPr>
      <w:tblGrid>
        <w:gridCol w:w="3309"/>
        <w:gridCol w:w="3306"/>
        <w:gridCol w:w="3306"/>
      </w:tblGrid>
      <w:tr w:rsidR="00142D7D" w:rsidRPr="00DD53BC" w14:paraId="732B56BD" w14:textId="77777777" w:rsidTr="002210DC">
        <w:tc>
          <w:tcPr>
            <w:tcW w:w="1668" w:type="pct"/>
            <w:tcBorders>
              <w:top w:val="nil"/>
              <w:left w:val="nil"/>
              <w:bottom w:val="nil"/>
              <w:right w:val="nil"/>
            </w:tcBorders>
          </w:tcPr>
          <w:p w14:paraId="37E10FD6" w14:textId="77777777" w:rsidR="00142D7D" w:rsidRPr="00DD53BC" w:rsidRDefault="00142D7D" w:rsidP="002210DC">
            <w:pPr>
              <w:pStyle w:val="banggiua"/>
            </w:pPr>
            <w:r w:rsidRPr="00440AF4">
              <w:rPr>
                <w:noProof/>
              </w:rPr>
              <w:drawing>
                <wp:inline distT="0" distB="0" distL="0" distR="0" wp14:anchorId="60AB98CE" wp14:editId="0E5CFB00">
                  <wp:extent cx="1980000" cy="1753079"/>
                  <wp:effectExtent l="0" t="0" r="1270" b="0"/>
                  <wp:docPr id="1541546304"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6304" name="Picture 4" descr="A diagram of a graph&#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80000" cy="1753079"/>
                          </a:xfrm>
                          <a:prstGeom prst="rect">
                            <a:avLst/>
                          </a:prstGeom>
                          <a:noFill/>
                          <a:ln>
                            <a:noFill/>
                          </a:ln>
                        </pic:spPr>
                      </pic:pic>
                    </a:graphicData>
                  </a:graphic>
                </wp:inline>
              </w:drawing>
            </w:r>
          </w:p>
        </w:tc>
        <w:tc>
          <w:tcPr>
            <w:tcW w:w="1666" w:type="pct"/>
            <w:tcBorders>
              <w:top w:val="nil"/>
              <w:left w:val="nil"/>
              <w:bottom w:val="nil"/>
              <w:right w:val="nil"/>
            </w:tcBorders>
          </w:tcPr>
          <w:p w14:paraId="50294B79" w14:textId="77777777" w:rsidR="00142D7D" w:rsidRPr="00DD53BC" w:rsidRDefault="00142D7D" w:rsidP="002210DC">
            <w:pPr>
              <w:pStyle w:val="banggiua"/>
            </w:pPr>
            <w:r w:rsidRPr="00440AF4">
              <w:rPr>
                <w:noProof/>
              </w:rPr>
              <w:drawing>
                <wp:inline distT="0" distB="0" distL="0" distR="0" wp14:anchorId="758A2BAC" wp14:editId="2015ECD1">
                  <wp:extent cx="1980000" cy="1839906"/>
                  <wp:effectExtent l="0" t="0" r="1270" b="8255"/>
                  <wp:docPr id="93804189" name="Picture 6" descr="A graph with colo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4189" name="Picture 6" descr="A graph with colored dots and line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80000" cy="1839906"/>
                          </a:xfrm>
                          <a:prstGeom prst="rect">
                            <a:avLst/>
                          </a:prstGeom>
                          <a:noFill/>
                          <a:ln>
                            <a:noFill/>
                          </a:ln>
                        </pic:spPr>
                      </pic:pic>
                    </a:graphicData>
                  </a:graphic>
                </wp:inline>
              </w:drawing>
            </w:r>
          </w:p>
        </w:tc>
        <w:tc>
          <w:tcPr>
            <w:tcW w:w="1666" w:type="pct"/>
            <w:tcBorders>
              <w:top w:val="nil"/>
              <w:left w:val="nil"/>
              <w:bottom w:val="nil"/>
              <w:right w:val="nil"/>
            </w:tcBorders>
          </w:tcPr>
          <w:p w14:paraId="5B414CC7" w14:textId="77777777" w:rsidR="00142D7D" w:rsidRPr="00DD53BC" w:rsidRDefault="00142D7D" w:rsidP="002210DC">
            <w:pPr>
              <w:pStyle w:val="banggiua"/>
            </w:pPr>
            <w:r w:rsidRPr="00440AF4">
              <w:rPr>
                <w:noProof/>
              </w:rPr>
              <w:drawing>
                <wp:inline distT="0" distB="0" distL="0" distR="0" wp14:anchorId="17B3FB85" wp14:editId="042AE226">
                  <wp:extent cx="1980000" cy="1773000"/>
                  <wp:effectExtent l="0" t="0" r="1270" b="0"/>
                  <wp:docPr id="2123003275"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03275" name="Picture 2" descr="A diagram of a graph&#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80000" cy="1773000"/>
                          </a:xfrm>
                          <a:prstGeom prst="rect">
                            <a:avLst/>
                          </a:prstGeom>
                          <a:noFill/>
                          <a:ln>
                            <a:noFill/>
                          </a:ln>
                        </pic:spPr>
                      </pic:pic>
                    </a:graphicData>
                  </a:graphic>
                </wp:inline>
              </w:drawing>
            </w:r>
          </w:p>
        </w:tc>
      </w:tr>
      <w:tr w:rsidR="00142D7D" w:rsidRPr="00DD53BC" w14:paraId="3CC3E87C" w14:textId="77777777" w:rsidTr="00142D7D">
        <w:tc>
          <w:tcPr>
            <w:tcW w:w="5000" w:type="pct"/>
            <w:gridSpan w:val="3"/>
            <w:tcBorders>
              <w:top w:val="nil"/>
              <w:left w:val="nil"/>
              <w:bottom w:val="nil"/>
              <w:right w:val="nil"/>
            </w:tcBorders>
          </w:tcPr>
          <w:p w14:paraId="4FE91B2A" w14:textId="1BABBAB3" w:rsidR="00142D7D" w:rsidRPr="00440AF4" w:rsidRDefault="00142D7D" w:rsidP="00142D7D">
            <w:pPr>
              <w:pStyle w:val="banggiua"/>
              <w:tabs>
                <w:tab w:val="left" w:pos="2505"/>
              </w:tabs>
              <w:jc w:val="left"/>
              <w:rPr>
                <w:noProof/>
              </w:rPr>
            </w:pPr>
            <w:r w:rsidRPr="00142D7D">
              <w:rPr>
                <w:b/>
                <w:bCs/>
                <w:noProof/>
              </w:rPr>
              <w:fldChar w:fldCharType="begin"/>
            </w:r>
            <w:r w:rsidRPr="00142D7D">
              <w:rPr>
                <w:b/>
                <w:bCs/>
                <w:noProof/>
              </w:rPr>
              <w:instrText xml:space="preserve"> REF _Ref174978983 \n \h </w:instrText>
            </w:r>
            <w:r>
              <w:rPr>
                <w:b/>
                <w:bCs/>
                <w:noProof/>
              </w:rPr>
              <w:instrText xml:space="preserve"> \* MERGEFORMAT </w:instrText>
            </w:r>
            <w:r w:rsidRPr="00142D7D">
              <w:rPr>
                <w:b/>
                <w:bCs/>
                <w:noProof/>
              </w:rPr>
            </w:r>
            <w:r w:rsidRPr="00142D7D">
              <w:rPr>
                <w:b/>
                <w:bCs/>
                <w:noProof/>
              </w:rPr>
              <w:fldChar w:fldCharType="separate"/>
            </w:r>
            <w:r w:rsidRPr="00142D7D">
              <w:rPr>
                <w:b/>
                <w:bCs/>
                <w:noProof/>
              </w:rPr>
              <w:t>Fig. 6</w:t>
            </w:r>
            <w:r w:rsidRPr="00142D7D">
              <w:rPr>
                <w:b/>
                <w:bCs/>
                <w:noProof/>
              </w:rPr>
              <w:fldChar w:fldCharType="end"/>
            </w:r>
            <w:r>
              <w:rPr>
                <w:noProof/>
              </w:rPr>
              <w:t>. (continued)</w:t>
            </w:r>
          </w:p>
        </w:tc>
      </w:tr>
    </w:tbl>
    <w:p w14:paraId="0C9D1E6C" w14:textId="596FB51E" w:rsidR="00205330" w:rsidRDefault="00AB320B" w:rsidP="00AB320B">
      <w:pPr>
        <w:pStyle w:val="thuong"/>
      </w:pPr>
      <w:r w:rsidRPr="00AB320B">
        <w:rPr>
          <w:color w:val="0070C0"/>
        </w:rPr>
        <w:t xml:space="preserve">One of the most notable observations is that MOFDA achieves the Best </w:t>
      </w:r>
      <m:oMath>
        <m:r>
          <w:rPr>
            <w:rFonts w:ascii="Cambria Math" w:hAnsi="Cambria Math"/>
            <w:color w:val="0070C0"/>
          </w:rPr>
          <m:t>IGD</m:t>
        </m:r>
      </m:oMath>
      <w:r w:rsidRPr="00AB320B">
        <w:rPr>
          <w:color w:val="0070C0"/>
        </w:rPr>
        <w:t xml:space="preserve"> values in 4 out of 6 test problems (DTLZ1, DTLZ2, DTLZ3, and DTLZ6), demonstrating not only its convergence capability but also its robustness across problems with different </w:t>
      </w:r>
      <m:oMath>
        <m:r>
          <w:rPr>
            <w:rFonts w:ascii="Cambria Math" w:hAnsi="Cambria Math"/>
            <w:color w:val="0070C0"/>
          </w:rPr>
          <m:t>PF</m:t>
        </m:r>
      </m:oMath>
      <w:r w:rsidRPr="00AB320B">
        <w:rPr>
          <w:color w:val="0070C0"/>
        </w:rPr>
        <w:t xml:space="preserve"> characteristics. These results are visually corroborated in Fig. </w:t>
      </w:r>
      <w:r w:rsidRPr="00AB320B">
        <w:rPr>
          <w:color w:val="0070C0"/>
        </w:rPr>
        <w:fldChar w:fldCharType="begin"/>
      </w:r>
      <w:r w:rsidRPr="00AB320B">
        <w:rPr>
          <w:color w:val="0070C0"/>
        </w:rPr>
        <w:instrText xml:space="preserve"> REF _Ref174978983 \r \h \# "0"</w:instrText>
      </w:r>
      <w:r w:rsidRPr="00AB320B">
        <w:rPr>
          <w:color w:val="0070C0"/>
        </w:rPr>
      </w:r>
      <w:r w:rsidRPr="00AB320B">
        <w:rPr>
          <w:color w:val="0070C0"/>
        </w:rPr>
        <w:fldChar w:fldCharType="separate"/>
      </w:r>
      <w:r w:rsidRPr="00AB320B">
        <w:rPr>
          <w:color w:val="0070C0"/>
        </w:rPr>
        <w:t>6</w:t>
      </w:r>
      <w:r w:rsidRPr="00AB320B">
        <w:rPr>
          <w:color w:val="0070C0"/>
        </w:rPr>
        <w:fldChar w:fldCharType="end"/>
      </w:r>
      <w:r w:rsidRPr="00AB320B">
        <w:rPr>
          <w:color w:val="0070C0"/>
        </w:rPr>
        <w:t xml:space="preserve">, where MOFDA’s solutions most closely align with the true </w:t>
      </w:r>
      <m:oMath>
        <m:r>
          <w:rPr>
            <w:rFonts w:ascii="Cambria Math" w:hAnsi="Cambria Math"/>
            <w:color w:val="0070C0"/>
          </w:rPr>
          <m:t>PF</m:t>
        </m:r>
      </m:oMath>
      <w:r w:rsidRPr="00AB320B">
        <w:rPr>
          <w:color w:val="0070C0"/>
        </w:rPr>
        <w:t xml:space="preserve">, and in </w:t>
      </w:r>
      <w:r w:rsidRPr="00AB320B">
        <w:rPr>
          <w:color w:val="0070C0"/>
        </w:rPr>
        <w:fldChar w:fldCharType="begin"/>
      </w:r>
      <w:r w:rsidRPr="00AB320B">
        <w:rPr>
          <w:color w:val="0070C0"/>
        </w:rPr>
        <w:instrText xml:space="preserve"> REF _Ref203406282 \n \h </w:instrText>
      </w:r>
      <w:r w:rsidRPr="00AB320B">
        <w:rPr>
          <w:color w:val="0070C0"/>
        </w:rPr>
      </w:r>
      <w:r w:rsidRPr="00AB320B">
        <w:rPr>
          <w:color w:val="0070C0"/>
        </w:rPr>
        <w:fldChar w:fldCharType="separate"/>
      </w:r>
      <w:r w:rsidRPr="00AB320B">
        <w:rPr>
          <w:color w:val="0070C0"/>
        </w:rPr>
        <w:t>Fig. 7</w:t>
      </w:r>
      <w:r w:rsidRPr="00AB320B">
        <w:rPr>
          <w:color w:val="0070C0"/>
        </w:rPr>
        <w:fldChar w:fldCharType="end"/>
      </w:r>
      <w:r w:rsidRPr="00AB320B">
        <w:rPr>
          <w:color w:val="0070C0"/>
        </w:rPr>
        <w:t>, where the boxplots show MOFDA’s distributions to be tightly clustered and favorably positioned</w:t>
      </w:r>
      <w:r w:rsidRPr="004F4B74">
        <w:t>.</w:t>
      </w:r>
    </w:p>
    <w:tbl>
      <w:tblPr>
        <w:tblStyle w:val="TableGrid"/>
        <w:tblW w:w="5000" w:type="pct"/>
        <w:tblCellMar>
          <w:left w:w="0" w:type="dxa"/>
          <w:right w:w="0" w:type="dxa"/>
        </w:tblCellMar>
        <w:tblLook w:val="04A0" w:firstRow="1" w:lastRow="0" w:firstColumn="1" w:lastColumn="0" w:noHBand="0" w:noVBand="1"/>
      </w:tblPr>
      <w:tblGrid>
        <w:gridCol w:w="3309"/>
        <w:gridCol w:w="3306"/>
        <w:gridCol w:w="3306"/>
      </w:tblGrid>
      <w:tr w:rsidR="00440AF4" w:rsidRPr="00DD53BC" w14:paraId="69564FC6" w14:textId="77777777" w:rsidTr="004E55FF">
        <w:tc>
          <w:tcPr>
            <w:tcW w:w="1668" w:type="pct"/>
            <w:tcBorders>
              <w:top w:val="nil"/>
              <w:left w:val="nil"/>
              <w:bottom w:val="nil"/>
              <w:right w:val="nil"/>
            </w:tcBorders>
          </w:tcPr>
          <w:p w14:paraId="7332D9DC" w14:textId="42AA8E70" w:rsidR="00440AF4" w:rsidRPr="00DD53BC" w:rsidRDefault="00A10B69" w:rsidP="004E55FF">
            <w:pPr>
              <w:pStyle w:val="banggiua"/>
            </w:pPr>
            <w:r w:rsidRPr="00A10B69">
              <w:rPr>
                <w:noProof/>
              </w:rPr>
              <w:drawing>
                <wp:inline distT="0" distB="0" distL="0" distR="0" wp14:anchorId="3D756FFF" wp14:editId="79FB5954">
                  <wp:extent cx="1980000" cy="2060406"/>
                  <wp:effectExtent l="0" t="0" r="1270" b="0"/>
                  <wp:docPr id="4408665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80000" cy="2060406"/>
                          </a:xfrm>
                          <a:prstGeom prst="rect">
                            <a:avLst/>
                          </a:prstGeom>
                          <a:noFill/>
                          <a:ln>
                            <a:noFill/>
                          </a:ln>
                        </pic:spPr>
                      </pic:pic>
                    </a:graphicData>
                  </a:graphic>
                </wp:inline>
              </w:drawing>
            </w:r>
          </w:p>
        </w:tc>
        <w:tc>
          <w:tcPr>
            <w:tcW w:w="1666" w:type="pct"/>
            <w:tcBorders>
              <w:top w:val="nil"/>
              <w:left w:val="nil"/>
              <w:bottom w:val="nil"/>
              <w:right w:val="nil"/>
            </w:tcBorders>
          </w:tcPr>
          <w:p w14:paraId="00DCB261" w14:textId="67C4D658" w:rsidR="00440AF4" w:rsidRPr="00DD53BC" w:rsidRDefault="00A10B69" w:rsidP="004E55FF">
            <w:pPr>
              <w:pStyle w:val="banggiua"/>
            </w:pPr>
            <w:r w:rsidRPr="00A10B69">
              <w:rPr>
                <w:noProof/>
              </w:rPr>
              <w:drawing>
                <wp:inline distT="0" distB="0" distL="0" distR="0" wp14:anchorId="055FE329" wp14:editId="6DD4061C">
                  <wp:extent cx="1980000" cy="1970388"/>
                  <wp:effectExtent l="0" t="0" r="1270" b="0"/>
                  <wp:docPr id="596641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80000" cy="1970388"/>
                          </a:xfrm>
                          <a:prstGeom prst="rect">
                            <a:avLst/>
                          </a:prstGeom>
                          <a:noFill/>
                          <a:ln>
                            <a:noFill/>
                          </a:ln>
                        </pic:spPr>
                      </pic:pic>
                    </a:graphicData>
                  </a:graphic>
                </wp:inline>
              </w:drawing>
            </w:r>
          </w:p>
        </w:tc>
        <w:tc>
          <w:tcPr>
            <w:tcW w:w="1666" w:type="pct"/>
            <w:tcBorders>
              <w:top w:val="nil"/>
              <w:left w:val="nil"/>
              <w:bottom w:val="nil"/>
              <w:right w:val="nil"/>
            </w:tcBorders>
          </w:tcPr>
          <w:p w14:paraId="2DB3E49E" w14:textId="242735E8" w:rsidR="00440AF4" w:rsidRPr="00DD53BC" w:rsidRDefault="00A10B69" w:rsidP="004E55FF">
            <w:pPr>
              <w:pStyle w:val="banggiua"/>
            </w:pPr>
            <w:r w:rsidRPr="00A10B69">
              <w:rPr>
                <w:noProof/>
              </w:rPr>
              <w:drawing>
                <wp:inline distT="0" distB="0" distL="0" distR="0" wp14:anchorId="0F4BC93F" wp14:editId="54D0EAFE">
                  <wp:extent cx="1980000" cy="2081538"/>
                  <wp:effectExtent l="0" t="0" r="1270" b="0"/>
                  <wp:docPr id="5971813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80000" cy="2081538"/>
                          </a:xfrm>
                          <a:prstGeom prst="rect">
                            <a:avLst/>
                          </a:prstGeom>
                          <a:noFill/>
                          <a:ln>
                            <a:noFill/>
                          </a:ln>
                        </pic:spPr>
                      </pic:pic>
                    </a:graphicData>
                  </a:graphic>
                </wp:inline>
              </w:drawing>
            </w:r>
          </w:p>
        </w:tc>
      </w:tr>
      <w:tr w:rsidR="00440AF4" w:rsidRPr="00DD53BC" w14:paraId="17EEEB1D" w14:textId="77777777" w:rsidTr="004E55FF">
        <w:tc>
          <w:tcPr>
            <w:tcW w:w="1668" w:type="pct"/>
            <w:tcBorders>
              <w:top w:val="nil"/>
              <w:left w:val="nil"/>
              <w:bottom w:val="nil"/>
              <w:right w:val="nil"/>
            </w:tcBorders>
          </w:tcPr>
          <w:p w14:paraId="2F3F441F" w14:textId="7558E5A3" w:rsidR="00440AF4" w:rsidRPr="00DD53BC" w:rsidRDefault="00A10B69" w:rsidP="004E55FF">
            <w:pPr>
              <w:pStyle w:val="banggiua"/>
            </w:pPr>
            <w:r w:rsidRPr="00A10B69">
              <w:rPr>
                <w:noProof/>
              </w:rPr>
              <w:drawing>
                <wp:inline distT="0" distB="0" distL="0" distR="0" wp14:anchorId="6E6E8E4E" wp14:editId="666F3F01">
                  <wp:extent cx="1980000" cy="2014392"/>
                  <wp:effectExtent l="0" t="0" r="1270" b="5080"/>
                  <wp:docPr id="826768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80000" cy="2014392"/>
                          </a:xfrm>
                          <a:prstGeom prst="rect">
                            <a:avLst/>
                          </a:prstGeom>
                          <a:noFill/>
                          <a:ln>
                            <a:noFill/>
                          </a:ln>
                        </pic:spPr>
                      </pic:pic>
                    </a:graphicData>
                  </a:graphic>
                </wp:inline>
              </w:drawing>
            </w:r>
          </w:p>
        </w:tc>
        <w:tc>
          <w:tcPr>
            <w:tcW w:w="1666" w:type="pct"/>
            <w:tcBorders>
              <w:top w:val="nil"/>
              <w:left w:val="nil"/>
              <w:bottom w:val="nil"/>
              <w:right w:val="nil"/>
            </w:tcBorders>
          </w:tcPr>
          <w:p w14:paraId="29252BAF" w14:textId="55CA6632" w:rsidR="00440AF4" w:rsidRPr="00DD53BC" w:rsidRDefault="00A10B69" w:rsidP="004E55FF">
            <w:pPr>
              <w:pStyle w:val="banggiua"/>
            </w:pPr>
            <w:r w:rsidRPr="00A10B69">
              <w:rPr>
                <w:noProof/>
              </w:rPr>
              <w:drawing>
                <wp:inline distT="0" distB="0" distL="0" distR="0" wp14:anchorId="50BF75D0" wp14:editId="604F8A08">
                  <wp:extent cx="1980000" cy="2151496"/>
                  <wp:effectExtent l="0" t="0" r="1270" b="1270"/>
                  <wp:docPr id="1029226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80000" cy="2151496"/>
                          </a:xfrm>
                          <a:prstGeom prst="rect">
                            <a:avLst/>
                          </a:prstGeom>
                          <a:noFill/>
                          <a:ln>
                            <a:noFill/>
                          </a:ln>
                        </pic:spPr>
                      </pic:pic>
                    </a:graphicData>
                  </a:graphic>
                </wp:inline>
              </w:drawing>
            </w:r>
          </w:p>
        </w:tc>
        <w:tc>
          <w:tcPr>
            <w:tcW w:w="1666" w:type="pct"/>
            <w:tcBorders>
              <w:top w:val="nil"/>
              <w:left w:val="nil"/>
              <w:bottom w:val="nil"/>
              <w:right w:val="nil"/>
            </w:tcBorders>
          </w:tcPr>
          <w:p w14:paraId="1209AAEC" w14:textId="6769528C" w:rsidR="00440AF4" w:rsidRPr="00DD53BC" w:rsidRDefault="00A10B69" w:rsidP="004E55FF">
            <w:pPr>
              <w:pStyle w:val="banggiua"/>
            </w:pPr>
            <w:r w:rsidRPr="00A10B69">
              <w:rPr>
                <w:noProof/>
              </w:rPr>
              <w:drawing>
                <wp:inline distT="0" distB="0" distL="0" distR="0" wp14:anchorId="4E90BD91" wp14:editId="5C55BD64">
                  <wp:extent cx="1980000" cy="2112680"/>
                  <wp:effectExtent l="0" t="0" r="1270" b="1905"/>
                  <wp:docPr id="1080284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80000" cy="2112680"/>
                          </a:xfrm>
                          <a:prstGeom prst="rect">
                            <a:avLst/>
                          </a:prstGeom>
                          <a:noFill/>
                          <a:ln>
                            <a:noFill/>
                          </a:ln>
                        </pic:spPr>
                      </pic:pic>
                    </a:graphicData>
                  </a:graphic>
                </wp:inline>
              </w:drawing>
            </w:r>
          </w:p>
        </w:tc>
      </w:tr>
      <w:tr w:rsidR="00440AF4" w:rsidRPr="00DD53BC" w14:paraId="7F4F3364" w14:textId="77777777" w:rsidTr="004E55FF">
        <w:tc>
          <w:tcPr>
            <w:tcW w:w="5000" w:type="pct"/>
            <w:gridSpan w:val="3"/>
            <w:tcBorders>
              <w:top w:val="nil"/>
              <w:left w:val="nil"/>
              <w:bottom w:val="nil"/>
              <w:right w:val="nil"/>
            </w:tcBorders>
          </w:tcPr>
          <w:p w14:paraId="43BE8709" w14:textId="6FE151EE" w:rsidR="00440AF4" w:rsidRPr="00DD53BC" w:rsidRDefault="001F7195" w:rsidP="004E55FF">
            <w:pPr>
              <w:pStyle w:val="chuthichhinh"/>
            </w:pPr>
            <w:bookmarkStart w:id="45" w:name="_Ref203406282"/>
            <m:oMath>
              <m:r>
                <w:rPr>
                  <w:rFonts w:ascii="Cambria Math" w:hAnsi="Cambria Math"/>
                </w:rPr>
                <m:t>IGD</m:t>
              </m:r>
            </m:oMath>
            <w:r>
              <w:t xml:space="preserve"> Boxplots of DTLZ benchmarks</w:t>
            </w:r>
            <w:r w:rsidRPr="00DD53BC">
              <w:t>.</w:t>
            </w:r>
            <w:bookmarkEnd w:id="45"/>
          </w:p>
        </w:tc>
      </w:tr>
    </w:tbl>
    <w:p w14:paraId="2DA1E0ED" w14:textId="0EF66786" w:rsidR="00601773" w:rsidRDefault="00601773" w:rsidP="00601773">
      <w:pPr>
        <w:pStyle w:val="thuong"/>
      </w:pPr>
      <w:r w:rsidRPr="003D12FF">
        <w:rPr>
          <w:color w:val="2E74B5" w:themeColor="accent1" w:themeShade="BF"/>
        </w:rPr>
        <w:t xml:space="preserve">Additionally, even in cases where MOFDA is not the absolute best in </w:t>
      </w:r>
      <m:oMath>
        <m:r>
          <w:rPr>
            <w:rFonts w:ascii="Cambria Math" w:hAnsi="Cambria Math"/>
            <w:color w:val="2E74B5" w:themeColor="accent1" w:themeShade="BF"/>
          </w:rPr>
          <m:t>GD</m:t>
        </m:r>
      </m:oMath>
      <w:r w:rsidRPr="003D12FF">
        <w:rPr>
          <w:color w:val="2E74B5" w:themeColor="accent1" w:themeShade="BF"/>
        </w:rPr>
        <w:t>, the differences are s</w:t>
      </w:r>
      <w:r>
        <w:rPr>
          <w:color w:val="2E74B5" w:themeColor="accent1" w:themeShade="BF"/>
        </w:rPr>
        <w:t>light</w:t>
      </w:r>
      <w:r w:rsidRPr="003D12FF">
        <w:rPr>
          <w:color w:val="2E74B5" w:themeColor="accent1" w:themeShade="BF"/>
        </w:rPr>
        <w:t xml:space="preserve">, suggesting that it still provides solutions that are very close to the true front. The Mean and Mode values highlight MOFDA’s strength by </w:t>
      </w:r>
      <w:r>
        <w:rPr>
          <w:color w:val="2E74B5" w:themeColor="accent1" w:themeShade="BF"/>
        </w:rPr>
        <w:t>consistently producing</w:t>
      </w:r>
      <w:r w:rsidRPr="003D12FF">
        <w:rPr>
          <w:color w:val="2E74B5" w:themeColor="accent1" w:themeShade="BF"/>
        </w:rPr>
        <w:t xml:space="preserve"> high-quality results in multiple runs. Its low </w:t>
      </w:r>
      <m:oMath>
        <m:r>
          <w:rPr>
            <w:rFonts w:ascii="Cambria Math" w:hAnsi="Cambria Math"/>
            <w:color w:val="2E74B5" w:themeColor="accent1" w:themeShade="BF"/>
          </w:rPr>
          <m:t>SD</m:t>
        </m:r>
      </m:oMath>
      <w:r w:rsidRPr="003D12FF">
        <w:rPr>
          <w:color w:val="2E74B5" w:themeColor="accent1" w:themeShade="BF"/>
        </w:rPr>
        <w:t xml:space="preserve"> values across tests indicate reliable and stable behavior, even in challenging, multi-modal DTLZ problems.</w:t>
      </w:r>
      <w:r>
        <w:rPr>
          <w:color w:val="2E74B5" w:themeColor="accent1" w:themeShade="BF"/>
        </w:rPr>
        <w:t xml:space="preserve"> </w:t>
      </w:r>
      <w:r w:rsidRPr="003D12FF">
        <w:rPr>
          <w:color w:val="2E74B5" w:themeColor="accent1" w:themeShade="BF"/>
        </w:rPr>
        <w:t xml:space="preserve">These outcomes affirm MOFDA’s ability to </w:t>
      </w:r>
      <w:r>
        <w:rPr>
          <w:color w:val="2E74B5" w:themeColor="accent1" w:themeShade="BF"/>
        </w:rPr>
        <w:t>effectively handle complex multi-objective optimization problems</w:t>
      </w:r>
      <w:r w:rsidRPr="003D12FF">
        <w:rPr>
          <w:color w:val="2E74B5" w:themeColor="accent1" w:themeShade="BF"/>
        </w:rPr>
        <w:t>, offering a robust balance between convergence, accuracy, and diversity</w:t>
      </w:r>
      <w:r>
        <w:t>.</w:t>
      </w:r>
    </w:p>
    <w:bookmarkEnd w:id="42"/>
    <w:p w14:paraId="3314EDCB" w14:textId="579B7681" w:rsidR="00EB1AEB" w:rsidRDefault="00333522" w:rsidP="00333522">
      <w:pPr>
        <w:pStyle w:val="muc2"/>
      </w:pPr>
      <w:r>
        <w:t>UF Tests</w:t>
      </w:r>
      <w:r w:rsidR="008745F6">
        <w:t xml:space="preserve"> </w:t>
      </w:r>
    </w:p>
    <w:tbl>
      <w:tblPr>
        <w:tblStyle w:val="TableGrid"/>
        <w:tblW w:w="5000" w:type="pct"/>
        <w:tblCellMar>
          <w:left w:w="28" w:type="dxa"/>
          <w:right w:w="28" w:type="dxa"/>
        </w:tblCellMar>
        <w:tblLook w:val="04A0" w:firstRow="1" w:lastRow="0" w:firstColumn="1" w:lastColumn="0" w:noHBand="0" w:noVBand="1"/>
      </w:tblPr>
      <w:tblGrid>
        <w:gridCol w:w="3230"/>
        <w:gridCol w:w="3290"/>
        <w:gridCol w:w="3401"/>
      </w:tblGrid>
      <w:tr w:rsidR="000151BC" w:rsidRPr="00DD53BC" w14:paraId="14B8228C" w14:textId="77777777" w:rsidTr="00E90BFD">
        <w:tc>
          <w:tcPr>
            <w:tcW w:w="1628" w:type="pct"/>
            <w:tcBorders>
              <w:top w:val="nil"/>
              <w:left w:val="nil"/>
              <w:bottom w:val="nil"/>
              <w:right w:val="nil"/>
            </w:tcBorders>
          </w:tcPr>
          <w:p w14:paraId="63CED66F" w14:textId="77777777" w:rsidR="000151BC" w:rsidRPr="0037277E" w:rsidRDefault="000151BC" w:rsidP="00991CD9">
            <w:pPr>
              <w:pStyle w:val="banggiua"/>
            </w:pPr>
            <w:r w:rsidRPr="0037277E">
              <w:rPr>
                <w:noProof/>
              </w:rPr>
              <w:drawing>
                <wp:inline distT="0" distB="0" distL="0" distR="0" wp14:anchorId="54F15D44" wp14:editId="6195F630">
                  <wp:extent cx="1980000" cy="1935185"/>
                  <wp:effectExtent l="0" t="0" r="1270" b="8255"/>
                  <wp:docPr id="743445006" name="Picture 3"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45006" name="Picture 3" descr="A graph with colored lines and numbers&#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c>
          <w:tcPr>
            <w:tcW w:w="1658" w:type="pct"/>
            <w:tcBorders>
              <w:top w:val="nil"/>
              <w:left w:val="nil"/>
              <w:bottom w:val="nil"/>
              <w:right w:val="nil"/>
            </w:tcBorders>
          </w:tcPr>
          <w:p w14:paraId="110544A8" w14:textId="77777777" w:rsidR="000151BC" w:rsidRPr="0037277E" w:rsidRDefault="000151BC" w:rsidP="00991CD9">
            <w:pPr>
              <w:pStyle w:val="banggiua"/>
            </w:pPr>
            <w:r w:rsidRPr="0037277E">
              <w:rPr>
                <w:noProof/>
              </w:rPr>
              <w:drawing>
                <wp:inline distT="0" distB="0" distL="0" distR="0" wp14:anchorId="27C203A8" wp14:editId="5112727F">
                  <wp:extent cx="1980000" cy="1935185"/>
                  <wp:effectExtent l="0" t="0" r="1270" b="8255"/>
                  <wp:docPr id="1936596696" name="Picture 4"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96696" name="Picture 4" descr="A graph with colorful lines and numbers&#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c>
          <w:tcPr>
            <w:tcW w:w="1714" w:type="pct"/>
            <w:tcBorders>
              <w:top w:val="nil"/>
              <w:left w:val="nil"/>
              <w:bottom w:val="nil"/>
              <w:right w:val="nil"/>
            </w:tcBorders>
          </w:tcPr>
          <w:p w14:paraId="12279CD4" w14:textId="77777777" w:rsidR="000151BC" w:rsidRPr="0037277E" w:rsidRDefault="000151BC" w:rsidP="00991CD9">
            <w:pPr>
              <w:pStyle w:val="banggiua"/>
            </w:pPr>
            <w:r w:rsidRPr="0037277E">
              <w:rPr>
                <w:noProof/>
              </w:rPr>
              <w:drawing>
                <wp:inline distT="0" distB="0" distL="0" distR="0" wp14:anchorId="4A968667" wp14:editId="4BBF418F">
                  <wp:extent cx="1980000" cy="1935185"/>
                  <wp:effectExtent l="0" t="0" r="1270" b="8255"/>
                  <wp:docPr id="1101081152" name="Picture 6"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81152" name="Picture 6" descr="A graph with colored lines and numbers&#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r>
      <w:tr w:rsidR="000151BC" w:rsidRPr="00DD53BC" w14:paraId="13C5CBD8" w14:textId="77777777" w:rsidTr="00E90BFD">
        <w:tc>
          <w:tcPr>
            <w:tcW w:w="1628" w:type="pct"/>
            <w:tcBorders>
              <w:top w:val="nil"/>
              <w:left w:val="nil"/>
              <w:bottom w:val="nil"/>
              <w:right w:val="nil"/>
            </w:tcBorders>
          </w:tcPr>
          <w:p w14:paraId="77120ACE" w14:textId="77777777" w:rsidR="000151BC" w:rsidRPr="0037277E" w:rsidRDefault="000151BC" w:rsidP="00991CD9">
            <w:pPr>
              <w:pStyle w:val="banggiua"/>
            </w:pPr>
            <w:r w:rsidRPr="0037277E">
              <w:rPr>
                <w:noProof/>
              </w:rPr>
              <w:drawing>
                <wp:inline distT="0" distB="0" distL="0" distR="0" wp14:anchorId="5344C5A8" wp14:editId="0342F979">
                  <wp:extent cx="1980000" cy="1935185"/>
                  <wp:effectExtent l="0" t="0" r="1270" b="8255"/>
                  <wp:docPr id="1764201689" name="Picture 5" descr="A graph with colored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1689" name="Picture 5" descr="A graph with colored lines and text&#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c>
          <w:tcPr>
            <w:tcW w:w="1658" w:type="pct"/>
            <w:tcBorders>
              <w:top w:val="nil"/>
              <w:left w:val="nil"/>
              <w:bottom w:val="nil"/>
              <w:right w:val="nil"/>
            </w:tcBorders>
          </w:tcPr>
          <w:p w14:paraId="0A3578A6" w14:textId="77777777" w:rsidR="000151BC" w:rsidRPr="00DD53BC" w:rsidRDefault="000151BC" w:rsidP="00991CD9">
            <w:pPr>
              <w:pStyle w:val="banggiua"/>
            </w:pPr>
            <w:r w:rsidRPr="0037277E">
              <w:rPr>
                <w:noProof/>
              </w:rPr>
              <w:drawing>
                <wp:inline distT="0" distB="0" distL="0" distR="0" wp14:anchorId="3D804120" wp14:editId="3B69475C">
                  <wp:extent cx="1980000" cy="1935185"/>
                  <wp:effectExtent l="0" t="0" r="1270" b="8255"/>
                  <wp:docPr id="1303521777" name="Picture 2" descr="A graph with colo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21777" name="Picture 2" descr="A graph with colored dots and lines&#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c>
          <w:tcPr>
            <w:tcW w:w="1714" w:type="pct"/>
            <w:tcBorders>
              <w:top w:val="nil"/>
              <w:left w:val="nil"/>
              <w:bottom w:val="nil"/>
              <w:right w:val="nil"/>
            </w:tcBorders>
          </w:tcPr>
          <w:p w14:paraId="40623CDD" w14:textId="77777777" w:rsidR="000151BC" w:rsidRPr="00DD53BC" w:rsidRDefault="000151BC" w:rsidP="00991CD9">
            <w:pPr>
              <w:pStyle w:val="banggiua"/>
            </w:pPr>
            <w:r w:rsidRPr="0037277E">
              <w:rPr>
                <w:noProof/>
              </w:rPr>
              <w:drawing>
                <wp:inline distT="0" distB="0" distL="0" distR="0" wp14:anchorId="06BB8C28" wp14:editId="50E37B4D">
                  <wp:extent cx="1980000" cy="1935185"/>
                  <wp:effectExtent l="0" t="0" r="1270" b="8255"/>
                  <wp:docPr id="970803403" name="Picture 1"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03403" name="Picture 1" descr="A graph with colored lines and numbers&#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r>
      <w:tr w:rsidR="004F7CB8" w:rsidRPr="00DD53BC" w14:paraId="126E2832" w14:textId="77777777" w:rsidTr="00E90BFD">
        <w:tc>
          <w:tcPr>
            <w:tcW w:w="5000" w:type="pct"/>
            <w:gridSpan w:val="3"/>
            <w:tcBorders>
              <w:top w:val="nil"/>
              <w:left w:val="nil"/>
              <w:bottom w:val="nil"/>
              <w:right w:val="nil"/>
            </w:tcBorders>
          </w:tcPr>
          <w:p w14:paraId="5F4C6FE9" w14:textId="6B4EB55F" w:rsidR="004F7CB8" w:rsidRPr="0037277E" w:rsidRDefault="001F7195" w:rsidP="004F7CB8">
            <w:pPr>
              <w:pStyle w:val="chuthichhinh"/>
            </w:pPr>
            <w:bookmarkStart w:id="46" w:name="_Ref203406121"/>
            <m:oMath>
              <m:r>
                <w:rPr>
                  <w:rFonts w:ascii="Cambria Math" w:hAnsi="Cambria Math"/>
                  <w:color w:val="2E74B5" w:themeColor="accent1" w:themeShade="BF"/>
                </w:rPr>
                <m:t>PF</m:t>
              </m:r>
            </m:oMath>
            <w:r w:rsidRPr="002F2A1C">
              <w:rPr>
                <w:color w:val="2E74B5" w:themeColor="accent1" w:themeShade="BF"/>
              </w:rPr>
              <w:t xml:space="preserve"> Comparison Across </w:t>
            </w:r>
            <w:r>
              <w:rPr>
                <w:color w:val="2E74B5" w:themeColor="accent1" w:themeShade="BF"/>
              </w:rPr>
              <w:t>UF</w:t>
            </w:r>
            <w:r w:rsidRPr="002F2A1C">
              <w:rPr>
                <w:color w:val="2E74B5" w:themeColor="accent1" w:themeShade="BF"/>
              </w:rPr>
              <w:t xml:space="preserve"> Problems</w:t>
            </w:r>
            <w:r w:rsidRPr="00DD53BC">
              <w:t>.</w:t>
            </w:r>
            <w:bookmarkEnd w:id="46"/>
          </w:p>
        </w:tc>
      </w:tr>
      <w:tr w:rsidR="004F7CB8" w:rsidRPr="00DD53BC" w14:paraId="1568F3D5" w14:textId="77777777" w:rsidTr="00145785">
        <w:tc>
          <w:tcPr>
            <w:tcW w:w="3286" w:type="pct"/>
            <w:gridSpan w:val="2"/>
            <w:tcBorders>
              <w:top w:val="nil"/>
              <w:left w:val="nil"/>
              <w:bottom w:val="nil"/>
              <w:right w:val="nil"/>
            </w:tcBorders>
            <w:vAlign w:val="center"/>
          </w:tcPr>
          <w:p w14:paraId="301BC4BD" w14:textId="74EBC9B1" w:rsidR="004F7CB8" w:rsidRPr="00834D59" w:rsidRDefault="00834D59" w:rsidP="00834D59">
            <w:pPr>
              <w:pStyle w:val="thuong"/>
            </w:pPr>
            <w:r w:rsidRPr="00834D59">
              <w:rPr>
                <w:color w:val="2E74B5" w:themeColor="accent1" w:themeShade="BF"/>
              </w:rPr>
              <w:t xml:space="preserve">To further examine the robustness and adaptability of the proposed MOFDA algorithm, a comprehensive evaluation was conducted on the UF benchmark set from CEC-2009, comprising seven diverse test problems (UF1 to UF7). These problems are well known for presenting challenges such as multimodality, deception, non-separability, and variable </w:t>
            </w:r>
            <m:oMath>
              <m:r>
                <w:rPr>
                  <w:rFonts w:ascii="Cambria Math" w:hAnsi="Cambria Math"/>
                  <w:color w:val="2E74B5" w:themeColor="accent1" w:themeShade="BF"/>
                </w:rPr>
                <m:t>PF</m:t>
              </m:r>
            </m:oMath>
            <w:r w:rsidRPr="00834D59">
              <w:rPr>
                <w:color w:val="2E74B5" w:themeColor="accent1" w:themeShade="BF"/>
              </w:rPr>
              <w:t xml:space="preserve"> geometries, thereby providing a rigorous testing ground for MOO</w:t>
            </w:r>
            <w:r w:rsidRPr="00825061">
              <w:t xml:space="preserve">. </w:t>
            </w:r>
          </w:p>
        </w:tc>
        <w:tc>
          <w:tcPr>
            <w:tcW w:w="1714" w:type="pct"/>
            <w:tcBorders>
              <w:top w:val="nil"/>
              <w:left w:val="nil"/>
              <w:bottom w:val="nil"/>
              <w:right w:val="nil"/>
            </w:tcBorders>
          </w:tcPr>
          <w:p w14:paraId="3C336C50" w14:textId="77777777" w:rsidR="004F7CB8" w:rsidRDefault="004F7CB8" w:rsidP="00991CD9">
            <w:pPr>
              <w:pStyle w:val="banggiua"/>
            </w:pPr>
            <w:r w:rsidRPr="0037277E">
              <w:rPr>
                <w:noProof/>
              </w:rPr>
              <w:drawing>
                <wp:inline distT="0" distB="0" distL="0" distR="0" wp14:anchorId="23BCA888" wp14:editId="179A3D67">
                  <wp:extent cx="1980000" cy="1935185"/>
                  <wp:effectExtent l="0" t="0" r="1270" b="8255"/>
                  <wp:docPr id="1519567553" name="Picture 7" descr="A graph with colorful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67553" name="Picture 7" descr="A graph with colorful dots and numbers&#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p w14:paraId="3457551C" w14:textId="7FA7DB2A" w:rsidR="00AC137A" w:rsidRPr="00AC137A" w:rsidRDefault="00587B3E" w:rsidP="00834D59">
            <w:pPr>
              <w:pStyle w:val="banggiua"/>
            </w:pPr>
            <w:r w:rsidRPr="00FF251A">
              <w:rPr>
                <w:b/>
                <w:bCs/>
                <w:color w:val="2E74B5" w:themeColor="accent1" w:themeShade="BF"/>
              </w:rPr>
              <w:fldChar w:fldCharType="begin"/>
            </w:r>
            <w:r w:rsidRPr="00FF251A">
              <w:rPr>
                <w:b/>
                <w:bCs/>
                <w:color w:val="2E74B5" w:themeColor="accent1" w:themeShade="BF"/>
              </w:rPr>
              <w:instrText xml:space="preserve"> REF _Ref203406121 \n \h </w:instrText>
            </w:r>
            <w:r w:rsidR="00FF251A">
              <w:rPr>
                <w:b/>
                <w:bCs/>
                <w:color w:val="2E74B5" w:themeColor="accent1" w:themeShade="BF"/>
              </w:rPr>
              <w:instrText xml:space="preserve"> \* MERGEFORMAT </w:instrText>
            </w:r>
            <w:r w:rsidRPr="00FF251A">
              <w:rPr>
                <w:b/>
                <w:bCs/>
                <w:color w:val="2E74B5" w:themeColor="accent1" w:themeShade="BF"/>
              </w:rPr>
            </w:r>
            <w:r w:rsidRPr="00FF251A">
              <w:rPr>
                <w:b/>
                <w:bCs/>
                <w:color w:val="2E74B5" w:themeColor="accent1" w:themeShade="BF"/>
              </w:rPr>
              <w:fldChar w:fldCharType="separate"/>
            </w:r>
            <w:r w:rsidRPr="00FF251A">
              <w:rPr>
                <w:b/>
                <w:bCs/>
                <w:color w:val="2E74B5" w:themeColor="accent1" w:themeShade="BF"/>
              </w:rPr>
              <w:t>Fig. 8</w:t>
            </w:r>
            <w:r w:rsidRPr="00FF251A">
              <w:rPr>
                <w:b/>
                <w:bCs/>
                <w:color w:val="2E74B5" w:themeColor="accent1" w:themeShade="BF"/>
              </w:rPr>
              <w:fldChar w:fldCharType="end"/>
            </w:r>
            <w:r>
              <w:rPr>
                <w:color w:val="2E74B5" w:themeColor="accent1" w:themeShade="BF"/>
              </w:rPr>
              <w:t>.</w:t>
            </w:r>
            <w:r w:rsidRPr="00834D59">
              <w:t xml:space="preserve"> </w:t>
            </w:r>
            <w:r w:rsidR="00834D59" w:rsidRPr="00834D59">
              <w:t>(</w:t>
            </w:r>
            <w:r w:rsidR="00834D59">
              <w:t>continued</w:t>
            </w:r>
            <w:r w:rsidR="00834D59" w:rsidRPr="00834D59">
              <w:t>)</w:t>
            </w:r>
          </w:p>
        </w:tc>
      </w:tr>
    </w:tbl>
    <w:p w14:paraId="58E06E86" w14:textId="5558A0C6" w:rsidR="00FF013C" w:rsidRDefault="00FF013C" w:rsidP="00FF013C">
      <w:pPr>
        <w:pStyle w:val="thuong"/>
      </w:pPr>
      <w:r w:rsidRPr="00825061">
        <w:rPr>
          <w:color w:val="2E74B5" w:themeColor="accent1" w:themeShade="BF"/>
        </w:rPr>
        <w:t>For instance, in UF1, although MOFDA shows reasonable performance, it does not lead in any of the three key metrics (</w:t>
      </w:r>
      <m:oMath>
        <m:r>
          <w:rPr>
            <w:rFonts w:ascii="Cambria Math" w:hAnsi="Cambria Math"/>
            <w:color w:val="2E74B5" w:themeColor="accent1" w:themeShade="BF"/>
          </w:rPr>
          <m:t>IGD</m:t>
        </m:r>
      </m:oMath>
      <w:r w:rsidRPr="00825061">
        <w:rPr>
          <w:color w:val="2E74B5" w:themeColor="accent1" w:themeShade="BF"/>
        </w:rPr>
        <w:t xml:space="preserve">, </w:t>
      </w:r>
      <m:oMath>
        <m:r>
          <w:rPr>
            <w:rFonts w:ascii="Cambria Math" w:hAnsi="Cambria Math"/>
            <w:color w:val="2E74B5" w:themeColor="accent1" w:themeShade="BF"/>
          </w:rPr>
          <m:t>GD</m:t>
        </m:r>
      </m:oMath>
      <w:r w:rsidRPr="00825061">
        <w:rPr>
          <w:color w:val="2E74B5" w:themeColor="accent1" w:themeShade="BF"/>
        </w:rPr>
        <w:t xml:space="preserve">, </w:t>
      </w:r>
      <m:oMath>
        <m:r>
          <w:rPr>
            <w:rFonts w:ascii="Cambria Math" w:hAnsi="Cambria Math"/>
            <w:color w:val="2E74B5" w:themeColor="accent1" w:themeShade="BF"/>
          </w:rPr>
          <m:t>STE</m:t>
        </m:r>
      </m:oMath>
      <w:r w:rsidRPr="00825061">
        <w:rPr>
          <w:color w:val="2E74B5" w:themeColor="accent1" w:themeShade="BF"/>
        </w:rPr>
        <w:t>). Similarly, on UF2, UF3</w:t>
      </w:r>
      <w:r>
        <w:rPr>
          <w:color w:val="2E74B5" w:themeColor="accent1" w:themeShade="BF"/>
        </w:rPr>
        <w:t>,</w:t>
      </w:r>
      <w:r w:rsidRPr="00825061">
        <w:rPr>
          <w:color w:val="2E74B5" w:themeColor="accent1" w:themeShade="BF"/>
        </w:rPr>
        <w:t xml:space="preserve"> and  UF5-7, algorithms like MOMVO or MSSA often show slightly better convergence or spread characteristics. The only exception is UF4, where MOFDA demonstrates a leading position. It achieves the lowest Best </w:t>
      </w:r>
      <m:oMath>
        <m:r>
          <w:rPr>
            <w:rFonts w:ascii="Cambria Math" w:hAnsi="Cambria Math"/>
            <w:color w:val="2E74B5" w:themeColor="accent1" w:themeShade="BF"/>
          </w:rPr>
          <m:t>IGD</m:t>
        </m:r>
      </m:oMath>
      <w:r w:rsidRPr="00825061">
        <w:rPr>
          <w:color w:val="2E74B5" w:themeColor="accent1" w:themeShade="BF"/>
        </w:rPr>
        <w:t xml:space="preserve"> (2.256E–3), </w:t>
      </w:r>
      <m:oMath>
        <m:r>
          <w:rPr>
            <w:rFonts w:ascii="Cambria Math" w:hAnsi="Cambria Math"/>
            <w:color w:val="2E74B5" w:themeColor="accent1" w:themeShade="BF"/>
          </w:rPr>
          <m:t>GD</m:t>
        </m:r>
      </m:oMath>
      <w:r w:rsidRPr="00825061">
        <w:rPr>
          <w:color w:val="2E74B5" w:themeColor="accent1" w:themeShade="BF"/>
        </w:rPr>
        <w:t xml:space="preserve"> (5.589E–3), and </w:t>
      </w:r>
      <w:r w:rsidR="00C627DF">
        <w:rPr>
          <w:color w:val="2E74B5" w:themeColor="accent1" w:themeShade="BF"/>
        </w:rPr>
        <w:t>the</w:t>
      </w:r>
      <w:r w:rsidRPr="00825061">
        <w:rPr>
          <w:color w:val="2E74B5" w:themeColor="accent1" w:themeShade="BF"/>
        </w:rPr>
        <w:t xml:space="preserve"> lowest Worst </w:t>
      </w:r>
      <m:oMath>
        <m:r>
          <w:rPr>
            <w:rFonts w:ascii="Cambria Math" w:hAnsi="Cambria Math"/>
            <w:color w:val="2E74B5" w:themeColor="accent1" w:themeShade="BF"/>
          </w:rPr>
          <m:t>STE</m:t>
        </m:r>
      </m:oMath>
      <w:r w:rsidRPr="00825061">
        <w:rPr>
          <w:color w:val="2E74B5" w:themeColor="accent1" w:themeShade="BF"/>
        </w:rPr>
        <w:t xml:space="preserve"> (4.075E–3), suggesting superior convergence and solution diversity. This advantage is also reflected visually in </w:t>
      </w:r>
      <w:r w:rsidR="00587B3E">
        <w:rPr>
          <w:color w:val="2E74B5" w:themeColor="accent1" w:themeShade="BF"/>
        </w:rPr>
        <w:fldChar w:fldCharType="begin"/>
      </w:r>
      <w:r w:rsidR="00587B3E">
        <w:rPr>
          <w:color w:val="2E74B5" w:themeColor="accent1" w:themeShade="BF"/>
        </w:rPr>
        <w:instrText xml:space="preserve"> REF _Ref203406121 \n \h </w:instrText>
      </w:r>
      <w:r w:rsidR="00587B3E">
        <w:rPr>
          <w:color w:val="2E74B5" w:themeColor="accent1" w:themeShade="BF"/>
        </w:rPr>
      </w:r>
      <w:r w:rsidR="00587B3E">
        <w:rPr>
          <w:color w:val="2E74B5" w:themeColor="accent1" w:themeShade="BF"/>
        </w:rPr>
        <w:fldChar w:fldCharType="separate"/>
      </w:r>
      <w:r w:rsidR="00587B3E">
        <w:rPr>
          <w:color w:val="2E74B5" w:themeColor="accent1" w:themeShade="BF"/>
        </w:rPr>
        <w:t>Fig. 8</w:t>
      </w:r>
      <w:r w:rsidR="00587B3E">
        <w:rPr>
          <w:color w:val="2E74B5" w:themeColor="accent1" w:themeShade="BF"/>
        </w:rPr>
        <w:fldChar w:fldCharType="end"/>
      </w:r>
      <w:r w:rsidRPr="00825061">
        <w:rPr>
          <w:color w:val="2E74B5" w:themeColor="accent1" w:themeShade="BF"/>
        </w:rPr>
        <w:t xml:space="preserve">, where MOFDA's Pareto front is well aligned with the true front, and in Fig. </w:t>
      </w:r>
      <w:r w:rsidRPr="00825061">
        <w:rPr>
          <w:color w:val="2E74B5" w:themeColor="accent1" w:themeShade="BF"/>
        </w:rPr>
        <w:fldChar w:fldCharType="begin"/>
      </w:r>
      <w:r w:rsidRPr="00825061">
        <w:rPr>
          <w:color w:val="2E74B5" w:themeColor="accent1" w:themeShade="BF"/>
        </w:rPr>
        <w:instrText xml:space="preserve"> REF _Ref203167877 \n \h \# "0"</w:instrText>
      </w:r>
      <w:r w:rsidRPr="00825061">
        <w:rPr>
          <w:color w:val="2E74B5" w:themeColor="accent1" w:themeShade="BF"/>
        </w:rPr>
      </w:r>
      <w:r w:rsidRPr="00825061">
        <w:rPr>
          <w:color w:val="2E74B5" w:themeColor="accent1" w:themeShade="BF"/>
        </w:rPr>
        <w:fldChar w:fldCharType="separate"/>
      </w:r>
      <w:r w:rsidR="009203E2">
        <w:rPr>
          <w:color w:val="2E74B5" w:themeColor="accent1" w:themeShade="BF"/>
        </w:rPr>
        <w:t>9</w:t>
      </w:r>
      <w:r w:rsidRPr="00825061">
        <w:rPr>
          <w:color w:val="2E74B5" w:themeColor="accent1" w:themeShade="BF"/>
        </w:rPr>
        <w:fldChar w:fldCharType="end"/>
      </w:r>
      <w:r w:rsidRPr="00825061">
        <w:rPr>
          <w:color w:val="2E74B5" w:themeColor="accent1" w:themeShade="BF"/>
        </w:rPr>
        <w:t>, where the boxplots reveal more stable performance with lower variance</w:t>
      </w:r>
      <w:r w:rsidRPr="00524281">
        <w:t>.</w:t>
      </w:r>
    </w:p>
    <w:tbl>
      <w:tblPr>
        <w:tblStyle w:val="TableGrid"/>
        <w:tblW w:w="5000" w:type="pct"/>
        <w:tblCellMar>
          <w:left w:w="28" w:type="dxa"/>
          <w:right w:w="28" w:type="dxa"/>
        </w:tblCellMar>
        <w:tblLook w:val="04A0" w:firstRow="1" w:lastRow="0" w:firstColumn="1" w:lastColumn="0" w:noHBand="0" w:noVBand="1"/>
      </w:tblPr>
      <w:tblGrid>
        <w:gridCol w:w="3371"/>
        <w:gridCol w:w="3177"/>
        <w:gridCol w:w="3373"/>
      </w:tblGrid>
      <w:tr w:rsidR="000E1218" w:rsidRPr="00DD53BC" w14:paraId="0C4EDCB2" w14:textId="77777777" w:rsidTr="00E24019">
        <w:tc>
          <w:tcPr>
            <w:tcW w:w="1699" w:type="pct"/>
            <w:tcBorders>
              <w:top w:val="nil"/>
              <w:left w:val="nil"/>
              <w:bottom w:val="nil"/>
              <w:right w:val="nil"/>
            </w:tcBorders>
          </w:tcPr>
          <w:p w14:paraId="33F56F46" w14:textId="77777777" w:rsidR="000E1218" w:rsidRPr="0037277E" w:rsidRDefault="000E1218" w:rsidP="00991CD9">
            <w:pPr>
              <w:pStyle w:val="banggiua"/>
            </w:pPr>
            <w:r w:rsidRPr="00C419BC">
              <w:rPr>
                <w:noProof/>
              </w:rPr>
              <w:drawing>
                <wp:inline distT="0" distB="0" distL="0" distR="0" wp14:anchorId="22CCE21E" wp14:editId="265403D1">
                  <wp:extent cx="1980000" cy="1971663"/>
                  <wp:effectExtent l="0" t="0" r="1270" b="0"/>
                  <wp:docPr id="771987605" name="Picture 10"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87605" name="Picture 10" descr="A graph with colored squares and numbers&#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80000" cy="1971663"/>
                          </a:xfrm>
                          <a:prstGeom prst="rect">
                            <a:avLst/>
                          </a:prstGeom>
                          <a:noFill/>
                          <a:ln>
                            <a:noFill/>
                          </a:ln>
                        </pic:spPr>
                      </pic:pic>
                    </a:graphicData>
                  </a:graphic>
                </wp:inline>
              </w:drawing>
            </w:r>
          </w:p>
        </w:tc>
        <w:tc>
          <w:tcPr>
            <w:tcW w:w="1601" w:type="pct"/>
            <w:tcBorders>
              <w:top w:val="nil"/>
              <w:left w:val="nil"/>
              <w:bottom w:val="nil"/>
              <w:right w:val="nil"/>
            </w:tcBorders>
          </w:tcPr>
          <w:p w14:paraId="69BA8D0B" w14:textId="77777777" w:rsidR="000E1218" w:rsidRPr="0037277E" w:rsidRDefault="000E1218" w:rsidP="00991CD9">
            <w:pPr>
              <w:pStyle w:val="banggiua"/>
            </w:pPr>
            <w:r w:rsidRPr="00C419BC">
              <w:rPr>
                <w:noProof/>
              </w:rPr>
              <w:drawing>
                <wp:inline distT="0" distB="0" distL="0" distR="0" wp14:anchorId="3554E452" wp14:editId="002326BF">
                  <wp:extent cx="1980000" cy="2151013"/>
                  <wp:effectExtent l="0" t="0" r="1270" b="1905"/>
                  <wp:docPr id="300960483" name="Picture 13"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60483" name="Picture 13" descr="A graph with colorful squares and numbers&#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80000" cy="2151013"/>
                          </a:xfrm>
                          <a:prstGeom prst="rect">
                            <a:avLst/>
                          </a:prstGeom>
                          <a:noFill/>
                          <a:ln>
                            <a:noFill/>
                          </a:ln>
                        </pic:spPr>
                      </pic:pic>
                    </a:graphicData>
                  </a:graphic>
                </wp:inline>
              </w:drawing>
            </w:r>
          </w:p>
        </w:tc>
        <w:tc>
          <w:tcPr>
            <w:tcW w:w="1700" w:type="pct"/>
            <w:tcBorders>
              <w:top w:val="nil"/>
              <w:left w:val="nil"/>
              <w:bottom w:val="nil"/>
              <w:right w:val="nil"/>
            </w:tcBorders>
          </w:tcPr>
          <w:p w14:paraId="34C1DD2D" w14:textId="77777777" w:rsidR="000E1218" w:rsidRPr="0037277E" w:rsidRDefault="000E1218" w:rsidP="00991CD9">
            <w:pPr>
              <w:pStyle w:val="banggiua"/>
            </w:pPr>
            <w:r w:rsidRPr="00C419BC">
              <w:rPr>
                <w:noProof/>
              </w:rPr>
              <w:drawing>
                <wp:inline distT="0" distB="0" distL="0" distR="0" wp14:anchorId="5223DED2" wp14:editId="5F921B3E">
                  <wp:extent cx="1980000" cy="1971663"/>
                  <wp:effectExtent l="0" t="0" r="1270" b="0"/>
                  <wp:docPr id="1237270438" name="Picture 12"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70438" name="Picture 12" descr="A graph with colorful squares and numbers&#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80000" cy="1971663"/>
                          </a:xfrm>
                          <a:prstGeom prst="rect">
                            <a:avLst/>
                          </a:prstGeom>
                          <a:noFill/>
                          <a:ln>
                            <a:noFill/>
                          </a:ln>
                        </pic:spPr>
                      </pic:pic>
                    </a:graphicData>
                  </a:graphic>
                </wp:inline>
              </w:drawing>
            </w:r>
          </w:p>
        </w:tc>
      </w:tr>
      <w:tr w:rsidR="000E1218" w:rsidRPr="00DD53BC" w14:paraId="19A1FCC0" w14:textId="77777777" w:rsidTr="00E24019">
        <w:tc>
          <w:tcPr>
            <w:tcW w:w="1699" w:type="pct"/>
            <w:tcBorders>
              <w:top w:val="nil"/>
              <w:left w:val="nil"/>
              <w:bottom w:val="nil"/>
              <w:right w:val="nil"/>
            </w:tcBorders>
          </w:tcPr>
          <w:p w14:paraId="487547DE" w14:textId="77777777" w:rsidR="000E1218" w:rsidRPr="0037277E" w:rsidRDefault="000E1218" w:rsidP="00991CD9">
            <w:pPr>
              <w:pStyle w:val="banggiua"/>
            </w:pPr>
            <w:r w:rsidRPr="00C419BC">
              <w:rPr>
                <w:noProof/>
              </w:rPr>
              <w:drawing>
                <wp:inline distT="0" distB="0" distL="0" distR="0" wp14:anchorId="2AC58BE2" wp14:editId="032BF9A9">
                  <wp:extent cx="1980000" cy="2075385"/>
                  <wp:effectExtent l="0" t="0" r="1270" b="1270"/>
                  <wp:docPr id="724436177" name="Picture 11" descr="A graph with colorful squar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36177" name="Picture 11" descr="A graph with colorful squares and lines&#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80000" cy="2075385"/>
                          </a:xfrm>
                          <a:prstGeom prst="rect">
                            <a:avLst/>
                          </a:prstGeom>
                          <a:noFill/>
                          <a:ln>
                            <a:noFill/>
                          </a:ln>
                        </pic:spPr>
                      </pic:pic>
                    </a:graphicData>
                  </a:graphic>
                </wp:inline>
              </w:drawing>
            </w:r>
          </w:p>
        </w:tc>
        <w:tc>
          <w:tcPr>
            <w:tcW w:w="1601" w:type="pct"/>
            <w:tcBorders>
              <w:top w:val="nil"/>
              <w:left w:val="nil"/>
              <w:bottom w:val="nil"/>
              <w:right w:val="nil"/>
            </w:tcBorders>
          </w:tcPr>
          <w:p w14:paraId="5652FA1F" w14:textId="77777777" w:rsidR="000E1218" w:rsidRPr="00DD53BC" w:rsidRDefault="000E1218" w:rsidP="00991CD9">
            <w:pPr>
              <w:pStyle w:val="banggiua"/>
            </w:pPr>
            <w:r w:rsidRPr="00C419BC">
              <w:rPr>
                <w:noProof/>
              </w:rPr>
              <w:drawing>
                <wp:inline distT="0" distB="0" distL="0" distR="0" wp14:anchorId="0B6014FC" wp14:editId="49158BFB">
                  <wp:extent cx="1980000" cy="2062514"/>
                  <wp:effectExtent l="0" t="0" r="1270" b="0"/>
                  <wp:docPr id="1908684340" name="Picture 8"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84340" name="Picture 8" descr="A graph with colorful squares and numbers&#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80000" cy="2062514"/>
                          </a:xfrm>
                          <a:prstGeom prst="rect">
                            <a:avLst/>
                          </a:prstGeom>
                          <a:noFill/>
                          <a:ln>
                            <a:noFill/>
                          </a:ln>
                        </pic:spPr>
                      </pic:pic>
                    </a:graphicData>
                  </a:graphic>
                </wp:inline>
              </w:drawing>
            </w:r>
          </w:p>
        </w:tc>
        <w:tc>
          <w:tcPr>
            <w:tcW w:w="1700" w:type="pct"/>
            <w:tcBorders>
              <w:top w:val="nil"/>
              <w:left w:val="nil"/>
              <w:bottom w:val="nil"/>
              <w:right w:val="nil"/>
            </w:tcBorders>
          </w:tcPr>
          <w:p w14:paraId="4852555F" w14:textId="77777777" w:rsidR="000E1218" w:rsidRPr="00DD53BC" w:rsidRDefault="000E1218" w:rsidP="00991CD9">
            <w:pPr>
              <w:pStyle w:val="banggiua"/>
            </w:pPr>
            <w:r w:rsidRPr="00C419BC">
              <w:rPr>
                <w:noProof/>
              </w:rPr>
              <w:drawing>
                <wp:inline distT="0" distB="0" distL="0" distR="0" wp14:anchorId="45C489E2" wp14:editId="5AA7EFE1">
                  <wp:extent cx="1980000" cy="2014065"/>
                  <wp:effectExtent l="0" t="0" r="1270" b="5715"/>
                  <wp:docPr id="1483112502" name="Picture 9"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12502" name="Picture 9" descr="A graph with colored squares and numbers&#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980000" cy="2014065"/>
                          </a:xfrm>
                          <a:prstGeom prst="rect">
                            <a:avLst/>
                          </a:prstGeom>
                          <a:noFill/>
                          <a:ln>
                            <a:noFill/>
                          </a:ln>
                        </pic:spPr>
                      </pic:pic>
                    </a:graphicData>
                  </a:graphic>
                </wp:inline>
              </w:drawing>
            </w:r>
          </w:p>
        </w:tc>
      </w:tr>
      <w:tr w:rsidR="007D1E49" w:rsidRPr="00DD53BC" w14:paraId="5D7B06C6" w14:textId="77777777" w:rsidTr="003D20C9">
        <w:tc>
          <w:tcPr>
            <w:tcW w:w="5000" w:type="pct"/>
            <w:gridSpan w:val="3"/>
            <w:tcBorders>
              <w:top w:val="nil"/>
              <w:left w:val="nil"/>
              <w:bottom w:val="nil"/>
              <w:right w:val="nil"/>
            </w:tcBorders>
          </w:tcPr>
          <w:p w14:paraId="3AA816AF" w14:textId="5E1DB99F" w:rsidR="007D1E49" w:rsidRPr="00C419BC" w:rsidRDefault="007D1E49" w:rsidP="007D1E49">
            <w:pPr>
              <w:pStyle w:val="chuthichhinh"/>
            </w:pPr>
            <w:bookmarkStart w:id="47" w:name="_Ref203167877"/>
            <m:oMath>
              <m:r>
                <w:rPr>
                  <w:rFonts w:ascii="Cambria Math" w:hAnsi="Cambria Math"/>
                </w:rPr>
                <m:t>IGD</m:t>
              </m:r>
            </m:oMath>
            <w:r>
              <w:t xml:space="preserve"> Boxplots of UF benchmarks</w:t>
            </w:r>
            <w:r w:rsidRPr="00DD53BC">
              <w:t>.</w:t>
            </w:r>
            <w:bookmarkEnd w:id="47"/>
          </w:p>
        </w:tc>
      </w:tr>
      <w:tr w:rsidR="003D20C9" w:rsidRPr="00DD53BC" w14:paraId="1D93E79D" w14:textId="77777777" w:rsidTr="00E24019">
        <w:tc>
          <w:tcPr>
            <w:tcW w:w="3300" w:type="pct"/>
            <w:gridSpan w:val="2"/>
            <w:tcBorders>
              <w:top w:val="nil"/>
              <w:left w:val="nil"/>
              <w:bottom w:val="nil"/>
              <w:right w:val="nil"/>
            </w:tcBorders>
            <w:vAlign w:val="center"/>
          </w:tcPr>
          <w:p w14:paraId="5B90FCAA" w14:textId="56D4CDF0" w:rsidR="003D20C9" w:rsidRPr="00C419BC" w:rsidRDefault="00CE1109" w:rsidP="003D20C9">
            <w:pPr>
              <w:pStyle w:val="thuong"/>
              <w:rPr>
                <w:noProof/>
              </w:rPr>
            </w:pPr>
            <w:r>
              <w:rPr>
                <w:color w:val="2E74B5" w:themeColor="accent1" w:themeShade="BF"/>
              </w:rPr>
              <w:t>The overall comparison is</w:t>
            </w:r>
            <w:r w:rsidR="003D20C9" w:rsidRPr="00825061">
              <w:rPr>
                <w:color w:val="2E74B5" w:themeColor="accent1" w:themeShade="BF"/>
              </w:rPr>
              <w:t xml:space="preserve"> presented in </w:t>
            </w:r>
            <w:r w:rsidR="003D20C9" w:rsidRPr="00825061">
              <w:rPr>
                <w:color w:val="2E74B5" w:themeColor="accent1" w:themeShade="BF"/>
              </w:rPr>
              <w:fldChar w:fldCharType="begin"/>
            </w:r>
            <w:r w:rsidR="003D20C9" w:rsidRPr="00825061">
              <w:rPr>
                <w:color w:val="2E74B5" w:themeColor="accent1" w:themeShade="BF"/>
              </w:rPr>
              <w:instrText xml:space="preserve"> REF _Ref175037758 \n \h </w:instrText>
            </w:r>
            <w:r w:rsidR="003D20C9" w:rsidRPr="00825061">
              <w:rPr>
                <w:color w:val="2E74B5" w:themeColor="accent1" w:themeShade="BF"/>
              </w:rPr>
            </w:r>
            <w:r w:rsidR="003D20C9" w:rsidRPr="00825061">
              <w:rPr>
                <w:color w:val="2E74B5" w:themeColor="accent1" w:themeShade="BF"/>
              </w:rPr>
              <w:fldChar w:fldCharType="separate"/>
            </w:r>
            <w:r w:rsidR="009203E2">
              <w:rPr>
                <w:color w:val="2E74B5" w:themeColor="accent1" w:themeShade="BF"/>
              </w:rPr>
              <w:t>Table 4</w:t>
            </w:r>
            <w:r w:rsidR="003D20C9" w:rsidRPr="00825061">
              <w:rPr>
                <w:color w:val="2E74B5" w:themeColor="accent1" w:themeShade="BF"/>
              </w:rPr>
              <w:fldChar w:fldCharType="end"/>
            </w:r>
            <w:r w:rsidR="003D20C9" w:rsidRPr="00825061">
              <w:rPr>
                <w:color w:val="2E74B5" w:themeColor="accent1" w:themeShade="BF"/>
              </w:rPr>
              <w:t xml:space="preserve">, while Figs. </w:t>
            </w:r>
            <w:r w:rsidR="00FF251A">
              <w:rPr>
                <w:color w:val="2E74B5" w:themeColor="accent1" w:themeShade="BF"/>
              </w:rPr>
              <w:fldChar w:fldCharType="begin"/>
            </w:r>
            <w:r w:rsidR="00FF251A">
              <w:rPr>
                <w:color w:val="2E74B5" w:themeColor="accent1" w:themeShade="BF"/>
              </w:rPr>
              <w:instrText xml:space="preserve"> REF _Ref203406121 \n \h \# "0"</w:instrText>
            </w:r>
            <w:r w:rsidR="00FF251A">
              <w:rPr>
                <w:color w:val="2E74B5" w:themeColor="accent1" w:themeShade="BF"/>
              </w:rPr>
            </w:r>
            <w:r w:rsidR="00FF251A">
              <w:rPr>
                <w:color w:val="2E74B5" w:themeColor="accent1" w:themeShade="BF"/>
              </w:rPr>
              <w:fldChar w:fldCharType="separate"/>
            </w:r>
            <w:r w:rsidR="00FF251A">
              <w:rPr>
                <w:color w:val="2E74B5" w:themeColor="accent1" w:themeShade="BF"/>
              </w:rPr>
              <w:t>8</w:t>
            </w:r>
            <w:r w:rsidR="00FF251A">
              <w:rPr>
                <w:color w:val="2E74B5" w:themeColor="accent1" w:themeShade="BF"/>
              </w:rPr>
              <w:fldChar w:fldCharType="end"/>
            </w:r>
            <w:r w:rsidR="00FF251A">
              <w:rPr>
                <w:color w:val="2E74B5" w:themeColor="accent1" w:themeShade="BF"/>
              </w:rPr>
              <w:t xml:space="preserve"> </w:t>
            </w:r>
            <w:r w:rsidR="003D20C9" w:rsidRPr="00825061">
              <w:rPr>
                <w:color w:val="2E74B5" w:themeColor="accent1" w:themeShade="BF"/>
              </w:rPr>
              <w:t xml:space="preserve">and </w:t>
            </w:r>
            <w:r w:rsidR="003D20C9" w:rsidRPr="00825061">
              <w:rPr>
                <w:color w:val="2E74B5" w:themeColor="accent1" w:themeShade="BF"/>
              </w:rPr>
              <w:fldChar w:fldCharType="begin"/>
            </w:r>
            <w:r w:rsidR="003D20C9" w:rsidRPr="00825061">
              <w:rPr>
                <w:color w:val="2E74B5" w:themeColor="accent1" w:themeShade="BF"/>
              </w:rPr>
              <w:instrText xml:space="preserve"> REF _Ref203167877 \n \h \# "0"</w:instrText>
            </w:r>
            <w:r w:rsidR="003D20C9" w:rsidRPr="00825061">
              <w:rPr>
                <w:color w:val="2E74B5" w:themeColor="accent1" w:themeShade="BF"/>
              </w:rPr>
            </w:r>
            <w:r w:rsidR="003D20C9" w:rsidRPr="00825061">
              <w:rPr>
                <w:color w:val="2E74B5" w:themeColor="accent1" w:themeShade="BF"/>
              </w:rPr>
              <w:fldChar w:fldCharType="separate"/>
            </w:r>
            <w:r w:rsidR="009203E2">
              <w:rPr>
                <w:color w:val="2E74B5" w:themeColor="accent1" w:themeShade="BF"/>
              </w:rPr>
              <w:t>9</w:t>
            </w:r>
            <w:r w:rsidR="003D20C9" w:rsidRPr="00825061">
              <w:rPr>
                <w:color w:val="2E74B5" w:themeColor="accent1" w:themeShade="BF"/>
              </w:rPr>
              <w:fldChar w:fldCharType="end"/>
            </w:r>
            <w:r w:rsidR="003D20C9" w:rsidRPr="00825061">
              <w:rPr>
                <w:color w:val="2E74B5" w:themeColor="accent1" w:themeShade="BF"/>
              </w:rPr>
              <w:t xml:space="preserve">, it is clear that MOFDA performs competitively but not dominantly across the UF suite. In most cases, it achieves results that are either close to or on par with the leading methods, rather than surpassing them outright. </w:t>
            </w:r>
            <w:r>
              <w:rPr>
                <w:color w:val="2E74B5" w:themeColor="accent1" w:themeShade="BF"/>
              </w:rPr>
              <w:t>It</w:t>
            </w:r>
            <w:r w:rsidR="003D20C9" w:rsidRPr="00825061">
              <w:rPr>
                <w:color w:val="2E74B5" w:themeColor="accent1" w:themeShade="BF"/>
              </w:rPr>
              <w:t xml:space="preserve"> demonstrates its robustness, though not necessarily superiority</w:t>
            </w:r>
            <w:r>
              <w:rPr>
                <w:color w:val="2E74B5" w:themeColor="accent1" w:themeShade="BF"/>
              </w:rPr>
              <w:t>,</w:t>
            </w:r>
            <w:r w:rsidR="003D20C9" w:rsidRPr="00825061">
              <w:rPr>
                <w:color w:val="2E74B5" w:themeColor="accent1" w:themeShade="BF"/>
              </w:rPr>
              <w:t xml:space="preserve"> across the board</w:t>
            </w:r>
            <w:r w:rsidR="003D20C9" w:rsidRPr="00D73CC4">
              <w:t>.</w:t>
            </w:r>
          </w:p>
        </w:tc>
        <w:tc>
          <w:tcPr>
            <w:tcW w:w="1700" w:type="pct"/>
            <w:tcBorders>
              <w:top w:val="nil"/>
              <w:left w:val="nil"/>
              <w:bottom w:val="nil"/>
              <w:right w:val="nil"/>
            </w:tcBorders>
          </w:tcPr>
          <w:p w14:paraId="03C13C3B" w14:textId="77777777" w:rsidR="003D20C9" w:rsidRDefault="003D20C9" w:rsidP="00991CD9">
            <w:pPr>
              <w:pStyle w:val="banggiua"/>
            </w:pPr>
            <w:r w:rsidRPr="00C419BC">
              <w:rPr>
                <w:noProof/>
              </w:rPr>
              <w:drawing>
                <wp:inline distT="0" distB="0" distL="0" distR="0" wp14:anchorId="015ACDC7" wp14:editId="77AA7775">
                  <wp:extent cx="1980000" cy="1971663"/>
                  <wp:effectExtent l="0" t="0" r="1270" b="0"/>
                  <wp:docPr id="1057959695" name="Picture 1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59695" name="Picture 14" descr="A graph with different colored lines&#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80000" cy="1971663"/>
                          </a:xfrm>
                          <a:prstGeom prst="rect">
                            <a:avLst/>
                          </a:prstGeom>
                          <a:noFill/>
                          <a:ln>
                            <a:noFill/>
                          </a:ln>
                        </pic:spPr>
                      </pic:pic>
                    </a:graphicData>
                  </a:graphic>
                </wp:inline>
              </w:drawing>
            </w:r>
          </w:p>
          <w:p w14:paraId="6439EF08" w14:textId="59AA7D3D" w:rsidR="003D20C9" w:rsidRPr="00C419BC" w:rsidRDefault="003D20C9" w:rsidP="00991CD9">
            <w:pPr>
              <w:pStyle w:val="banggiua"/>
            </w:pPr>
            <w:r w:rsidRPr="007D1E49">
              <w:rPr>
                <w:b/>
                <w:bCs/>
              </w:rPr>
              <w:fldChar w:fldCharType="begin"/>
            </w:r>
            <w:r w:rsidRPr="007D1E49">
              <w:rPr>
                <w:b/>
                <w:bCs/>
              </w:rPr>
              <w:instrText xml:space="preserve"> REF _Ref203167877 \n \h </w:instrText>
            </w:r>
            <w:r>
              <w:rPr>
                <w:b/>
                <w:bCs/>
              </w:rPr>
              <w:instrText xml:space="preserve"> \* MERGEFORMAT </w:instrText>
            </w:r>
            <w:r w:rsidRPr="007D1E49">
              <w:rPr>
                <w:b/>
                <w:bCs/>
              </w:rPr>
            </w:r>
            <w:r w:rsidRPr="007D1E49">
              <w:rPr>
                <w:b/>
                <w:bCs/>
              </w:rPr>
              <w:fldChar w:fldCharType="separate"/>
            </w:r>
            <w:r w:rsidR="009203E2">
              <w:rPr>
                <w:b/>
                <w:bCs/>
              </w:rPr>
              <w:t>Fig. 9</w:t>
            </w:r>
            <w:r w:rsidRPr="007D1E49">
              <w:rPr>
                <w:b/>
                <w:bCs/>
              </w:rPr>
              <w:fldChar w:fldCharType="end"/>
            </w:r>
            <w:r>
              <w:t xml:space="preserve">. (continued) </w:t>
            </w:r>
          </w:p>
        </w:tc>
      </w:tr>
    </w:tbl>
    <w:p w14:paraId="35E1E99F" w14:textId="77777777" w:rsidR="006D70EC" w:rsidRDefault="006D70EC" w:rsidP="006D70EC">
      <w:pPr>
        <w:pStyle w:val="muc2"/>
      </w:pPr>
      <w:r>
        <w:t>MMF Tests</w:t>
      </w:r>
    </w:p>
    <w:p w14:paraId="3313C36E" w14:textId="0EF0C62D" w:rsidR="00037662" w:rsidRDefault="00FF013C" w:rsidP="00FF013C">
      <w:pPr>
        <w:pStyle w:val="thuong"/>
      </w:pPr>
      <w:r w:rsidRPr="00FF013C">
        <w:rPr>
          <w:color w:val="2E74B5" w:themeColor="accent1" w:themeShade="BF"/>
        </w:rPr>
        <w:t xml:space="preserve">The fourth evaluation in this research focuses on the MMF benchmark suite from the CEC-2020 competition, which is specifically designed to challenge algorithms with multi-modal Pareto sets, deceptive search landscapes, and complex constraint structures. The complete statistical results across 12 MMF tests are summarized in </w:t>
      </w:r>
      <w:r w:rsidRPr="00FF013C">
        <w:rPr>
          <w:color w:val="2E74B5" w:themeColor="accent1" w:themeShade="BF"/>
        </w:rPr>
        <w:fldChar w:fldCharType="begin"/>
      </w:r>
      <w:r w:rsidRPr="00FF013C">
        <w:rPr>
          <w:color w:val="2E74B5" w:themeColor="accent1" w:themeShade="BF"/>
        </w:rPr>
        <w:instrText xml:space="preserve"> REF _Ref175047073 \n \h </w:instrText>
      </w:r>
      <w:r w:rsidRPr="00FF013C">
        <w:rPr>
          <w:color w:val="2E74B5" w:themeColor="accent1" w:themeShade="BF"/>
        </w:rPr>
      </w:r>
      <w:r w:rsidRPr="00FF013C">
        <w:rPr>
          <w:color w:val="2E74B5" w:themeColor="accent1" w:themeShade="BF"/>
        </w:rPr>
        <w:fldChar w:fldCharType="separate"/>
      </w:r>
      <w:r w:rsidR="009203E2">
        <w:rPr>
          <w:color w:val="2E74B5" w:themeColor="accent1" w:themeShade="BF"/>
        </w:rPr>
        <w:t>Table 5</w:t>
      </w:r>
      <w:r w:rsidRPr="00FF013C">
        <w:rPr>
          <w:color w:val="2E74B5" w:themeColor="accent1" w:themeShade="BF"/>
        </w:rPr>
        <w:fldChar w:fldCharType="end"/>
      </w:r>
      <w:r w:rsidRPr="00FF013C">
        <w:rPr>
          <w:color w:val="2E74B5" w:themeColor="accent1" w:themeShade="BF"/>
        </w:rPr>
        <w:t xml:space="preserve">, while Figs. </w:t>
      </w:r>
      <w:r w:rsidRPr="00FF013C">
        <w:rPr>
          <w:color w:val="2E74B5" w:themeColor="accent1" w:themeShade="BF"/>
        </w:rPr>
        <w:fldChar w:fldCharType="begin"/>
      </w:r>
      <w:r w:rsidRPr="00FF013C">
        <w:rPr>
          <w:color w:val="2E74B5" w:themeColor="accent1" w:themeShade="BF"/>
        </w:rPr>
        <w:instrText xml:space="preserve"> REF _Ref203222661 \n \h \# "0"</w:instrText>
      </w:r>
      <w:r w:rsidRPr="00FF013C">
        <w:rPr>
          <w:color w:val="2E74B5" w:themeColor="accent1" w:themeShade="BF"/>
        </w:rPr>
      </w:r>
      <w:r w:rsidRPr="00FF013C">
        <w:rPr>
          <w:color w:val="2E74B5" w:themeColor="accent1" w:themeShade="BF"/>
        </w:rPr>
        <w:fldChar w:fldCharType="separate"/>
      </w:r>
      <w:r w:rsidR="009203E2">
        <w:rPr>
          <w:color w:val="2E74B5" w:themeColor="accent1" w:themeShade="BF"/>
        </w:rPr>
        <w:t>10</w:t>
      </w:r>
      <w:r w:rsidRPr="00FF013C">
        <w:rPr>
          <w:color w:val="2E74B5" w:themeColor="accent1" w:themeShade="BF"/>
        </w:rPr>
        <w:fldChar w:fldCharType="end"/>
      </w:r>
      <w:r w:rsidRPr="00FF013C">
        <w:rPr>
          <w:color w:val="2E74B5" w:themeColor="accent1" w:themeShade="BF"/>
        </w:rPr>
        <w:t xml:space="preserve"> and </w:t>
      </w:r>
      <w:r w:rsidRPr="00FF013C">
        <w:rPr>
          <w:color w:val="2E74B5" w:themeColor="accent1" w:themeShade="BF"/>
        </w:rPr>
        <w:fldChar w:fldCharType="begin"/>
      </w:r>
      <w:r w:rsidRPr="00FF013C">
        <w:rPr>
          <w:color w:val="2E74B5" w:themeColor="accent1" w:themeShade="BF"/>
        </w:rPr>
        <w:instrText xml:space="preserve"> REF _Ref203222663 \n \h \# "0"</w:instrText>
      </w:r>
      <w:r w:rsidRPr="00FF013C">
        <w:rPr>
          <w:color w:val="2E74B5" w:themeColor="accent1" w:themeShade="BF"/>
        </w:rPr>
      </w:r>
      <w:r w:rsidRPr="00FF013C">
        <w:rPr>
          <w:color w:val="2E74B5" w:themeColor="accent1" w:themeShade="BF"/>
        </w:rPr>
        <w:fldChar w:fldCharType="separate"/>
      </w:r>
      <w:r w:rsidR="009203E2">
        <w:rPr>
          <w:color w:val="2E74B5" w:themeColor="accent1" w:themeShade="BF"/>
        </w:rPr>
        <w:t>11</w:t>
      </w:r>
      <w:r w:rsidRPr="00FF013C">
        <w:rPr>
          <w:color w:val="2E74B5" w:themeColor="accent1" w:themeShade="BF"/>
        </w:rPr>
        <w:fldChar w:fldCharType="end"/>
      </w:r>
      <w:r w:rsidRPr="00FF013C">
        <w:rPr>
          <w:color w:val="2E74B5" w:themeColor="accent1" w:themeShade="BF"/>
        </w:rPr>
        <w:t xml:space="preserve"> offer visual insights into </w:t>
      </w:r>
      <m:oMath>
        <m:r>
          <w:rPr>
            <w:rFonts w:ascii="Cambria Math" w:hAnsi="Cambria Math"/>
            <w:color w:val="2E74B5" w:themeColor="accent1" w:themeShade="BF"/>
          </w:rPr>
          <m:t>PF</m:t>
        </m:r>
      </m:oMath>
      <w:r w:rsidRPr="00FF013C">
        <w:rPr>
          <w:color w:val="2E74B5" w:themeColor="accent1" w:themeShade="BF"/>
        </w:rPr>
        <w:t xml:space="preserve"> quality and distribution spread</w:t>
      </w:r>
      <w:r w:rsidRPr="008E69BD">
        <w:t>.</w:t>
      </w:r>
      <w:r>
        <w:t xml:space="preserve"> </w:t>
      </w:r>
    </w:p>
    <w:tbl>
      <w:tblPr>
        <w:tblStyle w:val="TableGrid"/>
        <w:tblW w:w="5000" w:type="pct"/>
        <w:tblCellMar>
          <w:left w:w="0" w:type="dxa"/>
          <w:right w:w="0" w:type="dxa"/>
        </w:tblCellMar>
        <w:tblLook w:val="04A0" w:firstRow="1" w:lastRow="0" w:firstColumn="1" w:lastColumn="0" w:noHBand="0" w:noVBand="1"/>
      </w:tblPr>
      <w:tblGrid>
        <w:gridCol w:w="3307"/>
        <w:gridCol w:w="3308"/>
        <w:gridCol w:w="3306"/>
      </w:tblGrid>
      <w:tr w:rsidR="00991CD9" w:rsidRPr="00DD53BC" w14:paraId="2D2AE8E1" w14:textId="77777777" w:rsidTr="00991CD9">
        <w:tc>
          <w:tcPr>
            <w:tcW w:w="1667" w:type="pct"/>
            <w:tcBorders>
              <w:top w:val="nil"/>
              <w:left w:val="nil"/>
              <w:bottom w:val="nil"/>
              <w:right w:val="nil"/>
            </w:tcBorders>
          </w:tcPr>
          <w:p w14:paraId="55536918" w14:textId="50F96262" w:rsidR="00991CD9" w:rsidRPr="0037277E" w:rsidRDefault="00991CD9" w:rsidP="00991CD9">
            <w:pPr>
              <w:pStyle w:val="banggiua"/>
            </w:pPr>
            <w:r w:rsidRPr="00750C74">
              <w:rPr>
                <w:noProof/>
              </w:rPr>
              <w:drawing>
                <wp:inline distT="0" distB="0" distL="0" distR="0" wp14:anchorId="43E93F49" wp14:editId="6B7881F7">
                  <wp:extent cx="1980000" cy="1936705"/>
                  <wp:effectExtent l="0" t="0" r="1270" b="6985"/>
                  <wp:docPr id="18176288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80000" cy="1936705"/>
                          </a:xfrm>
                          <a:prstGeom prst="rect">
                            <a:avLst/>
                          </a:prstGeom>
                          <a:noFill/>
                          <a:ln>
                            <a:noFill/>
                          </a:ln>
                        </pic:spPr>
                      </pic:pic>
                    </a:graphicData>
                  </a:graphic>
                </wp:inline>
              </w:drawing>
            </w:r>
          </w:p>
        </w:tc>
        <w:tc>
          <w:tcPr>
            <w:tcW w:w="1667" w:type="pct"/>
            <w:tcBorders>
              <w:top w:val="nil"/>
              <w:left w:val="nil"/>
              <w:bottom w:val="nil"/>
              <w:right w:val="nil"/>
            </w:tcBorders>
          </w:tcPr>
          <w:p w14:paraId="7BF39D53" w14:textId="46A02744" w:rsidR="00991CD9" w:rsidRPr="0037277E" w:rsidRDefault="00991CD9" w:rsidP="00991CD9">
            <w:pPr>
              <w:pStyle w:val="banggiua"/>
            </w:pPr>
            <w:r w:rsidRPr="00750C74">
              <w:rPr>
                <w:noProof/>
              </w:rPr>
              <w:drawing>
                <wp:inline distT="0" distB="0" distL="0" distR="0" wp14:anchorId="090F4176" wp14:editId="09AA75DE">
                  <wp:extent cx="1980000" cy="1936705"/>
                  <wp:effectExtent l="0" t="0" r="1270" b="6985"/>
                  <wp:docPr id="2831023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80000" cy="1936705"/>
                          </a:xfrm>
                          <a:prstGeom prst="rect">
                            <a:avLst/>
                          </a:prstGeom>
                          <a:noFill/>
                          <a:ln>
                            <a:noFill/>
                          </a:ln>
                        </pic:spPr>
                      </pic:pic>
                    </a:graphicData>
                  </a:graphic>
                </wp:inline>
              </w:drawing>
            </w:r>
          </w:p>
        </w:tc>
        <w:tc>
          <w:tcPr>
            <w:tcW w:w="1666" w:type="pct"/>
            <w:tcBorders>
              <w:top w:val="nil"/>
              <w:left w:val="nil"/>
              <w:bottom w:val="nil"/>
              <w:right w:val="nil"/>
            </w:tcBorders>
          </w:tcPr>
          <w:p w14:paraId="4BE770AA" w14:textId="261A9312" w:rsidR="00991CD9" w:rsidRPr="0037277E" w:rsidRDefault="00991CD9" w:rsidP="00991CD9">
            <w:pPr>
              <w:pStyle w:val="banggiua"/>
            </w:pPr>
            <w:r w:rsidRPr="00750C74">
              <w:rPr>
                <w:noProof/>
              </w:rPr>
              <w:drawing>
                <wp:inline distT="0" distB="0" distL="0" distR="0" wp14:anchorId="6488E54A" wp14:editId="793F3A3F">
                  <wp:extent cx="1980000" cy="1925113"/>
                  <wp:effectExtent l="0" t="0" r="1270" b="0"/>
                  <wp:docPr id="14231766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980000" cy="1925113"/>
                          </a:xfrm>
                          <a:prstGeom prst="rect">
                            <a:avLst/>
                          </a:prstGeom>
                          <a:noFill/>
                          <a:ln>
                            <a:noFill/>
                          </a:ln>
                        </pic:spPr>
                      </pic:pic>
                    </a:graphicData>
                  </a:graphic>
                </wp:inline>
              </w:drawing>
            </w:r>
          </w:p>
        </w:tc>
      </w:tr>
      <w:tr w:rsidR="00991CD9" w:rsidRPr="00DD53BC" w14:paraId="3ADA9C18" w14:textId="77777777" w:rsidTr="00991CD9">
        <w:tc>
          <w:tcPr>
            <w:tcW w:w="1667" w:type="pct"/>
            <w:tcBorders>
              <w:top w:val="nil"/>
              <w:left w:val="nil"/>
              <w:bottom w:val="nil"/>
              <w:right w:val="nil"/>
            </w:tcBorders>
          </w:tcPr>
          <w:p w14:paraId="6234C4BF" w14:textId="4FC49514" w:rsidR="00991CD9" w:rsidRPr="0037277E" w:rsidRDefault="00991CD9" w:rsidP="00991CD9">
            <w:pPr>
              <w:pStyle w:val="banggiua"/>
            </w:pPr>
            <w:r w:rsidRPr="00750C74">
              <w:rPr>
                <w:noProof/>
              </w:rPr>
              <w:drawing>
                <wp:inline distT="0" distB="0" distL="0" distR="0" wp14:anchorId="43980DE3" wp14:editId="252AE27A">
                  <wp:extent cx="1980000" cy="1936705"/>
                  <wp:effectExtent l="0" t="0" r="1270" b="6985"/>
                  <wp:docPr id="19625528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80000" cy="1936705"/>
                          </a:xfrm>
                          <a:prstGeom prst="rect">
                            <a:avLst/>
                          </a:prstGeom>
                          <a:noFill/>
                          <a:ln>
                            <a:noFill/>
                          </a:ln>
                        </pic:spPr>
                      </pic:pic>
                    </a:graphicData>
                  </a:graphic>
                </wp:inline>
              </w:drawing>
            </w:r>
          </w:p>
        </w:tc>
        <w:tc>
          <w:tcPr>
            <w:tcW w:w="1667" w:type="pct"/>
            <w:tcBorders>
              <w:top w:val="nil"/>
              <w:left w:val="nil"/>
              <w:bottom w:val="nil"/>
              <w:right w:val="nil"/>
            </w:tcBorders>
          </w:tcPr>
          <w:p w14:paraId="1D6CB864" w14:textId="3C3058E8" w:rsidR="00991CD9" w:rsidRPr="00DD53BC" w:rsidRDefault="00991CD9" w:rsidP="00991CD9">
            <w:pPr>
              <w:pStyle w:val="banggiua"/>
            </w:pPr>
            <w:r w:rsidRPr="00750C74">
              <w:rPr>
                <w:noProof/>
              </w:rPr>
              <w:drawing>
                <wp:inline distT="0" distB="0" distL="0" distR="0" wp14:anchorId="25CFA243" wp14:editId="04A410F3">
                  <wp:extent cx="1980000" cy="1936705"/>
                  <wp:effectExtent l="0" t="0" r="1270" b="6985"/>
                  <wp:docPr id="4110186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80000" cy="1936705"/>
                          </a:xfrm>
                          <a:prstGeom prst="rect">
                            <a:avLst/>
                          </a:prstGeom>
                          <a:noFill/>
                          <a:ln>
                            <a:noFill/>
                          </a:ln>
                        </pic:spPr>
                      </pic:pic>
                    </a:graphicData>
                  </a:graphic>
                </wp:inline>
              </w:drawing>
            </w:r>
          </w:p>
        </w:tc>
        <w:tc>
          <w:tcPr>
            <w:tcW w:w="1666" w:type="pct"/>
            <w:tcBorders>
              <w:top w:val="nil"/>
              <w:left w:val="nil"/>
              <w:bottom w:val="nil"/>
              <w:right w:val="nil"/>
            </w:tcBorders>
          </w:tcPr>
          <w:p w14:paraId="6EEAA878" w14:textId="6688A2DC" w:rsidR="00991CD9" w:rsidRPr="00DD53BC" w:rsidRDefault="00991CD9" w:rsidP="00991CD9">
            <w:pPr>
              <w:pStyle w:val="banggiua"/>
            </w:pPr>
            <w:r w:rsidRPr="00750C74">
              <w:rPr>
                <w:noProof/>
              </w:rPr>
              <w:drawing>
                <wp:inline distT="0" distB="0" distL="0" distR="0" wp14:anchorId="22DCC623" wp14:editId="30533EFC">
                  <wp:extent cx="1980000" cy="1936705"/>
                  <wp:effectExtent l="0" t="0" r="1270" b="6985"/>
                  <wp:docPr id="4591182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980000" cy="1936705"/>
                          </a:xfrm>
                          <a:prstGeom prst="rect">
                            <a:avLst/>
                          </a:prstGeom>
                          <a:noFill/>
                          <a:ln>
                            <a:noFill/>
                          </a:ln>
                        </pic:spPr>
                      </pic:pic>
                    </a:graphicData>
                  </a:graphic>
                </wp:inline>
              </w:drawing>
            </w:r>
          </w:p>
        </w:tc>
      </w:tr>
      <w:tr w:rsidR="00991CD9" w:rsidRPr="00DD53BC" w14:paraId="0DDB557C" w14:textId="77777777" w:rsidTr="00991CD9">
        <w:tc>
          <w:tcPr>
            <w:tcW w:w="1667" w:type="pct"/>
            <w:tcBorders>
              <w:top w:val="nil"/>
              <w:left w:val="nil"/>
              <w:bottom w:val="nil"/>
              <w:right w:val="nil"/>
            </w:tcBorders>
          </w:tcPr>
          <w:p w14:paraId="6FA32AC5" w14:textId="514EA94C" w:rsidR="00991CD9" w:rsidRPr="00C419BC" w:rsidRDefault="00991CD9" w:rsidP="00991CD9">
            <w:pPr>
              <w:pStyle w:val="banggiua"/>
            </w:pPr>
            <w:r w:rsidRPr="00750C74">
              <w:rPr>
                <w:noProof/>
              </w:rPr>
              <w:drawing>
                <wp:inline distT="0" distB="0" distL="0" distR="0" wp14:anchorId="51C1A42C" wp14:editId="0976DEEF">
                  <wp:extent cx="1980000" cy="1956232"/>
                  <wp:effectExtent l="0" t="0" r="1270" b="6350"/>
                  <wp:docPr id="19221351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980000" cy="1956232"/>
                          </a:xfrm>
                          <a:prstGeom prst="rect">
                            <a:avLst/>
                          </a:prstGeom>
                          <a:noFill/>
                          <a:ln>
                            <a:noFill/>
                          </a:ln>
                        </pic:spPr>
                      </pic:pic>
                    </a:graphicData>
                  </a:graphic>
                </wp:inline>
              </w:drawing>
            </w:r>
          </w:p>
        </w:tc>
        <w:tc>
          <w:tcPr>
            <w:tcW w:w="1667" w:type="pct"/>
            <w:tcBorders>
              <w:top w:val="nil"/>
              <w:left w:val="nil"/>
              <w:bottom w:val="nil"/>
              <w:right w:val="nil"/>
            </w:tcBorders>
          </w:tcPr>
          <w:p w14:paraId="61ACB08A" w14:textId="78621543" w:rsidR="00991CD9" w:rsidRPr="00C419BC" w:rsidRDefault="00991CD9" w:rsidP="00991CD9">
            <w:pPr>
              <w:pStyle w:val="banggiua"/>
            </w:pPr>
            <w:r w:rsidRPr="00750C74">
              <w:rPr>
                <w:noProof/>
              </w:rPr>
              <w:drawing>
                <wp:inline distT="0" distB="0" distL="0" distR="0" wp14:anchorId="65D69510" wp14:editId="0226116B">
                  <wp:extent cx="1980000" cy="1956232"/>
                  <wp:effectExtent l="0" t="0" r="1270" b="6350"/>
                  <wp:docPr id="607191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980000" cy="1956232"/>
                          </a:xfrm>
                          <a:prstGeom prst="rect">
                            <a:avLst/>
                          </a:prstGeom>
                          <a:noFill/>
                          <a:ln>
                            <a:noFill/>
                          </a:ln>
                        </pic:spPr>
                      </pic:pic>
                    </a:graphicData>
                  </a:graphic>
                </wp:inline>
              </w:drawing>
            </w:r>
          </w:p>
        </w:tc>
        <w:tc>
          <w:tcPr>
            <w:tcW w:w="1666" w:type="pct"/>
            <w:tcBorders>
              <w:top w:val="nil"/>
              <w:left w:val="nil"/>
              <w:bottom w:val="nil"/>
              <w:right w:val="nil"/>
            </w:tcBorders>
          </w:tcPr>
          <w:p w14:paraId="38FD8A68" w14:textId="3357FBB6" w:rsidR="00991CD9" w:rsidRPr="00C419BC" w:rsidRDefault="00991CD9" w:rsidP="00991CD9">
            <w:pPr>
              <w:pStyle w:val="banggiua"/>
            </w:pPr>
            <w:r w:rsidRPr="00750C74">
              <w:rPr>
                <w:noProof/>
              </w:rPr>
              <w:drawing>
                <wp:inline distT="0" distB="0" distL="0" distR="0" wp14:anchorId="51604B6F" wp14:editId="5264DAAD">
                  <wp:extent cx="1980000" cy="1910070"/>
                  <wp:effectExtent l="0" t="0" r="1270" b="0"/>
                  <wp:docPr id="6036946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980000" cy="1910070"/>
                          </a:xfrm>
                          <a:prstGeom prst="rect">
                            <a:avLst/>
                          </a:prstGeom>
                          <a:noFill/>
                          <a:ln>
                            <a:noFill/>
                          </a:ln>
                        </pic:spPr>
                      </pic:pic>
                    </a:graphicData>
                  </a:graphic>
                </wp:inline>
              </w:drawing>
            </w:r>
          </w:p>
        </w:tc>
      </w:tr>
      <w:tr w:rsidR="00991CD9" w:rsidRPr="00DD53BC" w14:paraId="75D61F92" w14:textId="77777777" w:rsidTr="00991CD9">
        <w:tc>
          <w:tcPr>
            <w:tcW w:w="1667" w:type="pct"/>
            <w:tcBorders>
              <w:top w:val="nil"/>
              <w:left w:val="nil"/>
              <w:bottom w:val="nil"/>
              <w:right w:val="nil"/>
            </w:tcBorders>
          </w:tcPr>
          <w:p w14:paraId="4CF502F8" w14:textId="4BA95D09" w:rsidR="00991CD9" w:rsidRPr="00750C74" w:rsidRDefault="00991CD9" w:rsidP="00991CD9">
            <w:pPr>
              <w:pStyle w:val="banggiua"/>
            </w:pPr>
            <w:r w:rsidRPr="00750C74">
              <w:rPr>
                <w:noProof/>
              </w:rPr>
              <w:drawing>
                <wp:inline distT="0" distB="0" distL="0" distR="0" wp14:anchorId="3B62F18B" wp14:editId="5AF3B49D">
                  <wp:extent cx="1980000" cy="1956232"/>
                  <wp:effectExtent l="0" t="0" r="1270" b="6350"/>
                  <wp:docPr id="18781708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980000" cy="1956232"/>
                          </a:xfrm>
                          <a:prstGeom prst="rect">
                            <a:avLst/>
                          </a:prstGeom>
                          <a:noFill/>
                          <a:ln>
                            <a:noFill/>
                          </a:ln>
                        </pic:spPr>
                      </pic:pic>
                    </a:graphicData>
                  </a:graphic>
                </wp:inline>
              </w:drawing>
            </w:r>
          </w:p>
        </w:tc>
        <w:tc>
          <w:tcPr>
            <w:tcW w:w="1667" w:type="pct"/>
            <w:tcBorders>
              <w:top w:val="nil"/>
              <w:left w:val="nil"/>
              <w:bottom w:val="nil"/>
              <w:right w:val="nil"/>
            </w:tcBorders>
          </w:tcPr>
          <w:p w14:paraId="6E7FC62C" w14:textId="311E941E" w:rsidR="00991CD9" w:rsidRPr="00750C74" w:rsidRDefault="00991CD9" w:rsidP="00991CD9">
            <w:pPr>
              <w:pStyle w:val="banggiua"/>
            </w:pPr>
            <w:r w:rsidRPr="00750C74">
              <w:rPr>
                <w:noProof/>
              </w:rPr>
              <w:drawing>
                <wp:inline distT="0" distB="0" distL="0" distR="0" wp14:anchorId="7D251FBB" wp14:editId="5E5AC2E5">
                  <wp:extent cx="1980000" cy="1884449"/>
                  <wp:effectExtent l="0" t="0" r="1270" b="1905"/>
                  <wp:docPr id="7825545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980000" cy="1884449"/>
                          </a:xfrm>
                          <a:prstGeom prst="rect">
                            <a:avLst/>
                          </a:prstGeom>
                          <a:noFill/>
                          <a:ln>
                            <a:noFill/>
                          </a:ln>
                        </pic:spPr>
                      </pic:pic>
                    </a:graphicData>
                  </a:graphic>
                </wp:inline>
              </w:drawing>
            </w:r>
          </w:p>
        </w:tc>
        <w:tc>
          <w:tcPr>
            <w:tcW w:w="1666" w:type="pct"/>
            <w:tcBorders>
              <w:top w:val="nil"/>
              <w:left w:val="nil"/>
              <w:bottom w:val="nil"/>
              <w:right w:val="nil"/>
            </w:tcBorders>
          </w:tcPr>
          <w:p w14:paraId="36E27D45" w14:textId="1B6F3F8B" w:rsidR="00991CD9" w:rsidRPr="00750C74" w:rsidRDefault="00991CD9" w:rsidP="00991CD9">
            <w:pPr>
              <w:pStyle w:val="banggiua"/>
            </w:pPr>
            <w:r w:rsidRPr="00750C74">
              <w:rPr>
                <w:noProof/>
              </w:rPr>
              <w:drawing>
                <wp:inline distT="0" distB="0" distL="0" distR="0" wp14:anchorId="15E5789D" wp14:editId="72D48763">
                  <wp:extent cx="1980000" cy="1821563"/>
                  <wp:effectExtent l="0" t="0" r="1270" b="7620"/>
                  <wp:docPr id="16647353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980000" cy="1821563"/>
                          </a:xfrm>
                          <a:prstGeom prst="rect">
                            <a:avLst/>
                          </a:prstGeom>
                          <a:noFill/>
                          <a:ln>
                            <a:noFill/>
                          </a:ln>
                        </pic:spPr>
                      </pic:pic>
                    </a:graphicData>
                  </a:graphic>
                </wp:inline>
              </w:drawing>
            </w:r>
          </w:p>
        </w:tc>
      </w:tr>
      <w:tr w:rsidR="006D70EC" w:rsidRPr="00DD53BC" w14:paraId="54BA44A0" w14:textId="77777777" w:rsidTr="004E55FF">
        <w:tc>
          <w:tcPr>
            <w:tcW w:w="5000" w:type="pct"/>
            <w:gridSpan w:val="3"/>
            <w:tcBorders>
              <w:top w:val="nil"/>
              <w:left w:val="nil"/>
              <w:bottom w:val="nil"/>
              <w:right w:val="nil"/>
            </w:tcBorders>
          </w:tcPr>
          <w:p w14:paraId="326B2D6C" w14:textId="3C3DA587" w:rsidR="006D70EC" w:rsidRPr="0037277E" w:rsidRDefault="006D70EC" w:rsidP="004E55FF">
            <w:pPr>
              <w:pStyle w:val="chuthichhinh"/>
              <w:rPr>
                <w:noProof/>
              </w:rPr>
            </w:pPr>
            <w:bookmarkStart w:id="48" w:name="_Ref203222661"/>
            <m:oMath>
              <m:r>
                <w:rPr>
                  <w:rFonts w:ascii="Cambria Math" w:hAnsi="Cambria Math"/>
                  <w:color w:val="2E74B5" w:themeColor="accent1" w:themeShade="BF"/>
                </w:rPr>
                <m:t>PF</m:t>
              </m:r>
            </m:oMath>
            <w:r>
              <w:rPr>
                <w:color w:val="2E74B5" w:themeColor="accent1" w:themeShade="BF"/>
              </w:rPr>
              <w:t xml:space="preserve"> </w:t>
            </w:r>
            <w:r w:rsidRPr="002F2A1C">
              <w:rPr>
                <w:color w:val="2E74B5" w:themeColor="accent1" w:themeShade="BF"/>
              </w:rPr>
              <w:t xml:space="preserve">Comparison Across </w:t>
            </w:r>
            <w:r w:rsidR="00E33DB6">
              <w:rPr>
                <w:color w:val="2E74B5" w:themeColor="accent1" w:themeShade="BF"/>
              </w:rPr>
              <w:t>MM</w:t>
            </w:r>
            <w:r>
              <w:rPr>
                <w:color w:val="2E74B5" w:themeColor="accent1" w:themeShade="BF"/>
              </w:rPr>
              <w:t>F</w:t>
            </w:r>
            <w:r w:rsidRPr="002F2A1C">
              <w:rPr>
                <w:color w:val="2E74B5" w:themeColor="accent1" w:themeShade="BF"/>
              </w:rPr>
              <w:t xml:space="preserve"> </w:t>
            </w:r>
            <w:r>
              <w:rPr>
                <w:color w:val="2E74B5" w:themeColor="accent1" w:themeShade="BF"/>
              </w:rPr>
              <w:t>Benchmark</w:t>
            </w:r>
            <w:r w:rsidRPr="002F2A1C">
              <w:rPr>
                <w:color w:val="2E74B5" w:themeColor="accent1" w:themeShade="BF"/>
              </w:rPr>
              <w:t>s</w:t>
            </w:r>
            <w:r w:rsidRPr="00DD53BC">
              <w:t>.</w:t>
            </w:r>
            <w:bookmarkEnd w:id="48"/>
          </w:p>
        </w:tc>
      </w:tr>
    </w:tbl>
    <w:p w14:paraId="0652B508" w14:textId="6B36C355" w:rsidR="000A0F47" w:rsidRDefault="00400B10" w:rsidP="0019038F">
      <w:pPr>
        <w:pStyle w:val="thuong"/>
        <w:rPr>
          <w:color w:val="2E74B5" w:themeColor="accent1" w:themeShade="BF"/>
        </w:rPr>
      </w:pPr>
      <w:r w:rsidRPr="00E700C1">
        <w:rPr>
          <w:color w:val="2E74B5" w:themeColor="accent1" w:themeShade="BF"/>
        </w:rPr>
        <w:t xml:space="preserve">A standout finding from this evaluation is the clear dominance of the proposed MOFDA algorithm. </w:t>
      </w:r>
      <w:r>
        <w:rPr>
          <w:color w:val="2E74B5" w:themeColor="accent1" w:themeShade="BF"/>
        </w:rPr>
        <w:t>It</w:t>
      </w:r>
      <w:r w:rsidRPr="00E700C1">
        <w:rPr>
          <w:color w:val="2E74B5" w:themeColor="accent1" w:themeShade="BF"/>
        </w:rPr>
        <w:t xml:space="preserve"> is evidenced by its 100% Best </w:t>
      </w:r>
      <m:oMath>
        <m:r>
          <w:rPr>
            <w:rFonts w:ascii="Cambria Math" w:hAnsi="Cambria Math"/>
            <w:color w:val="2E74B5" w:themeColor="accent1" w:themeShade="BF"/>
          </w:rPr>
          <m:t>IGD</m:t>
        </m:r>
      </m:oMath>
      <w:r w:rsidRPr="00E700C1">
        <w:rPr>
          <w:color w:val="2E74B5" w:themeColor="accent1" w:themeShade="BF"/>
        </w:rPr>
        <w:t xml:space="preserve"> across all MMF problems (highlighted in bold in </w:t>
      </w:r>
      <w:r w:rsidRPr="00E700C1">
        <w:rPr>
          <w:color w:val="2E74B5" w:themeColor="accent1" w:themeShade="BF"/>
        </w:rPr>
        <w:fldChar w:fldCharType="begin"/>
      </w:r>
      <w:r w:rsidRPr="00E700C1">
        <w:rPr>
          <w:color w:val="2E74B5" w:themeColor="accent1" w:themeShade="BF"/>
        </w:rPr>
        <w:instrText xml:space="preserve"> REF _Ref175047073 \n \h </w:instrText>
      </w:r>
      <w:r w:rsidRPr="00E700C1">
        <w:rPr>
          <w:color w:val="2E74B5" w:themeColor="accent1" w:themeShade="BF"/>
        </w:rPr>
      </w:r>
      <w:r w:rsidRPr="00E700C1">
        <w:rPr>
          <w:color w:val="2E74B5" w:themeColor="accent1" w:themeShade="BF"/>
        </w:rPr>
        <w:fldChar w:fldCharType="separate"/>
      </w:r>
      <w:r>
        <w:rPr>
          <w:color w:val="2E74B5" w:themeColor="accent1" w:themeShade="BF"/>
        </w:rPr>
        <w:t>Table 5</w:t>
      </w:r>
      <w:r w:rsidRPr="00E700C1">
        <w:rPr>
          <w:color w:val="2E74B5" w:themeColor="accent1" w:themeShade="BF"/>
        </w:rPr>
        <w:fldChar w:fldCharType="end"/>
      </w:r>
      <w:r w:rsidRPr="00E700C1">
        <w:rPr>
          <w:color w:val="2E74B5" w:themeColor="accent1" w:themeShade="BF"/>
        </w:rPr>
        <w:t xml:space="preserve">), underscoring its superior convergence to the true </w:t>
      </w:r>
      <m:oMath>
        <m:r>
          <w:rPr>
            <w:rFonts w:ascii="Cambria Math" w:hAnsi="Cambria Math"/>
            <w:color w:val="2E74B5" w:themeColor="accent1" w:themeShade="BF"/>
          </w:rPr>
          <m:t>PF</m:t>
        </m:r>
      </m:oMath>
      <w:r w:rsidRPr="00E700C1">
        <w:rPr>
          <w:color w:val="2E74B5" w:themeColor="accent1" w:themeShade="BF"/>
        </w:rPr>
        <w:t>. Such consistency across a wide range of MMF instances - both 2D and 3D - highlights the algorithm's robustness in tackling deceptive and multi-modal problems.</w:t>
      </w:r>
    </w:p>
    <w:tbl>
      <w:tblPr>
        <w:tblStyle w:val="TableGrid"/>
        <w:tblW w:w="5000" w:type="pct"/>
        <w:tblCellMar>
          <w:left w:w="0" w:type="dxa"/>
          <w:right w:w="0" w:type="dxa"/>
        </w:tblCellMar>
        <w:tblLook w:val="04A0" w:firstRow="1" w:lastRow="0" w:firstColumn="1" w:lastColumn="0" w:noHBand="0" w:noVBand="1"/>
      </w:tblPr>
      <w:tblGrid>
        <w:gridCol w:w="3307"/>
        <w:gridCol w:w="3308"/>
        <w:gridCol w:w="3306"/>
      </w:tblGrid>
      <w:tr w:rsidR="00F52F8C" w:rsidRPr="00DD53BC" w14:paraId="06BA0F67" w14:textId="77777777" w:rsidTr="00F52F8C">
        <w:tc>
          <w:tcPr>
            <w:tcW w:w="1667" w:type="pct"/>
            <w:tcBorders>
              <w:top w:val="nil"/>
              <w:left w:val="nil"/>
              <w:bottom w:val="nil"/>
              <w:right w:val="nil"/>
            </w:tcBorders>
          </w:tcPr>
          <w:p w14:paraId="37A805C3" w14:textId="77777777" w:rsidR="00F52F8C" w:rsidRPr="0037277E" w:rsidRDefault="00F52F8C" w:rsidP="00991CD9">
            <w:pPr>
              <w:pStyle w:val="banggiua"/>
            </w:pPr>
            <w:r w:rsidRPr="00421BB1">
              <w:rPr>
                <w:noProof/>
              </w:rPr>
              <w:drawing>
                <wp:inline distT="0" distB="0" distL="0" distR="0" wp14:anchorId="43901DF9" wp14:editId="404EBC22">
                  <wp:extent cx="1980000" cy="1946762"/>
                  <wp:effectExtent l="0" t="0" r="1270" b="0"/>
                  <wp:docPr id="1299941548"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41548" name="Picture 2" descr="A graph with different colored bars&#10;&#10;AI-generated content may be incorrec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980000" cy="1946762"/>
                          </a:xfrm>
                          <a:prstGeom prst="rect">
                            <a:avLst/>
                          </a:prstGeom>
                          <a:noFill/>
                          <a:ln>
                            <a:noFill/>
                          </a:ln>
                        </pic:spPr>
                      </pic:pic>
                    </a:graphicData>
                  </a:graphic>
                </wp:inline>
              </w:drawing>
            </w:r>
          </w:p>
        </w:tc>
        <w:tc>
          <w:tcPr>
            <w:tcW w:w="1667" w:type="pct"/>
            <w:tcBorders>
              <w:top w:val="nil"/>
              <w:left w:val="nil"/>
              <w:bottom w:val="nil"/>
              <w:right w:val="nil"/>
            </w:tcBorders>
          </w:tcPr>
          <w:p w14:paraId="43F1DE49" w14:textId="77777777" w:rsidR="00F52F8C" w:rsidRPr="0037277E" w:rsidRDefault="00F52F8C" w:rsidP="00991CD9">
            <w:pPr>
              <w:pStyle w:val="banggiua"/>
            </w:pPr>
            <w:r w:rsidRPr="00421BB1">
              <w:rPr>
                <w:noProof/>
              </w:rPr>
              <w:drawing>
                <wp:inline distT="0" distB="0" distL="0" distR="0" wp14:anchorId="00517C7D" wp14:editId="7651EF1A">
                  <wp:extent cx="1980000" cy="1989706"/>
                  <wp:effectExtent l="0" t="0" r="1270" b="0"/>
                  <wp:docPr id="541205300" name="Picture 3"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05300" name="Picture 3" descr="A graph with colorful lines and numbers&#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980000" cy="1989706"/>
                          </a:xfrm>
                          <a:prstGeom prst="rect">
                            <a:avLst/>
                          </a:prstGeom>
                          <a:noFill/>
                          <a:ln>
                            <a:noFill/>
                          </a:ln>
                        </pic:spPr>
                      </pic:pic>
                    </a:graphicData>
                  </a:graphic>
                </wp:inline>
              </w:drawing>
            </w:r>
          </w:p>
        </w:tc>
        <w:tc>
          <w:tcPr>
            <w:tcW w:w="1666" w:type="pct"/>
            <w:tcBorders>
              <w:top w:val="nil"/>
              <w:left w:val="nil"/>
              <w:bottom w:val="nil"/>
              <w:right w:val="nil"/>
            </w:tcBorders>
          </w:tcPr>
          <w:p w14:paraId="30E96532" w14:textId="77777777" w:rsidR="00F52F8C" w:rsidRPr="0037277E" w:rsidRDefault="00F52F8C" w:rsidP="00991CD9">
            <w:pPr>
              <w:pStyle w:val="banggiua"/>
            </w:pPr>
            <w:r w:rsidRPr="00421BB1">
              <w:rPr>
                <w:noProof/>
              </w:rPr>
              <w:drawing>
                <wp:inline distT="0" distB="0" distL="0" distR="0" wp14:anchorId="0AF0199A" wp14:editId="1536E73E">
                  <wp:extent cx="1980000" cy="1970389"/>
                  <wp:effectExtent l="0" t="0" r="1270" b="0"/>
                  <wp:docPr id="717398067" name="Picture 11"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98067" name="Picture 11" descr="A graph with colorful lines and numbers&#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980000" cy="1970389"/>
                          </a:xfrm>
                          <a:prstGeom prst="rect">
                            <a:avLst/>
                          </a:prstGeom>
                          <a:noFill/>
                          <a:ln>
                            <a:noFill/>
                          </a:ln>
                        </pic:spPr>
                      </pic:pic>
                    </a:graphicData>
                  </a:graphic>
                </wp:inline>
              </w:drawing>
            </w:r>
          </w:p>
        </w:tc>
      </w:tr>
      <w:tr w:rsidR="00F52F8C" w:rsidRPr="00DD53BC" w14:paraId="20A60349" w14:textId="77777777" w:rsidTr="00F52F8C">
        <w:tc>
          <w:tcPr>
            <w:tcW w:w="1667" w:type="pct"/>
            <w:tcBorders>
              <w:top w:val="nil"/>
              <w:left w:val="nil"/>
              <w:bottom w:val="nil"/>
              <w:right w:val="nil"/>
            </w:tcBorders>
          </w:tcPr>
          <w:p w14:paraId="2AED9F30" w14:textId="46D054C3" w:rsidR="00F52F8C" w:rsidRPr="0037277E" w:rsidRDefault="00F52F8C" w:rsidP="00991CD9">
            <w:pPr>
              <w:pStyle w:val="banggiua"/>
            </w:pPr>
            <w:r w:rsidRPr="00421BB1">
              <w:rPr>
                <w:noProof/>
              </w:rPr>
              <w:drawing>
                <wp:inline distT="0" distB="0" distL="0" distR="0" wp14:anchorId="415088BE" wp14:editId="2585B329">
                  <wp:extent cx="1980000" cy="1946762"/>
                  <wp:effectExtent l="0" t="0" r="1270" b="0"/>
                  <wp:docPr id="1214804401" name="Picture 1"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04401" name="Picture 1" descr="A graph with colorful lines and numbers&#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980000" cy="1946762"/>
                          </a:xfrm>
                          <a:prstGeom prst="rect">
                            <a:avLst/>
                          </a:prstGeom>
                          <a:noFill/>
                          <a:ln>
                            <a:noFill/>
                          </a:ln>
                        </pic:spPr>
                      </pic:pic>
                    </a:graphicData>
                  </a:graphic>
                </wp:inline>
              </w:drawing>
            </w:r>
          </w:p>
        </w:tc>
        <w:tc>
          <w:tcPr>
            <w:tcW w:w="1667" w:type="pct"/>
            <w:tcBorders>
              <w:top w:val="nil"/>
              <w:left w:val="nil"/>
              <w:bottom w:val="nil"/>
              <w:right w:val="nil"/>
            </w:tcBorders>
          </w:tcPr>
          <w:p w14:paraId="7900B3D3" w14:textId="5F158B14" w:rsidR="00F52F8C" w:rsidRPr="00DD53BC" w:rsidRDefault="00F52F8C" w:rsidP="00991CD9">
            <w:pPr>
              <w:pStyle w:val="banggiua"/>
            </w:pPr>
            <w:r w:rsidRPr="00421BB1">
              <w:rPr>
                <w:noProof/>
              </w:rPr>
              <w:drawing>
                <wp:inline distT="0" distB="0" distL="0" distR="0" wp14:anchorId="588576AD" wp14:editId="01834F4B">
                  <wp:extent cx="1980000" cy="1970389"/>
                  <wp:effectExtent l="0" t="0" r="1270" b="0"/>
                  <wp:docPr id="836695138" name="Picture 12"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95138" name="Picture 12" descr="A graph with colorful lines and numbers&#10;&#10;AI-generated content may be incorr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980000" cy="1970389"/>
                          </a:xfrm>
                          <a:prstGeom prst="rect">
                            <a:avLst/>
                          </a:prstGeom>
                          <a:noFill/>
                          <a:ln>
                            <a:noFill/>
                          </a:ln>
                        </pic:spPr>
                      </pic:pic>
                    </a:graphicData>
                  </a:graphic>
                </wp:inline>
              </w:drawing>
            </w:r>
          </w:p>
        </w:tc>
        <w:tc>
          <w:tcPr>
            <w:tcW w:w="1666" w:type="pct"/>
            <w:tcBorders>
              <w:top w:val="nil"/>
              <w:left w:val="nil"/>
              <w:bottom w:val="nil"/>
              <w:right w:val="nil"/>
            </w:tcBorders>
          </w:tcPr>
          <w:p w14:paraId="2AFF991E" w14:textId="19D079A2" w:rsidR="00F52F8C" w:rsidRPr="00DD53BC" w:rsidRDefault="00F52F8C" w:rsidP="00991CD9">
            <w:pPr>
              <w:pStyle w:val="banggiua"/>
            </w:pPr>
            <w:r w:rsidRPr="00421BB1">
              <w:rPr>
                <w:noProof/>
              </w:rPr>
              <w:drawing>
                <wp:inline distT="0" distB="0" distL="0" distR="0" wp14:anchorId="6DD70042" wp14:editId="1A71241E">
                  <wp:extent cx="1980000" cy="2014392"/>
                  <wp:effectExtent l="0" t="0" r="1270" b="5080"/>
                  <wp:docPr id="901088982" name="Picture 6"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88982" name="Picture 6" descr="A graph with colorful lines&#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980000" cy="2014392"/>
                          </a:xfrm>
                          <a:prstGeom prst="rect">
                            <a:avLst/>
                          </a:prstGeom>
                          <a:noFill/>
                          <a:ln>
                            <a:noFill/>
                          </a:ln>
                        </pic:spPr>
                      </pic:pic>
                    </a:graphicData>
                  </a:graphic>
                </wp:inline>
              </w:drawing>
            </w:r>
          </w:p>
        </w:tc>
      </w:tr>
      <w:tr w:rsidR="00F52F8C" w:rsidRPr="00DD53BC" w14:paraId="68434898" w14:textId="77777777" w:rsidTr="00F52F8C">
        <w:tc>
          <w:tcPr>
            <w:tcW w:w="1667" w:type="pct"/>
            <w:tcBorders>
              <w:top w:val="nil"/>
              <w:left w:val="nil"/>
              <w:bottom w:val="nil"/>
              <w:right w:val="nil"/>
            </w:tcBorders>
          </w:tcPr>
          <w:p w14:paraId="1BD8B84D" w14:textId="012037F7" w:rsidR="00F52F8C" w:rsidRPr="00C419BC" w:rsidRDefault="00F52F8C" w:rsidP="00991CD9">
            <w:pPr>
              <w:pStyle w:val="banggiua"/>
            </w:pPr>
            <w:r w:rsidRPr="00421BB1">
              <w:rPr>
                <w:noProof/>
              </w:rPr>
              <w:drawing>
                <wp:inline distT="0" distB="0" distL="0" distR="0" wp14:anchorId="4C0FA29F" wp14:editId="49FA17D5">
                  <wp:extent cx="1980000" cy="2014392"/>
                  <wp:effectExtent l="0" t="0" r="1270" b="5080"/>
                  <wp:docPr id="853104971" name="Picture 4"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04971" name="Picture 4" descr="A graph with colorful lines and numbers&#10;&#10;AI-generated content may b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980000" cy="2014392"/>
                          </a:xfrm>
                          <a:prstGeom prst="rect">
                            <a:avLst/>
                          </a:prstGeom>
                          <a:noFill/>
                          <a:ln>
                            <a:noFill/>
                          </a:ln>
                        </pic:spPr>
                      </pic:pic>
                    </a:graphicData>
                  </a:graphic>
                </wp:inline>
              </w:drawing>
            </w:r>
          </w:p>
        </w:tc>
        <w:tc>
          <w:tcPr>
            <w:tcW w:w="1667" w:type="pct"/>
            <w:tcBorders>
              <w:top w:val="nil"/>
              <w:left w:val="nil"/>
              <w:bottom w:val="nil"/>
              <w:right w:val="nil"/>
            </w:tcBorders>
          </w:tcPr>
          <w:p w14:paraId="64231EF6" w14:textId="5A8ADA77" w:rsidR="00F52F8C" w:rsidRPr="00C419BC" w:rsidRDefault="00F52F8C" w:rsidP="00991CD9">
            <w:pPr>
              <w:pStyle w:val="banggiua"/>
            </w:pPr>
            <w:r w:rsidRPr="00421BB1">
              <w:rPr>
                <w:noProof/>
              </w:rPr>
              <w:drawing>
                <wp:inline distT="0" distB="0" distL="0" distR="0" wp14:anchorId="1BEBDDB3" wp14:editId="2B2F2062">
                  <wp:extent cx="1980000" cy="1970389"/>
                  <wp:effectExtent l="0" t="0" r="1270" b="0"/>
                  <wp:docPr id="1287203046" name="Picture 5"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03046" name="Picture 5" descr="A graph with colorful lines and numbers&#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980000" cy="1970389"/>
                          </a:xfrm>
                          <a:prstGeom prst="rect">
                            <a:avLst/>
                          </a:prstGeom>
                          <a:noFill/>
                          <a:ln>
                            <a:noFill/>
                          </a:ln>
                        </pic:spPr>
                      </pic:pic>
                    </a:graphicData>
                  </a:graphic>
                </wp:inline>
              </w:drawing>
            </w:r>
          </w:p>
        </w:tc>
        <w:tc>
          <w:tcPr>
            <w:tcW w:w="1666" w:type="pct"/>
            <w:tcBorders>
              <w:top w:val="nil"/>
              <w:left w:val="nil"/>
              <w:bottom w:val="nil"/>
              <w:right w:val="nil"/>
            </w:tcBorders>
          </w:tcPr>
          <w:p w14:paraId="3267BE07" w14:textId="52506608" w:rsidR="00F52F8C" w:rsidRPr="00C419BC" w:rsidRDefault="00F52F8C" w:rsidP="00991CD9">
            <w:pPr>
              <w:pStyle w:val="banggiua"/>
            </w:pPr>
            <w:r w:rsidRPr="00421BB1">
              <w:rPr>
                <w:noProof/>
              </w:rPr>
              <w:drawing>
                <wp:inline distT="0" distB="0" distL="0" distR="0" wp14:anchorId="716713A0" wp14:editId="1EEDFDD2">
                  <wp:extent cx="1980000" cy="2014392"/>
                  <wp:effectExtent l="0" t="0" r="1270" b="5080"/>
                  <wp:docPr id="214025232" name="Picture 10"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5232" name="Picture 10" descr="A graph with different colored lines&#10;&#10;AI-generated content may b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980000" cy="2014392"/>
                          </a:xfrm>
                          <a:prstGeom prst="rect">
                            <a:avLst/>
                          </a:prstGeom>
                          <a:noFill/>
                          <a:ln>
                            <a:noFill/>
                          </a:ln>
                        </pic:spPr>
                      </pic:pic>
                    </a:graphicData>
                  </a:graphic>
                </wp:inline>
              </w:drawing>
            </w:r>
          </w:p>
        </w:tc>
      </w:tr>
      <w:tr w:rsidR="00F52F8C" w:rsidRPr="00DD53BC" w14:paraId="06BEB765" w14:textId="77777777" w:rsidTr="00F52F8C">
        <w:tc>
          <w:tcPr>
            <w:tcW w:w="1667" w:type="pct"/>
            <w:tcBorders>
              <w:top w:val="nil"/>
              <w:left w:val="nil"/>
              <w:bottom w:val="nil"/>
              <w:right w:val="nil"/>
            </w:tcBorders>
          </w:tcPr>
          <w:p w14:paraId="2EBFA378" w14:textId="57F01AB2" w:rsidR="00F52F8C" w:rsidRPr="00421BB1" w:rsidRDefault="00F52F8C" w:rsidP="00991CD9">
            <w:pPr>
              <w:pStyle w:val="banggiua"/>
            </w:pPr>
            <w:r w:rsidRPr="00421BB1">
              <w:rPr>
                <w:noProof/>
              </w:rPr>
              <w:drawing>
                <wp:inline distT="0" distB="0" distL="0" distR="0" wp14:anchorId="313D1102" wp14:editId="0280B6B5">
                  <wp:extent cx="1980000" cy="1970389"/>
                  <wp:effectExtent l="0" t="0" r="1270" b="0"/>
                  <wp:docPr id="1360972691" name="Picture 9"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72691" name="Picture 9" descr="A graph with different colored lines&#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980000" cy="1970389"/>
                          </a:xfrm>
                          <a:prstGeom prst="rect">
                            <a:avLst/>
                          </a:prstGeom>
                          <a:noFill/>
                          <a:ln>
                            <a:noFill/>
                          </a:ln>
                        </pic:spPr>
                      </pic:pic>
                    </a:graphicData>
                  </a:graphic>
                </wp:inline>
              </w:drawing>
            </w:r>
          </w:p>
        </w:tc>
        <w:tc>
          <w:tcPr>
            <w:tcW w:w="1667" w:type="pct"/>
            <w:tcBorders>
              <w:top w:val="nil"/>
              <w:left w:val="nil"/>
              <w:bottom w:val="nil"/>
              <w:right w:val="nil"/>
            </w:tcBorders>
          </w:tcPr>
          <w:p w14:paraId="08EEFCC7" w14:textId="6C404572" w:rsidR="00F52F8C" w:rsidRPr="00421BB1" w:rsidRDefault="00F52F8C" w:rsidP="00991CD9">
            <w:pPr>
              <w:pStyle w:val="banggiua"/>
            </w:pPr>
            <w:r w:rsidRPr="00421BB1">
              <w:rPr>
                <w:noProof/>
              </w:rPr>
              <w:drawing>
                <wp:inline distT="0" distB="0" distL="0" distR="0" wp14:anchorId="78B5281D" wp14:editId="592BDB16">
                  <wp:extent cx="1980000" cy="1970389"/>
                  <wp:effectExtent l="0" t="0" r="1270" b="0"/>
                  <wp:docPr id="453090568" name="Picture 7"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90568" name="Picture 7" descr="A graph with colored squares and numbers&#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980000" cy="1970389"/>
                          </a:xfrm>
                          <a:prstGeom prst="rect">
                            <a:avLst/>
                          </a:prstGeom>
                          <a:noFill/>
                          <a:ln>
                            <a:noFill/>
                          </a:ln>
                        </pic:spPr>
                      </pic:pic>
                    </a:graphicData>
                  </a:graphic>
                </wp:inline>
              </w:drawing>
            </w:r>
          </w:p>
        </w:tc>
        <w:tc>
          <w:tcPr>
            <w:tcW w:w="1666" w:type="pct"/>
            <w:tcBorders>
              <w:top w:val="nil"/>
              <w:left w:val="nil"/>
              <w:bottom w:val="nil"/>
              <w:right w:val="nil"/>
            </w:tcBorders>
          </w:tcPr>
          <w:p w14:paraId="53640B06" w14:textId="16B14E8B" w:rsidR="00F52F8C" w:rsidRPr="00421BB1" w:rsidRDefault="00F52F8C" w:rsidP="00991CD9">
            <w:pPr>
              <w:pStyle w:val="banggiua"/>
            </w:pPr>
            <w:r w:rsidRPr="00421BB1">
              <w:rPr>
                <w:noProof/>
              </w:rPr>
              <w:drawing>
                <wp:inline distT="0" distB="0" distL="0" distR="0" wp14:anchorId="2B1EE768" wp14:editId="2512B163">
                  <wp:extent cx="1980000" cy="1970389"/>
                  <wp:effectExtent l="0" t="0" r="1270" b="0"/>
                  <wp:docPr id="219736602" name="Picture 8"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36602" name="Picture 8" descr="A graph with colorful squares and numbers&#10;&#10;AI-generated content may be incorrect."/>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980000" cy="1970389"/>
                          </a:xfrm>
                          <a:prstGeom prst="rect">
                            <a:avLst/>
                          </a:prstGeom>
                          <a:noFill/>
                          <a:ln>
                            <a:noFill/>
                          </a:ln>
                        </pic:spPr>
                      </pic:pic>
                    </a:graphicData>
                  </a:graphic>
                </wp:inline>
              </w:drawing>
            </w:r>
          </w:p>
        </w:tc>
      </w:tr>
      <w:tr w:rsidR="006D70EC" w:rsidRPr="00DD53BC" w14:paraId="077C7597" w14:textId="77777777" w:rsidTr="004E55FF">
        <w:tc>
          <w:tcPr>
            <w:tcW w:w="5000" w:type="pct"/>
            <w:gridSpan w:val="3"/>
            <w:tcBorders>
              <w:top w:val="nil"/>
              <w:left w:val="nil"/>
              <w:bottom w:val="nil"/>
              <w:right w:val="nil"/>
            </w:tcBorders>
          </w:tcPr>
          <w:p w14:paraId="7844EE72" w14:textId="77777777" w:rsidR="006D70EC" w:rsidRPr="0037277E" w:rsidRDefault="006D70EC" w:rsidP="004E55FF">
            <w:pPr>
              <w:pStyle w:val="chuthichhinh"/>
              <w:rPr>
                <w:noProof/>
              </w:rPr>
            </w:pPr>
            <w:bookmarkStart w:id="49" w:name="_Ref203222663"/>
            <m:oMath>
              <m:r>
                <w:rPr>
                  <w:rFonts w:ascii="Cambria Math" w:hAnsi="Cambria Math"/>
                  <w:color w:val="2E74B5" w:themeColor="accent1" w:themeShade="BF"/>
                </w:rPr>
                <m:t>STE</m:t>
              </m:r>
            </m:oMath>
            <w:r w:rsidRPr="002F12D4">
              <w:rPr>
                <w:color w:val="2E74B5" w:themeColor="accent1" w:themeShade="BF"/>
              </w:rPr>
              <w:t xml:space="preserve"> Boxplots of MMF benchmarks</w:t>
            </w:r>
            <w:r w:rsidRPr="00DD53BC">
              <w:t>.</w:t>
            </w:r>
            <w:bookmarkEnd w:id="49"/>
          </w:p>
        </w:tc>
      </w:tr>
    </w:tbl>
    <w:p w14:paraId="11614259" w14:textId="615B6996" w:rsidR="001A4F39" w:rsidRDefault="001A4F39" w:rsidP="001A4F39">
      <w:pPr>
        <w:pStyle w:val="thuong"/>
      </w:pPr>
      <w:r w:rsidRPr="00E700C1">
        <w:rPr>
          <w:color w:val="2E74B5" w:themeColor="accent1" w:themeShade="BF"/>
        </w:rPr>
        <w:t xml:space="preserve">Beyond </w:t>
      </w:r>
      <m:oMath>
        <m:r>
          <w:rPr>
            <w:rFonts w:ascii="Cambria Math" w:hAnsi="Cambria Math"/>
            <w:color w:val="2E74B5" w:themeColor="accent1" w:themeShade="BF"/>
          </w:rPr>
          <m:t>IGD</m:t>
        </m:r>
      </m:oMath>
      <w:r w:rsidRPr="00E700C1">
        <w:rPr>
          <w:color w:val="2E74B5" w:themeColor="accent1" w:themeShade="BF"/>
        </w:rPr>
        <w:t xml:space="preserve">, MOFDA also achieves leading results in </w:t>
      </w:r>
      <m:oMath>
        <m:r>
          <w:rPr>
            <w:rFonts w:ascii="Cambria Math" w:hAnsi="Cambria Math"/>
            <w:color w:val="2E74B5" w:themeColor="accent1" w:themeShade="BF"/>
          </w:rPr>
          <m:t>GD</m:t>
        </m:r>
      </m:oMath>
      <w:r w:rsidRPr="00E700C1">
        <w:rPr>
          <w:color w:val="2E74B5" w:themeColor="accent1" w:themeShade="BF"/>
        </w:rPr>
        <w:t xml:space="preserve"> and </w:t>
      </w:r>
      <m:oMath>
        <m:r>
          <w:rPr>
            <w:rFonts w:ascii="Cambria Math" w:hAnsi="Cambria Math"/>
            <w:color w:val="2E74B5" w:themeColor="accent1" w:themeShade="BF"/>
          </w:rPr>
          <m:t>STE</m:t>
        </m:r>
      </m:oMath>
      <w:r w:rsidRPr="00E700C1">
        <w:rPr>
          <w:color w:val="2E74B5" w:themeColor="accent1" w:themeShade="BF"/>
        </w:rPr>
        <w:t xml:space="preserve"> on the majority of problems, reflecting not only its precision in approaching the true </w:t>
      </w:r>
      <m:oMath>
        <m:r>
          <w:rPr>
            <w:rFonts w:ascii="Cambria Math" w:hAnsi="Cambria Math"/>
            <w:color w:val="2E74B5" w:themeColor="accent1" w:themeShade="BF"/>
          </w:rPr>
          <m:t>PF</m:t>
        </m:r>
      </m:oMath>
      <w:r w:rsidRPr="00E700C1">
        <w:rPr>
          <w:color w:val="2E74B5" w:themeColor="accent1" w:themeShade="BF"/>
        </w:rPr>
        <w:t xml:space="preserve"> but also its ability to maintain a well-distributed set of non-dominated solutions. These aspects are crucial for solving practical MOO problems, where closeness and diversity are necessary for decision-making. Fig. </w:t>
      </w:r>
      <w:r w:rsidRPr="00E700C1">
        <w:rPr>
          <w:color w:val="2E74B5" w:themeColor="accent1" w:themeShade="BF"/>
        </w:rPr>
        <w:fldChar w:fldCharType="begin"/>
      </w:r>
      <w:r w:rsidRPr="00E700C1">
        <w:rPr>
          <w:color w:val="2E74B5" w:themeColor="accent1" w:themeShade="BF"/>
        </w:rPr>
        <w:instrText xml:space="preserve"> REF _Ref203222661 \n \h \# "0"</w:instrText>
      </w:r>
      <w:r w:rsidRPr="00E700C1">
        <w:rPr>
          <w:color w:val="2E74B5" w:themeColor="accent1" w:themeShade="BF"/>
        </w:rPr>
      </w:r>
      <w:r w:rsidRPr="00E700C1">
        <w:rPr>
          <w:color w:val="2E74B5" w:themeColor="accent1" w:themeShade="BF"/>
        </w:rPr>
        <w:fldChar w:fldCharType="separate"/>
      </w:r>
      <w:r>
        <w:rPr>
          <w:color w:val="2E74B5" w:themeColor="accent1" w:themeShade="BF"/>
        </w:rPr>
        <w:t>10</w:t>
      </w:r>
      <w:r w:rsidRPr="00E700C1">
        <w:rPr>
          <w:color w:val="2E74B5" w:themeColor="accent1" w:themeShade="BF"/>
        </w:rPr>
        <w:fldChar w:fldCharType="end"/>
      </w:r>
      <w:r w:rsidRPr="00E700C1">
        <w:rPr>
          <w:color w:val="2E74B5" w:themeColor="accent1" w:themeShade="BF"/>
        </w:rPr>
        <w:t xml:space="preserve"> further supports this conclusion through graphical alignment: the </w:t>
      </w:r>
      <m:oMath>
        <m:r>
          <w:rPr>
            <w:rFonts w:ascii="Cambria Math" w:hAnsi="Cambria Math"/>
            <w:color w:val="2E74B5" w:themeColor="accent1" w:themeShade="BF"/>
          </w:rPr>
          <m:t>PF</m:t>
        </m:r>
      </m:oMath>
      <w:r w:rsidRPr="00E700C1">
        <w:rPr>
          <w:color w:val="2E74B5" w:themeColor="accent1" w:themeShade="BF"/>
        </w:rPr>
        <w:t xml:space="preserve"> produced by MOFDA consistently align very closely with the true </w:t>
      </w:r>
      <m:oMath>
        <m:r>
          <w:rPr>
            <w:rFonts w:ascii="Cambria Math" w:hAnsi="Cambria Math"/>
            <w:color w:val="2E74B5" w:themeColor="accent1" w:themeShade="BF"/>
          </w:rPr>
          <m:t>PF</m:t>
        </m:r>
      </m:oMath>
      <w:r w:rsidRPr="00E700C1">
        <w:rPr>
          <w:color w:val="2E74B5" w:themeColor="accent1" w:themeShade="BF"/>
        </w:rPr>
        <w:t>, confirming both convergence and coverage.</w:t>
      </w:r>
      <w:r>
        <w:rPr>
          <w:color w:val="2E74B5" w:themeColor="accent1" w:themeShade="BF"/>
        </w:rPr>
        <w:t xml:space="preserve"> </w:t>
      </w:r>
      <w:r w:rsidRPr="00E700C1">
        <w:rPr>
          <w:color w:val="2E74B5" w:themeColor="accent1" w:themeShade="BF"/>
        </w:rPr>
        <w:t xml:space="preserve">Fig. </w:t>
      </w:r>
      <w:r w:rsidRPr="00E700C1">
        <w:rPr>
          <w:color w:val="2E74B5" w:themeColor="accent1" w:themeShade="BF"/>
        </w:rPr>
        <w:fldChar w:fldCharType="begin"/>
      </w:r>
      <w:r w:rsidRPr="00E700C1">
        <w:rPr>
          <w:color w:val="2E74B5" w:themeColor="accent1" w:themeShade="BF"/>
        </w:rPr>
        <w:instrText xml:space="preserve"> REF _Ref203222663 \n \h \# "0"</w:instrText>
      </w:r>
      <w:r w:rsidRPr="00E700C1">
        <w:rPr>
          <w:color w:val="2E74B5" w:themeColor="accent1" w:themeShade="BF"/>
        </w:rPr>
      </w:r>
      <w:r w:rsidRPr="00E700C1">
        <w:rPr>
          <w:color w:val="2E74B5" w:themeColor="accent1" w:themeShade="BF"/>
        </w:rPr>
        <w:fldChar w:fldCharType="separate"/>
      </w:r>
      <w:r>
        <w:rPr>
          <w:color w:val="2E74B5" w:themeColor="accent1" w:themeShade="BF"/>
        </w:rPr>
        <w:t>11</w:t>
      </w:r>
      <w:r w:rsidRPr="00E700C1">
        <w:rPr>
          <w:color w:val="2E74B5" w:themeColor="accent1" w:themeShade="BF"/>
        </w:rPr>
        <w:fldChar w:fldCharType="end"/>
      </w:r>
      <w:r w:rsidRPr="00E700C1">
        <w:rPr>
          <w:color w:val="2E74B5" w:themeColor="accent1" w:themeShade="BF"/>
        </w:rPr>
        <w:t xml:space="preserve"> provides additional insight, showing that MOFDA’s </w:t>
      </w:r>
      <m:oMath>
        <m:r>
          <w:rPr>
            <w:rFonts w:ascii="Cambria Math" w:hAnsi="Cambria Math"/>
            <w:color w:val="2E74B5" w:themeColor="accent1" w:themeShade="BF"/>
          </w:rPr>
          <m:t>STE</m:t>
        </m:r>
      </m:oMath>
      <w:r w:rsidRPr="00E700C1">
        <w:rPr>
          <w:color w:val="2E74B5" w:themeColor="accent1" w:themeShade="BF"/>
        </w:rPr>
        <w:t xml:space="preserve"> values are generally the lowest and most stable across all test problems. This reflects superior solution spread and spacing uniformity, key factors in reliable decision-space representation</w:t>
      </w:r>
      <w:r>
        <w:t>.</w:t>
      </w:r>
    </w:p>
    <w:p w14:paraId="3754414E" w14:textId="77777777" w:rsidR="00623F82" w:rsidRDefault="00623F82" w:rsidP="00623F82">
      <w:pPr>
        <w:pStyle w:val="muc1"/>
      </w:pPr>
      <w:bookmarkStart w:id="50" w:name="OLE_LINK58"/>
      <w:r w:rsidRPr="00623F82">
        <w:t>Evaluation of Constraint Handling in Engineering Optimization</w:t>
      </w:r>
    </w:p>
    <w:p w14:paraId="046C0406" w14:textId="19BBBB62" w:rsidR="00AC735B" w:rsidRPr="00E70616" w:rsidRDefault="00C168FC" w:rsidP="00AC735B">
      <w:pPr>
        <w:pStyle w:val="thuong"/>
        <w:rPr>
          <w:color w:val="2E74B5" w:themeColor="accent1" w:themeShade="BF"/>
        </w:rPr>
      </w:pPr>
      <w:r w:rsidRPr="00067EEB">
        <w:t>This section focuses on a range of constrained engineering design problems, including the SRN, OSY, Welded Beam, and eight truss optimization problems</w:t>
      </w:r>
      <w:r>
        <w:t xml:space="preserve"> (i.e., truss of 10, 25, 37, 60, 72, 120, 200, and 942 bars)</w:t>
      </w:r>
      <w:r w:rsidRPr="00067EEB">
        <w:t xml:space="preserve">. </w:t>
      </w:r>
      <w:r w:rsidR="00DA7043" w:rsidRPr="00E70616">
        <w:rPr>
          <w:color w:val="2E74B5" w:themeColor="accent1" w:themeShade="BF"/>
        </w:rPr>
        <w:t>M</w:t>
      </w:r>
      <w:r w:rsidR="00585440" w:rsidRPr="00E70616">
        <w:rPr>
          <w:color w:val="2E74B5" w:themeColor="accent1" w:themeShade="BF"/>
        </w:rPr>
        <w:t xml:space="preserve">anaging constraints is essential to ensure that solutions are </w:t>
      </w:r>
      <w:r w:rsidR="00C627DF">
        <w:rPr>
          <w:color w:val="2E74B5" w:themeColor="accent1" w:themeShade="BF"/>
        </w:rPr>
        <w:t>optimal, feasible,</w:t>
      </w:r>
      <w:r w:rsidR="00585440" w:rsidRPr="00E70616">
        <w:rPr>
          <w:color w:val="2E74B5" w:themeColor="accent1" w:themeShade="BF"/>
        </w:rPr>
        <w:t xml:space="preserve"> and applicable to real-world designs. </w:t>
      </w:r>
      <w:r w:rsidR="003C6E16" w:rsidRPr="00E70616">
        <w:rPr>
          <w:color w:val="2E74B5" w:themeColor="accent1" w:themeShade="BF"/>
        </w:rPr>
        <w:t xml:space="preserve">Various penalty methods, such as annealing, dynamic, static, co-evolutionary, adaptive, and the death penalty, can be utilized for this purpose </w:t>
      </w:r>
      <w:r w:rsidR="003C6E16" w:rsidRPr="00E70616">
        <w:rPr>
          <w:color w:val="2E74B5" w:themeColor="accent1" w:themeShade="BF"/>
        </w:rPr>
        <w:fldChar w:fldCharType="begin"/>
      </w:r>
      <w:r w:rsidR="00A46551">
        <w:rPr>
          <w:color w:val="2E74B5" w:themeColor="accent1" w:themeShade="BF"/>
        </w:rPr>
        <w:instrText xml:space="preserve"> ADDIN EN.CITE &lt;EndNote&gt;&lt;Cite&gt;&lt;Author&gt;Coello&lt;/Author&gt;&lt;Year&gt;2002&lt;/Year&gt;&lt;RecNum&gt;585&lt;/RecNum&gt;&lt;DisplayText&gt;[42]&lt;/DisplayText&gt;&lt;record&gt;&lt;rec-number&gt;585&lt;/rec-number&gt;&lt;foreign-keys&gt;&lt;key app="EN" db-id="wzx5wxrr4x0pv4epeftvrpr5xd0pets92s92" timestamp="1657595371"&gt;585&lt;/key&gt;&lt;/foreign-keys&gt;&lt;ref-type name="Journal Article"&gt;17&lt;/ref-type&gt;&lt;contributors&gt;&lt;authors&gt;&lt;author&gt;Coello, Carlos A Coello %J Computer methods in applied mechanics&lt;/author&gt;&lt;author&gt;engineering&lt;/author&gt;&lt;/authors&gt;&lt;/contributors&gt;&lt;titles&gt;&lt;title&gt;Theoretical and numerical constraint-handling techniques used with evolutionary algorithms: a survey of the state of the art&lt;/title&gt;&lt;/titles&gt;&lt;pages&gt;1245-1287&lt;/pages&gt;&lt;volume&gt;191&lt;/volume&gt;&lt;number&gt;11-12&lt;/number&gt;&lt;dates&gt;&lt;year&gt;2002&lt;/year&gt;&lt;/dates&gt;&lt;isbn&gt;0045-7825&lt;/isbn&gt;&lt;urls&gt;&lt;/urls&gt;&lt;/record&gt;&lt;/Cite&gt;&lt;/EndNote&gt;</w:instrText>
      </w:r>
      <w:r w:rsidR="003C6E16" w:rsidRPr="00E70616">
        <w:rPr>
          <w:color w:val="2E74B5" w:themeColor="accent1" w:themeShade="BF"/>
        </w:rPr>
        <w:fldChar w:fldCharType="separate"/>
      </w:r>
      <w:r w:rsidR="00A46551">
        <w:rPr>
          <w:noProof/>
          <w:color w:val="2E74B5" w:themeColor="accent1" w:themeShade="BF"/>
        </w:rPr>
        <w:t>[</w:t>
      </w:r>
      <w:hyperlink w:anchor="_ENREF_42" w:tooltip="Coello, 2002 #585" w:history="1">
        <w:r w:rsidR="00A46551">
          <w:rPr>
            <w:noProof/>
            <w:color w:val="2E74B5" w:themeColor="accent1" w:themeShade="BF"/>
          </w:rPr>
          <w:t>42</w:t>
        </w:r>
      </w:hyperlink>
      <w:r w:rsidR="00A46551">
        <w:rPr>
          <w:noProof/>
          <w:color w:val="2E74B5" w:themeColor="accent1" w:themeShade="BF"/>
        </w:rPr>
        <w:t>]</w:t>
      </w:r>
      <w:r w:rsidR="003C6E16" w:rsidRPr="00E70616">
        <w:rPr>
          <w:color w:val="2E74B5" w:themeColor="accent1" w:themeShade="BF"/>
        </w:rPr>
        <w:fldChar w:fldCharType="end"/>
      </w:r>
      <w:r w:rsidR="003C6E16" w:rsidRPr="00E70616">
        <w:rPr>
          <w:color w:val="2E74B5" w:themeColor="accent1" w:themeShade="BF"/>
        </w:rPr>
        <w:t>.</w:t>
      </w:r>
      <w:r w:rsidR="00C92B7F" w:rsidRPr="00E70616">
        <w:rPr>
          <w:color w:val="2E74B5" w:themeColor="accent1" w:themeShade="BF"/>
        </w:rPr>
        <w:t xml:space="preserve"> T</w:t>
      </w:r>
      <w:r w:rsidR="00585440" w:rsidRPr="00E70616">
        <w:rPr>
          <w:color w:val="2E74B5" w:themeColor="accent1" w:themeShade="BF"/>
        </w:rPr>
        <w:t xml:space="preserve">his study adopts a penalty-based approach, specifically the death penalty method. Under this strategy, any solution violating constraints is considered infeasible and assigned a poor fitness value. </w:t>
      </w:r>
      <w:r w:rsidR="00C627DF">
        <w:rPr>
          <w:color w:val="2E74B5" w:themeColor="accent1" w:themeShade="BF"/>
        </w:rPr>
        <w:t>It</w:t>
      </w:r>
      <w:r w:rsidR="00585440" w:rsidRPr="00E70616">
        <w:rPr>
          <w:color w:val="2E74B5" w:themeColor="accent1" w:themeShade="BF"/>
        </w:rPr>
        <w:t xml:space="preserve"> ensures that infeasible solutions are excluded from the optimization process without requiring algorithm-specific adjustments.</w:t>
      </w:r>
      <w:r w:rsidR="00E70616" w:rsidRPr="00E70616">
        <w:rPr>
          <w:color w:val="2E74B5" w:themeColor="accent1" w:themeShade="BF"/>
        </w:rPr>
        <w:t xml:space="preserve"> </w:t>
      </w:r>
      <w:r w:rsidR="00FE6477" w:rsidRPr="00E70616">
        <w:rPr>
          <w:color w:val="2E74B5" w:themeColor="accent1" w:themeShade="BF"/>
        </w:rPr>
        <w:t xml:space="preserve">Formally, the constraint violation for a candidate solution </w:t>
      </w:r>
      <m:oMath>
        <m:r>
          <w:rPr>
            <w:rStyle w:val="katex-mathml"/>
            <w:rFonts w:ascii="Cambria Math" w:hAnsi="Cambria Math"/>
            <w:color w:val="2E74B5" w:themeColor="accent1" w:themeShade="BF"/>
          </w:rPr>
          <m:t>X</m:t>
        </m:r>
      </m:oMath>
      <w:r w:rsidR="00FE6477" w:rsidRPr="00E70616">
        <w:rPr>
          <w:color w:val="2E74B5" w:themeColor="accent1" w:themeShade="BF"/>
        </w:rPr>
        <w:t xml:space="preserve"> is calculated as</w:t>
      </w:r>
      <w:r w:rsidR="00AC735B" w:rsidRPr="00E70616">
        <w:rPr>
          <w:color w:val="2E74B5" w:themeColor="accent1" w:themeShade="BF"/>
        </w:rPr>
        <w:t xml:space="preserve"> follows </w:t>
      </w:r>
      <w:r w:rsidR="00AC735B" w:rsidRPr="00E70616">
        <w:rPr>
          <w:color w:val="2E74B5" w:themeColor="accent1" w:themeShade="BF"/>
        </w:rPr>
        <w:fldChar w:fldCharType="begin"/>
      </w:r>
      <w:r w:rsidR="00A46551">
        <w:rPr>
          <w:color w:val="2E74B5" w:themeColor="accent1" w:themeShade="BF"/>
        </w:rPr>
        <w:instrText xml:space="preserve"> ADDIN EN.CITE &lt;EndNote&gt;&lt;Cite&gt;&lt;Author&gt;Minh&lt;/Author&gt;&lt;Year&gt;2024&lt;/Year&gt;&lt;RecNum&gt;674&lt;/RecNum&gt;&lt;DisplayText&gt;[43]&lt;/DisplayText&gt;&lt;record&gt;&lt;rec-number&gt;674&lt;/rec-number&gt;&lt;foreign-keys&gt;&lt;key app="EN" db-id="9ftp5xrvm9ww2uevpt5xvwvyf9z5vxdtdf52" timestamp="1738473638"&gt;674&lt;/key&gt;&lt;/foreign-keys&gt;&lt;ref-type name="Journal Article"&gt;17&lt;/ref-type&gt;&lt;contributors&gt;&lt;authors&gt;&lt;author&gt;Minh, Hoang-Le&lt;/author&gt;&lt;author&gt;Sang-To, Thanh&lt;/author&gt;&lt;author&gt;Le-Van, Binh&lt;/author&gt;&lt;author&gt;Le-Tien, Long&lt;/author&gt;&lt;author&gt;Cuong-Le, Thanh&lt;/author&gt;&lt;/authors&gt;&lt;/contributors&gt;&lt;titles&gt;&lt;title&gt;Design optimization of a large industrial steel structure using an enhanced K-means clustering optimizer and finite-element model updating&lt;/title&gt;&lt;secondary-title&gt;Archives of Civil and Mechanical Engineering&lt;/secondary-title&gt;&lt;/titles&gt;&lt;periodical&gt;&lt;full-title&gt;Archives of Civil and Mechanical Engineering&lt;/full-title&gt;&lt;/periodical&gt;&lt;pages&gt;55&lt;/pages&gt;&lt;volume&gt;25&lt;/volume&gt;&lt;number&gt;1&lt;/number&gt;&lt;dates&gt;&lt;year&gt;2024&lt;/year&gt;&lt;pub-dates&gt;&lt;date&gt;2024/12/19&lt;/date&gt;&lt;/pub-dates&gt;&lt;/dates&gt;&lt;isbn&gt;2083-3318&lt;/isbn&gt;&lt;urls&gt;&lt;related-urls&gt;&lt;url&gt;https://doi.org/10.1007/s43452-024-01092-4&lt;/url&gt;&lt;/related-urls&gt;&lt;/urls&gt;&lt;electronic-resource-num&gt;10.1007/s43452-024-01092-4&lt;/electronic-resource-num&gt;&lt;/record&gt;&lt;/Cite&gt;&lt;/EndNote&gt;</w:instrText>
      </w:r>
      <w:r w:rsidR="00AC735B" w:rsidRPr="00E70616">
        <w:rPr>
          <w:color w:val="2E74B5" w:themeColor="accent1" w:themeShade="BF"/>
        </w:rPr>
        <w:fldChar w:fldCharType="separate"/>
      </w:r>
      <w:r w:rsidR="00A46551">
        <w:rPr>
          <w:noProof/>
          <w:color w:val="2E74B5" w:themeColor="accent1" w:themeShade="BF"/>
        </w:rPr>
        <w:t>[</w:t>
      </w:r>
      <w:hyperlink w:anchor="_ENREF_43" w:tooltip="Minh, 2024 #674" w:history="1">
        <w:r w:rsidR="00A46551">
          <w:rPr>
            <w:noProof/>
            <w:color w:val="2E74B5" w:themeColor="accent1" w:themeShade="BF"/>
          </w:rPr>
          <w:t>43</w:t>
        </w:r>
      </w:hyperlink>
      <w:r w:rsidR="00A46551">
        <w:rPr>
          <w:noProof/>
          <w:color w:val="2E74B5" w:themeColor="accent1" w:themeShade="BF"/>
        </w:rPr>
        <w:t>]</w:t>
      </w:r>
      <w:r w:rsidR="00AC735B" w:rsidRPr="00E70616">
        <w:rPr>
          <w:color w:val="2E74B5" w:themeColor="accent1" w:themeShade="BF"/>
        </w:rPr>
        <w:fldChar w:fldCharType="end"/>
      </w:r>
      <w:r w:rsidR="00AC735B" w:rsidRPr="00E70616">
        <w:rPr>
          <w:color w:val="2E74B5" w:themeColor="accent1" w:themeShade="BF"/>
        </w:rPr>
        <w:t>:</w:t>
      </w:r>
    </w:p>
    <w:tbl>
      <w:tblPr>
        <w:tblW w:w="5000" w:type="pct"/>
        <w:tblLook w:val="04A0" w:firstRow="1" w:lastRow="0" w:firstColumn="1" w:lastColumn="0" w:noHBand="0" w:noVBand="1"/>
      </w:tblPr>
      <w:tblGrid>
        <w:gridCol w:w="9252"/>
        <w:gridCol w:w="669"/>
      </w:tblGrid>
      <w:tr w:rsidR="00E70616" w:rsidRPr="00E70616" w14:paraId="6714AD30" w14:textId="77777777" w:rsidTr="001501D2">
        <w:tc>
          <w:tcPr>
            <w:tcW w:w="4663" w:type="pct"/>
            <w:vAlign w:val="center"/>
          </w:tcPr>
          <w:p w14:paraId="3EE310CE" w14:textId="57FA6F62" w:rsidR="00AC735B" w:rsidRPr="00E70616" w:rsidRDefault="002C018A" w:rsidP="001501D2">
            <w:pPr>
              <w:pStyle w:val="banggiua"/>
              <w:rPr>
                <w:color w:val="2E74B5" w:themeColor="accent1" w:themeShade="BF"/>
              </w:rPr>
            </w:pPr>
            <m:oMathPara>
              <m:oMath>
                <m:func>
                  <m:funcPr>
                    <m:ctrlPr>
                      <w:rPr>
                        <w:rFonts w:ascii="Cambria Math" w:hAnsi="Cambria Math"/>
                        <w:color w:val="2E74B5" w:themeColor="accent1" w:themeShade="BF"/>
                      </w:rPr>
                    </m:ctrlPr>
                  </m:funcPr>
                  <m:fName>
                    <m:r>
                      <w:rPr>
                        <w:rFonts w:ascii="Cambria Math" w:hAnsi="Cambria Math"/>
                        <w:color w:val="2E74B5" w:themeColor="accent1" w:themeShade="BF"/>
                      </w:rPr>
                      <m:t>P</m:t>
                    </m:r>
                    <m:d>
                      <m:dPr>
                        <m:ctrlPr>
                          <w:rPr>
                            <w:rFonts w:ascii="Cambria Math" w:hAnsi="Cambria Math"/>
                            <w:i/>
                            <w:iCs/>
                            <w:color w:val="2E74B5" w:themeColor="accent1" w:themeShade="BF"/>
                          </w:rPr>
                        </m:ctrlPr>
                      </m:dPr>
                      <m:e>
                        <m:r>
                          <w:rPr>
                            <w:rFonts w:ascii="Cambria Math" w:hAnsi="Cambria Math"/>
                            <w:color w:val="2E74B5" w:themeColor="accent1" w:themeShade="BF"/>
                          </w:rPr>
                          <m:t>X</m:t>
                        </m:r>
                      </m:e>
                    </m:d>
                  </m:fName>
                  <m:e>
                    <m:r>
                      <m:rPr>
                        <m:sty m:val="p"/>
                      </m:rPr>
                      <w:rPr>
                        <w:rFonts w:ascii="Cambria Math" w:hAnsi="Cambria Math"/>
                        <w:color w:val="2E74B5" w:themeColor="accent1" w:themeShade="BF"/>
                      </w:rPr>
                      <m:t>=</m:t>
                    </m:r>
                    <m:nary>
                      <m:naryPr>
                        <m:chr m:val="∑"/>
                        <m:limLoc m:val="undOvr"/>
                        <m:ctrlPr>
                          <w:rPr>
                            <w:rFonts w:ascii="Cambria Math" w:hAnsi="Cambria Math"/>
                            <w:color w:val="2E74B5" w:themeColor="accent1" w:themeShade="BF"/>
                          </w:rPr>
                        </m:ctrlPr>
                      </m:naryPr>
                      <m:sub>
                        <m:r>
                          <w:rPr>
                            <w:rFonts w:ascii="Cambria Math" w:hAnsi="Cambria Math"/>
                            <w:color w:val="2E74B5" w:themeColor="accent1" w:themeShade="BF"/>
                          </w:rPr>
                          <m:t>j=1</m:t>
                        </m:r>
                      </m:sub>
                      <m:sup>
                        <m:r>
                          <w:rPr>
                            <w:rFonts w:ascii="Cambria Math" w:hAnsi="Cambria Math"/>
                            <w:color w:val="2E74B5" w:themeColor="accent1" w:themeShade="BF"/>
                          </w:rPr>
                          <m:t>m</m:t>
                        </m:r>
                      </m:sup>
                      <m:e>
                        <m:func>
                          <m:funcPr>
                            <m:ctrlPr>
                              <w:rPr>
                                <w:rFonts w:ascii="Cambria Math" w:hAnsi="Cambria Math"/>
                                <w:i/>
                                <w:color w:val="2E74B5" w:themeColor="accent1" w:themeShade="BF"/>
                              </w:rPr>
                            </m:ctrlPr>
                          </m:funcPr>
                          <m:fName>
                            <m:r>
                              <m:rPr>
                                <m:sty m:val="p"/>
                              </m:rPr>
                              <w:rPr>
                                <w:rFonts w:ascii="Cambria Math" w:hAnsi="Cambria Math"/>
                                <w:color w:val="2E74B5" w:themeColor="accent1" w:themeShade="BF"/>
                              </w:rPr>
                              <m:t>max</m:t>
                            </m:r>
                          </m:fName>
                          <m:e>
                            <m:d>
                              <m:dPr>
                                <m:ctrlPr>
                                  <w:rPr>
                                    <w:rFonts w:ascii="Cambria Math" w:hAnsi="Cambria Math"/>
                                    <w:i/>
                                    <w:color w:val="2E74B5" w:themeColor="accent1" w:themeShade="BF"/>
                                  </w:rPr>
                                </m:ctrlPr>
                              </m:dPr>
                              <m:e>
                                <m:r>
                                  <w:rPr>
                                    <w:rFonts w:ascii="Cambria Math" w:hAnsi="Cambria Math"/>
                                    <w:color w:val="2E74B5" w:themeColor="accent1" w:themeShade="BF"/>
                                  </w:rPr>
                                  <m:t>0,</m:t>
                                </m:r>
                                <m:sSub>
                                  <m:sSubPr>
                                    <m:ctrlPr>
                                      <w:rPr>
                                        <w:rFonts w:ascii="Cambria Math" w:hAnsi="Cambria Math"/>
                                        <w:i/>
                                        <w:color w:val="2E74B5" w:themeColor="accent1" w:themeShade="BF"/>
                                      </w:rPr>
                                    </m:ctrlPr>
                                  </m:sSubPr>
                                  <m:e>
                                    <m:r>
                                      <w:rPr>
                                        <w:rFonts w:ascii="Cambria Math" w:hAnsi="Cambria Math"/>
                                        <w:color w:val="2E74B5" w:themeColor="accent1" w:themeShade="BF"/>
                                      </w:rPr>
                                      <m:t>g</m:t>
                                    </m:r>
                                  </m:e>
                                  <m:sub>
                                    <m:r>
                                      <w:rPr>
                                        <w:rFonts w:ascii="Cambria Math" w:hAnsi="Cambria Math"/>
                                        <w:color w:val="2E74B5" w:themeColor="accent1" w:themeShade="BF"/>
                                      </w:rPr>
                                      <m:t>j</m:t>
                                    </m:r>
                                  </m:sub>
                                </m:sSub>
                                <m:d>
                                  <m:dPr>
                                    <m:ctrlPr>
                                      <w:rPr>
                                        <w:rFonts w:ascii="Cambria Math" w:hAnsi="Cambria Math"/>
                                        <w:i/>
                                        <w:color w:val="2E74B5" w:themeColor="accent1" w:themeShade="BF"/>
                                      </w:rPr>
                                    </m:ctrlPr>
                                  </m:dPr>
                                  <m:e>
                                    <m:r>
                                      <w:rPr>
                                        <w:rFonts w:ascii="Cambria Math" w:hAnsi="Cambria Math"/>
                                        <w:color w:val="2E74B5" w:themeColor="accent1" w:themeShade="BF"/>
                                      </w:rPr>
                                      <m:t>X</m:t>
                                    </m:r>
                                  </m:e>
                                </m:d>
                              </m:e>
                            </m:d>
                          </m:e>
                        </m:func>
                      </m:e>
                    </m:nary>
                    <m:r>
                      <w:rPr>
                        <w:rFonts w:ascii="Cambria Math" w:hAnsi="Cambria Math"/>
                        <w:color w:val="2E74B5" w:themeColor="accent1" w:themeShade="BF"/>
                      </w:rPr>
                      <m:t>+</m:t>
                    </m:r>
                    <m:nary>
                      <m:naryPr>
                        <m:chr m:val="∑"/>
                        <m:limLoc m:val="undOvr"/>
                        <m:ctrlPr>
                          <w:rPr>
                            <w:rFonts w:ascii="Cambria Math" w:hAnsi="Cambria Math"/>
                            <w:color w:val="2E74B5" w:themeColor="accent1" w:themeShade="BF"/>
                          </w:rPr>
                        </m:ctrlPr>
                      </m:naryPr>
                      <m:sub>
                        <m:r>
                          <w:rPr>
                            <w:rFonts w:ascii="Cambria Math" w:hAnsi="Cambria Math"/>
                            <w:color w:val="2E74B5" w:themeColor="accent1" w:themeShade="BF"/>
                          </w:rPr>
                          <m:t>k=1</m:t>
                        </m:r>
                      </m:sub>
                      <m:sup>
                        <m:r>
                          <w:rPr>
                            <w:rFonts w:ascii="Cambria Math" w:hAnsi="Cambria Math"/>
                            <w:color w:val="2E74B5" w:themeColor="accent1" w:themeShade="BF"/>
                          </w:rPr>
                          <m:t>n</m:t>
                        </m:r>
                      </m:sup>
                      <m:e>
                        <m:sSub>
                          <m:sSubPr>
                            <m:ctrlPr>
                              <w:rPr>
                                <w:rFonts w:ascii="Cambria Math" w:hAnsi="Cambria Math"/>
                                <w:i/>
                                <w:color w:val="2E74B5" w:themeColor="accent1" w:themeShade="BF"/>
                              </w:rPr>
                            </m:ctrlPr>
                          </m:sSubPr>
                          <m:e>
                            <m:r>
                              <w:rPr>
                                <w:rFonts w:ascii="Cambria Math" w:hAnsi="Cambria Math"/>
                                <w:color w:val="2E74B5" w:themeColor="accent1" w:themeShade="BF"/>
                              </w:rPr>
                              <m:t>h</m:t>
                            </m:r>
                          </m:e>
                          <m:sub>
                            <m:r>
                              <w:rPr>
                                <w:rFonts w:ascii="Cambria Math" w:hAnsi="Cambria Math"/>
                                <w:color w:val="2E74B5" w:themeColor="accent1" w:themeShade="BF"/>
                              </w:rPr>
                              <m:t>n</m:t>
                            </m:r>
                          </m:sub>
                        </m:sSub>
                        <m:d>
                          <m:dPr>
                            <m:ctrlPr>
                              <w:rPr>
                                <w:rFonts w:ascii="Cambria Math" w:hAnsi="Cambria Math"/>
                                <w:i/>
                                <w:color w:val="2E74B5" w:themeColor="accent1" w:themeShade="BF"/>
                              </w:rPr>
                            </m:ctrlPr>
                          </m:dPr>
                          <m:e>
                            <m:r>
                              <w:rPr>
                                <w:rFonts w:ascii="Cambria Math" w:hAnsi="Cambria Math"/>
                                <w:color w:val="2E74B5" w:themeColor="accent1" w:themeShade="BF"/>
                              </w:rPr>
                              <m:t>X</m:t>
                            </m:r>
                          </m:e>
                        </m:d>
                      </m:e>
                    </m:nary>
                  </m:e>
                </m:func>
              </m:oMath>
            </m:oMathPara>
          </w:p>
        </w:tc>
        <w:tc>
          <w:tcPr>
            <w:tcW w:w="337" w:type="pct"/>
            <w:vAlign w:val="center"/>
          </w:tcPr>
          <w:p w14:paraId="28087246" w14:textId="77777777" w:rsidR="00AC735B" w:rsidRPr="00E70616" w:rsidRDefault="00AC735B" w:rsidP="001501D2">
            <w:pPr>
              <w:pStyle w:val="bangtrai"/>
              <w:rPr>
                <w:color w:val="2E74B5" w:themeColor="accent1" w:themeShade="BF"/>
              </w:rPr>
            </w:pPr>
            <w:r w:rsidRPr="00E70616">
              <w:rPr>
                <w:color w:val="2E74B5" w:themeColor="accent1" w:themeShade="BF"/>
              </w:rPr>
              <w:t>(</w:t>
            </w:r>
            <w:r w:rsidRPr="00E70616">
              <w:rPr>
                <w:color w:val="2E74B5" w:themeColor="accent1" w:themeShade="BF"/>
              </w:rPr>
              <w:fldChar w:fldCharType="begin"/>
            </w:r>
            <w:r w:rsidRPr="00E70616">
              <w:rPr>
                <w:color w:val="2E74B5" w:themeColor="accent1" w:themeShade="BF"/>
              </w:rPr>
              <w:instrText xml:space="preserve"> SEQ Equation \* ARABIC </w:instrText>
            </w:r>
            <w:r w:rsidRPr="00E70616">
              <w:rPr>
                <w:color w:val="2E74B5" w:themeColor="accent1" w:themeShade="BF"/>
              </w:rPr>
              <w:fldChar w:fldCharType="separate"/>
            </w:r>
            <w:r w:rsidRPr="00E70616">
              <w:rPr>
                <w:noProof/>
                <w:color w:val="2E74B5" w:themeColor="accent1" w:themeShade="BF"/>
              </w:rPr>
              <w:t>26</w:t>
            </w:r>
            <w:r w:rsidRPr="00E70616">
              <w:rPr>
                <w:noProof/>
                <w:color w:val="2E74B5" w:themeColor="accent1" w:themeShade="BF"/>
              </w:rPr>
              <w:fldChar w:fldCharType="end"/>
            </w:r>
            <w:r w:rsidRPr="00E70616">
              <w:rPr>
                <w:color w:val="2E74B5" w:themeColor="accent1" w:themeShade="BF"/>
              </w:rPr>
              <w:t>)</w:t>
            </w:r>
          </w:p>
        </w:tc>
      </w:tr>
    </w:tbl>
    <w:p w14:paraId="1F44E866" w14:textId="50C5A234" w:rsidR="00AC735B" w:rsidRPr="00E70616" w:rsidRDefault="00373CCC" w:rsidP="002C1676">
      <w:pPr>
        <w:pStyle w:val="thuong"/>
        <w:ind w:firstLine="0"/>
        <w:rPr>
          <w:color w:val="2E74B5" w:themeColor="accent1" w:themeShade="BF"/>
        </w:rPr>
      </w:pPr>
      <w:r w:rsidRPr="00E70616">
        <w:rPr>
          <w:color w:val="2E74B5" w:themeColor="accent1" w:themeShade="BF"/>
        </w:rPr>
        <w:t xml:space="preserve">where </w:t>
      </w:r>
      <m:oMath>
        <m:sSub>
          <m:sSubPr>
            <m:ctrlPr>
              <w:rPr>
                <w:rFonts w:ascii="Cambria Math" w:hAnsi="Cambria Math"/>
                <w:i/>
                <w:color w:val="2E74B5" w:themeColor="accent1" w:themeShade="BF"/>
              </w:rPr>
            </m:ctrlPr>
          </m:sSubPr>
          <m:e>
            <m:r>
              <w:rPr>
                <w:rFonts w:ascii="Cambria Math" w:hAnsi="Cambria Math"/>
                <w:color w:val="2E74B5" w:themeColor="accent1" w:themeShade="BF"/>
              </w:rPr>
              <m:t>g</m:t>
            </m:r>
          </m:e>
          <m:sub>
            <m:r>
              <w:rPr>
                <w:rFonts w:ascii="Cambria Math" w:hAnsi="Cambria Math"/>
                <w:color w:val="2E74B5" w:themeColor="accent1" w:themeShade="BF"/>
              </w:rPr>
              <m:t>j</m:t>
            </m:r>
          </m:sub>
        </m:sSub>
        <m:d>
          <m:dPr>
            <m:ctrlPr>
              <w:rPr>
                <w:rFonts w:ascii="Cambria Math" w:hAnsi="Cambria Math"/>
                <w:i/>
                <w:color w:val="2E74B5" w:themeColor="accent1" w:themeShade="BF"/>
              </w:rPr>
            </m:ctrlPr>
          </m:dPr>
          <m:e>
            <m:r>
              <w:rPr>
                <w:rFonts w:ascii="Cambria Math" w:hAnsi="Cambria Math"/>
                <w:color w:val="2E74B5" w:themeColor="accent1" w:themeShade="BF"/>
              </w:rPr>
              <m:t>X</m:t>
            </m:r>
          </m:e>
        </m:d>
        <m:r>
          <w:rPr>
            <w:rFonts w:ascii="Cambria Math" w:hAnsi="Cambria Math"/>
            <w:color w:val="2E74B5" w:themeColor="accent1" w:themeShade="BF"/>
          </w:rPr>
          <m:t>≤0</m:t>
        </m:r>
      </m:oMath>
      <w:r w:rsidRPr="00E70616">
        <w:rPr>
          <w:color w:val="2E74B5" w:themeColor="accent1" w:themeShade="BF"/>
        </w:rPr>
        <w:t xml:space="preserve"> are inequality constraints and </w:t>
      </w:r>
      <m:oMath>
        <m:sSub>
          <m:sSubPr>
            <m:ctrlPr>
              <w:rPr>
                <w:rFonts w:ascii="Cambria Math" w:hAnsi="Cambria Math"/>
                <w:i/>
                <w:color w:val="2E74B5" w:themeColor="accent1" w:themeShade="BF"/>
              </w:rPr>
            </m:ctrlPr>
          </m:sSubPr>
          <m:e>
            <m:r>
              <w:rPr>
                <w:rFonts w:ascii="Cambria Math" w:hAnsi="Cambria Math"/>
                <w:color w:val="2E74B5" w:themeColor="accent1" w:themeShade="BF"/>
              </w:rPr>
              <m:t>h</m:t>
            </m:r>
          </m:e>
          <m:sub>
            <m:r>
              <w:rPr>
                <w:rFonts w:ascii="Cambria Math" w:hAnsi="Cambria Math"/>
                <w:color w:val="2E74B5" w:themeColor="accent1" w:themeShade="BF"/>
              </w:rPr>
              <m:t>n</m:t>
            </m:r>
          </m:sub>
        </m:sSub>
        <m:d>
          <m:dPr>
            <m:ctrlPr>
              <w:rPr>
                <w:rFonts w:ascii="Cambria Math" w:hAnsi="Cambria Math"/>
                <w:i/>
                <w:color w:val="2E74B5" w:themeColor="accent1" w:themeShade="BF"/>
              </w:rPr>
            </m:ctrlPr>
          </m:dPr>
          <m:e>
            <m:r>
              <w:rPr>
                <w:rFonts w:ascii="Cambria Math" w:hAnsi="Cambria Math"/>
                <w:color w:val="2E74B5" w:themeColor="accent1" w:themeShade="BF"/>
              </w:rPr>
              <m:t>X</m:t>
            </m:r>
          </m:e>
        </m:d>
        <m:r>
          <w:rPr>
            <w:rFonts w:ascii="Cambria Math" w:hAnsi="Cambria Math"/>
            <w:color w:val="2E74B5" w:themeColor="accent1" w:themeShade="BF"/>
          </w:rPr>
          <m:t>=0</m:t>
        </m:r>
      </m:oMath>
      <w:r w:rsidRPr="00E70616">
        <w:rPr>
          <w:color w:val="2E74B5" w:themeColor="accent1" w:themeShade="BF"/>
        </w:rPr>
        <w:t xml:space="preserve"> are equality constraints. If </w:t>
      </w:r>
      <m:oMath>
        <m:r>
          <w:rPr>
            <w:rFonts w:ascii="Cambria Math" w:hAnsi="Cambria Math"/>
            <w:color w:val="2E74B5" w:themeColor="accent1" w:themeShade="BF"/>
          </w:rPr>
          <m:t>P</m:t>
        </m:r>
        <m:d>
          <m:dPr>
            <m:ctrlPr>
              <w:rPr>
                <w:rFonts w:ascii="Cambria Math" w:hAnsi="Cambria Math"/>
                <w:i/>
                <w:color w:val="2E74B5" w:themeColor="accent1" w:themeShade="BF"/>
              </w:rPr>
            </m:ctrlPr>
          </m:dPr>
          <m:e>
            <m:r>
              <w:rPr>
                <w:rFonts w:ascii="Cambria Math" w:hAnsi="Cambria Math"/>
                <w:color w:val="2E74B5" w:themeColor="accent1" w:themeShade="BF"/>
              </w:rPr>
              <m:t>X</m:t>
            </m:r>
          </m:e>
        </m:d>
        <m:r>
          <w:rPr>
            <w:rFonts w:ascii="Cambria Math" w:hAnsi="Cambria Math"/>
            <w:color w:val="2E74B5" w:themeColor="accent1" w:themeShade="BF"/>
          </w:rPr>
          <m:t>&gt;0</m:t>
        </m:r>
      </m:oMath>
      <w:r w:rsidRPr="00E70616">
        <w:rPr>
          <w:color w:val="2E74B5" w:themeColor="accent1" w:themeShade="BF"/>
        </w:rPr>
        <w:t>, the solution is penalized and discarded from selection. This method is computationally simple, broadly compatible, and requires no tuning of penalty parameters.</w:t>
      </w:r>
      <w:r w:rsidR="002C1676" w:rsidRPr="00E70616">
        <w:rPr>
          <w:color w:val="2E74B5" w:themeColor="accent1" w:themeShade="BF"/>
        </w:rPr>
        <w:t xml:space="preserve"> </w:t>
      </w:r>
      <w:r w:rsidR="00BF5C00" w:rsidRPr="00E70616">
        <w:rPr>
          <w:color w:val="2E74B5" w:themeColor="accent1" w:themeShade="BF"/>
        </w:rPr>
        <w:t>The fitness is then defined as:</w:t>
      </w:r>
    </w:p>
    <w:tbl>
      <w:tblPr>
        <w:tblW w:w="5000" w:type="pct"/>
        <w:tblLook w:val="04A0" w:firstRow="1" w:lastRow="0" w:firstColumn="1" w:lastColumn="0" w:noHBand="0" w:noVBand="1"/>
      </w:tblPr>
      <w:tblGrid>
        <w:gridCol w:w="9252"/>
        <w:gridCol w:w="669"/>
      </w:tblGrid>
      <w:tr w:rsidR="00E70616" w:rsidRPr="00E70616" w14:paraId="447F748F" w14:textId="77777777" w:rsidTr="001501D2">
        <w:tc>
          <w:tcPr>
            <w:tcW w:w="4663" w:type="pct"/>
            <w:vAlign w:val="center"/>
          </w:tcPr>
          <w:p w14:paraId="26CC7337" w14:textId="39FC8B61" w:rsidR="007351CD" w:rsidRPr="00E70616" w:rsidRDefault="002C018A" w:rsidP="001501D2">
            <w:pPr>
              <w:pStyle w:val="banggiua"/>
              <w:rPr>
                <w:color w:val="2E74B5" w:themeColor="accent1" w:themeShade="BF"/>
              </w:rPr>
            </w:pPr>
            <m:oMathPara>
              <m:oMath>
                <m:func>
                  <m:funcPr>
                    <m:ctrlPr>
                      <w:rPr>
                        <w:rFonts w:ascii="Cambria Math" w:hAnsi="Cambria Math"/>
                        <w:color w:val="2E74B5" w:themeColor="accent1" w:themeShade="BF"/>
                      </w:rPr>
                    </m:ctrlPr>
                  </m:funcPr>
                  <m:fName>
                    <m:r>
                      <w:rPr>
                        <w:rFonts w:ascii="Cambria Math" w:hAnsi="Cambria Math"/>
                        <w:color w:val="2E74B5" w:themeColor="accent1" w:themeShade="BF"/>
                      </w:rPr>
                      <m:t>G</m:t>
                    </m:r>
                    <m:d>
                      <m:dPr>
                        <m:ctrlPr>
                          <w:rPr>
                            <w:rFonts w:ascii="Cambria Math" w:hAnsi="Cambria Math"/>
                            <w:i/>
                            <w:iCs/>
                            <w:color w:val="2E74B5" w:themeColor="accent1" w:themeShade="BF"/>
                          </w:rPr>
                        </m:ctrlPr>
                      </m:dPr>
                      <m:e>
                        <m:r>
                          <w:rPr>
                            <w:rFonts w:ascii="Cambria Math" w:hAnsi="Cambria Math"/>
                            <w:color w:val="2E74B5" w:themeColor="accent1" w:themeShade="BF"/>
                          </w:rPr>
                          <m:t>f</m:t>
                        </m:r>
                        <m:d>
                          <m:dPr>
                            <m:ctrlPr>
                              <w:rPr>
                                <w:rFonts w:ascii="Cambria Math" w:hAnsi="Cambria Math"/>
                                <w:i/>
                                <w:iCs/>
                                <w:color w:val="2E74B5" w:themeColor="accent1" w:themeShade="BF"/>
                              </w:rPr>
                            </m:ctrlPr>
                          </m:dPr>
                          <m:e>
                            <m:r>
                              <w:rPr>
                                <w:rFonts w:ascii="Cambria Math" w:hAnsi="Cambria Math"/>
                                <w:color w:val="2E74B5" w:themeColor="accent1" w:themeShade="BF"/>
                              </w:rPr>
                              <m:t>X</m:t>
                            </m:r>
                          </m:e>
                        </m:d>
                        <m:r>
                          <w:rPr>
                            <w:rFonts w:ascii="Cambria Math" w:hAnsi="Cambria Math"/>
                            <w:color w:val="2E74B5" w:themeColor="accent1" w:themeShade="BF"/>
                          </w:rPr>
                          <m:t>,P</m:t>
                        </m:r>
                        <m:d>
                          <m:dPr>
                            <m:ctrlPr>
                              <w:rPr>
                                <w:rFonts w:ascii="Cambria Math" w:hAnsi="Cambria Math"/>
                                <w:i/>
                                <w:iCs/>
                                <w:color w:val="2E74B5" w:themeColor="accent1" w:themeShade="BF"/>
                              </w:rPr>
                            </m:ctrlPr>
                          </m:dPr>
                          <m:e>
                            <m:r>
                              <w:rPr>
                                <w:rFonts w:ascii="Cambria Math" w:hAnsi="Cambria Math"/>
                                <w:color w:val="2E74B5" w:themeColor="accent1" w:themeShade="BF"/>
                              </w:rPr>
                              <m:t>X</m:t>
                            </m:r>
                          </m:e>
                        </m:d>
                      </m:e>
                    </m:d>
                  </m:fName>
                  <m:e>
                    <m:r>
                      <m:rPr>
                        <m:sty m:val="p"/>
                      </m:rPr>
                      <w:rPr>
                        <w:rFonts w:ascii="Cambria Math" w:hAnsi="Cambria Math"/>
                        <w:color w:val="2E74B5" w:themeColor="accent1" w:themeShade="BF"/>
                      </w:rPr>
                      <m:t>=</m:t>
                    </m:r>
                    <m:r>
                      <w:rPr>
                        <w:rFonts w:ascii="Cambria Math" w:hAnsi="Cambria Math"/>
                        <w:color w:val="2E74B5" w:themeColor="accent1" w:themeShade="BF"/>
                      </w:rPr>
                      <m:t>F</m:t>
                    </m:r>
                    <m:d>
                      <m:dPr>
                        <m:ctrlPr>
                          <w:rPr>
                            <w:rFonts w:ascii="Cambria Math" w:hAnsi="Cambria Math"/>
                            <w:color w:val="2E74B5" w:themeColor="accent1" w:themeShade="BF"/>
                          </w:rPr>
                        </m:ctrlPr>
                      </m:dPr>
                      <m:e>
                        <m:r>
                          <w:rPr>
                            <w:rFonts w:ascii="Cambria Math" w:hAnsi="Cambria Math"/>
                            <w:color w:val="2E74B5" w:themeColor="accent1" w:themeShade="BF"/>
                          </w:rPr>
                          <m:t>f</m:t>
                        </m:r>
                        <m:d>
                          <m:dPr>
                            <m:ctrlPr>
                              <w:rPr>
                                <w:rFonts w:ascii="Cambria Math" w:hAnsi="Cambria Math"/>
                                <w:i/>
                                <w:iCs/>
                                <w:color w:val="2E74B5" w:themeColor="accent1" w:themeShade="BF"/>
                              </w:rPr>
                            </m:ctrlPr>
                          </m:dPr>
                          <m:e>
                            <m:r>
                              <w:rPr>
                                <w:rFonts w:ascii="Cambria Math" w:hAnsi="Cambria Math"/>
                                <w:color w:val="2E74B5" w:themeColor="accent1" w:themeShade="BF"/>
                              </w:rPr>
                              <m:t>X</m:t>
                            </m:r>
                          </m:e>
                        </m:d>
                        <m:ctrlPr>
                          <w:rPr>
                            <w:rFonts w:ascii="Cambria Math" w:hAnsi="Cambria Math"/>
                            <w:i/>
                            <w:iCs/>
                            <w:color w:val="2E74B5" w:themeColor="accent1" w:themeShade="BF"/>
                          </w:rPr>
                        </m:ctrlPr>
                      </m:e>
                    </m:d>
                    <m:r>
                      <w:rPr>
                        <w:rFonts w:ascii="Cambria Math" w:hAnsi="Cambria Math"/>
                        <w:color w:val="2E74B5" w:themeColor="accent1" w:themeShade="BF"/>
                      </w:rPr>
                      <m:t>+α∙P</m:t>
                    </m:r>
                    <m:d>
                      <m:dPr>
                        <m:ctrlPr>
                          <w:rPr>
                            <w:rFonts w:ascii="Cambria Math" w:hAnsi="Cambria Math"/>
                            <w:i/>
                            <w:iCs/>
                            <w:color w:val="2E74B5" w:themeColor="accent1" w:themeShade="BF"/>
                          </w:rPr>
                        </m:ctrlPr>
                      </m:dPr>
                      <m:e>
                        <m:r>
                          <w:rPr>
                            <w:rFonts w:ascii="Cambria Math" w:hAnsi="Cambria Math"/>
                            <w:color w:val="2E74B5" w:themeColor="accent1" w:themeShade="BF"/>
                          </w:rPr>
                          <m:t>X</m:t>
                        </m:r>
                      </m:e>
                    </m:d>
                  </m:e>
                </m:func>
              </m:oMath>
            </m:oMathPara>
          </w:p>
        </w:tc>
        <w:tc>
          <w:tcPr>
            <w:tcW w:w="337" w:type="pct"/>
            <w:vAlign w:val="center"/>
          </w:tcPr>
          <w:p w14:paraId="0C6CC99E" w14:textId="77777777" w:rsidR="007351CD" w:rsidRPr="00E70616" w:rsidRDefault="007351CD" w:rsidP="001501D2">
            <w:pPr>
              <w:pStyle w:val="bangtrai"/>
              <w:rPr>
                <w:color w:val="2E74B5" w:themeColor="accent1" w:themeShade="BF"/>
              </w:rPr>
            </w:pPr>
            <w:r w:rsidRPr="00E70616">
              <w:rPr>
                <w:color w:val="2E74B5" w:themeColor="accent1" w:themeShade="BF"/>
              </w:rPr>
              <w:t>(</w:t>
            </w:r>
            <w:r w:rsidRPr="00E70616">
              <w:rPr>
                <w:color w:val="2E74B5" w:themeColor="accent1" w:themeShade="BF"/>
              </w:rPr>
              <w:fldChar w:fldCharType="begin"/>
            </w:r>
            <w:r w:rsidRPr="00E70616">
              <w:rPr>
                <w:color w:val="2E74B5" w:themeColor="accent1" w:themeShade="BF"/>
              </w:rPr>
              <w:instrText xml:space="preserve"> SEQ Equation \* ARABIC </w:instrText>
            </w:r>
            <w:r w:rsidRPr="00E70616">
              <w:rPr>
                <w:color w:val="2E74B5" w:themeColor="accent1" w:themeShade="BF"/>
              </w:rPr>
              <w:fldChar w:fldCharType="separate"/>
            </w:r>
            <w:r w:rsidRPr="00E70616">
              <w:rPr>
                <w:noProof/>
                <w:color w:val="2E74B5" w:themeColor="accent1" w:themeShade="BF"/>
              </w:rPr>
              <w:t>26</w:t>
            </w:r>
            <w:r w:rsidRPr="00E70616">
              <w:rPr>
                <w:noProof/>
                <w:color w:val="2E74B5" w:themeColor="accent1" w:themeShade="BF"/>
              </w:rPr>
              <w:fldChar w:fldCharType="end"/>
            </w:r>
            <w:r w:rsidRPr="00E70616">
              <w:rPr>
                <w:color w:val="2E74B5" w:themeColor="accent1" w:themeShade="BF"/>
              </w:rPr>
              <w:t>)</w:t>
            </w:r>
          </w:p>
        </w:tc>
      </w:tr>
    </w:tbl>
    <w:p w14:paraId="2A3A8C9F" w14:textId="52105132" w:rsidR="007351CD" w:rsidRDefault="00C51DAF" w:rsidP="00AC735B">
      <w:pPr>
        <w:pStyle w:val="thuong0"/>
      </w:pPr>
      <w:r w:rsidRPr="00E70616">
        <w:rPr>
          <w:color w:val="2E74B5" w:themeColor="accent1" w:themeShade="BF"/>
        </w:rPr>
        <w:t xml:space="preserve">where </w:t>
      </w:r>
      <m:oMath>
        <m:r>
          <w:rPr>
            <w:rStyle w:val="katex-mathml"/>
            <w:rFonts w:ascii="Cambria Math" w:hAnsi="Cambria Math"/>
            <w:color w:val="2E74B5" w:themeColor="accent1" w:themeShade="BF"/>
          </w:rPr>
          <m:t>F</m:t>
        </m:r>
        <m:d>
          <m:dPr>
            <m:ctrlPr>
              <w:rPr>
                <w:rStyle w:val="katex-mathml"/>
                <w:rFonts w:ascii="Cambria Math" w:hAnsi="Cambria Math"/>
                <w:i/>
                <w:color w:val="2E74B5" w:themeColor="accent1" w:themeShade="BF"/>
              </w:rPr>
            </m:ctrlPr>
          </m:dPr>
          <m:e>
            <m:r>
              <w:rPr>
                <w:rStyle w:val="katex-mathml"/>
                <w:rFonts w:ascii="Cambria Math" w:hAnsi="Cambria Math"/>
                <w:color w:val="2E74B5" w:themeColor="accent1" w:themeShade="BF"/>
              </w:rPr>
              <m:t>f</m:t>
            </m:r>
            <m:d>
              <m:dPr>
                <m:ctrlPr>
                  <w:rPr>
                    <w:rStyle w:val="katex-mathml"/>
                    <w:rFonts w:ascii="Cambria Math" w:hAnsi="Cambria Math"/>
                    <w:i/>
                    <w:color w:val="2E74B5" w:themeColor="accent1" w:themeShade="BF"/>
                  </w:rPr>
                </m:ctrlPr>
              </m:dPr>
              <m:e>
                <m:r>
                  <w:rPr>
                    <w:rStyle w:val="katex-mathml"/>
                    <w:rFonts w:ascii="Cambria Math" w:hAnsi="Cambria Math"/>
                    <w:color w:val="2E74B5" w:themeColor="accent1" w:themeShade="BF"/>
                  </w:rPr>
                  <m:t>X</m:t>
                </m:r>
              </m:e>
            </m:d>
          </m:e>
        </m:d>
      </m:oMath>
      <w:r w:rsidR="001D2111" w:rsidRPr="00E70616">
        <w:rPr>
          <w:rStyle w:val="katex-mathml"/>
          <w:color w:val="2E74B5" w:themeColor="accent1" w:themeShade="BF"/>
        </w:rPr>
        <w:t xml:space="preserve"> </w:t>
      </w:r>
      <w:r w:rsidRPr="00E70616">
        <w:rPr>
          <w:color w:val="2E74B5" w:themeColor="accent1" w:themeShade="BF"/>
        </w:rPr>
        <w:t>is the original objective function</w:t>
      </w:r>
      <w:r w:rsidR="00C627DF">
        <w:rPr>
          <w:color w:val="2E74B5" w:themeColor="accent1" w:themeShade="BF"/>
        </w:rPr>
        <w:t>,</w:t>
      </w:r>
      <w:r w:rsidRPr="00E70616">
        <w:rPr>
          <w:color w:val="2E74B5" w:themeColor="accent1" w:themeShade="BF"/>
        </w:rPr>
        <w:t xml:space="preserve"> and </w:t>
      </w:r>
      <m:oMath>
        <m:r>
          <w:rPr>
            <w:rStyle w:val="katex-mathml"/>
            <w:rFonts w:ascii="Cambria Math" w:hAnsi="Cambria Math"/>
            <w:color w:val="2E74B5" w:themeColor="accent1" w:themeShade="BF"/>
          </w:rPr>
          <m:t>α</m:t>
        </m:r>
      </m:oMath>
      <w:r w:rsidRPr="00E70616">
        <w:rPr>
          <w:color w:val="2E74B5" w:themeColor="accent1" w:themeShade="BF"/>
        </w:rPr>
        <w:t xml:space="preserve"> is a penalty coefficient</w:t>
      </w:r>
      <w:r>
        <w:t>.</w:t>
      </w:r>
    </w:p>
    <w:p w14:paraId="409B816C" w14:textId="2122015D" w:rsidR="00DB7624" w:rsidRDefault="006A52ED" w:rsidP="00DC1D71">
      <w:pPr>
        <w:pStyle w:val="thuong"/>
        <w:rPr>
          <w:color w:val="2E74B5" w:themeColor="accent1" w:themeShade="BF"/>
        </w:rPr>
      </w:pPr>
      <w:r w:rsidRPr="00B75BFB">
        <w:rPr>
          <w:color w:val="2E74B5" w:themeColor="accent1" w:themeShade="BF"/>
        </w:rPr>
        <w:t xml:space="preserve">The performance evaluation is presented through </w:t>
      </w:r>
      <m:oMath>
        <m:r>
          <w:rPr>
            <w:rFonts w:ascii="Cambria Math" w:hAnsi="Cambria Math"/>
            <w:color w:val="2E74B5" w:themeColor="accent1" w:themeShade="BF"/>
          </w:rPr>
          <m:t>PF</m:t>
        </m:r>
      </m:oMath>
      <w:r w:rsidRPr="00B75BFB">
        <w:rPr>
          <w:color w:val="2E74B5" w:themeColor="accent1" w:themeShade="BF"/>
        </w:rPr>
        <w:t xml:space="preserve"> (</w:t>
      </w:r>
      <w:r w:rsidRPr="00B75BFB">
        <w:rPr>
          <w:color w:val="2E74B5" w:themeColor="accent1" w:themeShade="BF"/>
        </w:rPr>
        <w:fldChar w:fldCharType="begin"/>
      </w:r>
      <w:r w:rsidRPr="00B75BFB">
        <w:rPr>
          <w:color w:val="2E74B5" w:themeColor="accent1" w:themeShade="BF"/>
        </w:rPr>
        <w:instrText xml:space="preserve"> REF _Ref203478468 \n \h </w:instrText>
      </w:r>
      <w:r w:rsidRPr="00B75BFB">
        <w:rPr>
          <w:color w:val="2E74B5" w:themeColor="accent1" w:themeShade="BF"/>
        </w:rPr>
      </w:r>
      <w:r w:rsidRPr="00B75BFB">
        <w:rPr>
          <w:color w:val="2E74B5" w:themeColor="accent1" w:themeShade="BF"/>
        </w:rPr>
        <w:fldChar w:fldCharType="separate"/>
      </w:r>
      <w:r w:rsidRPr="00B75BFB">
        <w:rPr>
          <w:color w:val="2E74B5" w:themeColor="accent1" w:themeShade="BF"/>
        </w:rPr>
        <w:t>Fig. 12</w:t>
      </w:r>
      <w:r w:rsidRPr="00B75BFB">
        <w:rPr>
          <w:color w:val="2E74B5" w:themeColor="accent1" w:themeShade="BF"/>
        </w:rPr>
        <w:fldChar w:fldCharType="end"/>
      </w:r>
      <w:r w:rsidRPr="00B75BFB">
        <w:rPr>
          <w:color w:val="2E74B5" w:themeColor="accent1" w:themeShade="BF"/>
        </w:rPr>
        <w:t xml:space="preserve">), </w:t>
      </w:r>
      <m:oMath>
        <m:r>
          <w:rPr>
            <w:rFonts w:ascii="Cambria Math" w:hAnsi="Cambria Math"/>
            <w:color w:val="2E74B5" w:themeColor="accent1" w:themeShade="BF"/>
          </w:rPr>
          <m:t>GD</m:t>
        </m:r>
      </m:oMath>
      <w:r w:rsidRPr="00B75BFB">
        <w:rPr>
          <w:color w:val="2E74B5" w:themeColor="accent1" w:themeShade="BF"/>
        </w:rPr>
        <w:t xml:space="preserve"> boxplots (</w:t>
      </w:r>
      <w:r w:rsidRPr="00B75BFB">
        <w:rPr>
          <w:color w:val="2E74B5" w:themeColor="accent1" w:themeShade="BF"/>
        </w:rPr>
        <w:fldChar w:fldCharType="begin"/>
      </w:r>
      <w:r w:rsidRPr="00B75BFB">
        <w:rPr>
          <w:color w:val="2E74B5" w:themeColor="accent1" w:themeShade="BF"/>
        </w:rPr>
        <w:instrText xml:space="preserve"> REF _Ref203474999 \n \h </w:instrText>
      </w:r>
      <w:r w:rsidRPr="00B75BFB">
        <w:rPr>
          <w:color w:val="2E74B5" w:themeColor="accent1" w:themeShade="BF"/>
        </w:rPr>
      </w:r>
      <w:r w:rsidRPr="00B75BFB">
        <w:rPr>
          <w:color w:val="2E74B5" w:themeColor="accent1" w:themeShade="BF"/>
        </w:rPr>
        <w:fldChar w:fldCharType="separate"/>
      </w:r>
      <w:r w:rsidRPr="00B75BFB">
        <w:rPr>
          <w:color w:val="2E74B5" w:themeColor="accent1" w:themeShade="BF"/>
        </w:rPr>
        <w:t>Fig. 13</w:t>
      </w:r>
      <w:r w:rsidRPr="00B75BFB">
        <w:rPr>
          <w:color w:val="2E74B5" w:themeColor="accent1" w:themeShade="BF"/>
        </w:rPr>
        <w:fldChar w:fldCharType="end"/>
      </w:r>
      <w:r w:rsidRPr="00B75BFB">
        <w:rPr>
          <w:color w:val="2E74B5" w:themeColor="accent1" w:themeShade="BF"/>
        </w:rPr>
        <w:t>), and indicator summaries (</w:t>
      </w:r>
      <w:r w:rsidRPr="00B75BFB">
        <w:rPr>
          <w:color w:val="2E74B5" w:themeColor="accent1" w:themeShade="BF"/>
        </w:rPr>
        <w:fldChar w:fldCharType="begin"/>
      </w:r>
      <w:r w:rsidRPr="00B75BFB">
        <w:rPr>
          <w:color w:val="2E74B5" w:themeColor="accent1" w:themeShade="BF"/>
        </w:rPr>
        <w:instrText xml:space="preserve"> REF _Ref175426440 \n \h </w:instrText>
      </w:r>
      <w:r w:rsidRPr="00B75BFB">
        <w:rPr>
          <w:color w:val="2E74B5" w:themeColor="accent1" w:themeShade="BF"/>
        </w:rPr>
      </w:r>
      <w:r w:rsidRPr="00B75BFB">
        <w:rPr>
          <w:color w:val="2E74B5" w:themeColor="accent1" w:themeShade="BF"/>
        </w:rPr>
        <w:fldChar w:fldCharType="separate"/>
      </w:r>
      <w:r w:rsidRPr="00B75BFB">
        <w:rPr>
          <w:color w:val="2E74B5" w:themeColor="accent1" w:themeShade="BF"/>
        </w:rPr>
        <w:t>Table 6</w:t>
      </w:r>
      <w:r w:rsidRPr="00B75BFB">
        <w:rPr>
          <w:color w:val="2E74B5" w:themeColor="accent1" w:themeShade="BF"/>
        </w:rPr>
        <w:fldChar w:fldCharType="end"/>
      </w:r>
      <w:r w:rsidRPr="00B75BFB">
        <w:rPr>
          <w:color w:val="2E74B5" w:themeColor="accent1" w:themeShade="BF"/>
        </w:rPr>
        <w:t xml:space="preserve">). The results show that MOFDA consistently produces non-dominated solutions closely aligned with the true </w:t>
      </w:r>
      <m:oMath>
        <m:r>
          <w:rPr>
            <w:rFonts w:ascii="Cambria Math" w:hAnsi="Cambria Math"/>
            <w:color w:val="2E74B5" w:themeColor="accent1" w:themeShade="BF"/>
          </w:rPr>
          <m:t>PF</m:t>
        </m:r>
      </m:oMath>
      <w:r w:rsidRPr="00B75BFB">
        <w:rPr>
          <w:color w:val="2E74B5" w:themeColor="accent1" w:themeShade="BF"/>
        </w:rPr>
        <w:t>, demonstrating superior convergence and diversity.</w:t>
      </w:r>
      <w:r w:rsidR="00A50AC3" w:rsidRPr="00B75BFB">
        <w:rPr>
          <w:color w:val="2E74B5" w:themeColor="accent1" w:themeShade="BF"/>
        </w:rPr>
        <w:t xml:space="preserve"> </w:t>
      </w:r>
      <w:r w:rsidR="00310A6D" w:rsidRPr="002E1829">
        <w:rPr>
          <w:color w:val="2E74B5" w:themeColor="accent1" w:themeShade="BF"/>
        </w:rPr>
        <w:t xml:space="preserve">For example, </w:t>
      </w:r>
      <w:r w:rsidR="002E1829">
        <w:rPr>
          <w:color w:val="2E74B5" w:themeColor="accent1" w:themeShade="BF"/>
        </w:rPr>
        <w:t>i</w:t>
      </w:r>
      <w:r w:rsidR="002E1829" w:rsidRPr="002E1829">
        <w:rPr>
          <w:color w:val="2E74B5" w:themeColor="accent1" w:themeShade="BF"/>
        </w:rPr>
        <w:t>n small-scale problems such as the 10-bar and 25-bar trusses, MOFDA achieves the lowest</w:t>
      </w:r>
      <w:r w:rsidR="0057563E">
        <w:rPr>
          <w:color w:val="2E74B5" w:themeColor="accent1" w:themeShade="BF"/>
        </w:rPr>
        <w:t xml:space="preserve"> Best</w:t>
      </w:r>
      <w:r w:rsidR="002E1829" w:rsidRPr="002E1829">
        <w:rPr>
          <w:color w:val="2E74B5" w:themeColor="accent1" w:themeShade="BF"/>
        </w:rPr>
        <w:t xml:space="preserve"> </w:t>
      </w:r>
      <m:oMath>
        <m:r>
          <w:rPr>
            <w:rFonts w:ascii="Cambria Math" w:hAnsi="Cambria Math"/>
            <w:color w:val="2E74B5" w:themeColor="accent1" w:themeShade="BF"/>
          </w:rPr>
          <m:t>IGD</m:t>
        </m:r>
      </m:oMath>
      <w:r w:rsidR="002E1829" w:rsidRPr="002E1829">
        <w:rPr>
          <w:color w:val="2E74B5" w:themeColor="accent1" w:themeShade="BF"/>
        </w:rPr>
        <w:t xml:space="preserve"> (e.g., 1.97</w:t>
      </w:r>
      <w:r w:rsidR="0057563E">
        <w:rPr>
          <w:color w:val="2E74B5" w:themeColor="accent1" w:themeShade="BF"/>
        </w:rPr>
        <w:t>1</w:t>
      </w:r>
      <w:r w:rsidR="002E1829" w:rsidRPr="002E1829">
        <w:rPr>
          <w:color w:val="2E74B5" w:themeColor="accent1" w:themeShade="BF"/>
        </w:rPr>
        <w:t xml:space="preserve">E+1 for the 10-bar) and </w:t>
      </w:r>
      <m:oMath>
        <m:r>
          <w:rPr>
            <w:rFonts w:ascii="Cambria Math" w:hAnsi="Cambria Math"/>
            <w:color w:val="2E74B5" w:themeColor="accent1" w:themeShade="BF"/>
          </w:rPr>
          <m:t>GD</m:t>
        </m:r>
      </m:oMath>
      <w:r w:rsidR="002E1829" w:rsidRPr="002E1829">
        <w:rPr>
          <w:color w:val="2E74B5" w:themeColor="accent1" w:themeShade="BF"/>
        </w:rPr>
        <w:t xml:space="preserve"> (8.4</w:t>
      </w:r>
      <w:r w:rsidR="0057563E">
        <w:rPr>
          <w:color w:val="2E74B5" w:themeColor="accent1" w:themeShade="BF"/>
        </w:rPr>
        <w:t>88</w:t>
      </w:r>
      <w:r w:rsidR="002E1829" w:rsidRPr="002E1829">
        <w:rPr>
          <w:color w:val="2E74B5" w:themeColor="accent1" w:themeShade="BF"/>
        </w:rPr>
        <w:t xml:space="preserve">E+0), indicating a strong convergence to the true </w:t>
      </w:r>
      <m:oMath>
        <m:r>
          <w:rPr>
            <w:rFonts w:ascii="Cambria Math" w:hAnsi="Cambria Math"/>
            <w:color w:val="2E74B5" w:themeColor="accent1" w:themeShade="BF"/>
          </w:rPr>
          <m:t>PF</m:t>
        </m:r>
      </m:oMath>
      <w:r w:rsidR="002E1829" w:rsidRPr="002E1829">
        <w:rPr>
          <w:color w:val="2E74B5" w:themeColor="accent1" w:themeShade="BF"/>
        </w:rPr>
        <w:t>. Additionally, it maintains excellent diversity, as seen from the compact spread (</w:t>
      </w:r>
      <m:oMath>
        <m:r>
          <w:rPr>
            <w:rFonts w:ascii="Cambria Math" w:hAnsi="Cambria Math"/>
            <w:color w:val="2E74B5" w:themeColor="accent1" w:themeShade="BF"/>
          </w:rPr>
          <m:t>STE</m:t>
        </m:r>
      </m:oMath>
      <w:r w:rsidR="002E1829" w:rsidRPr="002E1829">
        <w:rPr>
          <w:color w:val="2E74B5" w:themeColor="accent1" w:themeShade="BF"/>
        </w:rPr>
        <w:t xml:space="preserve"> = 2.21</w:t>
      </w:r>
      <w:r w:rsidR="0057563E">
        <w:rPr>
          <w:color w:val="2E74B5" w:themeColor="accent1" w:themeShade="BF"/>
        </w:rPr>
        <w:t>5</w:t>
      </w:r>
      <w:r w:rsidR="002E1829" w:rsidRPr="002E1829">
        <w:rPr>
          <w:color w:val="2E74B5" w:themeColor="accent1" w:themeShade="BF"/>
        </w:rPr>
        <w:t xml:space="preserve">E–3). </w:t>
      </w:r>
      <w:r w:rsidR="00B576F6" w:rsidRPr="00356C78">
        <w:rPr>
          <w:color w:val="2E74B5" w:themeColor="accent1" w:themeShade="BF"/>
        </w:rPr>
        <w:t xml:space="preserve">In addition, for medium-scale designs, such as the </w:t>
      </w:r>
      <w:r w:rsidR="002429A0" w:rsidRPr="00356C78">
        <w:rPr>
          <w:color w:val="2E74B5" w:themeColor="accent1" w:themeShade="BF"/>
        </w:rPr>
        <w:t>60</w:t>
      </w:r>
      <w:r w:rsidR="00B576F6" w:rsidRPr="00356C78">
        <w:rPr>
          <w:color w:val="2E74B5" w:themeColor="accent1" w:themeShade="BF"/>
        </w:rPr>
        <w:t xml:space="preserve">-bar and </w:t>
      </w:r>
      <w:r w:rsidR="002429A0" w:rsidRPr="00356C78">
        <w:rPr>
          <w:color w:val="2E74B5" w:themeColor="accent1" w:themeShade="BF"/>
        </w:rPr>
        <w:t>72</w:t>
      </w:r>
      <w:r w:rsidR="00B576F6" w:rsidRPr="00356C78">
        <w:rPr>
          <w:color w:val="2E74B5" w:themeColor="accent1" w:themeShade="BF"/>
        </w:rPr>
        <w:t xml:space="preserve">-bar truss problems, MOFDA </w:t>
      </w:r>
      <w:r w:rsidR="004A223F" w:rsidRPr="00356C78">
        <w:rPr>
          <w:color w:val="2E74B5" w:themeColor="accent1" w:themeShade="BF"/>
        </w:rPr>
        <w:t>remains highly competitive</w:t>
      </w:r>
      <w:r w:rsidR="00B576F6" w:rsidRPr="00356C78">
        <w:rPr>
          <w:color w:val="2E74B5" w:themeColor="accent1" w:themeShade="BF"/>
        </w:rPr>
        <w:t xml:space="preserve">. For </w:t>
      </w:r>
      <w:r w:rsidR="004A223F" w:rsidRPr="00356C78">
        <w:rPr>
          <w:color w:val="2E74B5" w:themeColor="accent1" w:themeShade="BF"/>
        </w:rPr>
        <w:t>instance</w:t>
      </w:r>
      <w:r w:rsidR="00B576F6" w:rsidRPr="00356C78">
        <w:rPr>
          <w:color w:val="2E74B5" w:themeColor="accent1" w:themeShade="BF"/>
        </w:rPr>
        <w:t xml:space="preserve">, in the </w:t>
      </w:r>
      <w:r w:rsidR="004A223F" w:rsidRPr="00356C78">
        <w:rPr>
          <w:color w:val="2E74B5" w:themeColor="accent1" w:themeShade="BF"/>
        </w:rPr>
        <w:t>72</w:t>
      </w:r>
      <w:r w:rsidR="00B576F6" w:rsidRPr="00356C78">
        <w:rPr>
          <w:color w:val="2E74B5" w:themeColor="accent1" w:themeShade="BF"/>
        </w:rPr>
        <w:t>-bar case, it achieves</w:t>
      </w:r>
      <w:r w:rsidR="00865A7E" w:rsidRPr="00356C78">
        <w:rPr>
          <w:color w:val="2E74B5" w:themeColor="accent1" w:themeShade="BF"/>
        </w:rPr>
        <w:t xml:space="preserve"> </w:t>
      </w:r>
      <w:r w:rsidR="00C627DF">
        <w:rPr>
          <w:color w:val="2E74B5" w:themeColor="accent1" w:themeShade="BF"/>
        </w:rPr>
        <w:t xml:space="preserve">the </w:t>
      </w:r>
      <w:r w:rsidR="00865A7E" w:rsidRPr="00356C78">
        <w:rPr>
          <w:color w:val="2E74B5" w:themeColor="accent1" w:themeShade="BF"/>
        </w:rPr>
        <w:t>smallest Best</w:t>
      </w:r>
      <w:r w:rsidR="00B576F6" w:rsidRPr="00356C78">
        <w:rPr>
          <w:color w:val="2E74B5" w:themeColor="accent1" w:themeShade="BF"/>
        </w:rPr>
        <w:t xml:space="preserve"> </w:t>
      </w:r>
      <m:oMath>
        <m:r>
          <w:rPr>
            <w:rFonts w:ascii="Cambria Math" w:hAnsi="Cambria Math"/>
            <w:color w:val="2E74B5" w:themeColor="accent1" w:themeShade="BF"/>
          </w:rPr>
          <m:t>IGD</m:t>
        </m:r>
      </m:oMath>
      <w:r w:rsidR="00B576F6" w:rsidRPr="00356C78">
        <w:rPr>
          <w:color w:val="2E74B5" w:themeColor="accent1" w:themeShade="BF"/>
        </w:rPr>
        <w:t xml:space="preserve"> = </w:t>
      </w:r>
      <w:r w:rsidR="00865A7E" w:rsidRPr="00356C78">
        <w:rPr>
          <w:color w:val="2E74B5" w:themeColor="accent1" w:themeShade="BF"/>
        </w:rPr>
        <w:t>3</w:t>
      </w:r>
      <w:r w:rsidR="00B576F6" w:rsidRPr="00356C78">
        <w:rPr>
          <w:color w:val="2E74B5" w:themeColor="accent1" w:themeShade="BF"/>
        </w:rPr>
        <w:t>.</w:t>
      </w:r>
      <w:r w:rsidR="00865A7E" w:rsidRPr="00356C78">
        <w:rPr>
          <w:color w:val="2E74B5" w:themeColor="accent1" w:themeShade="BF"/>
        </w:rPr>
        <w:t>620</w:t>
      </w:r>
      <w:r w:rsidR="00B576F6" w:rsidRPr="00356C78">
        <w:rPr>
          <w:color w:val="2E74B5" w:themeColor="accent1" w:themeShade="BF"/>
        </w:rPr>
        <w:t>E+</w:t>
      </w:r>
      <w:r w:rsidR="005E43C2" w:rsidRPr="00356C78">
        <w:rPr>
          <w:color w:val="2E74B5" w:themeColor="accent1" w:themeShade="BF"/>
        </w:rPr>
        <w:t>1</w:t>
      </w:r>
      <w:r w:rsidR="00B576F6" w:rsidRPr="00356C78">
        <w:rPr>
          <w:color w:val="2E74B5" w:themeColor="accent1" w:themeShade="BF"/>
        </w:rPr>
        <w:t xml:space="preserve"> and</w:t>
      </w:r>
      <w:r w:rsidR="005E43C2" w:rsidRPr="00356C78">
        <w:rPr>
          <w:color w:val="2E74B5" w:themeColor="accent1" w:themeShade="BF"/>
        </w:rPr>
        <w:t xml:space="preserve"> Best</w:t>
      </w:r>
      <w:r w:rsidR="00B576F6" w:rsidRPr="00356C78">
        <w:rPr>
          <w:color w:val="2E74B5" w:themeColor="accent1" w:themeShade="BF"/>
        </w:rPr>
        <w:t xml:space="preserve"> </w:t>
      </w:r>
      <m:oMath>
        <m:r>
          <w:rPr>
            <w:rFonts w:ascii="Cambria Math" w:hAnsi="Cambria Math"/>
            <w:color w:val="2E74B5" w:themeColor="accent1" w:themeShade="BF"/>
          </w:rPr>
          <m:t>STE</m:t>
        </m:r>
      </m:oMath>
      <w:r w:rsidR="00B576F6" w:rsidRPr="00356C78">
        <w:rPr>
          <w:color w:val="2E74B5" w:themeColor="accent1" w:themeShade="BF"/>
        </w:rPr>
        <w:t xml:space="preserve"> = 1.</w:t>
      </w:r>
      <w:r w:rsidR="005E43C2" w:rsidRPr="00356C78">
        <w:rPr>
          <w:color w:val="2E74B5" w:themeColor="accent1" w:themeShade="BF"/>
        </w:rPr>
        <w:t>506</w:t>
      </w:r>
      <w:r w:rsidR="00B576F6" w:rsidRPr="00356C78">
        <w:rPr>
          <w:color w:val="2E74B5" w:themeColor="accent1" w:themeShade="BF"/>
        </w:rPr>
        <w:t>E–3, highlighting its ability to manage increased variable dimensionality and constraint density without significant loss of accuracy or diversity.</w:t>
      </w:r>
      <w:r w:rsidR="0083552A" w:rsidRPr="00356C78">
        <w:rPr>
          <w:color w:val="2E74B5" w:themeColor="accent1" w:themeShade="BF"/>
        </w:rPr>
        <w:t xml:space="preserve"> </w:t>
      </w:r>
    </w:p>
    <w:tbl>
      <w:tblPr>
        <w:tblStyle w:val="TableGrid"/>
        <w:tblW w:w="5000" w:type="pct"/>
        <w:tblCellMar>
          <w:left w:w="0" w:type="dxa"/>
          <w:right w:w="0" w:type="dxa"/>
        </w:tblCellMar>
        <w:tblLook w:val="04A0" w:firstRow="1" w:lastRow="0" w:firstColumn="1" w:lastColumn="0" w:noHBand="0" w:noVBand="1"/>
      </w:tblPr>
      <w:tblGrid>
        <w:gridCol w:w="3307"/>
        <w:gridCol w:w="3308"/>
        <w:gridCol w:w="3306"/>
      </w:tblGrid>
      <w:tr w:rsidR="00D93C19" w:rsidRPr="00DD53BC" w14:paraId="37D2BFC7" w14:textId="77777777" w:rsidTr="001501D2">
        <w:tc>
          <w:tcPr>
            <w:tcW w:w="1667" w:type="pct"/>
            <w:tcBorders>
              <w:top w:val="nil"/>
              <w:left w:val="nil"/>
              <w:bottom w:val="nil"/>
              <w:right w:val="nil"/>
            </w:tcBorders>
          </w:tcPr>
          <w:p w14:paraId="59410396" w14:textId="271F3088" w:rsidR="00D93C19" w:rsidRPr="0037277E" w:rsidRDefault="00614085" w:rsidP="00E24ACF">
            <w:pPr>
              <w:pStyle w:val="banggiua"/>
            </w:pPr>
            <w:r w:rsidRPr="00614085">
              <w:rPr>
                <w:noProof/>
              </w:rPr>
              <w:drawing>
                <wp:inline distT="0" distB="0" distL="0" distR="0" wp14:anchorId="729593A4" wp14:editId="2A253951">
                  <wp:extent cx="1980000" cy="1930050"/>
                  <wp:effectExtent l="0" t="0" r="1270" b="0"/>
                  <wp:docPr id="15546196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980000" cy="1930050"/>
                          </a:xfrm>
                          <a:prstGeom prst="rect">
                            <a:avLst/>
                          </a:prstGeom>
                          <a:noFill/>
                          <a:ln>
                            <a:noFill/>
                          </a:ln>
                        </pic:spPr>
                      </pic:pic>
                    </a:graphicData>
                  </a:graphic>
                </wp:inline>
              </w:drawing>
            </w:r>
          </w:p>
        </w:tc>
        <w:tc>
          <w:tcPr>
            <w:tcW w:w="1667" w:type="pct"/>
            <w:tcBorders>
              <w:top w:val="nil"/>
              <w:left w:val="nil"/>
              <w:bottom w:val="nil"/>
              <w:right w:val="nil"/>
            </w:tcBorders>
          </w:tcPr>
          <w:p w14:paraId="2E337BAB" w14:textId="1CEBF3F9" w:rsidR="00D93C19" w:rsidRPr="0037277E" w:rsidRDefault="00614085" w:rsidP="00E24ACF">
            <w:pPr>
              <w:pStyle w:val="banggiua"/>
            </w:pPr>
            <w:r w:rsidRPr="00614085">
              <w:rPr>
                <w:noProof/>
              </w:rPr>
              <w:drawing>
                <wp:inline distT="0" distB="0" distL="0" distR="0" wp14:anchorId="53FDBF00" wp14:editId="29CFF636">
                  <wp:extent cx="1980000" cy="2017224"/>
                  <wp:effectExtent l="0" t="0" r="1270" b="2540"/>
                  <wp:docPr id="344724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80000" cy="2017224"/>
                          </a:xfrm>
                          <a:prstGeom prst="rect">
                            <a:avLst/>
                          </a:prstGeom>
                          <a:noFill/>
                          <a:ln>
                            <a:noFill/>
                          </a:ln>
                        </pic:spPr>
                      </pic:pic>
                    </a:graphicData>
                  </a:graphic>
                </wp:inline>
              </w:drawing>
            </w:r>
          </w:p>
        </w:tc>
        <w:tc>
          <w:tcPr>
            <w:tcW w:w="1666" w:type="pct"/>
            <w:tcBorders>
              <w:top w:val="nil"/>
              <w:left w:val="nil"/>
              <w:bottom w:val="nil"/>
              <w:right w:val="nil"/>
            </w:tcBorders>
          </w:tcPr>
          <w:p w14:paraId="081C115D" w14:textId="180D1714" w:rsidR="00D93C19" w:rsidRPr="0037277E" w:rsidRDefault="00614085" w:rsidP="00E24ACF">
            <w:pPr>
              <w:pStyle w:val="banggiua"/>
            </w:pPr>
            <w:r w:rsidRPr="00614085">
              <w:rPr>
                <w:noProof/>
              </w:rPr>
              <w:drawing>
                <wp:inline distT="0" distB="0" distL="0" distR="0" wp14:anchorId="14E6FE9C" wp14:editId="19032C87">
                  <wp:extent cx="1980000" cy="1954595"/>
                  <wp:effectExtent l="0" t="0" r="1270" b="7620"/>
                  <wp:docPr id="86684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980000" cy="1954595"/>
                          </a:xfrm>
                          <a:prstGeom prst="rect">
                            <a:avLst/>
                          </a:prstGeom>
                          <a:noFill/>
                          <a:ln>
                            <a:noFill/>
                          </a:ln>
                        </pic:spPr>
                      </pic:pic>
                    </a:graphicData>
                  </a:graphic>
                </wp:inline>
              </w:drawing>
            </w:r>
          </w:p>
        </w:tc>
      </w:tr>
      <w:tr w:rsidR="00D93C19" w:rsidRPr="00DD53BC" w14:paraId="44E23538" w14:textId="77777777" w:rsidTr="001501D2">
        <w:tc>
          <w:tcPr>
            <w:tcW w:w="1667" w:type="pct"/>
            <w:tcBorders>
              <w:top w:val="nil"/>
              <w:left w:val="nil"/>
              <w:bottom w:val="nil"/>
              <w:right w:val="nil"/>
            </w:tcBorders>
          </w:tcPr>
          <w:p w14:paraId="2B140877" w14:textId="30B48470" w:rsidR="00D93C19" w:rsidRPr="0037277E" w:rsidRDefault="00614085" w:rsidP="00E24ACF">
            <w:pPr>
              <w:pStyle w:val="banggiua"/>
            </w:pPr>
            <w:r w:rsidRPr="00614085">
              <w:rPr>
                <w:noProof/>
              </w:rPr>
              <w:drawing>
                <wp:inline distT="0" distB="0" distL="0" distR="0" wp14:anchorId="751E7ECA" wp14:editId="01579BDD">
                  <wp:extent cx="1980000" cy="2002168"/>
                  <wp:effectExtent l="0" t="0" r="1270" b="0"/>
                  <wp:docPr id="1443685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80000" cy="2002168"/>
                          </a:xfrm>
                          <a:prstGeom prst="rect">
                            <a:avLst/>
                          </a:prstGeom>
                          <a:noFill/>
                          <a:ln>
                            <a:noFill/>
                          </a:ln>
                        </pic:spPr>
                      </pic:pic>
                    </a:graphicData>
                  </a:graphic>
                </wp:inline>
              </w:drawing>
            </w:r>
          </w:p>
        </w:tc>
        <w:tc>
          <w:tcPr>
            <w:tcW w:w="1667" w:type="pct"/>
            <w:tcBorders>
              <w:top w:val="nil"/>
              <w:left w:val="nil"/>
              <w:bottom w:val="nil"/>
              <w:right w:val="nil"/>
            </w:tcBorders>
          </w:tcPr>
          <w:p w14:paraId="3A958889" w14:textId="151E06C2" w:rsidR="00D93C19" w:rsidRPr="00DD53BC" w:rsidRDefault="00614085" w:rsidP="00E24ACF">
            <w:pPr>
              <w:pStyle w:val="banggiua"/>
            </w:pPr>
            <w:r w:rsidRPr="00614085">
              <w:rPr>
                <w:noProof/>
              </w:rPr>
              <w:drawing>
                <wp:inline distT="0" distB="0" distL="0" distR="0" wp14:anchorId="3BF60C14" wp14:editId="1E03581A">
                  <wp:extent cx="1980000" cy="1954861"/>
                  <wp:effectExtent l="0" t="0" r="1270" b="7620"/>
                  <wp:docPr id="1659941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80000" cy="1954861"/>
                          </a:xfrm>
                          <a:prstGeom prst="rect">
                            <a:avLst/>
                          </a:prstGeom>
                          <a:noFill/>
                          <a:ln>
                            <a:noFill/>
                          </a:ln>
                        </pic:spPr>
                      </pic:pic>
                    </a:graphicData>
                  </a:graphic>
                </wp:inline>
              </w:drawing>
            </w:r>
          </w:p>
        </w:tc>
        <w:tc>
          <w:tcPr>
            <w:tcW w:w="1666" w:type="pct"/>
            <w:tcBorders>
              <w:top w:val="nil"/>
              <w:left w:val="nil"/>
              <w:bottom w:val="nil"/>
              <w:right w:val="nil"/>
            </w:tcBorders>
          </w:tcPr>
          <w:p w14:paraId="15A3B84E" w14:textId="6C436E63" w:rsidR="00D93C19" w:rsidRPr="00DD53BC" w:rsidRDefault="00614085" w:rsidP="00E24ACF">
            <w:pPr>
              <w:pStyle w:val="banggiua"/>
            </w:pPr>
            <w:r w:rsidRPr="00614085">
              <w:rPr>
                <w:noProof/>
              </w:rPr>
              <w:drawing>
                <wp:inline distT="0" distB="0" distL="0" distR="0" wp14:anchorId="71EEBA68" wp14:editId="05AECD37">
                  <wp:extent cx="1980000" cy="1951145"/>
                  <wp:effectExtent l="0" t="0" r="1270" b="0"/>
                  <wp:docPr id="1000062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80000" cy="1951145"/>
                          </a:xfrm>
                          <a:prstGeom prst="rect">
                            <a:avLst/>
                          </a:prstGeom>
                          <a:noFill/>
                          <a:ln>
                            <a:noFill/>
                          </a:ln>
                        </pic:spPr>
                      </pic:pic>
                    </a:graphicData>
                  </a:graphic>
                </wp:inline>
              </w:drawing>
            </w:r>
          </w:p>
        </w:tc>
      </w:tr>
      <w:tr w:rsidR="00D93C19" w:rsidRPr="00DD53BC" w14:paraId="7DCDCB09" w14:textId="77777777" w:rsidTr="001501D2">
        <w:tc>
          <w:tcPr>
            <w:tcW w:w="1667" w:type="pct"/>
            <w:tcBorders>
              <w:top w:val="nil"/>
              <w:left w:val="nil"/>
              <w:bottom w:val="nil"/>
              <w:right w:val="nil"/>
            </w:tcBorders>
          </w:tcPr>
          <w:p w14:paraId="3520779E" w14:textId="3383872E" w:rsidR="00D93C19" w:rsidRPr="00C419BC" w:rsidRDefault="00614085" w:rsidP="00E24ACF">
            <w:pPr>
              <w:pStyle w:val="banggiua"/>
            </w:pPr>
            <w:r w:rsidRPr="00614085">
              <w:rPr>
                <w:noProof/>
              </w:rPr>
              <w:drawing>
                <wp:inline distT="0" distB="0" distL="0" distR="0" wp14:anchorId="57E5BE76" wp14:editId="614DEDF5">
                  <wp:extent cx="1980000" cy="1951145"/>
                  <wp:effectExtent l="0" t="0" r="1270" b="0"/>
                  <wp:docPr id="1840658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80000" cy="1951145"/>
                          </a:xfrm>
                          <a:prstGeom prst="rect">
                            <a:avLst/>
                          </a:prstGeom>
                          <a:noFill/>
                          <a:ln>
                            <a:noFill/>
                          </a:ln>
                        </pic:spPr>
                      </pic:pic>
                    </a:graphicData>
                  </a:graphic>
                </wp:inline>
              </w:drawing>
            </w:r>
          </w:p>
        </w:tc>
        <w:tc>
          <w:tcPr>
            <w:tcW w:w="1667" w:type="pct"/>
            <w:tcBorders>
              <w:top w:val="nil"/>
              <w:left w:val="nil"/>
              <w:bottom w:val="nil"/>
              <w:right w:val="nil"/>
            </w:tcBorders>
          </w:tcPr>
          <w:p w14:paraId="3999ACCF" w14:textId="173EF594" w:rsidR="00D93C19" w:rsidRPr="00C419BC" w:rsidRDefault="00614085" w:rsidP="00E24ACF">
            <w:pPr>
              <w:pStyle w:val="banggiua"/>
            </w:pPr>
            <w:r w:rsidRPr="00614085">
              <w:rPr>
                <w:noProof/>
              </w:rPr>
              <w:drawing>
                <wp:inline distT="0" distB="0" distL="0" distR="0" wp14:anchorId="655FF280" wp14:editId="7E0A0425">
                  <wp:extent cx="1980000" cy="2013664"/>
                  <wp:effectExtent l="0" t="0" r="1270" b="5715"/>
                  <wp:docPr id="19167163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80000" cy="2013664"/>
                          </a:xfrm>
                          <a:prstGeom prst="rect">
                            <a:avLst/>
                          </a:prstGeom>
                          <a:noFill/>
                          <a:ln>
                            <a:noFill/>
                          </a:ln>
                        </pic:spPr>
                      </pic:pic>
                    </a:graphicData>
                  </a:graphic>
                </wp:inline>
              </w:drawing>
            </w:r>
          </w:p>
        </w:tc>
        <w:tc>
          <w:tcPr>
            <w:tcW w:w="1666" w:type="pct"/>
            <w:tcBorders>
              <w:top w:val="nil"/>
              <w:left w:val="nil"/>
              <w:bottom w:val="nil"/>
              <w:right w:val="nil"/>
            </w:tcBorders>
          </w:tcPr>
          <w:p w14:paraId="578754D1" w14:textId="21C76B71" w:rsidR="00D93C19" w:rsidRPr="00C419BC" w:rsidRDefault="00614085" w:rsidP="00E24ACF">
            <w:pPr>
              <w:pStyle w:val="banggiua"/>
            </w:pPr>
            <w:r w:rsidRPr="00614085">
              <w:rPr>
                <w:noProof/>
              </w:rPr>
              <w:drawing>
                <wp:inline distT="0" distB="0" distL="0" distR="0" wp14:anchorId="7A718EB6" wp14:editId="24702A0D">
                  <wp:extent cx="1980000" cy="1954676"/>
                  <wp:effectExtent l="0" t="0" r="1270" b="7620"/>
                  <wp:docPr id="2634680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980000" cy="1954676"/>
                          </a:xfrm>
                          <a:prstGeom prst="rect">
                            <a:avLst/>
                          </a:prstGeom>
                          <a:noFill/>
                          <a:ln>
                            <a:noFill/>
                          </a:ln>
                        </pic:spPr>
                      </pic:pic>
                    </a:graphicData>
                  </a:graphic>
                </wp:inline>
              </w:drawing>
            </w:r>
          </w:p>
        </w:tc>
      </w:tr>
      <w:tr w:rsidR="00D93C19" w:rsidRPr="00DD53BC" w14:paraId="1AB7B7D0" w14:textId="77777777" w:rsidTr="00BC3A30">
        <w:tc>
          <w:tcPr>
            <w:tcW w:w="1667" w:type="pct"/>
            <w:tcBorders>
              <w:top w:val="nil"/>
              <w:left w:val="nil"/>
              <w:bottom w:val="nil"/>
              <w:right w:val="nil"/>
            </w:tcBorders>
            <w:vAlign w:val="center"/>
          </w:tcPr>
          <w:p w14:paraId="5AF314CD" w14:textId="4A144812" w:rsidR="00D93C19" w:rsidRPr="00750C74" w:rsidRDefault="00614085" w:rsidP="00614085">
            <w:pPr>
              <w:pStyle w:val="chuthichhinh"/>
            </w:pPr>
            <w:bookmarkStart w:id="51" w:name="_Ref203478468"/>
            <m:oMath>
              <m:r>
                <w:rPr>
                  <w:rFonts w:ascii="Cambria Math" w:hAnsi="Cambria Math"/>
                  <w:color w:val="2E74B5" w:themeColor="accent1" w:themeShade="BF"/>
                </w:rPr>
                <m:t>PF</m:t>
              </m:r>
            </m:oMath>
            <w:r w:rsidRPr="00090222">
              <w:rPr>
                <w:color w:val="2E74B5" w:themeColor="accent1" w:themeShade="BF"/>
              </w:rPr>
              <w:t xml:space="preserve"> Comparison Across Engineering Problems</w:t>
            </w:r>
            <w:r w:rsidRPr="00DD53BC">
              <w:t>.</w:t>
            </w:r>
            <w:bookmarkEnd w:id="51"/>
          </w:p>
        </w:tc>
        <w:tc>
          <w:tcPr>
            <w:tcW w:w="1667" w:type="pct"/>
            <w:tcBorders>
              <w:top w:val="nil"/>
              <w:left w:val="nil"/>
              <w:bottom w:val="nil"/>
              <w:right w:val="nil"/>
            </w:tcBorders>
          </w:tcPr>
          <w:p w14:paraId="3A71D21E" w14:textId="389D8683" w:rsidR="00D93C19" w:rsidRPr="00750C74" w:rsidRDefault="00614085" w:rsidP="001501D2">
            <w:pPr>
              <w:pStyle w:val="banggiua"/>
            </w:pPr>
            <w:r w:rsidRPr="00614085">
              <w:rPr>
                <w:noProof/>
              </w:rPr>
              <w:drawing>
                <wp:inline distT="0" distB="0" distL="0" distR="0" wp14:anchorId="0E3E1ABF" wp14:editId="1AD625AD">
                  <wp:extent cx="1980000" cy="1902069"/>
                  <wp:effectExtent l="0" t="0" r="1270" b="3175"/>
                  <wp:docPr id="1100905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80000" cy="1902069"/>
                          </a:xfrm>
                          <a:prstGeom prst="rect">
                            <a:avLst/>
                          </a:prstGeom>
                          <a:noFill/>
                          <a:ln>
                            <a:noFill/>
                          </a:ln>
                        </pic:spPr>
                      </pic:pic>
                    </a:graphicData>
                  </a:graphic>
                </wp:inline>
              </w:drawing>
            </w:r>
          </w:p>
        </w:tc>
        <w:tc>
          <w:tcPr>
            <w:tcW w:w="1666" w:type="pct"/>
            <w:tcBorders>
              <w:top w:val="nil"/>
              <w:left w:val="nil"/>
              <w:bottom w:val="nil"/>
              <w:right w:val="nil"/>
            </w:tcBorders>
          </w:tcPr>
          <w:p w14:paraId="3B9693FA" w14:textId="22BBF76C" w:rsidR="00D93C19" w:rsidRPr="00750C74" w:rsidRDefault="00614085" w:rsidP="001501D2">
            <w:pPr>
              <w:pStyle w:val="banggiua"/>
            </w:pPr>
            <w:r w:rsidRPr="00614085">
              <w:rPr>
                <w:noProof/>
              </w:rPr>
              <w:drawing>
                <wp:inline distT="0" distB="0" distL="0" distR="0" wp14:anchorId="200FB47E" wp14:editId="143D9DA9">
                  <wp:extent cx="1980000" cy="1972719"/>
                  <wp:effectExtent l="0" t="0" r="1270" b="8890"/>
                  <wp:docPr id="692131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980000" cy="1972719"/>
                          </a:xfrm>
                          <a:prstGeom prst="rect">
                            <a:avLst/>
                          </a:prstGeom>
                          <a:noFill/>
                          <a:ln>
                            <a:noFill/>
                          </a:ln>
                        </pic:spPr>
                      </pic:pic>
                    </a:graphicData>
                  </a:graphic>
                </wp:inline>
              </w:drawing>
            </w:r>
          </w:p>
        </w:tc>
      </w:tr>
    </w:tbl>
    <w:bookmarkEnd w:id="50"/>
    <w:p w14:paraId="25BCBDF5" w14:textId="54D01667" w:rsidR="00FD5344" w:rsidRDefault="00FD5344" w:rsidP="00C168FC">
      <w:pPr>
        <w:pStyle w:val="thuong"/>
      </w:pPr>
      <w:r w:rsidRPr="00356C78">
        <w:rPr>
          <w:color w:val="2E74B5" w:themeColor="accent1" w:themeShade="BF"/>
        </w:rPr>
        <w:t xml:space="preserve">When applied to large-scale truss problems, particularly the 200-bar and 942-bar cases, MOFDA still demonstrates remarkable scalability. Particularly, in the 942-bar problem, it still obtains the Best </w:t>
      </w:r>
      <m:oMath>
        <m:r>
          <w:rPr>
            <w:rFonts w:ascii="Cambria Math" w:hAnsi="Cambria Math"/>
            <w:color w:val="2E74B5" w:themeColor="accent1" w:themeShade="BF"/>
          </w:rPr>
          <m:t>IGD</m:t>
        </m:r>
      </m:oMath>
      <w:r w:rsidRPr="00356C78">
        <w:rPr>
          <w:color w:val="2E74B5" w:themeColor="accent1" w:themeShade="BF"/>
        </w:rPr>
        <w:t xml:space="preserve"> (5.306E+4), </w:t>
      </w:r>
      <m:oMath>
        <m:r>
          <w:rPr>
            <w:rFonts w:ascii="Cambria Math" w:hAnsi="Cambria Math"/>
            <w:color w:val="2E74B5" w:themeColor="accent1" w:themeShade="BF"/>
          </w:rPr>
          <m:t>GD</m:t>
        </m:r>
      </m:oMath>
      <w:r w:rsidRPr="00356C78">
        <w:rPr>
          <w:color w:val="2E74B5" w:themeColor="accent1" w:themeShade="BF"/>
        </w:rPr>
        <w:t xml:space="preserve"> (2.629E+4), and </w:t>
      </w:r>
      <m:oMath>
        <m:r>
          <w:rPr>
            <w:rFonts w:ascii="Cambria Math" w:hAnsi="Cambria Math"/>
            <w:color w:val="2E74B5" w:themeColor="accent1" w:themeShade="BF"/>
          </w:rPr>
          <m:t>STE</m:t>
        </m:r>
      </m:oMath>
      <w:r w:rsidRPr="00356C78">
        <w:rPr>
          <w:color w:val="2E74B5" w:themeColor="accent1" w:themeShade="BF"/>
        </w:rPr>
        <w:t xml:space="preserve"> (1.820E–3)</w:t>
      </w:r>
      <w:r w:rsidRPr="00D469B1">
        <w:t xml:space="preserve">. </w:t>
      </w:r>
      <w:r w:rsidRPr="00FD5344">
        <w:rPr>
          <w:color w:val="0070C0"/>
        </w:rPr>
        <w:t>Besides, the</w:t>
      </w:r>
      <w:r w:rsidRPr="002A258F">
        <w:rPr>
          <w:color w:val="2E74B5" w:themeColor="accent1" w:themeShade="BF"/>
        </w:rPr>
        <w:t xml:space="preserve"> proposed MOFDA also delivers excellent results on classical constrained problems. In the Welded Beam problem, it surpasses all others with </w:t>
      </w:r>
      <m:oMath>
        <m:r>
          <w:rPr>
            <w:rFonts w:ascii="Cambria Math" w:hAnsi="Cambria Math"/>
            <w:color w:val="2E74B5" w:themeColor="accent1" w:themeShade="BF"/>
          </w:rPr>
          <m:t>IGD</m:t>
        </m:r>
      </m:oMath>
      <w:r w:rsidRPr="002A258F">
        <w:rPr>
          <w:color w:val="2E74B5" w:themeColor="accent1" w:themeShade="BF"/>
        </w:rPr>
        <w:t xml:space="preserve"> = 4.665E–3, </w:t>
      </w:r>
      <m:oMath>
        <m:r>
          <w:rPr>
            <w:rFonts w:ascii="Cambria Math" w:hAnsi="Cambria Math"/>
            <w:color w:val="2E74B5" w:themeColor="accent1" w:themeShade="BF"/>
          </w:rPr>
          <m:t>GD</m:t>
        </m:r>
      </m:oMath>
      <w:r w:rsidRPr="002A258F">
        <w:rPr>
          <w:color w:val="2E74B5" w:themeColor="accent1" w:themeShade="BF"/>
        </w:rPr>
        <w:t xml:space="preserve"> = 2.724E–3, and </w:t>
      </w:r>
      <m:oMath>
        <m:r>
          <w:rPr>
            <w:rFonts w:ascii="Cambria Math" w:hAnsi="Cambria Math"/>
            <w:color w:val="2E74B5" w:themeColor="accent1" w:themeShade="BF"/>
          </w:rPr>
          <m:t>STE</m:t>
        </m:r>
      </m:oMath>
      <w:r w:rsidRPr="002A258F">
        <w:rPr>
          <w:color w:val="2E74B5" w:themeColor="accent1" w:themeShade="BF"/>
        </w:rPr>
        <w:t xml:space="preserve"> = 1.738E–3. In the SRN problem, although the </w:t>
      </w:r>
      <m:oMath>
        <m:r>
          <w:rPr>
            <w:rFonts w:ascii="Cambria Math" w:hAnsi="Cambria Math"/>
            <w:color w:val="2E74B5" w:themeColor="accent1" w:themeShade="BF"/>
          </w:rPr>
          <m:t>IGD</m:t>
        </m:r>
      </m:oMath>
      <w:r w:rsidRPr="002A258F">
        <w:rPr>
          <w:color w:val="2E74B5" w:themeColor="accent1" w:themeShade="BF"/>
        </w:rPr>
        <w:t xml:space="preserve"> is on par with other methods, MOFDA achieves the lowest </w:t>
      </w:r>
      <m:oMath>
        <m:r>
          <w:rPr>
            <w:rFonts w:ascii="Cambria Math" w:hAnsi="Cambria Math"/>
            <w:color w:val="2E74B5" w:themeColor="accent1" w:themeShade="BF"/>
          </w:rPr>
          <m:t>STE</m:t>
        </m:r>
      </m:oMath>
      <w:r w:rsidRPr="002A258F">
        <w:rPr>
          <w:color w:val="2E74B5" w:themeColor="accent1" w:themeShade="BF"/>
        </w:rPr>
        <w:t xml:space="preserve"> = 1.16</w:t>
      </w:r>
      <w:r>
        <w:rPr>
          <w:color w:val="2E74B5" w:themeColor="accent1" w:themeShade="BF"/>
        </w:rPr>
        <w:t>4</w:t>
      </w:r>
      <w:r w:rsidRPr="002A258F">
        <w:rPr>
          <w:color w:val="2E74B5" w:themeColor="accent1" w:themeShade="BF"/>
        </w:rPr>
        <w:t>E–3, confirming its ability to maintain a diverse and high-quality front even under nonlinear equality constraints</w:t>
      </w:r>
      <w:r w:rsidRPr="00DC1D71">
        <w:t>.</w:t>
      </w:r>
    </w:p>
    <w:p w14:paraId="202111C1" w14:textId="4AFEA2EA" w:rsidR="00DB7624" w:rsidRDefault="00DB7624" w:rsidP="00C168FC">
      <w:pPr>
        <w:pStyle w:val="thuong"/>
      </w:pPr>
      <w:r w:rsidRPr="00DB7624">
        <w:t xml:space="preserve">In addition to outperforming others on average, MOFDA also demonstrates greater stability across multiple independent runs. As illustrated in the </w:t>
      </w:r>
      <m:oMath>
        <m:r>
          <w:rPr>
            <w:rFonts w:ascii="Cambria Math" w:hAnsi="Cambria Math"/>
          </w:rPr>
          <m:t>GD</m:t>
        </m:r>
      </m:oMath>
      <w:r w:rsidRPr="00DB7624">
        <w:t xml:space="preserve"> boxplots (</w:t>
      </w:r>
      <w:r w:rsidR="00E63E6D" w:rsidRPr="00B75BFB">
        <w:rPr>
          <w:color w:val="2E74B5" w:themeColor="accent1" w:themeShade="BF"/>
        </w:rPr>
        <w:fldChar w:fldCharType="begin"/>
      </w:r>
      <w:r w:rsidR="00E63E6D" w:rsidRPr="00B75BFB">
        <w:rPr>
          <w:color w:val="2E74B5" w:themeColor="accent1" w:themeShade="BF"/>
        </w:rPr>
        <w:instrText xml:space="preserve"> REF _Ref203474999 \n \h </w:instrText>
      </w:r>
      <w:r w:rsidR="00E63E6D" w:rsidRPr="00B75BFB">
        <w:rPr>
          <w:color w:val="2E74B5" w:themeColor="accent1" w:themeShade="BF"/>
        </w:rPr>
      </w:r>
      <w:r w:rsidR="00E63E6D" w:rsidRPr="00B75BFB">
        <w:rPr>
          <w:color w:val="2E74B5" w:themeColor="accent1" w:themeShade="BF"/>
        </w:rPr>
        <w:fldChar w:fldCharType="separate"/>
      </w:r>
      <w:r w:rsidR="00E63E6D" w:rsidRPr="00B75BFB">
        <w:rPr>
          <w:color w:val="2E74B5" w:themeColor="accent1" w:themeShade="BF"/>
        </w:rPr>
        <w:t>Fig. 13</w:t>
      </w:r>
      <w:r w:rsidR="00E63E6D" w:rsidRPr="00B75BFB">
        <w:rPr>
          <w:color w:val="2E74B5" w:themeColor="accent1" w:themeShade="BF"/>
        </w:rPr>
        <w:fldChar w:fldCharType="end"/>
      </w:r>
      <w:r w:rsidRPr="00DB7624">
        <w:t>), MOFDA’s solutions tend to cluster tightly around low median values, indicating less variance and greater robustness to stochastic variation—an essential trait for real-world application in engineering design</w:t>
      </w:r>
      <w:r>
        <w:t>.</w:t>
      </w:r>
    </w:p>
    <w:tbl>
      <w:tblPr>
        <w:tblStyle w:val="TableGrid"/>
        <w:tblW w:w="5000" w:type="pct"/>
        <w:tblCellMar>
          <w:left w:w="0" w:type="dxa"/>
          <w:right w:w="0" w:type="dxa"/>
        </w:tblCellMar>
        <w:tblLook w:val="04A0" w:firstRow="1" w:lastRow="0" w:firstColumn="1" w:lastColumn="0" w:noHBand="0" w:noVBand="1"/>
      </w:tblPr>
      <w:tblGrid>
        <w:gridCol w:w="3307"/>
        <w:gridCol w:w="3308"/>
        <w:gridCol w:w="3306"/>
      </w:tblGrid>
      <w:tr w:rsidR="00711DE2" w:rsidRPr="0037277E" w14:paraId="56A7BEEB" w14:textId="77777777" w:rsidTr="001501D2">
        <w:tc>
          <w:tcPr>
            <w:tcW w:w="1667" w:type="pct"/>
            <w:tcBorders>
              <w:top w:val="nil"/>
              <w:left w:val="nil"/>
              <w:bottom w:val="nil"/>
              <w:right w:val="nil"/>
            </w:tcBorders>
          </w:tcPr>
          <w:p w14:paraId="3D382878" w14:textId="6A3C0243" w:rsidR="00711DE2" w:rsidRPr="0037277E" w:rsidRDefault="00007EB8" w:rsidP="001501D2">
            <w:pPr>
              <w:pStyle w:val="banggiua"/>
            </w:pPr>
            <w:r w:rsidRPr="00007EB8">
              <w:rPr>
                <w:noProof/>
              </w:rPr>
              <w:drawing>
                <wp:inline distT="0" distB="0" distL="0" distR="0" wp14:anchorId="1B2FB423" wp14:editId="5FC78407">
                  <wp:extent cx="1980000" cy="2037291"/>
                  <wp:effectExtent l="0" t="0" r="1270" b="1270"/>
                  <wp:docPr id="9217098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980000" cy="2037291"/>
                          </a:xfrm>
                          <a:prstGeom prst="rect">
                            <a:avLst/>
                          </a:prstGeom>
                          <a:noFill/>
                          <a:ln>
                            <a:noFill/>
                          </a:ln>
                        </pic:spPr>
                      </pic:pic>
                    </a:graphicData>
                  </a:graphic>
                </wp:inline>
              </w:drawing>
            </w:r>
            <w:r w:rsidRPr="00007EB8">
              <w:rPr>
                <w:noProof/>
              </w:rPr>
              <w:drawing>
                <wp:inline distT="0" distB="0" distL="0" distR="0" wp14:anchorId="165B9F44" wp14:editId="5FEE9B45">
                  <wp:extent cx="1980000" cy="2081504"/>
                  <wp:effectExtent l="0" t="0" r="1270" b="0"/>
                  <wp:docPr id="10886291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980000" cy="2081504"/>
                          </a:xfrm>
                          <a:prstGeom prst="rect">
                            <a:avLst/>
                          </a:prstGeom>
                          <a:noFill/>
                          <a:ln>
                            <a:noFill/>
                          </a:ln>
                        </pic:spPr>
                      </pic:pic>
                    </a:graphicData>
                  </a:graphic>
                </wp:inline>
              </w:drawing>
            </w:r>
          </w:p>
        </w:tc>
        <w:tc>
          <w:tcPr>
            <w:tcW w:w="1667" w:type="pct"/>
            <w:tcBorders>
              <w:top w:val="nil"/>
              <w:left w:val="nil"/>
              <w:bottom w:val="nil"/>
              <w:right w:val="nil"/>
            </w:tcBorders>
          </w:tcPr>
          <w:p w14:paraId="2E75624E" w14:textId="5A0C0C7A" w:rsidR="00711DE2" w:rsidRPr="0037277E" w:rsidRDefault="00007EB8" w:rsidP="001501D2">
            <w:pPr>
              <w:pStyle w:val="banggiua"/>
            </w:pPr>
            <w:r w:rsidRPr="00007EB8">
              <w:rPr>
                <w:noProof/>
              </w:rPr>
              <w:drawing>
                <wp:inline distT="0" distB="0" distL="0" distR="0" wp14:anchorId="1B479AEF" wp14:editId="02966D60">
                  <wp:extent cx="1980000" cy="2081504"/>
                  <wp:effectExtent l="0" t="0" r="1270" b="0"/>
                  <wp:docPr id="928161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980000" cy="2081504"/>
                          </a:xfrm>
                          <a:prstGeom prst="rect">
                            <a:avLst/>
                          </a:prstGeom>
                          <a:noFill/>
                          <a:ln>
                            <a:noFill/>
                          </a:ln>
                        </pic:spPr>
                      </pic:pic>
                    </a:graphicData>
                  </a:graphic>
                </wp:inline>
              </w:drawing>
            </w:r>
            <w:r w:rsidRPr="00007EB8">
              <w:rPr>
                <w:noProof/>
              </w:rPr>
              <w:drawing>
                <wp:inline distT="0" distB="0" distL="0" distR="0" wp14:anchorId="10EB5C69" wp14:editId="4681F4BA">
                  <wp:extent cx="1980000" cy="2045158"/>
                  <wp:effectExtent l="0" t="0" r="1270" b="0"/>
                  <wp:docPr id="1745260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980000" cy="2045158"/>
                          </a:xfrm>
                          <a:prstGeom prst="rect">
                            <a:avLst/>
                          </a:prstGeom>
                          <a:noFill/>
                          <a:ln>
                            <a:noFill/>
                          </a:ln>
                        </pic:spPr>
                      </pic:pic>
                    </a:graphicData>
                  </a:graphic>
                </wp:inline>
              </w:drawing>
            </w:r>
          </w:p>
        </w:tc>
        <w:tc>
          <w:tcPr>
            <w:tcW w:w="1666" w:type="pct"/>
            <w:tcBorders>
              <w:top w:val="nil"/>
              <w:left w:val="nil"/>
              <w:bottom w:val="nil"/>
              <w:right w:val="nil"/>
            </w:tcBorders>
          </w:tcPr>
          <w:p w14:paraId="68491496" w14:textId="3230BD04" w:rsidR="00711DE2" w:rsidRPr="0037277E" w:rsidRDefault="00007EB8" w:rsidP="001501D2">
            <w:pPr>
              <w:pStyle w:val="banggiua"/>
            </w:pPr>
            <w:r w:rsidRPr="00007EB8">
              <w:rPr>
                <w:noProof/>
              </w:rPr>
              <w:drawing>
                <wp:inline distT="0" distB="0" distL="0" distR="0" wp14:anchorId="37FF01D7" wp14:editId="248CBED7">
                  <wp:extent cx="1980000" cy="2081504"/>
                  <wp:effectExtent l="0" t="0" r="1270" b="0"/>
                  <wp:docPr id="9325450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980000" cy="2081504"/>
                          </a:xfrm>
                          <a:prstGeom prst="rect">
                            <a:avLst/>
                          </a:prstGeom>
                          <a:noFill/>
                          <a:ln>
                            <a:noFill/>
                          </a:ln>
                        </pic:spPr>
                      </pic:pic>
                    </a:graphicData>
                  </a:graphic>
                </wp:inline>
              </w:drawing>
            </w:r>
            <w:r w:rsidRPr="00007EB8">
              <w:rPr>
                <w:noProof/>
              </w:rPr>
              <w:drawing>
                <wp:inline distT="0" distB="0" distL="0" distR="0" wp14:anchorId="126D57DC" wp14:editId="2EF26801">
                  <wp:extent cx="1980000" cy="2037291"/>
                  <wp:effectExtent l="0" t="0" r="1270" b="1270"/>
                  <wp:docPr id="471498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980000" cy="2037291"/>
                          </a:xfrm>
                          <a:prstGeom prst="rect">
                            <a:avLst/>
                          </a:prstGeom>
                          <a:noFill/>
                          <a:ln>
                            <a:noFill/>
                          </a:ln>
                        </pic:spPr>
                      </pic:pic>
                    </a:graphicData>
                  </a:graphic>
                </wp:inline>
              </w:drawing>
            </w:r>
          </w:p>
        </w:tc>
      </w:tr>
      <w:tr w:rsidR="00711DE2" w:rsidRPr="0037277E" w14:paraId="02D86E41" w14:textId="77777777" w:rsidTr="001501D2">
        <w:tc>
          <w:tcPr>
            <w:tcW w:w="5000" w:type="pct"/>
            <w:gridSpan w:val="3"/>
            <w:tcBorders>
              <w:top w:val="nil"/>
              <w:left w:val="nil"/>
              <w:bottom w:val="nil"/>
              <w:right w:val="nil"/>
            </w:tcBorders>
          </w:tcPr>
          <w:p w14:paraId="1CCD162D" w14:textId="0F92D5F8" w:rsidR="00711DE2" w:rsidRPr="0037277E" w:rsidRDefault="00711DE2" w:rsidP="001501D2">
            <w:pPr>
              <w:pStyle w:val="chuthichhinh"/>
              <w:rPr>
                <w:noProof/>
              </w:rPr>
            </w:pPr>
            <w:bookmarkStart w:id="52" w:name="_Ref203474999"/>
            <m:oMath>
              <m:r>
                <w:rPr>
                  <w:rFonts w:ascii="Cambria Math" w:hAnsi="Cambria Math"/>
                  <w:color w:val="2E74B5" w:themeColor="accent1" w:themeShade="BF"/>
                </w:rPr>
                <m:t>GD</m:t>
              </m:r>
            </m:oMath>
            <w:r w:rsidRPr="002F12D4">
              <w:rPr>
                <w:color w:val="2E74B5" w:themeColor="accent1" w:themeShade="BF"/>
              </w:rPr>
              <w:t xml:space="preserve"> Boxplots of </w:t>
            </w:r>
            <w:r>
              <w:rPr>
                <w:color w:val="2E74B5" w:themeColor="accent1" w:themeShade="BF"/>
              </w:rPr>
              <w:t>Engineering Problems</w:t>
            </w:r>
            <w:r w:rsidRPr="00DD53BC">
              <w:t>.</w:t>
            </w:r>
            <w:bookmarkEnd w:id="52"/>
          </w:p>
        </w:tc>
      </w:tr>
    </w:tbl>
    <w:p w14:paraId="7801E135" w14:textId="79A3DF71" w:rsidR="002D2A66" w:rsidRDefault="002D2A66" w:rsidP="002D2A66">
      <w:pPr>
        <w:pStyle w:val="thuong"/>
      </w:pPr>
      <w:r w:rsidRPr="0091783C">
        <w:rPr>
          <w:color w:val="2E74B5" w:themeColor="accent1" w:themeShade="BF"/>
        </w:rPr>
        <w:t xml:space="preserve">In summary, the results confirm that MOFDA is </w:t>
      </w:r>
      <w:r w:rsidR="00C627DF">
        <w:rPr>
          <w:color w:val="2E74B5" w:themeColor="accent1" w:themeShade="BF"/>
        </w:rPr>
        <w:t>competitive and</w:t>
      </w:r>
      <w:r w:rsidRPr="0091783C">
        <w:rPr>
          <w:color w:val="2E74B5" w:themeColor="accent1" w:themeShade="BF"/>
        </w:rPr>
        <w:t xml:space="preserve"> remarkably reliable, scalable, and diverse in its solution quality. It consistently delivers feasible, high-performing Pareto-optimal solutions across a wide range of constrained multi-objective problems, outperforming several state-of-the-art alternatives in accuracy and stability</w:t>
      </w:r>
      <w:r w:rsidRPr="002D2A66">
        <w:t>.</w:t>
      </w:r>
    </w:p>
    <w:p w14:paraId="5B1088E8" w14:textId="77777777" w:rsidR="00711DE2" w:rsidRDefault="00711DE2" w:rsidP="00333522">
      <w:pPr>
        <w:pStyle w:val="thuong"/>
      </w:pPr>
    </w:p>
    <w:p w14:paraId="559D56F4" w14:textId="1C43A031" w:rsidR="00711DE2" w:rsidRPr="00333522" w:rsidRDefault="00711DE2" w:rsidP="00333522">
      <w:pPr>
        <w:pStyle w:val="thuong"/>
        <w:sectPr w:rsidR="00711DE2" w:rsidRPr="00333522" w:rsidSect="00444F9B">
          <w:footerReference w:type="even" r:id="rId98"/>
          <w:footerReference w:type="default" r:id="rId99"/>
          <w:footerReference w:type="first" r:id="rId100"/>
          <w:footnotePr>
            <w:numFmt w:val="chicago"/>
          </w:footnotePr>
          <w:pgSz w:w="11906" w:h="16838"/>
          <w:pgMar w:top="1134" w:right="851" w:bottom="1134" w:left="1134" w:header="902" w:footer="709" w:gutter="0"/>
          <w:cols w:space="708"/>
          <w:docGrid w:linePitch="360"/>
        </w:sect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602"/>
        <w:gridCol w:w="437"/>
        <w:gridCol w:w="949"/>
        <w:gridCol w:w="945"/>
        <w:gridCol w:w="949"/>
        <w:gridCol w:w="1058"/>
        <w:gridCol w:w="949"/>
        <w:gridCol w:w="989"/>
        <w:gridCol w:w="949"/>
        <w:gridCol w:w="949"/>
        <w:gridCol w:w="1058"/>
        <w:gridCol w:w="992"/>
        <w:gridCol w:w="949"/>
        <w:gridCol w:w="949"/>
        <w:gridCol w:w="945"/>
        <w:gridCol w:w="1058"/>
        <w:gridCol w:w="977"/>
      </w:tblGrid>
      <w:tr w:rsidR="00A07B06" w:rsidRPr="00DD53BC" w14:paraId="61FFB317" w14:textId="77777777" w:rsidTr="004E55FF">
        <w:trPr>
          <w:tblHeader/>
          <w:jc w:val="center"/>
        </w:trPr>
        <w:tc>
          <w:tcPr>
            <w:tcW w:w="5000" w:type="pct"/>
            <w:gridSpan w:val="17"/>
            <w:tcBorders>
              <w:bottom w:val="single" w:sz="4" w:space="0" w:color="auto"/>
            </w:tcBorders>
          </w:tcPr>
          <w:p w14:paraId="2F04B0CF" w14:textId="4262864F" w:rsidR="00A07B06" w:rsidRPr="00DD53BC" w:rsidRDefault="00B542FB" w:rsidP="004E55FF">
            <w:pPr>
              <w:pStyle w:val="chuthichbang"/>
            </w:pPr>
            <w:bookmarkStart w:id="53" w:name="_Ref174976671"/>
            <w:r w:rsidRPr="00250213">
              <w:t xml:space="preserve">Indicator-Based </w:t>
            </w:r>
            <w:r>
              <w:t>c</w:t>
            </w:r>
            <w:r w:rsidRPr="00250213">
              <w:t xml:space="preserve">omparison for </w:t>
            </w:r>
            <w:r>
              <w:t>ZDT</w:t>
            </w:r>
            <w:r w:rsidRPr="00250213">
              <w:t xml:space="preserve"> </w:t>
            </w:r>
            <w:r>
              <w:t>p</w:t>
            </w:r>
            <w:r w:rsidRPr="00250213">
              <w:t>roblems</w:t>
            </w:r>
            <w:r w:rsidR="00A07B06" w:rsidRPr="00DD53BC">
              <w:t>.</w:t>
            </w:r>
            <w:bookmarkEnd w:id="53"/>
          </w:p>
        </w:tc>
      </w:tr>
      <w:tr w:rsidR="005A2724" w:rsidRPr="00CA6E93" w14:paraId="51240170" w14:textId="77777777" w:rsidTr="004E55FF">
        <w:trPr>
          <w:tblHeader/>
          <w:jc w:val="center"/>
        </w:trPr>
        <w:tc>
          <w:tcPr>
            <w:tcW w:w="192" w:type="pct"/>
            <w:vMerge w:val="restart"/>
            <w:tcBorders>
              <w:top w:val="single" w:sz="4" w:space="0" w:color="auto"/>
            </w:tcBorders>
            <w:shd w:val="clear" w:color="auto" w:fill="DEEAF6" w:themeFill="accent1" w:themeFillTint="33"/>
          </w:tcPr>
          <w:p w14:paraId="2986548B" w14:textId="77777777" w:rsidR="00A07B06" w:rsidRPr="00CA6E93" w:rsidRDefault="00A07B06" w:rsidP="00435BD2">
            <w:pPr>
              <w:pStyle w:val="bangtrai"/>
            </w:pPr>
            <w:r>
              <w:t>Tests</w:t>
            </w:r>
          </w:p>
        </w:tc>
        <w:tc>
          <w:tcPr>
            <w:tcW w:w="139" w:type="pct"/>
            <w:vMerge w:val="restart"/>
            <w:tcBorders>
              <w:top w:val="single" w:sz="4" w:space="0" w:color="auto"/>
            </w:tcBorders>
            <w:shd w:val="clear" w:color="auto" w:fill="DEEAF6" w:themeFill="accent1" w:themeFillTint="33"/>
          </w:tcPr>
          <w:p w14:paraId="21663483" w14:textId="77777777" w:rsidR="00A07B06" w:rsidRPr="00CA6E93" w:rsidRDefault="00A07B06" w:rsidP="00435BD2">
            <w:pPr>
              <w:pStyle w:val="bangtrai"/>
            </w:pPr>
            <w:r w:rsidRPr="00CA6E93">
              <w:t>SKs</w:t>
            </w:r>
          </w:p>
        </w:tc>
        <w:tc>
          <w:tcPr>
            <w:tcW w:w="302" w:type="pct"/>
            <w:tcBorders>
              <w:top w:val="single" w:sz="4" w:space="0" w:color="auto"/>
              <w:bottom w:val="single" w:sz="4" w:space="0" w:color="auto"/>
            </w:tcBorders>
            <w:shd w:val="clear" w:color="auto" w:fill="DEEAF6" w:themeFill="accent1" w:themeFillTint="33"/>
          </w:tcPr>
          <w:p w14:paraId="68F93B29" w14:textId="7F605FDE" w:rsidR="00A07B06" w:rsidRPr="00CA6E93" w:rsidRDefault="004543E3" w:rsidP="00435BD2">
            <w:pPr>
              <w:pStyle w:val="bangtrai"/>
            </w:pPr>
            <m:oMath>
              <m:r>
                <w:rPr>
                  <w:rFonts w:ascii="Cambria Math" w:hAnsi="Cambria Math"/>
                </w:rPr>
                <m:t>IGD</m:t>
              </m:r>
            </m:oMath>
            <w:r>
              <w:t xml:space="preserve"> </w:t>
            </w:r>
          </w:p>
        </w:tc>
        <w:tc>
          <w:tcPr>
            <w:tcW w:w="301" w:type="pct"/>
            <w:tcBorders>
              <w:top w:val="single" w:sz="4" w:space="0" w:color="auto"/>
              <w:bottom w:val="single" w:sz="4" w:space="0" w:color="auto"/>
            </w:tcBorders>
            <w:shd w:val="clear" w:color="auto" w:fill="DEEAF6" w:themeFill="accent1" w:themeFillTint="33"/>
          </w:tcPr>
          <w:p w14:paraId="3C5F8F3A" w14:textId="77777777" w:rsidR="00A07B06" w:rsidRPr="00CA6E93" w:rsidRDefault="00A07B06" w:rsidP="00435BD2">
            <w:pPr>
              <w:pStyle w:val="bangtrai"/>
            </w:pPr>
          </w:p>
        </w:tc>
        <w:tc>
          <w:tcPr>
            <w:tcW w:w="302" w:type="pct"/>
            <w:tcBorders>
              <w:top w:val="single" w:sz="4" w:space="0" w:color="auto"/>
              <w:bottom w:val="single" w:sz="4" w:space="0" w:color="auto"/>
            </w:tcBorders>
            <w:shd w:val="clear" w:color="auto" w:fill="DEEAF6" w:themeFill="accent1" w:themeFillTint="33"/>
          </w:tcPr>
          <w:p w14:paraId="39067D29" w14:textId="77777777" w:rsidR="00A07B06" w:rsidRPr="00CA6E93" w:rsidRDefault="00A07B06" w:rsidP="00435BD2">
            <w:pPr>
              <w:pStyle w:val="bangtrai"/>
            </w:pPr>
          </w:p>
        </w:tc>
        <w:tc>
          <w:tcPr>
            <w:tcW w:w="337" w:type="pct"/>
            <w:tcBorders>
              <w:top w:val="single" w:sz="4" w:space="0" w:color="auto"/>
              <w:bottom w:val="single" w:sz="4" w:space="0" w:color="auto"/>
            </w:tcBorders>
            <w:shd w:val="clear" w:color="auto" w:fill="DEEAF6" w:themeFill="accent1" w:themeFillTint="33"/>
          </w:tcPr>
          <w:p w14:paraId="48FC669C" w14:textId="77777777" w:rsidR="00A07B06" w:rsidRPr="00CA6E93" w:rsidRDefault="00A07B06" w:rsidP="00435BD2">
            <w:pPr>
              <w:pStyle w:val="bangtrai"/>
            </w:pPr>
          </w:p>
        </w:tc>
        <w:tc>
          <w:tcPr>
            <w:tcW w:w="302" w:type="pct"/>
            <w:tcBorders>
              <w:top w:val="single" w:sz="4" w:space="0" w:color="auto"/>
              <w:bottom w:val="single" w:sz="4" w:space="0" w:color="auto"/>
            </w:tcBorders>
            <w:shd w:val="clear" w:color="auto" w:fill="DEEAF6" w:themeFill="accent1" w:themeFillTint="33"/>
          </w:tcPr>
          <w:p w14:paraId="15F94AE9" w14:textId="77777777" w:rsidR="00A07B06" w:rsidRPr="00CA6E93" w:rsidRDefault="00A07B06" w:rsidP="00435BD2">
            <w:pPr>
              <w:pStyle w:val="bangtrai"/>
            </w:pPr>
          </w:p>
        </w:tc>
        <w:tc>
          <w:tcPr>
            <w:tcW w:w="315" w:type="pct"/>
            <w:tcBorders>
              <w:top w:val="single" w:sz="4" w:space="0" w:color="auto"/>
              <w:bottom w:val="single" w:sz="4" w:space="0" w:color="auto"/>
            </w:tcBorders>
            <w:shd w:val="clear" w:color="auto" w:fill="DEEAF6" w:themeFill="accent1" w:themeFillTint="33"/>
          </w:tcPr>
          <w:p w14:paraId="17BB9720" w14:textId="09E82A3E" w:rsidR="00A07B06" w:rsidRPr="00CA6E93" w:rsidRDefault="004543E3" w:rsidP="00435BD2">
            <w:pPr>
              <w:pStyle w:val="bangtrai"/>
            </w:pPr>
            <m:oMath>
              <m:r>
                <w:rPr>
                  <w:rFonts w:ascii="Cambria Math" w:hAnsi="Cambria Math"/>
                </w:rPr>
                <m:t>GD</m:t>
              </m:r>
            </m:oMath>
            <w:r w:rsidR="00A07B06">
              <w:t xml:space="preserve"> </w:t>
            </w:r>
          </w:p>
        </w:tc>
        <w:tc>
          <w:tcPr>
            <w:tcW w:w="302" w:type="pct"/>
            <w:tcBorders>
              <w:top w:val="single" w:sz="4" w:space="0" w:color="auto"/>
              <w:bottom w:val="single" w:sz="4" w:space="0" w:color="auto"/>
            </w:tcBorders>
            <w:shd w:val="clear" w:color="auto" w:fill="DEEAF6" w:themeFill="accent1" w:themeFillTint="33"/>
          </w:tcPr>
          <w:p w14:paraId="12A16F3C" w14:textId="77777777" w:rsidR="00A07B06" w:rsidRPr="00CA6E93" w:rsidRDefault="00A07B06" w:rsidP="00435BD2">
            <w:pPr>
              <w:pStyle w:val="bangtrai"/>
            </w:pPr>
          </w:p>
        </w:tc>
        <w:tc>
          <w:tcPr>
            <w:tcW w:w="302" w:type="pct"/>
            <w:tcBorders>
              <w:top w:val="single" w:sz="4" w:space="0" w:color="auto"/>
              <w:bottom w:val="single" w:sz="4" w:space="0" w:color="auto"/>
            </w:tcBorders>
            <w:shd w:val="clear" w:color="auto" w:fill="DEEAF6" w:themeFill="accent1" w:themeFillTint="33"/>
          </w:tcPr>
          <w:p w14:paraId="563504A5" w14:textId="77777777" w:rsidR="00A07B06" w:rsidRPr="00CA6E93" w:rsidRDefault="00A07B06" w:rsidP="00435BD2">
            <w:pPr>
              <w:pStyle w:val="bangtrai"/>
            </w:pPr>
          </w:p>
        </w:tc>
        <w:tc>
          <w:tcPr>
            <w:tcW w:w="337" w:type="pct"/>
            <w:tcBorders>
              <w:top w:val="single" w:sz="4" w:space="0" w:color="auto"/>
              <w:bottom w:val="single" w:sz="4" w:space="0" w:color="auto"/>
            </w:tcBorders>
            <w:shd w:val="clear" w:color="auto" w:fill="DEEAF6" w:themeFill="accent1" w:themeFillTint="33"/>
          </w:tcPr>
          <w:p w14:paraId="4B002274" w14:textId="77777777" w:rsidR="00A07B06" w:rsidRPr="00CA6E93" w:rsidRDefault="00A07B06" w:rsidP="00435BD2">
            <w:pPr>
              <w:pStyle w:val="bangtrai"/>
            </w:pPr>
          </w:p>
        </w:tc>
        <w:tc>
          <w:tcPr>
            <w:tcW w:w="316" w:type="pct"/>
            <w:tcBorders>
              <w:top w:val="single" w:sz="4" w:space="0" w:color="auto"/>
              <w:bottom w:val="single" w:sz="4" w:space="0" w:color="auto"/>
            </w:tcBorders>
            <w:shd w:val="clear" w:color="auto" w:fill="DEEAF6" w:themeFill="accent1" w:themeFillTint="33"/>
          </w:tcPr>
          <w:p w14:paraId="5F36A749" w14:textId="77777777" w:rsidR="00A07B06" w:rsidRPr="00CA6E93" w:rsidRDefault="00A07B06" w:rsidP="00435BD2">
            <w:pPr>
              <w:pStyle w:val="bangtrai"/>
            </w:pPr>
          </w:p>
        </w:tc>
        <w:tc>
          <w:tcPr>
            <w:tcW w:w="302" w:type="pct"/>
            <w:tcBorders>
              <w:top w:val="single" w:sz="4" w:space="0" w:color="auto"/>
              <w:bottom w:val="single" w:sz="4" w:space="0" w:color="auto"/>
            </w:tcBorders>
            <w:shd w:val="clear" w:color="auto" w:fill="DEEAF6" w:themeFill="accent1" w:themeFillTint="33"/>
          </w:tcPr>
          <w:p w14:paraId="4EBC91FB" w14:textId="5D22AF92" w:rsidR="00A07B06" w:rsidRPr="00CA6E93" w:rsidRDefault="005A2724" w:rsidP="00435BD2">
            <w:pPr>
              <w:pStyle w:val="bangtrai"/>
            </w:pPr>
            <m:oMath>
              <m:r>
                <w:rPr>
                  <w:rFonts w:ascii="Cambria Math" w:hAnsi="Cambria Math"/>
                </w:rPr>
                <m:t>STE</m:t>
              </m:r>
            </m:oMath>
            <w:r w:rsidR="00A07B06">
              <w:t xml:space="preserve"> </w:t>
            </w:r>
          </w:p>
        </w:tc>
        <w:tc>
          <w:tcPr>
            <w:tcW w:w="302" w:type="pct"/>
            <w:tcBorders>
              <w:top w:val="single" w:sz="4" w:space="0" w:color="auto"/>
              <w:bottom w:val="single" w:sz="4" w:space="0" w:color="auto"/>
            </w:tcBorders>
            <w:shd w:val="clear" w:color="auto" w:fill="DEEAF6" w:themeFill="accent1" w:themeFillTint="33"/>
          </w:tcPr>
          <w:p w14:paraId="33392AB1" w14:textId="77777777" w:rsidR="00A07B06" w:rsidRPr="00CA6E93" w:rsidRDefault="00A07B06" w:rsidP="00435BD2">
            <w:pPr>
              <w:pStyle w:val="bangtrai"/>
            </w:pPr>
          </w:p>
        </w:tc>
        <w:tc>
          <w:tcPr>
            <w:tcW w:w="301" w:type="pct"/>
            <w:tcBorders>
              <w:top w:val="single" w:sz="4" w:space="0" w:color="auto"/>
              <w:bottom w:val="single" w:sz="4" w:space="0" w:color="auto"/>
            </w:tcBorders>
            <w:shd w:val="clear" w:color="auto" w:fill="DEEAF6" w:themeFill="accent1" w:themeFillTint="33"/>
          </w:tcPr>
          <w:p w14:paraId="3327A058" w14:textId="77777777" w:rsidR="00A07B06" w:rsidRPr="00CA6E93" w:rsidRDefault="00A07B06" w:rsidP="00435BD2">
            <w:pPr>
              <w:pStyle w:val="bangtrai"/>
            </w:pPr>
          </w:p>
        </w:tc>
        <w:tc>
          <w:tcPr>
            <w:tcW w:w="337" w:type="pct"/>
            <w:tcBorders>
              <w:top w:val="single" w:sz="4" w:space="0" w:color="auto"/>
              <w:bottom w:val="single" w:sz="4" w:space="0" w:color="auto"/>
            </w:tcBorders>
            <w:shd w:val="clear" w:color="auto" w:fill="DEEAF6" w:themeFill="accent1" w:themeFillTint="33"/>
          </w:tcPr>
          <w:p w14:paraId="123F13DB" w14:textId="77777777" w:rsidR="00A07B06" w:rsidRPr="00CA6E93" w:rsidRDefault="00A07B06" w:rsidP="00435BD2">
            <w:pPr>
              <w:pStyle w:val="bangtrai"/>
            </w:pPr>
          </w:p>
        </w:tc>
        <w:tc>
          <w:tcPr>
            <w:tcW w:w="311" w:type="pct"/>
            <w:tcBorders>
              <w:top w:val="single" w:sz="4" w:space="0" w:color="auto"/>
              <w:bottom w:val="single" w:sz="4" w:space="0" w:color="auto"/>
            </w:tcBorders>
            <w:shd w:val="clear" w:color="auto" w:fill="DEEAF6" w:themeFill="accent1" w:themeFillTint="33"/>
          </w:tcPr>
          <w:p w14:paraId="18E981C4" w14:textId="77777777" w:rsidR="00A07B06" w:rsidRPr="00CA6E93" w:rsidRDefault="00A07B06" w:rsidP="00435BD2">
            <w:pPr>
              <w:pStyle w:val="bangtrai"/>
            </w:pPr>
          </w:p>
        </w:tc>
      </w:tr>
      <w:tr w:rsidR="005A2724" w:rsidRPr="00CA6E93" w14:paraId="3182CA56" w14:textId="77777777" w:rsidTr="004E55FF">
        <w:trPr>
          <w:tblHeader/>
          <w:jc w:val="center"/>
        </w:trPr>
        <w:tc>
          <w:tcPr>
            <w:tcW w:w="192" w:type="pct"/>
            <w:vMerge/>
            <w:tcBorders>
              <w:bottom w:val="single" w:sz="4" w:space="0" w:color="auto"/>
            </w:tcBorders>
            <w:shd w:val="clear" w:color="auto" w:fill="DEEAF6" w:themeFill="accent1" w:themeFillTint="33"/>
          </w:tcPr>
          <w:p w14:paraId="6D57F93B" w14:textId="77777777" w:rsidR="00A07B06" w:rsidRPr="00CA6E93" w:rsidRDefault="00A07B06" w:rsidP="00435BD2">
            <w:pPr>
              <w:pStyle w:val="bangtrai"/>
            </w:pPr>
          </w:p>
        </w:tc>
        <w:tc>
          <w:tcPr>
            <w:tcW w:w="139" w:type="pct"/>
            <w:vMerge/>
            <w:tcBorders>
              <w:bottom w:val="single" w:sz="4" w:space="0" w:color="auto"/>
            </w:tcBorders>
            <w:shd w:val="clear" w:color="auto" w:fill="DEEAF6" w:themeFill="accent1" w:themeFillTint="33"/>
          </w:tcPr>
          <w:p w14:paraId="63013A94" w14:textId="77777777" w:rsidR="00A07B06" w:rsidRPr="00CA6E93" w:rsidRDefault="00A07B06" w:rsidP="00435BD2">
            <w:pPr>
              <w:pStyle w:val="bangtrai"/>
            </w:pPr>
          </w:p>
        </w:tc>
        <w:tc>
          <w:tcPr>
            <w:tcW w:w="302" w:type="pct"/>
            <w:tcBorders>
              <w:top w:val="single" w:sz="4" w:space="0" w:color="auto"/>
              <w:bottom w:val="single" w:sz="4" w:space="0" w:color="auto"/>
            </w:tcBorders>
            <w:shd w:val="clear" w:color="auto" w:fill="DEEAF6" w:themeFill="accent1" w:themeFillTint="33"/>
            <w:vAlign w:val="bottom"/>
          </w:tcPr>
          <w:p w14:paraId="41311A34" w14:textId="77777777" w:rsidR="00A07B06" w:rsidRPr="00CA6E93" w:rsidRDefault="00A07B06" w:rsidP="00435BD2">
            <w:pPr>
              <w:pStyle w:val="bangtrai"/>
            </w:pPr>
            <w:r w:rsidRPr="00CA6E93">
              <w:t>MOMVO</w:t>
            </w:r>
          </w:p>
        </w:tc>
        <w:tc>
          <w:tcPr>
            <w:tcW w:w="301" w:type="pct"/>
            <w:tcBorders>
              <w:top w:val="single" w:sz="4" w:space="0" w:color="auto"/>
              <w:bottom w:val="single" w:sz="4" w:space="0" w:color="auto"/>
            </w:tcBorders>
            <w:shd w:val="clear" w:color="auto" w:fill="DEEAF6" w:themeFill="accent1" w:themeFillTint="33"/>
            <w:vAlign w:val="bottom"/>
          </w:tcPr>
          <w:p w14:paraId="13C71FF3" w14:textId="77777777" w:rsidR="00A07B06" w:rsidRPr="00CA6E93" w:rsidRDefault="00A07B06" w:rsidP="00435BD2">
            <w:pPr>
              <w:pStyle w:val="bangtrai"/>
            </w:pPr>
            <w:r w:rsidRPr="00CA6E93">
              <w:t>MSSA</w:t>
            </w:r>
          </w:p>
        </w:tc>
        <w:tc>
          <w:tcPr>
            <w:tcW w:w="302" w:type="pct"/>
            <w:tcBorders>
              <w:top w:val="single" w:sz="4" w:space="0" w:color="auto"/>
              <w:bottom w:val="single" w:sz="4" w:space="0" w:color="auto"/>
            </w:tcBorders>
            <w:shd w:val="clear" w:color="auto" w:fill="DEEAF6" w:themeFill="accent1" w:themeFillTint="33"/>
            <w:vAlign w:val="bottom"/>
          </w:tcPr>
          <w:p w14:paraId="592165B2" w14:textId="77777777" w:rsidR="00A07B06" w:rsidRPr="00CA6E93" w:rsidRDefault="00A07B06" w:rsidP="00435BD2">
            <w:pPr>
              <w:pStyle w:val="bangtrai"/>
            </w:pPr>
            <w:r w:rsidRPr="00CA6E93">
              <w:t>MOMSA</w:t>
            </w:r>
          </w:p>
        </w:tc>
        <w:tc>
          <w:tcPr>
            <w:tcW w:w="337" w:type="pct"/>
            <w:tcBorders>
              <w:top w:val="single" w:sz="4" w:space="0" w:color="auto"/>
              <w:bottom w:val="single" w:sz="4" w:space="0" w:color="auto"/>
            </w:tcBorders>
            <w:shd w:val="clear" w:color="auto" w:fill="DEEAF6" w:themeFill="accent1" w:themeFillTint="33"/>
            <w:vAlign w:val="bottom"/>
          </w:tcPr>
          <w:p w14:paraId="7147553F" w14:textId="77777777" w:rsidR="00A07B06" w:rsidRPr="00CA6E93" w:rsidRDefault="00A07B06" w:rsidP="00435BD2">
            <w:pPr>
              <w:pStyle w:val="bangtrai"/>
            </w:pPr>
            <w:r w:rsidRPr="00CA6E93">
              <w:t>MOGNDO</w:t>
            </w:r>
          </w:p>
        </w:tc>
        <w:tc>
          <w:tcPr>
            <w:tcW w:w="302" w:type="pct"/>
            <w:tcBorders>
              <w:top w:val="single" w:sz="4" w:space="0" w:color="auto"/>
              <w:bottom w:val="single" w:sz="4" w:space="0" w:color="auto"/>
            </w:tcBorders>
            <w:shd w:val="clear" w:color="auto" w:fill="DEEAF6" w:themeFill="accent1" w:themeFillTint="33"/>
            <w:vAlign w:val="bottom"/>
          </w:tcPr>
          <w:p w14:paraId="589E4E31" w14:textId="77777777" w:rsidR="00A07B06" w:rsidRPr="00CA6E93" w:rsidRDefault="00A07B06" w:rsidP="004E55FF">
            <w:pPr>
              <w:pStyle w:val="Tencot"/>
            </w:pPr>
            <w:r w:rsidRPr="00CA6E93">
              <w:t>MOFDA</w:t>
            </w:r>
          </w:p>
        </w:tc>
        <w:tc>
          <w:tcPr>
            <w:tcW w:w="315" w:type="pct"/>
            <w:tcBorders>
              <w:top w:val="single" w:sz="4" w:space="0" w:color="auto"/>
              <w:bottom w:val="single" w:sz="4" w:space="0" w:color="auto"/>
            </w:tcBorders>
            <w:shd w:val="clear" w:color="auto" w:fill="DEEAF6" w:themeFill="accent1" w:themeFillTint="33"/>
            <w:vAlign w:val="bottom"/>
          </w:tcPr>
          <w:p w14:paraId="4C2A94D4" w14:textId="77777777" w:rsidR="00A07B06" w:rsidRPr="00CA6E93" w:rsidRDefault="00A07B06" w:rsidP="00435BD2">
            <w:pPr>
              <w:pStyle w:val="bangtrai"/>
            </w:pPr>
            <w:r w:rsidRPr="00CA6E93">
              <w:t>MOMVO</w:t>
            </w:r>
          </w:p>
        </w:tc>
        <w:tc>
          <w:tcPr>
            <w:tcW w:w="302" w:type="pct"/>
            <w:tcBorders>
              <w:top w:val="single" w:sz="4" w:space="0" w:color="auto"/>
              <w:bottom w:val="single" w:sz="4" w:space="0" w:color="auto"/>
            </w:tcBorders>
            <w:shd w:val="clear" w:color="auto" w:fill="DEEAF6" w:themeFill="accent1" w:themeFillTint="33"/>
            <w:vAlign w:val="bottom"/>
          </w:tcPr>
          <w:p w14:paraId="189C597E" w14:textId="77777777" w:rsidR="00A07B06" w:rsidRPr="00CA6E93" w:rsidRDefault="00A07B06" w:rsidP="00435BD2">
            <w:pPr>
              <w:pStyle w:val="bangtrai"/>
            </w:pPr>
            <w:r w:rsidRPr="00CA6E93">
              <w:t>MSSA</w:t>
            </w:r>
          </w:p>
        </w:tc>
        <w:tc>
          <w:tcPr>
            <w:tcW w:w="302" w:type="pct"/>
            <w:tcBorders>
              <w:top w:val="single" w:sz="4" w:space="0" w:color="auto"/>
              <w:bottom w:val="single" w:sz="4" w:space="0" w:color="auto"/>
            </w:tcBorders>
            <w:shd w:val="clear" w:color="auto" w:fill="DEEAF6" w:themeFill="accent1" w:themeFillTint="33"/>
            <w:vAlign w:val="bottom"/>
          </w:tcPr>
          <w:p w14:paraId="4121ED65" w14:textId="77777777" w:rsidR="00A07B06" w:rsidRPr="00CA6E93" w:rsidRDefault="00A07B06" w:rsidP="00435BD2">
            <w:pPr>
              <w:pStyle w:val="bangtrai"/>
            </w:pPr>
            <w:r w:rsidRPr="00CA6E93">
              <w:t>MOMSA</w:t>
            </w:r>
          </w:p>
        </w:tc>
        <w:tc>
          <w:tcPr>
            <w:tcW w:w="337" w:type="pct"/>
            <w:tcBorders>
              <w:top w:val="single" w:sz="4" w:space="0" w:color="auto"/>
              <w:bottom w:val="single" w:sz="4" w:space="0" w:color="auto"/>
            </w:tcBorders>
            <w:shd w:val="clear" w:color="auto" w:fill="DEEAF6" w:themeFill="accent1" w:themeFillTint="33"/>
            <w:vAlign w:val="bottom"/>
          </w:tcPr>
          <w:p w14:paraId="4D9D257D" w14:textId="77777777" w:rsidR="00A07B06" w:rsidRPr="00CA6E93" w:rsidRDefault="00A07B06" w:rsidP="00435BD2">
            <w:pPr>
              <w:pStyle w:val="bangtrai"/>
            </w:pPr>
            <w:r w:rsidRPr="00CA6E93">
              <w:t>MOGNDO</w:t>
            </w:r>
          </w:p>
        </w:tc>
        <w:tc>
          <w:tcPr>
            <w:tcW w:w="316" w:type="pct"/>
            <w:tcBorders>
              <w:top w:val="single" w:sz="4" w:space="0" w:color="auto"/>
              <w:bottom w:val="single" w:sz="4" w:space="0" w:color="auto"/>
            </w:tcBorders>
            <w:shd w:val="clear" w:color="auto" w:fill="DEEAF6" w:themeFill="accent1" w:themeFillTint="33"/>
            <w:vAlign w:val="bottom"/>
          </w:tcPr>
          <w:p w14:paraId="20B41889" w14:textId="77777777" w:rsidR="00A07B06" w:rsidRPr="00CA6E93" w:rsidRDefault="00A07B06" w:rsidP="004E55FF">
            <w:pPr>
              <w:pStyle w:val="Tencot"/>
            </w:pPr>
            <w:r w:rsidRPr="00CA6E93">
              <w:t>MOFDA</w:t>
            </w:r>
          </w:p>
        </w:tc>
        <w:tc>
          <w:tcPr>
            <w:tcW w:w="302" w:type="pct"/>
            <w:tcBorders>
              <w:top w:val="single" w:sz="4" w:space="0" w:color="auto"/>
              <w:bottom w:val="single" w:sz="4" w:space="0" w:color="auto"/>
            </w:tcBorders>
            <w:shd w:val="clear" w:color="auto" w:fill="DEEAF6" w:themeFill="accent1" w:themeFillTint="33"/>
            <w:vAlign w:val="bottom"/>
          </w:tcPr>
          <w:p w14:paraId="381DF75E" w14:textId="77777777" w:rsidR="00A07B06" w:rsidRPr="00CA6E93" w:rsidRDefault="00A07B06" w:rsidP="00435BD2">
            <w:pPr>
              <w:pStyle w:val="bangtrai"/>
            </w:pPr>
            <w:r w:rsidRPr="00CA6E93">
              <w:t>MOMVO</w:t>
            </w:r>
          </w:p>
        </w:tc>
        <w:tc>
          <w:tcPr>
            <w:tcW w:w="302" w:type="pct"/>
            <w:tcBorders>
              <w:top w:val="single" w:sz="4" w:space="0" w:color="auto"/>
              <w:bottom w:val="single" w:sz="4" w:space="0" w:color="auto"/>
            </w:tcBorders>
            <w:shd w:val="clear" w:color="auto" w:fill="DEEAF6" w:themeFill="accent1" w:themeFillTint="33"/>
            <w:vAlign w:val="bottom"/>
          </w:tcPr>
          <w:p w14:paraId="70A7A271" w14:textId="77777777" w:rsidR="00A07B06" w:rsidRPr="00CA6E93" w:rsidRDefault="00A07B06" w:rsidP="00435BD2">
            <w:pPr>
              <w:pStyle w:val="bangtrai"/>
            </w:pPr>
            <w:r w:rsidRPr="00CA6E93">
              <w:t>MSSA</w:t>
            </w:r>
          </w:p>
        </w:tc>
        <w:tc>
          <w:tcPr>
            <w:tcW w:w="301" w:type="pct"/>
            <w:tcBorders>
              <w:top w:val="single" w:sz="4" w:space="0" w:color="auto"/>
              <w:bottom w:val="single" w:sz="4" w:space="0" w:color="auto"/>
            </w:tcBorders>
            <w:shd w:val="clear" w:color="auto" w:fill="DEEAF6" w:themeFill="accent1" w:themeFillTint="33"/>
            <w:vAlign w:val="bottom"/>
          </w:tcPr>
          <w:p w14:paraId="6A0FCC53" w14:textId="77777777" w:rsidR="00A07B06" w:rsidRPr="00CA6E93" w:rsidRDefault="00A07B06" w:rsidP="00435BD2">
            <w:pPr>
              <w:pStyle w:val="bangtrai"/>
            </w:pPr>
            <w:r w:rsidRPr="00CA6E93">
              <w:t>MOMSA</w:t>
            </w:r>
          </w:p>
        </w:tc>
        <w:tc>
          <w:tcPr>
            <w:tcW w:w="337" w:type="pct"/>
            <w:tcBorders>
              <w:top w:val="single" w:sz="4" w:space="0" w:color="auto"/>
              <w:bottom w:val="single" w:sz="4" w:space="0" w:color="auto"/>
            </w:tcBorders>
            <w:shd w:val="clear" w:color="auto" w:fill="DEEAF6" w:themeFill="accent1" w:themeFillTint="33"/>
            <w:vAlign w:val="bottom"/>
          </w:tcPr>
          <w:p w14:paraId="7B1E6EFB" w14:textId="77777777" w:rsidR="00A07B06" w:rsidRPr="00CA6E93" w:rsidRDefault="00A07B06" w:rsidP="00435BD2">
            <w:pPr>
              <w:pStyle w:val="bangtrai"/>
            </w:pPr>
            <w:r w:rsidRPr="00CA6E93">
              <w:t>MOGNDO</w:t>
            </w:r>
          </w:p>
        </w:tc>
        <w:tc>
          <w:tcPr>
            <w:tcW w:w="311" w:type="pct"/>
            <w:tcBorders>
              <w:top w:val="single" w:sz="4" w:space="0" w:color="auto"/>
              <w:bottom w:val="single" w:sz="4" w:space="0" w:color="auto"/>
            </w:tcBorders>
            <w:shd w:val="clear" w:color="auto" w:fill="DEEAF6" w:themeFill="accent1" w:themeFillTint="33"/>
            <w:vAlign w:val="bottom"/>
          </w:tcPr>
          <w:p w14:paraId="5994836D" w14:textId="77777777" w:rsidR="00A07B06" w:rsidRPr="00CA6E93" w:rsidRDefault="00A07B06" w:rsidP="004E55FF">
            <w:pPr>
              <w:pStyle w:val="Tencot"/>
            </w:pPr>
            <w:r w:rsidRPr="00CA6E93">
              <w:t>MOFDA</w:t>
            </w:r>
          </w:p>
        </w:tc>
      </w:tr>
      <w:tr w:rsidR="005A2724" w:rsidRPr="00ED165E" w14:paraId="31456B2B" w14:textId="77777777" w:rsidTr="004E55FF">
        <w:trPr>
          <w:jc w:val="center"/>
        </w:trPr>
        <w:tc>
          <w:tcPr>
            <w:tcW w:w="192" w:type="pct"/>
            <w:tcBorders>
              <w:top w:val="single" w:sz="4" w:space="0" w:color="auto"/>
            </w:tcBorders>
          </w:tcPr>
          <w:p w14:paraId="019901A3" w14:textId="77777777" w:rsidR="00A07B06" w:rsidRPr="00CA6E93" w:rsidRDefault="00A07B06" w:rsidP="00435BD2">
            <w:pPr>
              <w:pStyle w:val="bangtrai"/>
            </w:pPr>
            <w:r>
              <w:t>ZDT1</w:t>
            </w:r>
          </w:p>
        </w:tc>
        <w:tc>
          <w:tcPr>
            <w:tcW w:w="139" w:type="pct"/>
            <w:tcBorders>
              <w:top w:val="single" w:sz="4" w:space="0" w:color="auto"/>
            </w:tcBorders>
          </w:tcPr>
          <w:p w14:paraId="65E08D20" w14:textId="77777777" w:rsidR="00A07B06" w:rsidRPr="00CA6E93" w:rsidRDefault="00A07B06" w:rsidP="00435BD2">
            <w:pPr>
              <w:pStyle w:val="bangtrai"/>
            </w:pPr>
            <w:r w:rsidRPr="00CA6E93">
              <w:t>(1)</w:t>
            </w:r>
          </w:p>
        </w:tc>
        <w:tc>
          <w:tcPr>
            <w:tcW w:w="302" w:type="pct"/>
            <w:tcBorders>
              <w:top w:val="single" w:sz="4" w:space="0" w:color="auto"/>
            </w:tcBorders>
            <w:vAlign w:val="bottom"/>
          </w:tcPr>
          <w:p w14:paraId="7292E654" w14:textId="77777777" w:rsidR="00A07B06" w:rsidRPr="007454A9" w:rsidRDefault="00A07B06" w:rsidP="004E55FF">
            <w:r>
              <w:rPr>
                <w:rFonts w:ascii="Calibri" w:hAnsi="Calibri" w:cs="Calibri"/>
                <w:sz w:val="22"/>
                <w:szCs w:val="22"/>
              </w:rPr>
              <w:t>1.527E-3</w:t>
            </w:r>
          </w:p>
        </w:tc>
        <w:tc>
          <w:tcPr>
            <w:tcW w:w="301" w:type="pct"/>
            <w:tcBorders>
              <w:top w:val="single" w:sz="4" w:space="0" w:color="auto"/>
            </w:tcBorders>
            <w:vAlign w:val="bottom"/>
          </w:tcPr>
          <w:p w14:paraId="089B2ACA" w14:textId="77777777" w:rsidR="00A07B06" w:rsidRPr="007454A9" w:rsidRDefault="00A07B06" w:rsidP="004E55FF">
            <w:r>
              <w:rPr>
                <w:rFonts w:ascii="Calibri" w:hAnsi="Calibri" w:cs="Calibri"/>
                <w:sz w:val="22"/>
                <w:szCs w:val="22"/>
              </w:rPr>
              <w:t>1.315E-3</w:t>
            </w:r>
          </w:p>
        </w:tc>
        <w:tc>
          <w:tcPr>
            <w:tcW w:w="302" w:type="pct"/>
            <w:tcBorders>
              <w:top w:val="single" w:sz="4" w:space="0" w:color="auto"/>
            </w:tcBorders>
            <w:vAlign w:val="bottom"/>
          </w:tcPr>
          <w:p w14:paraId="43C54E0A" w14:textId="77777777" w:rsidR="00A07B06" w:rsidRPr="007454A9" w:rsidRDefault="00A07B06" w:rsidP="004E55FF">
            <w:r>
              <w:rPr>
                <w:rFonts w:ascii="Calibri" w:hAnsi="Calibri" w:cs="Calibri"/>
                <w:sz w:val="22"/>
                <w:szCs w:val="22"/>
              </w:rPr>
              <w:t>2.041E-4</w:t>
            </w:r>
          </w:p>
        </w:tc>
        <w:tc>
          <w:tcPr>
            <w:tcW w:w="337" w:type="pct"/>
            <w:tcBorders>
              <w:top w:val="single" w:sz="4" w:space="0" w:color="auto"/>
            </w:tcBorders>
            <w:vAlign w:val="bottom"/>
          </w:tcPr>
          <w:p w14:paraId="034FBA7E" w14:textId="77777777" w:rsidR="00A07B06" w:rsidRPr="007454A9" w:rsidRDefault="00A07B06" w:rsidP="004E55FF">
            <w:r>
              <w:rPr>
                <w:rFonts w:ascii="Calibri" w:hAnsi="Calibri" w:cs="Calibri"/>
                <w:sz w:val="22"/>
                <w:szCs w:val="22"/>
              </w:rPr>
              <w:t>2.941E-4</w:t>
            </w:r>
          </w:p>
        </w:tc>
        <w:tc>
          <w:tcPr>
            <w:tcW w:w="302" w:type="pct"/>
            <w:tcBorders>
              <w:top w:val="single" w:sz="4" w:space="0" w:color="auto"/>
            </w:tcBorders>
            <w:vAlign w:val="bottom"/>
          </w:tcPr>
          <w:p w14:paraId="24B2139F" w14:textId="77777777" w:rsidR="00A07B06" w:rsidRPr="007454A9" w:rsidRDefault="00A07B06" w:rsidP="004E55FF">
            <w:r>
              <w:rPr>
                <w:rFonts w:ascii="Calibri" w:hAnsi="Calibri" w:cs="Calibri"/>
                <w:b/>
                <w:bCs/>
                <w:sz w:val="22"/>
                <w:szCs w:val="22"/>
              </w:rPr>
              <w:t>8.215E-5</w:t>
            </w:r>
          </w:p>
        </w:tc>
        <w:tc>
          <w:tcPr>
            <w:tcW w:w="315" w:type="pct"/>
            <w:tcBorders>
              <w:top w:val="single" w:sz="4" w:space="0" w:color="auto"/>
            </w:tcBorders>
            <w:vAlign w:val="bottom"/>
          </w:tcPr>
          <w:p w14:paraId="5EA775CE" w14:textId="77777777" w:rsidR="00A07B06" w:rsidRPr="007454A9" w:rsidRDefault="00A07B06" w:rsidP="004E55FF">
            <w:r>
              <w:rPr>
                <w:rFonts w:ascii="Calibri" w:hAnsi="Calibri" w:cs="Calibri"/>
                <w:sz w:val="22"/>
                <w:szCs w:val="22"/>
              </w:rPr>
              <w:t>3.173E-3</w:t>
            </w:r>
          </w:p>
        </w:tc>
        <w:tc>
          <w:tcPr>
            <w:tcW w:w="302" w:type="pct"/>
            <w:tcBorders>
              <w:top w:val="single" w:sz="4" w:space="0" w:color="auto"/>
            </w:tcBorders>
            <w:vAlign w:val="bottom"/>
          </w:tcPr>
          <w:p w14:paraId="595F55C6" w14:textId="77777777" w:rsidR="00A07B06" w:rsidRPr="007454A9" w:rsidRDefault="00A07B06" w:rsidP="004E55FF">
            <w:r>
              <w:rPr>
                <w:rFonts w:ascii="Calibri" w:hAnsi="Calibri" w:cs="Calibri"/>
                <w:sz w:val="22"/>
                <w:szCs w:val="22"/>
              </w:rPr>
              <w:t>2.394E-3</w:t>
            </w:r>
          </w:p>
        </w:tc>
        <w:tc>
          <w:tcPr>
            <w:tcW w:w="302" w:type="pct"/>
            <w:tcBorders>
              <w:top w:val="single" w:sz="4" w:space="0" w:color="auto"/>
            </w:tcBorders>
            <w:vAlign w:val="bottom"/>
          </w:tcPr>
          <w:p w14:paraId="396A6306" w14:textId="77777777" w:rsidR="00A07B06" w:rsidRPr="007454A9" w:rsidRDefault="00A07B06" w:rsidP="004E55FF">
            <w:r>
              <w:rPr>
                <w:rFonts w:ascii="Calibri" w:hAnsi="Calibri" w:cs="Calibri"/>
                <w:sz w:val="22"/>
                <w:szCs w:val="22"/>
              </w:rPr>
              <w:t>3.464E-4</w:t>
            </w:r>
          </w:p>
        </w:tc>
        <w:tc>
          <w:tcPr>
            <w:tcW w:w="337" w:type="pct"/>
            <w:tcBorders>
              <w:top w:val="single" w:sz="4" w:space="0" w:color="auto"/>
            </w:tcBorders>
            <w:vAlign w:val="bottom"/>
          </w:tcPr>
          <w:p w14:paraId="4165ABB4" w14:textId="77777777" w:rsidR="00A07B06" w:rsidRPr="007454A9" w:rsidRDefault="00A07B06" w:rsidP="004E55FF">
            <w:r>
              <w:rPr>
                <w:rFonts w:ascii="Calibri" w:hAnsi="Calibri" w:cs="Calibri"/>
                <w:sz w:val="22"/>
                <w:szCs w:val="22"/>
              </w:rPr>
              <w:t>5.937E-4</w:t>
            </w:r>
          </w:p>
        </w:tc>
        <w:tc>
          <w:tcPr>
            <w:tcW w:w="316" w:type="pct"/>
            <w:tcBorders>
              <w:top w:val="single" w:sz="4" w:space="0" w:color="auto"/>
            </w:tcBorders>
            <w:vAlign w:val="bottom"/>
          </w:tcPr>
          <w:p w14:paraId="74790003" w14:textId="77777777" w:rsidR="00A07B06" w:rsidRPr="007454A9" w:rsidRDefault="00A07B06" w:rsidP="004E55FF">
            <w:r>
              <w:rPr>
                <w:rFonts w:ascii="Calibri" w:hAnsi="Calibri" w:cs="Calibri"/>
                <w:b/>
                <w:bCs/>
                <w:sz w:val="22"/>
                <w:szCs w:val="22"/>
              </w:rPr>
              <w:t>9.853E-5</w:t>
            </w:r>
          </w:p>
        </w:tc>
        <w:tc>
          <w:tcPr>
            <w:tcW w:w="302" w:type="pct"/>
            <w:tcBorders>
              <w:top w:val="single" w:sz="4" w:space="0" w:color="auto"/>
            </w:tcBorders>
            <w:vAlign w:val="bottom"/>
          </w:tcPr>
          <w:p w14:paraId="61027B4F" w14:textId="77777777" w:rsidR="00A07B06" w:rsidRPr="007454A9" w:rsidRDefault="00A07B06" w:rsidP="004E55FF">
            <w:r>
              <w:rPr>
                <w:rFonts w:ascii="Calibri" w:hAnsi="Calibri" w:cs="Calibri"/>
                <w:sz w:val="22"/>
                <w:szCs w:val="22"/>
              </w:rPr>
              <w:t>2.732E-3</w:t>
            </w:r>
          </w:p>
        </w:tc>
        <w:tc>
          <w:tcPr>
            <w:tcW w:w="302" w:type="pct"/>
            <w:tcBorders>
              <w:top w:val="single" w:sz="4" w:space="0" w:color="auto"/>
            </w:tcBorders>
            <w:vAlign w:val="bottom"/>
          </w:tcPr>
          <w:p w14:paraId="3741683B" w14:textId="77777777" w:rsidR="00A07B06" w:rsidRPr="007454A9" w:rsidRDefault="00A07B06" w:rsidP="004E55FF">
            <w:r>
              <w:rPr>
                <w:rFonts w:ascii="Calibri" w:hAnsi="Calibri" w:cs="Calibri"/>
                <w:sz w:val="22"/>
                <w:szCs w:val="22"/>
              </w:rPr>
              <w:t>2.262E-3</w:t>
            </w:r>
          </w:p>
        </w:tc>
        <w:tc>
          <w:tcPr>
            <w:tcW w:w="301" w:type="pct"/>
            <w:tcBorders>
              <w:top w:val="single" w:sz="4" w:space="0" w:color="auto"/>
            </w:tcBorders>
            <w:vAlign w:val="bottom"/>
          </w:tcPr>
          <w:p w14:paraId="634873CD" w14:textId="77777777" w:rsidR="00A07B06" w:rsidRPr="007454A9" w:rsidRDefault="00A07B06" w:rsidP="004E55FF">
            <w:r>
              <w:rPr>
                <w:rFonts w:ascii="Calibri" w:hAnsi="Calibri" w:cs="Calibri"/>
                <w:sz w:val="22"/>
                <w:szCs w:val="22"/>
              </w:rPr>
              <w:t>2.138E-3</w:t>
            </w:r>
          </w:p>
        </w:tc>
        <w:tc>
          <w:tcPr>
            <w:tcW w:w="337" w:type="pct"/>
            <w:tcBorders>
              <w:top w:val="single" w:sz="4" w:space="0" w:color="auto"/>
            </w:tcBorders>
            <w:vAlign w:val="bottom"/>
          </w:tcPr>
          <w:p w14:paraId="6D8F6D8A" w14:textId="77777777" w:rsidR="00A07B06" w:rsidRPr="007454A9" w:rsidRDefault="00A07B06" w:rsidP="004E55FF">
            <w:r>
              <w:rPr>
                <w:rFonts w:ascii="Calibri" w:hAnsi="Calibri" w:cs="Calibri"/>
                <w:sz w:val="22"/>
                <w:szCs w:val="22"/>
              </w:rPr>
              <w:t>2.254E-3</w:t>
            </w:r>
          </w:p>
        </w:tc>
        <w:tc>
          <w:tcPr>
            <w:tcW w:w="311" w:type="pct"/>
            <w:tcBorders>
              <w:top w:val="single" w:sz="4" w:space="0" w:color="auto"/>
            </w:tcBorders>
            <w:vAlign w:val="bottom"/>
          </w:tcPr>
          <w:p w14:paraId="326A40D1" w14:textId="77777777" w:rsidR="00A07B06" w:rsidRPr="007454A9" w:rsidRDefault="00A07B06" w:rsidP="004E55FF">
            <w:r>
              <w:rPr>
                <w:rFonts w:ascii="Calibri" w:hAnsi="Calibri" w:cs="Calibri"/>
                <w:b/>
                <w:bCs/>
                <w:sz w:val="22"/>
                <w:szCs w:val="22"/>
              </w:rPr>
              <w:t>1.337E-3</w:t>
            </w:r>
          </w:p>
        </w:tc>
      </w:tr>
      <w:tr w:rsidR="005A2724" w:rsidRPr="00ED165E" w14:paraId="08F0196A" w14:textId="77777777" w:rsidTr="004E55FF">
        <w:trPr>
          <w:jc w:val="center"/>
        </w:trPr>
        <w:tc>
          <w:tcPr>
            <w:tcW w:w="192" w:type="pct"/>
          </w:tcPr>
          <w:p w14:paraId="4F2D10E9" w14:textId="77777777" w:rsidR="00A07B06" w:rsidRPr="00CA6E93" w:rsidRDefault="00A07B06" w:rsidP="00435BD2">
            <w:pPr>
              <w:pStyle w:val="bangtrai"/>
            </w:pPr>
          </w:p>
        </w:tc>
        <w:tc>
          <w:tcPr>
            <w:tcW w:w="139" w:type="pct"/>
          </w:tcPr>
          <w:p w14:paraId="0EEE8EA4" w14:textId="77777777" w:rsidR="00A07B06" w:rsidRPr="00CA6E93" w:rsidRDefault="00A07B06" w:rsidP="00435BD2">
            <w:pPr>
              <w:pStyle w:val="bangtrai"/>
            </w:pPr>
            <w:r w:rsidRPr="00CA6E93">
              <w:t>(2)</w:t>
            </w:r>
          </w:p>
        </w:tc>
        <w:tc>
          <w:tcPr>
            <w:tcW w:w="302" w:type="pct"/>
            <w:vAlign w:val="bottom"/>
          </w:tcPr>
          <w:p w14:paraId="70E2F4CE" w14:textId="77777777" w:rsidR="00A07B06" w:rsidRPr="007454A9" w:rsidRDefault="00A07B06" w:rsidP="004E55FF">
            <w:r>
              <w:rPr>
                <w:rFonts w:ascii="Calibri" w:hAnsi="Calibri" w:cs="Calibri"/>
                <w:sz w:val="22"/>
                <w:szCs w:val="22"/>
              </w:rPr>
              <w:t>1.907E-3</w:t>
            </w:r>
          </w:p>
        </w:tc>
        <w:tc>
          <w:tcPr>
            <w:tcW w:w="301" w:type="pct"/>
            <w:vAlign w:val="bottom"/>
          </w:tcPr>
          <w:p w14:paraId="4DD66AC3" w14:textId="77777777" w:rsidR="00A07B06" w:rsidRPr="007454A9" w:rsidRDefault="00A07B06" w:rsidP="004E55FF">
            <w:r>
              <w:rPr>
                <w:rFonts w:ascii="Calibri" w:hAnsi="Calibri" w:cs="Calibri"/>
                <w:sz w:val="22"/>
                <w:szCs w:val="22"/>
              </w:rPr>
              <w:t>6.286E-3</w:t>
            </w:r>
          </w:p>
        </w:tc>
        <w:tc>
          <w:tcPr>
            <w:tcW w:w="302" w:type="pct"/>
            <w:vAlign w:val="bottom"/>
          </w:tcPr>
          <w:p w14:paraId="35CA9248" w14:textId="77777777" w:rsidR="00A07B06" w:rsidRPr="007454A9" w:rsidRDefault="00A07B06" w:rsidP="004E55FF">
            <w:r>
              <w:rPr>
                <w:rFonts w:ascii="Calibri" w:hAnsi="Calibri" w:cs="Calibri"/>
                <w:b/>
                <w:bCs/>
                <w:sz w:val="22"/>
                <w:szCs w:val="22"/>
              </w:rPr>
              <w:t>2.916E-4</w:t>
            </w:r>
          </w:p>
        </w:tc>
        <w:tc>
          <w:tcPr>
            <w:tcW w:w="337" w:type="pct"/>
            <w:vAlign w:val="bottom"/>
          </w:tcPr>
          <w:p w14:paraId="375AAD06" w14:textId="77777777" w:rsidR="00A07B06" w:rsidRPr="007454A9" w:rsidRDefault="00A07B06" w:rsidP="004E55FF">
            <w:r>
              <w:rPr>
                <w:rFonts w:ascii="Calibri" w:hAnsi="Calibri" w:cs="Calibri"/>
                <w:sz w:val="22"/>
                <w:szCs w:val="22"/>
              </w:rPr>
              <w:t>1.563E-3</w:t>
            </w:r>
          </w:p>
        </w:tc>
        <w:tc>
          <w:tcPr>
            <w:tcW w:w="302" w:type="pct"/>
            <w:vAlign w:val="bottom"/>
          </w:tcPr>
          <w:p w14:paraId="2CAC82FE" w14:textId="77777777" w:rsidR="00A07B06" w:rsidRPr="007454A9" w:rsidRDefault="00A07B06" w:rsidP="004E55FF">
            <w:r>
              <w:rPr>
                <w:rFonts w:ascii="Calibri" w:hAnsi="Calibri" w:cs="Calibri"/>
                <w:sz w:val="22"/>
                <w:szCs w:val="22"/>
              </w:rPr>
              <w:t>2.164E-2</w:t>
            </w:r>
          </w:p>
        </w:tc>
        <w:tc>
          <w:tcPr>
            <w:tcW w:w="315" w:type="pct"/>
            <w:vAlign w:val="bottom"/>
          </w:tcPr>
          <w:p w14:paraId="712A0C82" w14:textId="77777777" w:rsidR="00A07B06" w:rsidRPr="007454A9" w:rsidRDefault="00A07B06" w:rsidP="004E55FF">
            <w:r>
              <w:rPr>
                <w:rFonts w:ascii="Calibri" w:hAnsi="Calibri" w:cs="Calibri"/>
                <w:sz w:val="22"/>
                <w:szCs w:val="22"/>
              </w:rPr>
              <w:t>1.729E-2</w:t>
            </w:r>
          </w:p>
        </w:tc>
        <w:tc>
          <w:tcPr>
            <w:tcW w:w="302" w:type="pct"/>
            <w:vAlign w:val="bottom"/>
          </w:tcPr>
          <w:p w14:paraId="752EC6F1" w14:textId="77777777" w:rsidR="00A07B06" w:rsidRPr="007454A9" w:rsidRDefault="00A07B06" w:rsidP="004E55FF">
            <w:r>
              <w:rPr>
                <w:rFonts w:ascii="Calibri" w:hAnsi="Calibri" w:cs="Calibri"/>
                <w:sz w:val="22"/>
                <w:szCs w:val="22"/>
              </w:rPr>
              <w:t>1.663E-2</w:t>
            </w:r>
          </w:p>
        </w:tc>
        <w:tc>
          <w:tcPr>
            <w:tcW w:w="302" w:type="pct"/>
            <w:vAlign w:val="bottom"/>
          </w:tcPr>
          <w:p w14:paraId="1E930529" w14:textId="77777777" w:rsidR="00A07B06" w:rsidRPr="007454A9" w:rsidRDefault="00A07B06" w:rsidP="004E55FF">
            <w:r>
              <w:rPr>
                <w:rFonts w:ascii="Calibri" w:hAnsi="Calibri" w:cs="Calibri"/>
                <w:sz w:val="22"/>
                <w:szCs w:val="22"/>
              </w:rPr>
              <w:t>4.805E-2</w:t>
            </w:r>
          </w:p>
        </w:tc>
        <w:tc>
          <w:tcPr>
            <w:tcW w:w="337" w:type="pct"/>
            <w:vAlign w:val="bottom"/>
          </w:tcPr>
          <w:p w14:paraId="0939C83F" w14:textId="77777777" w:rsidR="00A07B06" w:rsidRPr="007454A9" w:rsidRDefault="00A07B06" w:rsidP="004E55FF">
            <w:r>
              <w:rPr>
                <w:rFonts w:ascii="Calibri" w:hAnsi="Calibri" w:cs="Calibri"/>
                <w:b/>
                <w:bCs/>
                <w:sz w:val="22"/>
                <w:szCs w:val="22"/>
              </w:rPr>
              <w:t>6.496E-3</w:t>
            </w:r>
          </w:p>
        </w:tc>
        <w:tc>
          <w:tcPr>
            <w:tcW w:w="316" w:type="pct"/>
            <w:vAlign w:val="bottom"/>
          </w:tcPr>
          <w:p w14:paraId="08C3BDE8" w14:textId="77777777" w:rsidR="00A07B06" w:rsidRPr="007454A9" w:rsidRDefault="00A07B06" w:rsidP="004E55FF">
            <w:r>
              <w:rPr>
                <w:rFonts w:ascii="Calibri" w:hAnsi="Calibri" w:cs="Calibri"/>
                <w:sz w:val="22"/>
                <w:szCs w:val="22"/>
              </w:rPr>
              <w:t>1.707E-2</w:t>
            </w:r>
          </w:p>
        </w:tc>
        <w:tc>
          <w:tcPr>
            <w:tcW w:w="302" w:type="pct"/>
            <w:vAlign w:val="bottom"/>
          </w:tcPr>
          <w:p w14:paraId="5859166A" w14:textId="77777777" w:rsidR="00A07B06" w:rsidRPr="007454A9" w:rsidRDefault="00A07B06" w:rsidP="004E55FF">
            <w:r>
              <w:rPr>
                <w:rFonts w:ascii="Calibri" w:hAnsi="Calibri" w:cs="Calibri"/>
                <w:sz w:val="22"/>
                <w:szCs w:val="22"/>
              </w:rPr>
              <w:t>4.392E-2</w:t>
            </w:r>
          </w:p>
        </w:tc>
        <w:tc>
          <w:tcPr>
            <w:tcW w:w="302" w:type="pct"/>
            <w:vAlign w:val="bottom"/>
          </w:tcPr>
          <w:p w14:paraId="6CBDD5FE" w14:textId="77777777" w:rsidR="00A07B06" w:rsidRPr="007454A9" w:rsidRDefault="00A07B06" w:rsidP="004E55FF">
            <w:r>
              <w:rPr>
                <w:rFonts w:ascii="Calibri" w:hAnsi="Calibri" w:cs="Calibri"/>
                <w:sz w:val="22"/>
                <w:szCs w:val="22"/>
              </w:rPr>
              <w:t>4.934E-3</w:t>
            </w:r>
          </w:p>
        </w:tc>
        <w:tc>
          <w:tcPr>
            <w:tcW w:w="301" w:type="pct"/>
            <w:vAlign w:val="bottom"/>
          </w:tcPr>
          <w:p w14:paraId="49C76A48" w14:textId="77777777" w:rsidR="00A07B06" w:rsidRPr="007454A9" w:rsidRDefault="00A07B06" w:rsidP="004E55FF">
            <w:r>
              <w:rPr>
                <w:rFonts w:ascii="Calibri" w:hAnsi="Calibri" w:cs="Calibri"/>
                <w:sz w:val="22"/>
                <w:szCs w:val="22"/>
              </w:rPr>
              <w:t>3.293E-2</w:t>
            </w:r>
          </w:p>
        </w:tc>
        <w:tc>
          <w:tcPr>
            <w:tcW w:w="337" w:type="pct"/>
            <w:vAlign w:val="bottom"/>
          </w:tcPr>
          <w:p w14:paraId="0245337D" w14:textId="77777777" w:rsidR="00A07B06" w:rsidRPr="007454A9" w:rsidRDefault="00A07B06" w:rsidP="004E55FF">
            <w:r>
              <w:rPr>
                <w:rFonts w:ascii="Calibri" w:hAnsi="Calibri" w:cs="Calibri"/>
                <w:sz w:val="22"/>
                <w:szCs w:val="22"/>
              </w:rPr>
              <w:t>1.016E-2</w:t>
            </w:r>
          </w:p>
        </w:tc>
        <w:tc>
          <w:tcPr>
            <w:tcW w:w="311" w:type="pct"/>
            <w:vAlign w:val="bottom"/>
          </w:tcPr>
          <w:p w14:paraId="33D4E208" w14:textId="77777777" w:rsidR="00A07B06" w:rsidRPr="007454A9" w:rsidRDefault="00A07B06" w:rsidP="004E55FF">
            <w:r>
              <w:rPr>
                <w:rFonts w:ascii="Calibri" w:hAnsi="Calibri" w:cs="Calibri"/>
                <w:b/>
                <w:bCs/>
                <w:sz w:val="22"/>
                <w:szCs w:val="22"/>
              </w:rPr>
              <w:t>2.888E-3</w:t>
            </w:r>
          </w:p>
        </w:tc>
      </w:tr>
      <w:tr w:rsidR="005A2724" w:rsidRPr="00ED165E" w14:paraId="28D7C810" w14:textId="77777777" w:rsidTr="004E55FF">
        <w:trPr>
          <w:jc w:val="center"/>
        </w:trPr>
        <w:tc>
          <w:tcPr>
            <w:tcW w:w="192" w:type="pct"/>
          </w:tcPr>
          <w:p w14:paraId="7E0BAD14" w14:textId="77777777" w:rsidR="00A07B06" w:rsidRPr="00CA6E93" w:rsidRDefault="00A07B06" w:rsidP="00435BD2">
            <w:pPr>
              <w:pStyle w:val="bangtrai"/>
            </w:pPr>
          </w:p>
        </w:tc>
        <w:tc>
          <w:tcPr>
            <w:tcW w:w="139" w:type="pct"/>
          </w:tcPr>
          <w:p w14:paraId="20FBD39A" w14:textId="77777777" w:rsidR="00A07B06" w:rsidRPr="00CA6E93" w:rsidRDefault="00A07B06" w:rsidP="00435BD2">
            <w:pPr>
              <w:pStyle w:val="bangtrai"/>
            </w:pPr>
            <w:r w:rsidRPr="00CA6E93">
              <w:t>(3)</w:t>
            </w:r>
          </w:p>
        </w:tc>
        <w:tc>
          <w:tcPr>
            <w:tcW w:w="302" w:type="pct"/>
            <w:vAlign w:val="bottom"/>
          </w:tcPr>
          <w:p w14:paraId="77F16DD2" w14:textId="77777777" w:rsidR="00A07B06" w:rsidRPr="007454A9" w:rsidRDefault="00A07B06" w:rsidP="004E55FF">
            <w:r>
              <w:rPr>
                <w:rFonts w:ascii="Calibri" w:hAnsi="Calibri" w:cs="Calibri"/>
                <w:sz w:val="22"/>
                <w:szCs w:val="22"/>
              </w:rPr>
              <w:t>1.730E-3</w:t>
            </w:r>
          </w:p>
        </w:tc>
        <w:tc>
          <w:tcPr>
            <w:tcW w:w="301" w:type="pct"/>
            <w:vAlign w:val="bottom"/>
          </w:tcPr>
          <w:p w14:paraId="040EF7F2" w14:textId="77777777" w:rsidR="00A07B06" w:rsidRPr="007454A9" w:rsidRDefault="00A07B06" w:rsidP="004E55FF">
            <w:r>
              <w:rPr>
                <w:rFonts w:ascii="Calibri" w:hAnsi="Calibri" w:cs="Calibri"/>
                <w:sz w:val="22"/>
                <w:szCs w:val="22"/>
              </w:rPr>
              <w:t>1.854E-3</w:t>
            </w:r>
          </w:p>
        </w:tc>
        <w:tc>
          <w:tcPr>
            <w:tcW w:w="302" w:type="pct"/>
            <w:vAlign w:val="bottom"/>
          </w:tcPr>
          <w:p w14:paraId="4D4AACB2" w14:textId="77777777" w:rsidR="00A07B06" w:rsidRPr="007454A9" w:rsidRDefault="00A07B06" w:rsidP="004E55FF">
            <w:r>
              <w:rPr>
                <w:rFonts w:ascii="Calibri" w:hAnsi="Calibri" w:cs="Calibri"/>
                <w:b/>
                <w:bCs/>
                <w:sz w:val="22"/>
                <w:szCs w:val="22"/>
              </w:rPr>
              <w:t>2.449E-4</w:t>
            </w:r>
          </w:p>
        </w:tc>
        <w:tc>
          <w:tcPr>
            <w:tcW w:w="337" w:type="pct"/>
            <w:vAlign w:val="bottom"/>
          </w:tcPr>
          <w:p w14:paraId="44D001D4" w14:textId="77777777" w:rsidR="00A07B06" w:rsidRPr="007454A9" w:rsidRDefault="00A07B06" w:rsidP="004E55FF">
            <w:r>
              <w:rPr>
                <w:rFonts w:ascii="Calibri" w:hAnsi="Calibri" w:cs="Calibri"/>
                <w:sz w:val="22"/>
                <w:szCs w:val="22"/>
              </w:rPr>
              <w:t>7.622E-4</w:t>
            </w:r>
          </w:p>
        </w:tc>
        <w:tc>
          <w:tcPr>
            <w:tcW w:w="302" w:type="pct"/>
            <w:vAlign w:val="bottom"/>
          </w:tcPr>
          <w:p w14:paraId="7AE301B2" w14:textId="77777777" w:rsidR="00A07B06" w:rsidRPr="007454A9" w:rsidRDefault="00A07B06" w:rsidP="004E55FF">
            <w:r>
              <w:rPr>
                <w:rFonts w:ascii="Calibri" w:hAnsi="Calibri" w:cs="Calibri"/>
                <w:sz w:val="22"/>
                <w:szCs w:val="22"/>
              </w:rPr>
              <w:t>4.491E-3</w:t>
            </w:r>
          </w:p>
        </w:tc>
        <w:tc>
          <w:tcPr>
            <w:tcW w:w="315" w:type="pct"/>
            <w:vAlign w:val="bottom"/>
          </w:tcPr>
          <w:p w14:paraId="71C50824" w14:textId="77777777" w:rsidR="00A07B06" w:rsidRPr="007454A9" w:rsidRDefault="00A07B06" w:rsidP="004E55FF">
            <w:r>
              <w:rPr>
                <w:rFonts w:ascii="Calibri" w:hAnsi="Calibri" w:cs="Calibri"/>
                <w:sz w:val="22"/>
                <w:szCs w:val="22"/>
              </w:rPr>
              <w:t>4.167E-3</w:t>
            </w:r>
          </w:p>
        </w:tc>
        <w:tc>
          <w:tcPr>
            <w:tcW w:w="302" w:type="pct"/>
            <w:vAlign w:val="bottom"/>
          </w:tcPr>
          <w:p w14:paraId="2ED63E4C" w14:textId="77777777" w:rsidR="00A07B06" w:rsidRPr="007454A9" w:rsidRDefault="00A07B06" w:rsidP="004E55FF">
            <w:r>
              <w:rPr>
                <w:rFonts w:ascii="Calibri" w:hAnsi="Calibri" w:cs="Calibri"/>
                <w:sz w:val="22"/>
                <w:szCs w:val="22"/>
              </w:rPr>
              <w:t>3.857E-3</w:t>
            </w:r>
          </w:p>
        </w:tc>
        <w:tc>
          <w:tcPr>
            <w:tcW w:w="302" w:type="pct"/>
            <w:vAlign w:val="bottom"/>
          </w:tcPr>
          <w:p w14:paraId="6C20AEC4" w14:textId="77777777" w:rsidR="00A07B06" w:rsidRPr="007454A9" w:rsidRDefault="00A07B06" w:rsidP="004E55FF">
            <w:r>
              <w:rPr>
                <w:rFonts w:ascii="Calibri" w:hAnsi="Calibri" w:cs="Calibri"/>
                <w:sz w:val="22"/>
                <w:szCs w:val="22"/>
              </w:rPr>
              <w:t>1.310E-2</w:t>
            </w:r>
          </w:p>
        </w:tc>
        <w:tc>
          <w:tcPr>
            <w:tcW w:w="337" w:type="pct"/>
            <w:vAlign w:val="bottom"/>
          </w:tcPr>
          <w:p w14:paraId="3CDD8825" w14:textId="77777777" w:rsidR="00A07B06" w:rsidRPr="007454A9" w:rsidRDefault="00A07B06" w:rsidP="004E55FF">
            <w:r>
              <w:rPr>
                <w:rFonts w:ascii="Calibri" w:hAnsi="Calibri" w:cs="Calibri"/>
                <w:b/>
                <w:bCs/>
                <w:sz w:val="22"/>
                <w:szCs w:val="22"/>
              </w:rPr>
              <w:t>2.791E-3</w:t>
            </w:r>
          </w:p>
        </w:tc>
        <w:tc>
          <w:tcPr>
            <w:tcW w:w="316" w:type="pct"/>
            <w:vAlign w:val="bottom"/>
          </w:tcPr>
          <w:p w14:paraId="19BCBF7F" w14:textId="77777777" w:rsidR="00A07B06" w:rsidRPr="007454A9" w:rsidRDefault="00A07B06" w:rsidP="004E55FF">
            <w:r>
              <w:rPr>
                <w:rFonts w:ascii="Calibri" w:hAnsi="Calibri" w:cs="Calibri"/>
                <w:sz w:val="22"/>
                <w:szCs w:val="22"/>
              </w:rPr>
              <w:t>6.711E-3</w:t>
            </w:r>
          </w:p>
        </w:tc>
        <w:tc>
          <w:tcPr>
            <w:tcW w:w="302" w:type="pct"/>
            <w:vAlign w:val="bottom"/>
          </w:tcPr>
          <w:p w14:paraId="790B2C9F" w14:textId="77777777" w:rsidR="00A07B06" w:rsidRPr="007454A9" w:rsidRDefault="00A07B06" w:rsidP="004E55FF">
            <w:r>
              <w:rPr>
                <w:rFonts w:ascii="Calibri" w:hAnsi="Calibri" w:cs="Calibri"/>
                <w:sz w:val="22"/>
                <w:szCs w:val="22"/>
              </w:rPr>
              <w:t>4.524E-3</w:t>
            </w:r>
          </w:p>
        </w:tc>
        <w:tc>
          <w:tcPr>
            <w:tcW w:w="302" w:type="pct"/>
            <w:vAlign w:val="bottom"/>
          </w:tcPr>
          <w:p w14:paraId="3CBBC686" w14:textId="77777777" w:rsidR="00A07B06" w:rsidRPr="007454A9" w:rsidRDefault="00A07B06" w:rsidP="004E55FF">
            <w:r>
              <w:rPr>
                <w:rFonts w:ascii="Calibri" w:hAnsi="Calibri" w:cs="Calibri"/>
                <w:sz w:val="22"/>
                <w:szCs w:val="22"/>
              </w:rPr>
              <w:t>3.575E-3</w:t>
            </w:r>
          </w:p>
        </w:tc>
        <w:tc>
          <w:tcPr>
            <w:tcW w:w="301" w:type="pct"/>
            <w:vAlign w:val="bottom"/>
          </w:tcPr>
          <w:p w14:paraId="0ABBD8C7" w14:textId="77777777" w:rsidR="00A07B06" w:rsidRPr="007454A9" w:rsidRDefault="00A07B06" w:rsidP="004E55FF">
            <w:r>
              <w:rPr>
                <w:rFonts w:ascii="Calibri" w:hAnsi="Calibri" w:cs="Calibri"/>
                <w:sz w:val="22"/>
                <w:szCs w:val="22"/>
              </w:rPr>
              <w:t>8.380E-3</w:t>
            </w:r>
          </w:p>
        </w:tc>
        <w:tc>
          <w:tcPr>
            <w:tcW w:w="337" w:type="pct"/>
            <w:vAlign w:val="bottom"/>
          </w:tcPr>
          <w:p w14:paraId="6377F274" w14:textId="77777777" w:rsidR="00A07B06" w:rsidRPr="007454A9" w:rsidRDefault="00A07B06" w:rsidP="004E55FF">
            <w:r>
              <w:rPr>
                <w:rFonts w:ascii="Calibri" w:hAnsi="Calibri" w:cs="Calibri"/>
                <w:sz w:val="22"/>
                <w:szCs w:val="22"/>
              </w:rPr>
              <w:t>4.919E-3</w:t>
            </w:r>
          </w:p>
        </w:tc>
        <w:tc>
          <w:tcPr>
            <w:tcW w:w="311" w:type="pct"/>
            <w:vAlign w:val="bottom"/>
          </w:tcPr>
          <w:p w14:paraId="0B9D33C5" w14:textId="77777777" w:rsidR="00A07B06" w:rsidRPr="007454A9" w:rsidRDefault="00A07B06" w:rsidP="004E55FF">
            <w:r>
              <w:rPr>
                <w:rFonts w:ascii="Calibri" w:hAnsi="Calibri" w:cs="Calibri"/>
                <w:b/>
                <w:bCs/>
                <w:sz w:val="22"/>
                <w:szCs w:val="22"/>
              </w:rPr>
              <w:t>1.696E-3</w:t>
            </w:r>
          </w:p>
        </w:tc>
      </w:tr>
      <w:tr w:rsidR="005A2724" w:rsidRPr="00ED165E" w14:paraId="1DE78ECE" w14:textId="77777777" w:rsidTr="004E55FF">
        <w:trPr>
          <w:jc w:val="center"/>
        </w:trPr>
        <w:tc>
          <w:tcPr>
            <w:tcW w:w="192" w:type="pct"/>
          </w:tcPr>
          <w:p w14:paraId="7922C9D4" w14:textId="77777777" w:rsidR="00A07B06" w:rsidRPr="00CA6E93" w:rsidRDefault="00A07B06" w:rsidP="00435BD2">
            <w:pPr>
              <w:pStyle w:val="bangtrai"/>
            </w:pPr>
          </w:p>
        </w:tc>
        <w:tc>
          <w:tcPr>
            <w:tcW w:w="139" w:type="pct"/>
          </w:tcPr>
          <w:p w14:paraId="46A5B6D0" w14:textId="77777777" w:rsidR="00A07B06" w:rsidRPr="00CA6E93" w:rsidRDefault="00A07B06" w:rsidP="00435BD2">
            <w:pPr>
              <w:pStyle w:val="bangtrai"/>
            </w:pPr>
            <w:r w:rsidRPr="00CA6E93">
              <w:t>(4)</w:t>
            </w:r>
          </w:p>
        </w:tc>
        <w:tc>
          <w:tcPr>
            <w:tcW w:w="302" w:type="pct"/>
            <w:vAlign w:val="bottom"/>
          </w:tcPr>
          <w:p w14:paraId="5E631982" w14:textId="77777777" w:rsidR="00A07B06" w:rsidRPr="007454A9" w:rsidRDefault="00A07B06" w:rsidP="004E55FF">
            <w:r>
              <w:rPr>
                <w:rFonts w:ascii="Calibri" w:hAnsi="Calibri" w:cs="Calibri"/>
                <w:sz w:val="22"/>
                <w:szCs w:val="22"/>
              </w:rPr>
              <w:t>1.100E-4</w:t>
            </w:r>
          </w:p>
        </w:tc>
        <w:tc>
          <w:tcPr>
            <w:tcW w:w="301" w:type="pct"/>
            <w:vAlign w:val="bottom"/>
          </w:tcPr>
          <w:p w14:paraId="1AD6892A" w14:textId="77777777" w:rsidR="00A07B06" w:rsidRPr="007454A9" w:rsidRDefault="00A07B06" w:rsidP="004E55FF">
            <w:r>
              <w:rPr>
                <w:rFonts w:ascii="Calibri" w:hAnsi="Calibri" w:cs="Calibri"/>
                <w:sz w:val="22"/>
                <w:szCs w:val="22"/>
              </w:rPr>
              <w:t>1.033E-3</w:t>
            </w:r>
          </w:p>
        </w:tc>
        <w:tc>
          <w:tcPr>
            <w:tcW w:w="302" w:type="pct"/>
            <w:vAlign w:val="bottom"/>
          </w:tcPr>
          <w:p w14:paraId="3358CA2E" w14:textId="77777777" w:rsidR="00A07B06" w:rsidRPr="007454A9" w:rsidRDefault="00A07B06" w:rsidP="004E55FF">
            <w:r>
              <w:rPr>
                <w:rFonts w:ascii="Calibri" w:hAnsi="Calibri" w:cs="Calibri"/>
                <w:b/>
                <w:bCs/>
                <w:sz w:val="22"/>
                <w:szCs w:val="22"/>
              </w:rPr>
              <w:t>2.443E-5</w:t>
            </w:r>
          </w:p>
        </w:tc>
        <w:tc>
          <w:tcPr>
            <w:tcW w:w="337" w:type="pct"/>
            <w:vAlign w:val="bottom"/>
          </w:tcPr>
          <w:p w14:paraId="705109D8" w14:textId="77777777" w:rsidR="00A07B06" w:rsidRPr="007454A9" w:rsidRDefault="00A07B06" w:rsidP="004E55FF">
            <w:r>
              <w:rPr>
                <w:rFonts w:ascii="Calibri" w:hAnsi="Calibri" w:cs="Calibri"/>
                <w:sz w:val="22"/>
                <w:szCs w:val="22"/>
              </w:rPr>
              <w:t>3.612E-4</w:t>
            </w:r>
          </w:p>
        </w:tc>
        <w:tc>
          <w:tcPr>
            <w:tcW w:w="302" w:type="pct"/>
            <w:vAlign w:val="bottom"/>
          </w:tcPr>
          <w:p w14:paraId="6FF39A14" w14:textId="77777777" w:rsidR="00A07B06" w:rsidRPr="007454A9" w:rsidRDefault="00A07B06" w:rsidP="004E55FF">
            <w:r>
              <w:rPr>
                <w:rFonts w:ascii="Calibri" w:hAnsi="Calibri" w:cs="Calibri"/>
                <w:sz w:val="22"/>
                <w:szCs w:val="22"/>
              </w:rPr>
              <w:t>4.373E-3</w:t>
            </w:r>
          </w:p>
        </w:tc>
        <w:tc>
          <w:tcPr>
            <w:tcW w:w="315" w:type="pct"/>
            <w:vAlign w:val="bottom"/>
          </w:tcPr>
          <w:p w14:paraId="6F6ADFC8" w14:textId="77777777" w:rsidR="00A07B06" w:rsidRPr="007454A9" w:rsidRDefault="00A07B06" w:rsidP="004E55FF">
            <w:r>
              <w:rPr>
                <w:rFonts w:ascii="Calibri" w:hAnsi="Calibri" w:cs="Calibri"/>
                <w:sz w:val="22"/>
                <w:szCs w:val="22"/>
              </w:rPr>
              <w:t>2.496E-3</w:t>
            </w:r>
          </w:p>
        </w:tc>
        <w:tc>
          <w:tcPr>
            <w:tcW w:w="302" w:type="pct"/>
            <w:vAlign w:val="bottom"/>
          </w:tcPr>
          <w:p w14:paraId="7217F8DC" w14:textId="77777777" w:rsidR="00A07B06" w:rsidRPr="007454A9" w:rsidRDefault="00A07B06" w:rsidP="004E55FF">
            <w:r>
              <w:rPr>
                <w:rFonts w:ascii="Calibri" w:hAnsi="Calibri" w:cs="Calibri"/>
                <w:sz w:val="22"/>
                <w:szCs w:val="22"/>
              </w:rPr>
              <w:t>2.731E-3</w:t>
            </w:r>
          </w:p>
        </w:tc>
        <w:tc>
          <w:tcPr>
            <w:tcW w:w="302" w:type="pct"/>
            <w:vAlign w:val="bottom"/>
          </w:tcPr>
          <w:p w14:paraId="1CB2FDD8" w14:textId="77777777" w:rsidR="00A07B06" w:rsidRPr="007454A9" w:rsidRDefault="00A07B06" w:rsidP="004E55FF">
            <w:r>
              <w:rPr>
                <w:rFonts w:ascii="Calibri" w:hAnsi="Calibri" w:cs="Calibri"/>
                <w:sz w:val="22"/>
                <w:szCs w:val="22"/>
              </w:rPr>
              <w:t>1.474E-2</w:t>
            </w:r>
          </w:p>
        </w:tc>
        <w:tc>
          <w:tcPr>
            <w:tcW w:w="337" w:type="pct"/>
            <w:vAlign w:val="bottom"/>
          </w:tcPr>
          <w:p w14:paraId="19C10CEE" w14:textId="77777777" w:rsidR="00A07B06" w:rsidRPr="007454A9" w:rsidRDefault="00A07B06" w:rsidP="004E55FF">
            <w:r>
              <w:rPr>
                <w:rFonts w:ascii="Calibri" w:hAnsi="Calibri" w:cs="Calibri"/>
                <w:b/>
                <w:bCs/>
                <w:sz w:val="22"/>
                <w:szCs w:val="22"/>
              </w:rPr>
              <w:t>1.767E-3</w:t>
            </w:r>
          </w:p>
        </w:tc>
        <w:tc>
          <w:tcPr>
            <w:tcW w:w="316" w:type="pct"/>
            <w:vAlign w:val="bottom"/>
          </w:tcPr>
          <w:p w14:paraId="1E19C88D" w14:textId="77777777" w:rsidR="00A07B06" w:rsidRPr="007454A9" w:rsidRDefault="00A07B06" w:rsidP="004E55FF">
            <w:r>
              <w:rPr>
                <w:rFonts w:ascii="Calibri" w:hAnsi="Calibri" w:cs="Calibri"/>
                <w:sz w:val="22"/>
                <w:szCs w:val="22"/>
              </w:rPr>
              <w:t>4.753E-3</w:t>
            </w:r>
          </w:p>
        </w:tc>
        <w:tc>
          <w:tcPr>
            <w:tcW w:w="302" w:type="pct"/>
            <w:vAlign w:val="bottom"/>
          </w:tcPr>
          <w:p w14:paraId="5E2F84A4" w14:textId="77777777" w:rsidR="00A07B06" w:rsidRPr="007454A9" w:rsidRDefault="00A07B06" w:rsidP="004E55FF">
            <w:r>
              <w:rPr>
                <w:rFonts w:ascii="Calibri" w:hAnsi="Calibri" w:cs="Calibri"/>
                <w:sz w:val="22"/>
                <w:szCs w:val="22"/>
              </w:rPr>
              <w:t>7.449E-3</w:t>
            </w:r>
          </w:p>
        </w:tc>
        <w:tc>
          <w:tcPr>
            <w:tcW w:w="302" w:type="pct"/>
            <w:vAlign w:val="bottom"/>
          </w:tcPr>
          <w:p w14:paraId="600062FD" w14:textId="77777777" w:rsidR="00A07B06" w:rsidRPr="007454A9" w:rsidRDefault="00A07B06" w:rsidP="004E55FF">
            <w:r>
              <w:rPr>
                <w:rFonts w:ascii="Calibri" w:hAnsi="Calibri" w:cs="Calibri"/>
                <w:sz w:val="22"/>
                <w:szCs w:val="22"/>
              </w:rPr>
              <w:t>6.916E-4</w:t>
            </w:r>
          </w:p>
        </w:tc>
        <w:tc>
          <w:tcPr>
            <w:tcW w:w="301" w:type="pct"/>
            <w:vAlign w:val="bottom"/>
          </w:tcPr>
          <w:p w14:paraId="09E274D5" w14:textId="77777777" w:rsidR="00A07B06" w:rsidRPr="007454A9" w:rsidRDefault="00A07B06" w:rsidP="004E55FF">
            <w:r>
              <w:rPr>
                <w:rFonts w:ascii="Calibri" w:hAnsi="Calibri" w:cs="Calibri"/>
                <w:sz w:val="22"/>
                <w:szCs w:val="22"/>
              </w:rPr>
              <w:t>9.195E-3</w:t>
            </w:r>
          </w:p>
        </w:tc>
        <w:tc>
          <w:tcPr>
            <w:tcW w:w="337" w:type="pct"/>
            <w:vAlign w:val="bottom"/>
          </w:tcPr>
          <w:p w14:paraId="4FA8B897" w14:textId="77777777" w:rsidR="00A07B06" w:rsidRPr="007454A9" w:rsidRDefault="00A07B06" w:rsidP="004E55FF">
            <w:r>
              <w:rPr>
                <w:rFonts w:ascii="Calibri" w:hAnsi="Calibri" w:cs="Calibri"/>
                <w:sz w:val="22"/>
                <w:szCs w:val="22"/>
              </w:rPr>
              <w:t>1.755E-3</w:t>
            </w:r>
          </w:p>
        </w:tc>
        <w:tc>
          <w:tcPr>
            <w:tcW w:w="311" w:type="pct"/>
            <w:vAlign w:val="bottom"/>
          </w:tcPr>
          <w:p w14:paraId="16BE4EF3" w14:textId="77777777" w:rsidR="00A07B06" w:rsidRPr="007454A9" w:rsidRDefault="00A07B06" w:rsidP="004E55FF">
            <w:r>
              <w:rPr>
                <w:rFonts w:ascii="Calibri" w:hAnsi="Calibri" w:cs="Calibri"/>
                <w:b/>
                <w:bCs/>
                <w:sz w:val="22"/>
                <w:szCs w:val="22"/>
              </w:rPr>
              <w:t>3.021E-4</w:t>
            </w:r>
          </w:p>
        </w:tc>
      </w:tr>
      <w:tr w:rsidR="005A2724" w:rsidRPr="00ED165E" w14:paraId="67F3F008" w14:textId="77777777" w:rsidTr="004E55FF">
        <w:trPr>
          <w:jc w:val="center"/>
        </w:trPr>
        <w:tc>
          <w:tcPr>
            <w:tcW w:w="192" w:type="pct"/>
            <w:tcBorders>
              <w:bottom w:val="single" w:sz="4" w:space="0" w:color="auto"/>
            </w:tcBorders>
          </w:tcPr>
          <w:p w14:paraId="575E3619" w14:textId="77777777" w:rsidR="00A07B06" w:rsidRPr="00CA6E93" w:rsidRDefault="00A07B06" w:rsidP="00435BD2">
            <w:pPr>
              <w:pStyle w:val="bangtrai"/>
            </w:pPr>
          </w:p>
        </w:tc>
        <w:tc>
          <w:tcPr>
            <w:tcW w:w="139" w:type="pct"/>
            <w:tcBorders>
              <w:bottom w:val="single" w:sz="4" w:space="0" w:color="auto"/>
            </w:tcBorders>
          </w:tcPr>
          <w:p w14:paraId="544E3EF0" w14:textId="77777777" w:rsidR="00A07B06" w:rsidRPr="00CA6E93" w:rsidRDefault="00A07B06" w:rsidP="00435BD2">
            <w:pPr>
              <w:pStyle w:val="bangtrai"/>
            </w:pPr>
            <w:r w:rsidRPr="00CA6E93">
              <w:t>(5)</w:t>
            </w:r>
          </w:p>
        </w:tc>
        <w:tc>
          <w:tcPr>
            <w:tcW w:w="302" w:type="pct"/>
            <w:tcBorders>
              <w:bottom w:val="single" w:sz="4" w:space="0" w:color="auto"/>
            </w:tcBorders>
            <w:vAlign w:val="bottom"/>
          </w:tcPr>
          <w:p w14:paraId="58D15F91" w14:textId="77777777" w:rsidR="00A07B06" w:rsidRPr="007454A9" w:rsidRDefault="00A07B06" w:rsidP="004E55FF">
            <w:r>
              <w:rPr>
                <w:rFonts w:ascii="Calibri" w:hAnsi="Calibri" w:cs="Calibri"/>
                <w:sz w:val="22"/>
                <w:szCs w:val="22"/>
              </w:rPr>
              <w:t>1.527E-3</w:t>
            </w:r>
          </w:p>
        </w:tc>
        <w:tc>
          <w:tcPr>
            <w:tcW w:w="301" w:type="pct"/>
            <w:tcBorders>
              <w:bottom w:val="single" w:sz="4" w:space="0" w:color="auto"/>
            </w:tcBorders>
            <w:vAlign w:val="bottom"/>
          </w:tcPr>
          <w:p w14:paraId="734C2A78" w14:textId="77777777" w:rsidR="00A07B06" w:rsidRPr="007454A9" w:rsidRDefault="00A07B06" w:rsidP="004E55FF">
            <w:r>
              <w:rPr>
                <w:rFonts w:ascii="Calibri" w:hAnsi="Calibri" w:cs="Calibri"/>
                <w:sz w:val="22"/>
                <w:szCs w:val="22"/>
              </w:rPr>
              <w:t>1.315E-3</w:t>
            </w:r>
          </w:p>
        </w:tc>
        <w:tc>
          <w:tcPr>
            <w:tcW w:w="302" w:type="pct"/>
            <w:tcBorders>
              <w:bottom w:val="single" w:sz="4" w:space="0" w:color="auto"/>
            </w:tcBorders>
            <w:vAlign w:val="bottom"/>
          </w:tcPr>
          <w:p w14:paraId="4C0633E8" w14:textId="77777777" w:rsidR="00A07B06" w:rsidRPr="007454A9" w:rsidRDefault="00A07B06" w:rsidP="004E55FF">
            <w:r>
              <w:rPr>
                <w:rFonts w:ascii="Calibri" w:hAnsi="Calibri" w:cs="Calibri"/>
                <w:sz w:val="22"/>
                <w:szCs w:val="22"/>
              </w:rPr>
              <w:t>2.041E-4</w:t>
            </w:r>
          </w:p>
        </w:tc>
        <w:tc>
          <w:tcPr>
            <w:tcW w:w="337" w:type="pct"/>
            <w:tcBorders>
              <w:bottom w:val="single" w:sz="4" w:space="0" w:color="auto"/>
            </w:tcBorders>
            <w:vAlign w:val="bottom"/>
          </w:tcPr>
          <w:p w14:paraId="25021DEE" w14:textId="77777777" w:rsidR="00A07B06" w:rsidRPr="007454A9" w:rsidRDefault="00A07B06" w:rsidP="004E55FF">
            <w:r>
              <w:rPr>
                <w:rFonts w:ascii="Calibri" w:hAnsi="Calibri" w:cs="Calibri"/>
                <w:sz w:val="22"/>
                <w:szCs w:val="22"/>
              </w:rPr>
              <w:t>2.941E-4</w:t>
            </w:r>
          </w:p>
        </w:tc>
        <w:tc>
          <w:tcPr>
            <w:tcW w:w="302" w:type="pct"/>
            <w:tcBorders>
              <w:bottom w:val="single" w:sz="4" w:space="0" w:color="auto"/>
            </w:tcBorders>
            <w:vAlign w:val="bottom"/>
          </w:tcPr>
          <w:p w14:paraId="5D42F459" w14:textId="77777777" w:rsidR="00A07B06" w:rsidRPr="007454A9" w:rsidRDefault="00A07B06" w:rsidP="004E55FF">
            <w:r>
              <w:rPr>
                <w:rFonts w:ascii="Calibri" w:hAnsi="Calibri" w:cs="Calibri"/>
                <w:b/>
                <w:bCs/>
                <w:sz w:val="22"/>
                <w:szCs w:val="22"/>
              </w:rPr>
              <w:t>8.215E-5</w:t>
            </w:r>
          </w:p>
        </w:tc>
        <w:tc>
          <w:tcPr>
            <w:tcW w:w="315" w:type="pct"/>
            <w:tcBorders>
              <w:bottom w:val="single" w:sz="4" w:space="0" w:color="auto"/>
            </w:tcBorders>
            <w:vAlign w:val="bottom"/>
          </w:tcPr>
          <w:p w14:paraId="6CA4DFB5" w14:textId="77777777" w:rsidR="00A07B06" w:rsidRPr="007454A9" w:rsidRDefault="00A07B06" w:rsidP="004E55FF">
            <w:r>
              <w:rPr>
                <w:rFonts w:ascii="Calibri" w:hAnsi="Calibri" w:cs="Calibri"/>
                <w:sz w:val="22"/>
                <w:szCs w:val="22"/>
              </w:rPr>
              <w:t>3.173E-3</w:t>
            </w:r>
          </w:p>
        </w:tc>
        <w:tc>
          <w:tcPr>
            <w:tcW w:w="302" w:type="pct"/>
            <w:tcBorders>
              <w:bottom w:val="single" w:sz="4" w:space="0" w:color="auto"/>
            </w:tcBorders>
            <w:vAlign w:val="bottom"/>
          </w:tcPr>
          <w:p w14:paraId="0C2719BE" w14:textId="77777777" w:rsidR="00A07B06" w:rsidRPr="007454A9" w:rsidRDefault="00A07B06" w:rsidP="004E55FF">
            <w:r>
              <w:rPr>
                <w:rFonts w:ascii="Calibri" w:hAnsi="Calibri" w:cs="Calibri"/>
                <w:sz w:val="22"/>
                <w:szCs w:val="22"/>
              </w:rPr>
              <w:t>2.394E-3</w:t>
            </w:r>
          </w:p>
        </w:tc>
        <w:tc>
          <w:tcPr>
            <w:tcW w:w="302" w:type="pct"/>
            <w:tcBorders>
              <w:bottom w:val="single" w:sz="4" w:space="0" w:color="auto"/>
            </w:tcBorders>
            <w:vAlign w:val="bottom"/>
          </w:tcPr>
          <w:p w14:paraId="53135295" w14:textId="77777777" w:rsidR="00A07B06" w:rsidRPr="007454A9" w:rsidRDefault="00A07B06" w:rsidP="004E55FF">
            <w:r>
              <w:rPr>
                <w:rFonts w:ascii="Calibri" w:hAnsi="Calibri" w:cs="Calibri"/>
                <w:sz w:val="22"/>
                <w:szCs w:val="22"/>
              </w:rPr>
              <w:t>3.464E-4</w:t>
            </w:r>
          </w:p>
        </w:tc>
        <w:tc>
          <w:tcPr>
            <w:tcW w:w="337" w:type="pct"/>
            <w:tcBorders>
              <w:bottom w:val="single" w:sz="4" w:space="0" w:color="auto"/>
            </w:tcBorders>
            <w:vAlign w:val="bottom"/>
          </w:tcPr>
          <w:p w14:paraId="2753FFB0" w14:textId="77777777" w:rsidR="00A07B06" w:rsidRPr="007454A9" w:rsidRDefault="00A07B06" w:rsidP="004E55FF">
            <w:r>
              <w:rPr>
                <w:rFonts w:ascii="Calibri" w:hAnsi="Calibri" w:cs="Calibri"/>
                <w:sz w:val="22"/>
                <w:szCs w:val="22"/>
              </w:rPr>
              <w:t>5.937E-4</w:t>
            </w:r>
          </w:p>
        </w:tc>
        <w:tc>
          <w:tcPr>
            <w:tcW w:w="316" w:type="pct"/>
            <w:tcBorders>
              <w:bottom w:val="single" w:sz="4" w:space="0" w:color="auto"/>
            </w:tcBorders>
            <w:vAlign w:val="bottom"/>
          </w:tcPr>
          <w:p w14:paraId="5C84C972" w14:textId="77777777" w:rsidR="00A07B06" w:rsidRPr="007454A9" w:rsidRDefault="00A07B06" w:rsidP="004E55FF">
            <w:r>
              <w:rPr>
                <w:rFonts w:ascii="Calibri" w:hAnsi="Calibri" w:cs="Calibri"/>
                <w:b/>
                <w:bCs/>
                <w:sz w:val="22"/>
                <w:szCs w:val="22"/>
              </w:rPr>
              <w:t>9.853E-5</w:t>
            </w:r>
          </w:p>
        </w:tc>
        <w:tc>
          <w:tcPr>
            <w:tcW w:w="302" w:type="pct"/>
            <w:tcBorders>
              <w:bottom w:val="single" w:sz="4" w:space="0" w:color="auto"/>
            </w:tcBorders>
            <w:vAlign w:val="bottom"/>
          </w:tcPr>
          <w:p w14:paraId="6D30F154" w14:textId="77777777" w:rsidR="00A07B06" w:rsidRPr="007454A9" w:rsidRDefault="00A07B06" w:rsidP="004E55FF">
            <w:r>
              <w:rPr>
                <w:rFonts w:ascii="Calibri" w:hAnsi="Calibri" w:cs="Calibri"/>
                <w:sz w:val="22"/>
                <w:szCs w:val="22"/>
              </w:rPr>
              <w:t>2.732E-3</w:t>
            </w:r>
          </w:p>
        </w:tc>
        <w:tc>
          <w:tcPr>
            <w:tcW w:w="302" w:type="pct"/>
            <w:tcBorders>
              <w:bottom w:val="single" w:sz="4" w:space="0" w:color="auto"/>
            </w:tcBorders>
            <w:vAlign w:val="bottom"/>
          </w:tcPr>
          <w:p w14:paraId="09A71855" w14:textId="77777777" w:rsidR="00A07B06" w:rsidRPr="007454A9" w:rsidRDefault="00A07B06" w:rsidP="004E55FF">
            <w:r>
              <w:rPr>
                <w:rFonts w:ascii="Calibri" w:hAnsi="Calibri" w:cs="Calibri"/>
                <w:sz w:val="22"/>
                <w:szCs w:val="22"/>
              </w:rPr>
              <w:t>2.262E-3</w:t>
            </w:r>
          </w:p>
        </w:tc>
        <w:tc>
          <w:tcPr>
            <w:tcW w:w="301" w:type="pct"/>
            <w:tcBorders>
              <w:bottom w:val="single" w:sz="4" w:space="0" w:color="auto"/>
            </w:tcBorders>
            <w:vAlign w:val="bottom"/>
          </w:tcPr>
          <w:p w14:paraId="6A5D2F3F" w14:textId="77777777" w:rsidR="00A07B06" w:rsidRPr="007454A9" w:rsidRDefault="00A07B06" w:rsidP="004E55FF">
            <w:r>
              <w:rPr>
                <w:rFonts w:ascii="Calibri" w:hAnsi="Calibri" w:cs="Calibri"/>
                <w:sz w:val="22"/>
                <w:szCs w:val="22"/>
              </w:rPr>
              <w:t>2.138E-3</w:t>
            </w:r>
          </w:p>
        </w:tc>
        <w:tc>
          <w:tcPr>
            <w:tcW w:w="337" w:type="pct"/>
            <w:tcBorders>
              <w:bottom w:val="single" w:sz="4" w:space="0" w:color="auto"/>
            </w:tcBorders>
            <w:vAlign w:val="bottom"/>
          </w:tcPr>
          <w:p w14:paraId="13EA70D6" w14:textId="77777777" w:rsidR="00A07B06" w:rsidRPr="007454A9" w:rsidRDefault="00A07B06" w:rsidP="004E55FF">
            <w:r>
              <w:rPr>
                <w:rFonts w:ascii="Calibri" w:hAnsi="Calibri" w:cs="Calibri"/>
                <w:sz w:val="22"/>
                <w:szCs w:val="22"/>
              </w:rPr>
              <w:t>2.254E-3</w:t>
            </w:r>
          </w:p>
        </w:tc>
        <w:tc>
          <w:tcPr>
            <w:tcW w:w="311" w:type="pct"/>
            <w:tcBorders>
              <w:bottom w:val="single" w:sz="4" w:space="0" w:color="auto"/>
            </w:tcBorders>
            <w:vAlign w:val="bottom"/>
          </w:tcPr>
          <w:p w14:paraId="23F77944" w14:textId="77777777" w:rsidR="00A07B06" w:rsidRPr="007454A9" w:rsidRDefault="00A07B06" w:rsidP="004E55FF">
            <w:r>
              <w:rPr>
                <w:rFonts w:ascii="Calibri" w:hAnsi="Calibri" w:cs="Calibri"/>
                <w:b/>
                <w:bCs/>
                <w:sz w:val="22"/>
                <w:szCs w:val="22"/>
              </w:rPr>
              <w:t>1.337E-3</w:t>
            </w:r>
          </w:p>
        </w:tc>
      </w:tr>
      <w:tr w:rsidR="005A2724" w:rsidRPr="00ED165E" w14:paraId="28DA30E1" w14:textId="77777777" w:rsidTr="004E55FF">
        <w:trPr>
          <w:jc w:val="center"/>
        </w:trPr>
        <w:tc>
          <w:tcPr>
            <w:tcW w:w="192" w:type="pct"/>
            <w:tcBorders>
              <w:top w:val="single" w:sz="4" w:space="0" w:color="auto"/>
            </w:tcBorders>
          </w:tcPr>
          <w:p w14:paraId="144C43F1" w14:textId="77777777" w:rsidR="00A07B06" w:rsidRPr="00CA6E93" w:rsidRDefault="00A07B06" w:rsidP="00435BD2">
            <w:pPr>
              <w:pStyle w:val="bangtrai"/>
            </w:pPr>
            <w:r>
              <w:t>ZDT</w:t>
            </w:r>
            <w:r w:rsidRPr="00CA6E93">
              <w:t>2</w:t>
            </w:r>
          </w:p>
        </w:tc>
        <w:tc>
          <w:tcPr>
            <w:tcW w:w="139" w:type="pct"/>
            <w:tcBorders>
              <w:top w:val="single" w:sz="4" w:space="0" w:color="auto"/>
            </w:tcBorders>
          </w:tcPr>
          <w:p w14:paraId="4CD730A5" w14:textId="77777777" w:rsidR="00A07B06" w:rsidRPr="00CA6E93" w:rsidRDefault="00A07B06" w:rsidP="00435BD2">
            <w:pPr>
              <w:pStyle w:val="bangtrai"/>
            </w:pPr>
            <w:r w:rsidRPr="00CA6E93">
              <w:t>(1)</w:t>
            </w:r>
          </w:p>
        </w:tc>
        <w:tc>
          <w:tcPr>
            <w:tcW w:w="302" w:type="pct"/>
            <w:tcBorders>
              <w:top w:val="single" w:sz="4" w:space="0" w:color="auto"/>
            </w:tcBorders>
            <w:vAlign w:val="bottom"/>
          </w:tcPr>
          <w:p w14:paraId="7671F757" w14:textId="77777777" w:rsidR="00A07B06" w:rsidRPr="007454A9" w:rsidRDefault="00A07B06" w:rsidP="004E55FF">
            <w:r>
              <w:rPr>
                <w:rFonts w:ascii="Calibri" w:hAnsi="Calibri" w:cs="Calibri"/>
                <w:sz w:val="22"/>
                <w:szCs w:val="22"/>
              </w:rPr>
              <w:t>2.163E-3</w:t>
            </w:r>
          </w:p>
        </w:tc>
        <w:tc>
          <w:tcPr>
            <w:tcW w:w="301" w:type="pct"/>
            <w:tcBorders>
              <w:top w:val="single" w:sz="4" w:space="0" w:color="auto"/>
            </w:tcBorders>
            <w:vAlign w:val="bottom"/>
          </w:tcPr>
          <w:p w14:paraId="0D2AB6CD" w14:textId="77777777" w:rsidR="00A07B06" w:rsidRPr="007454A9" w:rsidRDefault="00A07B06" w:rsidP="004E55FF">
            <w:r>
              <w:rPr>
                <w:rFonts w:ascii="Calibri" w:hAnsi="Calibri" w:cs="Calibri"/>
                <w:sz w:val="22"/>
                <w:szCs w:val="22"/>
              </w:rPr>
              <w:t>1.319E-3</w:t>
            </w:r>
          </w:p>
        </w:tc>
        <w:tc>
          <w:tcPr>
            <w:tcW w:w="302" w:type="pct"/>
            <w:tcBorders>
              <w:top w:val="single" w:sz="4" w:space="0" w:color="auto"/>
            </w:tcBorders>
            <w:vAlign w:val="bottom"/>
          </w:tcPr>
          <w:p w14:paraId="3AB3830E" w14:textId="77777777" w:rsidR="00A07B06" w:rsidRPr="007454A9" w:rsidRDefault="00A07B06" w:rsidP="004E55FF">
            <w:r>
              <w:rPr>
                <w:rFonts w:ascii="Calibri" w:hAnsi="Calibri" w:cs="Calibri"/>
                <w:sz w:val="22"/>
                <w:szCs w:val="22"/>
              </w:rPr>
              <w:t>2.333E-4</w:t>
            </w:r>
          </w:p>
        </w:tc>
        <w:tc>
          <w:tcPr>
            <w:tcW w:w="337" w:type="pct"/>
            <w:tcBorders>
              <w:top w:val="single" w:sz="4" w:space="0" w:color="auto"/>
            </w:tcBorders>
            <w:vAlign w:val="bottom"/>
          </w:tcPr>
          <w:p w14:paraId="13B78CDA" w14:textId="77777777" w:rsidR="00A07B06" w:rsidRPr="007454A9" w:rsidRDefault="00A07B06" w:rsidP="004E55FF">
            <w:r>
              <w:rPr>
                <w:rFonts w:ascii="Calibri" w:hAnsi="Calibri" w:cs="Calibri"/>
                <w:sz w:val="22"/>
                <w:szCs w:val="22"/>
              </w:rPr>
              <w:t>6.147E-4</w:t>
            </w:r>
          </w:p>
        </w:tc>
        <w:tc>
          <w:tcPr>
            <w:tcW w:w="302" w:type="pct"/>
            <w:tcBorders>
              <w:top w:val="single" w:sz="4" w:space="0" w:color="auto"/>
            </w:tcBorders>
            <w:vAlign w:val="bottom"/>
          </w:tcPr>
          <w:p w14:paraId="03A335BB" w14:textId="77777777" w:rsidR="00A07B06" w:rsidRPr="007454A9" w:rsidRDefault="00A07B06" w:rsidP="004E55FF">
            <w:r>
              <w:rPr>
                <w:rFonts w:ascii="Calibri" w:hAnsi="Calibri" w:cs="Calibri"/>
                <w:b/>
                <w:bCs/>
                <w:sz w:val="22"/>
                <w:szCs w:val="22"/>
              </w:rPr>
              <w:t>1.920E-4</w:t>
            </w:r>
          </w:p>
        </w:tc>
        <w:tc>
          <w:tcPr>
            <w:tcW w:w="315" w:type="pct"/>
            <w:tcBorders>
              <w:top w:val="single" w:sz="4" w:space="0" w:color="auto"/>
            </w:tcBorders>
            <w:vAlign w:val="bottom"/>
          </w:tcPr>
          <w:p w14:paraId="2750F2B2" w14:textId="77777777" w:rsidR="00A07B06" w:rsidRPr="007454A9" w:rsidRDefault="00A07B06" w:rsidP="004E55FF">
            <w:r>
              <w:rPr>
                <w:rFonts w:ascii="Calibri" w:hAnsi="Calibri" w:cs="Calibri"/>
                <w:sz w:val="22"/>
                <w:szCs w:val="22"/>
              </w:rPr>
              <w:t>1.815E-3</w:t>
            </w:r>
          </w:p>
        </w:tc>
        <w:tc>
          <w:tcPr>
            <w:tcW w:w="302" w:type="pct"/>
            <w:tcBorders>
              <w:top w:val="single" w:sz="4" w:space="0" w:color="auto"/>
            </w:tcBorders>
            <w:vAlign w:val="bottom"/>
          </w:tcPr>
          <w:p w14:paraId="677B4D23" w14:textId="77777777" w:rsidR="00A07B06" w:rsidRPr="007454A9" w:rsidRDefault="00A07B06" w:rsidP="004E55FF">
            <w:r>
              <w:rPr>
                <w:rFonts w:ascii="Calibri" w:hAnsi="Calibri" w:cs="Calibri"/>
                <w:sz w:val="22"/>
                <w:szCs w:val="22"/>
              </w:rPr>
              <w:t>2.805E-3</w:t>
            </w:r>
          </w:p>
        </w:tc>
        <w:tc>
          <w:tcPr>
            <w:tcW w:w="302" w:type="pct"/>
            <w:tcBorders>
              <w:top w:val="single" w:sz="4" w:space="0" w:color="auto"/>
            </w:tcBorders>
            <w:vAlign w:val="bottom"/>
          </w:tcPr>
          <w:p w14:paraId="004B1395" w14:textId="77777777" w:rsidR="00A07B06" w:rsidRPr="007454A9" w:rsidRDefault="00A07B06" w:rsidP="004E55FF">
            <w:r>
              <w:rPr>
                <w:rFonts w:ascii="Calibri" w:hAnsi="Calibri" w:cs="Calibri"/>
                <w:sz w:val="22"/>
                <w:szCs w:val="22"/>
              </w:rPr>
              <w:t>5.242E-4</w:t>
            </w:r>
          </w:p>
        </w:tc>
        <w:tc>
          <w:tcPr>
            <w:tcW w:w="337" w:type="pct"/>
            <w:tcBorders>
              <w:top w:val="single" w:sz="4" w:space="0" w:color="auto"/>
            </w:tcBorders>
            <w:vAlign w:val="bottom"/>
          </w:tcPr>
          <w:p w14:paraId="5B3AE2C4" w14:textId="77777777" w:rsidR="00A07B06" w:rsidRPr="007454A9" w:rsidRDefault="00A07B06" w:rsidP="004E55FF">
            <w:r>
              <w:rPr>
                <w:rFonts w:ascii="Calibri" w:hAnsi="Calibri" w:cs="Calibri"/>
                <w:sz w:val="22"/>
                <w:szCs w:val="22"/>
              </w:rPr>
              <w:t>7.914E-4</w:t>
            </w:r>
          </w:p>
        </w:tc>
        <w:tc>
          <w:tcPr>
            <w:tcW w:w="316" w:type="pct"/>
            <w:tcBorders>
              <w:top w:val="single" w:sz="4" w:space="0" w:color="auto"/>
            </w:tcBorders>
            <w:vAlign w:val="bottom"/>
          </w:tcPr>
          <w:p w14:paraId="7D1A5669" w14:textId="77777777" w:rsidR="00A07B06" w:rsidRPr="007454A9" w:rsidRDefault="00A07B06" w:rsidP="004E55FF">
            <w:r>
              <w:rPr>
                <w:rFonts w:ascii="Calibri" w:hAnsi="Calibri" w:cs="Calibri"/>
                <w:b/>
                <w:bCs/>
                <w:sz w:val="22"/>
                <w:szCs w:val="22"/>
              </w:rPr>
              <w:t>1.584E-4</w:t>
            </w:r>
          </w:p>
        </w:tc>
        <w:tc>
          <w:tcPr>
            <w:tcW w:w="302" w:type="pct"/>
            <w:tcBorders>
              <w:top w:val="single" w:sz="4" w:space="0" w:color="auto"/>
            </w:tcBorders>
            <w:vAlign w:val="bottom"/>
          </w:tcPr>
          <w:p w14:paraId="7672073B" w14:textId="77777777" w:rsidR="00A07B06" w:rsidRPr="007454A9" w:rsidRDefault="00A07B06" w:rsidP="004E55FF">
            <w:r>
              <w:rPr>
                <w:rFonts w:ascii="Calibri" w:hAnsi="Calibri" w:cs="Calibri"/>
                <w:sz w:val="22"/>
                <w:szCs w:val="22"/>
              </w:rPr>
              <w:t>3.039E-3</w:t>
            </w:r>
          </w:p>
        </w:tc>
        <w:tc>
          <w:tcPr>
            <w:tcW w:w="302" w:type="pct"/>
            <w:tcBorders>
              <w:top w:val="single" w:sz="4" w:space="0" w:color="auto"/>
            </w:tcBorders>
            <w:vAlign w:val="bottom"/>
          </w:tcPr>
          <w:p w14:paraId="0F8C63D7" w14:textId="77777777" w:rsidR="00A07B06" w:rsidRPr="007454A9" w:rsidRDefault="00A07B06" w:rsidP="004E55FF">
            <w:r>
              <w:rPr>
                <w:rFonts w:ascii="Calibri" w:hAnsi="Calibri" w:cs="Calibri"/>
                <w:sz w:val="22"/>
                <w:szCs w:val="22"/>
              </w:rPr>
              <w:t>2.561E-3</w:t>
            </w:r>
          </w:p>
        </w:tc>
        <w:tc>
          <w:tcPr>
            <w:tcW w:w="301" w:type="pct"/>
            <w:tcBorders>
              <w:top w:val="single" w:sz="4" w:space="0" w:color="auto"/>
            </w:tcBorders>
            <w:vAlign w:val="bottom"/>
          </w:tcPr>
          <w:p w14:paraId="17DED6E5" w14:textId="77777777" w:rsidR="00A07B06" w:rsidRPr="007454A9" w:rsidRDefault="00A07B06" w:rsidP="004E55FF">
            <w:r>
              <w:rPr>
                <w:rFonts w:ascii="Calibri" w:hAnsi="Calibri" w:cs="Calibri"/>
                <w:b/>
                <w:bCs/>
                <w:sz w:val="22"/>
                <w:szCs w:val="22"/>
              </w:rPr>
              <w:t>1.926E-3</w:t>
            </w:r>
          </w:p>
        </w:tc>
        <w:tc>
          <w:tcPr>
            <w:tcW w:w="337" w:type="pct"/>
            <w:tcBorders>
              <w:top w:val="single" w:sz="4" w:space="0" w:color="auto"/>
            </w:tcBorders>
            <w:vAlign w:val="bottom"/>
          </w:tcPr>
          <w:p w14:paraId="5AE6D3F9" w14:textId="77777777" w:rsidR="00A07B06" w:rsidRPr="007454A9" w:rsidRDefault="00A07B06" w:rsidP="004E55FF">
            <w:r>
              <w:rPr>
                <w:rFonts w:ascii="Calibri" w:hAnsi="Calibri" w:cs="Calibri"/>
                <w:sz w:val="22"/>
                <w:szCs w:val="22"/>
              </w:rPr>
              <w:t>4.849E-3</w:t>
            </w:r>
          </w:p>
        </w:tc>
        <w:tc>
          <w:tcPr>
            <w:tcW w:w="311" w:type="pct"/>
            <w:tcBorders>
              <w:top w:val="single" w:sz="4" w:space="0" w:color="auto"/>
            </w:tcBorders>
            <w:vAlign w:val="bottom"/>
          </w:tcPr>
          <w:p w14:paraId="645EEDEB" w14:textId="77777777" w:rsidR="00A07B06" w:rsidRPr="007454A9" w:rsidRDefault="00A07B06" w:rsidP="004E55FF">
            <w:r>
              <w:rPr>
                <w:rFonts w:ascii="Calibri" w:hAnsi="Calibri" w:cs="Calibri"/>
                <w:sz w:val="22"/>
                <w:szCs w:val="22"/>
              </w:rPr>
              <w:t>2.090E-3</w:t>
            </w:r>
          </w:p>
        </w:tc>
      </w:tr>
      <w:tr w:rsidR="005A2724" w:rsidRPr="00ED165E" w14:paraId="14B220F8" w14:textId="77777777" w:rsidTr="004E55FF">
        <w:trPr>
          <w:jc w:val="center"/>
        </w:trPr>
        <w:tc>
          <w:tcPr>
            <w:tcW w:w="192" w:type="pct"/>
          </w:tcPr>
          <w:p w14:paraId="5591FFC7" w14:textId="77777777" w:rsidR="00A07B06" w:rsidRPr="00CA6E93" w:rsidRDefault="00A07B06" w:rsidP="00435BD2">
            <w:pPr>
              <w:pStyle w:val="bangtrai"/>
            </w:pPr>
          </w:p>
        </w:tc>
        <w:tc>
          <w:tcPr>
            <w:tcW w:w="139" w:type="pct"/>
          </w:tcPr>
          <w:p w14:paraId="5D0E5F8A" w14:textId="77777777" w:rsidR="00A07B06" w:rsidRPr="00CA6E93" w:rsidRDefault="00A07B06" w:rsidP="00435BD2">
            <w:pPr>
              <w:pStyle w:val="bangtrai"/>
            </w:pPr>
            <w:r w:rsidRPr="00CA6E93">
              <w:t>(2)</w:t>
            </w:r>
          </w:p>
        </w:tc>
        <w:tc>
          <w:tcPr>
            <w:tcW w:w="302" w:type="pct"/>
            <w:vAlign w:val="bottom"/>
          </w:tcPr>
          <w:p w14:paraId="0B7420B4" w14:textId="77777777" w:rsidR="00A07B06" w:rsidRPr="007454A9" w:rsidRDefault="00A07B06" w:rsidP="004E55FF">
            <w:r>
              <w:rPr>
                <w:rFonts w:ascii="Calibri" w:hAnsi="Calibri" w:cs="Calibri"/>
                <w:sz w:val="22"/>
                <w:szCs w:val="22"/>
              </w:rPr>
              <w:t>2.317E-2</w:t>
            </w:r>
          </w:p>
        </w:tc>
        <w:tc>
          <w:tcPr>
            <w:tcW w:w="301" w:type="pct"/>
            <w:vAlign w:val="bottom"/>
          </w:tcPr>
          <w:p w14:paraId="01175EA1" w14:textId="77777777" w:rsidR="00A07B06" w:rsidRPr="007454A9" w:rsidRDefault="00A07B06" w:rsidP="004E55FF">
            <w:r>
              <w:rPr>
                <w:rFonts w:ascii="Calibri" w:hAnsi="Calibri" w:cs="Calibri"/>
                <w:sz w:val="22"/>
                <w:szCs w:val="22"/>
              </w:rPr>
              <w:t>3.074E-3</w:t>
            </w:r>
          </w:p>
        </w:tc>
        <w:tc>
          <w:tcPr>
            <w:tcW w:w="302" w:type="pct"/>
            <w:vAlign w:val="bottom"/>
          </w:tcPr>
          <w:p w14:paraId="7895F3AB" w14:textId="77777777" w:rsidR="00A07B06" w:rsidRPr="007454A9" w:rsidRDefault="00A07B06" w:rsidP="004E55FF">
            <w:r>
              <w:rPr>
                <w:rFonts w:ascii="Calibri" w:hAnsi="Calibri" w:cs="Calibri"/>
                <w:b/>
                <w:bCs/>
                <w:sz w:val="22"/>
                <w:szCs w:val="22"/>
              </w:rPr>
              <w:t>3.515E-4</w:t>
            </w:r>
          </w:p>
        </w:tc>
        <w:tc>
          <w:tcPr>
            <w:tcW w:w="337" w:type="pct"/>
            <w:vAlign w:val="bottom"/>
          </w:tcPr>
          <w:p w14:paraId="2BB1D545" w14:textId="77777777" w:rsidR="00A07B06" w:rsidRPr="007454A9" w:rsidRDefault="00A07B06" w:rsidP="004E55FF">
            <w:r>
              <w:rPr>
                <w:rFonts w:ascii="Calibri" w:hAnsi="Calibri" w:cs="Calibri"/>
                <w:sz w:val="22"/>
                <w:szCs w:val="22"/>
              </w:rPr>
              <w:t>1.088E-3</w:t>
            </w:r>
          </w:p>
        </w:tc>
        <w:tc>
          <w:tcPr>
            <w:tcW w:w="302" w:type="pct"/>
            <w:vAlign w:val="bottom"/>
          </w:tcPr>
          <w:p w14:paraId="604F7787" w14:textId="77777777" w:rsidR="00A07B06" w:rsidRPr="007454A9" w:rsidRDefault="00A07B06" w:rsidP="004E55FF">
            <w:r>
              <w:rPr>
                <w:rFonts w:ascii="Calibri" w:hAnsi="Calibri" w:cs="Calibri"/>
                <w:sz w:val="22"/>
                <w:szCs w:val="22"/>
              </w:rPr>
              <w:t>7.853E-3</w:t>
            </w:r>
          </w:p>
        </w:tc>
        <w:tc>
          <w:tcPr>
            <w:tcW w:w="315" w:type="pct"/>
            <w:vAlign w:val="bottom"/>
          </w:tcPr>
          <w:p w14:paraId="63A97079" w14:textId="77777777" w:rsidR="00A07B06" w:rsidRPr="007454A9" w:rsidRDefault="00A07B06" w:rsidP="004E55FF">
            <w:r>
              <w:rPr>
                <w:rFonts w:ascii="Calibri" w:hAnsi="Calibri" w:cs="Calibri"/>
                <w:sz w:val="22"/>
                <w:szCs w:val="22"/>
              </w:rPr>
              <w:t>8.395E-3</w:t>
            </w:r>
          </w:p>
        </w:tc>
        <w:tc>
          <w:tcPr>
            <w:tcW w:w="302" w:type="pct"/>
            <w:vAlign w:val="bottom"/>
          </w:tcPr>
          <w:p w14:paraId="764CCA83" w14:textId="77777777" w:rsidR="00A07B06" w:rsidRPr="007454A9" w:rsidRDefault="00A07B06" w:rsidP="004E55FF">
            <w:r>
              <w:rPr>
                <w:rFonts w:ascii="Calibri" w:hAnsi="Calibri" w:cs="Calibri"/>
                <w:sz w:val="22"/>
                <w:szCs w:val="22"/>
              </w:rPr>
              <w:t>6.081E-3</w:t>
            </w:r>
          </w:p>
        </w:tc>
        <w:tc>
          <w:tcPr>
            <w:tcW w:w="302" w:type="pct"/>
            <w:vAlign w:val="bottom"/>
          </w:tcPr>
          <w:p w14:paraId="7B020DC1" w14:textId="77777777" w:rsidR="00A07B06" w:rsidRPr="007454A9" w:rsidRDefault="00A07B06" w:rsidP="004E55FF">
            <w:r>
              <w:rPr>
                <w:rFonts w:ascii="Calibri" w:hAnsi="Calibri" w:cs="Calibri"/>
                <w:sz w:val="22"/>
                <w:szCs w:val="22"/>
              </w:rPr>
              <w:t>7.252E-2</w:t>
            </w:r>
          </w:p>
        </w:tc>
        <w:tc>
          <w:tcPr>
            <w:tcW w:w="337" w:type="pct"/>
            <w:vAlign w:val="bottom"/>
          </w:tcPr>
          <w:p w14:paraId="18D6A338" w14:textId="77777777" w:rsidR="00A07B06" w:rsidRPr="007454A9" w:rsidRDefault="00A07B06" w:rsidP="004E55FF">
            <w:r>
              <w:rPr>
                <w:rFonts w:ascii="Calibri" w:hAnsi="Calibri" w:cs="Calibri"/>
                <w:b/>
                <w:bCs/>
                <w:sz w:val="22"/>
                <w:szCs w:val="22"/>
              </w:rPr>
              <w:t>1.674E-3</w:t>
            </w:r>
          </w:p>
        </w:tc>
        <w:tc>
          <w:tcPr>
            <w:tcW w:w="316" w:type="pct"/>
            <w:vAlign w:val="bottom"/>
          </w:tcPr>
          <w:p w14:paraId="7D4069CA" w14:textId="77777777" w:rsidR="00A07B06" w:rsidRPr="007454A9" w:rsidRDefault="00A07B06" w:rsidP="004E55FF">
            <w:r>
              <w:rPr>
                <w:rFonts w:ascii="Calibri" w:hAnsi="Calibri" w:cs="Calibri"/>
                <w:sz w:val="22"/>
                <w:szCs w:val="22"/>
              </w:rPr>
              <w:t>1.885E-2</w:t>
            </w:r>
          </w:p>
        </w:tc>
        <w:tc>
          <w:tcPr>
            <w:tcW w:w="302" w:type="pct"/>
            <w:vAlign w:val="bottom"/>
          </w:tcPr>
          <w:p w14:paraId="2B277168" w14:textId="77777777" w:rsidR="00A07B06" w:rsidRPr="007454A9" w:rsidRDefault="00A07B06" w:rsidP="004E55FF">
            <w:r>
              <w:rPr>
                <w:rFonts w:ascii="Calibri" w:hAnsi="Calibri" w:cs="Calibri"/>
                <w:sz w:val="22"/>
                <w:szCs w:val="22"/>
              </w:rPr>
              <w:t>3.463E-1</w:t>
            </w:r>
          </w:p>
        </w:tc>
        <w:tc>
          <w:tcPr>
            <w:tcW w:w="302" w:type="pct"/>
            <w:vAlign w:val="bottom"/>
          </w:tcPr>
          <w:p w14:paraId="2336628C" w14:textId="77777777" w:rsidR="00A07B06" w:rsidRPr="007454A9" w:rsidRDefault="00A07B06" w:rsidP="004E55FF">
            <w:r>
              <w:rPr>
                <w:rFonts w:ascii="Calibri" w:hAnsi="Calibri" w:cs="Calibri"/>
                <w:b/>
                <w:bCs/>
                <w:sz w:val="22"/>
                <w:szCs w:val="22"/>
              </w:rPr>
              <w:t>7.598E-3</w:t>
            </w:r>
          </w:p>
        </w:tc>
        <w:tc>
          <w:tcPr>
            <w:tcW w:w="301" w:type="pct"/>
            <w:vAlign w:val="bottom"/>
          </w:tcPr>
          <w:p w14:paraId="786F5E70" w14:textId="77777777" w:rsidR="00A07B06" w:rsidRPr="007454A9" w:rsidRDefault="00A07B06" w:rsidP="004E55FF">
            <w:r>
              <w:rPr>
                <w:rFonts w:ascii="Calibri" w:hAnsi="Calibri" w:cs="Calibri"/>
                <w:sz w:val="22"/>
                <w:szCs w:val="22"/>
              </w:rPr>
              <w:t>4.749E-2</w:t>
            </w:r>
          </w:p>
        </w:tc>
        <w:tc>
          <w:tcPr>
            <w:tcW w:w="337" w:type="pct"/>
            <w:vAlign w:val="bottom"/>
          </w:tcPr>
          <w:p w14:paraId="6386D6C3" w14:textId="77777777" w:rsidR="00A07B06" w:rsidRPr="007454A9" w:rsidRDefault="00A07B06" w:rsidP="004E55FF">
            <w:r>
              <w:rPr>
                <w:rFonts w:ascii="Calibri" w:hAnsi="Calibri" w:cs="Calibri"/>
                <w:sz w:val="22"/>
                <w:szCs w:val="22"/>
              </w:rPr>
              <w:t>8.423E-3</w:t>
            </w:r>
          </w:p>
        </w:tc>
        <w:tc>
          <w:tcPr>
            <w:tcW w:w="311" w:type="pct"/>
            <w:vAlign w:val="bottom"/>
          </w:tcPr>
          <w:p w14:paraId="46E9DC38" w14:textId="77777777" w:rsidR="00A07B06" w:rsidRPr="007454A9" w:rsidRDefault="00A07B06" w:rsidP="004E55FF">
            <w:r>
              <w:rPr>
                <w:rFonts w:ascii="Calibri" w:hAnsi="Calibri" w:cs="Calibri"/>
                <w:sz w:val="22"/>
                <w:szCs w:val="22"/>
              </w:rPr>
              <w:t>1.601E-2</w:t>
            </w:r>
          </w:p>
        </w:tc>
      </w:tr>
      <w:tr w:rsidR="005A2724" w:rsidRPr="00ED165E" w14:paraId="40A1CD15" w14:textId="77777777" w:rsidTr="004E55FF">
        <w:trPr>
          <w:jc w:val="center"/>
        </w:trPr>
        <w:tc>
          <w:tcPr>
            <w:tcW w:w="192" w:type="pct"/>
          </w:tcPr>
          <w:p w14:paraId="10A78EA8" w14:textId="77777777" w:rsidR="00A07B06" w:rsidRPr="00CA6E93" w:rsidRDefault="00A07B06" w:rsidP="00435BD2">
            <w:pPr>
              <w:pStyle w:val="bangtrai"/>
            </w:pPr>
          </w:p>
        </w:tc>
        <w:tc>
          <w:tcPr>
            <w:tcW w:w="139" w:type="pct"/>
          </w:tcPr>
          <w:p w14:paraId="07187E3A" w14:textId="77777777" w:rsidR="00A07B06" w:rsidRPr="00CA6E93" w:rsidRDefault="00A07B06" w:rsidP="00435BD2">
            <w:pPr>
              <w:pStyle w:val="bangtrai"/>
            </w:pPr>
            <w:r w:rsidRPr="00CA6E93">
              <w:t>(3)</w:t>
            </w:r>
          </w:p>
        </w:tc>
        <w:tc>
          <w:tcPr>
            <w:tcW w:w="302" w:type="pct"/>
            <w:vAlign w:val="bottom"/>
          </w:tcPr>
          <w:p w14:paraId="51AF3D94" w14:textId="77777777" w:rsidR="00A07B06" w:rsidRPr="007454A9" w:rsidRDefault="00A07B06" w:rsidP="004E55FF">
            <w:r>
              <w:rPr>
                <w:rFonts w:ascii="Calibri" w:hAnsi="Calibri" w:cs="Calibri"/>
                <w:sz w:val="22"/>
                <w:szCs w:val="22"/>
              </w:rPr>
              <w:t>4.187E-3</w:t>
            </w:r>
          </w:p>
        </w:tc>
        <w:tc>
          <w:tcPr>
            <w:tcW w:w="301" w:type="pct"/>
            <w:vAlign w:val="bottom"/>
          </w:tcPr>
          <w:p w14:paraId="4ADA2DAF" w14:textId="77777777" w:rsidR="00A07B06" w:rsidRPr="007454A9" w:rsidRDefault="00A07B06" w:rsidP="004E55FF">
            <w:r>
              <w:rPr>
                <w:rFonts w:ascii="Calibri" w:hAnsi="Calibri" w:cs="Calibri"/>
                <w:sz w:val="22"/>
                <w:szCs w:val="22"/>
              </w:rPr>
              <w:t>1.722E-3</w:t>
            </w:r>
          </w:p>
        </w:tc>
        <w:tc>
          <w:tcPr>
            <w:tcW w:w="302" w:type="pct"/>
            <w:vAlign w:val="bottom"/>
          </w:tcPr>
          <w:p w14:paraId="2F176107" w14:textId="77777777" w:rsidR="00A07B06" w:rsidRPr="007454A9" w:rsidRDefault="00A07B06" w:rsidP="004E55FF">
            <w:r>
              <w:rPr>
                <w:rFonts w:ascii="Calibri" w:hAnsi="Calibri" w:cs="Calibri"/>
                <w:b/>
                <w:bCs/>
                <w:sz w:val="22"/>
                <w:szCs w:val="22"/>
              </w:rPr>
              <w:t>2.916E-4</w:t>
            </w:r>
          </w:p>
        </w:tc>
        <w:tc>
          <w:tcPr>
            <w:tcW w:w="337" w:type="pct"/>
            <w:vAlign w:val="bottom"/>
          </w:tcPr>
          <w:p w14:paraId="2EF203D7" w14:textId="77777777" w:rsidR="00A07B06" w:rsidRPr="007454A9" w:rsidRDefault="00A07B06" w:rsidP="004E55FF">
            <w:r>
              <w:rPr>
                <w:rFonts w:ascii="Calibri" w:hAnsi="Calibri" w:cs="Calibri"/>
                <w:sz w:val="22"/>
                <w:szCs w:val="22"/>
              </w:rPr>
              <w:t>8.162E-4</w:t>
            </w:r>
          </w:p>
        </w:tc>
        <w:tc>
          <w:tcPr>
            <w:tcW w:w="302" w:type="pct"/>
            <w:vAlign w:val="bottom"/>
          </w:tcPr>
          <w:p w14:paraId="158A0EB9" w14:textId="77777777" w:rsidR="00A07B06" w:rsidRPr="007454A9" w:rsidRDefault="00A07B06" w:rsidP="004E55FF">
            <w:r>
              <w:rPr>
                <w:rFonts w:ascii="Calibri" w:hAnsi="Calibri" w:cs="Calibri"/>
                <w:sz w:val="22"/>
                <w:szCs w:val="22"/>
              </w:rPr>
              <w:t>3.245E-3</w:t>
            </w:r>
          </w:p>
        </w:tc>
        <w:tc>
          <w:tcPr>
            <w:tcW w:w="315" w:type="pct"/>
            <w:vAlign w:val="bottom"/>
          </w:tcPr>
          <w:p w14:paraId="6C638AD9" w14:textId="77777777" w:rsidR="00A07B06" w:rsidRPr="007454A9" w:rsidRDefault="00A07B06" w:rsidP="004E55FF">
            <w:r>
              <w:rPr>
                <w:rFonts w:ascii="Calibri" w:hAnsi="Calibri" w:cs="Calibri"/>
                <w:sz w:val="22"/>
                <w:szCs w:val="22"/>
              </w:rPr>
              <w:t>6.659E-3</w:t>
            </w:r>
          </w:p>
        </w:tc>
        <w:tc>
          <w:tcPr>
            <w:tcW w:w="302" w:type="pct"/>
            <w:vAlign w:val="bottom"/>
          </w:tcPr>
          <w:p w14:paraId="41D29726" w14:textId="77777777" w:rsidR="00A07B06" w:rsidRPr="007454A9" w:rsidRDefault="00A07B06" w:rsidP="004E55FF">
            <w:r>
              <w:rPr>
                <w:rFonts w:ascii="Calibri" w:hAnsi="Calibri" w:cs="Calibri"/>
                <w:sz w:val="22"/>
                <w:szCs w:val="22"/>
              </w:rPr>
              <w:t>3.771E-3</w:t>
            </w:r>
          </w:p>
        </w:tc>
        <w:tc>
          <w:tcPr>
            <w:tcW w:w="302" w:type="pct"/>
            <w:vAlign w:val="bottom"/>
          </w:tcPr>
          <w:p w14:paraId="46FD716F" w14:textId="77777777" w:rsidR="00A07B06" w:rsidRPr="007454A9" w:rsidRDefault="00A07B06" w:rsidP="004E55FF">
            <w:r>
              <w:rPr>
                <w:rFonts w:ascii="Calibri" w:hAnsi="Calibri" w:cs="Calibri"/>
                <w:sz w:val="22"/>
                <w:szCs w:val="22"/>
              </w:rPr>
              <w:t>1.515E-2</w:t>
            </w:r>
          </w:p>
        </w:tc>
        <w:tc>
          <w:tcPr>
            <w:tcW w:w="337" w:type="pct"/>
            <w:vAlign w:val="bottom"/>
          </w:tcPr>
          <w:p w14:paraId="03F586FF" w14:textId="77777777" w:rsidR="00A07B06" w:rsidRPr="007454A9" w:rsidRDefault="00A07B06" w:rsidP="004E55FF">
            <w:r>
              <w:rPr>
                <w:rFonts w:ascii="Calibri" w:hAnsi="Calibri" w:cs="Calibri"/>
                <w:b/>
                <w:bCs/>
                <w:sz w:val="22"/>
                <w:szCs w:val="22"/>
              </w:rPr>
              <w:t>1.186E-3</w:t>
            </w:r>
          </w:p>
        </w:tc>
        <w:tc>
          <w:tcPr>
            <w:tcW w:w="316" w:type="pct"/>
            <w:vAlign w:val="bottom"/>
          </w:tcPr>
          <w:p w14:paraId="7D4885AD" w14:textId="77777777" w:rsidR="00A07B06" w:rsidRPr="007454A9" w:rsidRDefault="00A07B06" w:rsidP="004E55FF">
            <w:r>
              <w:rPr>
                <w:rFonts w:ascii="Calibri" w:hAnsi="Calibri" w:cs="Calibri"/>
                <w:sz w:val="22"/>
                <w:szCs w:val="22"/>
              </w:rPr>
              <w:t>7.972E-3</w:t>
            </w:r>
          </w:p>
        </w:tc>
        <w:tc>
          <w:tcPr>
            <w:tcW w:w="302" w:type="pct"/>
            <w:vAlign w:val="bottom"/>
          </w:tcPr>
          <w:p w14:paraId="623D4205" w14:textId="77777777" w:rsidR="00A07B06" w:rsidRPr="007454A9" w:rsidRDefault="00A07B06" w:rsidP="004E55FF">
            <w:r>
              <w:rPr>
                <w:rFonts w:ascii="Calibri" w:hAnsi="Calibri" w:cs="Calibri"/>
                <w:sz w:val="22"/>
                <w:szCs w:val="22"/>
              </w:rPr>
              <w:t>2.402E-2</w:t>
            </w:r>
          </w:p>
        </w:tc>
        <w:tc>
          <w:tcPr>
            <w:tcW w:w="302" w:type="pct"/>
            <w:vAlign w:val="bottom"/>
          </w:tcPr>
          <w:p w14:paraId="631AA38A" w14:textId="77777777" w:rsidR="00A07B06" w:rsidRPr="007454A9" w:rsidRDefault="00A07B06" w:rsidP="004E55FF">
            <w:r>
              <w:rPr>
                <w:rFonts w:ascii="Calibri" w:hAnsi="Calibri" w:cs="Calibri"/>
                <w:sz w:val="22"/>
                <w:szCs w:val="22"/>
              </w:rPr>
              <w:t>4.061E-3</w:t>
            </w:r>
          </w:p>
        </w:tc>
        <w:tc>
          <w:tcPr>
            <w:tcW w:w="301" w:type="pct"/>
            <w:vAlign w:val="bottom"/>
          </w:tcPr>
          <w:p w14:paraId="1000CA4A" w14:textId="77777777" w:rsidR="00A07B06" w:rsidRPr="007454A9" w:rsidRDefault="00A07B06" w:rsidP="004E55FF">
            <w:r>
              <w:rPr>
                <w:rFonts w:ascii="Calibri" w:hAnsi="Calibri" w:cs="Calibri"/>
                <w:sz w:val="22"/>
                <w:szCs w:val="22"/>
              </w:rPr>
              <w:t>8.823E-3</w:t>
            </w:r>
          </w:p>
        </w:tc>
        <w:tc>
          <w:tcPr>
            <w:tcW w:w="337" w:type="pct"/>
            <w:vAlign w:val="bottom"/>
          </w:tcPr>
          <w:p w14:paraId="095D349B" w14:textId="77777777" w:rsidR="00A07B06" w:rsidRPr="007454A9" w:rsidRDefault="00A07B06" w:rsidP="004E55FF">
            <w:r>
              <w:rPr>
                <w:rFonts w:ascii="Calibri" w:hAnsi="Calibri" w:cs="Calibri"/>
                <w:sz w:val="22"/>
                <w:szCs w:val="22"/>
              </w:rPr>
              <w:t>6.899E-3</w:t>
            </w:r>
          </w:p>
        </w:tc>
        <w:tc>
          <w:tcPr>
            <w:tcW w:w="311" w:type="pct"/>
            <w:vAlign w:val="bottom"/>
          </w:tcPr>
          <w:p w14:paraId="57B7C8DE" w14:textId="77777777" w:rsidR="00A07B06" w:rsidRPr="007454A9" w:rsidRDefault="00A07B06" w:rsidP="004E55FF">
            <w:r>
              <w:rPr>
                <w:rFonts w:ascii="Calibri" w:hAnsi="Calibri" w:cs="Calibri"/>
                <w:b/>
                <w:bCs/>
                <w:sz w:val="22"/>
                <w:szCs w:val="22"/>
              </w:rPr>
              <w:t>3.906E-3</w:t>
            </w:r>
          </w:p>
        </w:tc>
      </w:tr>
      <w:tr w:rsidR="005A2724" w:rsidRPr="00ED165E" w14:paraId="786667A5" w14:textId="77777777" w:rsidTr="004E55FF">
        <w:trPr>
          <w:jc w:val="center"/>
        </w:trPr>
        <w:tc>
          <w:tcPr>
            <w:tcW w:w="192" w:type="pct"/>
          </w:tcPr>
          <w:p w14:paraId="1A456FB4" w14:textId="77777777" w:rsidR="00A07B06" w:rsidRPr="00CA6E93" w:rsidRDefault="00A07B06" w:rsidP="00435BD2">
            <w:pPr>
              <w:pStyle w:val="bangtrai"/>
            </w:pPr>
          </w:p>
        </w:tc>
        <w:tc>
          <w:tcPr>
            <w:tcW w:w="139" w:type="pct"/>
          </w:tcPr>
          <w:p w14:paraId="74DB1465" w14:textId="77777777" w:rsidR="00A07B06" w:rsidRPr="00CA6E93" w:rsidRDefault="00A07B06" w:rsidP="00435BD2">
            <w:pPr>
              <w:pStyle w:val="bangtrai"/>
            </w:pPr>
            <w:r w:rsidRPr="00CA6E93">
              <w:t>(4)</w:t>
            </w:r>
          </w:p>
        </w:tc>
        <w:tc>
          <w:tcPr>
            <w:tcW w:w="302" w:type="pct"/>
            <w:vAlign w:val="bottom"/>
          </w:tcPr>
          <w:p w14:paraId="13AA55E3" w14:textId="77777777" w:rsidR="00A07B06" w:rsidRPr="007454A9" w:rsidRDefault="00A07B06" w:rsidP="004E55FF">
            <w:r>
              <w:rPr>
                <w:rFonts w:ascii="Calibri" w:hAnsi="Calibri" w:cs="Calibri"/>
                <w:sz w:val="22"/>
                <w:szCs w:val="22"/>
              </w:rPr>
              <w:t>5.257E-3</w:t>
            </w:r>
          </w:p>
        </w:tc>
        <w:tc>
          <w:tcPr>
            <w:tcW w:w="301" w:type="pct"/>
            <w:vAlign w:val="bottom"/>
          </w:tcPr>
          <w:p w14:paraId="08ADAE39" w14:textId="77777777" w:rsidR="00A07B06" w:rsidRPr="007454A9" w:rsidRDefault="00A07B06" w:rsidP="004E55FF">
            <w:r>
              <w:rPr>
                <w:rFonts w:ascii="Calibri" w:hAnsi="Calibri" w:cs="Calibri"/>
                <w:sz w:val="22"/>
                <w:szCs w:val="22"/>
              </w:rPr>
              <w:t>4.010E-4</w:t>
            </w:r>
          </w:p>
        </w:tc>
        <w:tc>
          <w:tcPr>
            <w:tcW w:w="302" w:type="pct"/>
            <w:vAlign w:val="bottom"/>
          </w:tcPr>
          <w:p w14:paraId="0A01827F" w14:textId="77777777" w:rsidR="00A07B06" w:rsidRPr="007454A9" w:rsidRDefault="00A07B06" w:rsidP="004E55FF">
            <w:r>
              <w:rPr>
                <w:rFonts w:ascii="Calibri" w:hAnsi="Calibri" w:cs="Calibri"/>
                <w:b/>
                <w:bCs/>
                <w:sz w:val="22"/>
                <w:szCs w:val="22"/>
              </w:rPr>
              <w:t>3.250E-5</w:t>
            </w:r>
          </w:p>
        </w:tc>
        <w:tc>
          <w:tcPr>
            <w:tcW w:w="337" w:type="pct"/>
            <w:vAlign w:val="bottom"/>
          </w:tcPr>
          <w:p w14:paraId="76F8080B" w14:textId="77777777" w:rsidR="00A07B06" w:rsidRPr="007454A9" w:rsidRDefault="00A07B06" w:rsidP="004E55FF">
            <w:r>
              <w:rPr>
                <w:rFonts w:ascii="Calibri" w:hAnsi="Calibri" w:cs="Calibri"/>
                <w:sz w:val="22"/>
                <w:szCs w:val="22"/>
              </w:rPr>
              <w:t>1.220E-4</w:t>
            </w:r>
          </w:p>
        </w:tc>
        <w:tc>
          <w:tcPr>
            <w:tcW w:w="302" w:type="pct"/>
            <w:vAlign w:val="bottom"/>
          </w:tcPr>
          <w:p w14:paraId="245979E5" w14:textId="77777777" w:rsidR="00A07B06" w:rsidRPr="007454A9" w:rsidRDefault="00A07B06" w:rsidP="004E55FF">
            <w:r>
              <w:rPr>
                <w:rFonts w:ascii="Calibri" w:hAnsi="Calibri" w:cs="Calibri"/>
                <w:sz w:val="22"/>
                <w:szCs w:val="22"/>
              </w:rPr>
              <w:t>3.016E-3</w:t>
            </w:r>
          </w:p>
        </w:tc>
        <w:tc>
          <w:tcPr>
            <w:tcW w:w="315" w:type="pct"/>
            <w:vAlign w:val="bottom"/>
          </w:tcPr>
          <w:p w14:paraId="17A60F40" w14:textId="77777777" w:rsidR="00A07B06" w:rsidRPr="007454A9" w:rsidRDefault="00A07B06" w:rsidP="004E55FF">
            <w:r>
              <w:rPr>
                <w:rFonts w:ascii="Calibri" w:hAnsi="Calibri" w:cs="Calibri"/>
                <w:sz w:val="22"/>
                <w:szCs w:val="22"/>
              </w:rPr>
              <w:t>1.240E-3</w:t>
            </w:r>
          </w:p>
        </w:tc>
        <w:tc>
          <w:tcPr>
            <w:tcW w:w="302" w:type="pct"/>
            <w:vAlign w:val="bottom"/>
          </w:tcPr>
          <w:p w14:paraId="58A3C18C" w14:textId="77777777" w:rsidR="00A07B06" w:rsidRPr="007454A9" w:rsidRDefault="00A07B06" w:rsidP="004E55FF">
            <w:r>
              <w:rPr>
                <w:rFonts w:ascii="Calibri" w:hAnsi="Calibri" w:cs="Calibri"/>
                <w:sz w:val="22"/>
                <w:szCs w:val="22"/>
              </w:rPr>
              <w:t>6.923E-4</w:t>
            </w:r>
          </w:p>
        </w:tc>
        <w:tc>
          <w:tcPr>
            <w:tcW w:w="302" w:type="pct"/>
            <w:vAlign w:val="bottom"/>
          </w:tcPr>
          <w:p w14:paraId="1D44F3A6" w14:textId="77777777" w:rsidR="00A07B06" w:rsidRPr="007454A9" w:rsidRDefault="00A07B06" w:rsidP="004E55FF">
            <w:r>
              <w:rPr>
                <w:rFonts w:ascii="Calibri" w:hAnsi="Calibri" w:cs="Calibri"/>
                <w:sz w:val="22"/>
                <w:szCs w:val="22"/>
              </w:rPr>
              <w:t>1.717E-2</w:t>
            </w:r>
          </w:p>
        </w:tc>
        <w:tc>
          <w:tcPr>
            <w:tcW w:w="337" w:type="pct"/>
            <w:vAlign w:val="bottom"/>
          </w:tcPr>
          <w:p w14:paraId="7943EE55" w14:textId="77777777" w:rsidR="00A07B06" w:rsidRPr="007454A9" w:rsidRDefault="00A07B06" w:rsidP="004E55FF">
            <w:r>
              <w:rPr>
                <w:rFonts w:ascii="Calibri" w:hAnsi="Calibri" w:cs="Calibri"/>
                <w:b/>
                <w:bCs/>
                <w:sz w:val="22"/>
                <w:szCs w:val="22"/>
              </w:rPr>
              <w:t>2.241E-4</w:t>
            </w:r>
          </w:p>
        </w:tc>
        <w:tc>
          <w:tcPr>
            <w:tcW w:w="316" w:type="pct"/>
            <w:vAlign w:val="bottom"/>
          </w:tcPr>
          <w:p w14:paraId="3E1B3A93" w14:textId="77777777" w:rsidR="00A07B06" w:rsidRPr="007454A9" w:rsidRDefault="00A07B06" w:rsidP="004E55FF">
            <w:r>
              <w:rPr>
                <w:rFonts w:ascii="Calibri" w:hAnsi="Calibri" w:cs="Calibri"/>
                <w:sz w:val="22"/>
                <w:szCs w:val="22"/>
              </w:rPr>
              <w:t>7.402E-3</w:t>
            </w:r>
          </w:p>
        </w:tc>
        <w:tc>
          <w:tcPr>
            <w:tcW w:w="302" w:type="pct"/>
            <w:vAlign w:val="bottom"/>
          </w:tcPr>
          <w:p w14:paraId="35A2F172" w14:textId="77777777" w:rsidR="00A07B06" w:rsidRPr="007454A9" w:rsidRDefault="00A07B06" w:rsidP="004E55FF">
            <w:r>
              <w:rPr>
                <w:rFonts w:ascii="Calibri" w:hAnsi="Calibri" w:cs="Calibri"/>
                <w:sz w:val="22"/>
                <w:szCs w:val="22"/>
              </w:rPr>
              <w:t>7.003E-2</w:t>
            </w:r>
          </w:p>
        </w:tc>
        <w:tc>
          <w:tcPr>
            <w:tcW w:w="302" w:type="pct"/>
            <w:vAlign w:val="bottom"/>
          </w:tcPr>
          <w:p w14:paraId="4715664D" w14:textId="77777777" w:rsidR="00A07B06" w:rsidRPr="007454A9" w:rsidRDefault="00A07B06" w:rsidP="004E55FF">
            <w:r>
              <w:rPr>
                <w:rFonts w:ascii="Calibri" w:hAnsi="Calibri" w:cs="Calibri"/>
                <w:sz w:val="22"/>
                <w:szCs w:val="22"/>
              </w:rPr>
              <w:t>1.255E-3</w:t>
            </w:r>
          </w:p>
        </w:tc>
        <w:tc>
          <w:tcPr>
            <w:tcW w:w="301" w:type="pct"/>
            <w:vAlign w:val="bottom"/>
          </w:tcPr>
          <w:p w14:paraId="1B02612E" w14:textId="77777777" w:rsidR="00A07B06" w:rsidRPr="007454A9" w:rsidRDefault="00A07B06" w:rsidP="004E55FF">
            <w:r>
              <w:rPr>
                <w:rFonts w:ascii="Calibri" w:hAnsi="Calibri" w:cs="Calibri"/>
                <w:sz w:val="22"/>
                <w:szCs w:val="22"/>
              </w:rPr>
              <w:t>1.099E-2</w:t>
            </w:r>
          </w:p>
        </w:tc>
        <w:tc>
          <w:tcPr>
            <w:tcW w:w="337" w:type="pct"/>
            <w:vAlign w:val="bottom"/>
          </w:tcPr>
          <w:p w14:paraId="4556E6F2" w14:textId="77777777" w:rsidR="00A07B06" w:rsidRPr="007454A9" w:rsidRDefault="00A07B06" w:rsidP="004E55FF">
            <w:r>
              <w:rPr>
                <w:rFonts w:ascii="Calibri" w:hAnsi="Calibri" w:cs="Calibri"/>
                <w:b/>
                <w:bCs/>
                <w:sz w:val="22"/>
                <w:szCs w:val="22"/>
              </w:rPr>
              <w:t>8.998E-4</w:t>
            </w:r>
          </w:p>
        </w:tc>
        <w:tc>
          <w:tcPr>
            <w:tcW w:w="311" w:type="pct"/>
            <w:vAlign w:val="bottom"/>
          </w:tcPr>
          <w:p w14:paraId="31E6A576" w14:textId="77777777" w:rsidR="00A07B06" w:rsidRPr="007454A9" w:rsidRDefault="00A07B06" w:rsidP="004E55FF">
            <w:r>
              <w:rPr>
                <w:rFonts w:ascii="Calibri" w:hAnsi="Calibri" w:cs="Calibri"/>
                <w:sz w:val="22"/>
                <w:szCs w:val="22"/>
              </w:rPr>
              <w:t>2.486E-3</w:t>
            </w:r>
          </w:p>
        </w:tc>
      </w:tr>
      <w:tr w:rsidR="005A2724" w:rsidRPr="00ED165E" w14:paraId="5D885913" w14:textId="77777777" w:rsidTr="004E55FF">
        <w:trPr>
          <w:jc w:val="center"/>
        </w:trPr>
        <w:tc>
          <w:tcPr>
            <w:tcW w:w="192" w:type="pct"/>
            <w:tcBorders>
              <w:bottom w:val="single" w:sz="4" w:space="0" w:color="auto"/>
            </w:tcBorders>
          </w:tcPr>
          <w:p w14:paraId="0BA32599" w14:textId="77777777" w:rsidR="00A07B06" w:rsidRPr="00CA6E93" w:rsidRDefault="00A07B06" w:rsidP="00435BD2">
            <w:pPr>
              <w:pStyle w:val="bangtrai"/>
            </w:pPr>
          </w:p>
        </w:tc>
        <w:tc>
          <w:tcPr>
            <w:tcW w:w="139" w:type="pct"/>
            <w:tcBorders>
              <w:bottom w:val="single" w:sz="4" w:space="0" w:color="auto"/>
            </w:tcBorders>
          </w:tcPr>
          <w:p w14:paraId="0CE60D6A" w14:textId="77777777" w:rsidR="00A07B06" w:rsidRPr="00CA6E93" w:rsidRDefault="00A07B06" w:rsidP="00435BD2">
            <w:pPr>
              <w:pStyle w:val="bangtrai"/>
            </w:pPr>
            <w:r w:rsidRPr="00CA6E93">
              <w:t>(5)</w:t>
            </w:r>
          </w:p>
        </w:tc>
        <w:tc>
          <w:tcPr>
            <w:tcW w:w="302" w:type="pct"/>
            <w:tcBorders>
              <w:bottom w:val="single" w:sz="4" w:space="0" w:color="auto"/>
            </w:tcBorders>
            <w:vAlign w:val="bottom"/>
          </w:tcPr>
          <w:p w14:paraId="709D6323" w14:textId="77777777" w:rsidR="00A07B06" w:rsidRPr="007454A9" w:rsidRDefault="00A07B06" w:rsidP="004E55FF">
            <w:r>
              <w:rPr>
                <w:rFonts w:ascii="Calibri" w:hAnsi="Calibri" w:cs="Calibri"/>
                <w:sz w:val="22"/>
                <w:szCs w:val="22"/>
              </w:rPr>
              <w:t>2.163E-3</w:t>
            </w:r>
          </w:p>
        </w:tc>
        <w:tc>
          <w:tcPr>
            <w:tcW w:w="301" w:type="pct"/>
            <w:tcBorders>
              <w:bottom w:val="single" w:sz="4" w:space="0" w:color="auto"/>
            </w:tcBorders>
            <w:vAlign w:val="bottom"/>
          </w:tcPr>
          <w:p w14:paraId="60F1286E" w14:textId="77777777" w:rsidR="00A07B06" w:rsidRPr="007454A9" w:rsidRDefault="00A07B06" w:rsidP="004E55FF">
            <w:r>
              <w:rPr>
                <w:rFonts w:ascii="Calibri" w:hAnsi="Calibri" w:cs="Calibri"/>
                <w:sz w:val="22"/>
                <w:szCs w:val="22"/>
              </w:rPr>
              <w:t>1.319E-3</w:t>
            </w:r>
          </w:p>
        </w:tc>
        <w:tc>
          <w:tcPr>
            <w:tcW w:w="302" w:type="pct"/>
            <w:tcBorders>
              <w:bottom w:val="single" w:sz="4" w:space="0" w:color="auto"/>
            </w:tcBorders>
            <w:vAlign w:val="bottom"/>
          </w:tcPr>
          <w:p w14:paraId="1EA8E166" w14:textId="77777777" w:rsidR="00A07B06" w:rsidRPr="007454A9" w:rsidRDefault="00A07B06" w:rsidP="004E55FF">
            <w:r>
              <w:rPr>
                <w:rFonts w:ascii="Calibri" w:hAnsi="Calibri" w:cs="Calibri"/>
                <w:sz w:val="22"/>
                <w:szCs w:val="22"/>
              </w:rPr>
              <w:t>2.333E-4</w:t>
            </w:r>
          </w:p>
        </w:tc>
        <w:tc>
          <w:tcPr>
            <w:tcW w:w="337" w:type="pct"/>
            <w:tcBorders>
              <w:bottom w:val="single" w:sz="4" w:space="0" w:color="auto"/>
            </w:tcBorders>
            <w:vAlign w:val="bottom"/>
          </w:tcPr>
          <w:p w14:paraId="4FDBCCF0" w14:textId="77777777" w:rsidR="00A07B06" w:rsidRPr="007454A9" w:rsidRDefault="00A07B06" w:rsidP="004E55FF">
            <w:r>
              <w:rPr>
                <w:rFonts w:ascii="Calibri" w:hAnsi="Calibri" w:cs="Calibri"/>
                <w:sz w:val="22"/>
                <w:szCs w:val="22"/>
              </w:rPr>
              <w:t>6.147E-4</w:t>
            </w:r>
          </w:p>
        </w:tc>
        <w:tc>
          <w:tcPr>
            <w:tcW w:w="302" w:type="pct"/>
            <w:tcBorders>
              <w:bottom w:val="single" w:sz="4" w:space="0" w:color="auto"/>
            </w:tcBorders>
            <w:vAlign w:val="bottom"/>
          </w:tcPr>
          <w:p w14:paraId="3E51E695" w14:textId="77777777" w:rsidR="00A07B06" w:rsidRPr="007454A9" w:rsidRDefault="00A07B06" w:rsidP="004E55FF">
            <w:r>
              <w:rPr>
                <w:rFonts w:ascii="Calibri" w:hAnsi="Calibri" w:cs="Calibri"/>
                <w:b/>
                <w:bCs/>
                <w:sz w:val="22"/>
                <w:szCs w:val="22"/>
              </w:rPr>
              <w:t>1.920E-4</w:t>
            </w:r>
          </w:p>
        </w:tc>
        <w:tc>
          <w:tcPr>
            <w:tcW w:w="315" w:type="pct"/>
            <w:tcBorders>
              <w:bottom w:val="single" w:sz="4" w:space="0" w:color="auto"/>
            </w:tcBorders>
            <w:vAlign w:val="bottom"/>
          </w:tcPr>
          <w:p w14:paraId="6707C256" w14:textId="77777777" w:rsidR="00A07B06" w:rsidRPr="007454A9" w:rsidRDefault="00A07B06" w:rsidP="004E55FF">
            <w:r>
              <w:rPr>
                <w:rFonts w:ascii="Calibri" w:hAnsi="Calibri" w:cs="Calibri"/>
                <w:sz w:val="22"/>
                <w:szCs w:val="22"/>
              </w:rPr>
              <w:t>1.815E-3</w:t>
            </w:r>
          </w:p>
        </w:tc>
        <w:tc>
          <w:tcPr>
            <w:tcW w:w="302" w:type="pct"/>
            <w:tcBorders>
              <w:bottom w:val="single" w:sz="4" w:space="0" w:color="auto"/>
            </w:tcBorders>
            <w:vAlign w:val="bottom"/>
          </w:tcPr>
          <w:p w14:paraId="2FB73FC6" w14:textId="77777777" w:rsidR="00A07B06" w:rsidRPr="007454A9" w:rsidRDefault="00A07B06" w:rsidP="004E55FF">
            <w:r>
              <w:rPr>
                <w:rFonts w:ascii="Calibri" w:hAnsi="Calibri" w:cs="Calibri"/>
                <w:sz w:val="22"/>
                <w:szCs w:val="22"/>
              </w:rPr>
              <w:t>2.805E-3</w:t>
            </w:r>
          </w:p>
        </w:tc>
        <w:tc>
          <w:tcPr>
            <w:tcW w:w="302" w:type="pct"/>
            <w:tcBorders>
              <w:bottom w:val="single" w:sz="4" w:space="0" w:color="auto"/>
            </w:tcBorders>
            <w:vAlign w:val="bottom"/>
          </w:tcPr>
          <w:p w14:paraId="2416634D" w14:textId="77777777" w:rsidR="00A07B06" w:rsidRPr="007454A9" w:rsidRDefault="00A07B06" w:rsidP="004E55FF">
            <w:r>
              <w:rPr>
                <w:rFonts w:ascii="Calibri" w:hAnsi="Calibri" w:cs="Calibri"/>
                <w:sz w:val="22"/>
                <w:szCs w:val="22"/>
              </w:rPr>
              <w:t>5.242E-4</w:t>
            </w:r>
          </w:p>
        </w:tc>
        <w:tc>
          <w:tcPr>
            <w:tcW w:w="337" w:type="pct"/>
            <w:tcBorders>
              <w:bottom w:val="single" w:sz="4" w:space="0" w:color="auto"/>
            </w:tcBorders>
            <w:vAlign w:val="bottom"/>
          </w:tcPr>
          <w:p w14:paraId="09EC48AF" w14:textId="77777777" w:rsidR="00A07B06" w:rsidRPr="007454A9" w:rsidRDefault="00A07B06" w:rsidP="004E55FF">
            <w:r>
              <w:rPr>
                <w:rFonts w:ascii="Calibri" w:hAnsi="Calibri" w:cs="Calibri"/>
                <w:sz w:val="22"/>
                <w:szCs w:val="22"/>
              </w:rPr>
              <w:t>7.914E-4</w:t>
            </w:r>
          </w:p>
        </w:tc>
        <w:tc>
          <w:tcPr>
            <w:tcW w:w="316" w:type="pct"/>
            <w:tcBorders>
              <w:bottom w:val="single" w:sz="4" w:space="0" w:color="auto"/>
            </w:tcBorders>
            <w:vAlign w:val="bottom"/>
          </w:tcPr>
          <w:p w14:paraId="48AD0E88" w14:textId="77777777" w:rsidR="00A07B06" w:rsidRPr="007454A9" w:rsidRDefault="00A07B06" w:rsidP="004E55FF">
            <w:r>
              <w:rPr>
                <w:rFonts w:ascii="Calibri" w:hAnsi="Calibri" w:cs="Calibri"/>
                <w:b/>
                <w:bCs/>
                <w:sz w:val="22"/>
                <w:szCs w:val="22"/>
              </w:rPr>
              <w:t>1.584E-4</w:t>
            </w:r>
          </w:p>
        </w:tc>
        <w:tc>
          <w:tcPr>
            <w:tcW w:w="302" w:type="pct"/>
            <w:tcBorders>
              <w:bottom w:val="single" w:sz="4" w:space="0" w:color="auto"/>
            </w:tcBorders>
            <w:vAlign w:val="bottom"/>
          </w:tcPr>
          <w:p w14:paraId="321350A6" w14:textId="77777777" w:rsidR="00A07B06" w:rsidRPr="007454A9" w:rsidRDefault="00A07B06" w:rsidP="004E55FF">
            <w:r>
              <w:rPr>
                <w:rFonts w:ascii="Calibri" w:hAnsi="Calibri" w:cs="Calibri"/>
                <w:sz w:val="22"/>
                <w:szCs w:val="22"/>
              </w:rPr>
              <w:t>3.039E-3</w:t>
            </w:r>
          </w:p>
        </w:tc>
        <w:tc>
          <w:tcPr>
            <w:tcW w:w="302" w:type="pct"/>
            <w:tcBorders>
              <w:bottom w:val="single" w:sz="4" w:space="0" w:color="auto"/>
            </w:tcBorders>
            <w:vAlign w:val="bottom"/>
          </w:tcPr>
          <w:p w14:paraId="2A09B098" w14:textId="77777777" w:rsidR="00A07B06" w:rsidRPr="007454A9" w:rsidRDefault="00A07B06" w:rsidP="004E55FF">
            <w:r>
              <w:rPr>
                <w:rFonts w:ascii="Calibri" w:hAnsi="Calibri" w:cs="Calibri"/>
                <w:sz w:val="22"/>
                <w:szCs w:val="22"/>
              </w:rPr>
              <w:t>2.561E-3</w:t>
            </w:r>
          </w:p>
        </w:tc>
        <w:tc>
          <w:tcPr>
            <w:tcW w:w="301" w:type="pct"/>
            <w:tcBorders>
              <w:bottom w:val="single" w:sz="4" w:space="0" w:color="auto"/>
            </w:tcBorders>
            <w:vAlign w:val="bottom"/>
          </w:tcPr>
          <w:p w14:paraId="50C88B36" w14:textId="77777777" w:rsidR="00A07B06" w:rsidRPr="007454A9" w:rsidRDefault="00A07B06" w:rsidP="004E55FF">
            <w:r>
              <w:rPr>
                <w:rFonts w:ascii="Calibri" w:hAnsi="Calibri" w:cs="Calibri"/>
                <w:b/>
                <w:bCs/>
                <w:sz w:val="22"/>
                <w:szCs w:val="22"/>
              </w:rPr>
              <w:t>1.926E-3</w:t>
            </w:r>
          </w:p>
        </w:tc>
        <w:tc>
          <w:tcPr>
            <w:tcW w:w="337" w:type="pct"/>
            <w:tcBorders>
              <w:bottom w:val="single" w:sz="4" w:space="0" w:color="auto"/>
            </w:tcBorders>
            <w:vAlign w:val="bottom"/>
          </w:tcPr>
          <w:p w14:paraId="38918836" w14:textId="77777777" w:rsidR="00A07B06" w:rsidRPr="007454A9" w:rsidRDefault="00A07B06" w:rsidP="004E55FF">
            <w:r>
              <w:rPr>
                <w:rFonts w:ascii="Calibri" w:hAnsi="Calibri" w:cs="Calibri"/>
                <w:sz w:val="22"/>
                <w:szCs w:val="22"/>
              </w:rPr>
              <w:t>4.849E-3</w:t>
            </w:r>
          </w:p>
        </w:tc>
        <w:tc>
          <w:tcPr>
            <w:tcW w:w="311" w:type="pct"/>
            <w:tcBorders>
              <w:bottom w:val="single" w:sz="4" w:space="0" w:color="auto"/>
            </w:tcBorders>
            <w:vAlign w:val="bottom"/>
          </w:tcPr>
          <w:p w14:paraId="4223412E" w14:textId="77777777" w:rsidR="00A07B06" w:rsidRPr="007454A9" w:rsidRDefault="00A07B06" w:rsidP="004E55FF">
            <w:r>
              <w:rPr>
                <w:rFonts w:ascii="Calibri" w:hAnsi="Calibri" w:cs="Calibri"/>
                <w:sz w:val="22"/>
                <w:szCs w:val="22"/>
              </w:rPr>
              <w:t>2.090E-3</w:t>
            </w:r>
          </w:p>
        </w:tc>
      </w:tr>
      <w:tr w:rsidR="005A2724" w:rsidRPr="00ED165E" w14:paraId="322FC2B2" w14:textId="77777777" w:rsidTr="004E55FF">
        <w:trPr>
          <w:jc w:val="center"/>
        </w:trPr>
        <w:tc>
          <w:tcPr>
            <w:tcW w:w="192" w:type="pct"/>
            <w:tcBorders>
              <w:top w:val="single" w:sz="4" w:space="0" w:color="auto"/>
            </w:tcBorders>
          </w:tcPr>
          <w:p w14:paraId="52CE2629" w14:textId="77777777" w:rsidR="00A07B06" w:rsidRPr="00CA6E93" w:rsidRDefault="00A07B06" w:rsidP="00435BD2">
            <w:pPr>
              <w:pStyle w:val="bangtrai"/>
            </w:pPr>
            <w:r>
              <w:t>ZDT</w:t>
            </w:r>
            <w:r w:rsidRPr="00CA6E93">
              <w:t>3</w:t>
            </w:r>
          </w:p>
        </w:tc>
        <w:tc>
          <w:tcPr>
            <w:tcW w:w="139" w:type="pct"/>
            <w:tcBorders>
              <w:top w:val="single" w:sz="4" w:space="0" w:color="auto"/>
            </w:tcBorders>
          </w:tcPr>
          <w:p w14:paraId="499AE130" w14:textId="77777777" w:rsidR="00A07B06" w:rsidRPr="00CA6E93" w:rsidRDefault="00A07B06" w:rsidP="00435BD2">
            <w:pPr>
              <w:pStyle w:val="bangtrai"/>
            </w:pPr>
            <w:r w:rsidRPr="00CA6E93">
              <w:t>(1)</w:t>
            </w:r>
          </w:p>
        </w:tc>
        <w:tc>
          <w:tcPr>
            <w:tcW w:w="302" w:type="pct"/>
            <w:tcBorders>
              <w:top w:val="single" w:sz="4" w:space="0" w:color="auto"/>
            </w:tcBorders>
            <w:vAlign w:val="bottom"/>
          </w:tcPr>
          <w:p w14:paraId="55BDD6A9" w14:textId="77777777" w:rsidR="00A07B06" w:rsidRPr="007454A9" w:rsidRDefault="00A07B06" w:rsidP="004E55FF">
            <w:r>
              <w:rPr>
                <w:rFonts w:ascii="Calibri" w:hAnsi="Calibri" w:cs="Calibri"/>
                <w:sz w:val="22"/>
                <w:szCs w:val="22"/>
              </w:rPr>
              <w:t>1.368E-3</w:t>
            </w:r>
          </w:p>
        </w:tc>
        <w:tc>
          <w:tcPr>
            <w:tcW w:w="301" w:type="pct"/>
            <w:tcBorders>
              <w:top w:val="single" w:sz="4" w:space="0" w:color="auto"/>
            </w:tcBorders>
            <w:vAlign w:val="bottom"/>
          </w:tcPr>
          <w:p w14:paraId="6EE104A2" w14:textId="77777777" w:rsidR="00A07B06" w:rsidRPr="007454A9" w:rsidRDefault="00A07B06" w:rsidP="004E55FF">
            <w:r>
              <w:rPr>
                <w:rFonts w:ascii="Calibri" w:hAnsi="Calibri" w:cs="Calibri"/>
                <w:sz w:val="22"/>
                <w:szCs w:val="22"/>
              </w:rPr>
              <w:t>1.730E-3</w:t>
            </w:r>
          </w:p>
        </w:tc>
        <w:tc>
          <w:tcPr>
            <w:tcW w:w="302" w:type="pct"/>
            <w:tcBorders>
              <w:top w:val="single" w:sz="4" w:space="0" w:color="auto"/>
            </w:tcBorders>
            <w:vAlign w:val="bottom"/>
          </w:tcPr>
          <w:p w14:paraId="497BA2A1" w14:textId="77777777" w:rsidR="00A07B06" w:rsidRPr="007454A9" w:rsidRDefault="00A07B06" w:rsidP="004E55FF">
            <w:r>
              <w:rPr>
                <w:rFonts w:ascii="Calibri" w:hAnsi="Calibri" w:cs="Calibri"/>
                <w:sz w:val="22"/>
                <w:szCs w:val="22"/>
              </w:rPr>
              <w:t>2.085E-4</w:t>
            </w:r>
          </w:p>
        </w:tc>
        <w:tc>
          <w:tcPr>
            <w:tcW w:w="337" w:type="pct"/>
            <w:tcBorders>
              <w:top w:val="single" w:sz="4" w:space="0" w:color="auto"/>
            </w:tcBorders>
            <w:vAlign w:val="bottom"/>
          </w:tcPr>
          <w:p w14:paraId="271AC3FF" w14:textId="77777777" w:rsidR="00A07B06" w:rsidRPr="007454A9" w:rsidRDefault="00A07B06" w:rsidP="004E55FF">
            <w:r>
              <w:rPr>
                <w:rFonts w:ascii="Calibri" w:hAnsi="Calibri" w:cs="Calibri"/>
                <w:sz w:val="22"/>
                <w:szCs w:val="22"/>
              </w:rPr>
              <w:t>4.854E-4</w:t>
            </w:r>
          </w:p>
        </w:tc>
        <w:tc>
          <w:tcPr>
            <w:tcW w:w="302" w:type="pct"/>
            <w:tcBorders>
              <w:top w:val="single" w:sz="4" w:space="0" w:color="auto"/>
            </w:tcBorders>
            <w:vAlign w:val="bottom"/>
          </w:tcPr>
          <w:p w14:paraId="48DDC861" w14:textId="77777777" w:rsidR="00A07B06" w:rsidRPr="007454A9" w:rsidRDefault="00A07B06" w:rsidP="004E55FF">
            <w:r>
              <w:rPr>
                <w:rFonts w:ascii="Calibri" w:hAnsi="Calibri" w:cs="Calibri"/>
                <w:b/>
                <w:bCs/>
                <w:sz w:val="22"/>
                <w:szCs w:val="22"/>
              </w:rPr>
              <w:t>1.229E-4</w:t>
            </w:r>
          </w:p>
        </w:tc>
        <w:tc>
          <w:tcPr>
            <w:tcW w:w="315" w:type="pct"/>
            <w:tcBorders>
              <w:top w:val="single" w:sz="4" w:space="0" w:color="auto"/>
            </w:tcBorders>
            <w:vAlign w:val="bottom"/>
          </w:tcPr>
          <w:p w14:paraId="7F5D1AA9" w14:textId="77777777" w:rsidR="00A07B06" w:rsidRPr="007454A9" w:rsidRDefault="00A07B06" w:rsidP="004E55FF">
            <w:r>
              <w:rPr>
                <w:rFonts w:ascii="Calibri" w:hAnsi="Calibri" w:cs="Calibri"/>
                <w:sz w:val="22"/>
                <w:szCs w:val="22"/>
              </w:rPr>
              <w:t>2.226E-3</w:t>
            </w:r>
          </w:p>
        </w:tc>
        <w:tc>
          <w:tcPr>
            <w:tcW w:w="302" w:type="pct"/>
            <w:tcBorders>
              <w:top w:val="single" w:sz="4" w:space="0" w:color="auto"/>
            </w:tcBorders>
            <w:vAlign w:val="bottom"/>
          </w:tcPr>
          <w:p w14:paraId="31D4B50A" w14:textId="77777777" w:rsidR="00A07B06" w:rsidRPr="007454A9" w:rsidRDefault="00A07B06" w:rsidP="004E55FF">
            <w:r>
              <w:rPr>
                <w:rFonts w:ascii="Calibri" w:hAnsi="Calibri" w:cs="Calibri"/>
                <w:sz w:val="22"/>
                <w:szCs w:val="22"/>
              </w:rPr>
              <w:t>1.332E-3</w:t>
            </w:r>
          </w:p>
        </w:tc>
        <w:tc>
          <w:tcPr>
            <w:tcW w:w="302" w:type="pct"/>
            <w:tcBorders>
              <w:top w:val="single" w:sz="4" w:space="0" w:color="auto"/>
            </w:tcBorders>
            <w:vAlign w:val="bottom"/>
          </w:tcPr>
          <w:p w14:paraId="48320CFC" w14:textId="77777777" w:rsidR="00A07B06" w:rsidRPr="007454A9" w:rsidRDefault="00A07B06" w:rsidP="004E55FF">
            <w:r>
              <w:rPr>
                <w:rFonts w:ascii="Calibri" w:hAnsi="Calibri" w:cs="Calibri"/>
                <w:sz w:val="22"/>
                <w:szCs w:val="22"/>
              </w:rPr>
              <w:t>2.991E-4</w:t>
            </w:r>
          </w:p>
        </w:tc>
        <w:tc>
          <w:tcPr>
            <w:tcW w:w="337" w:type="pct"/>
            <w:tcBorders>
              <w:top w:val="single" w:sz="4" w:space="0" w:color="auto"/>
            </w:tcBorders>
            <w:vAlign w:val="bottom"/>
          </w:tcPr>
          <w:p w14:paraId="4328FCE8" w14:textId="77777777" w:rsidR="00A07B06" w:rsidRPr="007454A9" w:rsidRDefault="00A07B06" w:rsidP="004E55FF">
            <w:r>
              <w:rPr>
                <w:rFonts w:ascii="Calibri" w:hAnsi="Calibri" w:cs="Calibri"/>
                <w:sz w:val="22"/>
                <w:szCs w:val="22"/>
              </w:rPr>
              <w:t>3.151E-4</w:t>
            </w:r>
          </w:p>
        </w:tc>
        <w:tc>
          <w:tcPr>
            <w:tcW w:w="316" w:type="pct"/>
            <w:tcBorders>
              <w:top w:val="single" w:sz="4" w:space="0" w:color="auto"/>
            </w:tcBorders>
            <w:vAlign w:val="bottom"/>
          </w:tcPr>
          <w:p w14:paraId="167B3690" w14:textId="77777777" w:rsidR="00A07B06" w:rsidRPr="007454A9" w:rsidRDefault="00A07B06" w:rsidP="004E55FF">
            <w:r>
              <w:rPr>
                <w:rFonts w:ascii="Calibri" w:hAnsi="Calibri" w:cs="Calibri"/>
                <w:b/>
                <w:bCs/>
                <w:sz w:val="22"/>
                <w:szCs w:val="22"/>
              </w:rPr>
              <w:t>1.011E-4</w:t>
            </w:r>
          </w:p>
        </w:tc>
        <w:tc>
          <w:tcPr>
            <w:tcW w:w="302" w:type="pct"/>
            <w:tcBorders>
              <w:top w:val="single" w:sz="4" w:space="0" w:color="auto"/>
            </w:tcBorders>
            <w:vAlign w:val="bottom"/>
          </w:tcPr>
          <w:p w14:paraId="0FE8E378" w14:textId="77777777" w:rsidR="00A07B06" w:rsidRPr="007454A9" w:rsidRDefault="00A07B06" w:rsidP="004E55FF">
            <w:r>
              <w:rPr>
                <w:rFonts w:ascii="Calibri" w:hAnsi="Calibri" w:cs="Calibri"/>
                <w:sz w:val="22"/>
                <w:szCs w:val="22"/>
              </w:rPr>
              <w:t>2.363E-3</w:t>
            </w:r>
          </w:p>
        </w:tc>
        <w:tc>
          <w:tcPr>
            <w:tcW w:w="302" w:type="pct"/>
            <w:tcBorders>
              <w:top w:val="single" w:sz="4" w:space="0" w:color="auto"/>
            </w:tcBorders>
            <w:vAlign w:val="bottom"/>
          </w:tcPr>
          <w:p w14:paraId="746B2C10" w14:textId="77777777" w:rsidR="00A07B06" w:rsidRPr="007454A9" w:rsidRDefault="00A07B06" w:rsidP="004E55FF">
            <w:r>
              <w:rPr>
                <w:rFonts w:ascii="Calibri" w:hAnsi="Calibri" w:cs="Calibri"/>
                <w:b/>
                <w:bCs/>
                <w:sz w:val="22"/>
                <w:szCs w:val="22"/>
              </w:rPr>
              <w:t>1.132E-3</w:t>
            </w:r>
          </w:p>
        </w:tc>
        <w:tc>
          <w:tcPr>
            <w:tcW w:w="301" w:type="pct"/>
            <w:tcBorders>
              <w:top w:val="single" w:sz="4" w:space="0" w:color="auto"/>
            </w:tcBorders>
            <w:vAlign w:val="bottom"/>
          </w:tcPr>
          <w:p w14:paraId="4E8647DD" w14:textId="77777777" w:rsidR="00A07B06" w:rsidRPr="007454A9" w:rsidRDefault="00A07B06" w:rsidP="004E55FF">
            <w:r>
              <w:rPr>
                <w:rFonts w:ascii="Calibri" w:hAnsi="Calibri" w:cs="Calibri"/>
                <w:sz w:val="22"/>
                <w:szCs w:val="22"/>
              </w:rPr>
              <w:t>1.603E-3</w:t>
            </w:r>
          </w:p>
        </w:tc>
        <w:tc>
          <w:tcPr>
            <w:tcW w:w="337" w:type="pct"/>
            <w:tcBorders>
              <w:top w:val="single" w:sz="4" w:space="0" w:color="auto"/>
            </w:tcBorders>
            <w:vAlign w:val="bottom"/>
          </w:tcPr>
          <w:p w14:paraId="107FD26A" w14:textId="77777777" w:rsidR="00A07B06" w:rsidRPr="007454A9" w:rsidRDefault="00A07B06" w:rsidP="004E55FF">
            <w:r>
              <w:rPr>
                <w:rFonts w:ascii="Calibri" w:hAnsi="Calibri" w:cs="Calibri"/>
                <w:sz w:val="22"/>
                <w:szCs w:val="22"/>
              </w:rPr>
              <w:t>2.953E-3</w:t>
            </w:r>
          </w:p>
        </w:tc>
        <w:tc>
          <w:tcPr>
            <w:tcW w:w="311" w:type="pct"/>
            <w:tcBorders>
              <w:top w:val="single" w:sz="4" w:space="0" w:color="auto"/>
            </w:tcBorders>
            <w:vAlign w:val="bottom"/>
          </w:tcPr>
          <w:p w14:paraId="12B7D9EB" w14:textId="77777777" w:rsidR="00A07B06" w:rsidRPr="007454A9" w:rsidRDefault="00A07B06" w:rsidP="004E55FF">
            <w:r>
              <w:rPr>
                <w:rFonts w:ascii="Calibri" w:hAnsi="Calibri" w:cs="Calibri"/>
                <w:sz w:val="22"/>
                <w:szCs w:val="22"/>
              </w:rPr>
              <w:t>1.166E-3</w:t>
            </w:r>
          </w:p>
        </w:tc>
      </w:tr>
      <w:tr w:rsidR="005A2724" w:rsidRPr="00ED165E" w14:paraId="07FE42E0" w14:textId="77777777" w:rsidTr="004E55FF">
        <w:trPr>
          <w:jc w:val="center"/>
        </w:trPr>
        <w:tc>
          <w:tcPr>
            <w:tcW w:w="192" w:type="pct"/>
          </w:tcPr>
          <w:p w14:paraId="6D4CF496" w14:textId="77777777" w:rsidR="00A07B06" w:rsidRPr="00CA6E93" w:rsidRDefault="00A07B06" w:rsidP="00435BD2">
            <w:pPr>
              <w:pStyle w:val="bangtrai"/>
            </w:pPr>
          </w:p>
        </w:tc>
        <w:tc>
          <w:tcPr>
            <w:tcW w:w="139" w:type="pct"/>
          </w:tcPr>
          <w:p w14:paraId="3C501B19" w14:textId="77777777" w:rsidR="00A07B06" w:rsidRPr="00CA6E93" w:rsidRDefault="00A07B06" w:rsidP="00435BD2">
            <w:pPr>
              <w:pStyle w:val="bangtrai"/>
            </w:pPr>
            <w:r w:rsidRPr="00CA6E93">
              <w:t>(2)</w:t>
            </w:r>
          </w:p>
        </w:tc>
        <w:tc>
          <w:tcPr>
            <w:tcW w:w="302" w:type="pct"/>
            <w:vAlign w:val="bottom"/>
          </w:tcPr>
          <w:p w14:paraId="682C6A9E" w14:textId="77777777" w:rsidR="00A07B06" w:rsidRPr="007454A9" w:rsidRDefault="00A07B06" w:rsidP="004E55FF">
            <w:r>
              <w:rPr>
                <w:rFonts w:ascii="Calibri" w:hAnsi="Calibri" w:cs="Calibri"/>
                <w:sz w:val="22"/>
                <w:szCs w:val="22"/>
              </w:rPr>
              <w:t>2.707E-3</w:t>
            </w:r>
          </w:p>
        </w:tc>
        <w:tc>
          <w:tcPr>
            <w:tcW w:w="301" w:type="pct"/>
            <w:vAlign w:val="bottom"/>
          </w:tcPr>
          <w:p w14:paraId="0B0315C1" w14:textId="77777777" w:rsidR="00A07B06" w:rsidRPr="007454A9" w:rsidRDefault="00A07B06" w:rsidP="004E55FF">
            <w:r>
              <w:rPr>
                <w:rFonts w:ascii="Calibri" w:hAnsi="Calibri" w:cs="Calibri"/>
                <w:sz w:val="22"/>
                <w:szCs w:val="22"/>
              </w:rPr>
              <w:t>8.784E-3</w:t>
            </w:r>
          </w:p>
        </w:tc>
        <w:tc>
          <w:tcPr>
            <w:tcW w:w="302" w:type="pct"/>
            <w:vAlign w:val="bottom"/>
          </w:tcPr>
          <w:p w14:paraId="1066453D" w14:textId="77777777" w:rsidR="00A07B06" w:rsidRPr="007454A9" w:rsidRDefault="00A07B06" w:rsidP="004E55FF">
            <w:r>
              <w:rPr>
                <w:rFonts w:ascii="Calibri" w:hAnsi="Calibri" w:cs="Calibri"/>
                <w:b/>
                <w:bCs/>
                <w:sz w:val="22"/>
                <w:szCs w:val="22"/>
              </w:rPr>
              <w:t>3.270E-4</w:t>
            </w:r>
          </w:p>
        </w:tc>
        <w:tc>
          <w:tcPr>
            <w:tcW w:w="337" w:type="pct"/>
            <w:vAlign w:val="bottom"/>
          </w:tcPr>
          <w:p w14:paraId="3E7AEA82" w14:textId="77777777" w:rsidR="00A07B06" w:rsidRPr="007454A9" w:rsidRDefault="00A07B06" w:rsidP="004E55FF">
            <w:r>
              <w:rPr>
                <w:rFonts w:ascii="Calibri" w:hAnsi="Calibri" w:cs="Calibri"/>
                <w:sz w:val="22"/>
                <w:szCs w:val="22"/>
              </w:rPr>
              <w:t>1.050E-3</w:t>
            </w:r>
          </w:p>
        </w:tc>
        <w:tc>
          <w:tcPr>
            <w:tcW w:w="302" w:type="pct"/>
            <w:vAlign w:val="bottom"/>
          </w:tcPr>
          <w:p w14:paraId="0C8363A8" w14:textId="77777777" w:rsidR="00A07B06" w:rsidRPr="007454A9" w:rsidRDefault="00A07B06" w:rsidP="004E55FF">
            <w:r>
              <w:rPr>
                <w:rFonts w:ascii="Calibri" w:hAnsi="Calibri" w:cs="Calibri"/>
                <w:sz w:val="22"/>
                <w:szCs w:val="22"/>
              </w:rPr>
              <w:t>9.064E-3</w:t>
            </w:r>
          </w:p>
        </w:tc>
        <w:tc>
          <w:tcPr>
            <w:tcW w:w="315" w:type="pct"/>
            <w:vAlign w:val="bottom"/>
          </w:tcPr>
          <w:p w14:paraId="2792E31F" w14:textId="77777777" w:rsidR="00A07B06" w:rsidRPr="007454A9" w:rsidRDefault="00A07B06" w:rsidP="004E55FF">
            <w:r>
              <w:rPr>
                <w:rFonts w:ascii="Calibri" w:hAnsi="Calibri" w:cs="Calibri"/>
                <w:sz w:val="22"/>
                <w:szCs w:val="22"/>
              </w:rPr>
              <w:t>2.339E-2</w:t>
            </w:r>
          </w:p>
        </w:tc>
        <w:tc>
          <w:tcPr>
            <w:tcW w:w="302" w:type="pct"/>
            <w:vAlign w:val="bottom"/>
          </w:tcPr>
          <w:p w14:paraId="491FF3DA" w14:textId="77777777" w:rsidR="00A07B06" w:rsidRPr="007454A9" w:rsidRDefault="00A07B06" w:rsidP="004E55FF">
            <w:r>
              <w:rPr>
                <w:rFonts w:ascii="Calibri" w:hAnsi="Calibri" w:cs="Calibri"/>
                <w:sz w:val="22"/>
                <w:szCs w:val="22"/>
              </w:rPr>
              <w:t>2.318E-2</w:t>
            </w:r>
          </w:p>
        </w:tc>
        <w:tc>
          <w:tcPr>
            <w:tcW w:w="302" w:type="pct"/>
            <w:vAlign w:val="bottom"/>
          </w:tcPr>
          <w:p w14:paraId="69DAD8FF" w14:textId="77777777" w:rsidR="00A07B06" w:rsidRPr="007454A9" w:rsidRDefault="00A07B06" w:rsidP="004E55FF">
            <w:r>
              <w:rPr>
                <w:rFonts w:ascii="Calibri" w:hAnsi="Calibri" w:cs="Calibri"/>
                <w:sz w:val="22"/>
                <w:szCs w:val="22"/>
              </w:rPr>
              <w:t>8.543E-2</w:t>
            </w:r>
          </w:p>
        </w:tc>
        <w:tc>
          <w:tcPr>
            <w:tcW w:w="337" w:type="pct"/>
            <w:vAlign w:val="bottom"/>
          </w:tcPr>
          <w:p w14:paraId="0BC39092" w14:textId="77777777" w:rsidR="00A07B06" w:rsidRPr="007454A9" w:rsidRDefault="00A07B06" w:rsidP="004E55FF">
            <w:r>
              <w:rPr>
                <w:rFonts w:ascii="Calibri" w:hAnsi="Calibri" w:cs="Calibri"/>
                <w:b/>
                <w:bCs/>
                <w:sz w:val="22"/>
                <w:szCs w:val="22"/>
              </w:rPr>
              <w:t>6.897E-4</w:t>
            </w:r>
          </w:p>
        </w:tc>
        <w:tc>
          <w:tcPr>
            <w:tcW w:w="316" w:type="pct"/>
            <w:vAlign w:val="bottom"/>
          </w:tcPr>
          <w:p w14:paraId="688DF406" w14:textId="77777777" w:rsidR="00A07B06" w:rsidRPr="007454A9" w:rsidRDefault="00A07B06" w:rsidP="004E55FF">
            <w:r>
              <w:rPr>
                <w:rFonts w:ascii="Calibri" w:hAnsi="Calibri" w:cs="Calibri"/>
                <w:sz w:val="22"/>
                <w:szCs w:val="22"/>
              </w:rPr>
              <w:t>1.014E-2</w:t>
            </w:r>
          </w:p>
        </w:tc>
        <w:tc>
          <w:tcPr>
            <w:tcW w:w="302" w:type="pct"/>
            <w:vAlign w:val="bottom"/>
          </w:tcPr>
          <w:p w14:paraId="28D772DB" w14:textId="77777777" w:rsidR="00A07B06" w:rsidRPr="007454A9" w:rsidRDefault="00A07B06" w:rsidP="004E55FF">
            <w:r>
              <w:rPr>
                <w:rFonts w:ascii="Calibri" w:hAnsi="Calibri" w:cs="Calibri"/>
                <w:sz w:val="22"/>
                <w:szCs w:val="22"/>
              </w:rPr>
              <w:t>4.392E-2</w:t>
            </w:r>
          </w:p>
        </w:tc>
        <w:tc>
          <w:tcPr>
            <w:tcW w:w="302" w:type="pct"/>
            <w:vAlign w:val="bottom"/>
          </w:tcPr>
          <w:p w14:paraId="6C5E0BE1" w14:textId="77777777" w:rsidR="00A07B06" w:rsidRPr="007454A9" w:rsidRDefault="00A07B06" w:rsidP="004E55FF">
            <w:r>
              <w:rPr>
                <w:rFonts w:ascii="Calibri" w:hAnsi="Calibri" w:cs="Calibri"/>
                <w:b/>
                <w:bCs/>
                <w:sz w:val="22"/>
                <w:szCs w:val="22"/>
              </w:rPr>
              <w:t>4.938E-3</w:t>
            </w:r>
          </w:p>
        </w:tc>
        <w:tc>
          <w:tcPr>
            <w:tcW w:w="301" w:type="pct"/>
            <w:vAlign w:val="bottom"/>
          </w:tcPr>
          <w:p w14:paraId="6EFAAC26" w14:textId="77777777" w:rsidR="00A07B06" w:rsidRPr="007454A9" w:rsidRDefault="00A07B06" w:rsidP="004E55FF">
            <w:r>
              <w:rPr>
                <w:rFonts w:ascii="Calibri" w:hAnsi="Calibri" w:cs="Calibri"/>
                <w:sz w:val="22"/>
                <w:szCs w:val="22"/>
              </w:rPr>
              <w:t>3.891E-2</w:t>
            </w:r>
          </w:p>
        </w:tc>
        <w:tc>
          <w:tcPr>
            <w:tcW w:w="337" w:type="pct"/>
            <w:vAlign w:val="bottom"/>
          </w:tcPr>
          <w:p w14:paraId="21AB1FEC" w14:textId="77777777" w:rsidR="00A07B06" w:rsidRPr="007454A9" w:rsidRDefault="00A07B06" w:rsidP="004E55FF">
            <w:r>
              <w:rPr>
                <w:rFonts w:ascii="Calibri" w:hAnsi="Calibri" w:cs="Calibri"/>
                <w:sz w:val="22"/>
                <w:szCs w:val="22"/>
              </w:rPr>
              <w:t>5.219E-3</w:t>
            </w:r>
          </w:p>
        </w:tc>
        <w:tc>
          <w:tcPr>
            <w:tcW w:w="311" w:type="pct"/>
            <w:vAlign w:val="bottom"/>
          </w:tcPr>
          <w:p w14:paraId="3CF46CC9" w14:textId="77777777" w:rsidR="00A07B06" w:rsidRPr="007454A9" w:rsidRDefault="00A07B06" w:rsidP="004E55FF">
            <w:r>
              <w:rPr>
                <w:rFonts w:ascii="Calibri" w:hAnsi="Calibri" w:cs="Calibri"/>
                <w:sz w:val="22"/>
                <w:szCs w:val="22"/>
              </w:rPr>
              <w:t>1.005E-2</w:t>
            </w:r>
          </w:p>
        </w:tc>
      </w:tr>
      <w:tr w:rsidR="005A2724" w:rsidRPr="00ED165E" w14:paraId="309F9C2C" w14:textId="77777777" w:rsidTr="004E55FF">
        <w:trPr>
          <w:jc w:val="center"/>
        </w:trPr>
        <w:tc>
          <w:tcPr>
            <w:tcW w:w="192" w:type="pct"/>
          </w:tcPr>
          <w:p w14:paraId="40583569" w14:textId="77777777" w:rsidR="00A07B06" w:rsidRPr="00CA6E93" w:rsidRDefault="00A07B06" w:rsidP="00435BD2">
            <w:pPr>
              <w:pStyle w:val="bangtrai"/>
            </w:pPr>
          </w:p>
        </w:tc>
        <w:tc>
          <w:tcPr>
            <w:tcW w:w="139" w:type="pct"/>
          </w:tcPr>
          <w:p w14:paraId="1305D32A" w14:textId="77777777" w:rsidR="00A07B06" w:rsidRPr="00CA6E93" w:rsidRDefault="00A07B06" w:rsidP="00435BD2">
            <w:pPr>
              <w:pStyle w:val="bangtrai"/>
            </w:pPr>
            <w:r w:rsidRPr="00CA6E93">
              <w:t>(3)</w:t>
            </w:r>
          </w:p>
        </w:tc>
        <w:tc>
          <w:tcPr>
            <w:tcW w:w="302" w:type="pct"/>
            <w:vAlign w:val="bottom"/>
          </w:tcPr>
          <w:p w14:paraId="6182B9D0" w14:textId="77777777" w:rsidR="00A07B06" w:rsidRPr="007454A9" w:rsidRDefault="00A07B06" w:rsidP="004E55FF">
            <w:r>
              <w:rPr>
                <w:rFonts w:ascii="Calibri" w:hAnsi="Calibri" w:cs="Calibri"/>
                <w:sz w:val="22"/>
                <w:szCs w:val="22"/>
              </w:rPr>
              <w:t>2.102E-3</w:t>
            </w:r>
          </w:p>
        </w:tc>
        <w:tc>
          <w:tcPr>
            <w:tcW w:w="301" w:type="pct"/>
            <w:vAlign w:val="bottom"/>
          </w:tcPr>
          <w:p w14:paraId="6F1F4C4F" w14:textId="77777777" w:rsidR="00A07B06" w:rsidRPr="007454A9" w:rsidRDefault="00A07B06" w:rsidP="004E55FF">
            <w:r>
              <w:rPr>
                <w:rFonts w:ascii="Calibri" w:hAnsi="Calibri" w:cs="Calibri"/>
                <w:sz w:val="22"/>
                <w:szCs w:val="22"/>
              </w:rPr>
              <w:t>3.101E-3</w:t>
            </w:r>
          </w:p>
        </w:tc>
        <w:tc>
          <w:tcPr>
            <w:tcW w:w="302" w:type="pct"/>
            <w:vAlign w:val="bottom"/>
          </w:tcPr>
          <w:p w14:paraId="1EBF542F" w14:textId="77777777" w:rsidR="00A07B06" w:rsidRPr="007454A9" w:rsidRDefault="00A07B06" w:rsidP="004E55FF">
            <w:r>
              <w:rPr>
                <w:rFonts w:ascii="Calibri" w:hAnsi="Calibri" w:cs="Calibri"/>
                <w:b/>
                <w:bCs/>
                <w:sz w:val="22"/>
                <w:szCs w:val="22"/>
              </w:rPr>
              <w:t>2.637E-4</w:t>
            </w:r>
          </w:p>
        </w:tc>
        <w:tc>
          <w:tcPr>
            <w:tcW w:w="337" w:type="pct"/>
            <w:vAlign w:val="bottom"/>
          </w:tcPr>
          <w:p w14:paraId="2D0D4EB1" w14:textId="77777777" w:rsidR="00A07B06" w:rsidRPr="007454A9" w:rsidRDefault="00A07B06" w:rsidP="004E55FF">
            <w:r>
              <w:rPr>
                <w:rFonts w:ascii="Calibri" w:hAnsi="Calibri" w:cs="Calibri"/>
                <w:sz w:val="22"/>
                <w:szCs w:val="22"/>
              </w:rPr>
              <w:t>7.067E-4</w:t>
            </w:r>
          </w:p>
        </w:tc>
        <w:tc>
          <w:tcPr>
            <w:tcW w:w="302" w:type="pct"/>
            <w:vAlign w:val="bottom"/>
          </w:tcPr>
          <w:p w14:paraId="729097F1" w14:textId="77777777" w:rsidR="00A07B06" w:rsidRPr="007454A9" w:rsidRDefault="00A07B06" w:rsidP="004E55FF">
            <w:r>
              <w:rPr>
                <w:rFonts w:ascii="Calibri" w:hAnsi="Calibri" w:cs="Calibri"/>
                <w:sz w:val="22"/>
                <w:szCs w:val="22"/>
              </w:rPr>
              <w:t>2.810E-3</w:t>
            </w:r>
          </w:p>
        </w:tc>
        <w:tc>
          <w:tcPr>
            <w:tcW w:w="315" w:type="pct"/>
            <w:vAlign w:val="bottom"/>
          </w:tcPr>
          <w:p w14:paraId="3021E8DF" w14:textId="77777777" w:rsidR="00A07B06" w:rsidRPr="007454A9" w:rsidRDefault="00A07B06" w:rsidP="004E55FF">
            <w:r>
              <w:rPr>
                <w:rFonts w:ascii="Calibri" w:hAnsi="Calibri" w:cs="Calibri"/>
                <w:sz w:val="22"/>
                <w:szCs w:val="22"/>
              </w:rPr>
              <w:t>3.922E-3</w:t>
            </w:r>
          </w:p>
        </w:tc>
        <w:tc>
          <w:tcPr>
            <w:tcW w:w="302" w:type="pct"/>
            <w:vAlign w:val="bottom"/>
          </w:tcPr>
          <w:p w14:paraId="1FEF7148" w14:textId="77777777" w:rsidR="00A07B06" w:rsidRPr="007454A9" w:rsidRDefault="00A07B06" w:rsidP="004E55FF">
            <w:r>
              <w:rPr>
                <w:rFonts w:ascii="Calibri" w:hAnsi="Calibri" w:cs="Calibri"/>
                <w:sz w:val="22"/>
                <w:szCs w:val="22"/>
              </w:rPr>
              <w:t>4.946E-3</w:t>
            </w:r>
          </w:p>
        </w:tc>
        <w:tc>
          <w:tcPr>
            <w:tcW w:w="302" w:type="pct"/>
            <w:vAlign w:val="bottom"/>
          </w:tcPr>
          <w:p w14:paraId="3FD98876" w14:textId="77777777" w:rsidR="00A07B06" w:rsidRPr="007454A9" w:rsidRDefault="00A07B06" w:rsidP="004E55FF">
            <w:r>
              <w:rPr>
                <w:rFonts w:ascii="Calibri" w:hAnsi="Calibri" w:cs="Calibri"/>
                <w:sz w:val="22"/>
                <w:szCs w:val="22"/>
              </w:rPr>
              <w:t>1.458E-2</w:t>
            </w:r>
          </w:p>
        </w:tc>
        <w:tc>
          <w:tcPr>
            <w:tcW w:w="337" w:type="pct"/>
            <w:vAlign w:val="bottom"/>
          </w:tcPr>
          <w:p w14:paraId="1754DE47" w14:textId="77777777" w:rsidR="00A07B06" w:rsidRPr="007454A9" w:rsidRDefault="00A07B06" w:rsidP="004E55FF">
            <w:r>
              <w:rPr>
                <w:rFonts w:ascii="Calibri" w:hAnsi="Calibri" w:cs="Calibri"/>
                <w:b/>
                <w:bCs/>
                <w:sz w:val="22"/>
                <w:szCs w:val="22"/>
              </w:rPr>
              <w:t>4.998E-4</w:t>
            </w:r>
          </w:p>
        </w:tc>
        <w:tc>
          <w:tcPr>
            <w:tcW w:w="316" w:type="pct"/>
            <w:vAlign w:val="bottom"/>
          </w:tcPr>
          <w:p w14:paraId="2DE0013E" w14:textId="77777777" w:rsidR="00A07B06" w:rsidRPr="007454A9" w:rsidRDefault="00A07B06" w:rsidP="004E55FF">
            <w:r>
              <w:rPr>
                <w:rFonts w:ascii="Calibri" w:hAnsi="Calibri" w:cs="Calibri"/>
                <w:sz w:val="22"/>
                <w:szCs w:val="22"/>
              </w:rPr>
              <w:t>2.591E-3</w:t>
            </w:r>
          </w:p>
        </w:tc>
        <w:tc>
          <w:tcPr>
            <w:tcW w:w="302" w:type="pct"/>
            <w:vAlign w:val="bottom"/>
          </w:tcPr>
          <w:p w14:paraId="059C6AE3" w14:textId="77777777" w:rsidR="00A07B06" w:rsidRPr="007454A9" w:rsidRDefault="00A07B06" w:rsidP="004E55FF">
            <w:r>
              <w:rPr>
                <w:rFonts w:ascii="Calibri" w:hAnsi="Calibri" w:cs="Calibri"/>
                <w:sz w:val="22"/>
                <w:szCs w:val="22"/>
              </w:rPr>
              <w:t>4.570E-3</w:t>
            </w:r>
          </w:p>
        </w:tc>
        <w:tc>
          <w:tcPr>
            <w:tcW w:w="302" w:type="pct"/>
            <w:vAlign w:val="bottom"/>
          </w:tcPr>
          <w:p w14:paraId="5CBD4541" w14:textId="77777777" w:rsidR="00A07B06" w:rsidRPr="007454A9" w:rsidRDefault="00A07B06" w:rsidP="004E55FF">
            <w:r>
              <w:rPr>
                <w:rFonts w:ascii="Calibri" w:hAnsi="Calibri" w:cs="Calibri"/>
                <w:b/>
                <w:bCs/>
                <w:sz w:val="22"/>
                <w:szCs w:val="22"/>
              </w:rPr>
              <w:t>2.561E-3</w:t>
            </w:r>
          </w:p>
        </w:tc>
        <w:tc>
          <w:tcPr>
            <w:tcW w:w="301" w:type="pct"/>
            <w:vAlign w:val="bottom"/>
          </w:tcPr>
          <w:p w14:paraId="6416B0B1" w14:textId="77777777" w:rsidR="00A07B06" w:rsidRPr="007454A9" w:rsidRDefault="00A07B06" w:rsidP="004E55FF">
            <w:r>
              <w:rPr>
                <w:rFonts w:ascii="Calibri" w:hAnsi="Calibri" w:cs="Calibri"/>
                <w:sz w:val="22"/>
                <w:szCs w:val="22"/>
              </w:rPr>
              <w:t>7.009E-3</w:t>
            </w:r>
          </w:p>
        </w:tc>
        <w:tc>
          <w:tcPr>
            <w:tcW w:w="337" w:type="pct"/>
            <w:vAlign w:val="bottom"/>
          </w:tcPr>
          <w:p w14:paraId="55856D96" w14:textId="77777777" w:rsidR="00A07B06" w:rsidRPr="007454A9" w:rsidRDefault="00A07B06" w:rsidP="004E55FF">
            <w:r>
              <w:rPr>
                <w:rFonts w:ascii="Calibri" w:hAnsi="Calibri" w:cs="Calibri"/>
                <w:sz w:val="22"/>
                <w:szCs w:val="22"/>
              </w:rPr>
              <w:t>3.838E-3</w:t>
            </w:r>
          </w:p>
        </w:tc>
        <w:tc>
          <w:tcPr>
            <w:tcW w:w="311" w:type="pct"/>
            <w:vAlign w:val="bottom"/>
          </w:tcPr>
          <w:p w14:paraId="7AC9F3EC" w14:textId="77777777" w:rsidR="00A07B06" w:rsidRPr="007454A9" w:rsidRDefault="00A07B06" w:rsidP="004E55FF">
            <w:r>
              <w:rPr>
                <w:rFonts w:ascii="Calibri" w:hAnsi="Calibri" w:cs="Calibri"/>
                <w:sz w:val="22"/>
                <w:szCs w:val="22"/>
              </w:rPr>
              <w:t>2.919E-3</w:t>
            </w:r>
          </w:p>
        </w:tc>
      </w:tr>
      <w:tr w:rsidR="005A2724" w:rsidRPr="00ED165E" w14:paraId="6D67626A" w14:textId="77777777" w:rsidTr="004E55FF">
        <w:trPr>
          <w:jc w:val="center"/>
        </w:trPr>
        <w:tc>
          <w:tcPr>
            <w:tcW w:w="192" w:type="pct"/>
          </w:tcPr>
          <w:p w14:paraId="76370C23" w14:textId="77777777" w:rsidR="00A07B06" w:rsidRPr="00CA6E93" w:rsidRDefault="00A07B06" w:rsidP="00435BD2">
            <w:pPr>
              <w:pStyle w:val="bangtrai"/>
            </w:pPr>
          </w:p>
        </w:tc>
        <w:tc>
          <w:tcPr>
            <w:tcW w:w="139" w:type="pct"/>
          </w:tcPr>
          <w:p w14:paraId="38D997D9" w14:textId="77777777" w:rsidR="00A07B06" w:rsidRPr="00CA6E93" w:rsidRDefault="00A07B06" w:rsidP="00435BD2">
            <w:pPr>
              <w:pStyle w:val="bangtrai"/>
            </w:pPr>
            <w:r w:rsidRPr="00CA6E93">
              <w:t>(4)</w:t>
            </w:r>
          </w:p>
        </w:tc>
        <w:tc>
          <w:tcPr>
            <w:tcW w:w="302" w:type="pct"/>
            <w:vAlign w:val="bottom"/>
          </w:tcPr>
          <w:p w14:paraId="0EA32080" w14:textId="77777777" w:rsidR="00A07B06" w:rsidRPr="007454A9" w:rsidRDefault="00A07B06" w:rsidP="004E55FF">
            <w:r>
              <w:rPr>
                <w:rFonts w:ascii="Calibri" w:hAnsi="Calibri" w:cs="Calibri"/>
                <w:sz w:val="22"/>
                <w:szCs w:val="22"/>
              </w:rPr>
              <w:t>3.067E-4</w:t>
            </w:r>
          </w:p>
        </w:tc>
        <w:tc>
          <w:tcPr>
            <w:tcW w:w="301" w:type="pct"/>
            <w:vAlign w:val="bottom"/>
          </w:tcPr>
          <w:p w14:paraId="2322789D" w14:textId="77777777" w:rsidR="00A07B06" w:rsidRPr="007454A9" w:rsidRDefault="00A07B06" w:rsidP="004E55FF">
            <w:r>
              <w:rPr>
                <w:rFonts w:ascii="Calibri" w:hAnsi="Calibri" w:cs="Calibri"/>
                <w:sz w:val="22"/>
                <w:szCs w:val="22"/>
              </w:rPr>
              <w:t>1.596E-3</w:t>
            </w:r>
          </w:p>
        </w:tc>
        <w:tc>
          <w:tcPr>
            <w:tcW w:w="302" w:type="pct"/>
            <w:vAlign w:val="bottom"/>
          </w:tcPr>
          <w:p w14:paraId="7C79D5A8" w14:textId="77777777" w:rsidR="00A07B06" w:rsidRPr="007454A9" w:rsidRDefault="00A07B06" w:rsidP="004E55FF">
            <w:r>
              <w:rPr>
                <w:rFonts w:ascii="Calibri" w:hAnsi="Calibri" w:cs="Calibri"/>
                <w:b/>
                <w:bCs/>
                <w:sz w:val="22"/>
                <w:szCs w:val="22"/>
              </w:rPr>
              <w:t>2.721E-5</w:t>
            </w:r>
          </w:p>
        </w:tc>
        <w:tc>
          <w:tcPr>
            <w:tcW w:w="337" w:type="pct"/>
            <w:vAlign w:val="bottom"/>
          </w:tcPr>
          <w:p w14:paraId="690677D4" w14:textId="77777777" w:rsidR="00A07B06" w:rsidRPr="007454A9" w:rsidRDefault="00A07B06" w:rsidP="004E55FF">
            <w:r>
              <w:rPr>
                <w:rFonts w:ascii="Calibri" w:hAnsi="Calibri" w:cs="Calibri"/>
                <w:sz w:val="22"/>
                <w:szCs w:val="22"/>
              </w:rPr>
              <w:t>1.404E-4</w:t>
            </w:r>
          </w:p>
        </w:tc>
        <w:tc>
          <w:tcPr>
            <w:tcW w:w="302" w:type="pct"/>
            <w:vAlign w:val="bottom"/>
          </w:tcPr>
          <w:p w14:paraId="382FEC23" w14:textId="77777777" w:rsidR="00A07B06" w:rsidRPr="007454A9" w:rsidRDefault="00A07B06" w:rsidP="004E55FF">
            <w:r>
              <w:rPr>
                <w:rFonts w:ascii="Calibri" w:hAnsi="Calibri" w:cs="Calibri"/>
                <w:sz w:val="22"/>
                <w:szCs w:val="22"/>
              </w:rPr>
              <w:t>2.843E-3</w:t>
            </w:r>
          </w:p>
        </w:tc>
        <w:tc>
          <w:tcPr>
            <w:tcW w:w="315" w:type="pct"/>
            <w:vAlign w:val="bottom"/>
          </w:tcPr>
          <w:p w14:paraId="2182D8AD" w14:textId="77777777" w:rsidR="00A07B06" w:rsidRPr="007454A9" w:rsidRDefault="00A07B06" w:rsidP="004E55FF">
            <w:r>
              <w:rPr>
                <w:rFonts w:ascii="Calibri" w:hAnsi="Calibri" w:cs="Calibri"/>
                <w:sz w:val="22"/>
                <w:szCs w:val="22"/>
              </w:rPr>
              <w:t>3.736E-3</w:t>
            </w:r>
          </w:p>
        </w:tc>
        <w:tc>
          <w:tcPr>
            <w:tcW w:w="302" w:type="pct"/>
            <w:vAlign w:val="bottom"/>
          </w:tcPr>
          <w:p w14:paraId="33BF3625" w14:textId="77777777" w:rsidR="00A07B06" w:rsidRPr="007454A9" w:rsidRDefault="00A07B06" w:rsidP="004E55FF">
            <w:r>
              <w:rPr>
                <w:rFonts w:ascii="Calibri" w:hAnsi="Calibri" w:cs="Calibri"/>
                <w:sz w:val="22"/>
                <w:szCs w:val="22"/>
              </w:rPr>
              <w:t>4.221E-3</w:t>
            </w:r>
          </w:p>
        </w:tc>
        <w:tc>
          <w:tcPr>
            <w:tcW w:w="302" w:type="pct"/>
            <w:vAlign w:val="bottom"/>
          </w:tcPr>
          <w:p w14:paraId="498D065A" w14:textId="77777777" w:rsidR="00A07B06" w:rsidRPr="007454A9" w:rsidRDefault="00A07B06" w:rsidP="004E55FF">
            <w:r>
              <w:rPr>
                <w:rFonts w:ascii="Calibri" w:hAnsi="Calibri" w:cs="Calibri"/>
                <w:sz w:val="22"/>
                <w:szCs w:val="22"/>
              </w:rPr>
              <w:t>1.891E-2</w:t>
            </w:r>
          </w:p>
        </w:tc>
        <w:tc>
          <w:tcPr>
            <w:tcW w:w="337" w:type="pct"/>
            <w:vAlign w:val="bottom"/>
          </w:tcPr>
          <w:p w14:paraId="42398D87" w14:textId="77777777" w:rsidR="00A07B06" w:rsidRPr="007454A9" w:rsidRDefault="00A07B06" w:rsidP="004E55FF">
            <w:r>
              <w:rPr>
                <w:rFonts w:ascii="Calibri" w:hAnsi="Calibri" w:cs="Calibri"/>
                <w:b/>
                <w:bCs/>
                <w:sz w:val="22"/>
                <w:szCs w:val="22"/>
              </w:rPr>
              <w:t>9.849E-5</w:t>
            </w:r>
          </w:p>
        </w:tc>
        <w:tc>
          <w:tcPr>
            <w:tcW w:w="316" w:type="pct"/>
            <w:vAlign w:val="bottom"/>
          </w:tcPr>
          <w:p w14:paraId="34F73DEC" w14:textId="77777777" w:rsidR="00A07B06" w:rsidRPr="007454A9" w:rsidRDefault="00A07B06" w:rsidP="004E55FF">
            <w:r>
              <w:rPr>
                <w:rFonts w:ascii="Calibri" w:hAnsi="Calibri" w:cs="Calibri"/>
                <w:sz w:val="22"/>
                <w:szCs w:val="22"/>
              </w:rPr>
              <w:t>2.955E-3</w:t>
            </w:r>
          </w:p>
        </w:tc>
        <w:tc>
          <w:tcPr>
            <w:tcW w:w="302" w:type="pct"/>
            <w:vAlign w:val="bottom"/>
          </w:tcPr>
          <w:p w14:paraId="0C0F6453" w14:textId="77777777" w:rsidR="00A07B06" w:rsidRPr="007454A9" w:rsidRDefault="00A07B06" w:rsidP="004E55FF">
            <w:r>
              <w:rPr>
                <w:rFonts w:ascii="Calibri" w:hAnsi="Calibri" w:cs="Calibri"/>
                <w:sz w:val="22"/>
                <w:szCs w:val="22"/>
              </w:rPr>
              <w:t>7.448E-3</w:t>
            </w:r>
          </w:p>
        </w:tc>
        <w:tc>
          <w:tcPr>
            <w:tcW w:w="302" w:type="pct"/>
            <w:vAlign w:val="bottom"/>
          </w:tcPr>
          <w:p w14:paraId="4588729C" w14:textId="77777777" w:rsidR="00A07B06" w:rsidRPr="007454A9" w:rsidRDefault="00A07B06" w:rsidP="004E55FF">
            <w:r>
              <w:rPr>
                <w:rFonts w:ascii="Calibri" w:hAnsi="Calibri" w:cs="Calibri"/>
                <w:sz w:val="22"/>
                <w:szCs w:val="22"/>
              </w:rPr>
              <w:t>1.011E-3</w:t>
            </w:r>
          </w:p>
        </w:tc>
        <w:tc>
          <w:tcPr>
            <w:tcW w:w="301" w:type="pct"/>
            <w:vAlign w:val="bottom"/>
          </w:tcPr>
          <w:p w14:paraId="1EA195D4" w14:textId="77777777" w:rsidR="00A07B06" w:rsidRPr="007454A9" w:rsidRDefault="00A07B06" w:rsidP="004E55FF">
            <w:r>
              <w:rPr>
                <w:rFonts w:ascii="Calibri" w:hAnsi="Calibri" w:cs="Calibri"/>
                <w:sz w:val="22"/>
                <w:szCs w:val="22"/>
              </w:rPr>
              <w:t>8.871E-3</w:t>
            </w:r>
          </w:p>
        </w:tc>
        <w:tc>
          <w:tcPr>
            <w:tcW w:w="337" w:type="pct"/>
            <w:vAlign w:val="bottom"/>
          </w:tcPr>
          <w:p w14:paraId="37FDA09C" w14:textId="77777777" w:rsidR="00A07B06" w:rsidRPr="007454A9" w:rsidRDefault="00A07B06" w:rsidP="004E55FF">
            <w:r>
              <w:rPr>
                <w:rFonts w:ascii="Calibri" w:hAnsi="Calibri" w:cs="Calibri"/>
                <w:b/>
                <w:bCs/>
                <w:sz w:val="22"/>
                <w:szCs w:val="22"/>
              </w:rPr>
              <w:t>6.075E-4</w:t>
            </w:r>
          </w:p>
        </w:tc>
        <w:tc>
          <w:tcPr>
            <w:tcW w:w="311" w:type="pct"/>
            <w:vAlign w:val="bottom"/>
          </w:tcPr>
          <w:p w14:paraId="18075C29" w14:textId="77777777" w:rsidR="00A07B06" w:rsidRPr="007454A9" w:rsidRDefault="00A07B06" w:rsidP="004E55FF">
            <w:r>
              <w:rPr>
                <w:rFonts w:ascii="Calibri" w:hAnsi="Calibri" w:cs="Calibri"/>
                <w:sz w:val="22"/>
                <w:szCs w:val="22"/>
              </w:rPr>
              <w:t>1.844E-3</w:t>
            </w:r>
          </w:p>
        </w:tc>
      </w:tr>
      <w:tr w:rsidR="005A2724" w:rsidRPr="00ED165E" w14:paraId="52F93085" w14:textId="77777777" w:rsidTr="004E55FF">
        <w:trPr>
          <w:jc w:val="center"/>
        </w:trPr>
        <w:tc>
          <w:tcPr>
            <w:tcW w:w="192" w:type="pct"/>
            <w:tcBorders>
              <w:bottom w:val="single" w:sz="4" w:space="0" w:color="auto"/>
            </w:tcBorders>
          </w:tcPr>
          <w:p w14:paraId="32376E53" w14:textId="77777777" w:rsidR="00A07B06" w:rsidRPr="00CA6E93" w:rsidRDefault="00A07B06" w:rsidP="00435BD2">
            <w:pPr>
              <w:pStyle w:val="bangtrai"/>
            </w:pPr>
          </w:p>
        </w:tc>
        <w:tc>
          <w:tcPr>
            <w:tcW w:w="139" w:type="pct"/>
            <w:tcBorders>
              <w:bottom w:val="single" w:sz="4" w:space="0" w:color="auto"/>
            </w:tcBorders>
          </w:tcPr>
          <w:p w14:paraId="13903CB3" w14:textId="77777777" w:rsidR="00A07B06" w:rsidRPr="00CA6E93" w:rsidRDefault="00A07B06" w:rsidP="00435BD2">
            <w:pPr>
              <w:pStyle w:val="bangtrai"/>
            </w:pPr>
            <w:r w:rsidRPr="00CA6E93">
              <w:t>(5)</w:t>
            </w:r>
          </w:p>
        </w:tc>
        <w:tc>
          <w:tcPr>
            <w:tcW w:w="302" w:type="pct"/>
            <w:tcBorders>
              <w:bottom w:val="single" w:sz="4" w:space="0" w:color="auto"/>
            </w:tcBorders>
            <w:vAlign w:val="bottom"/>
          </w:tcPr>
          <w:p w14:paraId="1F754AA3" w14:textId="77777777" w:rsidR="00A07B06" w:rsidRPr="007454A9" w:rsidRDefault="00A07B06" w:rsidP="004E55FF">
            <w:r>
              <w:rPr>
                <w:rFonts w:ascii="Calibri" w:hAnsi="Calibri" w:cs="Calibri"/>
                <w:sz w:val="22"/>
                <w:szCs w:val="22"/>
              </w:rPr>
              <w:t>1.368E-3</w:t>
            </w:r>
          </w:p>
        </w:tc>
        <w:tc>
          <w:tcPr>
            <w:tcW w:w="301" w:type="pct"/>
            <w:tcBorders>
              <w:bottom w:val="single" w:sz="4" w:space="0" w:color="auto"/>
            </w:tcBorders>
            <w:vAlign w:val="bottom"/>
          </w:tcPr>
          <w:p w14:paraId="71BD1E1D" w14:textId="77777777" w:rsidR="00A07B06" w:rsidRPr="007454A9" w:rsidRDefault="00A07B06" w:rsidP="004E55FF">
            <w:r>
              <w:rPr>
                <w:rFonts w:ascii="Calibri" w:hAnsi="Calibri" w:cs="Calibri"/>
                <w:sz w:val="22"/>
                <w:szCs w:val="22"/>
              </w:rPr>
              <w:t>1.730E-3</w:t>
            </w:r>
          </w:p>
        </w:tc>
        <w:tc>
          <w:tcPr>
            <w:tcW w:w="302" w:type="pct"/>
            <w:tcBorders>
              <w:bottom w:val="single" w:sz="4" w:space="0" w:color="auto"/>
            </w:tcBorders>
            <w:vAlign w:val="bottom"/>
          </w:tcPr>
          <w:p w14:paraId="7F3922A3" w14:textId="77777777" w:rsidR="00A07B06" w:rsidRPr="007454A9" w:rsidRDefault="00A07B06" w:rsidP="004E55FF">
            <w:r>
              <w:rPr>
                <w:rFonts w:ascii="Calibri" w:hAnsi="Calibri" w:cs="Calibri"/>
                <w:sz w:val="22"/>
                <w:szCs w:val="22"/>
              </w:rPr>
              <w:t>2.085E-4</w:t>
            </w:r>
          </w:p>
        </w:tc>
        <w:tc>
          <w:tcPr>
            <w:tcW w:w="337" w:type="pct"/>
            <w:tcBorders>
              <w:bottom w:val="single" w:sz="4" w:space="0" w:color="auto"/>
            </w:tcBorders>
            <w:vAlign w:val="bottom"/>
          </w:tcPr>
          <w:p w14:paraId="4DF2BAD4" w14:textId="77777777" w:rsidR="00A07B06" w:rsidRPr="007454A9" w:rsidRDefault="00A07B06" w:rsidP="004E55FF">
            <w:r>
              <w:rPr>
                <w:rFonts w:ascii="Calibri" w:hAnsi="Calibri" w:cs="Calibri"/>
                <w:sz w:val="22"/>
                <w:szCs w:val="22"/>
              </w:rPr>
              <w:t>4.854E-4</w:t>
            </w:r>
          </w:p>
        </w:tc>
        <w:tc>
          <w:tcPr>
            <w:tcW w:w="302" w:type="pct"/>
            <w:tcBorders>
              <w:bottom w:val="single" w:sz="4" w:space="0" w:color="auto"/>
            </w:tcBorders>
            <w:vAlign w:val="bottom"/>
          </w:tcPr>
          <w:p w14:paraId="73F63B57" w14:textId="77777777" w:rsidR="00A07B06" w:rsidRPr="007454A9" w:rsidRDefault="00A07B06" w:rsidP="004E55FF">
            <w:r>
              <w:rPr>
                <w:rFonts w:ascii="Calibri" w:hAnsi="Calibri" w:cs="Calibri"/>
                <w:b/>
                <w:bCs/>
                <w:sz w:val="22"/>
                <w:szCs w:val="22"/>
              </w:rPr>
              <w:t>1.229E-4</w:t>
            </w:r>
          </w:p>
        </w:tc>
        <w:tc>
          <w:tcPr>
            <w:tcW w:w="315" w:type="pct"/>
            <w:tcBorders>
              <w:bottom w:val="single" w:sz="4" w:space="0" w:color="auto"/>
            </w:tcBorders>
            <w:vAlign w:val="bottom"/>
          </w:tcPr>
          <w:p w14:paraId="484F8120" w14:textId="77777777" w:rsidR="00A07B06" w:rsidRPr="007454A9" w:rsidRDefault="00A07B06" w:rsidP="004E55FF">
            <w:r>
              <w:rPr>
                <w:rFonts w:ascii="Calibri" w:hAnsi="Calibri" w:cs="Calibri"/>
                <w:sz w:val="22"/>
                <w:szCs w:val="22"/>
              </w:rPr>
              <w:t>2.226E-3</w:t>
            </w:r>
          </w:p>
        </w:tc>
        <w:tc>
          <w:tcPr>
            <w:tcW w:w="302" w:type="pct"/>
            <w:tcBorders>
              <w:bottom w:val="single" w:sz="4" w:space="0" w:color="auto"/>
            </w:tcBorders>
            <w:vAlign w:val="bottom"/>
          </w:tcPr>
          <w:p w14:paraId="2D1980AB" w14:textId="77777777" w:rsidR="00A07B06" w:rsidRPr="007454A9" w:rsidRDefault="00A07B06" w:rsidP="004E55FF">
            <w:r>
              <w:rPr>
                <w:rFonts w:ascii="Calibri" w:hAnsi="Calibri" w:cs="Calibri"/>
                <w:sz w:val="22"/>
                <w:szCs w:val="22"/>
              </w:rPr>
              <w:t>1.332E-3</w:t>
            </w:r>
          </w:p>
        </w:tc>
        <w:tc>
          <w:tcPr>
            <w:tcW w:w="302" w:type="pct"/>
            <w:tcBorders>
              <w:bottom w:val="single" w:sz="4" w:space="0" w:color="auto"/>
            </w:tcBorders>
            <w:vAlign w:val="bottom"/>
          </w:tcPr>
          <w:p w14:paraId="4669E402" w14:textId="77777777" w:rsidR="00A07B06" w:rsidRPr="007454A9" w:rsidRDefault="00A07B06" w:rsidP="004E55FF">
            <w:r>
              <w:rPr>
                <w:rFonts w:ascii="Calibri" w:hAnsi="Calibri" w:cs="Calibri"/>
                <w:sz w:val="22"/>
                <w:szCs w:val="22"/>
              </w:rPr>
              <w:t>2.991E-4</w:t>
            </w:r>
          </w:p>
        </w:tc>
        <w:tc>
          <w:tcPr>
            <w:tcW w:w="337" w:type="pct"/>
            <w:tcBorders>
              <w:bottom w:val="single" w:sz="4" w:space="0" w:color="auto"/>
            </w:tcBorders>
            <w:vAlign w:val="bottom"/>
          </w:tcPr>
          <w:p w14:paraId="675CE9EE" w14:textId="77777777" w:rsidR="00A07B06" w:rsidRPr="007454A9" w:rsidRDefault="00A07B06" w:rsidP="004E55FF">
            <w:r>
              <w:rPr>
                <w:rFonts w:ascii="Calibri" w:hAnsi="Calibri" w:cs="Calibri"/>
                <w:sz w:val="22"/>
                <w:szCs w:val="22"/>
              </w:rPr>
              <w:t>3.151E-4</w:t>
            </w:r>
          </w:p>
        </w:tc>
        <w:tc>
          <w:tcPr>
            <w:tcW w:w="316" w:type="pct"/>
            <w:tcBorders>
              <w:bottom w:val="single" w:sz="4" w:space="0" w:color="auto"/>
            </w:tcBorders>
            <w:vAlign w:val="bottom"/>
          </w:tcPr>
          <w:p w14:paraId="72873B0E" w14:textId="77777777" w:rsidR="00A07B06" w:rsidRPr="007454A9" w:rsidRDefault="00A07B06" w:rsidP="004E55FF">
            <w:r>
              <w:rPr>
                <w:rFonts w:ascii="Calibri" w:hAnsi="Calibri" w:cs="Calibri"/>
                <w:b/>
                <w:bCs/>
                <w:sz w:val="22"/>
                <w:szCs w:val="22"/>
              </w:rPr>
              <w:t>1.011E-4</w:t>
            </w:r>
          </w:p>
        </w:tc>
        <w:tc>
          <w:tcPr>
            <w:tcW w:w="302" w:type="pct"/>
            <w:tcBorders>
              <w:bottom w:val="single" w:sz="4" w:space="0" w:color="auto"/>
            </w:tcBorders>
            <w:vAlign w:val="bottom"/>
          </w:tcPr>
          <w:p w14:paraId="48F181FE" w14:textId="77777777" w:rsidR="00A07B06" w:rsidRPr="007454A9" w:rsidRDefault="00A07B06" w:rsidP="004E55FF">
            <w:r>
              <w:rPr>
                <w:rFonts w:ascii="Calibri" w:hAnsi="Calibri" w:cs="Calibri"/>
                <w:sz w:val="22"/>
                <w:szCs w:val="22"/>
              </w:rPr>
              <w:t>2.363E-3</w:t>
            </w:r>
          </w:p>
        </w:tc>
        <w:tc>
          <w:tcPr>
            <w:tcW w:w="302" w:type="pct"/>
            <w:tcBorders>
              <w:bottom w:val="single" w:sz="4" w:space="0" w:color="auto"/>
            </w:tcBorders>
            <w:vAlign w:val="bottom"/>
          </w:tcPr>
          <w:p w14:paraId="7414DB7D" w14:textId="77777777" w:rsidR="00A07B06" w:rsidRPr="007454A9" w:rsidRDefault="00A07B06" w:rsidP="004E55FF">
            <w:r>
              <w:rPr>
                <w:rFonts w:ascii="Calibri" w:hAnsi="Calibri" w:cs="Calibri"/>
                <w:b/>
                <w:bCs/>
                <w:sz w:val="22"/>
                <w:szCs w:val="22"/>
              </w:rPr>
              <w:t>1.132E-3</w:t>
            </w:r>
          </w:p>
        </w:tc>
        <w:tc>
          <w:tcPr>
            <w:tcW w:w="301" w:type="pct"/>
            <w:tcBorders>
              <w:bottom w:val="single" w:sz="4" w:space="0" w:color="auto"/>
            </w:tcBorders>
            <w:vAlign w:val="bottom"/>
          </w:tcPr>
          <w:p w14:paraId="5F355207" w14:textId="77777777" w:rsidR="00A07B06" w:rsidRPr="007454A9" w:rsidRDefault="00A07B06" w:rsidP="004E55FF">
            <w:r>
              <w:rPr>
                <w:rFonts w:ascii="Calibri" w:hAnsi="Calibri" w:cs="Calibri"/>
                <w:sz w:val="22"/>
                <w:szCs w:val="22"/>
              </w:rPr>
              <w:t>1.603E-3</w:t>
            </w:r>
          </w:p>
        </w:tc>
        <w:tc>
          <w:tcPr>
            <w:tcW w:w="337" w:type="pct"/>
            <w:tcBorders>
              <w:bottom w:val="single" w:sz="4" w:space="0" w:color="auto"/>
            </w:tcBorders>
            <w:vAlign w:val="bottom"/>
          </w:tcPr>
          <w:p w14:paraId="1B98CE0E" w14:textId="77777777" w:rsidR="00A07B06" w:rsidRPr="007454A9" w:rsidRDefault="00A07B06" w:rsidP="004E55FF">
            <w:r>
              <w:rPr>
                <w:rFonts w:ascii="Calibri" w:hAnsi="Calibri" w:cs="Calibri"/>
                <w:sz w:val="22"/>
                <w:szCs w:val="22"/>
              </w:rPr>
              <w:t>2.953E-3</w:t>
            </w:r>
          </w:p>
        </w:tc>
        <w:tc>
          <w:tcPr>
            <w:tcW w:w="311" w:type="pct"/>
            <w:tcBorders>
              <w:bottom w:val="single" w:sz="4" w:space="0" w:color="auto"/>
            </w:tcBorders>
            <w:vAlign w:val="bottom"/>
          </w:tcPr>
          <w:p w14:paraId="5025BE0F" w14:textId="77777777" w:rsidR="00A07B06" w:rsidRPr="007454A9" w:rsidRDefault="00A07B06" w:rsidP="004E55FF">
            <w:r>
              <w:rPr>
                <w:rFonts w:ascii="Calibri" w:hAnsi="Calibri" w:cs="Calibri"/>
                <w:sz w:val="22"/>
                <w:szCs w:val="22"/>
              </w:rPr>
              <w:t>1.166E-3</w:t>
            </w:r>
          </w:p>
        </w:tc>
      </w:tr>
      <w:tr w:rsidR="005A2724" w:rsidRPr="00ED165E" w14:paraId="4428B12B" w14:textId="77777777" w:rsidTr="004E55FF">
        <w:trPr>
          <w:jc w:val="center"/>
        </w:trPr>
        <w:tc>
          <w:tcPr>
            <w:tcW w:w="192" w:type="pct"/>
            <w:tcBorders>
              <w:top w:val="single" w:sz="4" w:space="0" w:color="auto"/>
            </w:tcBorders>
          </w:tcPr>
          <w:p w14:paraId="3CC74DCF" w14:textId="77777777" w:rsidR="00A07B06" w:rsidRPr="00CA6E93" w:rsidRDefault="00A07B06" w:rsidP="00435BD2">
            <w:pPr>
              <w:pStyle w:val="bangtrai"/>
            </w:pPr>
            <w:r>
              <w:t>ZDT</w:t>
            </w:r>
            <w:r w:rsidRPr="00CA6E93">
              <w:t>4</w:t>
            </w:r>
          </w:p>
        </w:tc>
        <w:tc>
          <w:tcPr>
            <w:tcW w:w="139" w:type="pct"/>
            <w:tcBorders>
              <w:top w:val="single" w:sz="4" w:space="0" w:color="auto"/>
            </w:tcBorders>
          </w:tcPr>
          <w:p w14:paraId="4500E2D4" w14:textId="77777777" w:rsidR="00A07B06" w:rsidRPr="00CA6E93" w:rsidRDefault="00A07B06" w:rsidP="00435BD2">
            <w:pPr>
              <w:pStyle w:val="bangtrai"/>
            </w:pPr>
            <w:r w:rsidRPr="00CA6E93">
              <w:t>(1)</w:t>
            </w:r>
          </w:p>
        </w:tc>
        <w:tc>
          <w:tcPr>
            <w:tcW w:w="302" w:type="pct"/>
            <w:tcBorders>
              <w:top w:val="single" w:sz="4" w:space="0" w:color="auto"/>
            </w:tcBorders>
            <w:vAlign w:val="bottom"/>
          </w:tcPr>
          <w:p w14:paraId="4E0AB6AE" w14:textId="77777777" w:rsidR="00A07B06" w:rsidRPr="007454A9" w:rsidRDefault="00A07B06" w:rsidP="004E55FF">
            <w:r>
              <w:rPr>
                <w:rFonts w:ascii="Calibri" w:hAnsi="Calibri" w:cs="Calibri"/>
                <w:sz w:val="22"/>
                <w:szCs w:val="22"/>
              </w:rPr>
              <w:t>9.182E-2</w:t>
            </w:r>
          </w:p>
        </w:tc>
        <w:tc>
          <w:tcPr>
            <w:tcW w:w="301" w:type="pct"/>
            <w:tcBorders>
              <w:top w:val="single" w:sz="4" w:space="0" w:color="auto"/>
            </w:tcBorders>
            <w:vAlign w:val="bottom"/>
          </w:tcPr>
          <w:p w14:paraId="0C0F1EFC" w14:textId="77777777" w:rsidR="00A07B06" w:rsidRPr="007454A9" w:rsidRDefault="00A07B06" w:rsidP="004E55FF">
            <w:r>
              <w:rPr>
                <w:rFonts w:ascii="Calibri" w:hAnsi="Calibri" w:cs="Calibri"/>
                <w:sz w:val="22"/>
                <w:szCs w:val="22"/>
              </w:rPr>
              <w:t>8.206E-2</w:t>
            </w:r>
          </w:p>
        </w:tc>
        <w:tc>
          <w:tcPr>
            <w:tcW w:w="302" w:type="pct"/>
            <w:tcBorders>
              <w:top w:val="single" w:sz="4" w:space="0" w:color="auto"/>
            </w:tcBorders>
            <w:vAlign w:val="bottom"/>
          </w:tcPr>
          <w:p w14:paraId="3B2460FF" w14:textId="77777777" w:rsidR="00A07B06" w:rsidRPr="007454A9" w:rsidRDefault="00A07B06" w:rsidP="004E55FF">
            <w:r>
              <w:rPr>
                <w:rFonts w:ascii="Calibri" w:hAnsi="Calibri" w:cs="Calibri"/>
                <w:b/>
                <w:bCs/>
                <w:sz w:val="22"/>
                <w:szCs w:val="22"/>
              </w:rPr>
              <w:t>1.798E-4</w:t>
            </w:r>
          </w:p>
        </w:tc>
        <w:tc>
          <w:tcPr>
            <w:tcW w:w="337" w:type="pct"/>
            <w:tcBorders>
              <w:top w:val="single" w:sz="4" w:space="0" w:color="auto"/>
            </w:tcBorders>
            <w:vAlign w:val="bottom"/>
          </w:tcPr>
          <w:p w14:paraId="7DA9D9FE" w14:textId="77777777" w:rsidR="00A07B06" w:rsidRPr="007454A9" w:rsidRDefault="00A07B06" w:rsidP="004E55FF">
            <w:r>
              <w:rPr>
                <w:rFonts w:ascii="Calibri" w:hAnsi="Calibri" w:cs="Calibri"/>
                <w:sz w:val="22"/>
                <w:szCs w:val="22"/>
              </w:rPr>
              <w:t>2.753E-2</w:t>
            </w:r>
          </w:p>
        </w:tc>
        <w:tc>
          <w:tcPr>
            <w:tcW w:w="302" w:type="pct"/>
            <w:tcBorders>
              <w:top w:val="single" w:sz="4" w:space="0" w:color="auto"/>
            </w:tcBorders>
            <w:vAlign w:val="bottom"/>
          </w:tcPr>
          <w:p w14:paraId="781CF0C9" w14:textId="77777777" w:rsidR="00A07B06" w:rsidRPr="007454A9" w:rsidRDefault="00A07B06" w:rsidP="004E55FF">
            <w:r>
              <w:rPr>
                <w:rFonts w:ascii="Calibri" w:hAnsi="Calibri" w:cs="Calibri"/>
                <w:sz w:val="22"/>
                <w:szCs w:val="22"/>
              </w:rPr>
              <w:t>1.247E-1</w:t>
            </w:r>
          </w:p>
        </w:tc>
        <w:tc>
          <w:tcPr>
            <w:tcW w:w="315" w:type="pct"/>
            <w:tcBorders>
              <w:top w:val="single" w:sz="4" w:space="0" w:color="auto"/>
            </w:tcBorders>
            <w:vAlign w:val="bottom"/>
          </w:tcPr>
          <w:p w14:paraId="094E579E" w14:textId="77777777" w:rsidR="00A07B06" w:rsidRPr="007454A9" w:rsidRDefault="00A07B06" w:rsidP="004E55FF">
            <w:r>
              <w:rPr>
                <w:rFonts w:ascii="Calibri" w:hAnsi="Calibri" w:cs="Calibri"/>
                <w:sz w:val="22"/>
                <w:szCs w:val="22"/>
              </w:rPr>
              <w:t>5.316E-1</w:t>
            </w:r>
          </w:p>
        </w:tc>
        <w:tc>
          <w:tcPr>
            <w:tcW w:w="302" w:type="pct"/>
            <w:tcBorders>
              <w:top w:val="single" w:sz="4" w:space="0" w:color="auto"/>
            </w:tcBorders>
            <w:vAlign w:val="bottom"/>
          </w:tcPr>
          <w:p w14:paraId="1D8400F9" w14:textId="77777777" w:rsidR="00A07B06" w:rsidRPr="007454A9" w:rsidRDefault="00A07B06" w:rsidP="004E55FF">
            <w:r>
              <w:rPr>
                <w:rFonts w:ascii="Calibri" w:hAnsi="Calibri" w:cs="Calibri"/>
                <w:sz w:val="22"/>
                <w:szCs w:val="22"/>
              </w:rPr>
              <w:t>1.347E-1</w:t>
            </w:r>
          </w:p>
        </w:tc>
        <w:tc>
          <w:tcPr>
            <w:tcW w:w="302" w:type="pct"/>
            <w:tcBorders>
              <w:top w:val="single" w:sz="4" w:space="0" w:color="auto"/>
            </w:tcBorders>
            <w:vAlign w:val="bottom"/>
          </w:tcPr>
          <w:p w14:paraId="6C260940" w14:textId="77777777" w:rsidR="00A07B06" w:rsidRPr="007454A9" w:rsidRDefault="00A07B06" w:rsidP="004E55FF">
            <w:r>
              <w:rPr>
                <w:rFonts w:ascii="Calibri" w:hAnsi="Calibri" w:cs="Calibri"/>
                <w:b/>
                <w:bCs/>
                <w:sz w:val="22"/>
                <w:szCs w:val="22"/>
              </w:rPr>
              <w:t>9.679E-5</w:t>
            </w:r>
          </w:p>
        </w:tc>
        <w:tc>
          <w:tcPr>
            <w:tcW w:w="337" w:type="pct"/>
            <w:tcBorders>
              <w:top w:val="single" w:sz="4" w:space="0" w:color="auto"/>
            </w:tcBorders>
            <w:vAlign w:val="bottom"/>
          </w:tcPr>
          <w:p w14:paraId="0A3DD051" w14:textId="77777777" w:rsidR="00A07B06" w:rsidRPr="007454A9" w:rsidRDefault="00A07B06" w:rsidP="004E55FF">
            <w:r>
              <w:rPr>
                <w:rFonts w:ascii="Calibri" w:hAnsi="Calibri" w:cs="Calibri"/>
                <w:sz w:val="22"/>
                <w:szCs w:val="22"/>
              </w:rPr>
              <w:t>4.808E-4</w:t>
            </w:r>
          </w:p>
        </w:tc>
        <w:tc>
          <w:tcPr>
            <w:tcW w:w="316" w:type="pct"/>
            <w:tcBorders>
              <w:top w:val="single" w:sz="4" w:space="0" w:color="auto"/>
            </w:tcBorders>
            <w:vAlign w:val="bottom"/>
          </w:tcPr>
          <w:p w14:paraId="006D74D8" w14:textId="77777777" w:rsidR="00A07B06" w:rsidRPr="007454A9" w:rsidRDefault="00A07B06" w:rsidP="004E55FF">
            <w:r>
              <w:rPr>
                <w:rFonts w:ascii="Calibri" w:hAnsi="Calibri" w:cs="Calibri"/>
                <w:sz w:val="22"/>
                <w:szCs w:val="22"/>
              </w:rPr>
              <w:t>2.573E-1</w:t>
            </w:r>
          </w:p>
        </w:tc>
        <w:tc>
          <w:tcPr>
            <w:tcW w:w="302" w:type="pct"/>
            <w:tcBorders>
              <w:top w:val="single" w:sz="4" w:space="0" w:color="auto"/>
            </w:tcBorders>
            <w:vAlign w:val="bottom"/>
          </w:tcPr>
          <w:p w14:paraId="0228258A" w14:textId="77777777" w:rsidR="00A07B06" w:rsidRPr="007454A9" w:rsidRDefault="00A07B06" w:rsidP="004E55FF">
            <w:r>
              <w:rPr>
                <w:rFonts w:ascii="Calibri" w:hAnsi="Calibri" w:cs="Calibri"/>
                <w:sz w:val="22"/>
                <w:szCs w:val="22"/>
              </w:rPr>
              <w:t>2.050E-2</w:t>
            </w:r>
          </w:p>
        </w:tc>
        <w:tc>
          <w:tcPr>
            <w:tcW w:w="302" w:type="pct"/>
            <w:tcBorders>
              <w:top w:val="single" w:sz="4" w:space="0" w:color="auto"/>
            </w:tcBorders>
            <w:vAlign w:val="bottom"/>
          </w:tcPr>
          <w:p w14:paraId="5934D2E9" w14:textId="77777777" w:rsidR="00A07B06" w:rsidRPr="007454A9" w:rsidRDefault="00A07B06" w:rsidP="004E55FF">
            <w:r>
              <w:rPr>
                <w:rFonts w:ascii="Calibri" w:hAnsi="Calibri" w:cs="Calibri"/>
                <w:sz w:val="22"/>
                <w:szCs w:val="22"/>
              </w:rPr>
              <w:t>1.995E-3</w:t>
            </w:r>
          </w:p>
        </w:tc>
        <w:tc>
          <w:tcPr>
            <w:tcW w:w="301" w:type="pct"/>
            <w:tcBorders>
              <w:top w:val="single" w:sz="4" w:space="0" w:color="auto"/>
            </w:tcBorders>
            <w:vAlign w:val="bottom"/>
          </w:tcPr>
          <w:p w14:paraId="5A8C0753" w14:textId="77777777" w:rsidR="00A07B06" w:rsidRPr="007454A9" w:rsidRDefault="00A07B06" w:rsidP="004E55FF">
            <w:r>
              <w:rPr>
                <w:rFonts w:ascii="Calibri" w:hAnsi="Calibri" w:cs="Calibri"/>
                <w:b/>
                <w:bCs/>
                <w:sz w:val="22"/>
                <w:szCs w:val="22"/>
              </w:rPr>
              <w:t>1.595E-4</w:t>
            </w:r>
          </w:p>
        </w:tc>
        <w:tc>
          <w:tcPr>
            <w:tcW w:w="337" w:type="pct"/>
            <w:tcBorders>
              <w:top w:val="single" w:sz="4" w:space="0" w:color="auto"/>
            </w:tcBorders>
            <w:vAlign w:val="bottom"/>
          </w:tcPr>
          <w:p w14:paraId="4901E21B" w14:textId="77777777" w:rsidR="00A07B06" w:rsidRPr="007454A9" w:rsidRDefault="00A07B06" w:rsidP="004E55FF">
            <w:r>
              <w:rPr>
                <w:rFonts w:ascii="Calibri" w:hAnsi="Calibri" w:cs="Calibri"/>
                <w:sz w:val="22"/>
                <w:szCs w:val="22"/>
              </w:rPr>
              <w:t>1.754E-2</w:t>
            </w:r>
          </w:p>
        </w:tc>
        <w:tc>
          <w:tcPr>
            <w:tcW w:w="311" w:type="pct"/>
            <w:tcBorders>
              <w:top w:val="single" w:sz="4" w:space="0" w:color="auto"/>
            </w:tcBorders>
            <w:vAlign w:val="bottom"/>
          </w:tcPr>
          <w:p w14:paraId="684BEF50" w14:textId="77777777" w:rsidR="00A07B06" w:rsidRPr="007454A9" w:rsidRDefault="00A07B06" w:rsidP="004E55FF">
            <w:r>
              <w:rPr>
                <w:rFonts w:ascii="Calibri" w:hAnsi="Calibri" w:cs="Calibri"/>
                <w:sz w:val="22"/>
                <w:szCs w:val="22"/>
              </w:rPr>
              <w:t>2.095E-3</w:t>
            </w:r>
          </w:p>
        </w:tc>
      </w:tr>
      <w:tr w:rsidR="005A2724" w:rsidRPr="00ED165E" w14:paraId="55BE0CB4" w14:textId="77777777" w:rsidTr="004E55FF">
        <w:trPr>
          <w:jc w:val="center"/>
        </w:trPr>
        <w:tc>
          <w:tcPr>
            <w:tcW w:w="192" w:type="pct"/>
          </w:tcPr>
          <w:p w14:paraId="6821A80B" w14:textId="77777777" w:rsidR="00A07B06" w:rsidRPr="00CA6E93" w:rsidRDefault="00A07B06" w:rsidP="00435BD2">
            <w:pPr>
              <w:pStyle w:val="bangtrai"/>
            </w:pPr>
          </w:p>
        </w:tc>
        <w:tc>
          <w:tcPr>
            <w:tcW w:w="139" w:type="pct"/>
          </w:tcPr>
          <w:p w14:paraId="6E389DA3" w14:textId="77777777" w:rsidR="00A07B06" w:rsidRPr="00CA6E93" w:rsidRDefault="00A07B06" w:rsidP="00435BD2">
            <w:pPr>
              <w:pStyle w:val="bangtrai"/>
            </w:pPr>
            <w:r w:rsidRPr="00CA6E93">
              <w:t>(2)</w:t>
            </w:r>
          </w:p>
        </w:tc>
        <w:tc>
          <w:tcPr>
            <w:tcW w:w="302" w:type="pct"/>
            <w:vAlign w:val="bottom"/>
          </w:tcPr>
          <w:p w14:paraId="0D0468C9" w14:textId="77777777" w:rsidR="00A07B06" w:rsidRPr="007454A9" w:rsidRDefault="00A07B06" w:rsidP="004E55FF">
            <w:r>
              <w:rPr>
                <w:rFonts w:ascii="Calibri" w:hAnsi="Calibri" w:cs="Calibri"/>
                <w:sz w:val="22"/>
                <w:szCs w:val="22"/>
              </w:rPr>
              <w:t>9.044E-1</w:t>
            </w:r>
          </w:p>
        </w:tc>
        <w:tc>
          <w:tcPr>
            <w:tcW w:w="301" w:type="pct"/>
            <w:vAlign w:val="bottom"/>
          </w:tcPr>
          <w:p w14:paraId="7D349027" w14:textId="77777777" w:rsidR="00A07B06" w:rsidRPr="007454A9" w:rsidRDefault="00A07B06" w:rsidP="004E55FF">
            <w:r>
              <w:rPr>
                <w:rFonts w:ascii="Calibri" w:hAnsi="Calibri" w:cs="Calibri"/>
                <w:sz w:val="22"/>
                <w:szCs w:val="22"/>
              </w:rPr>
              <w:t>8.316E-2</w:t>
            </w:r>
          </w:p>
        </w:tc>
        <w:tc>
          <w:tcPr>
            <w:tcW w:w="302" w:type="pct"/>
            <w:vAlign w:val="bottom"/>
          </w:tcPr>
          <w:p w14:paraId="648B1DA7" w14:textId="77777777" w:rsidR="00A07B06" w:rsidRPr="007454A9" w:rsidRDefault="00A07B06" w:rsidP="004E55FF">
            <w:r>
              <w:rPr>
                <w:rFonts w:ascii="Calibri" w:hAnsi="Calibri" w:cs="Calibri"/>
                <w:b/>
                <w:bCs/>
                <w:sz w:val="22"/>
                <w:szCs w:val="22"/>
              </w:rPr>
              <w:t>2.792E-4</w:t>
            </w:r>
          </w:p>
        </w:tc>
        <w:tc>
          <w:tcPr>
            <w:tcW w:w="337" w:type="pct"/>
            <w:vAlign w:val="bottom"/>
          </w:tcPr>
          <w:p w14:paraId="47FD88AD" w14:textId="77777777" w:rsidR="00A07B06" w:rsidRPr="007454A9" w:rsidRDefault="00A07B06" w:rsidP="004E55FF">
            <w:r>
              <w:rPr>
                <w:rFonts w:ascii="Calibri" w:hAnsi="Calibri" w:cs="Calibri"/>
                <w:sz w:val="22"/>
                <w:szCs w:val="22"/>
              </w:rPr>
              <w:t>8.957E-1</w:t>
            </w:r>
          </w:p>
        </w:tc>
        <w:tc>
          <w:tcPr>
            <w:tcW w:w="302" w:type="pct"/>
            <w:vAlign w:val="bottom"/>
          </w:tcPr>
          <w:p w14:paraId="64713C19" w14:textId="77777777" w:rsidR="00A07B06" w:rsidRPr="007454A9" w:rsidRDefault="00A07B06" w:rsidP="004E55FF">
            <w:r>
              <w:rPr>
                <w:rFonts w:ascii="Calibri" w:hAnsi="Calibri" w:cs="Calibri"/>
                <w:sz w:val="22"/>
                <w:szCs w:val="22"/>
              </w:rPr>
              <w:t>8.109E-1</w:t>
            </w:r>
          </w:p>
        </w:tc>
        <w:tc>
          <w:tcPr>
            <w:tcW w:w="315" w:type="pct"/>
            <w:vAlign w:val="bottom"/>
          </w:tcPr>
          <w:p w14:paraId="671B7075" w14:textId="77777777" w:rsidR="00A07B06" w:rsidRPr="007454A9" w:rsidRDefault="00A07B06" w:rsidP="004E55FF">
            <w:r>
              <w:rPr>
                <w:rFonts w:ascii="Calibri" w:hAnsi="Calibri" w:cs="Calibri"/>
                <w:sz w:val="22"/>
                <w:szCs w:val="22"/>
              </w:rPr>
              <w:t>5.075E+0</w:t>
            </w:r>
          </w:p>
        </w:tc>
        <w:tc>
          <w:tcPr>
            <w:tcW w:w="302" w:type="pct"/>
            <w:vAlign w:val="bottom"/>
          </w:tcPr>
          <w:p w14:paraId="22B62F7E" w14:textId="77777777" w:rsidR="00A07B06" w:rsidRPr="007454A9" w:rsidRDefault="00A07B06" w:rsidP="004E55FF">
            <w:r>
              <w:rPr>
                <w:rFonts w:ascii="Calibri" w:hAnsi="Calibri" w:cs="Calibri"/>
                <w:b/>
                <w:bCs/>
                <w:sz w:val="22"/>
                <w:szCs w:val="22"/>
              </w:rPr>
              <w:t>1.373E-1</w:t>
            </w:r>
          </w:p>
        </w:tc>
        <w:tc>
          <w:tcPr>
            <w:tcW w:w="302" w:type="pct"/>
            <w:vAlign w:val="bottom"/>
          </w:tcPr>
          <w:p w14:paraId="4248B955" w14:textId="77777777" w:rsidR="00A07B06" w:rsidRPr="007454A9" w:rsidRDefault="00A07B06" w:rsidP="004E55FF">
            <w:r>
              <w:rPr>
                <w:rFonts w:ascii="Calibri" w:hAnsi="Calibri" w:cs="Calibri"/>
                <w:sz w:val="22"/>
                <w:szCs w:val="22"/>
              </w:rPr>
              <w:t>7.642E-1</w:t>
            </w:r>
          </w:p>
        </w:tc>
        <w:tc>
          <w:tcPr>
            <w:tcW w:w="337" w:type="pct"/>
            <w:vAlign w:val="bottom"/>
          </w:tcPr>
          <w:p w14:paraId="7AFAD36F" w14:textId="77777777" w:rsidR="00A07B06" w:rsidRPr="007454A9" w:rsidRDefault="00A07B06" w:rsidP="004E55FF">
            <w:r>
              <w:rPr>
                <w:rFonts w:ascii="Calibri" w:hAnsi="Calibri" w:cs="Calibri"/>
                <w:sz w:val="22"/>
                <w:szCs w:val="22"/>
              </w:rPr>
              <w:t>1.825E+1</w:t>
            </w:r>
          </w:p>
        </w:tc>
        <w:tc>
          <w:tcPr>
            <w:tcW w:w="316" w:type="pct"/>
            <w:vAlign w:val="bottom"/>
          </w:tcPr>
          <w:p w14:paraId="038E3633" w14:textId="77777777" w:rsidR="00A07B06" w:rsidRPr="007454A9" w:rsidRDefault="00A07B06" w:rsidP="004E55FF">
            <w:r>
              <w:rPr>
                <w:rFonts w:ascii="Calibri" w:hAnsi="Calibri" w:cs="Calibri"/>
                <w:sz w:val="22"/>
                <w:szCs w:val="22"/>
              </w:rPr>
              <w:t>2.963E+0</w:t>
            </w:r>
          </w:p>
        </w:tc>
        <w:tc>
          <w:tcPr>
            <w:tcW w:w="302" w:type="pct"/>
            <w:vAlign w:val="bottom"/>
          </w:tcPr>
          <w:p w14:paraId="01C1F329" w14:textId="77777777" w:rsidR="00A07B06" w:rsidRPr="007454A9" w:rsidRDefault="00A07B06" w:rsidP="004E55FF">
            <w:r>
              <w:rPr>
                <w:rFonts w:ascii="Calibri" w:hAnsi="Calibri" w:cs="Calibri"/>
                <w:sz w:val="22"/>
                <w:szCs w:val="22"/>
              </w:rPr>
              <w:t>1.118E-1</w:t>
            </w:r>
          </w:p>
        </w:tc>
        <w:tc>
          <w:tcPr>
            <w:tcW w:w="302" w:type="pct"/>
            <w:vAlign w:val="bottom"/>
          </w:tcPr>
          <w:p w14:paraId="089A1AF4" w14:textId="77777777" w:rsidR="00A07B06" w:rsidRPr="007454A9" w:rsidRDefault="00A07B06" w:rsidP="004E55FF">
            <w:r>
              <w:rPr>
                <w:rFonts w:ascii="Calibri" w:hAnsi="Calibri" w:cs="Calibri"/>
                <w:b/>
                <w:bCs/>
                <w:sz w:val="22"/>
                <w:szCs w:val="22"/>
              </w:rPr>
              <w:t>5.970E-3</w:t>
            </w:r>
          </w:p>
        </w:tc>
        <w:tc>
          <w:tcPr>
            <w:tcW w:w="301" w:type="pct"/>
            <w:vAlign w:val="bottom"/>
          </w:tcPr>
          <w:p w14:paraId="1B08B8D2" w14:textId="77777777" w:rsidR="00A07B06" w:rsidRPr="007454A9" w:rsidRDefault="00A07B06" w:rsidP="004E55FF">
            <w:r>
              <w:rPr>
                <w:rFonts w:ascii="Calibri" w:hAnsi="Calibri" w:cs="Calibri"/>
                <w:sz w:val="22"/>
                <w:szCs w:val="22"/>
              </w:rPr>
              <w:t>7.203E-2</w:t>
            </w:r>
          </w:p>
        </w:tc>
        <w:tc>
          <w:tcPr>
            <w:tcW w:w="337" w:type="pct"/>
            <w:vAlign w:val="bottom"/>
          </w:tcPr>
          <w:p w14:paraId="38A700E9" w14:textId="77777777" w:rsidR="00A07B06" w:rsidRPr="007454A9" w:rsidRDefault="00A07B06" w:rsidP="004E55FF">
            <w:r>
              <w:rPr>
                <w:rFonts w:ascii="Calibri" w:hAnsi="Calibri" w:cs="Calibri"/>
                <w:sz w:val="22"/>
                <w:szCs w:val="22"/>
              </w:rPr>
              <w:t>1.491E+10</w:t>
            </w:r>
          </w:p>
        </w:tc>
        <w:tc>
          <w:tcPr>
            <w:tcW w:w="311" w:type="pct"/>
            <w:vAlign w:val="bottom"/>
          </w:tcPr>
          <w:p w14:paraId="79DAB0D0" w14:textId="77777777" w:rsidR="00A07B06" w:rsidRPr="007454A9" w:rsidRDefault="00A07B06" w:rsidP="004E55FF">
            <w:r>
              <w:rPr>
                <w:rFonts w:ascii="Calibri" w:hAnsi="Calibri" w:cs="Calibri"/>
                <w:sz w:val="22"/>
                <w:szCs w:val="22"/>
              </w:rPr>
              <w:t>7.783E-2</w:t>
            </w:r>
          </w:p>
        </w:tc>
      </w:tr>
      <w:tr w:rsidR="005A2724" w:rsidRPr="00ED165E" w14:paraId="1906766D" w14:textId="77777777" w:rsidTr="004E55FF">
        <w:trPr>
          <w:jc w:val="center"/>
        </w:trPr>
        <w:tc>
          <w:tcPr>
            <w:tcW w:w="192" w:type="pct"/>
          </w:tcPr>
          <w:p w14:paraId="76FA3A04" w14:textId="77777777" w:rsidR="00A07B06" w:rsidRPr="00CA6E93" w:rsidRDefault="00A07B06" w:rsidP="00435BD2">
            <w:pPr>
              <w:pStyle w:val="bangtrai"/>
            </w:pPr>
          </w:p>
        </w:tc>
        <w:tc>
          <w:tcPr>
            <w:tcW w:w="139" w:type="pct"/>
          </w:tcPr>
          <w:p w14:paraId="7890A97B" w14:textId="77777777" w:rsidR="00A07B06" w:rsidRPr="00CA6E93" w:rsidRDefault="00A07B06" w:rsidP="00435BD2">
            <w:pPr>
              <w:pStyle w:val="bangtrai"/>
            </w:pPr>
            <w:r w:rsidRPr="00CA6E93">
              <w:t>(3)</w:t>
            </w:r>
          </w:p>
        </w:tc>
        <w:tc>
          <w:tcPr>
            <w:tcW w:w="302" w:type="pct"/>
            <w:vAlign w:val="bottom"/>
          </w:tcPr>
          <w:p w14:paraId="60C2C19A" w14:textId="77777777" w:rsidR="00A07B06" w:rsidRPr="007454A9" w:rsidRDefault="00A07B06" w:rsidP="004E55FF">
            <w:r>
              <w:rPr>
                <w:rFonts w:ascii="Calibri" w:hAnsi="Calibri" w:cs="Calibri"/>
                <w:sz w:val="22"/>
                <w:szCs w:val="22"/>
              </w:rPr>
              <w:t>3.316E-1</w:t>
            </w:r>
          </w:p>
        </w:tc>
        <w:tc>
          <w:tcPr>
            <w:tcW w:w="301" w:type="pct"/>
            <w:vAlign w:val="bottom"/>
          </w:tcPr>
          <w:p w14:paraId="2A8A1CC5" w14:textId="77777777" w:rsidR="00A07B06" w:rsidRPr="007454A9" w:rsidRDefault="00A07B06" w:rsidP="004E55FF">
            <w:r>
              <w:rPr>
                <w:rFonts w:ascii="Calibri" w:hAnsi="Calibri" w:cs="Calibri"/>
                <w:sz w:val="22"/>
                <w:szCs w:val="22"/>
              </w:rPr>
              <w:t>8.237E-2</w:t>
            </w:r>
          </w:p>
        </w:tc>
        <w:tc>
          <w:tcPr>
            <w:tcW w:w="302" w:type="pct"/>
            <w:vAlign w:val="bottom"/>
          </w:tcPr>
          <w:p w14:paraId="0F7E73A8" w14:textId="77777777" w:rsidR="00A07B06" w:rsidRPr="007454A9" w:rsidRDefault="00A07B06" w:rsidP="004E55FF">
            <w:r>
              <w:rPr>
                <w:rFonts w:ascii="Calibri" w:hAnsi="Calibri" w:cs="Calibri"/>
                <w:b/>
                <w:bCs/>
                <w:sz w:val="22"/>
                <w:szCs w:val="22"/>
              </w:rPr>
              <w:t>2.177E-4</w:t>
            </w:r>
          </w:p>
        </w:tc>
        <w:tc>
          <w:tcPr>
            <w:tcW w:w="337" w:type="pct"/>
            <w:vAlign w:val="bottom"/>
          </w:tcPr>
          <w:p w14:paraId="0127AF74" w14:textId="77777777" w:rsidR="00A07B06" w:rsidRPr="007454A9" w:rsidRDefault="00A07B06" w:rsidP="004E55FF">
            <w:r>
              <w:rPr>
                <w:rFonts w:ascii="Calibri" w:hAnsi="Calibri" w:cs="Calibri"/>
                <w:sz w:val="22"/>
                <w:szCs w:val="22"/>
              </w:rPr>
              <w:t>2.903E-1</w:t>
            </w:r>
          </w:p>
        </w:tc>
        <w:tc>
          <w:tcPr>
            <w:tcW w:w="302" w:type="pct"/>
            <w:vAlign w:val="bottom"/>
          </w:tcPr>
          <w:p w14:paraId="6A82AA30" w14:textId="77777777" w:rsidR="00A07B06" w:rsidRPr="007454A9" w:rsidRDefault="00A07B06" w:rsidP="004E55FF">
            <w:r>
              <w:rPr>
                <w:rFonts w:ascii="Calibri" w:hAnsi="Calibri" w:cs="Calibri"/>
                <w:sz w:val="22"/>
                <w:szCs w:val="22"/>
              </w:rPr>
              <w:t>3.633E-1</w:t>
            </w:r>
          </w:p>
        </w:tc>
        <w:tc>
          <w:tcPr>
            <w:tcW w:w="315" w:type="pct"/>
            <w:vAlign w:val="bottom"/>
          </w:tcPr>
          <w:p w14:paraId="31C7E45B" w14:textId="77777777" w:rsidR="00A07B06" w:rsidRPr="007454A9" w:rsidRDefault="00A07B06" w:rsidP="004E55FF">
            <w:r>
              <w:rPr>
                <w:rFonts w:ascii="Calibri" w:hAnsi="Calibri" w:cs="Calibri"/>
                <w:sz w:val="22"/>
                <w:szCs w:val="22"/>
              </w:rPr>
              <w:t>2.273E+0</w:t>
            </w:r>
          </w:p>
        </w:tc>
        <w:tc>
          <w:tcPr>
            <w:tcW w:w="302" w:type="pct"/>
            <w:vAlign w:val="bottom"/>
          </w:tcPr>
          <w:p w14:paraId="5C905218" w14:textId="77777777" w:rsidR="00A07B06" w:rsidRPr="007454A9" w:rsidRDefault="00A07B06" w:rsidP="004E55FF">
            <w:r>
              <w:rPr>
                <w:rFonts w:ascii="Calibri" w:hAnsi="Calibri" w:cs="Calibri"/>
                <w:sz w:val="22"/>
                <w:szCs w:val="22"/>
              </w:rPr>
              <w:t>1.359E-1</w:t>
            </w:r>
          </w:p>
        </w:tc>
        <w:tc>
          <w:tcPr>
            <w:tcW w:w="302" w:type="pct"/>
            <w:vAlign w:val="bottom"/>
          </w:tcPr>
          <w:p w14:paraId="27AA5729" w14:textId="77777777" w:rsidR="00A07B06" w:rsidRPr="007454A9" w:rsidRDefault="00A07B06" w:rsidP="004E55FF">
            <w:r>
              <w:rPr>
                <w:rFonts w:ascii="Calibri" w:hAnsi="Calibri" w:cs="Calibri"/>
                <w:b/>
                <w:bCs/>
                <w:sz w:val="22"/>
                <w:szCs w:val="22"/>
              </w:rPr>
              <w:t>6.135E-2</w:t>
            </w:r>
          </w:p>
        </w:tc>
        <w:tc>
          <w:tcPr>
            <w:tcW w:w="337" w:type="pct"/>
            <w:vAlign w:val="bottom"/>
          </w:tcPr>
          <w:p w14:paraId="4CDE7DB6" w14:textId="77777777" w:rsidR="00A07B06" w:rsidRPr="007454A9" w:rsidRDefault="00A07B06" w:rsidP="004E55FF">
            <w:r>
              <w:rPr>
                <w:rFonts w:ascii="Calibri" w:hAnsi="Calibri" w:cs="Calibri"/>
                <w:sz w:val="22"/>
                <w:szCs w:val="22"/>
              </w:rPr>
              <w:t>6.295E+0</w:t>
            </w:r>
          </w:p>
        </w:tc>
        <w:tc>
          <w:tcPr>
            <w:tcW w:w="316" w:type="pct"/>
            <w:vAlign w:val="bottom"/>
          </w:tcPr>
          <w:p w14:paraId="0E898357" w14:textId="77777777" w:rsidR="00A07B06" w:rsidRPr="007454A9" w:rsidRDefault="00A07B06" w:rsidP="004E55FF">
            <w:r>
              <w:rPr>
                <w:rFonts w:ascii="Calibri" w:hAnsi="Calibri" w:cs="Calibri"/>
                <w:sz w:val="22"/>
                <w:szCs w:val="22"/>
              </w:rPr>
              <w:t>1.127E+0</w:t>
            </w:r>
          </w:p>
        </w:tc>
        <w:tc>
          <w:tcPr>
            <w:tcW w:w="302" w:type="pct"/>
            <w:vAlign w:val="bottom"/>
          </w:tcPr>
          <w:p w14:paraId="4C805A60" w14:textId="77777777" w:rsidR="00A07B06" w:rsidRPr="007454A9" w:rsidRDefault="00A07B06" w:rsidP="004E55FF">
            <w:r>
              <w:rPr>
                <w:rFonts w:ascii="Calibri" w:hAnsi="Calibri" w:cs="Calibri"/>
                <w:sz w:val="22"/>
                <w:szCs w:val="22"/>
              </w:rPr>
              <w:t>5.096E-2</w:t>
            </w:r>
          </w:p>
        </w:tc>
        <w:tc>
          <w:tcPr>
            <w:tcW w:w="302" w:type="pct"/>
            <w:vAlign w:val="bottom"/>
          </w:tcPr>
          <w:p w14:paraId="7317F06F" w14:textId="77777777" w:rsidR="00A07B06" w:rsidRPr="007454A9" w:rsidRDefault="00A07B06" w:rsidP="004E55FF">
            <w:r>
              <w:rPr>
                <w:rFonts w:ascii="Calibri" w:hAnsi="Calibri" w:cs="Calibri"/>
                <w:b/>
                <w:bCs/>
                <w:sz w:val="22"/>
                <w:szCs w:val="22"/>
              </w:rPr>
              <w:t>3.491E-3</w:t>
            </w:r>
          </w:p>
        </w:tc>
        <w:tc>
          <w:tcPr>
            <w:tcW w:w="301" w:type="pct"/>
            <w:vAlign w:val="bottom"/>
          </w:tcPr>
          <w:p w14:paraId="786FD12D" w14:textId="77777777" w:rsidR="00A07B06" w:rsidRPr="007454A9" w:rsidRDefault="00A07B06" w:rsidP="004E55FF">
            <w:r>
              <w:rPr>
                <w:rFonts w:ascii="Calibri" w:hAnsi="Calibri" w:cs="Calibri"/>
                <w:sz w:val="22"/>
                <w:szCs w:val="22"/>
              </w:rPr>
              <w:t>8.190E-3</w:t>
            </w:r>
          </w:p>
        </w:tc>
        <w:tc>
          <w:tcPr>
            <w:tcW w:w="337" w:type="pct"/>
            <w:vAlign w:val="bottom"/>
          </w:tcPr>
          <w:p w14:paraId="74B8991D" w14:textId="77777777" w:rsidR="00A07B06" w:rsidRPr="007454A9" w:rsidRDefault="00A07B06" w:rsidP="004E55FF">
            <w:r>
              <w:rPr>
                <w:rFonts w:ascii="Calibri" w:hAnsi="Calibri" w:cs="Calibri"/>
                <w:sz w:val="22"/>
                <w:szCs w:val="22"/>
              </w:rPr>
              <w:t>7.441E+8</w:t>
            </w:r>
          </w:p>
        </w:tc>
        <w:tc>
          <w:tcPr>
            <w:tcW w:w="311" w:type="pct"/>
            <w:vAlign w:val="bottom"/>
          </w:tcPr>
          <w:p w14:paraId="68D6F1C8" w14:textId="77777777" w:rsidR="00A07B06" w:rsidRPr="007454A9" w:rsidRDefault="00A07B06" w:rsidP="004E55FF">
            <w:r>
              <w:rPr>
                <w:rFonts w:ascii="Calibri" w:hAnsi="Calibri" w:cs="Calibri"/>
                <w:sz w:val="22"/>
                <w:szCs w:val="22"/>
              </w:rPr>
              <w:t>1.562E-2</w:t>
            </w:r>
          </w:p>
        </w:tc>
      </w:tr>
      <w:tr w:rsidR="005A2724" w:rsidRPr="00ED165E" w14:paraId="4424EF65" w14:textId="77777777" w:rsidTr="004E55FF">
        <w:trPr>
          <w:jc w:val="center"/>
        </w:trPr>
        <w:tc>
          <w:tcPr>
            <w:tcW w:w="192" w:type="pct"/>
          </w:tcPr>
          <w:p w14:paraId="27F9F53D" w14:textId="77777777" w:rsidR="00A07B06" w:rsidRPr="00CA6E93" w:rsidRDefault="00A07B06" w:rsidP="00435BD2">
            <w:pPr>
              <w:pStyle w:val="bangtrai"/>
            </w:pPr>
          </w:p>
        </w:tc>
        <w:tc>
          <w:tcPr>
            <w:tcW w:w="139" w:type="pct"/>
          </w:tcPr>
          <w:p w14:paraId="3B41DD22" w14:textId="77777777" w:rsidR="00A07B06" w:rsidRPr="00CA6E93" w:rsidRDefault="00A07B06" w:rsidP="00435BD2">
            <w:pPr>
              <w:pStyle w:val="bangtrai"/>
            </w:pPr>
            <w:r w:rsidRPr="00CA6E93">
              <w:t>(4)</w:t>
            </w:r>
          </w:p>
        </w:tc>
        <w:tc>
          <w:tcPr>
            <w:tcW w:w="302" w:type="pct"/>
            <w:vAlign w:val="bottom"/>
          </w:tcPr>
          <w:p w14:paraId="68CD2F20" w14:textId="77777777" w:rsidR="00A07B06" w:rsidRPr="007454A9" w:rsidRDefault="00A07B06" w:rsidP="004E55FF">
            <w:r>
              <w:rPr>
                <w:rFonts w:ascii="Calibri" w:hAnsi="Calibri" w:cs="Calibri"/>
                <w:sz w:val="22"/>
                <w:szCs w:val="22"/>
              </w:rPr>
              <w:t>1.811E-1</w:t>
            </w:r>
          </w:p>
        </w:tc>
        <w:tc>
          <w:tcPr>
            <w:tcW w:w="301" w:type="pct"/>
            <w:vAlign w:val="bottom"/>
          </w:tcPr>
          <w:p w14:paraId="2295CD4C" w14:textId="77777777" w:rsidR="00A07B06" w:rsidRPr="007454A9" w:rsidRDefault="00A07B06" w:rsidP="004E55FF">
            <w:r>
              <w:rPr>
                <w:rFonts w:ascii="Calibri" w:hAnsi="Calibri" w:cs="Calibri"/>
                <w:sz w:val="22"/>
                <w:szCs w:val="22"/>
              </w:rPr>
              <w:t>3.113E-4</w:t>
            </w:r>
          </w:p>
        </w:tc>
        <w:tc>
          <w:tcPr>
            <w:tcW w:w="302" w:type="pct"/>
            <w:vAlign w:val="bottom"/>
          </w:tcPr>
          <w:p w14:paraId="67F19AF3" w14:textId="77777777" w:rsidR="00A07B06" w:rsidRPr="007454A9" w:rsidRDefault="00A07B06" w:rsidP="004E55FF">
            <w:r>
              <w:rPr>
                <w:rFonts w:ascii="Calibri" w:hAnsi="Calibri" w:cs="Calibri"/>
                <w:b/>
                <w:bCs/>
                <w:sz w:val="22"/>
                <w:szCs w:val="22"/>
              </w:rPr>
              <w:t>2.366E-5</w:t>
            </w:r>
          </w:p>
        </w:tc>
        <w:tc>
          <w:tcPr>
            <w:tcW w:w="337" w:type="pct"/>
            <w:vAlign w:val="bottom"/>
          </w:tcPr>
          <w:p w14:paraId="3AD23AEA" w14:textId="77777777" w:rsidR="00A07B06" w:rsidRPr="007454A9" w:rsidRDefault="00A07B06" w:rsidP="004E55FF">
            <w:r>
              <w:rPr>
                <w:rFonts w:ascii="Calibri" w:hAnsi="Calibri" w:cs="Calibri"/>
                <w:sz w:val="22"/>
                <w:szCs w:val="22"/>
              </w:rPr>
              <w:t>2.774E-1</w:t>
            </w:r>
          </w:p>
        </w:tc>
        <w:tc>
          <w:tcPr>
            <w:tcW w:w="302" w:type="pct"/>
            <w:vAlign w:val="bottom"/>
          </w:tcPr>
          <w:p w14:paraId="2E2AE64B" w14:textId="77777777" w:rsidR="00A07B06" w:rsidRPr="007454A9" w:rsidRDefault="00A07B06" w:rsidP="004E55FF">
            <w:r>
              <w:rPr>
                <w:rFonts w:ascii="Calibri" w:hAnsi="Calibri" w:cs="Calibri"/>
                <w:sz w:val="22"/>
                <w:szCs w:val="22"/>
              </w:rPr>
              <w:t>1.623E-1</w:t>
            </w:r>
          </w:p>
        </w:tc>
        <w:tc>
          <w:tcPr>
            <w:tcW w:w="315" w:type="pct"/>
            <w:vAlign w:val="bottom"/>
          </w:tcPr>
          <w:p w14:paraId="3ED1A96E" w14:textId="77777777" w:rsidR="00A07B06" w:rsidRPr="007454A9" w:rsidRDefault="00A07B06" w:rsidP="004E55FF">
            <w:r>
              <w:rPr>
                <w:rFonts w:ascii="Calibri" w:hAnsi="Calibri" w:cs="Calibri"/>
                <w:sz w:val="22"/>
                <w:szCs w:val="22"/>
              </w:rPr>
              <w:t>1.136E+0</w:t>
            </w:r>
          </w:p>
        </w:tc>
        <w:tc>
          <w:tcPr>
            <w:tcW w:w="302" w:type="pct"/>
            <w:vAlign w:val="bottom"/>
          </w:tcPr>
          <w:p w14:paraId="0C5DC72B" w14:textId="77777777" w:rsidR="00A07B06" w:rsidRPr="007454A9" w:rsidRDefault="00A07B06" w:rsidP="004E55FF">
            <w:r>
              <w:rPr>
                <w:rFonts w:ascii="Calibri" w:hAnsi="Calibri" w:cs="Calibri"/>
                <w:b/>
                <w:bCs/>
                <w:sz w:val="22"/>
                <w:szCs w:val="22"/>
              </w:rPr>
              <w:t>6.082E-4</w:t>
            </w:r>
          </w:p>
        </w:tc>
        <w:tc>
          <w:tcPr>
            <w:tcW w:w="302" w:type="pct"/>
            <w:vAlign w:val="bottom"/>
          </w:tcPr>
          <w:p w14:paraId="04AE66CF" w14:textId="77777777" w:rsidR="00A07B06" w:rsidRPr="007454A9" w:rsidRDefault="00A07B06" w:rsidP="004E55FF">
            <w:r>
              <w:rPr>
                <w:rFonts w:ascii="Calibri" w:hAnsi="Calibri" w:cs="Calibri"/>
                <w:sz w:val="22"/>
                <w:szCs w:val="22"/>
              </w:rPr>
              <w:t>1.853E-1</w:t>
            </w:r>
          </w:p>
        </w:tc>
        <w:tc>
          <w:tcPr>
            <w:tcW w:w="337" w:type="pct"/>
            <w:vAlign w:val="bottom"/>
          </w:tcPr>
          <w:p w14:paraId="31AAD0CB" w14:textId="77777777" w:rsidR="00A07B06" w:rsidRPr="007454A9" w:rsidRDefault="00A07B06" w:rsidP="004E55FF">
            <w:r>
              <w:rPr>
                <w:rFonts w:ascii="Calibri" w:hAnsi="Calibri" w:cs="Calibri"/>
                <w:sz w:val="22"/>
                <w:szCs w:val="22"/>
              </w:rPr>
              <w:t>6.072E+0</w:t>
            </w:r>
          </w:p>
        </w:tc>
        <w:tc>
          <w:tcPr>
            <w:tcW w:w="316" w:type="pct"/>
            <w:vAlign w:val="bottom"/>
          </w:tcPr>
          <w:p w14:paraId="0118BB11" w14:textId="77777777" w:rsidR="00A07B06" w:rsidRPr="007454A9" w:rsidRDefault="00A07B06" w:rsidP="004E55FF">
            <w:r>
              <w:rPr>
                <w:rFonts w:ascii="Calibri" w:hAnsi="Calibri" w:cs="Calibri"/>
                <w:sz w:val="22"/>
                <w:szCs w:val="22"/>
              </w:rPr>
              <w:t>5.868E-1</w:t>
            </w:r>
          </w:p>
        </w:tc>
        <w:tc>
          <w:tcPr>
            <w:tcW w:w="302" w:type="pct"/>
            <w:vAlign w:val="bottom"/>
          </w:tcPr>
          <w:p w14:paraId="2CCD1AF2" w14:textId="77777777" w:rsidR="00A07B06" w:rsidRPr="007454A9" w:rsidRDefault="00A07B06" w:rsidP="004E55FF">
            <w:r>
              <w:rPr>
                <w:rFonts w:ascii="Calibri" w:hAnsi="Calibri" w:cs="Calibri"/>
                <w:sz w:val="22"/>
                <w:szCs w:val="22"/>
              </w:rPr>
              <w:t>2.439E-2</w:t>
            </w:r>
          </w:p>
        </w:tc>
        <w:tc>
          <w:tcPr>
            <w:tcW w:w="302" w:type="pct"/>
            <w:vAlign w:val="bottom"/>
          </w:tcPr>
          <w:p w14:paraId="538F905A" w14:textId="77777777" w:rsidR="00A07B06" w:rsidRPr="007454A9" w:rsidRDefault="00A07B06" w:rsidP="004E55FF">
            <w:r>
              <w:rPr>
                <w:rFonts w:ascii="Calibri" w:hAnsi="Calibri" w:cs="Calibri"/>
                <w:b/>
                <w:bCs/>
                <w:sz w:val="22"/>
                <w:szCs w:val="22"/>
              </w:rPr>
              <w:t>9.180E-4</w:t>
            </w:r>
          </w:p>
        </w:tc>
        <w:tc>
          <w:tcPr>
            <w:tcW w:w="301" w:type="pct"/>
            <w:vAlign w:val="bottom"/>
          </w:tcPr>
          <w:p w14:paraId="45A1BB41" w14:textId="77777777" w:rsidR="00A07B06" w:rsidRPr="007454A9" w:rsidRDefault="00A07B06" w:rsidP="004E55FF">
            <w:r>
              <w:rPr>
                <w:rFonts w:ascii="Calibri" w:hAnsi="Calibri" w:cs="Calibri"/>
                <w:sz w:val="22"/>
                <w:szCs w:val="22"/>
              </w:rPr>
              <w:t>1.721E-2</w:t>
            </w:r>
          </w:p>
        </w:tc>
        <w:tc>
          <w:tcPr>
            <w:tcW w:w="337" w:type="pct"/>
            <w:vAlign w:val="bottom"/>
          </w:tcPr>
          <w:p w14:paraId="689973A5" w14:textId="77777777" w:rsidR="00A07B06" w:rsidRPr="007454A9" w:rsidRDefault="00A07B06" w:rsidP="004E55FF">
            <w:r>
              <w:rPr>
                <w:rFonts w:ascii="Calibri" w:hAnsi="Calibri" w:cs="Calibri"/>
                <w:sz w:val="22"/>
                <w:szCs w:val="22"/>
              </w:rPr>
              <w:t>2.887E+9</w:t>
            </w:r>
          </w:p>
        </w:tc>
        <w:tc>
          <w:tcPr>
            <w:tcW w:w="311" w:type="pct"/>
            <w:vAlign w:val="bottom"/>
          </w:tcPr>
          <w:p w14:paraId="61F66246" w14:textId="77777777" w:rsidR="00A07B06" w:rsidRPr="007454A9" w:rsidRDefault="00A07B06" w:rsidP="004E55FF">
            <w:r>
              <w:rPr>
                <w:rFonts w:ascii="Calibri" w:hAnsi="Calibri" w:cs="Calibri"/>
                <w:sz w:val="22"/>
                <w:szCs w:val="22"/>
              </w:rPr>
              <w:t>1.698E-2</w:t>
            </w:r>
          </w:p>
        </w:tc>
      </w:tr>
      <w:tr w:rsidR="005A2724" w:rsidRPr="00ED165E" w14:paraId="155323DD" w14:textId="77777777" w:rsidTr="004E55FF">
        <w:trPr>
          <w:jc w:val="center"/>
        </w:trPr>
        <w:tc>
          <w:tcPr>
            <w:tcW w:w="192" w:type="pct"/>
            <w:tcBorders>
              <w:bottom w:val="single" w:sz="4" w:space="0" w:color="auto"/>
            </w:tcBorders>
          </w:tcPr>
          <w:p w14:paraId="5800D8F8" w14:textId="77777777" w:rsidR="00A07B06" w:rsidRPr="00CA6E93" w:rsidRDefault="00A07B06" w:rsidP="00435BD2">
            <w:pPr>
              <w:pStyle w:val="bangtrai"/>
            </w:pPr>
          </w:p>
        </w:tc>
        <w:tc>
          <w:tcPr>
            <w:tcW w:w="139" w:type="pct"/>
            <w:tcBorders>
              <w:bottom w:val="single" w:sz="4" w:space="0" w:color="auto"/>
            </w:tcBorders>
          </w:tcPr>
          <w:p w14:paraId="339095C9" w14:textId="77777777" w:rsidR="00A07B06" w:rsidRPr="00CA6E93" w:rsidRDefault="00A07B06" w:rsidP="00435BD2">
            <w:pPr>
              <w:pStyle w:val="bangtrai"/>
            </w:pPr>
            <w:r w:rsidRPr="00CA6E93">
              <w:t>(5)</w:t>
            </w:r>
          </w:p>
        </w:tc>
        <w:tc>
          <w:tcPr>
            <w:tcW w:w="302" w:type="pct"/>
            <w:tcBorders>
              <w:bottom w:val="single" w:sz="4" w:space="0" w:color="auto"/>
            </w:tcBorders>
            <w:vAlign w:val="bottom"/>
          </w:tcPr>
          <w:p w14:paraId="4CCF04E1" w14:textId="77777777" w:rsidR="00A07B06" w:rsidRPr="007454A9" w:rsidRDefault="00A07B06" w:rsidP="004E55FF">
            <w:r>
              <w:rPr>
                <w:rFonts w:ascii="Calibri" w:hAnsi="Calibri" w:cs="Calibri"/>
                <w:sz w:val="22"/>
                <w:szCs w:val="22"/>
              </w:rPr>
              <w:t>9.182E-2</w:t>
            </w:r>
          </w:p>
        </w:tc>
        <w:tc>
          <w:tcPr>
            <w:tcW w:w="301" w:type="pct"/>
            <w:tcBorders>
              <w:bottom w:val="single" w:sz="4" w:space="0" w:color="auto"/>
            </w:tcBorders>
            <w:vAlign w:val="bottom"/>
          </w:tcPr>
          <w:p w14:paraId="3CFB02CE" w14:textId="77777777" w:rsidR="00A07B06" w:rsidRPr="007454A9" w:rsidRDefault="00A07B06" w:rsidP="004E55FF">
            <w:r>
              <w:rPr>
                <w:rFonts w:ascii="Calibri" w:hAnsi="Calibri" w:cs="Calibri"/>
                <w:sz w:val="22"/>
                <w:szCs w:val="22"/>
              </w:rPr>
              <w:t>8.206E-2</w:t>
            </w:r>
          </w:p>
        </w:tc>
        <w:tc>
          <w:tcPr>
            <w:tcW w:w="302" w:type="pct"/>
            <w:tcBorders>
              <w:bottom w:val="single" w:sz="4" w:space="0" w:color="auto"/>
            </w:tcBorders>
            <w:vAlign w:val="bottom"/>
          </w:tcPr>
          <w:p w14:paraId="04A7753A" w14:textId="77777777" w:rsidR="00A07B06" w:rsidRPr="007454A9" w:rsidRDefault="00A07B06" w:rsidP="004E55FF">
            <w:r>
              <w:rPr>
                <w:rFonts w:ascii="Calibri" w:hAnsi="Calibri" w:cs="Calibri"/>
                <w:b/>
                <w:bCs/>
                <w:sz w:val="22"/>
                <w:szCs w:val="22"/>
              </w:rPr>
              <w:t>1.798E-4</w:t>
            </w:r>
          </w:p>
        </w:tc>
        <w:tc>
          <w:tcPr>
            <w:tcW w:w="337" w:type="pct"/>
            <w:tcBorders>
              <w:bottom w:val="single" w:sz="4" w:space="0" w:color="auto"/>
            </w:tcBorders>
            <w:vAlign w:val="bottom"/>
          </w:tcPr>
          <w:p w14:paraId="2748E420" w14:textId="77777777" w:rsidR="00A07B06" w:rsidRPr="007454A9" w:rsidRDefault="00A07B06" w:rsidP="004E55FF">
            <w:r>
              <w:rPr>
                <w:rFonts w:ascii="Calibri" w:hAnsi="Calibri" w:cs="Calibri"/>
                <w:sz w:val="22"/>
                <w:szCs w:val="22"/>
              </w:rPr>
              <w:t>2.753E-2</w:t>
            </w:r>
          </w:p>
        </w:tc>
        <w:tc>
          <w:tcPr>
            <w:tcW w:w="302" w:type="pct"/>
            <w:tcBorders>
              <w:bottom w:val="single" w:sz="4" w:space="0" w:color="auto"/>
            </w:tcBorders>
            <w:vAlign w:val="bottom"/>
          </w:tcPr>
          <w:p w14:paraId="32645FFD" w14:textId="77777777" w:rsidR="00A07B06" w:rsidRPr="007454A9" w:rsidRDefault="00A07B06" w:rsidP="004E55FF">
            <w:r>
              <w:rPr>
                <w:rFonts w:ascii="Calibri" w:hAnsi="Calibri" w:cs="Calibri"/>
                <w:sz w:val="22"/>
                <w:szCs w:val="22"/>
              </w:rPr>
              <w:t>1.247E-1</w:t>
            </w:r>
          </w:p>
        </w:tc>
        <w:tc>
          <w:tcPr>
            <w:tcW w:w="315" w:type="pct"/>
            <w:tcBorders>
              <w:bottom w:val="single" w:sz="4" w:space="0" w:color="auto"/>
            </w:tcBorders>
            <w:vAlign w:val="bottom"/>
          </w:tcPr>
          <w:p w14:paraId="4FC347DF" w14:textId="77777777" w:rsidR="00A07B06" w:rsidRPr="007454A9" w:rsidRDefault="00A07B06" w:rsidP="004E55FF">
            <w:r>
              <w:rPr>
                <w:rFonts w:ascii="Calibri" w:hAnsi="Calibri" w:cs="Calibri"/>
                <w:sz w:val="22"/>
                <w:szCs w:val="22"/>
              </w:rPr>
              <w:t>5.316E-1</w:t>
            </w:r>
          </w:p>
        </w:tc>
        <w:tc>
          <w:tcPr>
            <w:tcW w:w="302" w:type="pct"/>
            <w:tcBorders>
              <w:bottom w:val="single" w:sz="4" w:space="0" w:color="auto"/>
            </w:tcBorders>
            <w:vAlign w:val="bottom"/>
          </w:tcPr>
          <w:p w14:paraId="11A9237C" w14:textId="77777777" w:rsidR="00A07B06" w:rsidRPr="007454A9" w:rsidRDefault="00A07B06" w:rsidP="004E55FF">
            <w:r>
              <w:rPr>
                <w:rFonts w:ascii="Calibri" w:hAnsi="Calibri" w:cs="Calibri"/>
                <w:sz w:val="22"/>
                <w:szCs w:val="22"/>
              </w:rPr>
              <w:t>1.347E-1</w:t>
            </w:r>
          </w:p>
        </w:tc>
        <w:tc>
          <w:tcPr>
            <w:tcW w:w="302" w:type="pct"/>
            <w:tcBorders>
              <w:bottom w:val="single" w:sz="4" w:space="0" w:color="auto"/>
            </w:tcBorders>
            <w:vAlign w:val="bottom"/>
          </w:tcPr>
          <w:p w14:paraId="20C30DFC" w14:textId="77777777" w:rsidR="00A07B06" w:rsidRPr="007454A9" w:rsidRDefault="00A07B06" w:rsidP="004E55FF">
            <w:r>
              <w:rPr>
                <w:rFonts w:ascii="Calibri" w:hAnsi="Calibri" w:cs="Calibri"/>
                <w:b/>
                <w:bCs/>
                <w:sz w:val="22"/>
                <w:szCs w:val="22"/>
              </w:rPr>
              <w:t>9.679E-5</w:t>
            </w:r>
          </w:p>
        </w:tc>
        <w:tc>
          <w:tcPr>
            <w:tcW w:w="337" w:type="pct"/>
            <w:tcBorders>
              <w:bottom w:val="single" w:sz="4" w:space="0" w:color="auto"/>
            </w:tcBorders>
            <w:vAlign w:val="bottom"/>
          </w:tcPr>
          <w:p w14:paraId="75FC5063" w14:textId="77777777" w:rsidR="00A07B06" w:rsidRPr="007454A9" w:rsidRDefault="00A07B06" w:rsidP="004E55FF">
            <w:r>
              <w:rPr>
                <w:rFonts w:ascii="Calibri" w:hAnsi="Calibri" w:cs="Calibri"/>
                <w:sz w:val="22"/>
                <w:szCs w:val="22"/>
              </w:rPr>
              <w:t>4.808E-4</w:t>
            </w:r>
          </w:p>
        </w:tc>
        <w:tc>
          <w:tcPr>
            <w:tcW w:w="316" w:type="pct"/>
            <w:tcBorders>
              <w:bottom w:val="single" w:sz="4" w:space="0" w:color="auto"/>
            </w:tcBorders>
            <w:vAlign w:val="bottom"/>
          </w:tcPr>
          <w:p w14:paraId="6BA4EFFB" w14:textId="77777777" w:rsidR="00A07B06" w:rsidRPr="007454A9" w:rsidRDefault="00A07B06" w:rsidP="004E55FF">
            <w:r>
              <w:rPr>
                <w:rFonts w:ascii="Calibri" w:hAnsi="Calibri" w:cs="Calibri"/>
                <w:sz w:val="22"/>
                <w:szCs w:val="22"/>
              </w:rPr>
              <w:t>2.573E-1</w:t>
            </w:r>
          </w:p>
        </w:tc>
        <w:tc>
          <w:tcPr>
            <w:tcW w:w="302" w:type="pct"/>
            <w:tcBorders>
              <w:bottom w:val="single" w:sz="4" w:space="0" w:color="auto"/>
            </w:tcBorders>
            <w:vAlign w:val="bottom"/>
          </w:tcPr>
          <w:p w14:paraId="31976081" w14:textId="77777777" w:rsidR="00A07B06" w:rsidRPr="007454A9" w:rsidRDefault="00A07B06" w:rsidP="004E55FF">
            <w:r>
              <w:rPr>
                <w:rFonts w:ascii="Calibri" w:hAnsi="Calibri" w:cs="Calibri"/>
                <w:sz w:val="22"/>
                <w:szCs w:val="22"/>
              </w:rPr>
              <w:t>2.050E-2</w:t>
            </w:r>
          </w:p>
        </w:tc>
        <w:tc>
          <w:tcPr>
            <w:tcW w:w="302" w:type="pct"/>
            <w:tcBorders>
              <w:bottom w:val="single" w:sz="4" w:space="0" w:color="auto"/>
            </w:tcBorders>
            <w:vAlign w:val="bottom"/>
          </w:tcPr>
          <w:p w14:paraId="175DF322" w14:textId="77777777" w:rsidR="00A07B06" w:rsidRPr="007454A9" w:rsidRDefault="00A07B06" w:rsidP="004E55FF">
            <w:r>
              <w:rPr>
                <w:rFonts w:ascii="Calibri" w:hAnsi="Calibri" w:cs="Calibri"/>
                <w:sz w:val="22"/>
                <w:szCs w:val="22"/>
              </w:rPr>
              <w:t>1.995E-3</w:t>
            </w:r>
          </w:p>
        </w:tc>
        <w:tc>
          <w:tcPr>
            <w:tcW w:w="301" w:type="pct"/>
            <w:tcBorders>
              <w:bottom w:val="single" w:sz="4" w:space="0" w:color="auto"/>
            </w:tcBorders>
            <w:vAlign w:val="bottom"/>
          </w:tcPr>
          <w:p w14:paraId="0A4510A8" w14:textId="77777777" w:rsidR="00A07B06" w:rsidRPr="007454A9" w:rsidRDefault="00A07B06" w:rsidP="004E55FF">
            <w:r>
              <w:rPr>
                <w:rFonts w:ascii="Calibri" w:hAnsi="Calibri" w:cs="Calibri"/>
                <w:b/>
                <w:bCs/>
                <w:sz w:val="22"/>
                <w:szCs w:val="22"/>
              </w:rPr>
              <w:t>1.595E-4</w:t>
            </w:r>
          </w:p>
        </w:tc>
        <w:tc>
          <w:tcPr>
            <w:tcW w:w="337" w:type="pct"/>
            <w:tcBorders>
              <w:bottom w:val="single" w:sz="4" w:space="0" w:color="auto"/>
            </w:tcBorders>
            <w:vAlign w:val="bottom"/>
          </w:tcPr>
          <w:p w14:paraId="169CC471" w14:textId="77777777" w:rsidR="00A07B06" w:rsidRPr="007454A9" w:rsidRDefault="00A07B06" w:rsidP="004E55FF">
            <w:r>
              <w:rPr>
                <w:rFonts w:ascii="Calibri" w:hAnsi="Calibri" w:cs="Calibri"/>
                <w:sz w:val="22"/>
                <w:szCs w:val="22"/>
              </w:rPr>
              <w:t>1.754E-2</w:t>
            </w:r>
          </w:p>
        </w:tc>
        <w:tc>
          <w:tcPr>
            <w:tcW w:w="311" w:type="pct"/>
            <w:tcBorders>
              <w:bottom w:val="single" w:sz="4" w:space="0" w:color="auto"/>
            </w:tcBorders>
            <w:vAlign w:val="bottom"/>
          </w:tcPr>
          <w:p w14:paraId="1728DA80" w14:textId="77777777" w:rsidR="00A07B06" w:rsidRPr="007454A9" w:rsidRDefault="00A07B06" w:rsidP="004E55FF">
            <w:r>
              <w:rPr>
                <w:rFonts w:ascii="Calibri" w:hAnsi="Calibri" w:cs="Calibri"/>
                <w:sz w:val="22"/>
                <w:szCs w:val="22"/>
              </w:rPr>
              <w:t>2.095E-3</w:t>
            </w:r>
          </w:p>
        </w:tc>
      </w:tr>
      <w:tr w:rsidR="005A2724" w:rsidRPr="00ED165E" w14:paraId="51D64C6A" w14:textId="77777777" w:rsidTr="004E55FF">
        <w:trPr>
          <w:jc w:val="center"/>
        </w:trPr>
        <w:tc>
          <w:tcPr>
            <w:tcW w:w="192" w:type="pct"/>
            <w:tcBorders>
              <w:top w:val="single" w:sz="4" w:space="0" w:color="auto"/>
            </w:tcBorders>
          </w:tcPr>
          <w:p w14:paraId="31939414" w14:textId="77777777" w:rsidR="00A07B06" w:rsidRPr="00CA6E93" w:rsidRDefault="00A07B06" w:rsidP="00435BD2">
            <w:pPr>
              <w:pStyle w:val="bangtrai"/>
            </w:pPr>
            <w:r>
              <w:t>ZDT6</w:t>
            </w:r>
          </w:p>
        </w:tc>
        <w:tc>
          <w:tcPr>
            <w:tcW w:w="139" w:type="pct"/>
            <w:tcBorders>
              <w:top w:val="single" w:sz="4" w:space="0" w:color="auto"/>
            </w:tcBorders>
          </w:tcPr>
          <w:p w14:paraId="05A47EFD" w14:textId="77777777" w:rsidR="00A07B06" w:rsidRPr="00CA6E93" w:rsidRDefault="00A07B06" w:rsidP="00435BD2">
            <w:pPr>
              <w:pStyle w:val="bangtrai"/>
            </w:pPr>
            <w:r w:rsidRPr="00CA6E93">
              <w:t>(1)</w:t>
            </w:r>
          </w:p>
        </w:tc>
        <w:tc>
          <w:tcPr>
            <w:tcW w:w="302" w:type="pct"/>
            <w:tcBorders>
              <w:top w:val="single" w:sz="4" w:space="0" w:color="auto"/>
            </w:tcBorders>
            <w:vAlign w:val="bottom"/>
          </w:tcPr>
          <w:p w14:paraId="12A85A79" w14:textId="77777777" w:rsidR="00A07B06" w:rsidRPr="007454A9" w:rsidRDefault="00A07B06" w:rsidP="004E55FF">
            <w:r>
              <w:rPr>
                <w:rFonts w:ascii="Calibri" w:hAnsi="Calibri" w:cs="Calibri"/>
                <w:sz w:val="22"/>
                <w:szCs w:val="22"/>
              </w:rPr>
              <w:t>5.438E-4</w:t>
            </w:r>
          </w:p>
        </w:tc>
        <w:tc>
          <w:tcPr>
            <w:tcW w:w="301" w:type="pct"/>
            <w:tcBorders>
              <w:top w:val="single" w:sz="4" w:space="0" w:color="auto"/>
            </w:tcBorders>
            <w:vAlign w:val="bottom"/>
          </w:tcPr>
          <w:p w14:paraId="5FA38E06" w14:textId="77777777" w:rsidR="00A07B06" w:rsidRPr="007454A9" w:rsidRDefault="00A07B06" w:rsidP="004E55FF">
            <w:r>
              <w:rPr>
                <w:rFonts w:ascii="Calibri" w:hAnsi="Calibri" w:cs="Calibri"/>
                <w:sz w:val="22"/>
                <w:szCs w:val="22"/>
              </w:rPr>
              <w:t>2.994E-2</w:t>
            </w:r>
          </w:p>
        </w:tc>
        <w:tc>
          <w:tcPr>
            <w:tcW w:w="302" w:type="pct"/>
            <w:tcBorders>
              <w:top w:val="single" w:sz="4" w:space="0" w:color="auto"/>
            </w:tcBorders>
            <w:vAlign w:val="bottom"/>
          </w:tcPr>
          <w:p w14:paraId="208C739E" w14:textId="77777777" w:rsidR="00A07B06" w:rsidRPr="007454A9" w:rsidRDefault="00A07B06" w:rsidP="004E55FF">
            <w:r>
              <w:rPr>
                <w:rFonts w:ascii="Calibri" w:hAnsi="Calibri" w:cs="Calibri"/>
                <w:sz w:val="22"/>
                <w:szCs w:val="22"/>
              </w:rPr>
              <w:t>5.426E-4</w:t>
            </w:r>
          </w:p>
        </w:tc>
        <w:tc>
          <w:tcPr>
            <w:tcW w:w="337" w:type="pct"/>
            <w:tcBorders>
              <w:top w:val="single" w:sz="4" w:space="0" w:color="auto"/>
            </w:tcBorders>
            <w:vAlign w:val="bottom"/>
          </w:tcPr>
          <w:p w14:paraId="473C3C68" w14:textId="77777777" w:rsidR="00A07B06" w:rsidRPr="007454A9" w:rsidRDefault="00A07B06" w:rsidP="004E55FF">
            <w:r>
              <w:rPr>
                <w:rFonts w:ascii="Calibri" w:hAnsi="Calibri" w:cs="Calibri"/>
                <w:sz w:val="22"/>
                <w:szCs w:val="22"/>
              </w:rPr>
              <w:t>9.594E-4</w:t>
            </w:r>
          </w:p>
        </w:tc>
        <w:tc>
          <w:tcPr>
            <w:tcW w:w="302" w:type="pct"/>
            <w:tcBorders>
              <w:top w:val="single" w:sz="4" w:space="0" w:color="auto"/>
            </w:tcBorders>
            <w:vAlign w:val="bottom"/>
          </w:tcPr>
          <w:p w14:paraId="6CE62A9C" w14:textId="77777777" w:rsidR="00A07B06" w:rsidRPr="007454A9" w:rsidRDefault="00A07B06" w:rsidP="004E55FF">
            <w:r>
              <w:rPr>
                <w:rFonts w:ascii="Calibri" w:hAnsi="Calibri" w:cs="Calibri"/>
                <w:b/>
                <w:bCs/>
                <w:sz w:val="22"/>
                <w:szCs w:val="22"/>
              </w:rPr>
              <w:t>6.727E-5</w:t>
            </w:r>
          </w:p>
        </w:tc>
        <w:tc>
          <w:tcPr>
            <w:tcW w:w="315" w:type="pct"/>
            <w:tcBorders>
              <w:top w:val="single" w:sz="4" w:space="0" w:color="auto"/>
            </w:tcBorders>
            <w:vAlign w:val="bottom"/>
          </w:tcPr>
          <w:p w14:paraId="54FD91CA" w14:textId="77777777" w:rsidR="00A07B06" w:rsidRPr="007454A9" w:rsidRDefault="00A07B06" w:rsidP="004E55FF">
            <w:r>
              <w:rPr>
                <w:rFonts w:ascii="Calibri" w:hAnsi="Calibri" w:cs="Calibri"/>
                <w:sz w:val="22"/>
                <w:szCs w:val="22"/>
              </w:rPr>
              <w:t>3.961E-5</w:t>
            </w:r>
          </w:p>
        </w:tc>
        <w:tc>
          <w:tcPr>
            <w:tcW w:w="302" w:type="pct"/>
            <w:tcBorders>
              <w:top w:val="single" w:sz="4" w:space="0" w:color="auto"/>
            </w:tcBorders>
            <w:vAlign w:val="bottom"/>
          </w:tcPr>
          <w:p w14:paraId="1ECEDA9C" w14:textId="77777777" w:rsidR="00A07B06" w:rsidRPr="007454A9" w:rsidRDefault="00A07B06" w:rsidP="004E55FF">
            <w:r>
              <w:rPr>
                <w:rFonts w:ascii="Calibri" w:hAnsi="Calibri" w:cs="Calibri"/>
                <w:sz w:val="22"/>
                <w:szCs w:val="22"/>
              </w:rPr>
              <w:t>7.554E-2</w:t>
            </w:r>
          </w:p>
        </w:tc>
        <w:tc>
          <w:tcPr>
            <w:tcW w:w="302" w:type="pct"/>
            <w:tcBorders>
              <w:top w:val="single" w:sz="4" w:space="0" w:color="auto"/>
            </w:tcBorders>
            <w:vAlign w:val="bottom"/>
          </w:tcPr>
          <w:p w14:paraId="00A55F8D" w14:textId="77777777" w:rsidR="00A07B06" w:rsidRPr="007454A9" w:rsidRDefault="00A07B06" w:rsidP="004E55FF">
            <w:r>
              <w:rPr>
                <w:rFonts w:ascii="Calibri" w:hAnsi="Calibri" w:cs="Calibri"/>
                <w:sz w:val="22"/>
                <w:szCs w:val="22"/>
              </w:rPr>
              <w:t>1.768E-3</w:t>
            </w:r>
          </w:p>
        </w:tc>
        <w:tc>
          <w:tcPr>
            <w:tcW w:w="337" w:type="pct"/>
            <w:tcBorders>
              <w:top w:val="single" w:sz="4" w:space="0" w:color="auto"/>
            </w:tcBorders>
            <w:vAlign w:val="bottom"/>
          </w:tcPr>
          <w:p w14:paraId="634F65A2" w14:textId="77777777" w:rsidR="00A07B06" w:rsidRPr="007454A9" w:rsidRDefault="00A07B06" w:rsidP="004E55FF">
            <w:r>
              <w:rPr>
                <w:rFonts w:ascii="Calibri" w:hAnsi="Calibri" w:cs="Calibri"/>
                <w:sz w:val="22"/>
                <w:szCs w:val="22"/>
              </w:rPr>
              <w:t>1.456E-3</w:t>
            </w:r>
          </w:p>
        </w:tc>
        <w:tc>
          <w:tcPr>
            <w:tcW w:w="316" w:type="pct"/>
            <w:tcBorders>
              <w:top w:val="single" w:sz="4" w:space="0" w:color="auto"/>
            </w:tcBorders>
            <w:vAlign w:val="bottom"/>
          </w:tcPr>
          <w:p w14:paraId="77FAE7A5" w14:textId="77777777" w:rsidR="00A07B06" w:rsidRPr="007454A9" w:rsidRDefault="00A07B06" w:rsidP="004E55FF">
            <w:r>
              <w:rPr>
                <w:rFonts w:ascii="Calibri" w:hAnsi="Calibri" w:cs="Calibri"/>
                <w:b/>
                <w:bCs/>
                <w:sz w:val="22"/>
                <w:szCs w:val="22"/>
              </w:rPr>
              <w:t>2.349E-5</w:t>
            </w:r>
          </w:p>
        </w:tc>
        <w:tc>
          <w:tcPr>
            <w:tcW w:w="302" w:type="pct"/>
            <w:tcBorders>
              <w:top w:val="single" w:sz="4" w:space="0" w:color="auto"/>
            </w:tcBorders>
            <w:vAlign w:val="bottom"/>
          </w:tcPr>
          <w:p w14:paraId="6F958A8B" w14:textId="77777777" w:rsidR="00A07B06" w:rsidRPr="007454A9" w:rsidRDefault="00A07B06" w:rsidP="004E55FF">
            <w:r>
              <w:rPr>
                <w:rFonts w:ascii="Calibri" w:hAnsi="Calibri" w:cs="Calibri"/>
                <w:sz w:val="22"/>
                <w:szCs w:val="22"/>
              </w:rPr>
              <w:t>5.964E-3</w:t>
            </w:r>
          </w:p>
        </w:tc>
        <w:tc>
          <w:tcPr>
            <w:tcW w:w="302" w:type="pct"/>
            <w:tcBorders>
              <w:top w:val="single" w:sz="4" w:space="0" w:color="auto"/>
            </w:tcBorders>
            <w:vAlign w:val="bottom"/>
          </w:tcPr>
          <w:p w14:paraId="56F0DC06" w14:textId="77777777" w:rsidR="00A07B06" w:rsidRPr="007454A9" w:rsidRDefault="00A07B06" w:rsidP="004E55FF">
            <w:r>
              <w:rPr>
                <w:rFonts w:ascii="Calibri" w:hAnsi="Calibri" w:cs="Calibri"/>
                <w:b/>
                <w:bCs/>
                <w:sz w:val="22"/>
                <w:szCs w:val="22"/>
              </w:rPr>
              <w:t>9.186E-4</w:t>
            </w:r>
          </w:p>
        </w:tc>
        <w:tc>
          <w:tcPr>
            <w:tcW w:w="301" w:type="pct"/>
            <w:tcBorders>
              <w:top w:val="single" w:sz="4" w:space="0" w:color="auto"/>
            </w:tcBorders>
            <w:vAlign w:val="bottom"/>
          </w:tcPr>
          <w:p w14:paraId="7135B0D0" w14:textId="77777777" w:rsidR="00A07B06" w:rsidRPr="007454A9" w:rsidRDefault="00A07B06" w:rsidP="004E55FF">
            <w:r>
              <w:rPr>
                <w:rFonts w:ascii="Calibri" w:hAnsi="Calibri" w:cs="Calibri"/>
                <w:sz w:val="22"/>
                <w:szCs w:val="22"/>
              </w:rPr>
              <w:t>3.369E-3</w:t>
            </w:r>
          </w:p>
        </w:tc>
        <w:tc>
          <w:tcPr>
            <w:tcW w:w="337" w:type="pct"/>
            <w:tcBorders>
              <w:top w:val="single" w:sz="4" w:space="0" w:color="auto"/>
            </w:tcBorders>
            <w:vAlign w:val="bottom"/>
          </w:tcPr>
          <w:p w14:paraId="33CD0536" w14:textId="77777777" w:rsidR="00A07B06" w:rsidRPr="007454A9" w:rsidRDefault="00A07B06" w:rsidP="004E55FF">
            <w:r>
              <w:rPr>
                <w:rFonts w:ascii="Calibri" w:hAnsi="Calibri" w:cs="Calibri"/>
                <w:sz w:val="22"/>
                <w:szCs w:val="22"/>
              </w:rPr>
              <w:t>6.095E-3</w:t>
            </w:r>
          </w:p>
        </w:tc>
        <w:tc>
          <w:tcPr>
            <w:tcW w:w="311" w:type="pct"/>
            <w:tcBorders>
              <w:top w:val="single" w:sz="4" w:space="0" w:color="auto"/>
            </w:tcBorders>
            <w:vAlign w:val="bottom"/>
          </w:tcPr>
          <w:p w14:paraId="5B4DC6F3" w14:textId="77777777" w:rsidR="00A07B06" w:rsidRPr="007454A9" w:rsidRDefault="00A07B06" w:rsidP="004E55FF">
            <w:r>
              <w:rPr>
                <w:rFonts w:ascii="Calibri" w:hAnsi="Calibri" w:cs="Calibri"/>
                <w:sz w:val="22"/>
                <w:szCs w:val="22"/>
              </w:rPr>
              <w:t>1.528E-3</w:t>
            </w:r>
          </w:p>
        </w:tc>
      </w:tr>
      <w:tr w:rsidR="005A2724" w:rsidRPr="00ED165E" w14:paraId="78DFB61E" w14:textId="77777777" w:rsidTr="004E55FF">
        <w:trPr>
          <w:jc w:val="center"/>
        </w:trPr>
        <w:tc>
          <w:tcPr>
            <w:tcW w:w="192" w:type="pct"/>
          </w:tcPr>
          <w:p w14:paraId="253E6D2E" w14:textId="77777777" w:rsidR="00A07B06" w:rsidRPr="00CA6E93" w:rsidRDefault="00A07B06" w:rsidP="00435BD2">
            <w:pPr>
              <w:pStyle w:val="bangtrai"/>
            </w:pPr>
          </w:p>
        </w:tc>
        <w:tc>
          <w:tcPr>
            <w:tcW w:w="139" w:type="pct"/>
          </w:tcPr>
          <w:p w14:paraId="66EF3C0D" w14:textId="77777777" w:rsidR="00A07B06" w:rsidRPr="00CA6E93" w:rsidRDefault="00A07B06" w:rsidP="00435BD2">
            <w:pPr>
              <w:pStyle w:val="bangtrai"/>
            </w:pPr>
            <w:r w:rsidRPr="00CA6E93">
              <w:t>(2)</w:t>
            </w:r>
          </w:p>
        </w:tc>
        <w:tc>
          <w:tcPr>
            <w:tcW w:w="302" w:type="pct"/>
            <w:vAlign w:val="bottom"/>
          </w:tcPr>
          <w:p w14:paraId="02DF9D5C" w14:textId="77777777" w:rsidR="00A07B06" w:rsidRPr="007454A9" w:rsidRDefault="00A07B06" w:rsidP="004E55FF">
            <w:r>
              <w:rPr>
                <w:rFonts w:ascii="Calibri" w:hAnsi="Calibri" w:cs="Calibri"/>
                <w:sz w:val="22"/>
                <w:szCs w:val="22"/>
              </w:rPr>
              <w:t>3.850E-3</w:t>
            </w:r>
          </w:p>
        </w:tc>
        <w:tc>
          <w:tcPr>
            <w:tcW w:w="301" w:type="pct"/>
            <w:vAlign w:val="bottom"/>
          </w:tcPr>
          <w:p w14:paraId="57A495B5" w14:textId="77777777" w:rsidR="00A07B06" w:rsidRPr="007454A9" w:rsidRDefault="00A07B06" w:rsidP="004E55FF">
            <w:r>
              <w:rPr>
                <w:rFonts w:ascii="Calibri" w:hAnsi="Calibri" w:cs="Calibri"/>
                <w:sz w:val="22"/>
                <w:szCs w:val="22"/>
              </w:rPr>
              <w:t>7.286E-2</w:t>
            </w:r>
          </w:p>
        </w:tc>
        <w:tc>
          <w:tcPr>
            <w:tcW w:w="302" w:type="pct"/>
            <w:vAlign w:val="bottom"/>
          </w:tcPr>
          <w:p w14:paraId="60101EF1" w14:textId="77777777" w:rsidR="00A07B06" w:rsidRPr="007454A9" w:rsidRDefault="00A07B06" w:rsidP="004E55FF">
            <w:r>
              <w:rPr>
                <w:rFonts w:ascii="Calibri" w:hAnsi="Calibri" w:cs="Calibri"/>
                <w:sz w:val="22"/>
                <w:szCs w:val="22"/>
              </w:rPr>
              <w:t>1.968E-3</w:t>
            </w:r>
          </w:p>
        </w:tc>
        <w:tc>
          <w:tcPr>
            <w:tcW w:w="337" w:type="pct"/>
            <w:vAlign w:val="bottom"/>
          </w:tcPr>
          <w:p w14:paraId="657FDA64" w14:textId="77777777" w:rsidR="00A07B06" w:rsidRPr="007454A9" w:rsidRDefault="00A07B06" w:rsidP="004E55FF">
            <w:r>
              <w:rPr>
                <w:rFonts w:ascii="Calibri" w:hAnsi="Calibri" w:cs="Calibri"/>
                <w:sz w:val="22"/>
                <w:szCs w:val="22"/>
              </w:rPr>
              <w:t>1.631E-2</w:t>
            </w:r>
          </w:p>
        </w:tc>
        <w:tc>
          <w:tcPr>
            <w:tcW w:w="302" w:type="pct"/>
            <w:vAlign w:val="bottom"/>
          </w:tcPr>
          <w:p w14:paraId="74EA1C2C" w14:textId="77777777" w:rsidR="00A07B06" w:rsidRPr="007454A9" w:rsidRDefault="00A07B06" w:rsidP="004E55FF">
            <w:r>
              <w:rPr>
                <w:rFonts w:ascii="Calibri" w:hAnsi="Calibri" w:cs="Calibri"/>
                <w:b/>
                <w:bCs/>
                <w:sz w:val="22"/>
                <w:szCs w:val="22"/>
              </w:rPr>
              <w:t>8.759E-5</w:t>
            </w:r>
          </w:p>
        </w:tc>
        <w:tc>
          <w:tcPr>
            <w:tcW w:w="315" w:type="pct"/>
            <w:vAlign w:val="bottom"/>
          </w:tcPr>
          <w:p w14:paraId="5447A8C3" w14:textId="77777777" w:rsidR="00A07B06" w:rsidRPr="007454A9" w:rsidRDefault="00A07B06" w:rsidP="004E55FF">
            <w:r>
              <w:rPr>
                <w:rFonts w:ascii="Calibri" w:hAnsi="Calibri" w:cs="Calibri"/>
                <w:sz w:val="22"/>
                <w:szCs w:val="22"/>
              </w:rPr>
              <w:t>5.014E-3</w:t>
            </w:r>
          </w:p>
        </w:tc>
        <w:tc>
          <w:tcPr>
            <w:tcW w:w="302" w:type="pct"/>
            <w:vAlign w:val="bottom"/>
          </w:tcPr>
          <w:p w14:paraId="5C222684" w14:textId="77777777" w:rsidR="00A07B06" w:rsidRPr="007454A9" w:rsidRDefault="00A07B06" w:rsidP="004E55FF">
            <w:r>
              <w:rPr>
                <w:rFonts w:ascii="Calibri" w:hAnsi="Calibri" w:cs="Calibri"/>
                <w:sz w:val="22"/>
                <w:szCs w:val="22"/>
              </w:rPr>
              <w:t>2.943E-1</w:t>
            </w:r>
          </w:p>
        </w:tc>
        <w:tc>
          <w:tcPr>
            <w:tcW w:w="302" w:type="pct"/>
            <w:vAlign w:val="bottom"/>
          </w:tcPr>
          <w:p w14:paraId="252C8274" w14:textId="77777777" w:rsidR="00A07B06" w:rsidRPr="007454A9" w:rsidRDefault="00A07B06" w:rsidP="004E55FF">
            <w:r>
              <w:rPr>
                <w:rFonts w:ascii="Calibri" w:hAnsi="Calibri" w:cs="Calibri"/>
                <w:sz w:val="22"/>
                <w:szCs w:val="22"/>
              </w:rPr>
              <w:t>6.465E-3</w:t>
            </w:r>
          </w:p>
        </w:tc>
        <w:tc>
          <w:tcPr>
            <w:tcW w:w="337" w:type="pct"/>
            <w:vAlign w:val="bottom"/>
          </w:tcPr>
          <w:p w14:paraId="37955037" w14:textId="77777777" w:rsidR="00A07B06" w:rsidRPr="007454A9" w:rsidRDefault="00A07B06" w:rsidP="004E55FF">
            <w:r>
              <w:rPr>
                <w:rFonts w:ascii="Calibri" w:hAnsi="Calibri" w:cs="Calibri"/>
                <w:sz w:val="22"/>
                <w:szCs w:val="22"/>
              </w:rPr>
              <w:t>1.134E-1</w:t>
            </w:r>
          </w:p>
        </w:tc>
        <w:tc>
          <w:tcPr>
            <w:tcW w:w="316" w:type="pct"/>
            <w:vAlign w:val="bottom"/>
          </w:tcPr>
          <w:p w14:paraId="76333108" w14:textId="77777777" w:rsidR="00A07B06" w:rsidRPr="007454A9" w:rsidRDefault="00A07B06" w:rsidP="004E55FF">
            <w:r>
              <w:rPr>
                <w:rFonts w:ascii="Calibri" w:hAnsi="Calibri" w:cs="Calibri"/>
                <w:b/>
                <w:bCs/>
                <w:sz w:val="22"/>
                <w:szCs w:val="22"/>
              </w:rPr>
              <w:t>5.490E-4</w:t>
            </w:r>
          </w:p>
        </w:tc>
        <w:tc>
          <w:tcPr>
            <w:tcW w:w="302" w:type="pct"/>
            <w:vAlign w:val="bottom"/>
          </w:tcPr>
          <w:p w14:paraId="24ED050E" w14:textId="77777777" w:rsidR="00A07B06" w:rsidRPr="007454A9" w:rsidRDefault="00A07B06" w:rsidP="004E55FF">
            <w:r>
              <w:rPr>
                <w:rFonts w:ascii="Calibri" w:hAnsi="Calibri" w:cs="Calibri"/>
                <w:sz w:val="22"/>
                <w:szCs w:val="22"/>
              </w:rPr>
              <w:t>3.475E-2</w:t>
            </w:r>
          </w:p>
        </w:tc>
        <w:tc>
          <w:tcPr>
            <w:tcW w:w="302" w:type="pct"/>
            <w:vAlign w:val="bottom"/>
          </w:tcPr>
          <w:p w14:paraId="33E7BB62" w14:textId="77777777" w:rsidR="00A07B06" w:rsidRPr="007454A9" w:rsidRDefault="00A07B06" w:rsidP="004E55FF">
            <w:r>
              <w:rPr>
                <w:rFonts w:ascii="Calibri" w:hAnsi="Calibri" w:cs="Calibri"/>
                <w:sz w:val="22"/>
                <w:szCs w:val="22"/>
              </w:rPr>
              <w:t>4.673E-1</w:t>
            </w:r>
          </w:p>
        </w:tc>
        <w:tc>
          <w:tcPr>
            <w:tcW w:w="301" w:type="pct"/>
            <w:vAlign w:val="bottom"/>
          </w:tcPr>
          <w:p w14:paraId="5C0C7B83" w14:textId="77777777" w:rsidR="00A07B06" w:rsidRPr="007454A9" w:rsidRDefault="00A07B06" w:rsidP="004E55FF">
            <w:r>
              <w:rPr>
                <w:rFonts w:ascii="Calibri" w:hAnsi="Calibri" w:cs="Calibri"/>
                <w:sz w:val="22"/>
                <w:szCs w:val="22"/>
              </w:rPr>
              <w:t>5.674E-3</w:t>
            </w:r>
          </w:p>
        </w:tc>
        <w:tc>
          <w:tcPr>
            <w:tcW w:w="337" w:type="pct"/>
            <w:vAlign w:val="bottom"/>
          </w:tcPr>
          <w:p w14:paraId="65EB336B" w14:textId="77777777" w:rsidR="00A07B06" w:rsidRPr="007454A9" w:rsidRDefault="00A07B06" w:rsidP="004E55FF">
            <w:r>
              <w:rPr>
                <w:rFonts w:ascii="Calibri" w:hAnsi="Calibri" w:cs="Calibri"/>
                <w:sz w:val="22"/>
                <w:szCs w:val="22"/>
              </w:rPr>
              <w:t>9.734E-2</w:t>
            </w:r>
          </w:p>
        </w:tc>
        <w:tc>
          <w:tcPr>
            <w:tcW w:w="311" w:type="pct"/>
            <w:vAlign w:val="bottom"/>
          </w:tcPr>
          <w:p w14:paraId="0B20801E" w14:textId="77777777" w:rsidR="00A07B06" w:rsidRPr="007454A9" w:rsidRDefault="00A07B06" w:rsidP="004E55FF">
            <w:r>
              <w:rPr>
                <w:rFonts w:ascii="Calibri" w:hAnsi="Calibri" w:cs="Calibri"/>
                <w:b/>
                <w:bCs/>
                <w:sz w:val="22"/>
                <w:szCs w:val="22"/>
              </w:rPr>
              <w:t>3.510E-3</w:t>
            </w:r>
          </w:p>
        </w:tc>
      </w:tr>
      <w:tr w:rsidR="005A2724" w:rsidRPr="00ED165E" w14:paraId="6C289D27" w14:textId="77777777" w:rsidTr="004E55FF">
        <w:trPr>
          <w:jc w:val="center"/>
        </w:trPr>
        <w:tc>
          <w:tcPr>
            <w:tcW w:w="192" w:type="pct"/>
          </w:tcPr>
          <w:p w14:paraId="395A9815" w14:textId="77777777" w:rsidR="00A07B06" w:rsidRPr="00CA6E93" w:rsidRDefault="00A07B06" w:rsidP="00435BD2">
            <w:pPr>
              <w:pStyle w:val="bangtrai"/>
            </w:pPr>
          </w:p>
        </w:tc>
        <w:tc>
          <w:tcPr>
            <w:tcW w:w="139" w:type="pct"/>
          </w:tcPr>
          <w:p w14:paraId="638928C8" w14:textId="77777777" w:rsidR="00A07B06" w:rsidRPr="00CA6E93" w:rsidRDefault="00A07B06" w:rsidP="00435BD2">
            <w:pPr>
              <w:pStyle w:val="bangtrai"/>
            </w:pPr>
            <w:r w:rsidRPr="00CA6E93">
              <w:t>(3)</w:t>
            </w:r>
          </w:p>
        </w:tc>
        <w:tc>
          <w:tcPr>
            <w:tcW w:w="302" w:type="pct"/>
            <w:vAlign w:val="bottom"/>
          </w:tcPr>
          <w:p w14:paraId="1FEE619E" w14:textId="77777777" w:rsidR="00A07B06" w:rsidRPr="007454A9" w:rsidRDefault="00A07B06" w:rsidP="004E55FF">
            <w:r>
              <w:rPr>
                <w:rFonts w:ascii="Calibri" w:hAnsi="Calibri" w:cs="Calibri"/>
                <w:sz w:val="22"/>
                <w:szCs w:val="22"/>
              </w:rPr>
              <w:t>1.186E-3</w:t>
            </w:r>
          </w:p>
        </w:tc>
        <w:tc>
          <w:tcPr>
            <w:tcW w:w="301" w:type="pct"/>
            <w:vAlign w:val="bottom"/>
          </w:tcPr>
          <w:p w14:paraId="17239F87" w14:textId="77777777" w:rsidR="00A07B06" w:rsidRPr="007454A9" w:rsidRDefault="00A07B06" w:rsidP="004E55FF">
            <w:r>
              <w:rPr>
                <w:rFonts w:ascii="Calibri" w:hAnsi="Calibri" w:cs="Calibri"/>
                <w:sz w:val="22"/>
                <w:szCs w:val="22"/>
              </w:rPr>
              <w:t>3.495E-2</w:t>
            </w:r>
          </w:p>
        </w:tc>
        <w:tc>
          <w:tcPr>
            <w:tcW w:w="302" w:type="pct"/>
            <w:vAlign w:val="bottom"/>
          </w:tcPr>
          <w:p w14:paraId="4CABA934" w14:textId="77777777" w:rsidR="00A07B06" w:rsidRPr="007454A9" w:rsidRDefault="00A07B06" w:rsidP="004E55FF">
            <w:r>
              <w:rPr>
                <w:rFonts w:ascii="Calibri" w:hAnsi="Calibri" w:cs="Calibri"/>
                <w:sz w:val="22"/>
                <w:szCs w:val="22"/>
              </w:rPr>
              <w:t>1.099E-3</w:t>
            </w:r>
          </w:p>
        </w:tc>
        <w:tc>
          <w:tcPr>
            <w:tcW w:w="337" w:type="pct"/>
            <w:vAlign w:val="bottom"/>
          </w:tcPr>
          <w:p w14:paraId="7086FB57" w14:textId="77777777" w:rsidR="00A07B06" w:rsidRPr="007454A9" w:rsidRDefault="00A07B06" w:rsidP="004E55FF">
            <w:r>
              <w:rPr>
                <w:rFonts w:ascii="Calibri" w:hAnsi="Calibri" w:cs="Calibri"/>
                <w:sz w:val="22"/>
                <w:szCs w:val="22"/>
              </w:rPr>
              <w:t>7.559E-3</w:t>
            </w:r>
          </w:p>
        </w:tc>
        <w:tc>
          <w:tcPr>
            <w:tcW w:w="302" w:type="pct"/>
            <w:vAlign w:val="bottom"/>
          </w:tcPr>
          <w:p w14:paraId="05653571" w14:textId="77777777" w:rsidR="00A07B06" w:rsidRPr="007454A9" w:rsidRDefault="00A07B06" w:rsidP="004E55FF">
            <w:r>
              <w:rPr>
                <w:rFonts w:ascii="Calibri" w:hAnsi="Calibri" w:cs="Calibri"/>
                <w:b/>
                <w:bCs/>
                <w:sz w:val="22"/>
                <w:szCs w:val="22"/>
              </w:rPr>
              <w:t>7.374E-5</w:t>
            </w:r>
          </w:p>
        </w:tc>
        <w:tc>
          <w:tcPr>
            <w:tcW w:w="315" w:type="pct"/>
            <w:vAlign w:val="bottom"/>
          </w:tcPr>
          <w:p w14:paraId="16BFD4D8" w14:textId="77777777" w:rsidR="00A07B06" w:rsidRPr="007454A9" w:rsidRDefault="00A07B06" w:rsidP="004E55FF">
            <w:r>
              <w:rPr>
                <w:rFonts w:ascii="Calibri" w:hAnsi="Calibri" w:cs="Calibri"/>
                <w:sz w:val="22"/>
                <w:szCs w:val="22"/>
              </w:rPr>
              <w:t>1.341E-3</w:t>
            </w:r>
          </w:p>
        </w:tc>
        <w:tc>
          <w:tcPr>
            <w:tcW w:w="302" w:type="pct"/>
            <w:vAlign w:val="bottom"/>
          </w:tcPr>
          <w:p w14:paraId="58551D10" w14:textId="77777777" w:rsidR="00A07B06" w:rsidRPr="007454A9" w:rsidRDefault="00A07B06" w:rsidP="004E55FF">
            <w:r>
              <w:rPr>
                <w:rFonts w:ascii="Calibri" w:hAnsi="Calibri" w:cs="Calibri"/>
                <w:sz w:val="22"/>
                <w:szCs w:val="22"/>
              </w:rPr>
              <w:t>1.414E-1</w:t>
            </w:r>
          </w:p>
        </w:tc>
        <w:tc>
          <w:tcPr>
            <w:tcW w:w="302" w:type="pct"/>
            <w:vAlign w:val="bottom"/>
          </w:tcPr>
          <w:p w14:paraId="5448CA4D" w14:textId="77777777" w:rsidR="00A07B06" w:rsidRPr="007454A9" w:rsidRDefault="00A07B06" w:rsidP="004E55FF">
            <w:r>
              <w:rPr>
                <w:rFonts w:ascii="Calibri" w:hAnsi="Calibri" w:cs="Calibri"/>
                <w:sz w:val="22"/>
                <w:szCs w:val="22"/>
              </w:rPr>
              <w:t>3.680E-3</w:t>
            </w:r>
          </w:p>
        </w:tc>
        <w:tc>
          <w:tcPr>
            <w:tcW w:w="337" w:type="pct"/>
            <w:vAlign w:val="bottom"/>
          </w:tcPr>
          <w:p w14:paraId="0785BD80" w14:textId="77777777" w:rsidR="00A07B06" w:rsidRPr="007454A9" w:rsidRDefault="00A07B06" w:rsidP="004E55FF">
            <w:r>
              <w:rPr>
                <w:rFonts w:ascii="Calibri" w:hAnsi="Calibri" w:cs="Calibri"/>
                <w:sz w:val="22"/>
                <w:szCs w:val="22"/>
              </w:rPr>
              <w:t>2.748E-2</w:t>
            </w:r>
          </w:p>
        </w:tc>
        <w:tc>
          <w:tcPr>
            <w:tcW w:w="316" w:type="pct"/>
            <w:vAlign w:val="bottom"/>
          </w:tcPr>
          <w:p w14:paraId="30C37C97" w14:textId="77777777" w:rsidR="00A07B06" w:rsidRPr="007454A9" w:rsidRDefault="00A07B06" w:rsidP="004E55FF">
            <w:r>
              <w:rPr>
                <w:rFonts w:ascii="Calibri" w:hAnsi="Calibri" w:cs="Calibri"/>
                <w:b/>
                <w:bCs/>
                <w:sz w:val="22"/>
                <w:szCs w:val="22"/>
              </w:rPr>
              <w:t>1.611E-4</w:t>
            </w:r>
          </w:p>
        </w:tc>
        <w:tc>
          <w:tcPr>
            <w:tcW w:w="302" w:type="pct"/>
            <w:vAlign w:val="bottom"/>
          </w:tcPr>
          <w:p w14:paraId="568F8352" w14:textId="77777777" w:rsidR="00A07B06" w:rsidRPr="007454A9" w:rsidRDefault="00A07B06" w:rsidP="004E55FF">
            <w:r>
              <w:rPr>
                <w:rFonts w:ascii="Calibri" w:hAnsi="Calibri" w:cs="Calibri"/>
                <w:sz w:val="22"/>
                <w:szCs w:val="22"/>
              </w:rPr>
              <w:t>1.667E-2</w:t>
            </w:r>
          </w:p>
        </w:tc>
        <w:tc>
          <w:tcPr>
            <w:tcW w:w="302" w:type="pct"/>
            <w:vAlign w:val="bottom"/>
          </w:tcPr>
          <w:p w14:paraId="5AADD227" w14:textId="77777777" w:rsidR="00A07B06" w:rsidRPr="007454A9" w:rsidRDefault="00A07B06" w:rsidP="004E55FF">
            <w:r>
              <w:rPr>
                <w:rFonts w:ascii="Calibri" w:hAnsi="Calibri" w:cs="Calibri"/>
                <w:sz w:val="22"/>
                <w:szCs w:val="22"/>
              </w:rPr>
              <w:t>1.258E-1</w:t>
            </w:r>
          </w:p>
        </w:tc>
        <w:tc>
          <w:tcPr>
            <w:tcW w:w="301" w:type="pct"/>
            <w:vAlign w:val="bottom"/>
          </w:tcPr>
          <w:p w14:paraId="59641B8D" w14:textId="77777777" w:rsidR="00A07B06" w:rsidRPr="007454A9" w:rsidRDefault="00A07B06" w:rsidP="004E55FF">
            <w:r>
              <w:rPr>
                <w:rFonts w:ascii="Calibri" w:hAnsi="Calibri" w:cs="Calibri"/>
                <w:sz w:val="22"/>
                <w:szCs w:val="22"/>
              </w:rPr>
              <w:t>4.503E-3</w:t>
            </w:r>
          </w:p>
        </w:tc>
        <w:tc>
          <w:tcPr>
            <w:tcW w:w="337" w:type="pct"/>
            <w:vAlign w:val="bottom"/>
          </w:tcPr>
          <w:p w14:paraId="7081D3F3" w14:textId="77777777" w:rsidR="00A07B06" w:rsidRPr="007454A9" w:rsidRDefault="00A07B06" w:rsidP="004E55FF">
            <w:r>
              <w:rPr>
                <w:rFonts w:ascii="Calibri" w:hAnsi="Calibri" w:cs="Calibri"/>
                <w:sz w:val="22"/>
                <w:szCs w:val="22"/>
              </w:rPr>
              <w:t>2.551E-2</w:t>
            </w:r>
          </w:p>
        </w:tc>
        <w:tc>
          <w:tcPr>
            <w:tcW w:w="311" w:type="pct"/>
            <w:vAlign w:val="bottom"/>
          </w:tcPr>
          <w:p w14:paraId="3FAD086A" w14:textId="77777777" w:rsidR="00A07B06" w:rsidRPr="007454A9" w:rsidRDefault="00A07B06" w:rsidP="004E55FF">
            <w:r>
              <w:rPr>
                <w:rFonts w:ascii="Calibri" w:hAnsi="Calibri" w:cs="Calibri"/>
                <w:b/>
                <w:bCs/>
                <w:sz w:val="22"/>
                <w:szCs w:val="22"/>
              </w:rPr>
              <w:t>1.961E-3</w:t>
            </w:r>
          </w:p>
        </w:tc>
      </w:tr>
      <w:tr w:rsidR="005A2724" w:rsidRPr="00ED165E" w14:paraId="66EA8EFA" w14:textId="77777777" w:rsidTr="004E55FF">
        <w:trPr>
          <w:jc w:val="center"/>
        </w:trPr>
        <w:tc>
          <w:tcPr>
            <w:tcW w:w="192" w:type="pct"/>
          </w:tcPr>
          <w:p w14:paraId="6D21C86B" w14:textId="77777777" w:rsidR="00A07B06" w:rsidRPr="00CA6E93" w:rsidRDefault="00A07B06" w:rsidP="00435BD2">
            <w:pPr>
              <w:pStyle w:val="bangtrai"/>
            </w:pPr>
          </w:p>
        </w:tc>
        <w:tc>
          <w:tcPr>
            <w:tcW w:w="139" w:type="pct"/>
          </w:tcPr>
          <w:p w14:paraId="44129666" w14:textId="77777777" w:rsidR="00A07B06" w:rsidRPr="00CA6E93" w:rsidRDefault="00A07B06" w:rsidP="00435BD2">
            <w:pPr>
              <w:pStyle w:val="bangtrai"/>
            </w:pPr>
            <w:r w:rsidRPr="00CA6E93">
              <w:t>(4)</w:t>
            </w:r>
          </w:p>
        </w:tc>
        <w:tc>
          <w:tcPr>
            <w:tcW w:w="302" w:type="pct"/>
            <w:vAlign w:val="bottom"/>
          </w:tcPr>
          <w:p w14:paraId="1820A5B1" w14:textId="77777777" w:rsidR="00A07B06" w:rsidRPr="007454A9" w:rsidRDefault="00A07B06" w:rsidP="004E55FF">
            <w:r>
              <w:rPr>
                <w:rFonts w:ascii="Calibri" w:hAnsi="Calibri" w:cs="Calibri"/>
                <w:sz w:val="22"/>
                <w:szCs w:val="22"/>
              </w:rPr>
              <w:t>7.298E-4</w:t>
            </w:r>
          </w:p>
        </w:tc>
        <w:tc>
          <w:tcPr>
            <w:tcW w:w="301" w:type="pct"/>
            <w:vAlign w:val="bottom"/>
          </w:tcPr>
          <w:p w14:paraId="37813A96" w14:textId="77777777" w:rsidR="00A07B06" w:rsidRPr="007454A9" w:rsidRDefault="00A07B06" w:rsidP="004E55FF">
            <w:r>
              <w:rPr>
                <w:rFonts w:ascii="Calibri" w:hAnsi="Calibri" w:cs="Calibri"/>
                <w:sz w:val="22"/>
                <w:szCs w:val="22"/>
              </w:rPr>
              <w:t>1.116E-2</w:t>
            </w:r>
          </w:p>
        </w:tc>
        <w:tc>
          <w:tcPr>
            <w:tcW w:w="302" w:type="pct"/>
            <w:vAlign w:val="bottom"/>
          </w:tcPr>
          <w:p w14:paraId="73B16AAD" w14:textId="77777777" w:rsidR="00A07B06" w:rsidRPr="007454A9" w:rsidRDefault="00A07B06" w:rsidP="004E55FF">
            <w:r>
              <w:rPr>
                <w:rFonts w:ascii="Calibri" w:hAnsi="Calibri" w:cs="Calibri"/>
                <w:sz w:val="22"/>
                <w:szCs w:val="22"/>
              </w:rPr>
              <w:t>3.390E-4</w:t>
            </w:r>
          </w:p>
        </w:tc>
        <w:tc>
          <w:tcPr>
            <w:tcW w:w="337" w:type="pct"/>
            <w:vAlign w:val="bottom"/>
          </w:tcPr>
          <w:p w14:paraId="7856550C" w14:textId="77777777" w:rsidR="00A07B06" w:rsidRPr="007454A9" w:rsidRDefault="00A07B06" w:rsidP="004E55FF">
            <w:r>
              <w:rPr>
                <w:rFonts w:ascii="Calibri" w:hAnsi="Calibri" w:cs="Calibri"/>
                <w:sz w:val="22"/>
                <w:szCs w:val="22"/>
              </w:rPr>
              <w:t>3.902E-3</w:t>
            </w:r>
          </w:p>
        </w:tc>
        <w:tc>
          <w:tcPr>
            <w:tcW w:w="302" w:type="pct"/>
            <w:vAlign w:val="bottom"/>
          </w:tcPr>
          <w:p w14:paraId="2309A446" w14:textId="77777777" w:rsidR="00A07B06" w:rsidRPr="007454A9" w:rsidRDefault="00A07B06" w:rsidP="004E55FF">
            <w:r>
              <w:rPr>
                <w:rFonts w:ascii="Calibri" w:hAnsi="Calibri" w:cs="Calibri"/>
                <w:b/>
                <w:bCs/>
                <w:sz w:val="22"/>
                <w:szCs w:val="22"/>
              </w:rPr>
              <w:t>4.117E-6</w:t>
            </w:r>
          </w:p>
        </w:tc>
        <w:tc>
          <w:tcPr>
            <w:tcW w:w="315" w:type="pct"/>
            <w:vAlign w:val="bottom"/>
          </w:tcPr>
          <w:p w14:paraId="43EFCF19" w14:textId="77777777" w:rsidR="00A07B06" w:rsidRPr="007454A9" w:rsidRDefault="00A07B06" w:rsidP="004E55FF">
            <w:r>
              <w:rPr>
                <w:rFonts w:ascii="Calibri" w:hAnsi="Calibri" w:cs="Calibri"/>
                <w:sz w:val="22"/>
                <w:szCs w:val="22"/>
              </w:rPr>
              <w:t>1.414E-3</w:t>
            </w:r>
          </w:p>
        </w:tc>
        <w:tc>
          <w:tcPr>
            <w:tcW w:w="302" w:type="pct"/>
            <w:vAlign w:val="bottom"/>
          </w:tcPr>
          <w:p w14:paraId="61E8B85D" w14:textId="77777777" w:rsidR="00A07B06" w:rsidRPr="007454A9" w:rsidRDefault="00A07B06" w:rsidP="004E55FF">
            <w:r>
              <w:rPr>
                <w:rFonts w:ascii="Calibri" w:hAnsi="Calibri" w:cs="Calibri"/>
                <w:sz w:val="22"/>
                <w:szCs w:val="22"/>
              </w:rPr>
              <w:t>4.135E-2</w:t>
            </w:r>
          </w:p>
        </w:tc>
        <w:tc>
          <w:tcPr>
            <w:tcW w:w="302" w:type="pct"/>
            <w:vAlign w:val="bottom"/>
          </w:tcPr>
          <w:p w14:paraId="37F5B029" w14:textId="77777777" w:rsidR="00A07B06" w:rsidRPr="007454A9" w:rsidRDefault="00A07B06" w:rsidP="004E55FF">
            <w:r>
              <w:rPr>
                <w:rFonts w:ascii="Calibri" w:hAnsi="Calibri" w:cs="Calibri"/>
                <w:sz w:val="22"/>
                <w:szCs w:val="22"/>
              </w:rPr>
              <w:t>1.136E-3</w:t>
            </w:r>
          </w:p>
        </w:tc>
        <w:tc>
          <w:tcPr>
            <w:tcW w:w="337" w:type="pct"/>
            <w:vAlign w:val="bottom"/>
          </w:tcPr>
          <w:p w14:paraId="6773EFB5" w14:textId="77777777" w:rsidR="00A07B06" w:rsidRPr="007454A9" w:rsidRDefault="00A07B06" w:rsidP="004E55FF">
            <w:r>
              <w:rPr>
                <w:rFonts w:ascii="Calibri" w:hAnsi="Calibri" w:cs="Calibri"/>
                <w:sz w:val="22"/>
                <w:szCs w:val="22"/>
              </w:rPr>
              <w:t>2.209E-2</w:t>
            </w:r>
          </w:p>
        </w:tc>
        <w:tc>
          <w:tcPr>
            <w:tcW w:w="316" w:type="pct"/>
            <w:vAlign w:val="bottom"/>
          </w:tcPr>
          <w:p w14:paraId="65BFD249" w14:textId="77777777" w:rsidR="00A07B06" w:rsidRPr="007454A9" w:rsidRDefault="00A07B06" w:rsidP="004E55FF">
            <w:r>
              <w:rPr>
                <w:rFonts w:ascii="Calibri" w:hAnsi="Calibri" w:cs="Calibri"/>
                <w:b/>
                <w:bCs/>
                <w:sz w:val="22"/>
                <w:szCs w:val="22"/>
              </w:rPr>
              <w:t>2.039E-4</w:t>
            </w:r>
          </w:p>
        </w:tc>
        <w:tc>
          <w:tcPr>
            <w:tcW w:w="302" w:type="pct"/>
            <w:vAlign w:val="bottom"/>
          </w:tcPr>
          <w:p w14:paraId="0AF32B11" w14:textId="77777777" w:rsidR="00A07B06" w:rsidRPr="007454A9" w:rsidRDefault="00A07B06" w:rsidP="004E55FF">
            <w:r>
              <w:rPr>
                <w:rFonts w:ascii="Calibri" w:hAnsi="Calibri" w:cs="Calibri"/>
                <w:sz w:val="22"/>
                <w:szCs w:val="22"/>
              </w:rPr>
              <w:t>7.140E-3</w:t>
            </w:r>
          </w:p>
        </w:tc>
        <w:tc>
          <w:tcPr>
            <w:tcW w:w="302" w:type="pct"/>
            <w:vAlign w:val="bottom"/>
          </w:tcPr>
          <w:p w14:paraId="2DC7D7E9" w14:textId="77777777" w:rsidR="00A07B06" w:rsidRPr="007454A9" w:rsidRDefault="00A07B06" w:rsidP="004E55FF">
            <w:r>
              <w:rPr>
                <w:rFonts w:ascii="Calibri" w:hAnsi="Calibri" w:cs="Calibri"/>
                <w:sz w:val="22"/>
                <w:szCs w:val="22"/>
              </w:rPr>
              <w:t>1.095E-1</w:t>
            </w:r>
          </w:p>
        </w:tc>
        <w:tc>
          <w:tcPr>
            <w:tcW w:w="301" w:type="pct"/>
            <w:vAlign w:val="bottom"/>
          </w:tcPr>
          <w:p w14:paraId="66B2C9FA" w14:textId="77777777" w:rsidR="00A07B06" w:rsidRPr="007454A9" w:rsidRDefault="00A07B06" w:rsidP="004E55FF">
            <w:r>
              <w:rPr>
                <w:rFonts w:ascii="Calibri" w:hAnsi="Calibri" w:cs="Calibri"/>
                <w:sz w:val="22"/>
                <w:szCs w:val="22"/>
              </w:rPr>
              <w:t>6.366E-4</w:t>
            </w:r>
          </w:p>
        </w:tc>
        <w:tc>
          <w:tcPr>
            <w:tcW w:w="337" w:type="pct"/>
            <w:vAlign w:val="bottom"/>
          </w:tcPr>
          <w:p w14:paraId="73FB6ED5" w14:textId="77777777" w:rsidR="00A07B06" w:rsidRPr="007454A9" w:rsidRDefault="00A07B06" w:rsidP="004E55FF">
            <w:r>
              <w:rPr>
                <w:rFonts w:ascii="Calibri" w:hAnsi="Calibri" w:cs="Calibri"/>
                <w:sz w:val="22"/>
                <w:szCs w:val="22"/>
              </w:rPr>
              <w:t>1.965E-2</w:t>
            </w:r>
          </w:p>
        </w:tc>
        <w:tc>
          <w:tcPr>
            <w:tcW w:w="311" w:type="pct"/>
            <w:vAlign w:val="bottom"/>
          </w:tcPr>
          <w:p w14:paraId="0FD7DA9E" w14:textId="77777777" w:rsidR="00A07B06" w:rsidRPr="007454A9" w:rsidRDefault="00A07B06" w:rsidP="004E55FF">
            <w:r>
              <w:rPr>
                <w:rFonts w:ascii="Calibri" w:hAnsi="Calibri" w:cs="Calibri"/>
                <w:b/>
                <w:bCs/>
                <w:sz w:val="22"/>
                <w:szCs w:val="22"/>
              </w:rPr>
              <w:t>6.255E-4</w:t>
            </w:r>
          </w:p>
        </w:tc>
      </w:tr>
      <w:tr w:rsidR="005A2724" w:rsidRPr="00ED165E" w14:paraId="27A7CD3A" w14:textId="77777777" w:rsidTr="004E55FF">
        <w:trPr>
          <w:jc w:val="center"/>
        </w:trPr>
        <w:tc>
          <w:tcPr>
            <w:tcW w:w="192" w:type="pct"/>
            <w:tcBorders>
              <w:bottom w:val="single" w:sz="4" w:space="0" w:color="auto"/>
            </w:tcBorders>
          </w:tcPr>
          <w:p w14:paraId="4F7BF3C5" w14:textId="77777777" w:rsidR="00A07B06" w:rsidRPr="00CA6E93" w:rsidRDefault="00A07B06" w:rsidP="00435BD2">
            <w:pPr>
              <w:pStyle w:val="bangtrai"/>
            </w:pPr>
          </w:p>
        </w:tc>
        <w:tc>
          <w:tcPr>
            <w:tcW w:w="139" w:type="pct"/>
            <w:tcBorders>
              <w:bottom w:val="single" w:sz="4" w:space="0" w:color="auto"/>
            </w:tcBorders>
          </w:tcPr>
          <w:p w14:paraId="6143BC6F" w14:textId="77777777" w:rsidR="00A07B06" w:rsidRPr="00CA6E93" w:rsidRDefault="00A07B06" w:rsidP="00435BD2">
            <w:pPr>
              <w:pStyle w:val="bangtrai"/>
            </w:pPr>
            <w:r w:rsidRPr="00CA6E93">
              <w:t>(5)</w:t>
            </w:r>
          </w:p>
        </w:tc>
        <w:tc>
          <w:tcPr>
            <w:tcW w:w="302" w:type="pct"/>
            <w:tcBorders>
              <w:bottom w:val="single" w:sz="4" w:space="0" w:color="auto"/>
            </w:tcBorders>
            <w:vAlign w:val="bottom"/>
          </w:tcPr>
          <w:p w14:paraId="7EA0CF6E" w14:textId="77777777" w:rsidR="00A07B06" w:rsidRPr="007454A9" w:rsidRDefault="00A07B06" w:rsidP="004E55FF">
            <w:r>
              <w:rPr>
                <w:rFonts w:ascii="Calibri" w:hAnsi="Calibri" w:cs="Calibri"/>
                <w:sz w:val="22"/>
                <w:szCs w:val="22"/>
              </w:rPr>
              <w:t>5.438E-4</w:t>
            </w:r>
          </w:p>
        </w:tc>
        <w:tc>
          <w:tcPr>
            <w:tcW w:w="301" w:type="pct"/>
            <w:tcBorders>
              <w:bottom w:val="single" w:sz="4" w:space="0" w:color="auto"/>
            </w:tcBorders>
            <w:vAlign w:val="bottom"/>
          </w:tcPr>
          <w:p w14:paraId="7A429862" w14:textId="77777777" w:rsidR="00A07B06" w:rsidRPr="007454A9" w:rsidRDefault="00A07B06" w:rsidP="004E55FF">
            <w:r>
              <w:rPr>
                <w:rFonts w:ascii="Calibri" w:hAnsi="Calibri" w:cs="Calibri"/>
                <w:sz w:val="22"/>
                <w:szCs w:val="22"/>
              </w:rPr>
              <w:t>2.999E-2</w:t>
            </w:r>
          </w:p>
        </w:tc>
        <w:tc>
          <w:tcPr>
            <w:tcW w:w="302" w:type="pct"/>
            <w:tcBorders>
              <w:bottom w:val="single" w:sz="4" w:space="0" w:color="auto"/>
            </w:tcBorders>
            <w:vAlign w:val="bottom"/>
          </w:tcPr>
          <w:p w14:paraId="67DCD751" w14:textId="77777777" w:rsidR="00A07B06" w:rsidRPr="007454A9" w:rsidRDefault="00A07B06" w:rsidP="004E55FF">
            <w:r>
              <w:rPr>
                <w:rFonts w:ascii="Calibri" w:hAnsi="Calibri" w:cs="Calibri"/>
                <w:sz w:val="22"/>
                <w:szCs w:val="22"/>
              </w:rPr>
              <w:t>5.426E-4</w:t>
            </w:r>
          </w:p>
        </w:tc>
        <w:tc>
          <w:tcPr>
            <w:tcW w:w="337" w:type="pct"/>
            <w:tcBorders>
              <w:bottom w:val="single" w:sz="4" w:space="0" w:color="auto"/>
            </w:tcBorders>
            <w:vAlign w:val="bottom"/>
          </w:tcPr>
          <w:p w14:paraId="1E3D3809" w14:textId="77777777" w:rsidR="00A07B06" w:rsidRPr="007454A9" w:rsidRDefault="00A07B06" w:rsidP="004E55FF">
            <w:r>
              <w:rPr>
                <w:rFonts w:ascii="Calibri" w:hAnsi="Calibri" w:cs="Calibri"/>
                <w:sz w:val="22"/>
                <w:szCs w:val="22"/>
              </w:rPr>
              <w:t>9.594E-4</w:t>
            </w:r>
          </w:p>
        </w:tc>
        <w:tc>
          <w:tcPr>
            <w:tcW w:w="302" w:type="pct"/>
            <w:tcBorders>
              <w:bottom w:val="single" w:sz="4" w:space="0" w:color="auto"/>
            </w:tcBorders>
            <w:vAlign w:val="bottom"/>
          </w:tcPr>
          <w:p w14:paraId="2D9B838B" w14:textId="77777777" w:rsidR="00A07B06" w:rsidRPr="007454A9" w:rsidRDefault="00A07B06" w:rsidP="004E55FF">
            <w:r>
              <w:rPr>
                <w:rFonts w:ascii="Calibri" w:hAnsi="Calibri" w:cs="Calibri"/>
                <w:b/>
                <w:bCs/>
                <w:sz w:val="22"/>
                <w:szCs w:val="22"/>
              </w:rPr>
              <w:t>6.727E-5</w:t>
            </w:r>
          </w:p>
        </w:tc>
        <w:tc>
          <w:tcPr>
            <w:tcW w:w="315" w:type="pct"/>
            <w:tcBorders>
              <w:bottom w:val="single" w:sz="4" w:space="0" w:color="auto"/>
            </w:tcBorders>
            <w:vAlign w:val="bottom"/>
          </w:tcPr>
          <w:p w14:paraId="42122FE8" w14:textId="77777777" w:rsidR="00A07B06" w:rsidRPr="007454A9" w:rsidRDefault="00A07B06" w:rsidP="004E55FF">
            <w:r>
              <w:rPr>
                <w:rFonts w:ascii="Calibri" w:hAnsi="Calibri" w:cs="Calibri"/>
                <w:sz w:val="22"/>
                <w:szCs w:val="22"/>
              </w:rPr>
              <w:t>3.961E-5</w:t>
            </w:r>
          </w:p>
        </w:tc>
        <w:tc>
          <w:tcPr>
            <w:tcW w:w="302" w:type="pct"/>
            <w:tcBorders>
              <w:bottom w:val="single" w:sz="4" w:space="0" w:color="auto"/>
            </w:tcBorders>
            <w:vAlign w:val="bottom"/>
          </w:tcPr>
          <w:p w14:paraId="4EC4AAE7" w14:textId="77777777" w:rsidR="00A07B06" w:rsidRPr="007454A9" w:rsidRDefault="00A07B06" w:rsidP="004E55FF">
            <w:r>
              <w:rPr>
                <w:rFonts w:ascii="Calibri" w:hAnsi="Calibri" w:cs="Calibri"/>
                <w:sz w:val="22"/>
                <w:szCs w:val="22"/>
              </w:rPr>
              <w:t>7.554E-2</w:t>
            </w:r>
          </w:p>
        </w:tc>
        <w:tc>
          <w:tcPr>
            <w:tcW w:w="302" w:type="pct"/>
            <w:tcBorders>
              <w:bottom w:val="single" w:sz="4" w:space="0" w:color="auto"/>
            </w:tcBorders>
            <w:vAlign w:val="bottom"/>
          </w:tcPr>
          <w:p w14:paraId="69DD2EAA" w14:textId="77777777" w:rsidR="00A07B06" w:rsidRPr="007454A9" w:rsidRDefault="00A07B06" w:rsidP="004E55FF">
            <w:r>
              <w:rPr>
                <w:rFonts w:ascii="Calibri" w:hAnsi="Calibri" w:cs="Calibri"/>
                <w:sz w:val="22"/>
                <w:szCs w:val="22"/>
              </w:rPr>
              <w:t>1.768E-3</w:t>
            </w:r>
          </w:p>
        </w:tc>
        <w:tc>
          <w:tcPr>
            <w:tcW w:w="337" w:type="pct"/>
            <w:tcBorders>
              <w:bottom w:val="single" w:sz="4" w:space="0" w:color="auto"/>
            </w:tcBorders>
            <w:vAlign w:val="bottom"/>
          </w:tcPr>
          <w:p w14:paraId="65542C49" w14:textId="77777777" w:rsidR="00A07B06" w:rsidRPr="007454A9" w:rsidRDefault="00A07B06" w:rsidP="004E55FF">
            <w:r>
              <w:rPr>
                <w:rFonts w:ascii="Calibri" w:hAnsi="Calibri" w:cs="Calibri"/>
                <w:sz w:val="22"/>
                <w:szCs w:val="22"/>
              </w:rPr>
              <w:t>1.456E-3</w:t>
            </w:r>
          </w:p>
        </w:tc>
        <w:tc>
          <w:tcPr>
            <w:tcW w:w="316" w:type="pct"/>
            <w:tcBorders>
              <w:bottom w:val="single" w:sz="4" w:space="0" w:color="auto"/>
            </w:tcBorders>
            <w:vAlign w:val="bottom"/>
          </w:tcPr>
          <w:p w14:paraId="6933E860" w14:textId="77777777" w:rsidR="00A07B06" w:rsidRPr="007454A9" w:rsidRDefault="00A07B06" w:rsidP="004E55FF">
            <w:r>
              <w:rPr>
                <w:rFonts w:ascii="Calibri" w:hAnsi="Calibri" w:cs="Calibri"/>
                <w:b/>
                <w:bCs/>
                <w:sz w:val="22"/>
                <w:szCs w:val="22"/>
              </w:rPr>
              <w:t>2.349E-5</w:t>
            </w:r>
          </w:p>
        </w:tc>
        <w:tc>
          <w:tcPr>
            <w:tcW w:w="302" w:type="pct"/>
            <w:tcBorders>
              <w:bottom w:val="single" w:sz="4" w:space="0" w:color="auto"/>
            </w:tcBorders>
            <w:vAlign w:val="bottom"/>
          </w:tcPr>
          <w:p w14:paraId="07668E62" w14:textId="77777777" w:rsidR="00A07B06" w:rsidRPr="007454A9" w:rsidRDefault="00A07B06" w:rsidP="004E55FF">
            <w:r>
              <w:rPr>
                <w:rFonts w:ascii="Calibri" w:hAnsi="Calibri" w:cs="Calibri"/>
                <w:sz w:val="22"/>
                <w:szCs w:val="22"/>
              </w:rPr>
              <w:t>5.964E-3</w:t>
            </w:r>
          </w:p>
        </w:tc>
        <w:tc>
          <w:tcPr>
            <w:tcW w:w="302" w:type="pct"/>
            <w:tcBorders>
              <w:bottom w:val="single" w:sz="4" w:space="0" w:color="auto"/>
            </w:tcBorders>
            <w:vAlign w:val="bottom"/>
          </w:tcPr>
          <w:p w14:paraId="04710179" w14:textId="77777777" w:rsidR="00A07B06" w:rsidRPr="007454A9" w:rsidRDefault="00A07B06" w:rsidP="004E55FF">
            <w:r>
              <w:rPr>
                <w:rFonts w:ascii="Calibri" w:hAnsi="Calibri" w:cs="Calibri"/>
                <w:b/>
                <w:bCs/>
                <w:sz w:val="22"/>
                <w:szCs w:val="22"/>
              </w:rPr>
              <w:t>9.186E-4</w:t>
            </w:r>
          </w:p>
        </w:tc>
        <w:tc>
          <w:tcPr>
            <w:tcW w:w="301" w:type="pct"/>
            <w:tcBorders>
              <w:bottom w:val="single" w:sz="4" w:space="0" w:color="auto"/>
            </w:tcBorders>
            <w:vAlign w:val="bottom"/>
          </w:tcPr>
          <w:p w14:paraId="7E523773" w14:textId="77777777" w:rsidR="00A07B06" w:rsidRPr="007454A9" w:rsidRDefault="00A07B06" w:rsidP="004E55FF">
            <w:r>
              <w:rPr>
                <w:rFonts w:ascii="Calibri" w:hAnsi="Calibri" w:cs="Calibri"/>
                <w:sz w:val="22"/>
                <w:szCs w:val="22"/>
              </w:rPr>
              <w:t>3.369E-3</w:t>
            </w:r>
          </w:p>
        </w:tc>
        <w:tc>
          <w:tcPr>
            <w:tcW w:w="337" w:type="pct"/>
            <w:tcBorders>
              <w:bottom w:val="single" w:sz="4" w:space="0" w:color="auto"/>
            </w:tcBorders>
            <w:vAlign w:val="bottom"/>
          </w:tcPr>
          <w:p w14:paraId="33263555" w14:textId="77777777" w:rsidR="00A07B06" w:rsidRPr="007454A9" w:rsidRDefault="00A07B06" w:rsidP="004E55FF">
            <w:r>
              <w:rPr>
                <w:rFonts w:ascii="Calibri" w:hAnsi="Calibri" w:cs="Calibri"/>
                <w:sz w:val="22"/>
                <w:szCs w:val="22"/>
              </w:rPr>
              <w:t>6.095E-3</w:t>
            </w:r>
          </w:p>
        </w:tc>
        <w:tc>
          <w:tcPr>
            <w:tcW w:w="311" w:type="pct"/>
            <w:tcBorders>
              <w:bottom w:val="single" w:sz="4" w:space="0" w:color="auto"/>
            </w:tcBorders>
            <w:vAlign w:val="bottom"/>
          </w:tcPr>
          <w:p w14:paraId="5BD8CFC6" w14:textId="77777777" w:rsidR="00A07B06" w:rsidRPr="007454A9" w:rsidRDefault="00A07B06" w:rsidP="004E55FF">
            <w:r>
              <w:rPr>
                <w:rFonts w:ascii="Calibri" w:hAnsi="Calibri" w:cs="Calibri"/>
                <w:sz w:val="22"/>
                <w:szCs w:val="22"/>
              </w:rPr>
              <w:t>1.528E-3</w:t>
            </w:r>
          </w:p>
        </w:tc>
      </w:tr>
    </w:tbl>
    <w:p w14:paraId="3F8F60DE" w14:textId="77777777" w:rsidR="00A07B06" w:rsidRPr="00FC6DF7" w:rsidRDefault="00A07B06" w:rsidP="00435BD2">
      <w:pPr>
        <w:pStyle w:val="bangtrai"/>
        <w:rPr>
          <w:sz w:val="2"/>
          <w:szCs w:val="2"/>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31"/>
        <w:gridCol w:w="423"/>
        <w:gridCol w:w="970"/>
        <w:gridCol w:w="945"/>
        <w:gridCol w:w="970"/>
        <w:gridCol w:w="1039"/>
        <w:gridCol w:w="948"/>
        <w:gridCol w:w="971"/>
        <w:gridCol w:w="974"/>
        <w:gridCol w:w="971"/>
        <w:gridCol w:w="1040"/>
        <w:gridCol w:w="971"/>
        <w:gridCol w:w="927"/>
        <w:gridCol w:w="927"/>
        <w:gridCol w:w="927"/>
        <w:gridCol w:w="1040"/>
        <w:gridCol w:w="930"/>
      </w:tblGrid>
      <w:tr w:rsidR="00EB1AEB" w:rsidRPr="00DD53BC" w14:paraId="04266610" w14:textId="77777777" w:rsidTr="00413027">
        <w:trPr>
          <w:tblHeader/>
          <w:jc w:val="center"/>
        </w:trPr>
        <w:tc>
          <w:tcPr>
            <w:tcW w:w="5000" w:type="pct"/>
            <w:gridSpan w:val="17"/>
            <w:tcBorders>
              <w:bottom w:val="single" w:sz="4" w:space="0" w:color="auto"/>
            </w:tcBorders>
          </w:tcPr>
          <w:p w14:paraId="70ABA6AE" w14:textId="45FB60E7" w:rsidR="00EB1AEB" w:rsidRPr="00DD53BC" w:rsidRDefault="00462D3A" w:rsidP="00C80CEC">
            <w:pPr>
              <w:pStyle w:val="chuthichbang"/>
            </w:pPr>
            <w:bookmarkStart w:id="54" w:name="_Ref174971269"/>
            <w:r w:rsidRPr="00250213">
              <w:t xml:space="preserve">Indicator-Based </w:t>
            </w:r>
            <w:r>
              <w:t>c</w:t>
            </w:r>
            <w:r w:rsidRPr="00250213">
              <w:t xml:space="preserve">omparison for </w:t>
            </w:r>
            <w:r w:rsidR="00691DC2">
              <w:t>DTLZ</w:t>
            </w:r>
            <w:r w:rsidRPr="00250213">
              <w:t xml:space="preserve"> </w:t>
            </w:r>
            <w:r>
              <w:t>p</w:t>
            </w:r>
            <w:r w:rsidRPr="00250213">
              <w:t>roblems</w:t>
            </w:r>
            <w:r w:rsidR="00EB1AEB" w:rsidRPr="00DD53BC">
              <w:t>.</w:t>
            </w:r>
            <w:bookmarkEnd w:id="54"/>
          </w:p>
        </w:tc>
      </w:tr>
      <w:tr w:rsidR="005A2724" w:rsidRPr="00CA6E93" w14:paraId="606B6D56" w14:textId="77777777" w:rsidTr="005A2724">
        <w:trPr>
          <w:tblHeader/>
          <w:jc w:val="center"/>
        </w:trPr>
        <w:tc>
          <w:tcPr>
            <w:tcW w:w="233" w:type="pct"/>
            <w:vMerge w:val="restart"/>
            <w:tcBorders>
              <w:top w:val="single" w:sz="4" w:space="0" w:color="auto"/>
            </w:tcBorders>
            <w:shd w:val="clear" w:color="auto" w:fill="DEEAF6" w:themeFill="accent1" w:themeFillTint="33"/>
          </w:tcPr>
          <w:p w14:paraId="31A0B698" w14:textId="77777777" w:rsidR="005A2724" w:rsidRPr="00CA6E93" w:rsidRDefault="005A2724" w:rsidP="005A2724">
            <w:pPr>
              <w:pStyle w:val="bangtrai"/>
            </w:pPr>
            <w:r>
              <w:t>Tests</w:t>
            </w:r>
          </w:p>
        </w:tc>
        <w:tc>
          <w:tcPr>
            <w:tcW w:w="135" w:type="pct"/>
            <w:vMerge w:val="restart"/>
            <w:tcBorders>
              <w:top w:val="single" w:sz="4" w:space="0" w:color="auto"/>
            </w:tcBorders>
            <w:shd w:val="clear" w:color="auto" w:fill="DEEAF6" w:themeFill="accent1" w:themeFillTint="33"/>
          </w:tcPr>
          <w:p w14:paraId="7D89B1DE" w14:textId="77777777" w:rsidR="005A2724" w:rsidRPr="00CA6E93" w:rsidRDefault="005A2724" w:rsidP="005A2724">
            <w:pPr>
              <w:pStyle w:val="bangtrai"/>
            </w:pPr>
            <w:r w:rsidRPr="00CA6E93">
              <w:t>SKs</w:t>
            </w:r>
          </w:p>
        </w:tc>
        <w:tc>
          <w:tcPr>
            <w:tcW w:w="309" w:type="pct"/>
            <w:tcBorders>
              <w:top w:val="single" w:sz="4" w:space="0" w:color="auto"/>
              <w:bottom w:val="single" w:sz="4" w:space="0" w:color="auto"/>
            </w:tcBorders>
            <w:shd w:val="clear" w:color="auto" w:fill="DEEAF6" w:themeFill="accent1" w:themeFillTint="33"/>
          </w:tcPr>
          <w:p w14:paraId="26798AE2" w14:textId="4553F543" w:rsidR="005A2724" w:rsidRPr="00CA6E93" w:rsidRDefault="005A2724" w:rsidP="005A2724">
            <w:pPr>
              <w:pStyle w:val="bangtrai"/>
            </w:pPr>
            <m:oMath>
              <m:r>
                <w:rPr>
                  <w:rFonts w:ascii="Cambria Math" w:hAnsi="Cambria Math"/>
                </w:rPr>
                <m:t>IGD</m:t>
              </m:r>
            </m:oMath>
            <w:r>
              <w:t xml:space="preserve"> </w:t>
            </w:r>
          </w:p>
        </w:tc>
        <w:tc>
          <w:tcPr>
            <w:tcW w:w="301" w:type="pct"/>
            <w:tcBorders>
              <w:top w:val="single" w:sz="4" w:space="0" w:color="auto"/>
              <w:bottom w:val="single" w:sz="4" w:space="0" w:color="auto"/>
            </w:tcBorders>
            <w:shd w:val="clear" w:color="auto" w:fill="DEEAF6" w:themeFill="accent1" w:themeFillTint="33"/>
          </w:tcPr>
          <w:p w14:paraId="1FD1D60C" w14:textId="77777777" w:rsidR="005A2724" w:rsidRPr="00CA6E93" w:rsidRDefault="005A2724" w:rsidP="005A2724">
            <w:pPr>
              <w:pStyle w:val="bangtrai"/>
            </w:pPr>
          </w:p>
        </w:tc>
        <w:tc>
          <w:tcPr>
            <w:tcW w:w="309" w:type="pct"/>
            <w:tcBorders>
              <w:top w:val="single" w:sz="4" w:space="0" w:color="auto"/>
              <w:bottom w:val="single" w:sz="4" w:space="0" w:color="auto"/>
            </w:tcBorders>
            <w:shd w:val="clear" w:color="auto" w:fill="DEEAF6" w:themeFill="accent1" w:themeFillTint="33"/>
          </w:tcPr>
          <w:p w14:paraId="500D4AF2" w14:textId="77777777" w:rsidR="005A2724" w:rsidRPr="00CA6E93" w:rsidRDefault="005A2724" w:rsidP="005A2724">
            <w:pPr>
              <w:pStyle w:val="bangtrai"/>
            </w:pPr>
          </w:p>
        </w:tc>
        <w:tc>
          <w:tcPr>
            <w:tcW w:w="331" w:type="pct"/>
            <w:tcBorders>
              <w:top w:val="single" w:sz="4" w:space="0" w:color="auto"/>
              <w:bottom w:val="single" w:sz="4" w:space="0" w:color="auto"/>
            </w:tcBorders>
            <w:shd w:val="clear" w:color="auto" w:fill="DEEAF6" w:themeFill="accent1" w:themeFillTint="33"/>
          </w:tcPr>
          <w:p w14:paraId="290115C9" w14:textId="77777777" w:rsidR="005A2724" w:rsidRPr="00CA6E93" w:rsidRDefault="005A2724" w:rsidP="005A2724">
            <w:pPr>
              <w:pStyle w:val="bangtrai"/>
            </w:pPr>
          </w:p>
        </w:tc>
        <w:tc>
          <w:tcPr>
            <w:tcW w:w="302" w:type="pct"/>
            <w:tcBorders>
              <w:top w:val="single" w:sz="4" w:space="0" w:color="auto"/>
              <w:bottom w:val="single" w:sz="4" w:space="0" w:color="auto"/>
            </w:tcBorders>
            <w:shd w:val="clear" w:color="auto" w:fill="DEEAF6" w:themeFill="accent1" w:themeFillTint="33"/>
          </w:tcPr>
          <w:p w14:paraId="29AD7AC4" w14:textId="77777777" w:rsidR="005A2724" w:rsidRPr="00CA6E93" w:rsidRDefault="005A2724" w:rsidP="005A2724">
            <w:pPr>
              <w:pStyle w:val="bangtrai"/>
            </w:pPr>
          </w:p>
        </w:tc>
        <w:tc>
          <w:tcPr>
            <w:tcW w:w="309" w:type="pct"/>
            <w:tcBorders>
              <w:top w:val="single" w:sz="4" w:space="0" w:color="auto"/>
              <w:bottom w:val="single" w:sz="4" w:space="0" w:color="auto"/>
            </w:tcBorders>
            <w:shd w:val="clear" w:color="auto" w:fill="DEEAF6" w:themeFill="accent1" w:themeFillTint="33"/>
          </w:tcPr>
          <w:p w14:paraId="0CB81DFD" w14:textId="10D7870E" w:rsidR="005A2724" w:rsidRPr="00CA6E93" w:rsidRDefault="005A2724" w:rsidP="005A2724">
            <w:pPr>
              <w:pStyle w:val="bangtrai"/>
            </w:pPr>
            <m:oMath>
              <m:r>
                <w:rPr>
                  <w:rFonts w:ascii="Cambria Math" w:hAnsi="Cambria Math"/>
                </w:rPr>
                <m:t>GD</m:t>
              </m:r>
            </m:oMath>
            <w:r>
              <w:t xml:space="preserve"> </w:t>
            </w:r>
          </w:p>
        </w:tc>
        <w:tc>
          <w:tcPr>
            <w:tcW w:w="310" w:type="pct"/>
            <w:tcBorders>
              <w:top w:val="single" w:sz="4" w:space="0" w:color="auto"/>
              <w:bottom w:val="single" w:sz="4" w:space="0" w:color="auto"/>
            </w:tcBorders>
            <w:shd w:val="clear" w:color="auto" w:fill="DEEAF6" w:themeFill="accent1" w:themeFillTint="33"/>
          </w:tcPr>
          <w:p w14:paraId="0E6318E7" w14:textId="77777777" w:rsidR="005A2724" w:rsidRPr="00CA6E93" w:rsidRDefault="005A2724" w:rsidP="005A2724">
            <w:pPr>
              <w:pStyle w:val="bangtrai"/>
            </w:pPr>
          </w:p>
        </w:tc>
        <w:tc>
          <w:tcPr>
            <w:tcW w:w="309" w:type="pct"/>
            <w:tcBorders>
              <w:top w:val="single" w:sz="4" w:space="0" w:color="auto"/>
              <w:bottom w:val="single" w:sz="4" w:space="0" w:color="auto"/>
            </w:tcBorders>
            <w:shd w:val="clear" w:color="auto" w:fill="DEEAF6" w:themeFill="accent1" w:themeFillTint="33"/>
          </w:tcPr>
          <w:p w14:paraId="0ABF0CEB" w14:textId="77777777" w:rsidR="005A2724" w:rsidRPr="00CA6E93" w:rsidRDefault="005A2724" w:rsidP="005A2724">
            <w:pPr>
              <w:pStyle w:val="bangtrai"/>
            </w:pPr>
          </w:p>
        </w:tc>
        <w:tc>
          <w:tcPr>
            <w:tcW w:w="331" w:type="pct"/>
            <w:tcBorders>
              <w:top w:val="single" w:sz="4" w:space="0" w:color="auto"/>
              <w:bottom w:val="single" w:sz="4" w:space="0" w:color="auto"/>
            </w:tcBorders>
            <w:shd w:val="clear" w:color="auto" w:fill="DEEAF6" w:themeFill="accent1" w:themeFillTint="33"/>
          </w:tcPr>
          <w:p w14:paraId="5E5F5349" w14:textId="77777777" w:rsidR="005A2724" w:rsidRPr="00CA6E93" w:rsidRDefault="005A2724" w:rsidP="005A2724">
            <w:pPr>
              <w:pStyle w:val="bangtrai"/>
            </w:pPr>
          </w:p>
        </w:tc>
        <w:tc>
          <w:tcPr>
            <w:tcW w:w="309" w:type="pct"/>
            <w:tcBorders>
              <w:top w:val="single" w:sz="4" w:space="0" w:color="auto"/>
              <w:bottom w:val="single" w:sz="4" w:space="0" w:color="auto"/>
            </w:tcBorders>
            <w:shd w:val="clear" w:color="auto" w:fill="DEEAF6" w:themeFill="accent1" w:themeFillTint="33"/>
          </w:tcPr>
          <w:p w14:paraId="0A0AEF0A" w14:textId="77777777" w:rsidR="005A2724" w:rsidRPr="00CA6E93" w:rsidRDefault="005A2724" w:rsidP="005A2724">
            <w:pPr>
              <w:pStyle w:val="bangtrai"/>
            </w:pPr>
          </w:p>
        </w:tc>
        <w:tc>
          <w:tcPr>
            <w:tcW w:w="295" w:type="pct"/>
            <w:tcBorders>
              <w:top w:val="single" w:sz="4" w:space="0" w:color="auto"/>
              <w:bottom w:val="single" w:sz="4" w:space="0" w:color="auto"/>
            </w:tcBorders>
            <w:shd w:val="clear" w:color="auto" w:fill="DEEAF6" w:themeFill="accent1" w:themeFillTint="33"/>
          </w:tcPr>
          <w:p w14:paraId="51BA277F" w14:textId="3371F831" w:rsidR="005A2724" w:rsidRPr="00CA6E93" w:rsidRDefault="005A2724" w:rsidP="005A2724">
            <w:pPr>
              <w:pStyle w:val="bangtrai"/>
            </w:pPr>
            <m:oMath>
              <m:r>
                <w:rPr>
                  <w:rFonts w:ascii="Cambria Math" w:hAnsi="Cambria Math"/>
                </w:rPr>
                <m:t>STE</m:t>
              </m:r>
            </m:oMath>
            <w:r>
              <w:t xml:space="preserve"> </w:t>
            </w:r>
          </w:p>
        </w:tc>
        <w:tc>
          <w:tcPr>
            <w:tcW w:w="295" w:type="pct"/>
            <w:tcBorders>
              <w:top w:val="single" w:sz="4" w:space="0" w:color="auto"/>
              <w:bottom w:val="single" w:sz="4" w:space="0" w:color="auto"/>
            </w:tcBorders>
            <w:shd w:val="clear" w:color="auto" w:fill="DEEAF6" w:themeFill="accent1" w:themeFillTint="33"/>
          </w:tcPr>
          <w:p w14:paraId="6D8A1C1C" w14:textId="77777777" w:rsidR="005A2724" w:rsidRPr="00CA6E93" w:rsidRDefault="005A2724" w:rsidP="005A2724">
            <w:pPr>
              <w:pStyle w:val="bangtrai"/>
            </w:pPr>
          </w:p>
        </w:tc>
        <w:tc>
          <w:tcPr>
            <w:tcW w:w="295" w:type="pct"/>
            <w:tcBorders>
              <w:top w:val="single" w:sz="4" w:space="0" w:color="auto"/>
              <w:bottom w:val="single" w:sz="4" w:space="0" w:color="auto"/>
            </w:tcBorders>
            <w:shd w:val="clear" w:color="auto" w:fill="DEEAF6" w:themeFill="accent1" w:themeFillTint="33"/>
          </w:tcPr>
          <w:p w14:paraId="66654A5E" w14:textId="77777777" w:rsidR="005A2724" w:rsidRPr="00CA6E93" w:rsidRDefault="005A2724" w:rsidP="005A2724">
            <w:pPr>
              <w:pStyle w:val="bangtrai"/>
            </w:pPr>
          </w:p>
        </w:tc>
        <w:tc>
          <w:tcPr>
            <w:tcW w:w="331" w:type="pct"/>
            <w:tcBorders>
              <w:top w:val="single" w:sz="4" w:space="0" w:color="auto"/>
              <w:bottom w:val="single" w:sz="4" w:space="0" w:color="auto"/>
            </w:tcBorders>
            <w:shd w:val="clear" w:color="auto" w:fill="DEEAF6" w:themeFill="accent1" w:themeFillTint="33"/>
          </w:tcPr>
          <w:p w14:paraId="56E2DD13" w14:textId="77777777" w:rsidR="005A2724" w:rsidRPr="00CA6E93" w:rsidRDefault="005A2724" w:rsidP="005A2724">
            <w:pPr>
              <w:pStyle w:val="bangtrai"/>
            </w:pPr>
          </w:p>
        </w:tc>
        <w:tc>
          <w:tcPr>
            <w:tcW w:w="290" w:type="pct"/>
            <w:tcBorders>
              <w:top w:val="single" w:sz="4" w:space="0" w:color="auto"/>
              <w:bottom w:val="single" w:sz="4" w:space="0" w:color="auto"/>
            </w:tcBorders>
            <w:shd w:val="clear" w:color="auto" w:fill="DEEAF6" w:themeFill="accent1" w:themeFillTint="33"/>
          </w:tcPr>
          <w:p w14:paraId="58481571" w14:textId="77777777" w:rsidR="005A2724" w:rsidRPr="00CA6E93" w:rsidRDefault="005A2724" w:rsidP="005A2724">
            <w:pPr>
              <w:pStyle w:val="bangtrai"/>
            </w:pPr>
          </w:p>
        </w:tc>
      </w:tr>
      <w:tr w:rsidR="00384E4E" w:rsidRPr="00CA6E93" w14:paraId="78D4D5A0" w14:textId="77777777" w:rsidTr="005A2724">
        <w:trPr>
          <w:tblHeader/>
          <w:jc w:val="center"/>
        </w:trPr>
        <w:tc>
          <w:tcPr>
            <w:tcW w:w="233" w:type="pct"/>
            <w:vMerge/>
            <w:tcBorders>
              <w:bottom w:val="single" w:sz="4" w:space="0" w:color="auto"/>
            </w:tcBorders>
            <w:shd w:val="clear" w:color="auto" w:fill="DEEAF6" w:themeFill="accent1" w:themeFillTint="33"/>
          </w:tcPr>
          <w:p w14:paraId="144E5B8E" w14:textId="77777777" w:rsidR="00384E4E" w:rsidRPr="00CA6E93" w:rsidRDefault="00384E4E" w:rsidP="00435BD2">
            <w:pPr>
              <w:pStyle w:val="bangtrai"/>
            </w:pPr>
          </w:p>
        </w:tc>
        <w:tc>
          <w:tcPr>
            <w:tcW w:w="135" w:type="pct"/>
            <w:vMerge/>
            <w:tcBorders>
              <w:bottom w:val="single" w:sz="4" w:space="0" w:color="auto"/>
            </w:tcBorders>
            <w:shd w:val="clear" w:color="auto" w:fill="DEEAF6" w:themeFill="accent1" w:themeFillTint="33"/>
          </w:tcPr>
          <w:p w14:paraId="1D1B0BDD" w14:textId="77777777" w:rsidR="00384E4E" w:rsidRPr="00CA6E93" w:rsidRDefault="00384E4E" w:rsidP="00435BD2">
            <w:pPr>
              <w:pStyle w:val="bangtrai"/>
            </w:pPr>
          </w:p>
        </w:tc>
        <w:tc>
          <w:tcPr>
            <w:tcW w:w="309" w:type="pct"/>
            <w:tcBorders>
              <w:top w:val="single" w:sz="4" w:space="0" w:color="auto"/>
              <w:bottom w:val="single" w:sz="4" w:space="0" w:color="auto"/>
            </w:tcBorders>
            <w:shd w:val="clear" w:color="auto" w:fill="DEEAF6" w:themeFill="accent1" w:themeFillTint="33"/>
            <w:vAlign w:val="bottom"/>
          </w:tcPr>
          <w:p w14:paraId="31A2D662" w14:textId="77777777" w:rsidR="00384E4E" w:rsidRPr="00CA6E93" w:rsidRDefault="00384E4E" w:rsidP="00435BD2">
            <w:pPr>
              <w:pStyle w:val="bangtrai"/>
            </w:pPr>
            <w:r w:rsidRPr="00CA6E93">
              <w:t>MOMVO</w:t>
            </w:r>
          </w:p>
        </w:tc>
        <w:tc>
          <w:tcPr>
            <w:tcW w:w="301" w:type="pct"/>
            <w:tcBorders>
              <w:top w:val="single" w:sz="4" w:space="0" w:color="auto"/>
              <w:bottom w:val="single" w:sz="4" w:space="0" w:color="auto"/>
            </w:tcBorders>
            <w:shd w:val="clear" w:color="auto" w:fill="DEEAF6" w:themeFill="accent1" w:themeFillTint="33"/>
            <w:vAlign w:val="bottom"/>
          </w:tcPr>
          <w:p w14:paraId="4F0730D0" w14:textId="77777777" w:rsidR="00384E4E" w:rsidRPr="00CA6E93" w:rsidRDefault="00384E4E" w:rsidP="00435BD2">
            <w:pPr>
              <w:pStyle w:val="bangtrai"/>
            </w:pPr>
            <w:r w:rsidRPr="00CA6E93">
              <w:t>MSSA</w:t>
            </w:r>
          </w:p>
        </w:tc>
        <w:tc>
          <w:tcPr>
            <w:tcW w:w="309" w:type="pct"/>
            <w:tcBorders>
              <w:top w:val="single" w:sz="4" w:space="0" w:color="auto"/>
              <w:bottom w:val="single" w:sz="4" w:space="0" w:color="auto"/>
            </w:tcBorders>
            <w:shd w:val="clear" w:color="auto" w:fill="DEEAF6" w:themeFill="accent1" w:themeFillTint="33"/>
            <w:vAlign w:val="bottom"/>
          </w:tcPr>
          <w:p w14:paraId="61E872C7" w14:textId="77777777" w:rsidR="00384E4E" w:rsidRPr="00CA6E93" w:rsidRDefault="00384E4E" w:rsidP="00435BD2">
            <w:pPr>
              <w:pStyle w:val="bangtrai"/>
            </w:pPr>
            <w:r w:rsidRPr="00CA6E93">
              <w:t>MOMSA</w:t>
            </w:r>
          </w:p>
        </w:tc>
        <w:tc>
          <w:tcPr>
            <w:tcW w:w="331" w:type="pct"/>
            <w:tcBorders>
              <w:top w:val="single" w:sz="4" w:space="0" w:color="auto"/>
              <w:bottom w:val="single" w:sz="4" w:space="0" w:color="auto"/>
            </w:tcBorders>
            <w:shd w:val="clear" w:color="auto" w:fill="DEEAF6" w:themeFill="accent1" w:themeFillTint="33"/>
            <w:vAlign w:val="bottom"/>
          </w:tcPr>
          <w:p w14:paraId="2D88269E" w14:textId="77777777" w:rsidR="00384E4E" w:rsidRPr="00CA6E93" w:rsidRDefault="00384E4E" w:rsidP="00435BD2">
            <w:pPr>
              <w:pStyle w:val="bangtrai"/>
            </w:pPr>
            <w:r w:rsidRPr="00CA6E93">
              <w:t>MOGNDO</w:t>
            </w:r>
          </w:p>
        </w:tc>
        <w:tc>
          <w:tcPr>
            <w:tcW w:w="302" w:type="pct"/>
            <w:tcBorders>
              <w:top w:val="single" w:sz="4" w:space="0" w:color="auto"/>
              <w:bottom w:val="single" w:sz="4" w:space="0" w:color="auto"/>
            </w:tcBorders>
            <w:shd w:val="clear" w:color="auto" w:fill="DEEAF6" w:themeFill="accent1" w:themeFillTint="33"/>
            <w:vAlign w:val="bottom"/>
          </w:tcPr>
          <w:p w14:paraId="5B3E4B92" w14:textId="77777777" w:rsidR="00384E4E" w:rsidRPr="00CA6E93" w:rsidRDefault="00384E4E" w:rsidP="00991CD9">
            <w:pPr>
              <w:pStyle w:val="Tencot"/>
            </w:pPr>
            <w:r w:rsidRPr="00CA6E93">
              <w:t>MOFDA</w:t>
            </w:r>
          </w:p>
        </w:tc>
        <w:tc>
          <w:tcPr>
            <w:tcW w:w="309" w:type="pct"/>
            <w:tcBorders>
              <w:top w:val="single" w:sz="4" w:space="0" w:color="auto"/>
              <w:bottom w:val="single" w:sz="4" w:space="0" w:color="auto"/>
            </w:tcBorders>
            <w:shd w:val="clear" w:color="auto" w:fill="DEEAF6" w:themeFill="accent1" w:themeFillTint="33"/>
            <w:vAlign w:val="bottom"/>
          </w:tcPr>
          <w:p w14:paraId="36BB26E0" w14:textId="77777777" w:rsidR="00384E4E" w:rsidRPr="00CA6E93" w:rsidRDefault="00384E4E" w:rsidP="00435BD2">
            <w:pPr>
              <w:pStyle w:val="bangtrai"/>
            </w:pPr>
            <w:r w:rsidRPr="00CA6E93">
              <w:t>MOMVO</w:t>
            </w:r>
          </w:p>
        </w:tc>
        <w:tc>
          <w:tcPr>
            <w:tcW w:w="310" w:type="pct"/>
            <w:tcBorders>
              <w:top w:val="single" w:sz="4" w:space="0" w:color="auto"/>
              <w:bottom w:val="single" w:sz="4" w:space="0" w:color="auto"/>
            </w:tcBorders>
            <w:shd w:val="clear" w:color="auto" w:fill="DEEAF6" w:themeFill="accent1" w:themeFillTint="33"/>
            <w:vAlign w:val="bottom"/>
          </w:tcPr>
          <w:p w14:paraId="44CF23A2" w14:textId="77777777" w:rsidR="00384E4E" w:rsidRPr="00CA6E93" w:rsidRDefault="00384E4E" w:rsidP="00435BD2">
            <w:pPr>
              <w:pStyle w:val="bangtrai"/>
            </w:pPr>
            <w:r w:rsidRPr="00CA6E93">
              <w:t>MSSA</w:t>
            </w:r>
          </w:p>
        </w:tc>
        <w:tc>
          <w:tcPr>
            <w:tcW w:w="309" w:type="pct"/>
            <w:tcBorders>
              <w:top w:val="single" w:sz="4" w:space="0" w:color="auto"/>
              <w:bottom w:val="single" w:sz="4" w:space="0" w:color="auto"/>
            </w:tcBorders>
            <w:shd w:val="clear" w:color="auto" w:fill="DEEAF6" w:themeFill="accent1" w:themeFillTint="33"/>
            <w:vAlign w:val="bottom"/>
          </w:tcPr>
          <w:p w14:paraId="5996E9E6" w14:textId="77777777" w:rsidR="00384E4E" w:rsidRPr="00CA6E93" w:rsidRDefault="00384E4E" w:rsidP="00435BD2">
            <w:pPr>
              <w:pStyle w:val="bangtrai"/>
            </w:pPr>
            <w:r w:rsidRPr="00CA6E93">
              <w:t>MOMSA</w:t>
            </w:r>
          </w:p>
        </w:tc>
        <w:tc>
          <w:tcPr>
            <w:tcW w:w="331" w:type="pct"/>
            <w:tcBorders>
              <w:top w:val="single" w:sz="4" w:space="0" w:color="auto"/>
              <w:bottom w:val="single" w:sz="4" w:space="0" w:color="auto"/>
            </w:tcBorders>
            <w:shd w:val="clear" w:color="auto" w:fill="DEEAF6" w:themeFill="accent1" w:themeFillTint="33"/>
            <w:vAlign w:val="bottom"/>
          </w:tcPr>
          <w:p w14:paraId="0D97F38D" w14:textId="77777777" w:rsidR="00384E4E" w:rsidRPr="00CA6E93" w:rsidRDefault="00384E4E" w:rsidP="00435BD2">
            <w:pPr>
              <w:pStyle w:val="bangtrai"/>
            </w:pPr>
            <w:r w:rsidRPr="00CA6E93">
              <w:t>MOGNDO</w:t>
            </w:r>
          </w:p>
        </w:tc>
        <w:tc>
          <w:tcPr>
            <w:tcW w:w="309" w:type="pct"/>
            <w:tcBorders>
              <w:top w:val="single" w:sz="4" w:space="0" w:color="auto"/>
              <w:bottom w:val="single" w:sz="4" w:space="0" w:color="auto"/>
            </w:tcBorders>
            <w:shd w:val="clear" w:color="auto" w:fill="DEEAF6" w:themeFill="accent1" w:themeFillTint="33"/>
            <w:vAlign w:val="bottom"/>
          </w:tcPr>
          <w:p w14:paraId="19671748" w14:textId="77777777" w:rsidR="00384E4E" w:rsidRPr="00CA6E93" w:rsidRDefault="00384E4E" w:rsidP="00991CD9">
            <w:pPr>
              <w:pStyle w:val="Tencot"/>
            </w:pPr>
            <w:r w:rsidRPr="00CA6E93">
              <w:t>MOFDA</w:t>
            </w:r>
          </w:p>
        </w:tc>
        <w:tc>
          <w:tcPr>
            <w:tcW w:w="295" w:type="pct"/>
            <w:tcBorders>
              <w:top w:val="single" w:sz="4" w:space="0" w:color="auto"/>
              <w:bottom w:val="single" w:sz="4" w:space="0" w:color="auto"/>
            </w:tcBorders>
            <w:shd w:val="clear" w:color="auto" w:fill="DEEAF6" w:themeFill="accent1" w:themeFillTint="33"/>
            <w:vAlign w:val="bottom"/>
          </w:tcPr>
          <w:p w14:paraId="268F0BDF" w14:textId="77777777" w:rsidR="00384E4E" w:rsidRPr="00CA6E93" w:rsidRDefault="00384E4E" w:rsidP="00435BD2">
            <w:pPr>
              <w:pStyle w:val="bangtrai"/>
            </w:pPr>
            <w:r w:rsidRPr="00CA6E93">
              <w:t>MOMVO</w:t>
            </w:r>
          </w:p>
        </w:tc>
        <w:tc>
          <w:tcPr>
            <w:tcW w:w="295" w:type="pct"/>
            <w:tcBorders>
              <w:top w:val="single" w:sz="4" w:space="0" w:color="auto"/>
              <w:bottom w:val="single" w:sz="4" w:space="0" w:color="auto"/>
            </w:tcBorders>
            <w:shd w:val="clear" w:color="auto" w:fill="DEEAF6" w:themeFill="accent1" w:themeFillTint="33"/>
            <w:vAlign w:val="bottom"/>
          </w:tcPr>
          <w:p w14:paraId="58C72222" w14:textId="77777777" w:rsidR="00384E4E" w:rsidRPr="00CA6E93" w:rsidRDefault="00384E4E" w:rsidP="00435BD2">
            <w:pPr>
              <w:pStyle w:val="bangtrai"/>
            </w:pPr>
            <w:r w:rsidRPr="00CA6E93">
              <w:t>MSSA</w:t>
            </w:r>
          </w:p>
        </w:tc>
        <w:tc>
          <w:tcPr>
            <w:tcW w:w="295" w:type="pct"/>
            <w:tcBorders>
              <w:top w:val="single" w:sz="4" w:space="0" w:color="auto"/>
              <w:bottom w:val="single" w:sz="4" w:space="0" w:color="auto"/>
            </w:tcBorders>
            <w:shd w:val="clear" w:color="auto" w:fill="DEEAF6" w:themeFill="accent1" w:themeFillTint="33"/>
            <w:vAlign w:val="bottom"/>
          </w:tcPr>
          <w:p w14:paraId="6A754E10" w14:textId="77777777" w:rsidR="00384E4E" w:rsidRPr="00CA6E93" w:rsidRDefault="00384E4E" w:rsidP="00435BD2">
            <w:pPr>
              <w:pStyle w:val="bangtrai"/>
            </w:pPr>
            <w:r w:rsidRPr="00CA6E93">
              <w:t>MOMSA</w:t>
            </w:r>
          </w:p>
        </w:tc>
        <w:tc>
          <w:tcPr>
            <w:tcW w:w="331" w:type="pct"/>
            <w:tcBorders>
              <w:top w:val="single" w:sz="4" w:space="0" w:color="auto"/>
              <w:bottom w:val="single" w:sz="4" w:space="0" w:color="auto"/>
            </w:tcBorders>
            <w:shd w:val="clear" w:color="auto" w:fill="DEEAF6" w:themeFill="accent1" w:themeFillTint="33"/>
            <w:vAlign w:val="bottom"/>
          </w:tcPr>
          <w:p w14:paraId="3140A23E" w14:textId="77777777" w:rsidR="00384E4E" w:rsidRPr="00CA6E93" w:rsidRDefault="00384E4E" w:rsidP="00435BD2">
            <w:pPr>
              <w:pStyle w:val="bangtrai"/>
            </w:pPr>
            <w:r w:rsidRPr="00CA6E93">
              <w:t>MOGNDO</w:t>
            </w:r>
          </w:p>
        </w:tc>
        <w:tc>
          <w:tcPr>
            <w:tcW w:w="290" w:type="pct"/>
            <w:tcBorders>
              <w:top w:val="single" w:sz="4" w:space="0" w:color="auto"/>
              <w:bottom w:val="single" w:sz="4" w:space="0" w:color="auto"/>
            </w:tcBorders>
            <w:shd w:val="clear" w:color="auto" w:fill="DEEAF6" w:themeFill="accent1" w:themeFillTint="33"/>
            <w:vAlign w:val="bottom"/>
          </w:tcPr>
          <w:p w14:paraId="179CE39E" w14:textId="77777777" w:rsidR="00384E4E" w:rsidRPr="00CA6E93" w:rsidRDefault="00384E4E" w:rsidP="00991CD9">
            <w:pPr>
              <w:pStyle w:val="Tencot"/>
            </w:pPr>
            <w:r w:rsidRPr="00CA6E93">
              <w:t>MOFDA</w:t>
            </w:r>
          </w:p>
        </w:tc>
      </w:tr>
      <w:tr w:rsidR="00BF132E" w:rsidRPr="00CA6E93" w14:paraId="1CF71EA4" w14:textId="77777777" w:rsidTr="005A2724">
        <w:trPr>
          <w:jc w:val="center"/>
        </w:trPr>
        <w:tc>
          <w:tcPr>
            <w:tcW w:w="233" w:type="pct"/>
            <w:tcBorders>
              <w:top w:val="single" w:sz="4" w:space="0" w:color="auto"/>
            </w:tcBorders>
          </w:tcPr>
          <w:p w14:paraId="181441EE" w14:textId="77777777" w:rsidR="00BF132E" w:rsidRPr="00CA6E93" w:rsidRDefault="00BF132E" w:rsidP="00435BD2">
            <w:pPr>
              <w:pStyle w:val="bangtrai"/>
            </w:pPr>
            <w:r>
              <w:t>DTLZ</w:t>
            </w:r>
            <w:r w:rsidRPr="00CA6E93">
              <w:t>1</w:t>
            </w:r>
          </w:p>
        </w:tc>
        <w:tc>
          <w:tcPr>
            <w:tcW w:w="135" w:type="pct"/>
            <w:tcBorders>
              <w:top w:val="single" w:sz="4" w:space="0" w:color="auto"/>
            </w:tcBorders>
          </w:tcPr>
          <w:p w14:paraId="5C320307" w14:textId="77777777" w:rsidR="00BF132E" w:rsidRPr="00CA6E93" w:rsidRDefault="00BF132E" w:rsidP="00435BD2">
            <w:pPr>
              <w:pStyle w:val="bangtrai"/>
            </w:pPr>
            <w:r w:rsidRPr="00CA6E93">
              <w:t>(1)</w:t>
            </w:r>
          </w:p>
        </w:tc>
        <w:tc>
          <w:tcPr>
            <w:tcW w:w="309" w:type="pct"/>
            <w:tcBorders>
              <w:top w:val="single" w:sz="4" w:space="0" w:color="auto"/>
            </w:tcBorders>
            <w:vAlign w:val="bottom"/>
          </w:tcPr>
          <w:p w14:paraId="05AB0CE5" w14:textId="1C56D31D" w:rsidR="00BF132E" w:rsidRPr="00384E4E" w:rsidRDefault="00BF132E" w:rsidP="00BF132E">
            <w:r>
              <w:rPr>
                <w:rFonts w:ascii="Calibri" w:hAnsi="Calibri" w:cs="Calibri"/>
                <w:sz w:val="22"/>
                <w:szCs w:val="22"/>
              </w:rPr>
              <w:t>1.189E-1</w:t>
            </w:r>
          </w:p>
        </w:tc>
        <w:tc>
          <w:tcPr>
            <w:tcW w:w="301" w:type="pct"/>
            <w:tcBorders>
              <w:top w:val="single" w:sz="4" w:space="0" w:color="auto"/>
            </w:tcBorders>
            <w:vAlign w:val="bottom"/>
          </w:tcPr>
          <w:p w14:paraId="0E1A6F82" w14:textId="49EDD3C1" w:rsidR="00BF132E" w:rsidRPr="00384E4E" w:rsidRDefault="00BF132E" w:rsidP="00BF132E">
            <w:r>
              <w:rPr>
                <w:rFonts w:ascii="Calibri" w:hAnsi="Calibri" w:cs="Calibri"/>
                <w:sz w:val="22"/>
                <w:szCs w:val="22"/>
              </w:rPr>
              <w:t>1.150E-1</w:t>
            </w:r>
          </w:p>
        </w:tc>
        <w:tc>
          <w:tcPr>
            <w:tcW w:w="309" w:type="pct"/>
            <w:tcBorders>
              <w:top w:val="single" w:sz="4" w:space="0" w:color="auto"/>
            </w:tcBorders>
            <w:vAlign w:val="bottom"/>
          </w:tcPr>
          <w:p w14:paraId="27347830" w14:textId="43E1733F" w:rsidR="00BF132E" w:rsidRPr="00384E4E" w:rsidRDefault="00BF132E" w:rsidP="00BF132E">
            <w:r>
              <w:rPr>
                <w:rFonts w:ascii="Calibri" w:hAnsi="Calibri" w:cs="Calibri"/>
                <w:sz w:val="22"/>
                <w:szCs w:val="22"/>
              </w:rPr>
              <w:t>9.876E-2</w:t>
            </w:r>
          </w:p>
        </w:tc>
        <w:tc>
          <w:tcPr>
            <w:tcW w:w="331" w:type="pct"/>
            <w:tcBorders>
              <w:top w:val="single" w:sz="4" w:space="0" w:color="auto"/>
            </w:tcBorders>
            <w:vAlign w:val="bottom"/>
          </w:tcPr>
          <w:p w14:paraId="22F3987D" w14:textId="3B0F1373" w:rsidR="00BF132E" w:rsidRPr="00384E4E" w:rsidRDefault="00BF132E" w:rsidP="00BF132E">
            <w:r>
              <w:rPr>
                <w:rFonts w:ascii="Calibri" w:hAnsi="Calibri" w:cs="Calibri"/>
                <w:sz w:val="22"/>
                <w:szCs w:val="22"/>
              </w:rPr>
              <w:t>8.164E-1</w:t>
            </w:r>
          </w:p>
        </w:tc>
        <w:tc>
          <w:tcPr>
            <w:tcW w:w="302" w:type="pct"/>
            <w:tcBorders>
              <w:top w:val="single" w:sz="4" w:space="0" w:color="auto"/>
            </w:tcBorders>
            <w:vAlign w:val="bottom"/>
          </w:tcPr>
          <w:p w14:paraId="762DBF16" w14:textId="4C69FB44" w:rsidR="00BF132E" w:rsidRPr="00384E4E" w:rsidRDefault="00BF132E" w:rsidP="00BF132E">
            <w:r>
              <w:rPr>
                <w:rFonts w:ascii="Calibri" w:hAnsi="Calibri" w:cs="Calibri"/>
                <w:b/>
                <w:bCs/>
                <w:sz w:val="22"/>
                <w:szCs w:val="22"/>
              </w:rPr>
              <w:t>1.743E-2</w:t>
            </w:r>
          </w:p>
        </w:tc>
        <w:tc>
          <w:tcPr>
            <w:tcW w:w="309" w:type="pct"/>
            <w:tcBorders>
              <w:top w:val="single" w:sz="4" w:space="0" w:color="auto"/>
            </w:tcBorders>
            <w:vAlign w:val="bottom"/>
          </w:tcPr>
          <w:p w14:paraId="6916C6DC" w14:textId="18D94D67" w:rsidR="00BF132E" w:rsidRPr="00384E4E" w:rsidRDefault="00BF132E" w:rsidP="00BF132E">
            <w:r>
              <w:rPr>
                <w:rFonts w:ascii="Calibri" w:hAnsi="Calibri" w:cs="Calibri"/>
                <w:sz w:val="22"/>
                <w:szCs w:val="22"/>
              </w:rPr>
              <w:t>2.928E-1</w:t>
            </w:r>
          </w:p>
        </w:tc>
        <w:tc>
          <w:tcPr>
            <w:tcW w:w="310" w:type="pct"/>
            <w:tcBorders>
              <w:top w:val="single" w:sz="4" w:space="0" w:color="auto"/>
            </w:tcBorders>
            <w:vAlign w:val="bottom"/>
          </w:tcPr>
          <w:p w14:paraId="29D7E766" w14:textId="637B18E5" w:rsidR="00BF132E" w:rsidRPr="00384E4E" w:rsidRDefault="00BF132E" w:rsidP="00BF132E">
            <w:r>
              <w:rPr>
                <w:rFonts w:ascii="Calibri" w:hAnsi="Calibri" w:cs="Calibri"/>
                <w:sz w:val="22"/>
                <w:szCs w:val="22"/>
              </w:rPr>
              <w:t>8.869E-1</w:t>
            </w:r>
          </w:p>
        </w:tc>
        <w:tc>
          <w:tcPr>
            <w:tcW w:w="309" w:type="pct"/>
            <w:tcBorders>
              <w:top w:val="single" w:sz="4" w:space="0" w:color="auto"/>
            </w:tcBorders>
            <w:vAlign w:val="bottom"/>
          </w:tcPr>
          <w:p w14:paraId="5AD50919" w14:textId="0476F70A" w:rsidR="00BF132E" w:rsidRPr="00384E4E" w:rsidRDefault="00BF132E" w:rsidP="00BF132E">
            <w:r>
              <w:rPr>
                <w:rFonts w:ascii="Calibri" w:hAnsi="Calibri" w:cs="Calibri"/>
                <w:sz w:val="22"/>
                <w:szCs w:val="22"/>
              </w:rPr>
              <w:t>1.941E-1</w:t>
            </w:r>
          </w:p>
        </w:tc>
        <w:tc>
          <w:tcPr>
            <w:tcW w:w="331" w:type="pct"/>
            <w:tcBorders>
              <w:top w:val="single" w:sz="4" w:space="0" w:color="auto"/>
            </w:tcBorders>
            <w:vAlign w:val="bottom"/>
          </w:tcPr>
          <w:p w14:paraId="39CAE424" w14:textId="62EFF90C" w:rsidR="00BF132E" w:rsidRPr="00384E4E" w:rsidRDefault="00BF132E" w:rsidP="00BF132E">
            <w:r>
              <w:rPr>
                <w:rFonts w:ascii="Calibri" w:hAnsi="Calibri" w:cs="Calibri"/>
                <w:sz w:val="22"/>
                <w:szCs w:val="22"/>
              </w:rPr>
              <w:t>3.281E+0</w:t>
            </w:r>
          </w:p>
        </w:tc>
        <w:tc>
          <w:tcPr>
            <w:tcW w:w="309" w:type="pct"/>
            <w:tcBorders>
              <w:top w:val="single" w:sz="4" w:space="0" w:color="auto"/>
            </w:tcBorders>
            <w:vAlign w:val="bottom"/>
          </w:tcPr>
          <w:p w14:paraId="379F0DAC" w14:textId="2B3226F7" w:rsidR="00BF132E" w:rsidRPr="00384E4E" w:rsidRDefault="00BF132E" w:rsidP="00BF132E">
            <w:r>
              <w:rPr>
                <w:rFonts w:ascii="Calibri" w:hAnsi="Calibri" w:cs="Calibri"/>
                <w:b/>
                <w:bCs/>
                <w:sz w:val="22"/>
                <w:szCs w:val="22"/>
              </w:rPr>
              <w:t>1.748E-1</w:t>
            </w:r>
          </w:p>
        </w:tc>
        <w:tc>
          <w:tcPr>
            <w:tcW w:w="295" w:type="pct"/>
            <w:tcBorders>
              <w:top w:val="single" w:sz="4" w:space="0" w:color="auto"/>
            </w:tcBorders>
            <w:vAlign w:val="bottom"/>
          </w:tcPr>
          <w:p w14:paraId="7FC5F209" w14:textId="3E0D90E5" w:rsidR="00BF132E" w:rsidRPr="00384E4E" w:rsidRDefault="00BF132E" w:rsidP="00BF132E">
            <w:r>
              <w:rPr>
                <w:rFonts w:ascii="Calibri" w:hAnsi="Calibri" w:cs="Calibri"/>
                <w:sz w:val="22"/>
                <w:szCs w:val="22"/>
              </w:rPr>
              <w:t>3.217E-3</w:t>
            </w:r>
          </w:p>
        </w:tc>
        <w:tc>
          <w:tcPr>
            <w:tcW w:w="295" w:type="pct"/>
            <w:tcBorders>
              <w:top w:val="single" w:sz="4" w:space="0" w:color="auto"/>
            </w:tcBorders>
            <w:vAlign w:val="bottom"/>
          </w:tcPr>
          <w:p w14:paraId="67E34412" w14:textId="297C7FC1" w:rsidR="00BF132E" w:rsidRPr="00384E4E" w:rsidRDefault="00BF132E" w:rsidP="00BF132E">
            <w:r>
              <w:rPr>
                <w:rFonts w:ascii="Calibri" w:hAnsi="Calibri" w:cs="Calibri"/>
                <w:b/>
                <w:bCs/>
                <w:sz w:val="22"/>
                <w:szCs w:val="22"/>
              </w:rPr>
              <w:t>1.992E-6</w:t>
            </w:r>
          </w:p>
        </w:tc>
        <w:tc>
          <w:tcPr>
            <w:tcW w:w="295" w:type="pct"/>
            <w:tcBorders>
              <w:top w:val="single" w:sz="4" w:space="0" w:color="auto"/>
            </w:tcBorders>
            <w:vAlign w:val="bottom"/>
          </w:tcPr>
          <w:p w14:paraId="14B749AC" w14:textId="283DCB6F" w:rsidR="00BF132E" w:rsidRPr="00384E4E" w:rsidRDefault="00BF132E" w:rsidP="00BF132E">
            <w:r>
              <w:rPr>
                <w:rFonts w:ascii="Calibri" w:hAnsi="Calibri" w:cs="Calibri"/>
                <w:sz w:val="22"/>
                <w:szCs w:val="22"/>
              </w:rPr>
              <w:t>3.389E-3</w:t>
            </w:r>
          </w:p>
        </w:tc>
        <w:tc>
          <w:tcPr>
            <w:tcW w:w="331" w:type="pct"/>
            <w:tcBorders>
              <w:top w:val="single" w:sz="4" w:space="0" w:color="auto"/>
            </w:tcBorders>
            <w:vAlign w:val="bottom"/>
          </w:tcPr>
          <w:p w14:paraId="56920ADF" w14:textId="65B21D44" w:rsidR="00BF132E" w:rsidRPr="00384E4E" w:rsidRDefault="00BF132E" w:rsidP="00BF132E">
            <w:r>
              <w:rPr>
                <w:rFonts w:ascii="Calibri" w:hAnsi="Calibri" w:cs="Calibri"/>
                <w:sz w:val="22"/>
                <w:szCs w:val="22"/>
              </w:rPr>
              <w:t>1.612E-2</w:t>
            </w:r>
          </w:p>
        </w:tc>
        <w:tc>
          <w:tcPr>
            <w:tcW w:w="290" w:type="pct"/>
            <w:tcBorders>
              <w:top w:val="single" w:sz="4" w:space="0" w:color="auto"/>
            </w:tcBorders>
            <w:vAlign w:val="bottom"/>
          </w:tcPr>
          <w:p w14:paraId="3BB8007A" w14:textId="7D199F87" w:rsidR="00BF132E" w:rsidRPr="00384E4E" w:rsidRDefault="00BF132E" w:rsidP="00BF132E">
            <w:r>
              <w:rPr>
                <w:rFonts w:ascii="Calibri" w:hAnsi="Calibri" w:cs="Calibri"/>
                <w:sz w:val="22"/>
                <w:szCs w:val="22"/>
              </w:rPr>
              <w:t>8.316E-4</w:t>
            </w:r>
          </w:p>
        </w:tc>
      </w:tr>
      <w:tr w:rsidR="00BF132E" w:rsidRPr="00CA6E93" w14:paraId="7317AAF8" w14:textId="77777777" w:rsidTr="005A2724">
        <w:trPr>
          <w:jc w:val="center"/>
        </w:trPr>
        <w:tc>
          <w:tcPr>
            <w:tcW w:w="233" w:type="pct"/>
          </w:tcPr>
          <w:p w14:paraId="4F5F36A5" w14:textId="77777777" w:rsidR="00BF132E" w:rsidRPr="00CA6E93" w:rsidRDefault="00BF132E" w:rsidP="00435BD2">
            <w:pPr>
              <w:pStyle w:val="bangtrai"/>
            </w:pPr>
          </w:p>
        </w:tc>
        <w:tc>
          <w:tcPr>
            <w:tcW w:w="135" w:type="pct"/>
          </w:tcPr>
          <w:p w14:paraId="12C03335" w14:textId="77777777" w:rsidR="00BF132E" w:rsidRPr="00CA6E93" w:rsidRDefault="00BF132E" w:rsidP="00435BD2">
            <w:pPr>
              <w:pStyle w:val="bangtrai"/>
            </w:pPr>
            <w:r w:rsidRPr="00CA6E93">
              <w:t>(2)</w:t>
            </w:r>
          </w:p>
        </w:tc>
        <w:tc>
          <w:tcPr>
            <w:tcW w:w="309" w:type="pct"/>
            <w:vAlign w:val="bottom"/>
          </w:tcPr>
          <w:p w14:paraId="727934DE" w14:textId="5B09F879" w:rsidR="00BF132E" w:rsidRPr="00384E4E" w:rsidRDefault="00BF132E" w:rsidP="00BF132E">
            <w:r>
              <w:rPr>
                <w:rFonts w:ascii="Calibri" w:hAnsi="Calibri" w:cs="Calibri"/>
                <w:sz w:val="22"/>
                <w:szCs w:val="22"/>
              </w:rPr>
              <w:t>1.403E+0</w:t>
            </w:r>
          </w:p>
        </w:tc>
        <w:tc>
          <w:tcPr>
            <w:tcW w:w="301" w:type="pct"/>
            <w:vAlign w:val="bottom"/>
          </w:tcPr>
          <w:p w14:paraId="2EEE26D4" w14:textId="288E32AB" w:rsidR="00BF132E" w:rsidRPr="00384E4E" w:rsidRDefault="00BF132E" w:rsidP="00BF132E">
            <w:r>
              <w:rPr>
                <w:rFonts w:ascii="Calibri" w:hAnsi="Calibri" w:cs="Calibri"/>
                <w:b/>
                <w:bCs/>
                <w:sz w:val="22"/>
                <w:szCs w:val="22"/>
              </w:rPr>
              <w:t>2.013E-1</w:t>
            </w:r>
          </w:p>
        </w:tc>
        <w:tc>
          <w:tcPr>
            <w:tcW w:w="309" w:type="pct"/>
            <w:vAlign w:val="bottom"/>
          </w:tcPr>
          <w:p w14:paraId="0154685D" w14:textId="723A957F" w:rsidR="00BF132E" w:rsidRPr="00384E4E" w:rsidRDefault="00BF132E" w:rsidP="00BF132E">
            <w:r>
              <w:rPr>
                <w:rFonts w:ascii="Calibri" w:hAnsi="Calibri" w:cs="Calibri"/>
                <w:sz w:val="22"/>
                <w:szCs w:val="22"/>
              </w:rPr>
              <w:t>8.513E-1</w:t>
            </w:r>
          </w:p>
        </w:tc>
        <w:tc>
          <w:tcPr>
            <w:tcW w:w="331" w:type="pct"/>
            <w:vAlign w:val="bottom"/>
          </w:tcPr>
          <w:p w14:paraId="1E3466FE" w14:textId="4C861F00" w:rsidR="00BF132E" w:rsidRPr="00384E4E" w:rsidRDefault="00BF132E" w:rsidP="00BF132E">
            <w:r>
              <w:rPr>
                <w:rFonts w:ascii="Calibri" w:hAnsi="Calibri" w:cs="Calibri"/>
                <w:sz w:val="22"/>
                <w:szCs w:val="22"/>
              </w:rPr>
              <w:t>3.626E+0</w:t>
            </w:r>
          </w:p>
        </w:tc>
        <w:tc>
          <w:tcPr>
            <w:tcW w:w="302" w:type="pct"/>
            <w:vAlign w:val="bottom"/>
          </w:tcPr>
          <w:p w14:paraId="5B5FE262" w14:textId="50601233" w:rsidR="00BF132E" w:rsidRPr="00384E4E" w:rsidRDefault="00BF132E" w:rsidP="00BF132E">
            <w:r>
              <w:rPr>
                <w:rFonts w:ascii="Calibri" w:hAnsi="Calibri" w:cs="Calibri"/>
                <w:sz w:val="22"/>
                <w:szCs w:val="22"/>
              </w:rPr>
              <w:t>4.720E-1</w:t>
            </w:r>
          </w:p>
        </w:tc>
        <w:tc>
          <w:tcPr>
            <w:tcW w:w="309" w:type="pct"/>
            <w:vAlign w:val="bottom"/>
          </w:tcPr>
          <w:p w14:paraId="32F40C77" w14:textId="10A70825" w:rsidR="00BF132E" w:rsidRPr="00384E4E" w:rsidRDefault="00BF132E" w:rsidP="00BF132E">
            <w:r>
              <w:rPr>
                <w:rFonts w:ascii="Calibri" w:hAnsi="Calibri" w:cs="Calibri"/>
                <w:sz w:val="22"/>
                <w:szCs w:val="22"/>
              </w:rPr>
              <w:t>4.084E+0</w:t>
            </w:r>
          </w:p>
        </w:tc>
        <w:tc>
          <w:tcPr>
            <w:tcW w:w="310" w:type="pct"/>
            <w:vAlign w:val="bottom"/>
          </w:tcPr>
          <w:p w14:paraId="578EEFA5" w14:textId="72F03035" w:rsidR="00BF132E" w:rsidRPr="00384E4E" w:rsidRDefault="00BF132E" w:rsidP="00BF132E">
            <w:r>
              <w:rPr>
                <w:rFonts w:ascii="Calibri" w:hAnsi="Calibri" w:cs="Calibri"/>
                <w:b/>
                <w:bCs/>
                <w:sz w:val="22"/>
                <w:szCs w:val="22"/>
              </w:rPr>
              <w:t>2.506E+0</w:t>
            </w:r>
          </w:p>
        </w:tc>
        <w:tc>
          <w:tcPr>
            <w:tcW w:w="309" w:type="pct"/>
            <w:vAlign w:val="bottom"/>
          </w:tcPr>
          <w:p w14:paraId="218C728C" w14:textId="03764703" w:rsidR="00BF132E" w:rsidRPr="00384E4E" w:rsidRDefault="00BF132E" w:rsidP="00BF132E">
            <w:r>
              <w:rPr>
                <w:rFonts w:ascii="Calibri" w:hAnsi="Calibri" w:cs="Calibri"/>
                <w:sz w:val="22"/>
                <w:szCs w:val="22"/>
              </w:rPr>
              <w:t>1.165E+1</w:t>
            </w:r>
          </w:p>
        </w:tc>
        <w:tc>
          <w:tcPr>
            <w:tcW w:w="331" w:type="pct"/>
            <w:vAlign w:val="bottom"/>
          </w:tcPr>
          <w:p w14:paraId="24132407" w14:textId="6B8EE4FA" w:rsidR="00BF132E" w:rsidRPr="00384E4E" w:rsidRDefault="00BF132E" w:rsidP="00BF132E">
            <w:r>
              <w:rPr>
                <w:rFonts w:ascii="Calibri" w:hAnsi="Calibri" w:cs="Calibri"/>
                <w:sz w:val="22"/>
                <w:szCs w:val="22"/>
              </w:rPr>
              <w:t>8.084E+0</w:t>
            </w:r>
          </w:p>
        </w:tc>
        <w:tc>
          <w:tcPr>
            <w:tcW w:w="309" w:type="pct"/>
            <w:vAlign w:val="bottom"/>
          </w:tcPr>
          <w:p w14:paraId="0D59D8BE" w14:textId="63F32F13" w:rsidR="00BF132E" w:rsidRPr="00384E4E" w:rsidRDefault="00BF132E" w:rsidP="00BF132E">
            <w:r>
              <w:rPr>
                <w:rFonts w:ascii="Calibri" w:hAnsi="Calibri" w:cs="Calibri"/>
                <w:sz w:val="22"/>
                <w:szCs w:val="22"/>
              </w:rPr>
              <w:t>4.215E+0</w:t>
            </w:r>
          </w:p>
        </w:tc>
        <w:tc>
          <w:tcPr>
            <w:tcW w:w="295" w:type="pct"/>
            <w:vAlign w:val="bottom"/>
          </w:tcPr>
          <w:p w14:paraId="0EF2C4EA" w14:textId="0361C73E" w:rsidR="00BF132E" w:rsidRPr="00384E4E" w:rsidRDefault="00BF132E" w:rsidP="00BF132E">
            <w:r>
              <w:rPr>
                <w:rFonts w:ascii="Calibri" w:hAnsi="Calibri" w:cs="Calibri"/>
                <w:sz w:val="22"/>
                <w:szCs w:val="22"/>
              </w:rPr>
              <w:t>1.632E-1</w:t>
            </w:r>
          </w:p>
        </w:tc>
        <w:tc>
          <w:tcPr>
            <w:tcW w:w="295" w:type="pct"/>
            <w:vAlign w:val="bottom"/>
          </w:tcPr>
          <w:p w14:paraId="1279047A" w14:textId="5925591C" w:rsidR="00BF132E" w:rsidRPr="00384E4E" w:rsidRDefault="00BF132E" w:rsidP="00BF132E">
            <w:r>
              <w:rPr>
                <w:rFonts w:ascii="Calibri" w:hAnsi="Calibri" w:cs="Calibri"/>
                <w:b/>
                <w:bCs/>
                <w:sz w:val="22"/>
                <w:szCs w:val="22"/>
              </w:rPr>
              <w:t>1.391E-2</w:t>
            </w:r>
          </w:p>
        </w:tc>
        <w:tc>
          <w:tcPr>
            <w:tcW w:w="295" w:type="pct"/>
            <w:vAlign w:val="bottom"/>
          </w:tcPr>
          <w:p w14:paraId="47AD6A07" w14:textId="08D85ADF" w:rsidR="00BF132E" w:rsidRPr="00384E4E" w:rsidRDefault="00BF132E" w:rsidP="00BF132E">
            <w:r>
              <w:rPr>
                <w:rFonts w:ascii="Calibri" w:hAnsi="Calibri" w:cs="Calibri"/>
                <w:sz w:val="22"/>
                <w:szCs w:val="22"/>
              </w:rPr>
              <w:t>3.908E-2</w:t>
            </w:r>
          </w:p>
        </w:tc>
        <w:tc>
          <w:tcPr>
            <w:tcW w:w="331" w:type="pct"/>
            <w:vAlign w:val="bottom"/>
          </w:tcPr>
          <w:p w14:paraId="62C960BD" w14:textId="6F22CC5D" w:rsidR="00BF132E" w:rsidRPr="00384E4E" w:rsidRDefault="00BF132E" w:rsidP="00BF132E">
            <w:r>
              <w:rPr>
                <w:rFonts w:ascii="Calibri" w:hAnsi="Calibri" w:cs="Calibri"/>
                <w:sz w:val="22"/>
                <w:szCs w:val="22"/>
              </w:rPr>
              <w:t>5.346E-2</w:t>
            </w:r>
          </w:p>
        </w:tc>
        <w:tc>
          <w:tcPr>
            <w:tcW w:w="290" w:type="pct"/>
            <w:vAlign w:val="bottom"/>
          </w:tcPr>
          <w:p w14:paraId="62911676" w14:textId="25070432" w:rsidR="00BF132E" w:rsidRPr="00384E4E" w:rsidRDefault="00BF132E" w:rsidP="00BF132E">
            <w:r>
              <w:rPr>
                <w:rFonts w:ascii="Calibri" w:hAnsi="Calibri" w:cs="Calibri"/>
                <w:sz w:val="22"/>
                <w:szCs w:val="22"/>
              </w:rPr>
              <w:t>8.072E-2</w:t>
            </w:r>
          </w:p>
        </w:tc>
      </w:tr>
      <w:tr w:rsidR="00BF132E" w:rsidRPr="00CA6E93" w14:paraId="52479761" w14:textId="77777777" w:rsidTr="005A2724">
        <w:trPr>
          <w:jc w:val="center"/>
        </w:trPr>
        <w:tc>
          <w:tcPr>
            <w:tcW w:w="233" w:type="pct"/>
          </w:tcPr>
          <w:p w14:paraId="6E06E0D4" w14:textId="77777777" w:rsidR="00BF132E" w:rsidRPr="00CA6E93" w:rsidRDefault="00BF132E" w:rsidP="00435BD2">
            <w:pPr>
              <w:pStyle w:val="bangtrai"/>
            </w:pPr>
          </w:p>
        </w:tc>
        <w:tc>
          <w:tcPr>
            <w:tcW w:w="135" w:type="pct"/>
          </w:tcPr>
          <w:p w14:paraId="18EC2538" w14:textId="77777777" w:rsidR="00BF132E" w:rsidRPr="00CA6E93" w:rsidRDefault="00BF132E" w:rsidP="00435BD2">
            <w:pPr>
              <w:pStyle w:val="bangtrai"/>
            </w:pPr>
            <w:r w:rsidRPr="00CA6E93">
              <w:t>(3)</w:t>
            </w:r>
          </w:p>
        </w:tc>
        <w:tc>
          <w:tcPr>
            <w:tcW w:w="309" w:type="pct"/>
            <w:vAlign w:val="bottom"/>
          </w:tcPr>
          <w:p w14:paraId="365CA717" w14:textId="1938C81C" w:rsidR="00BF132E" w:rsidRPr="00384E4E" w:rsidRDefault="00BF132E" w:rsidP="00BF132E">
            <w:r>
              <w:rPr>
                <w:rFonts w:ascii="Calibri" w:hAnsi="Calibri" w:cs="Calibri"/>
                <w:sz w:val="22"/>
                <w:szCs w:val="22"/>
              </w:rPr>
              <w:t>6.444E-1</w:t>
            </w:r>
          </w:p>
        </w:tc>
        <w:tc>
          <w:tcPr>
            <w:tcW w:w="301" w:type="pct"/>
            <w:vAlign w:val="bottom"/>
          </w:tcPr>
          <w:p w14:paraId="1B82FDB7" w14:textId="32619AC3" w:rsidR="00BF132E" w:rsidRPr="00384E4E" w:rsidRDefault="00BF132E" w:rsidP="00BF132E">
            <w:r>
              <w:rPr>
                <w:rFonts w:ascii="Calibri" w:hAnsi="Calibri" w:cs="Calibri"/>
                <w:sz w:val="22"/>
                <w:szCs w:val="22"/>
              </w:rPr>
              <w:t>1.818E-1</w:t>
            </w:r>
          </w:p>
        </w:tc>
        <w:tc>
          <w:tcPr>
            <w:tcW w:w="309" w:type="pct"/>
            <w:vAlign w:val="bottom"/>
          </w:tcPr>
          <w:p w14:paraId="0B4C1F97" w14:textId="657AF458" w:rsidR="00BF132E" w:rsidRPr="00384E4E" w:rsidRDefault="00BF132E" w:rsidP="00BF132E">
            <w:r>
              <w:rPr>
                <w:rFonts w:ascii="Calibri" w:hAnsi="Calibri" w:cs="Calibri"/>
                <w:sz w:val="22"/>
                <w:szCs w:val="22"/>
              </w:rPr>
              <w:t>3.581E-1</w:t>
            </w:r>
          </w:p>
        </w:tc>
        <w:tc>
          <w:tcPr>
            <w:tcW w:w="331" w:type="pct"/>
            <w:vAlign w:val="bottom"/>
          </w:tcPr>
          <w:p w14:paraId="026489A0" w14:textId="38FCB514" w:rsidR="00BF132E" w:rsidRPr="00384E4E" w:rsidRDefault="00BF132E" w:rsidP="00BF132E">
            <w:r>
              <w:rPr>
                <w:rFonts w:ascii="Calibri" w:hAnsi="Calibri" w:cs="Calibri"/>
                <w:sz w:val="22"/>
                <w:szCs w:val="22"/>
              </w:rPr>
              <w:t>2.240E+0</w:t>
            </w:r>
          </w:p>
        </w:tc>
        <w:tc>
          <w:tcPr>
            <w:tcW w:w="302" w:type="pct"/>
            <w:vAlign w:val="bottom"/>
          </w:tcPr>
          <w:p w14:paraId="66006137" w14:textId="51BB8353" w:rsidR="00BF132E" w:rsidRPr="00384E4E" w:rsidRDefault="00BF132E" w:rsidP="00BF132E">
            <w:r>
              <w:rPr>
                <w:rFonts w:ascii="Calibri" w:hAnsi="Calibri" w:cs="Calibri"/>
                <w:b/>
                <w:bCs/>
                <w:sz w:val="22"/>
                <w:szCs w:val="22"/>
              </w:rPr>
              <w:t>1.712E-1</w:t>
            </w:r>
          </w:p>
        </w:tc>
        <w:tc>
          <w:tcPr>
            <w:tcW w:w="309" w:type="pct"/>
            <w:vAlign w:val="bottom"/>
          </w:tcPr>
          <w:p w14:paraId="53E05A28" w14:textId="21A9F6CC" w:rsidR="00BF132E" w:rsidRPr="00384E4E" w:rsidRDefault="00BF132E" w:rsidP="00BF132E">
            <w:r>
              <w:rPr>
                <w:rFonts w:ascii="Calibri" w:hAnsi="Calibri" w:cs="Calibri"/>
                <w:sz w:val="22"/>
                <w:szCs w:val="22"/>
              </w:rPr>
              <w:t>2.135E+0</w:t>
            </w:r>
          </w:p>
        </w:tc>
        <w:tc>
          <w:tcPr>
            <w:tcW w:w="310" w:type="pct"/>
            <w:vAlign w:val="bottom"/>
          </w:tcPr>
          <w:p w14:paraId="60EF91DD" w14:textId="106DBC51" w:rsidR="00BF132E" w:rsidRPr="00384E4E" w:rsidRDefault="00BF132E" w:rsidP="00BF132E">
            <w:r>
              <w:rPr>
                <w:rFonts w:ascii="Calibri" w:hAnsi="Calibri" w:cs="Calibri"/>
                <w:b/>
                <w:bCs/>
                <w:sz w:val="22"/>
                <w:szCs w:val="22"/>
              </w:rPr>
              <w:t>1.247E+0</w:t>
            </w:r>
          </w:p>
        </w:tc>
        <w:tc>
          <w:tcPr>
            <w:tcW w:w="309" w:type="pct"/>
            <w:vAlign w:val="bottom"/>
          </w:tcPr>
          <w:p w14:paraId="61BBA340" w14:textId="5CDE187C" w:rsidR="00BF132E" w:rsidRPr="00384E4E" w:rsidRDefault="00BF132E" w:rsidP="00BF132E">
            <w:r>
              <w:rPr>
                <w:rFonts w:ascii="Calibri" w:hAnsi="Calibri" w:cs="Calibri"/>
                <w:sz w:val="22"/>
                <w:szCs w:val="22"/>
              </w:rPr>
              <w:t>7.037E+0</w:t>
            </w:r>
          </w:p>
        </w:tc>
        <w:tc>
          <w:tcPr>
            <w:tcW w:w="331" w:type="pct"/>
            <w:vAlign w:val="bottom"/>
          </w:tcPr>
          <w:p w14:paraId="7672B187" w14:textId="4F5E3B91" w:rsidR="00BF132E" w:rsidRPr="00384E4E" w:rsidRDefault="00BF132E" w:rsidP="00BF132E">
            <w:r>
              <w:rPr>
                <w:rFonts w:ascii="Calibri" w:hAnsi="Calibri" w:cs="Calibri"/>
                <w:sz w:val="22"/>
                <w:szCs w:val="22"/>
              </w:rPr>
              <w:t>4.735E+0</w:t>
            </w:r>
          </w:p>
        </w:tc>
        <w:tc>
          <w:tcPr>
            <w:tcW w:w="309" w:type="pct"/>
            <w:vAlign w:val="bottom"/>
          </w:tcPr>
          <w:p w14:paraId="29117BBC" w14:textId="6D200071" w:rsidR="00BF132E" w:rsidRPr="00384E4E" w:rsidRDefault="00BF132E" w:rsidP="00BF132E">
            <w:r>
              <w:rPr>
                <w:rFonts w:ascii="Calibri" w:hAnsi="Calibri" w:cs="Calibri"/>
                <w:sz w:val="22"/>
                <w:szCs w:val="22"/>
              </w:rPr>
              <w:t>1.901E+0</w:t>
            </w:r>
          </w:p>
        </w:tc>
        <w:tc>
          <w:tcPr>
            <w:tcW w:w="295" w:type="pct"/>
            <w:vAlign w:val="bottom"/>
          </w:tcPr>
          <w:p w14:paraId="7840F598" w14:textId="7FBDD5EC" w:rsidR="00BF132E" w:rsidRPr="00384E4E" w:rsidRDefault="00BF132E" w:rsidP="00BF132E">
            <w:r>
              <w:rPr>
                <w:rFonts w:ascii="Calibri" w:hAnsi="Calibri" w:cs="Calibri"/>
                <w:sz w:val="22"/>
                <w:szCs w:val="22"/>
              </w:rPr>
              <w:t>4.936E-2</w:t>
            </w:r>
          </w:p>
        </w:tc>
        <w:tc>
          <w:tcPr>
            <w:tcW w:w="295" w:type="pct"/>
            <w:vAlign w:val="bottom"/>
          </w:tcPr>
          <w:p w14:paraId="6F1ACAF7" w14:textId="30C4CE13" w:rsidR="00BF132E" w:rsidRPr="00384E4E" w:rsidRDefault="00BF132E" w:rsidP="00BF132E">
            <w:r>
              <w:rPr>
                <w:rFonts w:ascii="Calibri" w:hAnsi="Calibri" w:cs="Calibri"/>
                <w:b/>
                <w:bCs/>
                <w:sz w:val="22"/>
                <w:szCs w:val="22"/>
              </w:rPr>
              <w:t>1.057E-3</w:t>
            </w:r>
          </w:p>
        </w:tc>
        <w:tc>
          <w:tcPr>
            <w:tcW w:w="295" w:type="pct"/>
            <w:vAlign w:val="bottom"/>
          </w:tcPr>
          <w:p w14:paraId="71E96495" w14:textId="092274D0" w:rsidR="00BF132E" w:rsidRPr="00384E4E" w:rsidRDefault="00BF132E" w:rsidP="00BF132E">
            <w:r>
              <w:rPr>
                <w:rFonts w:ascii="Calibri" w:hAnsi="Calibri" w:cs="Calibri"/>
                <w:sz w:val="22"/>
                <w:szCs w:val="22"/>
              </w:rPr>
              <w:t>1.575E-2</w:t>
            </w:r>
          </w:p>
        </w:tc>
        <w:tc>
          <w:tcPr>
            <w:tcW w:w="331" w:type="pct"/>
            <w:vAlign w:val="bottom"/>
          </w:tcPr>
          <w:p w14:paraId="21C495E7" w14:textId="09E81519" w:rsidR="00BF132E" w:rsidRPr="00384E4E" w:rsidRDefault="00BF132E" w:rsidP="00BF132E">
            <w:r>
              <w:rPr>
                <w:rFonts w:ascii="Calibri" w:hAnsi="Calibri" w:cs="Calibri"/>
                <w:sz w:val="22"/>
                <w:szCs w:val="22"/>
              </w:rPr>
              <w:t>2.690E-2</w:t>
            </w:r>
          </w:p>
        </w:tc>
        <w:tc>
          <w:tcPr>
            <w:tcW w:w="290" w:type="pct"/>
            <w:vAlign w:val="bottom"/>
          </w:tcPr>
          <w:p w14:paraId="0DB77671" w14:textId="277E2924" w:rsidR="00BF132E" w:rsidRPr="00384E4E" w:rsidRDefault="00BF132E" w:rsidP="00BF132E">
            <w:r>
              <w:rPr>
                <w:rFonts w:ascii="Calibri" w:hAnsi="Calibri" w:cs="Calibri"/>
                <w:sz w:val="22"/>
                <w:szCs w:val="22"/>
              </w:rPr>
              <w:t>4.383E-2</w:t>
            </w:r>
          </w:p>
        </w:tc>
      </w:tr>
      <w:tr w:rsidR="00BF132E" w:rsidRPr="00CA6E93" w14:paraId="5F447C7B" w14:textId="77777777" w:rsidTr="005A2724">
        <w:trPr>
          <w:jc w:val="center"/>
        </w:trPr>
        <w:tc>
          <w:tcPr>
            <w:tcW w:w="233" w:type="pct"/>
          </w:tcPr>
          <w:p w14:paraId="1F874546" w14:textId="77777777" w:rsidR="00BF132E" w:rsidRPr="00CA6E93" w:rsidRDefault="00BF132E" w:rsidP="00435BD2">
            <w:pPr>
              <w:pStyle w:val="bangtrai"/>
            </w:pPr>
          </w:p>
        </w:tc>
        <w:tc>
          <w:tcPr>
            <w:tcW w:w="135" w:type="pct"/>
          </w:tcPr>
          <w:p w14:paraId="23794A86" w14:textId="77777777" w:rsidR="00BF132E" w:rsidRPr="00CA6E93" w:rsidRDefault="00BF132E" w:rsidP="00435BD2">
            <w:pPr>
              <w:pStyle w:val="bangtrai"/>
            </w:pPr>
            <w:r w:rsidRPr="00CA6E93">
              <w:t>(4)</w:t>
            </w:r>
          </w:p>
        </w:tc>
        <w:tc>
          <w:tcPr>
            <w:tcW w:w="309" w:type="pct"/>
            <w:vAlign w:val="bottom"/>
          </w:tcPr>
          <w:p w14:paraId="7F2CC414" w14:textId="2DFD0160" w:rsidR="00BF132E" w:rsidRPr="00384E4E" w:rsidRDefault="00BF132E" w:rsidP="00BF132E">
            <w:r>
              <w:rPr>
                <w:rFonts w:ascii="Calibri" w:hAnsi="Calibri" w:cs="Calibri"/>
                <w:sz w:val="22"/>
                <w:szCs w:val="22"/>
              </w:rPr>
              <w:t>3.749E-1</w:t>
            </w:r>
          </w:p>
        </w:tc>
        <w:tc>
          <w:tcPr>
            <w:tcW w:w="301" w:type="pct"/>
            <w:vAlign w:val="bottom"/>
          </w:tcPr>
          <w:p w14:paraId="736B2574" w14:textId="5E2A9BA9" w:rsidR="00BF132E" w:rsidRPr="00384E4E" w:rsidRDefault="00BF132E" w:rsidP="00BF132E">
            <w:r>
              <w:rPr>
                <w:rFonts w:ascii="Calibri" w:hAnsi="Calibri" w:cs="Calibri"/>
                <w:b/>
                <w:bCs/>
                <w:sz w:val="22"/>
                <w:szCs w:val="22"/>
              </w:rPr>
              <w:t>3.396E-2</w:t>
            </w:r>
          </w:p>
        </w:tc>
        <w:tc>
          <w:tcPr>
            <w:tcW w:w="309" w:type="pct"/>
            <w:vAlign w:val="bottom"/>
          </w:tcPr>
          <w:p w14:paraId="7088CC72" w14:textId="23A28FCB" w:rsidR="00BF132E" w:rsidRPr="00384E4E" w:rsidRDefault="00BF132E" w:rsidP="00BF132E">
            <w:r>
              <w:rPr>
                <w:rFonts w:ascii="Calibri" w:hAnsi="Calibri" w:cs="Calibri"/>
                <w:sz w:val="22"/>
                <w:szCs w:val="22"/>
              </w:rPr>
              <w:t>1.887E-1</w:t>
            </w:r>
          </w:p>
        </w:tc>
        <w:tc>
          <w:tcPr>
            <w:tcW w:w="331" w:type="pct"/>
            <w:vAlign w:val="bottom"/>
          </w:tcPr>
          <w:p w14:paraId="4B18349D" w14:textId="2E7319B7" w:rsidR="00BF132E" w:rsidRPr="00384E4E" w:rsidRDefault="00BF132E" w:rsidP="00BF132E">
            <w:r>
              <w:rPr>
                <w:rFonts w:ascii="Calibri" w:hAnsi="Calibri" w:cs="Calibri"/>
                <w:sz w:val="22"/>
                <w:szCs w:val="22"/>
              </w:rPr>
              <w:t>7.394E-1</w:t>
            </w:r>
          </w:p>
        </w:tc>
        <w:tc>
          <w:tcPr>
            <w:tcW w:w="302" w:type="pct"/>
            <w:vAlign w:val="bottom"/>
          </w:tcPr>
          <w:p w14:paraId="7AA746F8" w14:textId="10AE5973" w:rsidR="00BF132E" w:rsidRPr="00384E4E" w:rsidRDefault="00BF132E" w:rsidP="00BF132E">
            <w:r>
              <w:rPr>
                <w:rFonts w:ascii="Calibri" w:hAnsi="Calibri" w:cs="Calibri"/>
                <w:sz w:val="22"/>
                <w:szCs w:val="22"/>
              </w:rPr>
              <w:t>1.412E-1</w:t>
            </w:r>
          </w:p>
        </w:tc>
        <w:tc>
          <w:tcPr>
            <w:tcW w:w="309" w:type="pct"/>
            <w:vAlign w:val="bottom"/>
          </w:tcPr>
          <w:p w14:paraId="73D695D6" w14:textId="0BAA4DB3" w:rsidR="00BF132E" w:rsidRPr="00384E4E" w:rsidRDefault="00BF132E" w:rsidP="00BF132E">
            <w:r>
              <w:rPr>
                <w:rFonts w:ascii="Calibri" w:hAnsi="Calibri" w:cs="Calibri"/>
                <w:sz w:val="22"/>
                <w:szCs w:val="22"/>
              </w:rPr>
              <w:t>1.129E+0</w:t>
            </w:r>
          </w:p>
        </w:tc>
        <w:tc>
          <w:tcPr>
            <w:tcW w:w="310" w:type="pct"/>
            <w:vAlign w:val="bottom"/>
          </w:tcPr>
          <w:p w14:paraId="0A3F1979" w14:textId="1F7372FE" w:rsidR="00BF132E" w:rsidRPr="00384E4E" w:rsidRDefault="00BF132E" w:rsidP="00BF132E">
            <w:r>
              <w:rPr>
                <w:rFonts w:ascii="Calibri" w:hAnsi="Calibri" w:cs="Calibri"/>
                <w:b/>
                <w:bCs/>
                <w:sz w:val="22"/>
                <w:szCs w:val="22"/>
              </w:rPr>
              <w:t>3.605E-1</w:t>
            </w:r>
          </w:p>
        </w:tc>
        <w:tc>
          <w:tcPr>
            <w:tcW w:w="309" w:type="pct"/>
            <w:vAlign w:val="bottom"/>
          </w:tcPr>
          <w:p w14:paraId="31C0EBA2" w14:textId="2B0F3F22" w:rsidR="00BF132E" w:rsidRPr="00384E4E" w:rsidRDefault="00BF132E" w:rsidP="00BF132E">
            <w:r>
              <w:rPr>
                <w:rFonts w:ascii="Calibri" w:hAnsi="Calibri" w:cs="Calibri"/>
                <w:sz w:val="22"/>
                <w:szCs w:val="22"/>
              </w:rPr>
              <w:t>2.888E+0</w:t>
            </w:r>
          </w:p>
        </w:tc>
        <w:tc>
          <w:tcPr>
            <w:tcW w:w="331" w:type="pct"/>
            <w:vAlign w:val="bottom"/>
          </w:tcPr>
          <w:p w14:paraId="511C73ED" w14:textId="02F5D26C" w:rsidR="00BF132E" w:rsidRPr="00384E4E" w:rsidRDefault="00BF132E" w:rsidP="00BF132E">
            <w:r>
              <w:rPr>
                <w:rFonts w:ascii="Calibri" w:hAnsi="Calibri" w:cs="Calibri"/>
                <w:sz w:val="22"/>
                <w:szCs w:val="22"/>
              </w:rPr>
              <w:t>1.419E+0</w:t>
            </w:r>
          </w:p>
        </w:tc>
        <w:tc>
          <w:tcPr>
            <w:tcW w:w="309" w:type="pct"/>
            <w:vAlign w:val="bottom"/>
          </w:tcPr>
          <w:p w14:paraId="4B982F47" w14:textId="2B962F42" w:rsidR="00BF132E" w:rsidRPr="00384E4E" w:rsidRDefault="00BF132E" w:rsidP="00BF132E">
            <w:r>
              <w:rPr>
                <w:rFonts w:ascii="Calibri" w:hAnsi="Calibri" w:cs="Calibri"/>
                <w:sz w:val="22"/>
                <w:szCs w:val="22"/>
              </w:rPr>
              <w:t>1.064E+0</w:t>
            </w:r>
          </w:p>
        </w:tc>
        <w:tc>
          <w:tcPr>
            <w:tcW w:w="295" w:type="pct"/>
            <w:vAlign w:val="bottom"/>
          </w:tcPr>
          <w:p w14:paraId="3493D239" w14:textId="3B9FCF65" w:rsidR="00BF132E" w:rsidRPr="00384E4E" w:rsidRDefault="00BF132E" w:rsidP="00BF132E">
            <w:r>
              <w:rPr>
                <w:rFonts w:ascii="Calibri" w:hAnsi="Calibri" w:cs="Calibri"/>
                <w:sz w:val="22"/>
                <w:szCs w:val="22"/>
              </w:rPr>
              <w:t>3.669E-2</w:t>
            </w:r>
          </w:p>
        </w:tc>
        <w:tc>
          <w:tcPr>
            <w:tcW w:w="295" w:type="pct"/>
            <w:vAlign w:val="bottom"/>
          </w:tcPr>
          <w:p w14:paraId="25F4B045" w14:textId="7CE42D0E" w:rsidR="00BF132E" w:rsidRPr="00384E4E" w:rsidRDefault="00BF132E" w:rsidP="00BF132E">
            <w:r>
              <w:rPr>
                <w:rFonts w:ascii="Calibri" w:hAnsi="Calibri" w:cs="Calibri"/>
                <w:b/>
                <w:bCs/>
                <w:sz w:val="22"/>
                <w:szCs w:val="22"/>
              </w:rPr>
              <w:t>2.739E-3</w:t>
            </w:r>
          </w:p>
        </w:tc>
        <w:tc>
          <w:tcPr>
            <w:tcW w:w="295" w:type="pct"/>
            <w:vAlign w:val="bottom"/>
          </w:tcPr>
          <w:p w14:paraId="371B1F8F" w14:textId="58A16A58" w:rsidR="00BF132E" w:rsidRPr="00384E4E" w:rsidRDefault="00BF132E" w:rsidP="00BF132E">
            <w:r>
              <w:rPr>
                <w:rFonts w:ascii="Calibri" w:hAnsi="Calibri" w:cs="Calibri"/>
                <w:sz w:val="22"/>
                <w:szCs w:val="22"/>
              </w:rPr>
              <w:t>9.323E-3</w:t>
            </w:r>
          </w:p>
        </w:tc>
        <w:tc>
          <w:tcPr>
            <w:tcW w:w="331" w:type="pct"/>
            <w:vAlign w:val="bottom"/>
          </w:tcPr>
          <w:p w14:paraId="26967848" w14:textId="4379A057" w:rsidR="00BF132E" w:rsidRPr="00384E4E" w:rsidRDefault="00BF132E" w:rsidP="00BF132E">
            <w:r>
              <w:rPr>
                <w:rFonts w:ascii="Calibri" w:hAnsi="Calibri" w:cs="Calibri"/>
                <w:sz w:val="22"/>
                <w:szCs w:val="22"/>
              </w:rPr>
              <w:t>9.048E-3</w:t>
            </w:r>
          </w:p>
        </w:tc>
        <w:tc>
          <w:tcPr>
            <w:tcW w:w="290" w:type="pct"/>
            <w:vAlign w:val="bottom"/>
          </w:tcPr>
          <w:p w14:paraId="759138FF" w14:textId="2C08F270" w:rsidR="00BF132E" w:rsidRPr="00384E4E" w:rsidRDefault="00BF132E" w:rsidP="00BF132E">
            <w:r>
              <w:rPr>
                <w:rFonts w:ascii="Calibri" w:hAnsi="Calibri" w:cs="Calibri"/>
                <w:sz w:val="22"/>
                <w:szCs w:val="22"/>
              </w:rPr>
              <w:t>1.967E-2</w:t>
            </w:r>
          </w:p>
        </w:tc>
      </w:tr>
      <w:tr w:rsidR="00BF132E" w:rsidRPr="00CA6E93" w14:paraId="46B8D93E" w14:textId="77777777" w:rsidTr="005A2724">
        <w:trPr>
          <w:jc w:val="center"/>
        </w:trPr>
        <w:tc>
          <w:tcPr>
            <w:tcW w:w="233" w:type="pct"/>
            <w:tcBorders>
              <w:bottom w:val="single" w:sz="4" w:space="0" w:color="auto"/>
            </w:tcBorders>
          </w:tcPr>
          <w:p w14:paraId="61685F9C" w14:textId="77777777" w:rsidR="00BF132E" w:rsidRPr="00CA6E93" w:rsidRDefault="00BF132E" w:rsidP="00435BD2">
            <w:pPr>
              <w:pStyle w:val="bangtrai"/>
            </w:pPr>
          </w:p>
        </w:tc>
        <w:tc>
          <w:tcPr>
            <w:tcW w:w="135" w:type="pct"/>
            <w:tcBorders>
              <w:bottom w:val="single" w:sz="4" w:space="0" w:color="auto"/>
            </w:tcBorders>
          </w:tcPr>
          <w:p w14:paraId="7C28D735" w14:textId="77777777" w:rsidR="00BF132E" w:rsidRPr="00CA6E93" w:rsidRDefault="00BF132E" w:rsidP="00435BD2">
            <w:pPr>
              <w:pStyle w:val="bangtrai"/>
            </w:pPr>
            <w:r w:rsidRPr="00CA6E93">
              <w:t>(5)</w:t>
            </w:r>
          </w:p>
        </w:tc>
        <w:tc>
          <w:tcPr>
            <w:tcW w:w="309" w:type="pct"/>
            <w:tcBorders>
              <w:bottom w:val="single" w:sz="4" w:space="0" w:color="auto"/>
            </w:tcBorders>
            <w:vAlign w:val="bottom"/>
          </w:tcPr>
          <w:p w14:paraId="45D50FE7" w14:textId="6E497B71" w:rsidR="00BF132E" w:rsidRPr="00384E4E" w:rsidRDefault="00BF132E" w:rsidP="00BF132E">
            <w:r>
              <w:rPr>
                <w:rFonts w:ascii="Calibri" w:hAnsi="Calibri" w:cs="Calibri"/>
                <w:sz w:val="22"/>
                <w:szCs w:val="22"/>
              </w:rPr>
              <w:t>1.189E-1</w:t>
            </w:r>
          </w:p>
        </w:tc>
        <w:tc>
          <w:tcPr>
            <w:tcW w:w="301" w:type="pct"/>
            <w:tcBorders>
              <w:bottom w:val="single" w:sz="4" w:space="0" w:color="auto"/>
            </w:tcBorders>
            <w:vAlign w:val="bottom"/>
          </w:tcPr>
          <w:p w14:paraId="19CFF04E" w14:textId="14118634" w:rsidR="00BF132E" w:rsidRPr="00384E4E" w:rsidRDefault="00BF132E" w:rsidP="00BF132E">
            <w:r>
              <w:rPr>
                <w:rFonts w:ascii="Calibri" w:hAnsi="Calibri" w:cs="Calibri"/>
                <w:sz w:val="22"/>
                <w:szCs w:val="22"/>
              </w:rPr>
              <w:t>1.150E-1</w:t>
            </w:r>
          </w:p>
        </w:tc>
        <w:tc>
          <w:tcPr>
            <w:tcW w:w="309" w:type="pct"/>
            <w:tcBorders>
              <w:bottom w:val="single" w:sz="4" w:space="0" w:color="auto"/>
            </w:tcBorders>
            <w:vAlign w:val="bottom"/>
          </w:tcPr>
          <w:p w14:paraId="59429C94" w14:textId="7F563EF2" w:rsidR="00BF132E" w:rsidRPr="00384E4E" w:rsidRDefault="00BF132E" w:rsidP="00BF132E">
            <w:r>
              <w:rPr>
                <w:rFonts w:ascii="Calibri" w:hAnsi="Calibri" w:cs="Calibri"/>
                <w:sz w:val="22"/>
                <w:szCs w:val="22"/>
              </w:rPr>
              <w:t>9.876E-2</w:t>
            </w:r>
          </w:p>
        </w:tc>
        <w:tc>
          <w:tcPr>
            <w:tcW w:w="331" w:type="pct"/>
            <w:tcBorders>
              <w:bottom w:val="single" w:sz="4" w:space="0" w:color="auto"/>
            </w:tcBorders>
            <w:vAlign w:val="bottom"/>
          </w:tcPr>
          <w:p w14:paraId="6B7DB51A" w14:textId="2AB9C3C0" w:rsidR="00BF132E" w:rsidRPr="00384E4E" w:rsidRDefault="00BF132E" w:rsidP="00BF132E">
            <w:r>
              <w:rPr>
                <w:rFonts w:ascii="Calibri" w:hAnsi="Calibri" w:cs="Calibri"/>
                <w:sz w:val="22"/>
                <w:szCs w:val="22"/>
              </w:rPr>
              <w:t>8.164E-1</w:t>
            </w:r>
          </w:p>
        </w:tc>
        <w:tc>
          <w:tcPr>
            <w:tcW w:w="302" w:type="pct"/>
            <w:tcBorders>
              <w:bottom w:val="single" w:sz="4" w:space="0" w:color="auto"/>
            </w:tcBorders>
            <w:vAlign w:val="bottom"/>
          </w:tcPr>
          <w:p w14:paraId="50999065" w14:textId="33975DB7" w:rsidR="00BF132E" w:rsidRPr="00384E4E" w:rsidRDefault="00BF132E" w:rsidP="00BF132E">
            <w:r>
              <w:rPr>
                <w:rFonts w:ascii="Calibri" w:hAnsi="Calibri" w:cs="Calibri"/>
                <w:b/>
                <w:bCs/>
                <w:sz w:val="22"/>
                <w:szCs w:val="22"/>
              </w:rPr>
              <w:t>1.743E-2</w:t>
            </w:r>
          </w:p>
        </w:tc>
        <w:tc>
          <w:tcPr>
            <w:tcW w:w="309" w:type="pct"/>
            <w:tcBorders>
              <w:bottom w:val="single" w:sz="4" w:space="0" w:color="auto"/>
            </w:tcBorders>
            <w:vAlign w:val="bottom"/>
          </w:tcPr>
          <w:p w14:paraId="32AFD96D" w14:textId="50F2FB76" w:rsidR="00BF132E" w:rsidRPr="00384E4E" w:rsidRDefault="00BF132E" w:rsidP="00BF132E">
            <w:r>
              <w:rPr>
                <w:rFonts w:ascii="Calibri" w:hAnsi="Calibri" w:cs="Calibri"/>
                <w:sz w:val="22"/>
                <w:szCs w:val="22"/>
              </w:rPr>
              <w:t>2.928E-1</w:t>
            </w:r>
          </w:p>
        </w:tc>
        <w:tc>
          <w:tcPr>
            <w:tcW w:w="310" w:type="pct"/>
            <w:tcBorders>
              <w:bottom w:val="single" w:sz="4" w:space="0" w:color="auto"/>
            </w:tcBorders>
            <w:vAlign w:val="bottom"/>
          </w:tcPr>
          <w:p w14:paraId="1F34F468" w14:textId="14A5D0BC" w:rsidR="00BF132E" w:rsidRPr="00384E4E" w:rsidRDefault="00BF132E" w:rsidP="00BF132E">
            <w:r>
              <w:rPr>
                <w:rFonts w:ascii="Calibri" w:hAnsi="Calibri" w:cs="Calibri"/>
                <w:sz w:val="22"/>
                <w:szCs w:val="22"/>
              </w:rPr>
              <w:t>8.869E-1</w:t>
            </w:r>
          </w:p>
        </w:tc>
        <w:tc>
          <w:tcPr>
            <w:tcW w:w="309" w:type="pct"/>
            <w:tcBorders>
              <w:bottom w:val="single" w:sz="4" w:space="0" w:color="auto"/>
            </w:tcBorders>
            <w:vAlign w:val="bottom"/>
          </w:tcPr>
          <w:p w14:paraId="4D90EA09" w14:textId="3845813B" w:rsidR="00BF132E" w:rsidRPr="00384E4E" w:rsidRDefault="00BF132E" w:rsidP="00BF132E">
            <w:r>
              <w:rPr>
                <w:rFonts w:ascii="Calibri" w:hAnsi="Calibri" w:cs="Calibri"/>
                <w:sz w:val="22"/>
                <w:szCs w:val="22"/>
              </w:rPr>
              <w:t>1.941E-1</w:t>
            </w:r>
          </w:p>
        </w:tc>
        <w:tc>
          <w:tcPr>
            <w:tcW w:w="331" w:type="pct"/>
            <w:tcBorders>
              <w:bottom w:val="single" w:sz="4" w:space="0" w:color="auto"/>
            </w:tcBorders>
            <w:vAlign w:val="bottom"/>
          </w:tcPr>
          <w:p w14:paraId="4B6F3436" w14:textId="5D7B9278" w:rsidR="00BF132E" w:rsidRPr="00384E4E" w:rsidRDefault="00BF132E" w:rsidP="00BF132E">
            <w:r>
              <w:rPr>
                <w:rFonts w:ascii="Calibri" w:hAnsi="Calibri" w:cs="Calibri"/>
                <w:sz w:val="22"/>
                <w:szCs w:val="22"/>
              </w:rPr>
              <w:t>3.281E+0</w:t>
            </w:r>
          </w:p>
        </w:tc>
        <w:tc>
          <w:tcPr>
            <w:tcW w:w="309" w:type="pct"/>
            <w:tcBorders>
              <w:bottom w:val="single" w:sz="4" w:space="0" w:color="auto"/>
            </w:tcBorders>
            <w:vAlign w:val="bottom"/>
          </w:tcPr>
          <w:p w14:paraId="0432C666" w14:textId="68AEDDDB" w:rsidR="00BF132E" w:rsidRPr="00384E4E" w:rsidRDefault="00BF132E" w:rsidP="00BF132E">
            <w:r>
              <w:rPr>
                <w:rFonts w:ascii="Calibri" w:hAnsi="Calibri" w:cs="Calibri"/>
                <w:b/>
                <w:bCs/>
                <w:sz w:val="22"/>
                <w:szCs w:val="22"/>
              </w:rPr>
              <w:t>1.748E-1</w:t>
            </w:r>
          </w:p>
        </w:tc>
        <w:tc>
          <w:tcPr>
            <w:tcW w:w="295" w:type="pct"/>
            <w:tcBorders>
              <w:bottom w:val="single" w:sz="4" w:space="0" w:color="auto"/>
            </w:tcBorders>
            <w:vAlign w:val="bottom"/>
          </w:tcPr>
          <w:p w14:paraId="1F5762B7" w14:textId="178219B7" w:rsidR="00BF132E" w:rsidRPr="00384E4E" w:rsidRDefault="00BF132E" w:rsidP="00BF132E">
            <w:r>
              <w:rPr>
                <w:rFonts w:ascii="Calibri" w:hAnsi="Calibri" w:cs="Calibri"/>
                <w:sz w:val="22"/>
                <w:szCs w:val="22"/>
              </w:rPr>
              <w:t>3.217E-3</w:t>
            </w:r>
          </w:p>
        </w:tc>
        <w:tc>
          <w:tcPr>
            <w:tcW w:w="295" w:type="pct"/>
            <w:tcBorders>
              <w:bottom w:val="single" w:sz="4" w:space="0" w:color="auto"/>
            </w:tcBorders>
            <w:vAlign w:val="bottom"/>
          </w:tcPr>
          <w:p w14:paraId="7672D620" w14:textId="75213E52" w:rsidR="00BF132E" w:rsidRPr="00384E4E" w:rsidRDefault="00BF132E" w:rsidP="00BF132E">
            <w:r>
              <w:rPr>
                <w:rFonts w:ascii="Calibri" w:hAnsi="Calibri" w:cs="Calibri"/>
                <w:b/>
                <w:bCs/>
                <w:sz w:val="22"/>
                <w:szCs w:val="22"/>
              </w:rPr>
              <w:t>1.992E-6</w:t>
            </w:r>
          </w:p>
        </w:tc>
        <w:tc>
          <w:tcPr>
            <w:tcW w:w="295" w:type="pct"/>
            <w:tcBorders>
              <w:bottom w:val="single" w:sz="4" w:space="0" w:color="auto"/>
            </w:tcBorders>
            <w:vAlign w:val="bottom"/>
          </w:tcPr>
          <w:p w14:paraId="2E8D8D0D" w14:textId="1760BC83" w:rsidR="00BF132E" w:rsidRPr="00384E4E" w:rsidRDefault="00BF132E" w:rsidP="00BF132E">
            <w:r>
              <w:rPr>
                <w:rFonts w:ascii="Calibri" w:hAnsi="Calibri" w:cs="Calibri"/>
                <w:sz w:val="22"/>
                <w:szCs w:val="22"/>
              </w:rPr>
              <w:t>3.389E-3</w:t>
            </w:r>
          </w:p>
        </w:tc>
        <w:tc>
          <w:tcPr>
            <w:tcW w:w="331" w:type="pct"/>
            <w:tcBorders>
              <w:bottom w:val="single" w:sz="4" w:space="0" w:color="auto"/>
            </w:tcBorders>
            <w:vAlign w:val="bottom"/>
          </w:tcPr>
          <w:p w14:paraId="0768F648" w14:textId="752CB6A4" w:rsidR="00BF132E" w:rsidRPr="00384E4E" w:rsidRDefault="00BF132E" w:rsidP="00BF132E">
            <w:r>
              <w:rPr>
                <w:rFonts w:ascii="Calibri" w:hAnsi="Calibri" w:cs="Calibri"/>
                <w:sz w:val="22"/>
                <w:szCs w:val="22"/>
              </w:rPr>
              <w:t>1.612E-2</w:t>
            </w:r>
          </w:p>
        </w:tc>
        <w:tc>
          <w:tcPr>
            <w:tcW w:w="290" w:type="pct"/>
            <w:tcBorders>
              <w:bottom w:val="single" w:sz="4" w:space="0" w:color="auto"/>
            </w:tcBorders>
            <w:vAlign w:val="bottom"/>
          </w:tcPr>
          <w:p w14:paraId="60BCD15D" w14:textId="4F67B59A" w:rsidR="00BF132E" w:rsidRPr="00384E4E" w:rsidRDefault="00BF132E" w:rsidP="00BF132E">
            <w:r>
              <w:rPr>
                <w:rFonts w:ascii="Calibri" w:hAnsi="Calibri" w:cs="Calibri"/>
                <w:sz w:val="22"/>
                <w:szCs w:val="22"/>
              </w:rPr>
              <w:t>8.316E-4</w:t>
            </w:r>
          </w:p>
        </w:tc>
      </w:tr>
      <w:tr w:rsidR="00BF132E" w:rsidRPr="00CA6E93" w14:paraId="6C467893" w14:textId="77777777" w:rsidTr="005A2724">
        <w:trPr>
          <w:jc w:val="center"/>
        </w:trPr>
        <w:tc>
          <w:tcPr>
            <w:tcW w:w="233" w:type="pct"/>
            <w:tcBorders>
              <w:top w:val="single" w:sz="4" w:space="0" w:color="auto"/>
            </w:tcBorders>
          </w:tcPr>
          <w:p w14:paraId="3C72EE0D" w14:textId="77777777" w:rsidR="00BF132E" w:rsidRPr="00CA6E93" w:rsidRDefault="00BF132E" w:rsidP="00435BD2">
            <w:pPr>
              <w:pStyle w:val="bangtrai"/>
            </w:pPr>
            <w:r>
              <w:t>DTLZ</w:t>
            </w:r>
            <w:r w:rsidRPr="00CA6E93">
              <w:t>2</w:t>
            </w:r>
          </w:p>
        </w:tc>
        <w:tc>
          <w:tcPr>
            <w:tcW w:w="135" w:type="pct"/>
            <w:tcBorders>
              <w:top w:val="single" w:sz="4" w:space="0" w:color="auto"/>
            </w:tcBorders>
          </w:tcPr>
          <w:p w14:paraId="202329FD" w14:textId="77777777" w:rsidR="00BF132E" w:rsidRPr="00CA6E93" w:rsidRDefault="00BF132E" w:rsidP="00435BD2">
            <w:pPr>
              <w:pStyle w:val="bangtrai"/>
            </w:pPr>
            <w:r w:rsidRPr="00CA6E93">
              <w:t>(1)</w:t>
            </w:r>
          </w:p>
        </w:tc>
        <w:tc>
          <w:tcPr>
            <w:tcW w:w="309" w:type="pct"/>
            <w:tcBorders>
              <w:top w:val="single" w:sz="4" w:space="0" w:color="auto"/>
            </w:tcBorders>
            <w:vAlign w:val="bottom"/>
          </w:tcPr>
          <w:p w14:paraId="000E8A68" w14:textId="58AEB0E2" w:rsidR="00BF132E" w:rsidRPr="00384E4E" w:rsidRDefault="00BF132E" w:rsidP="00BF132E">
            <w:r>
              <w:rPr>
                <w:rFonts w:ascii="Calibri" w:hAnsi="Calibri" w:cs="Calibri"/>
                <w:sz w:val="22"/>
                <w:szCs w:val="22"/>
              </w:rPr>
              <w:t>7.664E-3</w:t>
            </w:r>
          </w:p>
        </w:tc>
        <w:tc>
          <w:tcPr>
            <w:tcW w:w="301" w:type="pct"/>
            <w:tcBorders>
              <w:top w:val="single" w:sz="4" w:space="0" w:color="auto"/>
            </w:tcBorders>
            <w:vAlign w:val="bottom"/>
          </w:tcPr>
          <w:p w14:paraId="48E073CC" w14:textId="40C4A312" w:rsidR="00BF132E" w:rsidRPr="00384E4E" w:rsidRDefault="00BF132E" w:rsidP="00BF132E">
            <w:r>
              <w:rPr>
                <w:rFonts w:ascii="Calibri" w:hAnsi="Calibri" w:cs="Calibri"/>
                <w:sz w:val="22"/>
                <w:szCs w:val="22"/>
              </w:rPr>
              <w:t>1.314E-2</w:t>
            </w:r>
          </w:p>
        </w:tc>
        <w:tc>
          <w:tcPr>
            <w:tcW w:w="309" w:type="pct"/>
            <w:tcBorders>
              <w:top w:val="single" w:sz="4" w:space="0" w:color="auto"/>
            </w:tcBorders>
            <w:vAlign w:val="bottom"/>
          </w:tcPr>
          <w:p w14:paraId="65C745E8" w14:textId="52B0C2A1" w:rsidR="00BF132E" w:rsidRPr="00384E4E" w:rsidRDefault="00BF132E" w:rsidP="00BF132E">
            <w:r>
              <w:rPr>
                <w:rFonts w:ascii="Calibri" w:hAnsi="Calibri" w:cs="Calibri"/>
                <w:sz w:val="22"/>
                <w:szCs w:val="22"/>
              </w:rPr>
              <w:t>1.200E-2</w:t>
            </w:r>
          </w:p>
        </w:tc>
        <w:tc>
          <w:tcPr>
            <w:tcW w:w="331" w:type="pct"/>
            <w:tcBorders>
              <w:top w:val="single" w:sz="4" w:space="0" w:color="auto"/>
            </w:tcBorders>
            <w:vAlign w:val="bottom"/>
          </w:tcPr>
          <w:p w14:paraId="28D1B2DE" w14:textId="62277334" w:rsidR="00BF132E" w:rsidRPr="00384E4E" w:rsidRDefault="00BF132E" w:rsidP="00BF132E">
            <w:r>
              <w:rPr>
                <w:rFonts w:ascii="Calibri" w:hAnsi="Calibri" w:cs="Calibri"/>
                <w:sz w:val="22"/>
                <w:szCs w:val="22"/>
              </w:rPr>
              <w:t>6.415E-3</w:t>
            </w:r>
          </w:p>
        </w:tc>
        <w:tc>
          <w:tcPr>
            <w:tcW w:w="302" w:type="pct"/>
            <w:tcBorders>
              <w:top w:val="single" w:sz="4" w:space="0" w:color="auto"/>
            </w:tcBorders>
            <w:vAlign w:val="bottom"/>
          </w:tcPr>
          <w:p w14:paraId="0FC7C378" w14:textId="1E7B6E21" w:rsidR="00BF132E" w:rsidRPr="00384E4E" w:rsidRDefault="00BF132E" w:rsidP="00BF132E">
            <w:r>
              <w:rPr>
                <w:rFonts w:ascii="Calibri" w:hAnsi="Calibri" w:cs="Calibri"/>
                <w:b/>
                <w:bCs/>
                <w:sz w:val="22"/>
                <w:szCs w:val="22"/>
              </w:rPr>
              <w:t>5.820E-3</w:t>
            </w:r>
          </w:p>
        </w:tc>
        <w:tc>
          <w:tcPr>
            <w:tcW w:w="309" w:type="pct"/>
            <w:tcBorders>
              <w:top w:val="single" w:sz="4" w:space="0" w:color="auto"/>
            </w:tcBorders>
            <w:vAlign w:val="bottom"/>
          </w:tcPr>
          <w:p w14:paraId="628A8958" w14:textId="003CB279" w:rsidR="00BF132E" w:rsidRPr="00384E4E" w:rsidRDefault="00BF132E" w:rsidP="00BF132E">
            <w:r>
              <w:rPr>
                <w:rFonts w:ascii="Calibri" w:hAnsi="Calibri" w:cs="Calibri"/>
                <w:sz w:val="22"/>
                <w:szCs w:val="22"/>
              </w:rPr>
              <w:t>3.804E-3</w:t>
            </w:r>
          </w:p>
        </w:tc>
        <w:tc>
          <w:tcPr>
            <w:tcW w:w="310" w:type="pct"/>
            <w:tcBorders>
              <w:top w:val="single" w:sz="4" w:space="0" w:color="auto"/>
            </w:tcBorders>
            <w:vAlign w:val="bottom"/>
          </w:tcPr>
          <w:p w14:paraId="77C3D09A" w14:textId="33976E33" w:rsidR="00BF132E" w:rsidRPr="00384E4E" w:rsidRDefault="00BF132E" w:rsidP="00BF132E">
            <w:r>
              <w:rPr>
                <w:rFonts w:ascii="Calibri" w:hAnsi="Calibri" w:cs="Calibri"/>
                <w:b/>
                <w:bCs/>
                <w:sz w:val="22"/>
                <w:szCs w:val="22"/>
              </w:rPr>
              <w:t>3.391E-3</w:t>
            </w:r>
          </w:p>
        </w:tc>
        <w:tc>
          <w:tcPr>
            <w:tcW w:w="309" w:type="pct"/>
            <w:tcBorders>
              <w:top w:val="single" w:sz="4" w:space="0" w:color="auto"/>
            </w:tcBorders>
            <w:vAlign w:val="bottom"/>
          </w:tcPr>
          <w:p w14:paraId="2E26A9C5" w14:textId="536B74BE" w:rsidR="00BF132E" w:rsidRPr="00384E4E" w:rsidRDefault="00BF132E" w:rsidP="00BF132E">
            <w:r>
              <w:rPr>
                <w:rFonts w:ascii="Calibri" w:hAnsi="Calibri" w:cs="Calibri"/>
                <w:sz w:val="22"/>
                <w:szCs w:val="22"/>
              </w:rPr>
              <w:t>2.519E-2</w:t>
            </w:r>
          </w:p>
        </w:tc>
        <w:tc>
          <w:tcPr>
            <w:tcW w:w="331" w:type="pct"/>
            <w:tcBorders>
              <w:top w:val="single" w:sz="4" w:space="0" w:color="auto"/>
            </w:tcBorders>
            <w:vAlign w:val="bottom"/>
          </w:tcPr>
          <w:p w14:paraId="1C4BADEE" w14:textId="5C6A798F" w:rsidR="00BF132E" w:rsidRPr="00384E4E" w:rsidRDefault="00BF132E" w:rsidP="00BF132E">
            <w:r>
              <w:rPr>
                <w:rFonts w:ascii="Calibri" w:hAnsi="Calibri" w:cs="Calibri"/>
                <w:sz w:val="22"/>
                <w:szCs w:val="22"/>
              </w:rPr>
              <w:t>5.816E-3</w:t>
            </w:r>
          </w:p>
        </w:tc>
        <w:tc>
          <w:tcPr>
            <w:tcW w:w="309" w:type="pct"/>
            <w:tcBorders>
              <w:top w:val="single" w:sz="4" w:space="0" w:color="auto"/>
            </w:tcBorders>
            <w:vAlign w:val="bottom"/>
          </w:tcPr>
          <w:p w14:paraId="1E5C4241" w14:textId="7BC6494C" w:rsidR="00BF132E" w:rsidRPr="00384E4E" w:rsidRDefault="00BF132E" w:rsidP="00BF132E">
            <w:r>
              <w:rPr>
                <w:rFonts w:ascii="Calibri" w:hAnsi="Calibri" w:cs="Calibri"/>
                <w:sz w:val="22"/>
                <w:szCs w:val="22"/>
              </w:rPr>
              <w:t>5.102E-3</w:t>
            </w:r>
          </w:p>
        </w:tc>
        <w:tc>
          <w:tcPr>
            <w:tcW w:w="295" w:type="pct"/>
            <w:tcBorders>
              <w:top w:val="single" w:sz="4" w:space="0" w:color="auto"/>
            </w:tcBorders>
            <w:vAlign w:val="bottom"/>
          </w:tcPr>
          <w:p w14:paraId="796354CC" w14:textId="00F6ED76" w:rsidR="00BF132E" w:rsidRPr="00384E4E" w:rsidRDefault="00BF132E" w:rsidP="00BF132E">
            <w:r>
              <w:rPr>
                <w:rFonts w:ascii="Calibri" w:hAnsi="Calibri" w:cs="Calibri"/>
                <w:sz w:val="22"/>
                <w:szCs w:val="22"/>
              </w:rPr>
              <w:t>1.417E-2</w:t>
            </w:r>
          </w:p>
        </w:tc>
        <w:tc>
          <w:tcPr>
            <w:tcW w:w="295" w:type="pct"/>
            <w:tcBorders>
              <w:top w:val="single" w:sz="4" w:space="0" w:color="auto"/>
            </w:tcBorders>
            <w:vAlign w:val="bottom"/>
          </w:tcPr>
          <w:p w14:paraId="72B91CE7" w14:textId="1C007D4B" w:rsidR="00BF132E" w:rsidRPr="00384E4E" w:rsidRDefault="00BF132E" w:rsidP="00BF132E">
            <w:r>
              <w:rPr>
                <w:rFonts w:ascii="Calibri" w:hAnsi="Calibri" w:cs="Calibri"/>
                <w:sz w:val="22"/>
                <w:szCs w:val="22"/>
              </w:rPr>
              <w:t>1.222E-2</w:t>
            </w:r>
          </w:p>
        </w:tc>
        <w:tc>
          <w:tcPr>
            <w:tcW w:w="295" w:type="pct"/>
            <w:tcBorders>
              <w:top w:val="single" w:sz="4" w:space="0" w:color="auto"/>
            </w:tcBorders>
            <w:vAlign w:val="bottom"/>
          </w:tcPr>
          <w:p w14:paraId="4296C16E" w14:textId="59D36D47" w:rsidR="00BF132E" w:rsidRPr="00384E4E" w:rsidRDefault="00BF132E" w:rsidP="00BF132E">
            <w:r>
              <w:rPr>
                <w:rFonts w:ascii="Calibri" w:hAnsi="Calibri" w:cs="Calibri"/>
                <w:sz w:val="22"/>
                <w:szCs w:val="22"/>
              </w:rPr>
              <w:t>1.246E-2</w:t>
            </w:r>
          </w:p>
        </w:tc>
        <w:tc>
          <w:tcPr>
            <w:tcW w:w="331" w:type="pct"/>
            <w:tcBorders>
              <w:top w:val="single" w:sz="4" w:space="0" w:color="auto"/>
            </w:tcBorders>
            <w:vAlign w:val="bottom"/>
          </w:tcPr>
          <w:p w14:paraId="2C876803" w14:textId="1F1429A1" w:rsidR="00BF132E" w:rsidRPr="00384E4E" w:rsidRDefault="00BF132E" w:rsidP="00BF132E">
            <w:r>
              <w:rPr>
                <w:rFonts w:ascii="Calibri" w:hAnsi="Calibri" w:cs="Calibri"/>
                <w:b/>
                <w:bCs/>
                <w:sz w:val="22"/>
                <w:szCs w:val="22"/>
              </w:rPr>
              <w:t>9.284E-3</w:t>
            </w:r>
          </w:p>
        </w:tc>
        <w:tc>
          <w:tcPr>
            <w:tcW w:w="290" w:type="pct"/>
            <w:tcBorders>
              <w:top w:val="single" w:sz="4" w:space="0" w:color="auto"/>
            </w:tcBorders>
            <w:vAlign w:val="bottom"/>
          </w:tcPr>
          <w:p w14:paraId="61AE06C4" w14:textId="638DC5C6" w:rsidR="00BF132E" w:rsidRPr="00384E4E" w:rsidRDefault="00BF132E" w:rsidP="00BF132E">
            <w:r>
              <w:rPr>
                <w:rFonts w:ascii="Calibri" w:hAnsi="Calibri" w:cs="Calibri"/>
                <w:sz w:val="22"/>
                <w:szCs w:val="22"/>
              </w:rPr>
              <w:t>1.055E-2</w:t>
            </w:r>
          </w:p>
        </w:tc>
      </w:tr>
      <w:tr w:rsidR="00BF132E" w:rsidRPr="00CA6E93" w14:paraId="24A1C437" w14:textId="77777777" w:rsidTr="005A2724">
        <w:trPr>
          <w:jc w:val="center"/>
        </w:trPr>
        <w:tc>
          <w:tcPr>
            <w:tcW w:w="233" w:type="pct"/>
          </w:tcPr>
          <w:p w14:paraId="668C8467" w14:textId="77777777" w:rsidR="00BF132E" w:rsidRPr="00CA6E93" w:rsidRDefault="00BF132E" w:rsidP="00435BD2">
            <w:pPr>
              <w:pStyle w:val="bangtrai"/>
            </w:pPr>
          </w:p>
        </w:tc>
        <w:tc>
          <w:tcPr>
            <w:tcW w:w="135" w:type="pct"/>
          </w:tcPr>
          <w:p w14:paraId="37C05DED" w14:textId="77777777" w:rsidR="00BF132E" w:rsidRPr="00CA6E93" w:rsidRDefault="00BF132E" w:rsidP="00435BD2">
            <w:pPr>
              <w:pStyle w:val="bangtrai"/>
            </w:pPr>
            <w:r w:rsidRPr="00CA6E93">
              <w:t>(2)</w:t>
            </w:r>
          </w:p>
        </w:tc>
        <w:tc>
          <w:tcPr>
            <w:tcW w:w="309" w:type="pct"/>
            <w:vAlign w:val="bottom"/>
          </w:tcPr>
          <w:p w14:paraId="69E02643" w14:textId="50E93749" w:rsidR="00BF132E" w:rsidRPr="00384E4E" w:rsidRDefault="00BF132E" w:rsidP="00BF132E">
            <w:r>
              <w:rPr>
                <w:rFonts w:ascii="Calibri" w:hAnsi="Calibri" w:cs="Calibri"/>
                <w:sz w:val="22"/>
                <w:szCs w:val="22"/>
              </w:rPr>
              <w:t>1.134E-2</w:t>
            </w:r>
          </w:p>
        </w:tc>
        <w:tc>
          <w:tcPr>
            <w:tcW w:w="301" w:type="pct"/>
            <w:vAlign w:val="bottom"/>
          </w:tcPr>
          <w:p w14:paraId="5728B806" w14:textId="1DFADD1D" w:rsidR="00BF132E" w:rsidRPr="00384E4E" w:rsidRDefault="00BF132E" w:rsidP="00BF132E">
            <w:r>
              <w:rPr>
                <w:rFonts w:ascii="Calibri" w:hAnsi="Calibri" w:cs="Calibri"/>
                <w:sz w:val="22"/>
                <w:szCs w:val="22"/>
              </w:rPr>
              <w:t>2.548E-2</w:t>
            </w:r>
          </w:p>
        </w:tc>
        <w:tc>
          <w:tcPr>
            <w:tcW w:w="309" w:type="pct"/>
            <w:vAlign w:val="bottom"/>
          </w:tcPr>
          <w:p w14:paraId="5028964B" w14:textId="3C016319" w:rsidR="00BF132E" w:rsidRPr="00384E4E" w:rsidRDefault="00BF132E" w:rsidP="00BF132E">
            <w:r>
              <w:rPr>
                <w:rFonts w:ascii="Calibri" w:hAnsi="Calibri" w:cs="Calibri"/>
                <w:sz w:val="22"/>
                <w:szCs w:val="22"/>
              </w:rPr>
              <w:t>1.842E-2</w:t>
            </w:r>
          </w:p>
        </w:tc>
        <w:tc>
          <w:tcPr>
            <w:tcW w:w="331" w:type="pct"/>
            <w:vAlign w:val="bottom"/>
          </w:tcPr>
          <w:p w14:paraId="401AAC77" w14:textId="1C438D73" w:rsidR="00BF132E" w:rsidRPr="00384E4E" w:rsidRDefault="00BF132E" w:rsidP="00BF132E">
            <w:r>
              <w:rPr>
                <w:rFonts w:ascii="Calibri" w:hAnsi="Calibri" w:cs="Calibri"/>
                <w:b/>
                <w:bCs/>
                <w:sz w:val="22"/>
                <w:szCs w:val="22"/>
              </w:rPr>
              <w:t>8.242E-3</w:t>
            </w:r>
          </w:p>
        </w:tc>
        <w:tc>
          <w:tcPr>
            <w:tcW w:w="302" w:type="pct"/>
            <w:vAlign w:val="bottom"/>
          </w:tcPr>
          <w:p w14:paraId="5A571650" w14:textId="669646AC" w:rsidR="00BF132E" w:rsidRPr="00384E4E" w:rsidRDefault="00BF132E" w:rsidP="00BF132E">
            <w:r>
              <w:rPr>
                <w:rFonts w:ascii="Calibri" w:hAnsi="Calibri" w:cs="Calibri"/>
                <w:sz w:val="22"/>
                <w:szCs w:val="22"/>
              </w:rPr>
              <w:t>8.315E-3</w:t>
            </w:r>
          </w:p>
        </w:tc>
        <w:tc>
          <w:tcPr>
            <w:tcW w:w="309" w:type="pct"/>
            <w:vAlign w:val="bottom"/>
          </w:tcPr>
          <w:p w14:paraId="494F144B" w14:textId="2E2222C8" w:rsidR="00BF132E" w:rsidRPr="00384E4E" w:rsidRDefault="00BF132E" w:rsidP="00BF132E">
            <w:r>
              <w:rPr>
                <w:rFonts w:ascii="Calibri" w:hAnsi="Calibri" w:cs="Calibri"/>
                <w:b/>
                <w:bCs/>
                <w:sz w:val="22"/>
                <w:szCs w:val="22"/>
              </w:rPr>
              <w:t>5.641E-3</w:t>
            </w:r>
          </w:p>
        </w:tc>
        <w:tc>
          <w:tcPr>
            <w:tcW w:w="310" w:type="pct"/>
            <w:vAlign w:val="bottom"/>
          </w:tcPr>
          <w:p w14:paraId="79CA5AC8" w14:textId="6E9D1484" w:rsidR="00BF132E" w:rsidRPr="00384E4E" w:rsidRDefault="00BF132E" w:rsidP="00BF132E">
            <w:r>
              <w:rPr>
                <w:rFonts w:ascii="Calibri" w:hAnsi="Calibri" w:cs="Calibri"/>
                <w:sz w:val="22"/>
                <w:szCs w:val="22"/>
              </w:rPr>
              <w:t>5.787E-3</w:t>
            </w:r>
          </w:p>
        </w:tc>
        <w:tc>
          <w:tcPr>
            <w:tcW w:w="309" w:type="pct"/>
            <w:vAlign w:val="bottom"/>
          </w:tcPr>
          <w:p w14:paraId="6309AD2E" w14:textId="1B28FF32" w:rsidR="00BF132E" w:rsidRPr="00384E4E" w:rsidRDefault="00BF132E" w:rsidP="00BF132E">
            <w:r>
              <w:rPr>
                <w:rFonts w:ascii="Calibri" w:hAnsi="Calibri" w:cs="Calibri"/>
                <w:sz w:val="22"/>
                <w:szCs w:val="22"/>
              </w:rPr>
              <w:t>6.709E-2</w:t>
            </w:r>
          </w:p>
        </w:tc>
        <w:tc>
          <w:tcPr>
            <w:tcW w:w="331" w:type="pct"/>
            <w:vAlign w:val="bottom"/>
          </w:tcPr>
          <w:p w14:paraId="0545A7BD" w14:textId="0ED2E2BB" w:rsidR="00BF132E" w:rsidRPr="00384E4E" w:rsidRDefault="00BF132E" w:rsidP="00BF132E">
            <w:r>
              <w:rPr>
                <w:rFonts w:ascii="Calibri" w:hAnsi="Calibri" w:cs="Calibri"/>
                <w:sz w:val="22"/>
                <w:szCs w:val="22"/>
              </w:rPr>
              <w:t>4.086E-2</w:t>
            </w:r>
          </w:p>
        </w:tc>
        <w:tc>
          <w:tcPr>
            <w:tcW w:w="309" w:type="pct"/>
            <w:vAlign w:val="bottom"/>
          </w:tcPr>
          <w:p w14:paraId="5C40B1F5" w14:textId="4B50D0F0" w:rsidR="00BF132E" w:rsidRPr="00384E4E" w:rsidRDefault="00BF132E" w:rsidP="00BF132E">
            <w:r>
              <w:rPr>
                <w:rFonts w:ascii="Calibri" w:hAnsi="Calibri" w:cs="Calibri"/>
                <w:sz w:val="22"/>
                <w:szCs w:val="22"/>
              </w:rPr>
              <w:t>7.300E-3</w:t>
            </w:r>
          </w:p>
        </w:tc>
        <w:tc>
          <w:tcPr>
            <w:tcW w:w="295" w:type="pct"/>
            <w:vAlign w:val="bottom"/>
          </w:tcPr>
          <w:p w14:paraId="1C8A0527" w14:textId="766C5915" w:rsidR="00BF132E" w:rsidRPr="00384E4E" w:rsidRDefault="00BF132E" w:rsidP="00BF132E">
            <w:r>
              <w:rPr>
                <w:rFonts w:ascii="Calibri" w:hAnsi="Calibri" w:cs="Calibri"/>
                <w:sz w:val="22"/>
                <w:szCs w:val="22"/>
              </w:rPr>
              <w:t>1.877E-2</w:t>
            </w:r>
          </w:p>
        </w:tc>
        <w:tc>
          <w:tcPr>
            <w:tcW w:w="295" w:type="pct"/>
            <w:vAlign w:val="bottom"/>
          </w:tcPr>
          <w:p w14:paraId="75F47B83" w14:textId="35A268ED" w:rsidR="00BF132E" w:rsidRPr="00384E4E" w:rsidRDefault="00BF132E" w:rsidP="00BF132E">
            <w:r>
              <w:rPr>
                <w:rFonts w:ascii="Calibri" w:hAnsi="Calibri" w:cs="Calibri"/>
                <w:sz w:val="22"/>
                <w:szCs w:val="22"/>
              </w:rPr>
              <w:t>2.654E-2</w:t>
            </w:r>
          </w:p>
        </w:tc>
        <w:tc>
          <w:tcPr>
            <w:tcW w:w="295" w:type="pct"/>
            <w:vAlign w:val="bottom"/>
          </w:tcPr>
          <w:p w14:paraId="3F334255" w14:textId="32A00DF6" w:rsidR="00BF132E" w:rsidRPr="00384E4E" w:rsidRDefault="00BF132E" w:rsidP="00BF132E">
            <w:r>
              <w:rPr>
                <w:rFonts w:ascii="Calibri" w:hAnsi="Calibri" w:cs="Calibri"/>
                <w:sz w:val="22"/>
                <w:szCs w:val="22"/>
              </w:rPr>
              <w:t>3.068E-2</w:t>
            </w:r>
          </w:p>
        </w:tc>
        <w:tc>
          <w:tcPr>
            <w:tcW w:w="331" w:type="pct"/>
            <w:vAlign w:val="bottom"/>
          </w:tcPr>
          <w:p w14:paraId="2C848687" w14:textId="4144633E" w:rsidR="00BF132E" w:rsidRPr="00384E4E" w:rsidRDefault="00BF132E" w:rsidP="00BF132E">
            <w:r>
              <w:rPr>
                <w:rFonts w:ascii="Calibri" w:hAnsi="Calibri" w:cs="Calibri"/>
                <w:sz w:val="22"/>
                <w:szCs w:val="22"/>
              </w:rPr>
              <w:t>1.977E-2</w:t>
            </w:r>
          </w:p>
        </w:tc>
        <w:tc>
          <w:tcPr>
            <w:tcW w:w="290" w:type="pct"/>
            <w:vAlign w:val="bottom"/>
          </w:tcPr>
          <w:p w14:paraId="7329C61A" w14:textId="77A0294C" w:rsidR="00BF132E" w:rsidRPr="00384E4E" w:rsidRDefault="00BF132E" w:rsidP="00BF132E">
            <w:r>
              <w:rPr>
                <w:rFonts w:ascii="Calibri" w:hAnsi="Calibri" w:cs="Calibri"/>
                <w:b/>
                <w:bCs/>
                <w:sz w:val="22"/>
                <w:szCs w:val="22"/>
              </w:rPr>
              <w:t>1.733E-2</w:t>
            </w:r>
          </w:p>
        </w:tc>
      </w:tr>
      <w:tr w:rsidR="00BF132E" w:rsidRPr="00CA6E93" w14:paraId="210E835C" w14:textId="77777777" w:rsidTr="005A2724">
        <w:trPr>
          <w:jc w:val="center"/>
        </w:trPr>
        <w:tc>
          <w:tcPr>
            <w:tcW w:w="233" w:type="pct"/>
          </w:tcPr>
          <w:p w14:paraId="6CF133B1" w14:textId="77777777" w:rsidR="00BF132E" w:rsidRPr="00CA6E93" w:rsidRDefault="00BF132E" w:rsidP="00435BD2">
            <w:pPr>
              <w:pStyle w:val="bangtrai"/>
            </w:pPr>
          </w:p>
        </w:tc>
        <w:tc>
          <w:tcPr>
            <w:tcW w:w="135" w:type="pct"/>
          </w:tcPr>
          <w:p w14:paraId="7C58F29A" w14:textId="77777777" w:rsidR="00BF132E" w:rsidRPr="00CA6E93" w:rsidRDefault="00BF132E" w:rsidP="00435BD2">
            <w:pPr>
              <w:pStyle w:val="bangtrai"/>
            </w:pPr>
            <w:r w:rsidRPr="00CA6E93">
              <w:t>(3)</w:t>
            </w:r>
          </w:p>
        </w:tc>
        <w:tc>
          <w:tcPr>
            <w:tcW w:w="309" w:type="pct"/>
            <w:vAlign w:val="bottom"/>
          </w:tcPr>
          <w:p w14:paraId="7B5FEDF6" w14:textId="565D3867" w:rsidR="00BF132E" w:rsidRPr="00384E4E" w:rsidRDefault="00BF132E" w:rsidP="00BF132E">
            <w:r>
              <w:rPr>
                <w:rFonts w:ascii="Calibri" w:hAnsi="Calibri" w:cs="Calibri"/>
                <w:sz w:val="22"/>
                <w:szCs w:val="22"/>
              </w:rPr>
              <w:t>9.029E-3</w:t>
            </w:r>
          </w:p>
        </w:tc>
        <w:tc>
          <w:tcPr>
            <w:tcW w:w="301" w:type="pct"/>
            <w:vAlign w:val="bottom"/>
          </w:tcPr>
          <w:p w14:paraId="2A38E57D" w14:textId="5149A18E" w:rsidR="00BF132E" w:rsidRPr="00384E4E" w:rsidRDefault="00BF132E" w:rsidP="00BF132E">
            <w:r>
              <w:rPr>
                <w:rFonts w:ascii="Calibri" w:hAnsi="Calibri" w:cs="Calibri"/>
                <w:sz w:val="22"/>
                <w:szCs w:val="22"/>
              </w:rPr>
              <w:t>1.913E-2</w:t>
            </w:r>
          </w:p>
        </w:tc>
        <w:tc>
          <w:tcPr>
            <w:tcW w:w="309" w:type="pct"/>
            <w:vAlign w:val="bottom"/>
          </w:tcPr>
          <w:p w14:paraId="63C8AE45" w14:textId="10C7B222" w:rsidR="00BF132E" w:rsidRPr="00384E4E" w:rsidRDefault="00BF132E" w:rsidP="00BF132E">
            <w:r>
              <w:rPr>
                <w:rFonts w:ascii="Calibri" w:hAnsi="Calibri" w:cs="Calibri"/>
                <w:sz w:val="22"/>
                <w:szCs w:val="22"/>
              </w:rPr>
              <w:t>1.508E-2</w:t>
            </w:r>
          </w:p>
        </w:tc>
        <w:tc>
          <w:tcPr>
            <w:tcW w:w="331" w:type="pct"/>
            <w:vAlign w:val="bottom"/>
          </w:tcPr>
          <w:p w14:paraId="24D2804F" w14:textId="58098B41" w:rsidR="00BF132E" w:rsidRPr="00384E4E" w:rsidRDefault="00BF132E" w:rsidP="00BF132E">
            <w:r>
              <w:rPr>
                <w:rFonts w:ascii="Calibri" w:hAnsi="Calibri" w:cs="Calibri"/>
                <w:sz w:val="22"/>
                <w:szCs w:val="22"/>
              </w:rPr>
              <w:t>7.462E-3</w:t>
            </w:r>
          </w:p>
        </w:tc>
        <w:tc>
          <w:tcPr>
            <w:tcW w:w="302" w:type="pct"/>
            <w:vAlign w:val="bottom"/>
          </w:tcPr>
          <w:p w14:paraId="3A91181D" w14:textId="013032B4" w:rsidR="00BF132E" w:rsidRPr="00384E4E" w:rsidRDefault="00BF132E" w:rsidP="00BF132E">
            <w:r>
              <w:rPr>
                <w:rFonts w:ascii="Calibri" w:hAnsi="Calibri" w:cs="Calibri"/>
                <w:b/>
                <w:bCs/>
                <w:sz w:val="22"/>
                <w:szCs w:val="22"/>
              </w:rPr>
              <w:t>6.959E-3</w:t>
            </w:r>
          </w:p>
        </w:tc>
        <w:tc>
          <w:tcPr>
            <w:tcW w:w="309" w:type="pct"/>
            <w:vAlign w:val="bottom"/>
          </w:tcPr>
          <w:p w14:paraId="7DF4B2DE" w14:textId="3115E10F" w:rsidR="00BF132E" w:rsidRPr="00384E4E" w:rsidRDefault="00BF132E" w:rsidP="00BF132E">
            <w:r>
              <w:rPr>
                <w:rFonts w:ascii="Calibri" w:hAnsi="Calibri" w:cs="Calibri"/>
                <w:sz w:val="22"/>
                <w:szCs w:val="22"/>
              </w:rPr>
              <w:t>4.423E-3</w:t>
            </w:r>
          </w:p>
        </w:tc>
        <w:tc>
          <w:tcPr>
            <w:tcW w:w="310" w:type="pct"/>
            <w:vAlign w:val="bottom"/>
          </w:tcPr>
          <w:p w14:paraId="2F7EDC45" w14:textId="2F67C2BC" w:rsidR="00BF132E" w:rsidRPr="00384E4E" w:rsidRDefault="00BF132E" w:rsidP="00BF132E">
            <w:r>
              <w:rPr>
                <w:rFonts w:ascii="Calibri" w:hAnsi="Calibri" w:cs="Calibri"/>
                <w:b/>
                <w:bCs/>
                <w:sz w:val="22"/>
                <w:szCs w:val="22"/>
              </w:rPr>
              <w:t>4.209E-3</w:t>
            </w:r>
          </w:p>
        </w:tc>
        <w:tc>
          <w:tcPr>
            <w:tcW w:w="309" w:type="pct"/>
            <w:vAlign w:val="bottom"/>
          </w:tcPr>
          <w:p w14:paraId="30D51304" w14:textId="3AA673D0" w:rsidR="00BF132E" w:rsidRPr="00384E4E" w:rsidRDefault="00BF132E" w:rsidP="00BF132E">
            <w:r>
              <w:rPr>
                <w:rFonts w:ascii="Calibri" w:hAnsi="Calibri" w:cs="Calibri"/>
                <w:sz w:val="22"/>
                <w:szCs w:val="22"/>
              </w:rPr>
              <w:t>4.706E-2</w:t>
            </w:r>
          </w:p>
        </w:tc>
        <w:tc>
          <w:tcPr>
            <w:tcW w:w="331" w:type="pct"/>
            <w:vAlign w:val="bottom"/>
          </w:tcPr>
          <w:p w14:paraId="79475305" w14:textId="1EB5B5AA" w:rsidR="00BF132E" w:rsidRPr="00384E4E" w:rsidRDefault="00BF132E" w:rsidP="00BF132E">
            <w:r>
              <w:rPr>
                <w:rFonts w:ascii="Calibri" w:hAnsi="Calibri" w:cs="Calibri"/>
                <w:sz w:val="22"/>
                <w:szCs w:val="22"/>
              </w:rPr>
              <w:t>1.223E-2</w:t>
            </w:r>
          </w:p>
        </w:tc>
        <w:tc>
          <w:tcPr>
            <w:tcW w:w="309" w:type="pct"/>
            <w:vAlign w:val="bottom"/>
          </w:tcPr>
          <w:p w14:paraId="4048ED76" w14:textId="3C06F44E" w:rsidR="00BF132E" w:rsidRPr="00384E4E" w:rsidRDefault="00BF132E" w:rsidP="00BF132E">
            <w:r>
              <w:rPr>
                <w:rFonts w:ascii="Calibri" w:hAnsi="Calibri" w:cs="Calibri"/>
                <w:sz w:val="22"/>
                <w:szCs w:val="22"/>
              </w:rPr>
              <w:t>6.048E-3</w:t>
            </w:r>
          </w:p>
        </w:tc>
        <w:tc>
          <w:tcPr>
            <w:tcW w:w="295" w:type="pct"/>
            <w:vAlign w:val="bottom"/>
          </w:tcPr>
          <w:p w14:paraId="23061345" w14:textId="71D71AFE" w:rsidR="00BF132E" w:rsidRPr="00384E4E" w:rsidRDefault="00BF132E" w:rsidP="00BF132E">
            <w:r>
              <w:rPr>
                <w:rFonts w:ascii="Calibri" w:hAnsi="Calibri" w:cs="Calibri"/>
                <w:sz w:val="22"/>
                <w:szCs w:val="22"/>
              </w:rPr>
              <w:t>1.665E-2</w:t>
            </w:r>
          </w:p>
        </w:tc>
        <w:tc>
          <w:tcPr>
            <w:tcW w:w="295" w:type="pct"/>
            <w:vAlign w:val="bottom"/>
          </w:tcPr>
          <w:p w14:paraId="3B1E0207" w14:textId="64336720" w:rsidR="00BF132E" w:rsidRPr="00384E4E" w:rsidRDefault="00BF132E" w:rsidP="00BF132E">
            <w:r>
              <w:rPr>
                <w:rFonts w:ascii="Calibri" w:hAnsi="Calibri" w:cs="Calibri"/>
                <w:sz w:val="22"/>
                <w:szCs w:val="22"/>
              </w:rPr>
              <w:t>1.924E-2</w:t>
            </w:r>
          </w:p>
        </w:tc>
        <w:tc>
          <w:tcPr>
            <w:tcW w:w="295" w:type="pct"/>
            <w:vAlign w:val="bottom"/>
          </w:tcPr>
          <w:p w14:paraId="094096B8" w14:textId="23082359" w:rsidR="00BF132E" w:rsidRPr="00384E4E" w:rsidRDefault="00BF132E" w:rsidP="00BF132E">
            <w:r>
              <w:rPr>
                <w:rFonts w:ascii="Calibri" w:hAnsi="Calibri" w:cs="Calibri"/>
                <w:sz w:val="22"/>
                <w:szCs w:val="22"/>
              </w:rPr>
              <w:t>1.988E-2</w:t>
            </w:r>
          </w:p>
        </w:tc>
        <w:tc>
          <w:tcPr>
            <w:tcW w:w="331" w:type="pct"/>
            <w:vAlign w:val="bottom"/>
          </w:tcPr>
          <w:p w14:paraId="0DE2D1F6" w14:textId="0A40D651" w:rsidR="00BF132E" w:rsidRPr="00384E4E" w:rsidRDefault="00BF132E" w:rsidP="00BF132E">
            <w:r>
              <w:rPr>
                <w:rFonts w:ascii="Calibri" w:hAnsi="Calibri" w:cs="Calibri"/>
                <w:sz w:val="22"/>
                <w:szCs w:val="22"/>
              </w:rPr>
              <w:t>1.432E-2</w:t>
            </w:r>
          </w:p>
        </w:tc>
        <w:tc>
          <w:tcPr>
            <w:tcW w:w="290" w:type="pct"/>
            <w:vAlign w:val="bottom"/>
          </w:tcPr>
          <w:p w14:paraId="519D77EC" w14:textId="746A91C0" w:rsidR="00BF132E" w:rsidRPr="00384E4E" w:rsidRDefault="00BF132E" w:rsidP="00BF132E">
            <w:r>
              <w:rPr>
                <w:rFonts w:ascii="Calibri" w:hAnsi="Calibri" w:cs="Calibri"/>
                <w:b/>
                <w:bCs/>
                <w:sz w:val="22"/>
                <w:szCs w:val="22"/>
              </w:rPr>
              <w:t>1.288E-2</w:t>
            </w:r>
          </w:p>
        </w:tc>
      </w:tr>
      <w:tr w:rsidR="00BF132E" w:rsidRPr="00CA6E93" w14:paraId="0B9F7E70" w14:textId="77777777" w:rsidTr="005A2724">
        <w:trPr>
          <w:jc w:val="center"/>
        </w:trPr>
        <w:tc>
          <w:tcPr>
            <w:tcW w:w="233" w:type="pct"/>
          </w:tcPr>
          <w:p w14:paraId="44D2261B" w14:textId="77777777" w:rsidR="00BF132E" w:rsidRPr="00CA6E93" w:rsidRDefault="00BF132E" w:rsidP="00435BD2">
            <w:pPr>
              <w:pStyle w:val="bangtrai"/>
            </w:pPr>
          </w:p>
        </w:tc>
        <w:tc>
          <w:tcPr>
            <w:tcW w:w="135" w:type="pct"/>
          </w:tcPr>
          <w:p w14:paraId="4D0CB0CD" w14:textId="77777777" w:rsidR="00BF132E" w:rsidRPr="00CA6E93" w:rsidRDefault="00BF132E" w:rsidP="00435BD2">
            <w:pPr>
              <w:pStyle w:val="bangtrai"/>
            </w:pPr>
            <w:r w:rsidRPr="00CA6E93">
              <w:t>(4)</w:t>
            </w:r>
          </w:p>
        </w:tc>
        <w:tc>
          <w:tcPr>
            <w:tcW w:w="309" w:type="pct"/>
            <w:vAlign w:val="bottom"/>
          </w:tcPr>
          <w:p w14:paraId="7AE77DE3" w14:textId="37667906" w:rsidR="00BF132E" w:rsidRPr="00384E4E" w:rsidRDefault="00BF132E" w:rsidP="00BF132E">
            <w:r>
              <w:rPr>
                <w:rFonts w:ascii="Calibri" w:hAnsi="Calibri" w:cs="Calibri"/>
                <w:sz w:val="22"/>
                <w:szCs w:val="22"/>
              </w:rPr>
              <w:t>1.012E-3</w:t>
            </w:r>
          </w:p>
        </w:tc>
        <w:tc>
          <w:tcPr>
            <w:tcW w:w="301" w:type="pct"/>
            <w:vAlign w:val="bottom"/>
          </w:tcPr>
          <w:p w14:paraId="1DD5705E" w14:textId="713DA1D6" w:rsidR="00BF132E" w:rsidRPr="00384E4E" w:rsidRDefault="00BF132E" w:rsidP="00BF132E">
            <w:r>
              <w:rPr>
                <w:rFonts w:ascii="Calibri" w:hAnsi="Calibri" w:cs="Calibri"/>
                <w:sz w:val="22"/>
                <w:szCs w:val="22"/>
              </w:rPr>
              <w:t>2.648E-3</w:t>
            </w:r>
          </w:p>
        </w:tc>
        <w:tc>
          <w:tcPr>
            <w:tcW w:w="309" w:type="pct"/>
            <w:vAlign w:val="bottom"/>
          </w:tcPr>
          <w:p w14:paraId="20448637" w14:textId="64767398" w:rsidR="00BF132E" w:rsidRPr="00384E4E" w:rsidRDefault="00BF132E" w:rsidP="00BF132E">
            <w:r>
              <w:rPr>
                <w:rFonts w:ascii="Calibri" w:hAnsi="Calibri" w:cs="Calibri"/>
                <w:sz w:val="22"/>
                <w:szCs w:val="22"/>
              </w:rPr>
              <w:t>1.540E-3</w:t>
            </w:r>
          </w:p>
        </w:tc>
        <w:tc>
          <w:tcPr>
            <w:tcW w:w="331" w:type="pct"/>
            <w:vAlign w:val="bottom"/>
          </w:tcPr>
          <w:p w14:paraId="7FDDAB11" w14:textId="2F3D7AF1" w:rsidR="00BF132E" w:rsidRPr="00384E4E" w:rsidRDefault="00BF132E" w:rsidP="00BF132E">
            <w:r>
              <w:rPr>
                <w:rFonts w:ascii="Calibri" w:hAnsi="Calibri" w:cs="Calibri"/>
                <w:b/>
                <w:bCs/>
                <w:sz w:val="22"/>
                <w:szCs w:val="22"/>
              </w:rPr>
              <w:t>4.532E-4</w:t>
            </w:r>
          </w:p>
        </w:tc>
        <w:tc>
          <w:tcPr>
            <w:tcW w:w="302" w:type="pct"/>
            <w:vAlign w:val="bottom"/>
          </w:tcPr>
          <w:p w14:paraId="75F8A921" w14:textId="64A23887" w:rsidR="00BF132E" w:rsidRPr="00384E4E" w:rsidRDefault="00BF132E" w:rsidP="00BF132E">
            <w:r>
              <w:rPr>
                <w:rFonts w:ascii="Calibri" w:hAnsi="Calibri" w:cs="Calibri"/>
                <w:sz w:val="22"/>
                <w:szCs w:val="22"/>
              </w:rPr>
              <w:t>5.239E-4</w:t>
            </w:r>
          </w:p>
        </w:tc>
        <w:tc>
          <w:tcPr>
            <w:tcW w:w="309" w:type="pct"/>
            <w:vAlign w:val="bottom"/>
          </w:tcPr>
          <w:p w14:paraId="62BB3042" w14:textId="3E5F9019" w:rsidR="00BF132E" w:rsidRPr="00384E4E" w:rsidRDefault="00BF132E" w:rsidP="00BF132E">
            <w:r>
              <w:rPr>
                <w:rFonts w:ascii="Calibri" w:hAnsi="Calibri" w:cs="Calibri"/>
                <w:b/>
                <w:bCs/>
                <w:sz w:val="22"/>
                <w:szCs w:val="22"/>
              </w:rPr>
              <w:t>4.039E-4</w:t>
            </w:r>
          </w:p>
        </w:tc>
        <w:tc>
          <w:tcPr>
            <w:tcW w:w="310" w:type="pct"/>
            <w:vAlign w:val="bottom"/>
          </w:tcPr>
          <w:p w14:paraId="4237402C" w14:textId="7327EEFD" w:rsidR="00BF132E" w:rsidRPr="00384E4E" w:rsidRDefault="00BF132E" w:rsidP="00BF132E">
            <w:r>
              <w:rPr>
                <w:rFonts w:ascii="Calibri" w:hAnsi="Calibri" w:cs="Calibri"/>
                <w:sz w:val="22"/>
                <w:szCs w:val="22"/>
              </w:rPr>
              <w:t>5.312E-4</w:t>
            </w:r>
          </w:p>
        </w:tc>
        <w:tc>
          <w:tcPr>
            <w:tcW w:w="309" w:type="pct"/>
            <w:vAlign w:val="bottom"/>
          </w:tcPr>
          <w:p w14:paraId="5CA5BCE9" w14:textId="5E084CEE" w:rsidR="00BF132E" w:rsidRPr="00384E4E" w:rsidRDefault="00BF132E" w:rsidP="00BF132E">
            <w:r>
              <w:rPr>
                <w:rFonts w:ascii="Calibri" w:hAnsi="Calibri" w:cs="Calibri"/>
                <w:sz w:val="22"/>
                <w:szCs w:val="22"/>
              </w:rPr>
              <w:t>1.003E-2</w:t>
            </w:r>
          </w:p>
        </w:tc>
        <w:tc>
          <w:tcPr>
            <w:tcW w:w="331" w:type="pct"/>
            <w:vAlign w:val="bottom"/>
          </w:tcPr>
          <w:p w14:paraId="5D4D2A2F" w14:textId="7F7C2B63" w:rsidR="00BF132E" w:rsidRPr="00384E4E" w:rsidRDefault="00BF132E" w:rsidP="00BF132E">
            <w:r>
              <w:rPr>
                <w:rFonts w:ascii="Calibri" w:hAnsi="Calibri" w:cs="Calibri"/>
                <w:sz w:val="22"/>
                <w:szCs w:val="22"/>
              </w:rPr>
              <w:t>6.750E-3</w:t>
            </w:r>
          </w:p>
        </w:tc>
        <w:tc>
          <w:tcPr>
            <w:tcW w:w="309" w:type="pct"/>
            <w:vAlign w:val="bottom"/>
          </w:tcPr>
          <w:p w14:paraId="74582A5B" w14:textId="59996881" w:rsidR="00BF132E" w:rsidRPr="00384E4E" w:rsidRDefault="00BF132E" w:rsidP="00BF132E">
            <w:r>
              <w:rPr>
                <w:rFonts w:ascii="Calibri" w:hAnsi="Calibri" w:cs="Calibri"/>
                <w:sz w:val="22"/>
                <w:szCs w:val="22"/>
              </w:rPr>
              <w:t>5.572E-4</w:t>
            </w:r>
          </w:p>
        </w:tc>
        <w:tc>
          <w:tcPr>
            <w:tcW w:w="295" w:type="pct"/>
            <w:vAlign w:val="bottom"/>
          </w:tcPr>
          <w:p w14:paraId="2F02E392" w14:textId="6D4AFA4C" w:rsidR="00BF132E" w:rsidRPr="00384E4E" w:rsidRDefault="00BF132E" w:rsidP="00BF132E">
            <w:r>
              <w:rPr>
                <w:rFonts w:ascii="Calibri" w:hAnsi="Calibri" w:cs="Calibri"/>
                <w:b/>
                <w:bCs/>
                <w:sz w:val="22"/>
                <w:szCs w:val="22"/>
              </w:rPr>
              <w:t>1.241E-3</w:t>
            </w:r>
          </w:p>
        </w:tc>
        <w:tc>
          <w:tcPr>
            <w:tcW w:w="295" w:type="pct"/>
            <w:vAlign w:val="bottom"/>
          </w:tcPr>
          <w:p w14:paraId="1CE13793" w14:textId="707122DA" w:rsidR="00BF132E" w:rsidRPr="00384E4E" w:rsidRDefault="00BF132E" w:rsidP="00BF132E">
            <w:r>
              <w:rPr>
                <w:rFonts w:ascii="Calibri" w:hAnsi="Calibri" w:cs="Calibri"/>
                <w:sz w:val="22"/>
                <w:szCs w:val="22"/>
              </w:rPr>
              <w:t>3.794E-3</w:t>
            </w:r>
          </w:p>
        </w:tc>
        <w:tc>
          <w:tcPr>
            <w:tcW w:w="295" w:type="pct"/>
            <w:vAlign w:val="bottom"/>
          </w:tcPr>
          <w:p w14:paraId="071DCC96" w14:textId="3F52FF1B" w:rsidR="00BF132E" w:rsidRPr="00384E4E" w:rsidRDefault="00BF132E" w:rsidP="00BF132E">
            <w:r>
              <w:rPr>
                <w:rFonts w:ascii="Calibri" w:hAnsi="Calibri" w:cs="Calibri"/>
                <w:sz w:val="22"/>
                <w:szCs w:val="22"/>
              </w:rPr>
              <w:t>4.109E-3</w:t>
            </w:r>
          </w:p>
        </w:tc>
        <w:tc>
          <w:tcPr>
            <w:tcW w:w="331" w:type="pct"/>
            <w:vAlign w:val="bottom"/>
          </w:tcPr>
          <w:p w14:paraId="1D3E433A" w14:textId="6E1176AA" w:rsidR="00BF132E" w:rsidRPr="00384E4E" w:rsidRDefault="00BF132E" w:rsidP="00BF132E">
            <w:r>
              <w:rPr>
                <w:rFonts w:ascii="Calibri" w:hAnsi="Calibri" w:cs="Calibri"/>
                <w:sz w:val="22"/>
                <w:szCs w:val="22"/>
              </w:rPr>
              <w:t>2.572E-3</w:t>
            </w:r>
          </w:p>
        </w:tc>
        <w:tc>
          <w:tcPr>
            <w:tcW w:w="290" w:type="pct"/>
            <w:vAlign w:val="bottom"/>
          </w:tcPr>
          <w:p w14:paraId="78A5CC67" w14:textId="2F023904" w:rsidR="00BF132E" w:rsidRPr="00384E4E" w:rsidRDefault="00BF132E" w:rsidP="00BF132E">
            <w:r>
              <w:rPr>
                <w:rFonts w:ascii="Calibri" w:hAnsi="Calibri" w:cs="Calibri"/>
                <w:sz w:val="22"/>
                <w:szCs w:val="22"/>
              </w:rPr>
              <w:t>1.329E-3</w:t>
            </w:r>
          </w:p>
        </w:tc>
      </w:tr>
      <w:tr w:rsidR="00BF132E" w:rsidRPr="00CA6E93" w14:paraId="0D807478" w14:textId="77777777" w:rsidTr="005A2724">
        <w:trPr>
          <w:jc w:val="center"/>
        </w:trPr>
        <w:tc>
          <w:tcPr>
            <w:tcW w:w="233" w:type="pct"/>
            <w:tcBorders>
              <w:bottom w:val="single" w:sz="4" w:space="0" w:color="auto"/>
            </w:tcBorders>
          </w:tcPr>
          <w:p w14:paraId="00C23B46" w14:textId="77777777" w:rsidR="00BF132E" w:rsidRPr="00CA6E93" w:rsidRDefault="00BF132E" w:rsidP="00435BD2">
            <w:pPr>
              <w:pStyle w:val="bangtrai"/>
            </w:pPr>
          </w:p>
        </w:tc>
        <w:tc>
          <w:tcPr>
            <w:tcW w:w="135" w:type="pct"/>
            <w:tcBorders>
              <w:bottom w:val="single" w:sz="4" w:space="0" w:color="auto"/>
            </w:tcBorders>
          </w:tcPr>
          <w:p w14:paraId="3668A2D4" w14:textId="77777777" w:rsidR="00BF132E" w:rsidRPr="00CA6E93" w:rsidRDefault="00BF132E" w:rsidP="00435BD2">
            <w:pPr>
              <w:pStyle w:val="bangtrai"/>
            </w:pPr>
            <w:r w:rsidRPr="00CA6E93">
              <w:t>(5)</w:t>
            </w:r>
          </w:p>
        </w:tc>
        <w:tc>
          <w:tcPr>
            <w:tcW w:w="309" w:type="pct"/>
            <w:tcBorders>
              <w:bottom w:val="single" w:sz="4" w:space="0" w:color="auto"/>
            </w:tcBorders>
            <w:vAlign w:val="bottom"/>
          </w:tcPr>
          <w:p w14:paraId="673B73E9" w14:textId="03521F9B" w:rsidR="00BF132E" w:rsidRPr="00384E4E" w:rsidRDefault="00BF132E" w:rsidP="00BF132E">
            <w:r>
              <w:rPr>
                <w:rFonts w:ascii="Calibri" w:hAnsi="Calibri" w:cs="Calibri"/>
                <w:sz w:val="22"/>
                <w:szCs w:val="22"/>
              </w:rPr>
              <w:t>7.664E-3</w:t>
            </w:r>
          </w:p>
        </w:tc>
        <w:tc>
          <w:tcPr>
            <w:tcW w:w="301" w:type="pct"/>
            <w:tcBorders>
              <w:bottom w:val="single" w:sz="4" w:space="0" w:color="auto"/>
            </w:tcBorders>
            <w:vAlign w:val="bottom"/>
          </w:tcPr>
          <w:p w14:paraId="6EDA8F3A" w14:textId="009325ED" w:rsidR="00BF132E" w:rsidRPr="00384E4E" w:rsidRDefault="00BF132E" w:rsidP="00BF132E">
            <w:r>
              <w:rPr>
                <w:rFonts w:ascii="Calibri" w:hAnsi="Calibri" w:cs="Calibri"/>
                <w:sz w:val="22"/>
                <w:szCs w:val="22"/>
              </w:rPr>
              <w:t>1.314E-2</w:t>
            </w:r>
          </w:p>
        </w:tc>
        <w:tc>
          <w:tcPr>
            <w:tcW w:w="309" w:type="pct"/>
            <w:tcBorders>
              <w:bottom w:val="single" w:sz="4" w:space="0" w:color="auto"/>
            </w:tcBorders>
            <w:vAlign w:val="bottom"/>
          </w:tcPr>
          <w:p w14:paraId="51B59F40" w14:textId="28229373" w:rsidR="00BF132E" w:rsidRPr="00384E4E" w:rsidRDefault="00BF132E" w:rsidP="00BF132E">
            <w:r>
              <w:rPr>
                <w:rFonts w:ascii="Calibri" w:hAnsi="Calibri" w:cs="Calibri"/>
                <w:sz w:val="22"/>
                <w:szCs w:val="22"/>
              </w:rPr>
              <w:t>1.200E-2</w:t>
            </w:r>
          </w:p>
        </w:tc>
        <w:tc>
          <w:tcPr>
            <w:tcW w:w="331" w:type="pct"/>
            <w:tcBorders>
              <w:bottom w:val="single" w:sz="4" w:space="0" w:color="auto"/>
            </w:tcBorders>
            <w:vAlign w:val="bottom"/>
          </w:tcPr>
          <w:p w14:paraId="3FAB4BC4" w14:textId="517F5C8A" w:rsidR="00BF132E" w:rsidRPr="00384E4E" w:rsidRDefault="00BF132E" w:rsidP="00BF132E">
            <w:r>
              <w:rPr>
                <w:rFonts w:ascii="Calibri" w:hAnsi="Calibri" w:cs="Calibri"/>
                <w:sz w:val="22"/>
                <w:szCs w:val="22"/>
              </w:rPr>
              <w:t>6.415E-3</w:t>
            </w:r>
          </w:p>
        </w:tc>
        <w:tc>
          <w:tcPr>
            <w:tcW w:w="302" w:type="pct"/>
            <w:tcBorders>
              <w:bottom w:val="single" w:sz="4" w:space="0" w:color="auto"/>
            </w:tcBorders>
            <w:vAlign w:val="bottom"/>
          </w:tcPr>
          <w:p w14:paraId="29867F29" w14:textId="1E0E08EB" w:rsidR="00BF132E" w:rsidRPr="00384E4E" w:rsidRDefault="00BF132E" w:rsidP="00BF132E">
            <w:r>
              <w:rPr>
                <w:rFonts w:ascii="Calibri" w:hAnsi="Calibri" w:cs="Calibri"/>
                <w:b/>
                <w:bCs/>
                <w:sz w:val="22"/>
                <w:szCs w:val="22"/>
              </w:rPr>
              <w:t>5.820E-3</w:t>
            </w:r>
          </w:p>
        </w:tc>
        <w:tc>
          <w:tcPr>
            <w:tcW w:w="309" w:type="pct"/>
            <w:tcBorders>
              <w:bottom w:val="single" w:sz="4" w:space="0" w:color="auto"/>
            </w:tcBorders>
            <w:vAlign w:val="bottom"/>
          </w:tcPr>
          <w:p w14:paraId="6A5F381F" w14:textId="1B78D506" w:rsidR="00BF132E" w:rsidRPr="00384E4E" w:rsidRDefault="00BF132E" w:rsidP="00BF132E">
            <w:r>
              <w:rPr>
                <w:rFonts w:ascii="Calibri" w:hAnsi="Calibri" w:cs="Calibri"/>
                <w:sz w:val="22"/>
                <w:szCs w:val="22"/>
              </w:rPr>
              <w:t>3.804E-3</w:t>
            </w:r>
          </w:p>
        </w:tc>
        <w:tc>
          <w:tcPr>
            <w:tcW w:w="310" w:type="pct"/>
            <w:tcBorders>
              <w:bottom w:val="single" w:sz="4" w:space="0" w:color="auto"/>
            </w:tcBorders>
            <w:vAlign w:val="bottom"/>
          </w:tcPr>
          <w:p w14:paraId="61F8EF13" w14:textId="0590FCC2" w:rsidR="00BF132E" w:rsidRPr="00384E4E" w:rsidRDefault="00BF132E" w:rsidP="00BF132E">
            <w:r>
              <w:rPr>
                <w:rFonts w:ascii="Calibri" w:hAnsi="Calibri" w:cs="Calibri"/>
                <w:b/>
                <w:bCs/>
                <w:sz w:val="22"/>
                <w:szCs w:val="22"/>
              </w:rPr>
              <w:t>3.391E-3</w:t>
            </w:r>
          </w:p>
        </w:tc>
        <w:tc>
          <w:tcPr>
            <w:tcW w:w="309" w:type="pct"/>
            <w:tcBorders>
              <w:bottom w:val="single" w:sz="4" w:space="0" w:color="auto"/>
            </w:tcBorders>
            <w:vAlign w:val="bottom"/>
          </w:tcPr>
          <w:p w14:paraId="25F8A8BC" w14:textId="263D4D15" w:rsidR="00BF132E" w:rsidRPr="00384E4E" w:rsidRDefault="00BF132E" w:rsidP="00BF132E">
            <w:r>
              <w:rPr>
                <w:rFonts w:ascii="Calibri" w:hAnsi="Calibri" w:cs="Calibri"/>
                <w:sz w:val="22"/>
                <w:szCs w:val="22"/>
              </w:rPr>
              <w:t>2.519E-2</w:t>
            </w:r>
          </w:p>
        </w:tc>
        <w:tc>
          <w:tcPr>
            <w:tcW w:w="331" w:type="pct"/>
            <w:tcBorders>
              <w:bottom w:val="single" w:sz="4" w:space="0" w:color="auto"/>
            </w:tcBorders>
            <w:vAlign w:val="bottom"/>
          </w:tcPr>
          <w:p w14:paraId="4F6DFF4D" w14:textId="18C2F7B9" w:rsidR="00BF132E" w:rsidRPr="00384E4E" w:rsidRDefault="00BF132E" w:rsidP="00BF132E">
            <w:r>
              <w:rPr>
                <w:rFonts w:ascii="Calibri" w:hAnsi="Calibri" w:cs="Calibri"/>
                <w:sz w:val="22"/>
                <w:szCs w:val="22"/>
              </w:rPr>
              <w:t>5.816E-3</w:t>
            </w:r>
          </w:p>
        </w:tc>
        <w:tc>
          <w:tcPr>
            <w:tcW w:w="309" w:type="pct"/>
            <w:tcBorders>
              <w:bottom w:val="single" w:sz="4" w:space="0" w:color="auto"/>
            </w:tcBorders>
            <w:vAlign w:val="bottom"/>
          </w:tcPr>
          <w:p w14:paraId="49E7FFFE" w14:textId="0AA62690" w:rsidR="00BF132E" w:rsidRPr="00384E4E" w:rsidRDefault="00BF132E" w:rsidP="00BF132E">
            <w:r>
              <w:rPr>
                <w:rFonts w:ascii="Calibri" w:hAnsi="Calibri" w:cs="Calibri"/>
                <w:sz w:val="22"/>
                <w:szCs w:val="22"/>
              </w:rPr>
              <w:t>5.102E-3</w:t>
            </w:r>
          </w:p>
        </w:tc>
        <w:tc>
          <w:tcPr>
            <w:tcW w:w="295" w:type="pct"/>
            <w:tcBorders>
              <w:bottom w:val="single" w:sz="4" w:space="0" w:color="auto"/>
            </w:tcBorders>
            <w:vAlign w:val="bottom"/>
          </w:tcPr>
          <w:p w14:paraId="1C31D223" w14:textId="23221830" w:rsidR="00BF132E" w:rsidRPr="00384E4E" w:rsidRDefault="00BF132E" w:rsidP="00BF132E">
            <w:r>
              <w:rPr>
                <w:rFonts w:ascii="Calibri" w:hAnsi="Calibri" w:cs="Calibri"/>
                <w:sz w:val="22"/>
                <w:szCs w:val="22"/>
              </w:rPr>
              <w:t>1.417E-2</w:t>
            </w:r>
          </w:p>
        </w:tc>
        <w:tc>
          <w:tcPr>
            <w:tcW w:w="295" w:type="pct"/>
            <w:tcBorders>
              <w:bottom w:val="single" w:sz="4" w:space="0" w:color="auto"/>
            </w:tcBorders>
            <w:vAlign w:val="bottom"/>
          </w:tcPr>
          <w:p w14:paraId="3E575B36" w14:textId="6E06B3EA" w:rsidR="00BF132E" w:rsidRPr="00384E4E" w:rsidRDefault="00BF132E" w:rsidP="00BF132E">
            <w:r>
              <w:rPr>
                <w:rFonts w:ascii="Calibri" w:hAnsi="Calibri" w:cs="Calibri"/>
                <w:sz w:val="22"/>
                <w:szCs w:val="22"/>
              </w:rPr>
              <w:t>1.222E-2</w:t>
            </w:r>
          </w:p>
        </w:tc>
        <w:tc>
          <w:tcPr>
            <w:tcW w:w="295" w:type="pct"/>
            <w:tcBorders>
              <w:bottom w:val="single" w:sz="4" w:space="0" w:color="auto"/>
            </w:tcBorders>
            <w:vAlign w:val="bottom"/>
          </w:tcPr>
          <w:p w14:paraId="3852FFEF" w14:textId="123106FB" w:rsidR="00BF132E" w:rsidRPr="00384E4E" w:rsidRDefault="00BF132E" w:rsidP="00BF132E">
            <w:r>
              <w:rPr>
                <w:rFonts w:ascii="Calibri" w:hAnsi="Calibri" w:cs="Calibri"/>
                <w:sz w:val="22"/>
                <w:szCs w:val="22"/>
              </w:rPr>
              <w:t>1.246E-2</w:t>
            </w:r>
          </w:p>
        </w:tc>
        <w:tc>
          <w:tcPr>
            <w:tcW w:w="331" w:type="pct"/>
            <w:tcBorders>
              <w:bottom w:val="single" w:sz="4" w:space="0" w:color="auto"/>
            </w:tcBorders>
            <w:vAlign w:val="bottom"/>
          </w:tcPr>
          <w:p w14:paraId="63313B14" w14:textId="7DE57F1B" w:rsidR="00BF132E" w:rsidRPr="00384E4E" w:rsidRDefault="00BF132E" w:rsidP="00BF132E">
            <w:r>
              <w:rPr>
                <w:rFonts w:ascii="Calibri" w:hAnsi="Calibri" w:cs="Calibri"/>
                <w:b/>
                <w:bCs/>
                <w:sz w:val="22"/>
                <w:szCs w:val="22"/>
              </w:rPr>
              <w:t>9.284E-3</w:t>
            </w:r>
          </w:p>
        </w:tc>
        <w:tc>
          <w:tcPr>
            <w:tcW w:w="290" w:type="pct"/>
            <w:tcBorders>
              <w:bottom w:val="single" w:sz="4" w:space="0" w:color="auto"/>
            </w:tcBorders>
            <w:vAlign w:val="bottom"/>
          </w:tcPr>
          <w:p w14:paraId="72B46480" w14:textId="684A2A4A" w:rsidR="00BF132E" w:rsidRPr="00384E4E" w:rsidRDefault="00BF132E" w:rsidP="00BF132E">
            <w:r>
              <w:rPr>
                <w:rFonts w:ascii="Calibri" w:hAnsi="Calibri" w:cs="Calibri"/>
                <w:sz w:val="22"/>
                <w:szCs w:val="22"/>
              </w:rPr>
              <w:t>1.055E-2</w:t>
            </w:r>
          </w:p>
        </w:tc>
      </w:tr>
      <w:tr w:rsidR="00BF132E" w:rsidRPr="00CA6E93" w14:paraId="3C02BBCD" w14:textId="77777777" w:rsidTr="005A2724">
        <w:trPr>
          <w:jc w:val="center"/>
        </w:trPr>
        <w:tc>
          <w:tcPr>
            <w:tcW w:w="233" w:type="pct"/>
            <w:tcBorders>
              <w:top w:val="single" w:sz="4" w:space="0" w:color="auto"/>
            </w:tcBorders>
          </w:tcPr>
          <w:p w14:paraId="1400DDB6" w14:textId="77777777" w:rsidR="00BF132E" w:rsidRPr="00CA6E93" w:rsidRDefault="00BF132E" w:rsidP="00435BD2">
            <w:pPr>
              <w:pStyle w:val="bangtrai"/>
            </w:pPr>
            <w:r>
              <w:t>DTLZ</w:t>
            </w:r>
            <w:r w:rsidRPr="00CA6E93">
              <w:t>3</w:t>
            </w:r>
          </w:p>
        </w:tc>
        <w:tc>
          <w:tcPr>
            <w:tcW w:w="135" w:type="pct"/>
            <w:tcBorders>
              <w:top w:val="single" w:sz="4" w:space="0" w:color="auto"/>
            </w:tcBorders>
          </w:tcPr>
          <w:p w14:paraId="004658DA" w14:textId="77777777" w:rsidR="00BF132E" w:rsidRPr="00CA6E93" w:rsidRDefault="00BF132E" w:rsidP="00435BD2">
            <w:pPr>
              <w:pStyle w:val="bangtrai"/>
            </w:pPr>
            <w:r w:rsidRPr="00CA6E93">
              <w:t>(1)</w:t>
            </w:r>
          </w:p>
        </w:tc>
        <w:tc>
          <w:tcPr>
            <w:tcW w:w="309" w:type="pct"/>
            <w:tcBorders>
              <w:top w:val="single" w:sz="4" w:space="0" w:color="auto"/>
            </w:tcBorders>
            <w:vAlign w:val="bottom"/>
          </w:tcPr>
          <w:p w14:paraId="25CB4C7C" w14:textId="00453FEA" w:rsidR="00BF132E" w:rsidRPr="00384E4E" w:rsidRDefault="00BF132E" w:rsidP="00BF132E">
            <w:r>
              <w:rPr>
                <w:rFonts w:ascii="Calibri" w:hAnsi="Calibri" w:cs="Calibri"/>
                <w:sz w:val="22"/>
                <w:szCs w:val="22"/>
              </w:rPr>
              <w:t>1.434E+0</w:t>
            </w:r>
          </w:p>
        </w:tc>
        <w:tc>
          <w:tcPr>
            <w:tcW w:w="301" w:type="pct"/>
            <w:tcBorders>
              <w:top w:val="single" w:sz="4" w:space="0" w:color="auto"/>
            </w:tcBorders>
            <w:vAlign w:val="bottom"/>
          </w:tcPr>
          <w:p w14:paraId="0341E7C0" w14:textId="7BB19E1D" w:rsidR="00BF132E" w:rsidRPr="00384E4E" w:rsidRDefault="00BF132E" w:rsidP="00BF132E">
            <w:r>
              <w:rPr>
                <w:rFonts w:ascii="Calibri" w:hAnsi="Calibri" w:cs="Calibri"/>
                <w:sz w:val="22"/>
                <w:szCs w:val="22"/>
              </w:rPr>
              <w:t>2.024E+0</w:t>
            </w:r>
          </w:p>
        </w:tc>
        <w:tc>
          <w:tcPr>
            <w:tcW w:w="309" w:type="pct"/>
            <w:tcBorders>
              <w:top w:val="single" w:sz="4" w:space="0" w:color="auto"/>
            </w:tcBorders>
            <w:vAlign w:val="bottom"/>
          </w:tcPr>
          <w:p w14:paraId="1264632E" w14:textId="680BC1E2" w:rsidR="00BF132E" w:rsidRPr="00384E4E" w:rsidRDefault="00BF132E" w:rsidP="00BF132E">
            <w:r>
              <w:rPr>
                <w:rFonts w:ascii="Calibri" w:hAnsi="Calibri" w:cs="Calibri"/>
                <w:sz w:val="22"/>
                <w:szCs w:val="22"/>
              </w:rPr>
              <w:t>6.752E+0</w:t>
            </w:r>
          </w:p>
        </w:tc>
        <w:tc>
          <w:tcPr>
            <w:tcW w:w="331" w:type="pct"/>
            <w:tcBorders>
              <w:top w:val="single" w:sz="4" w:space="0" w:color="auto"/>
            </w:tcBorders>
            <w:vAlign w:val="bottom"/>
          </w:tcPr>
          <w:p w14:paraId="303D988E" w14:textId="2619F35D" w:rsidR="00BF132E" w:rsidRPr="00384E4E" w:rsidRDefault="00BF132E" w:rsidP="00BF132E">
            <w:r>
              <w:rPr>
                <w:rFonts w:ascii="Calibri" w:hAnsi="Calibri" w:cs="Calibri"/>
                <w:sz w:val="22"/>
                <w:szCs w:val="22"/>
              </w:rPr>
              <w:t>1.419E+1</w:t>
            </w:r>
          </w:p>
        </w:tc>
        <w:tc>
          <w:tcPr>
            <w:tcW w:w="302" w:type="pct"/>
            <w:tcBorders>
              <w:top w:val="single" w:sz="4" w:space="0" w:color="auto"/>
            </w:tcBorders>
            <w:vAlign w:val="bottom"/>
          </w:tcPr>
          <w:p w14:paraId="46125CF2" w14:textId="4C99FEB7" w:rsidR="00BF132E" w:rsidRPr="00384E4E" w:rsidRDefault="00BF132E" w:rsidP="00BF132E">
            <w:r>
              <w:rPr>
                <w:rFonts w:ascii="Calibri" w:hAnsi="Calibri" w:cs="Calibri"/>
                <w:b/>
                <w:bCs/>
                <w:sz w:val="22"/>
                <w:szCs w:val="22"/>
              </w:rPr>
              <w:t>3.987E-1</w:t>
            </w:r>
          </w:p>
        </w:tc>
        <w:tc>
          <w:tcPr>
            <w:tcW w:w="309" w:type="pct"/>
            <w:tcBorders>
              <w:top w:val="single" w:sz="4" w:space="0" w:color="auto"/>
            </w:tcBorders>
            <w:vAlign w:val="bottom"/>
          </w:tcPr>
          <w:p w14:paraId="7E82AD50" w14:textId="4ACD9AB5" w:rsidR="00BF132E" w:rsidRPr="00384E4E" w:rsidRDefault="00BF132E" w:rsidP="00BF132E">
            <w:r>
              <w:rPr>
                <w:rFonts w:ascii="Calibri" w:hAnsi="Calibri" w:cs="Calibri"/>
                <w:b/>
                <w:bCs/>
                <w:sz w:val="22"/>
                <w:szCs w:val="22"/>
              </w:rPr>
              <w:t>3.520E+0</w:t>
            </w:r>
          </w:p>
        </w:tc>
        <w:tc>
          <w:tcPr>
            <w:tcW w:w="310" w:type="pct"/>
            <w:tcBorders>
              <w:top w:val="single" w:sz="4" w:space="0" w:color="auto"/>
            </w:tcBorders>
            <w:vAlign w:val="bottom"/>
          </w:tcPr>
          <w:p w14:paraId="763FDC42" w14:textId="4CB4DEA1" w:rsidR="00BF132E" w:rsidRPr="00384E4E" w:rsidRDefault="00BF132E" w:rsidP="00BF132E">
            <w:r>
              <w:rPr>
                <w:rFonts w:ascii="Calibri" w:hAnsi="Calibri" w:cs="Calibri"/>
                <w:sz w:val="22"/>
                <w:szCs w:val="22"/>
              </w:rPr>
              <w:t>1.021E+1</w:t>
            </w:r>
          </w:p>
        </w:tc>
        <w:tc>
          <w:tcPr>
            <w:tcW w:w="309" w:type="pct"/>
            <w:tcBorders>
              <w:top w:val="single" w:sz="4" w:space="0" w:color="auto"/>
            </w:tcBorders>
            <w:vAlign w:val="bottom"/>
          </w:tcPr>
          <w:p w14:paraId="0AF1B61B" w14:textId="51CDAE43" w:rsidR="00BF132E" w:rsidRPr="00384E4E" w:rsidRDefault="00BF132E" w:rsidP="00BF132E">
            <w:r>
              <w:rPr>
                <w:rFonts w:ascii="Calibri" w:hAnsi="Calibri" w:cs="Calibri"/>
                <w:sz w:val="22"/>
                <w:szCs w:val="22"/>
              </w:rPr>
              <w:t>3.833E+1</w:t>
            </w:r>
          </w:p>
        </w:tc>
        <w:tc>
          <w:tcPr>
            <w:tcW w:w="331" w:type="pct"/>
            <w:tcBorders>
              <w:top w:val="single" w:sz="4" w:space="0" w:color="auto"/>
            </w:tcBorders>
            <w:vAlign w:val="bottom"/>
          </w:tcPr>
          <w:p w14:paraId="75E3F376" w14:textId="5AA33022" w:rsidR="00BF132E" w:rsidRPr="00384E4E" w:rsidRDefault="00BF132E" w:rsidP="00BF132E">
            <w:r>
              <w:rPr>
                <w:rFonts w:ascii="Calibri" w:hAnsi="Calibri" w:cs="Calibri"/>
                <w:sz w:val="22"/>
                <w:szCs w:val="22"/>
              </w:rPr>
              <w:t>1.754E+1</w:t>
            </w:r>
          </w:p>
        </w:tc>
        <w:tc>
          <w:tcPr>
            <w:tcW w:w="309" w:type="pct"/>
            <w:tcBorders>
              <w:top w:val="single" w:sz="4" w:space="0" w:color="auto"/>
            </w:tcBorders>
            <w:vAlign w:val="bottom"/>
          </w:tcPr>
          <w:p w14:paraId="44FFE4E9" w14:textId="417A627E" w:rsidR="00BF132E" w:rsidRPr="00384E4E" w:rsidRDefault="00BF132E" w:rsidP="00BF132E">
            <w:r>
              <w:rPr>
                <w:rFonts w:ascii="Calibri" w:hAnsi="Calibri" w:cs="Calibri"/>
                <w:sz w:val="22"/>
                <w:szCs w:val="22"/>
              </w:rPr>
              <w:t>1.029E+1</w:t>
            </w:r>
          </w:p>
        </w:tc>
        <w:tc>
          <w:tcPr>
            <w:tcW w:w="295" w:type="pct"/>
            <w:tcBorders>
              <w:top w:val="single" w:sz="4" w:space="0" w:color="auto"/>
            </w:tcBorders>
            <w:vAlign w:val="bottom"/>
          </w:tcPr>
          <w:p w14:paraId="47EF11C9" w14:textId="0F2142F5" w:rsidR="00BF132E" w:rsidRPr="00384E4E" w:rsidRDefault="00BF132E" w:rsidP="00BF132E">
            <w:r>
              <w:rPr>
                <w:rFonts w:ascii="Calibri" w:hAnsi="Calibri" w:cs="Calibri"/>
                <w:sz w:val="22"/>
                <w:szCs w:val="22"/>
              </w:rPr>
              <w:t>4.527E-3</w:t>
            </w:r>
          </w:p>
        </w:tc>
        <w:tc>
          <w:tcPr>
            <w:tcW w:w="295" w:type="pct"/>
            <w:tcBorders>
              <w:top w:val="single" w:sz="4" w:space="0" w:color="auto"/>
            </w:tcBorders>
            <w:vAlign w:val="bottom"/>
          </w:tcPr>
          <w:p w14:paraId="398A2F4D" w14:textId="0A1279EA" w:rsidR="00BF132E" w:rsidRPr="00384E4E" w:rsidRDefault="00BF132E" w:rsidP="00BF132E">
            <w:r>
              <w:rPr>
                <w:rFonts w:ascii="Calibri" w:hAnsi="Calibri" w:cs="Calibri"/>
                <w:b/>
                <w:bCs/>
                <w:sz w:val="22"/>
                <w:szCs w:val="22"/>
              </w:rPr>
              <w:t>1.490E-5</w:t>
            </w:r>
          </w:p>
        </w:tc>
        <w:tc>
          <w:tcPr>
            <w:tcW w:w="295" w:type="pct"/>
            <w:tcBorders>
              <w:top w:val="single" w:sz="4" w:space="0" w:color="auto"/>
            </w:tcBorders>
            <w:vAlign w:val="bottom"/>
          </w:tcPr>
          <w:p w14:paraId="05456A4D" w14:textId="01DBAF5F" w:rsidR="00BF132E" w:rsidRPr="00384E4E" w:rsidRDefault="00BF132E" w:rsidP="00BF132E">
            <w:r>
              <w:rPr>
                <w:rFonts w:ascii="Calibri" w:hAnsi="Calibri" w:cs="Calibri"/>
                <w:sz w:val="22"/>
                <w:szCs w:val="22"/>
              </w:rPr>
              <w:t>6.924E-3</w:t>
            </w:r>
          </w:p>
        </w:tc>
        <w:tc>
          <w:tcPr>
            <w:tcW w:w="331" w:type="pct"/>
            <w:tcBorders>
              <w:top w:val="single" w:sz="4" w:space="0" w:color="auto"/>
            </w:tcBorders>
            <w:vAlign w:val="bottom"/>
          </w:tcPr>
          <w:p w14:paraId="530BD0D5" w14:textId="63E38D2D" w:rsidR="00BF132E" w:rsidRPr="00384E4E" w:rsidRDefault="00BF132E" w:rsidP="00BF132E">
            <w:r>
              <w:rPr>
                <w:rFonts w:ascii="Calibri" w:hAnsi="Calibri" w:cs="Calibri"/>
                <w:sz w:val="22"/>
                <w:szCs w:val="22"/>
              </w:rPr>
              <w:t>1.516E-2</w:t>
            </w:r>
          </w:p>
        </w:tc>
        <w:tc>
          <w:tcPr>
            <w:tcW w:w="290" w:type="pct"/>
            <w:tcBorders>
              <w:top w:val="single" w:sz="4" w:space="0" w:color="auto"/>
            </w:tcBorders>
            <w:vAlign w:val="bottom"/>
          </w:tcPr>
          <w:p w14:paraId="07575273" w14:textId="2BABE3FF" w:rsidR="00BF132E" w:rsidRPr="00384E4E" w:rsidRDefault="00BF132E" w:rsidP="00BF132E">
            <w:r>
              <w:rPr>
                <w:rFonts w:ascii="Calibri" w:hAnsi="Calibri" w:cs="Calibri"/>
                <w:sz w:val="22"/>
                <w:szCs w:val="22"/>
              </w:rPr>
              <w:t>6.831E-3</w:t>
            </w:r>
          </w:p>
        </w:tc>
      </w:tr>
      <w:tr w:rsidR="00BF132E" w:rsidRPr="00CA6E93" w14:paraId="3D283E28" w14:textId="77777777" w:rsidTr="005A2724">
        <w:trPr>
          <w:jc w:val="center"/>
        </w:trPr>
        <w:tc>
          <w:tcPr>
            <w:tcW w:w="233" w:type="pct"/>
          </w:tcPr>
          <w:p w14:paraId="4FEB7FE3" w14:textId="77777777" w:rsidR="00BF132E" w:rsidRPr="00CA6E93" w:rsidRDefault="00BF132E" w:rsidP="00435BD2">
            <w:pPr>
              <w:pStyle w:val="bangtrai"/>
            </w:pPr>
          </w:p>
        </w:tc>
        <w:tc>
          <w:tcPr>
            <w:tcW w:w="135" w:type="pct"/>
          </w:tcPr>
          <w:p w14:paraId="18960E32" w14:textId="77777777" w:rsidR="00BF132E" w:rsidRPr="00CA6E93" w:rsidRDefault="00BF132E" w:rsidP="00435BD2">
            <w:pPr>
              <w:pStyle w:val="bangtrai"/>
            </w:pPr>
            <w:r w:rsidRPr="00CA6E93">
              <w:t>(2)</w:t>
            </w:r>
          </w:p>
        </w:tc>
        <w:tc>
          <w:tcPr>
            <w:tcW w:w="309" w:type="pct"/>
            <w:vAlign w:val="bottom"/>
          </w:tcPr>
          <w:p w14:paraId="4FAB48C3" w14:textId="7C5686A6" w:rsidR="00BF132E" w:rsidRPr="00384E4E" w:rsidRDefault="00BF132E" w:rsidP="00BF132E">
            <w:r>
              <w:rPr>
                <w:rFonts w:ascii="Calibri" w:hAnsi="Calibri" w:cs="Calibri"/>
                <w:sz w:val="22"/>
                <w:szCs w:val="22"/>
              </w:rPr>
              <w:t>9.602E+0</w:t>
            </w:r>
          </w:p>
        </w:tc>
        <w:tc>
          <w:tcPr>
            <w:tcW w:w="301" w:type="pct"/>
            <w:vAlign w:val="bottom"/>
          </w:tcPr>
          <w:p w14:paraId="79134E4F" w14:textId="1E78866B" w:rsidR="00BF132E" w:rsidRPr="00384E4E" w:rsidRDefault="00BF132E" w:rsidP="00BF132E">
            <w:r>
              <w:rPr>
                <w:rFonts w:ascii="Calibri" w:hAnsi="Calibri" w:cs="Calibri"/>
                <w:sz w:val="22"/>
                <w:szCs w:val="22"/>
              </w:rPr>
              <w:t>1.128E+1</w:t>
            </w:r>
          </w:p>
        </w:tc>
        <w:tc>
          <w:tcPr>
            <w:tcW w:w="309" w:type="pct"/>
            <w:vAlign w:val="bottom"/>
          </w:tcPr>
          <w:p w14:paraId="74B014FF" w14:textId="10C970F2" w:rsidR="00BF132E" w:rsidRPr="00384E4E" w:rsidRDefault="00BF132E" w:rsidP="00BF132E">
            <w:r>
              <w:rPr>
                <w:rFonts w:ascii="Calibri" w:hAnsi="Calibri" w:cs="Calibri"/>
                <w:sz w:val="22"/>
                <w:szCs w:val="22"/>
              </w:rPr>
              <w:t>1.501E+1</w:t>
            </w:r>
          </w:p>
        </w:tc>
        <w:tc>
          <w:tcPr>
            <w:tcW w:w="331" w:type="pct"/>
            <w:vAlign w:val="bottom"/>
          </w:tcPr>
          <w:p w14:paraId="222274D9" w14:textId="1AFE9EA0" w:rsidR="00BF132E" w:rsidRPr="00384E4E" w:rsidRDefault="00BF132E" w:rsidP="00BF132E">
            <w:r>
              <w:rPr>
                <w:rFonts w:ascii="Calibri" w:hAnsi="Calibri" w:cs="Calibri"/>
                <w:sz w:val="22"/>
                <w:szCs w:val="22"/>
              </w:rPr>
              <w:t>2.395E+1</w:t>
            </w:r>
          </w:p>
        </w:tc>
        <w:tc>
          <w:tcPr>
            <w:tcW w:w="302" w:type="pct"/>
            <w:vAlign w:val="bottom"/>
          </w:tcPr>
          <w:p w14:paraId="1EE96633" w14:textId="35182822" w:rsidR="00BF132E" w:rsidRPr="00384E4E" w:rsidRDefault="00BF132E" w:rsidP="00BF132E">
            <w:r>
              <w:rPr>
                <w:rFonts w:ascii="Calibri" w:hAnsi="Calibri" w:cs="Calibri"/>
                <w:b/>
                <w:bCs/>
                <w:sz w:val="22"/>
                <w:szCs w:val="22"/>
              </w:rPr>
              <w:t>4.940E+0</w:t>
            </w:r>
          </w:p>
        </w:tc>
        <w:tc>
          <w:tcPr>
            <w:tcW w:w="309" w:type="pct"/>
            <w:vAlign w:val="bottom"/>
          </w:tcPr>
          <w:p w14:paraId="2A73F378" w14:textId="7AC8692E" w:rsidR="00BF132E" w:rsidRPr="00384E4E" w:rsidRDefault="00BF132E" w:rsidP="00BF132E">
            <w:r>
              <w:rPr>
                <w:rFonts w:ascii="Calibri" w:hAnsi="Calibri" w:cs="Calibri"/>
                <w:sz w:val="22"/>
                <w:szCs w:val="22"/>
              </w:rPr>
              <w:t>1.703E+1</w:t>
            </w:r>
          </w:p>
        </w:tc>
        <w:tc>
          <w:tcPr>
            <w:tcW w:w="310" w:type="pct"/>
            <w:vAlign w:val="bottom"/>
          </w:tcPr>
          <w:p w14:paraId="3D501BFC" w14:textId="7577F8D4" w:rsidR="00BF132E" w:rsidRPr="00384E4E" w:rsidRDefault="00BF132E" w:rsidP="00BF132E">
            <w:r>
              <w:rPr>
                <w:rFonts w:ascii="Calibri" w:hAnsi="Calibri" w:cs="Calibri"/>
                <w:b/>
                <w:bCs/>
                <w:sz w:val="22"/>
                <w:szCs w:val="22"/>
              </w:rPr>
              <w:t>1.304E+1</w:t>
            </w:r>
          </w:p>
        </w:tc>
        <w:tc>
          <w:tcPr>
            <w:tcW w:w="309" w:type="pct"/>
            <w:vAlign w:val="bottom"/>
          </w:tcPr>
          <w:p w14:paraId="454E60C6" w14:textId="1691C53E" w:rsidR="00BF132E" w:rsidRPr="00384E4E" w:rsidRDefault="00BF132E" w:rsidP="00BF132E">
            <w:r>
              <w:rPr>
                <w:rFonts w:ascii="Calibri" w:hAnsi="Calibri" w:cs="Calibri"/>
                <w:sz w:val="22"/>
                <w:szCs w:val="22"/>
              </w:rPr>
              <w:t>6.628E+1</w:t>
            </w:r>
          </w:p>
        </w:tc>
        <w:tc>
          <w:tcPr>
            <w:tcW w:w="331" w:type="pct"/>
            <w:vAlign w:val="bottom"/>
          </w:tcPr>
          <w:p w14:paraId="6AE357AE" w14:textId="7148A879" w:rsidR="00BF132E" w:rsidRPr="00384E4E" w:rsidRDefault="00BF132E" w:rsidP="00BF132E">
            <w:r>
              <w:rPr>
                <w:rFonts w:ascii="Calibri" w:hAnsi="Calibri" w:cs="Calibri"/>
                <w:sz w:val="22"/>
                <w:szCs w:val="22"/>
              </w:rPr>
              <w:t>3.052E+1</w:t>
            </w:r>
          </w:p>
        </w:tc>
        <w:tc>
          <w:tcPr>
            <w:tcW w:w="309" w:type="pct"/>
            <w:vAlign w:val="bottom"/>
          </w:tcPr>
          <w:p w14:paraId="2EA7A08E" w14:textId="0B7418B4" w:rsidR="00BF132E" w:rsidRPr="00384E4E" w:rsidRDefault="00BF132E" w:rsidP="00BF132E">
            <w:r>
              <w:rPr>
                <w:rFonts w:ascii="Calibri" w:hAnsi="Calibri" w:cs="Calibri"/>
                <w:sz w:val="22"/>
                <w:szCs w:val="22"/>
              </w:rPr>
              <w:t>2.951E+1</w:t>
            </w:r>
          </w:p>
        </w:tc>
        <w:tc>
          <w:tcPr>
            <w:tcW w:w="295" w:type="pct"/>
            <w:vAlign w:val="bottom"/>
          </w:tcPr>
          <w:p w14:paraId="4579FA12" w14:textId="7FE476D8" w:rsidR="00BF132E" w:rsidRPr="00384E4E" w:rsidRDefault="00BF132E" w:rsidP="00BF132E">
            <w:r>
              <w:rPr>
                <w:rFonts w:ascii="Calibri" w:hAnsi="Calibri" w:cs="Calibri"/>
                <w:sz w:val="22"/>
                <w:szCs w:val="22"/>
              </w:rPr>
              <w:t>9.542E-2</w:t>
            </w:r>
          </w:p>
        </w:tc>
        <w:tc>
          <w:tcPr>
            <w:tcW w:w="295" w:type="pct"/>
            <w:vAlign w:val="bottom"/>
          </w:tcPr>
          <w:p w14:paraId="737B5216" w14:textId="7AB04B47" w:rsidR="00BF132E" w:rsidRPr="00384E4E" w:rsidRDefault="00BF132E" w:rsidP="00BF132E">
            <w:r>
              <w:rPr>
                <w:rFonts w:ascii="Calibri" w:hAnsi="Calibri" w:cs="Calibri"/>
                <w:b/>
                <w:bCs/>
                <w:sz w:val="22"/>
                <w:szCs w:val="22"/>
              </w:rPr>
              <w:t>1.765E-2</w:t>
            </w:r>
          </w:p>
        </w:tc>
        <w:tc>
          <w:tcPr>
            <w:tcW w:w="295" w:type="pct"/>
            <w:vAlign w:val="bottom"/>
          </w:tcPr>
          <w:p w14:paraId="5D09161E" w14:textId="5844EB16" w:rsidR="00BF132E" w:rsidRPr="00384E4E" w:rsidRDefault="00BF132E" w:rsidP="00BF132E">
            <w:r>
              <w:rPr>
                <w:rFonts w:ascii="Calibri" w:hAnsi="Calibri" w:cs="Calibri"/>
                <w:sz w:val="22"/>
                <w:szCs w:val="22"/>
              </w:rPr>
              <w:t>3.228E-2</w:t>
            </w:r>
          </w:p>
        </w:tc>
        <w:tc>
          <w:tcPr>
            <w:tcW w:w="331" w:type="pct"/>
            <w:vAlign w:val="bottom"/>
          </w:tcPr>
          <w:p w14:paraId="40A26E1E" w14:textId="66FB946A" w:rsidR="00BF132E" w:rsidRPr="00384E4E" w:rsidRDefault="00BF132E" w:rsidP="00BF132E">
            <w:r>
              <w:rPr>
                <w:rFonts w:ascii="Calibri" w:hAnsi="Calibri" w:cs="Calibri"/>
                <w:sz w:val="22"/>
                <w:szCs w:val="22"/>
              </w:rPr>
              <w:t>4.004E-2</w:t>
            </w:r>
          </w:p>
        </w:tc>
        <w:tc>
          <w:tcPr>
            <w:tcW w:w="290" w:type="pct"/>
            <w:vAlign w:val="bottom"/>
          </w:tcPr>
          <w:p w14:paraId="326739FC" w14:textId="5C799626" w:rsidR="00BF132E" w:rsidRPr="00384E4E" w:rsidRDefault="00BF132E" w:rsidP="00BF132E">
            <w:r>
              <w:rPr>
                <w:rFonts w:ascii="Calibri" w:hAnsi="Calibri" w:cs="Calibri"/>
                <w:sz w:val="22"/>
                <w:szCs w:val="22"/>
              </w:rPr>
              <w:t>1.563E-1</w:t>
            </w:r>
          </w:p>
        </w:tc>
      </w:tr>
      <w:tr w:rsidR="00BF132E" w:rsidRPr="00CA6E93" w14:paraId="5D9F9225" w14:textId="77777777" w:rsidTr="005A2724">
        <w:trPr>
          <w:jc w:val="center"/>
        </w:trPr>
        <w:tc>
          <w:tcPr>
            <w:tcW w:w="233" w:type="pct"/>
          </w:tcPr>
          <w:p w14:paraId="4BE5548E" w14:textId="77777777" w:rsidR="00BF132E" w:rsidRPr="00CA6E93" w:rsidRDefault="00BF132E" w:rsidP="00435BD2">
            <w:pPr>
              <w:pStyle w:val="bangtrai"/>
            </w:pPr>
          </w:p>
        </w:tc>
        <w:tc>
          <w:tcPr>
            <w:tcW w:w="135" w:type="pct"/>
          </w:tcPr>
          <w:p w14:paraId="37E9A520" w14:textId="77777777" w:rsidR="00BF132E" w:rsidRPr="00CA6E93" w:rsidRDefault="00BF132E" w:rsidP="00435BD2">
            <w:pPr>
              <w:pStyle w:val="bangtrai"/>
            </w:pPr>
            <w:r w:rsidRPr="00CA6E93">
              <w:t>(3)</w:t>
            </w:r>
          </w:p>
        </w:tc>
        <w:tc>
          <w:tcPr>
            <w:tcW w:w="309" w:type="pct"/>
            <w:vAlign w:val="bottom"/>
          </w:tcPr>
          <w:p w14:paraId="197098CA" w14:textId="3F82225F" w:rsidR="00BF132E" w:rsidRPr="00384E4E" w:rsidRDefault="00BF132E" w:rsidP="00BF132E">
            <w:r>
              <w:rPr>
                <w:rFonts w:ascii="Calibri" w:hAnsi="Calibri" w:cs="Calibri"/>
                <w:sz w:val="22"/>
                <w:szCs w:val="22"/>
              </w:rPr>
              <w:t>4.569E+0</w:t>
            </w:r>
          </w:p>
        </w:tc>
        <w:tc>
          <w:tcPr>
            <w:tcW w:w="301" w:type="pct"/>
            <w:vAlign w:val="bottom"/>
          </w:tcPr>
          <w:p w14:paraId="0FA240E5" w14:textId="7E6D65EF" w:rsidR="00BF132E" w:rsidRPr="00384E4E" w:rsidRDefault="00BF132E" w:rsidP="00BF132E">
            <w:r>
              <w:rPr>
                <w:rFonts w:ascii="Calibri" w:hAnsi="Calibri" w:cs="Calibri"/>
                <w:sz w:val="22"/>
                <w:szCs w:val="22"/>
              </w:rPr>
              <w:t>2.818E+0</w:t>
            </w:r>
          </w:p>
        </w:tc>
        <w:tc>
          <w:tcPr>
            <w:tcW w:w="309" w:type="pct"/>
            <w:vAlign w:val="bottom"/>
          </w:tcPr>
          <w:p w14:paraId="5EA05DEB" w14:textId="45EC7058" w:rsidR="00BF132E" w:rsidRPr="00384E4E" w:rsidRDefault="00BF132E" w:rsidP="00BF132E">
            <w:r>
              <w:rPr>
                <w:rFonts w:ascii="Calibri" w:hAnsi="Calibri" w:cs="Calibri"/>
                <w:sz w:val="22"/>
                <w:szCs w:val="22"/>
              </w:rPr>
              <w:t>1.070E+1</w:t>
            </w:r>
          </w:p>
        </w:tc>
        <w:tc>
          <w:tcPr>
            <w:tcW w:w="331" w:type="pct"/>
            <w:vAlign w:val="bottom"/>
          </w:tcPr>
          <w:p w14:paraId="493FDA36" w14:textId="1A9EB6D0" w:rsidR="00BF132E" w:rsidRPr="00384E4E" w:rsidRDefault="00BF132E" w:rsidP="00BF132E">
            <w:r>
              <w:rPr>
                <w:rFonts w:ascii="Calibri" w:hAnsi="Calibri" w:cs="Calibri"/>
                <w:sz w:val="22"/>
                <w:szCs w:val="22"/>
              </w:rPr>
              <w:t>2.233E+1</w:t>
            </w:r>
          </w:p>
        </w:tc>
        <w:tc>
          <w:tcPr>
            <w:tcW w:w="302" w:type="pct"/>
            <w:vAlign w:val="bottom"/>
          </w:tcPr>
          <w:p w14:paraId="31A31B4A" w14:textId="55D8110B" w:rsidR="00BF132E" w:rsidRPr="00384E4E" w:rsidRDefault="00BF132E" w:rsidP="00BF132E">
            <w:r>
              <w:rPr>
                <w:rFonts w:ascii="Calibri" w:hAnsi="Calibri" w:cs="Calibri"/>
                <w:b/>
                <w:bCs/>
                <w:sz w:val="22"/>
                <w:szCs w:val="22"/>
              </w:rPr>
              <w:t>2.546E+0</w:t>
            </w:r>
          </w:p>
        </w:tc>
        <w:tc>
          <w:tcPr>
            <w:tcW w:w="309" w:type="pct"/>
            <w:vAlign w:val="bottom"/>
          </w:tcPr>
          <w:p w14:paraId="0968AEA9" w14:textId="5D12B7C6" w:rsidR="00BF132E" w:rsidRPr="00384E4E" w:rsidRDefault="00BF132E" w:rsidP="00BF132E">
            <w:r>
              <w:rPr>
                <w:rFonts w:ascii="Calibri" w:hAnsi="Calibri" w:cs="Calibri"/>
                <w:b/>
                <w:bCs/>
                <w:sz w:val="22"/>
                <w:szCs w:val="22"/>
              </w:rPr>
              <w:t>1.003E+1</w:t>
            </w:r>
          </w:p>
        </w:tc>
        <w:tc>
          <w:tcPr>
            <w:tcW w:w="310" w:type="pct"/>
            <w:vAlign w:val="bottom"/>
          </w:tcPr>
          <w:p w14:paraId="10012EC9" w14:textId="32210C89" w:rsidR="00BF132E" w:rsidRPr="00384E4E" w:rsidRDefault="00BF132E" w:rsidP="00BF132E">
            <w:r>
              <w:rPr>
                <w:rFonts w:ascii="Calibri" w:hAnsi="Calibri" w:cs="Calibri"/>
                <w:sz w:val="22"/>
                <w:szCs w:val="22"/>
              </w:rPr>
              <w:t>1.134E+1</w:t>
            </w:r>
          </w:p>
        </w:tc>
        <w:tc>
          <w:tcPr>
            <w:tcW w:w="309" w:type="pct"/>
            <w:vAlign w:val="bottom"/>
          </w:tcPr>
          <w:p w14:paraId="186CA100" w14:textId="38EAA2EF" w:rsidR="00BF132E" w:rsidRPr="00384E4E" w:rsidRDefault="00BF132E" w:rsidP="00BF132E">
            <w:r>
              <w:rPr>
                <w:rFonts w:ascii="Calibri" w:hAnsi="Calibri" w:cs="Calibri"/>
                <w:sz w:val="22"/>
                <w:szCs w:val="22"/>
              </w:rPr>
              <w:t>4.627E+1</w:t>
            </w:r>
          </w:p>
        </w:tc>
        <w:tc>
          <w:tcPr>
            <w:tcW w:w="331" w:type="pct"/>
            <w:vAlign w:val="bottom"/>
          </w:tcPr>
          <w:p w14:paraId="1A693786" w14:textId="1C798963" w:rsidR="00BF132E" w:rsidRPr="00384E4E" w:rsidRDefault="00BF132E" w:rsidP="00BF132E">
            <w:r>
              <w:rPr>
                <w:rFonts w:ascii="Calibri" w:hAnsi="Calibri" w:cs="Calibri"/>
                <w:sz w:val="22"/>
                <w:szCs w:val="22"/>
              </w:rPr>
              <w:t>1.880E+1</w:t>
            </w:r>
          </w:p>
        </w:tc>
        <w:tc>
          <w:tcPr>
            <w:tcW w:w="309" w:type="pct"/>
            <w:vAlign w:val="bottom"/>
          </w:tcPr>
          <w:p w14:paraId="5183BDD6" w14:textId="7D985747" w:rsidR="00BF132E" w:rsidRPr="00384E4E" w:rsidRDefault="00BF132E" w:rsidP="00BF132E">
            <w:r>
              <w:rPr>
                <w:rFonts w:ascii="Calibri" w:hAnsi="Calibri" w:cs="Calibri"/>
                <w:sz w:val="22"/>
                <w:szCs w:val="22"/>
              </w:rPr>
              <w:t>1.976E+1</w:t>
            </w:r>
          </w:p>
        </w:tc>
        <w:tc>
          <w:tcPr>
            <w:tcW w:w="295" w:type="pct"/>
            <w:vAlign w:val="bottom"/>
          </w:tcPr>
          <w:p w14:paraId="6AADF10A" w14:textId="58594776" w:rsidR="00BF132E" w:rsidRPr="00384E4E" w:rsidRDefault="00BF132E" w:rsidP="00BF132E">
            <w:r>
              <w:rPr>
                <w:rFonts w:ascii="Calibri" w:hAnsi="Calibri" w:cs="Calibri"/>
                <w:sz w:val="22"/>
                <w:szCs w:val="22"/>
              </w:rPr>
              <w:t>3.591E-2</w:t>
            </w:r>
          </w:p>
        </w:tc>
        <w:tc>
          <w:tcPr>
            <w:tcW w:w="295" w:type="pct"/>
            <w:vAlign w:val="bottom"/>
          </w:tcPr>
          <w:p w14:paraId="2E050CFD" w14:textId="74175FB1" w:rsidR="00BF132E" w:rsidRPr="00384E4E" w:rsidRDefault="00BF132E" w:rsidP="00BF132E">
            <w:r>
              <w:rPr>
                <w:rFonts w:ascii="Calibri" w:hAnsi="Calibri" w:cs="Calibri"/>
                <w:b/>
                <w:bCs/>
                <w:sz w:val="22"/>
                <w:szCs w:val="22"/>
              </w:rPr>
              <w:t>2.815E-3</w:t>
            </w:r>
          </w:p>
        </w:tc>
        <w:tc>
          <w:tcPr>
            <w:tcW w:w="295" w:type="pct"/>
            <w:vAlign w:val="bottom"/>
          </w:tcPr>
          <w:p w14:paraId="12CFFF29" w14:textId="3FBF03BC" w:rsidR="00BF132E" w:rsidRPr="00384E4E" w:rsidRDefault="00BF132E" w:rsidP="00BF132E">
            <w:r>
              <w:rPr>
                <w:rFonts w:ascii="Calibri" w:hAnsi="Calibri" w:cs="Calibri"/>
                <w:sz w:val="22"/>
                <w:szCs w:val="22"/>
              </w:rPr>
              <w:t>1.551E-2</w:t>
            </w:r>
          </w:p>
        </w:tc>
        <w:tc>
          <w:tcPr>
            <w:tcW w:w="331" w:type="pct"/>
            <w:vAlign w:val="bottom"/>
          </w:tcPr>
          <w:p w14:paraId="507C72AE" w14:textId="1DFF15A5" w:rsidR="00BF132E" w:rsidRPr="00384E4E" w:rsidRDefault="00BF132E" w:rsidP="00BF132E">
            <w:r>
              <w:rPr>
                <w:rFonts w:ascii="Calibri" w:hAnsi="Calibri" w:cs="Calibri"/>
                <w:sz w:val="22"/>
                <w:szCs w:val="22"/>
              </w:rPr>
              <w:t>2.575E-2</w:t>
            </w:r>
          </w:p>
        </w:tc>
        <w:tc>
          <w:tcPr>
            <w:tcW w:w="290" w:type="pct"/>
            <w:vAlign w:val="bottom"/>
          </w:tcPr>
          <w:p w14:paraId="51484C2F" w14:textId="5DEE2651" w:rsidR="00BF132E" w:rsidRPr="00384E4E" w:rsidRDefault="00BF132E" w:rsidP="00BF132E">
            <w:r>
              <w:rPr>
                <w:rFonts w:ascii="Calibri" w:hAnsi="Calibri" w:cs="Calibri"/>
                <w:sz w:val="22"/>
                <w:szCs w:val="22"/>
              </w:rPr>
              <w:t>6.029E-2</w:t>
            </w:r>
          </w:p>
        </w:tc>
      </w:tr>
      <w:tr w:rsidR="00BF132E" w:rsidRPr="00CA6E93" w14:paraId="52BD3BD6" w14:textId="77777777" w:rsidTr="005A2724">
        <w:trPr>
          <w:jc w:val="center"/>
        </w:trPr>
        <w:tc>
          <w:tcPr>
            <w:tcW w:w="233" w:type="pct"/>
          </w:tcPr>
          <w:p w14:paraId="4DB684EF" w14:textId="77777777" w:rsidR="00BF132E" w:rsidRPr="00CA6E93" w:rsidRDefault="00BF132E" w:rsidP="00435BD2">
            <w:pPr>
              <w:pStyle w:val="bangtrai"/>
            </w:pPr>
          </w:p>
        </w:tc>
        <w:tc>
          <w:tcPr>
            <w:tcW w:w="135" w:type="pct"/>
          </w:tcPr>
          <w:p w14:paraId="6E16A973" w14:textId="77777777" w:rsidR="00BF132E" w:rsidRPr="00CA6E93" w:rsidRDefault="00BF132E" w:rsidP="00435BD2">
            <w:pPr>
              <w:pStyle w:val="bangtrai"/>
            </w:pPr>
            <w:r w:rsidRPr="00CA6E93">
              <w:t>(4)</w:t>
            </w:r>
          </w:p>
        </w:tc>
        <w:tc>
          <w:tcPr>
            <w:tcW w:w="309" w:type="pct"/>
            <w:vAlign w:val="bottom"/>
          </w:tcPr>
          <w:p w14:paraId="766F9ECE" w14:textId="1440E74A" w:rsidR="00BF132E" w:rsidRPr="00384E4E" w:rsidRDefault="00BF132E" w:rsidP="00BF132E">
            <w:r>
              <w:rPr>
                <w:rFonts w:ascii="Calibri" w:hAnsi="Calibri" w:cs="Calibri"/>
                <w:sz w:val="22"/>
                <w:szCs w:val="22"/>
              </w:rPr>
              <w:t>2.111E+0</w:t>
            </w:r>
          </w:p>
        </w:tc>
        <w:tc>
          <w:tcPr>
            <w:tcW w:w="301" w:type="pct"/>
            <w:vAlign w:val="bottom"/>
          </w:tcPr>
          <w:p w14:paraId="332C32C2" w14:textId="18F5D103" w:rsidR="00BF132E" w:rsidRPr="00384E4E" w:rsidRDefault="00BF132E" w:rsidP="00BF132E">
            <w:r>
              <w:rPr>
                <w:rFonts w:ascii="Calibri" w:hAnsi="Calibri" w:cs="Calibri"/>
                <w:sz w:val="22"/>
                <w:szCs w:val="22"/>
              </w:rPr>
              <w:t>2.477E+0</w:t>
            </w:r>
          </w:p>
        </w:tc>
        <w:tc>
          <w:tcPr>
            <w:tcW w:w="309" w:type="pct"/>
            <w:vAlign w:val="bottom"/>
          </w:tcPr>
          <w:p w14:paraId="41A401EF" w14:textId="29600C60" w:rsidR="00BF132E" w:rsidRPr="00384E4E" w:rsidRDefault="00BF132E" w:rsidP="00BF132E">
            <w:r>
              <w:rPr>
                <w:rFonts w:ascii="Calibri" w:hAnsi="Calibri" w:cs="Calibri"/>
                <w:sz w:val="22"/>
                <w:szCs w:val="22"/>
              </w:rPr>
              <w:t>2.169E+0</w:t>
            </w:r>
          </w:p>
        </w:tc>
        <w:tc>
          <w:tcPr>
            <w:tcW w:w="331" w:type="pct"/>
            <w:vAlign w:val="bottom"/>
          </w:tcPr>
          <w:p w14:paraId="4BEB1646" w14:textId="64C77FC3" w:rsidR="00BF132E" w:rsidRPr="00384E4E" w:rsidRDefault="00BF132E" w:rsidP="00BF132E">
            <w:r>
              <w:rPr>
                <w:rFonts w:ascii="Calibri" w:hAnsi="Calibri" w:cs="Calibri"/>
                <w:sz w:val="22"/>
                <w:szCs w:val="22"/>
              </w:rPr>
              <w:t>2.380E+0</w:t>
            </w:r>
          </w:p>
        </w:tc>
        <w:tc>
          <w:tcPr>
            <w:tcW w:w="302" w:type="pct"/>
            <w:vAlign w:val="bottom"/>
          </w:tcPr>
          <w:p w14:paraId="14C25D37" w14:textId="547D4138" w:rsidR="00BF132E" w:rsidRPr="00384E4E" w:rsidRDefault="00BF132E" w:rsidP="00BF132E">
            <w:r>
              <w:rPr>
                <w:rFonts w:ascii="Calibri" w:hAnsi="Calibri" w:cs="Calibri"/>
                <w:b/>
                <w:bCs/>
                <w:sz w:val="22"/>
                <w:szCs w:val="22"/>
              </w:rPr>
              <w:t>1.250E+0</w:t>
            </w:r>
          </w:p>
        </w:tc>
        <w:tc>
          <w:tcPr>
            <w:tcW w:w="309" w:type="pct"/>
            <w:vAlign w:val="bottom"/>
          </w:tcPr>
          <w:p w14:paraId="3C004976" w14:textId="643BD1F7" w:rsidR="00BF132E" w:rsidRPr="00384E4E" w:rsidRDefault="00BF132E" w:rsidP="00BF132E">
            <w:r>
              <w:rPr>
                <w:rFonts w:ascii="Calibri" w:hAnsi="Calibri" w:cs="Calibri"/>
                <w:sz w:val="22"/>
                <w:szCs w:val="22"/>
              </w:rPr>
              <w:t>3.778E+0</w:t>
            </w:r>
          </w:p>
        </w:tc>
        <w:tc>
          <w:tcPr>
            <w:tcW w:w="310" w:type="pct"/>
            <w:vAlign w:val="bottom"/>
          </w:tcPr>
          <w:p w14:paraId="720F0383" w14:textId="65F2DBA7" w:rsidR="00BF132E" w:rsidRPr="00384E4E" w:rsidRDefault="00BF132E" w:rsidP="00BF132E">
            <w:r>
              <w:rPr>
                <w:rFonts w:ascii="Calibri" w:hAnsi="Calibri" w:cs="Calibri"/>
                <w:b/>
                <w:bCs/>
                <w:sz w:val="22"/>
                <w:szCs w:val="22"/>
              </w:rPr>
              <w:t>7.555E-1</w:t>
            </w:r>
          </w:p>
        </w:tc>
        <w:tc>
          <w:tcPr>
            <w:tcW w:w="309" w:type="pct"/>
            <w:vAlign w:val="bottom"/>
          </w:tcPr>
          <w:p w14:paraId="4506BC04" w14:textId="30E1773A" w:rsidR="00BF132E" w:rsidRPr="00384E4E" w:rsidRDefault="00BF132E" w:rsidP="00BF132E">
            <w:r>
              <w:rPr>
                <w:rFonts w:ascii="Calibri" w:hAnsi="Calibri" w:cs="Calibri"/>
                <w:sz w:val="22"/>
                <w:szCs w:val="22"/>
              </w:rPr>
              <w:t>5.584E+0</w:t>
            </w:r>
          </w:p>
        </w:tc>
        <w:tc>
          <w:tcPr>
            <w:tcW w:w="331" w:type="pct"/>
            <w:vAlign w:val="bottom"/>
          </w:tcPr>
          <w:p w14:paraId="2E67B002" w14:textId="54A7B294" w:rsidR="00BF132E" w:rsidRPr="00384E4E" w:rsidRDefault="00BF132E" w:rsidP="00BF132E">
            <w:r>
              <w:rPr>
                <w:rFonts w:ascii="Calibri" w:hAnsi="Calibri" w:cs="Calibri"/>
                <w:sz w:val="22"/>
                <w:szCs w:val="22"/>
              </w:rPr>
              <w:t>2.965E+0</w:t>
            </w:r>
          </w:p>
        </w:tc>
        <w:tc>
          <w:tcPr>
            <w:tcW w:w="309" w:type="pct"/>
            <w:vAlign w:val="bottom"/>
          </w:tcPr>
          <w:p w14:paraId="5AD80C4D" w14:textId="407AAEAF" w:rsidR="00BF132E" w:rsidRPr="00384E4E" w:rsidRDefault="00BF132E" w:rsidP="00BF132E">
            <w:r>
              <w:rPr>
                <w:rFonts w:ascii="Calibri" w:hAnsi="Calibri" w:cs="Calibri"/>
                <w:sz w:val="22"/>
                <w:szCs w:val="22"/>
              </w:rPr>
              <w:t>4.537E+0</w:t>
            </w:r>
          </w:p>
        </w:tc>
        <w:tc>
          <w:tcPr>
            <w:tcW w:w="295" w:type="pct"/>
            <w:vAlign w:val="bottom"/>
          </w:tcPr>
          <w:p w14:paraId="59A7A6B3" w14:textId="3D8C3E06" w:rsidR="00BF132E" w:rsidRPr="00384E4E" w:rsidRDefault="00BF132E" w:rsidP="00BF132E">
            <w:r>
              <w:rPr>
                <w:rFonts w:ascii="Calibri" w:hAnsi="Calibri" w:cs="Calibri"/>
                <w:sz w:val="22"/>
                <w:szCs w:val="22"/>
              </w:rPr>
              <w:t>2.588E-2</w:t>
            </w:r>
          </w:p>
        </w:tc>
        <w:tc>
          <w:tcPr>
            <w:tcW w:w="295" w:type="pct"/>
            <w:vAlign w:val="bottom"/>
          </w:tcPr>
          <w:p w14:paraId="0FB308A8" w14:textId="48344CD6" w:rsidR="00BF132E" w:rsidRPr="00384E4E" w:rsidRDefault="00BF132E" w:rsidP="00BF132E">
            <w:r>
              <w:rPr>
                <w:rFonts w:ascii="Calibri" w:hAnsi="Calibri" w:cs="Calibri"/>
                <w:b/>
                <w:bCs/>
                <w:sz w:val="22"/>
                <w:szCs w:val="22"/>
              </w:rPr>
              <w:t>5.195E-3</w:t>
            </w:r>
          </w:p>
        </w:tc>
        <w:tc>
          <w:tcPr>
            <w:tcW w:w="295" w:type="pct"/>
            <w:vAlign w:val="bottom"/>
          </w:tcPr>
          <w:p w14:paraId="625FD086" w14:textId="197493B9" w:rsidR="00BF132E" w:rsidRPr="00384E4E" w:rsidRDefault="00BF132E" w:rsidP="00BF132E">
            <w:r>
              <w:rPr>
                <w:rFonts w:ascii="Calibri" w:hAnsi="Calibri" w:cs="Calibri"/>
                <w:sz w:val="22"/>
                <w:szCs w:val="22"/>
              </w:rPr>
              <w:t>6.247E-3</w:t>
            </w:r>
          </w:p>
        </w:tc>
        <w:tc>
          <w:tcPr>
            <w:tcW w:w="331" w:type="pct"/>
            <w:vAlign w:val="bottom"/>
          </w:tcPr>
          <w:p w14:paraId="10CF8710" w14:textId="2853DBDA" w:rsidR="00BF132E" w:rsidRPr="00384E4E" w:rsidRDefault="00BF132E" w:rsidP="00BF132E">
            <w:r>
              <w:rPr>
                <w:rFonts w:ascii="Calibri" w:hAnsi="Calibri" w:cs="Calibri"/>
                <w:sz w:val="22"/>
                <w:szCs w:val="22"/>
              </w:rPr>
              <w:t>5.858E-3</w:t>
            </w:r>
          </w:p>
        </w:tc>
        <w:tc>
          <w:tcPr>
            <w:tcW w:w="290" w:type="pct"/>
            <w:vAlign w:val="bottom"/>
          </w:tcPr>
          <w:p w14:paraId="047D3740" w14:textId="34260427" w:rsidR="00BF132E" w:rsidRPr="00384E4E" w:rsidRDefault="00BF132E" w:rsidP="00BF132E">
            <w:r>
              <w:rPr>
                <w:rFonts w:ascii="Calibri" w:hAnsi="Calibri" w:cs="Calibri"/>
                <w:sz w:val="22"/>
                <w:szCs w:val="22"/>
              </w:rPr>
              <w:t>2.697E-2</w:t>
            </w:r>
          </w:p>
        </w:tc>
      </w:tr>
      <w:tr w:rsidR="00BF132E" w:rsidRPr="00CA6E93" w14:paraId="21908B0C" w14:textId="77777777" w:rsidTr="005A2724">
        <w:trPr>
          <w:jc w:val="center"/>
        </w:trPr>
        <w:tc>
          <w:tcPr>
            <w:tcW w:w="233" w:type="pct"/>
            <w:tcBorders>
              <w:bottom w:val="single" w:sz="4" w:space="0" w:color="auto"/>
            </w:tcBorders>
          </w:tcPr>
          <w:p w14:paraId="40AD5350" w14:textId="77777777" w:rsidR="00BF132E" w:rsidRPr="00CA6E93" w:rsidRDefault="00BF132E" w:rsidP="00435BD2">
            <w:pPr>
              <w:pStyle w:val="bangtrai"/>
            </w:pPr>
          </w:p>
        </w:tc>
        <w:tc>
          <w:tcPr>
            <w:tcW w:w="135" w:type="pct"/>
            <w:tcBorders>
              <w:bottom w:val="single" w:sz="4" w:space="0" w:color="auto"/>
            </w:tcBorders>
          </w:tcPr>
          <w:p w14:paraId="54620458" w14:textId="77777777" w:rsidR="00BF132E" w:rsidRPr="00CA6E93" w:rsidRDefault="00BF132E" w:rsidP="00435BD2">
            <w:pPr>
              <w:pStyle w:val="bangtrai"/>
            </w:pPr>
            <w:r w:rsidRPr="00CA6E93">
              <w:t>(5)</w:t>
            </w:r>
          </w:p>
        </w:tc>
        <w:tc>
          <w:tcPr>
            <w:tcW w:w="309" w:type="pct"/>
            <w:tcBorders>
              <w:bottom w:val="single" w:sz="4" w:space="0" w:color="auto"/>
            </w:tcBorders>
            <w:vAlign w:val="bottom"/>
          </w:tcPr>
          <w:p w14:paraId="4F4D8D78" w14:textId="317A0A5C" w:rsidR="00BF132E" w:rsidRPr="00384E4E" w:rsidRDefault="00BF132E" w:rsidP="00BF132E">
            <w:r>
              <w:rPr>
                <w:rFonts w:ascii="Calibri" w:hAnsi="Calibri" w:cs="Calibri"/>
                <w:sz w:val="22"/>
                <w:szCs w:val="22"/>
              </w:rPr>
              <w:t>1.434E+0</w:t>
            </w:r>
          </w:p>
        </w:tc>
        <w:tc>
          <w:tcPr>
            <w:tcW w:w="301" w:type="pct"/>
            <w:tcBorders>
              <w:bottom w:val="single" w:sz="4" w:space="0" w:color="auto"/>
            </w:tcBorders>
            <w:vAlign w:val="bottom"/>
          </w:tcPr>
          <w:p w14:paraId="6D3904D7" w14:textId="31EC3C1F" w:rsidR="00BF132E" w:rsidRPr="00384E4E" w:rsidRDefault="00BF132E" w:rsidP="00BF132E">
            <w:r>
              <w:rPr>
                <w:rFonts w:ascii="Calibri" w:hAnsi="Calibri" w:cs="Calibri"/>
                <w:sz w:val="22"/>
                <w:szCs w:val="22"/>
              </w:rPr>
              <w:t>2.024E+0</w:t>
            </w:r>
          </w:p>
        </w:tc>
        <w:tc>
          <w:tcPr>
            <w:tcW w:w="309" w:type="pct"/>
            <w:tcBorders>
              <w:bottom w:val="single" w:sz="4" w:space="0" w:color="auto"/>
            </w:tcBorders>
            <w:vAlign w:val="bottom"/>
          </w:tcPr>
          <w:p w14:paraId="3F7B9A8D" w14:textId="4ECB3CCA" w:rsidR="00BF132E" w:rsidRPr="00384E4E" w:rsidRDefault="00BF132E" w:rsidP="00BF132E">
            <w:r>
              <w:rPr>
                <w:rFonts w:ascii="Calibri" w:hAnsi="Calibri" w:cs="Calibri"/>
                <w:sz w:val="22"/>
                <w:szCs w:val="22"/>
              </w:rPr>
              <w:t>6.752E+0</w:t>
            </w:r>
          </w:p>
        </w:tc>
        <w:tc>
          <w:tcPr>
            <w:tcW w:w="331" w:type="pct"/>
            <w:tcBorders>
              <w:bottom w:val="single" w:sz="4" w:space="0" w:color="auto"/>
            </w:tcBorders>
            <w:vAlign w:val="bottom"/>
          </w:tcPr>
          <w:p w14:paraId="03E4E32D" w14:textId="65E7EED1" w:rsidR="00BF132E" w:rsidRPr="00384E4E" w:rsidRDefault="00BF132E" w:rsidP="00BF132E">
            <w:r>
              <w:rPr>
                <w:rFonts w:ascii="Calibri" w:hAnsi="Calibri" w:cs="Calibri"/>
                <w:sz w:val="22"/>
                <w:szCs w:val="22"/>
              </w:rPr>
              <w:t>1.419E+1</w:t>
            </w:r>
          </w:p>
        </w:tc>
        <w:tc>
          <w:tcPr>
            <w:tcW w:w="302" w:type="pct"/>
            <w:tcBorders>
              <w:bottom w:val="single" w:sz="4" w:space="0" w:color="auto"/>
            </w:tcBorders>
            <w:vAlign w:val="bottom"/>
          </w:tcPr>
          <w:p w14:paraId="7EEBE18D" w14:textId="0DC1B52D" w:rsidR="00BF132E" w:rsidRPr="00384E4E" w:rsidRDefault="00BF132E" w:rsidP="00BF132E">
            <w:r>
              <w:rPr>
                <w:rFonts w:ascii="Calibri" w:hAnsi="Calibri" w:cs="Calibri"/>
                <w:b/>
                <w:bCs/>
                <w:sz w:val="22"/>
                <w:szCs w:val="22"/>
              </w:rPr>
              <w:t>3.987E-1</w:t>
            </w:r>
          </w:p>
        </w:tc>
        <w:tc>
          <w:tcPr>
            <w:tcW w:w="309" w:type="pct"/>
            <w:tcBorders>
              <w:bottom w:val="single" w:sz="4" w:space="0" w:color="auto"/>
            </w:tcBorders>
            <w:vAlign w:val="bottom"/>
          </w:tcPr>
          <w:p w14:paraId="33B10239" w14:textId="5B502C61" w:rsidR="00BF132E" w:rsidRPr="00384E4E" w:rsidRDefault="00BF132E" w:rsidP="00BF132E">
            <w:r>
              <w:rPr>
                <w:rFonts w:ascii="Calibri" w:hAnsi="Calibri" w:cs="Calibri"/>
                <w:b/>
                <w:bCs/>
                <w:sz w:val="22"/>
                <w:szCs w:val="22"/>
              </w:rPr>
              <w:t>3.520E+0</w:t>
            </w:r>
          </w:p>
        </w:tc>
        <w:tc>
          <w:tcPr>
            <w:tcW w:w="310" w:type="pct"/>
            <w:tcBorders>
              <w:bottom w:val="single" w:sz="4" w:space="0" w:color="auto"/>
            </w:tcBorders>
            <w:vAlign w:val="bottom"/>
          </w:tcPr>
          <w:p w14:paraId="28AF1BED" w14:textId="2DC36573" w:rsidR="00BF132E" w:rsidRPr="00384E4E" w:rsidRDefault="00BF132E" w:rsidP="00BF132E">
            <w:r>
              <w:rPr>
                <w:rFonts w:ascii="Calibri" w:hAnsi="Calibri" w:cs="Calibri"/>
                <w:sz w:val="22"/>
                <w:szCs w:val="22"/>
              </w:rPr>
              <w:t>1.021E+1</w:t>
            </w:r>
          </w:p>
        </w:tc>
        <w:tc>
          <w:tcPr>
            <w:tcW w:w="309" w:type="pct"/>
            <w:tcBorders>
              <w:bottom w:val="single" w:sz="4" w:space="0" w:color="auto"/>
            </w:tcBorders>
            <w:vAlign w:val="bottom"/>
          </w:tcPr>
          <w:p w14:paraId="60CF170E" w14:textId="3C17A8F2" w:rsidR="00BF132E" w:rsidRPr="00384E4E" w:rsidRDefault="00BF132E" w:rsidP="00BF132E">
            <w:r>
              <w:rPr>
                <w:rFonts w:ascii="Calibri" w:hAnsi="Calibri" w:cs="Calibri"/>
                <w:sz w:val="22"/>
                <w:szCs w:val="22"/>
              </w:rPr>
              <w:t>3.833E+1</w:t>
            </w:r>
          </w:p>
        </w:tc>
        <w:tc>
          <w:tcPr>
            <w:tcW w:w="331" w:type="pct"/>
            <w:tcBorders>
              <w:bottom w:val="single" w:sz="4" w:space="0" w:color="auto"/>
            </w:tcBorders>
            <w:vAlign w:val="bottom"/>
          </w:tcPr>
          <w:p w14:paraId="03B46AA0" w14:textId="72B92048" w:rsidR="00BF132E" w:rsidRPr="00384E4E" w:rsidRDefault="00BF132E" w:rsidP="00BF132E">
            <w:r>
              <w:rPr>
                <w:rFonts w:ascii="Calibri" w:hAnsi="Calibri" w:cs="Calibri"/>
                <w:sz w:val="22"/>
                <w:szCs w:val="22"/>
              </w:rPr>
              <w:t>1.754E+1</w:t>
            </w:r>
          </w:p>
        </w:tc>
        <w:tc>
          <w:tcPr>
            <w:tcW w:w="309" w:type="pct"/>
            <w:tcBorders>
              <w:bottom w:val="single" w:sz="4" w:space="0" w:color="auto"/>
            </w:tcBorders>
            <w:vAlign w:val="bottom"/>
          </w:tcPr>
          <w:p w14:paraId="3B6B3D3D" w14:textId="4318583A" w:rsidR="00BF132E" w:rsidRPr="00384E4E" w:rsidRDefault="00BF132E" w:rsidP="00BF132E">
            <w:r>
              <w:rPr>
                <w:rFonts w:ascii="Calibri" w:hAnsi="Calibri" w:cs="Calibri"/>
                <w:sz w:val="22"/>
                <w:szCs w:val="22"/>
              </w:rPr>
              <w:t>1.029E+1</w:t>
            </w:r>
          </w:p>
        </w:tc>
        <w:tc>
          <w:tcPr>
            <w:tcW w:w="295" w:type="pct"/>
            <w:tcBorders>
              <w:bottom w:val="single" w:sz="4" w:space="0" w:color="auto"/>
            </w:tcBorders>
            <w:vAlign w:val="bottom"/>
          </w:tcPr>
          <w:p w14:paraId="0B16E6E4" w14:textId="17FD7C78" w:rsidR="00BF132E" w:rsidRPr="00384E4E" w:rsidRDefault="00BF132E" w:rsidP="00BF132E">
            <w:r>
              <w:rPr>
                <w:rFonts w:ascii="Calibri" w:hAnsi="Calibri" w:cs="Calibri"/>
                <w:sz w:val="22"/>
                <w:szCs w:val="22"/>
              </w:rPr>
              <w:t>4.527E-3</w:t>
            </w:r>
          </w:p>
        </w:tc>
        <w:tc>
          <w:tcPr>
            <w:tcW w:w="295" w:type="pct"/>
            <w:tcBorders>
              <w:bottom w:val="single" w:sz="4" w:space="0" w:color="auto"/>
            </w:tcBorders>
            <w:vAlign w:val="bottom"/>
          </w:tcPr>
          <w:p w14:paraId="08A47E84" w14:textId="729CC170" w:rsidR="00BF132E" w:rsidRPr="00384E4E" w:rsidRDefault="00BF132E" w:rsidP="00BF132E">
            <w:r>
              <w:rPr>
                <w:rFonts w:ascii="Calibri" w:hAnsi="Calibri" w:cs="Calibri"/>
                <w:b/>
                <w:bCs/>
                <w:sz w:val="22"/>
                <w:szCs w:val="22"/>
              </w:rPr>
              <w:t>1.490E-5</w:t>
            </w:r>
          </w:p>
        </w:tc>
        <w:tc>
          <w:tcPr>
            <w:tcW w:w="295" w:type="pct"/>
            <w:tcBorders>
              <w:bottom w:val="single" w:sz="4" w:space="0" w:color="auto"/>
            </w:tcBorders>
            <w:vAlign w:val="bottom"/>
          </w:tcPr>
          <w:p w14:paraId="29963E95" w14:textId="02B5C839" w:rsidR="00BF132E" w:rsidRPr="00384E4E" w:rsidRDefault="00BF132E" w:rsidP="00BF132E">
            <w:r>
              <w:rPr>
                <w:rFonts w:ascii="Calibri" w:hAnsi="Calibri" w:cs="Calibri"/>
                <w:sz w:val="22"/>
                <w:szCs w:val="22"/>
              </w:rPr>
              <w:t>6.924E-3</w:t>
            </w:r>
          </w:p>
        </w:tc>
        <w:tc>
          <w:tcPr>
            <w:tcW w:w="331" w:type="pct"/>
            <w:tcBorders>
              <w:bottom w:val="single" w:sz="4" w:space="0" w:color="auto"/>
            </w:tcBorders>
            <w:vAlign w:val="bottom"/>
          </w:tcPr>
          <w:p w14:paraId="03EBAF8D" w14:textId="12CEE0CB" w:rsidR="00BF132E" w:rsidRPr="00384E4E" w:rsidRDefault="00BF132E" w:rsidP="00BF132E">
            <w:r>
              <w:rPr>
                <w:rFonts w:ascii="Calibri" w:hAnsi="Calibri" w:cs="Calibri"/>
                <w:sz w:val="22"/>
                <w:szCs w:val="22"/>
              </w:rPr>
              <w:t>1.516E-2</w:t>
            </w:r>
          </w:p>
        </w:tc>
        <w:tc>
          <w:tcPr>
            <w:tcW w:w="290" w:type="pct"/>
            <w:tcBorders>
              <w:bottom w:val="single" w:sz="4" w:space="0" w:color="auto"/>
            </w:tcBorders>
            <w:vAlign w:val="bottom"/>
          </w:tcPr>
          <w:p w14:paraId="03BA6A66" w14:textId="25927410" w:rsidR="00BF132E" w:rsidRPr="00384E4E" w:rsidRDefault="00BF132E" w:rsidP="00BF132E">
            <w:r>
              <w:rPr>
                <w:rFonts w:ascii="Calibri" w:hAnsi="Calibri" w:cs="Calibri"/>
                <w:sz w:val="22"/>
                <w:szCs w:val="22"/>
              </w:rPr>
              <w:t>6.831E-3</w:t>
            </w:r>
          </w:p>
        </w:tc>
      </w:tr>
      <w:tr w:rsidR="00BF132E" w:rsidRPr="00CA6E93" w14:paraId="4568D006" w14:textId="77777777" w:rsidTr="005A2724">
        <w:trPr>
          <w:jc w:val="center"/>
        </w:trPr>
        <w:tc>
          <w:tcPr>
            <w:tcW w:w="233" w:type="pct"/>
            <w:tcBorders>
              <w:top w:val="single" w:sz="4" w:space="0" w:color="auto"/>
            </w:tcBorders>
          </w:tcPr>
          <w:p w14:paraId="4133037B" w14:textId="77777777" w:rsidR="00BF132E" w:rsidRPr="00CA6E93" w:rsidRDefault="00BF132E" w:rsidP="00435BD2">
            <w:pPr>
              <w:pStyle w:val="bangtrai"/>
            </w:pPr>
            <w:r>
              <w:t>DTLZ</w:t>
            </w:r>
            <w:r w:rsidRPr="00CA6E93">
              <w:t>4</w:t>
            </w:r>
          </w:p>
        </w:tc>
        <w:tc>
          <w:tcPr>
            <w:tcW w:w="135" w:type="pct"/>
            <w:tcBorders>
              <w:top w:val="single" w:sz="4" w:space="0" w:color="auto"/>
            </w:tcBorders>
          </w:tcPr>
          <w:p w14:paraId="5D196165" w14:textId="77777777" w:rsidR="00BF132E" w:rsidRPr="00CA6E93" w:rsidRDefault="00BF132E" w:rsidP="00435BD2">
            <w:pPr>
              <w:pStyle w:val="bangtrai"/>
            </w:pPr>
            <w:r w:rsidRPr="00CA6E93">
              <w:t>(1)</w:t>
            </w:r>
          </w:p>
        </w:tc>
        <w:tc>
          <w:tcPr>
            <w:tcW w:w="309" w:type="pct"/>
            <w:tcBorders>
              <w:top w:val="single" w:sz="4" w:space="0" w:color="auto"/>
            </w:tcBorders>
            <w:vAlign w:val="bottom"/>
          </w:tcPr>
          <w:p w14:paraId="31BA461F" w14:textId="7E7B49A6" w:rsidR="00BF132E" w:rsidRPr="00384E4E" w:rsidRDefault="00BF132E" w:rsidP="00BF132E">
            <w:r>
              <w:rPr>
                <w:rFonts w:ascii="Calibri" w:hAnsi="Calibri" w:cs="Calibri"/>
                <w:b/>
                <w:bCs/>
                <w:sz w:val="22"/>
                <w:szCs w:val="22"/>
              </w:rPr>
              <w:t>6.314E-3</w:t>
            </w:r>
          </w:p>
        </w:tc>
        <w:tc>
          <w:tcPr>
            <w:tcW w:w="301" w:type="pct"/>
            <w:tcBorders>
              <w:top w:val="single" w:sz="4" w:space="0" w:color="auto"/>
            </w:tcBorders>
            <w:vAlign w:val="bottom"/>
          </w:tcPr>
          <w:p w14:paraId="5220D25A" w14:textId="5AC55C37" w:rsidR="00BF132E" w:rsidRPr="00384E4E" w:rsidRDefault="00BF132E" w:rsidP="00BF132E">
            <w:r>
              <w:rPr>
                <w:rFonts w:ascii="Calibri" w:hAnsi="Calibri" w:cs="Calibri"/>
                <w:sz w:val="22"/>
                <w:szCs w:val="22"/>
              </w:rPr>
              <w:t>1.217E-2</w:t>
            </w:r>
          </w:p>
        </w:tc>
        <w:tc>
          <w:tcPr>
            <w:tcW w:w="309" w:type="pct"/>
            <w:tcBorders>
              <w:top w:val="single" w:sz="4" w:space="0" w:color="auto"/>
            </w:tcBorders>
            <w:vAlign w:val="bottom"/>
          </w:tcPr>
          <w:p w14:paraId="50329E49" w14:textId="606F8E02" w:rsidR="00BF132E" w:rsidRPr="00384E4E" w:rsidRDefault="00BF132E" w:rsidP="00BF132E">
            <w:r>
              <w:rPr>
                <w:rFonts w:ascii="Calibri" w:hAnsi="Calibri" w:cs="Calibri"/>
                <w:sz w:val="22"/>
                <w:szCs w:val="22"/>
              </w:rPr>
              <w:t>8.838E-3</w:t>
            </w:r>
          </w:p>
        </w:tc>
        <w:tc>
          <w:tcPr>
            <w:tcW w:w="331" w:type="pct"/>
            <w:tcBorders>
              <w:top w:val="single" w:sz="4" w:space="0" w:color="auto"/>
            </w:tcBorders>
            <w:vAlign w:val="bottom"/>
          </w:tcPr>
          <w:p w14:paraId="40EF3D52" w14:textId="32A7CF60" w:rsidR="00BF132E" w:rsidRPr="00384E4E" w:rsidRDefault="00BF132E" w:rsidP="00BF132E">
            <w:r>
              <w:rPr>
                <w:rFonts w:ascii="Calibri" w:hAnsi="Calibri" w:cs="Calibri"/>
                <w:sz w:val="22"/>
                <w:szCs w:val="22"/>
              </w:rPr>
              <w:t>2.861E-2</w:t>
            </w:r>
          </w:p>
        </w:tc>
        <w:tc>
          <w:tcPr>
            <w:tcW w:w="302" w:type="pct"/>
            <w:tcBorders>
              <w:top w:val="single" w:sz="4" w:space="0" w:color="auto"/>
            </w:tcBorders>
            <w:vAlign w:val="bottom"/>
          </w:tcPr>
          <w:p w14:paraId="351054B9" w14:textId="6ACB57E2" w:rsidR="00BF132E" w:rsidRPr="00384E4E" w:rsidRDefault="00BF132E" w:rsidP="00BF132E">
            <w:r>
              <w:rPr>
                <w:rFonts w:ascii="Calibri" w:hAnsi="Calibri" w:cs="Calibri"/>
                <w:sz w:val="22"/>
                <w:szCs w:val="22"/>
              </w:rPr>
              <w:t>2.759E-2</w:t>
            </w:r>
          </w:p>
        </w:tc>
        <w:tc>
          <w:tcPr>
            <w:tcW w:w="309" w:type="pct"/>
            <w:tcBorders>
              <w:top w:val="single" w:sz="4" w:space="0" w:color="auto"/>
            </w:tcBorders>
            <w:vAlign w:val="bottom"/>
          </w:tcPr>
          <w:p w14:paraId="5F074079" w14:textId="15F77A48" w:rsidR="00BF132E" w:rsidRPr="00384E4E" w:rsidRDefault="00BF132E" w:rsidP="00BF132E">
            <w:r>
              <w:rPr>
                <w:rFonts w:ascii="Calibri" w:hAnsi="Calibri" w:cs="Calibri"/>
                <w:sz w:val="22"/>
                <w:szCs w:val="22"/>
              </w:rPr>
              <w:t>3.577E-3</w:t>
            </w:r>
          </w:p>
        </w:tc>
        <w:tc>
          <w:tcPr>
            <w:tcW w:w="310" w:type="pct"/>
            <w:tcBorders>
              <w:top w:val="single" w:sz="4" w:space="0" w:color="auto"/>
            </w:tcBorders>
            <w:vAlign w:val="bottom"/>
          </w:tcPr>
          <w:p w14:paraId="344158A5" w14:textId="521AD553" w:rsidR="00BF132E" w:rsidRPr="00384E4E" w:rsidRDefault="00BF132E" w:rsidP="00BF132E">
            <w:r>
              <w:rPr>
                <w:rFonts w:ascii="Calibri" w:hAnsi="Calibri" w:cs="Calibri"/>
                <w:sz w:val="22"/>
                <w:szCs w:val="22"/>
              </w:rPr>
              <w:t>3.351E-3</w:t>
            </w:r>
          </w:p>
        </w:tc>
        <w:tc>
          <w:tcPr>
            <w:tcW w:w="309" w:type="pct"/>
            <w:tcBorders>
              <w:top w:val="single" w:sz="4" w:space="0" w:color="auto"/>
            </w:tcBorders>
            <w:vAlign w:val="bottom"/>
          </w:tcPr>
          <w:p w14:paraId="49F280FE" w14:textId="6A76C1B1" w:rsidR="00BF132E" w:rsidRPr="00384E4E" w:rsidRDefault="00BF132E" w:rsidP="00BF132E">
            <w:r>
              <w:rPr>
                <w:rFonts w:ascii="Calibri" w:hAnsi="Calibri" w:cs="Calibri"/>
                <w:sz w:val="22"/>
                <w:szCs w:val="22"/>
              </w:rPr>
              <w:t>1.599E-2</w:t>
            </w:r>
          </w:p>
        </w:tc>
        <w:tc>
          <w:tcPr>
            <w:tcW w:w="331" w:type="pct"/>
            <w:tcBorders>
              <w:top w:val="single" w:sz="4" w:space="0" w:color="auto"/>
            </w:tcBorders>
            <w:vAlign w:val="bottom"/>
          </w:tcPr>
          <w:p w14:paraId="774B5BF3" w14:textId="68F19CC2" w:rsidR="00BF132E" w:rsidRPr="00384E4E" w:rsidRDefault="00BF132E" w:rsidP="00BF132E">
            <w:r>
              <w:rPr>
                <w:rFonts w:ascii="Calibri" w:hAnsi="Calibri" w:cs="Calibri"/>
                <w:sz w:val="22"/>
                <w:szCs w:val="22"/>
              </w:rPr>
              <w:t>8.739E-3</w:t>
            </w:r>
          </w:p>
        </w:tc>
        <w:tc>
          <w:tcPr>
            <w:tcW w:w="309" w:type="pct"/>
            <w:tcBorders>
              <w:top w:val="single" w:sz="4" w:space="0" w:color="auto"/>
            </w:tcBorders>
            <w:vAlign w:val="bottom"/>
          </w:tcPr>
          <w:p w14:paraId="211364A7" w14:textId="1817A92D" w:rsidR="00BF132E" w:rsidRPr="00384E4E" w:rsidRDefault="00BF132E" w:rsidP="00BF132E">
            <w:r>
              <w:rPr>
                <w:rFonts w:ascii="Calibri" w:hAnsi="Calibri" w:cs="Calibri"/>
                <w:b/>
                <w:bCs/>
                <w:sz w:val="22"/>
                <w:szCs w:val="22"/>
              </w:rPr>
              <w:t>2.901E-3</w:t>
            </w:r>
          </w:p>
        </w:tc>
        <w:tc>
          <w:tcPr>
            <w:tcW w:w="295" w:type="pct"/>
            <w:tcBorders>
              <w:top w:val="single" w:sz="4" w:space="0" w:color="auto"/>
            </w:tcBorders>
            <w:vAlign w:val="bottom"/>
          </w:tcPr>
          <w:p w14:paraId="781F9FB6" w14:textId="5EC1EFFF" w:rsidR="00BF132E" w:rsidRPr="00384E4E" w:rsidRDefault="00BF132E" w:rsidP="00BF132E">
            <w:r>
              <w:rPr>
                <w:rFonts w:ascii="Calibri" w:hAnsi="Calibri" w:cs="Calibri"/>
                <w:b/>
                <w:bCs/>
                <w:sz w:val="22"/>
                <w:szCs w:val="22"/>
              </w:rPr>
              <w:t>4.539E-3</w:t>
            </w:r>
          </w:p>
        </w:tc>
        <w:tc>
          <w:tcPr>
            <w:tcW w:w="295" w:type="pct"/>
            <w:tcBorders>
              <w:top w:val="single" w:sz="4" w:space="0" w:color="auto"/>
            </w:tcBorders>
            <w:vAlign w:val="bottom"/>
          </w:tcPr>
          <w:p w14:paraId="703F0486" w14:textId="512102DF" w:rsidR="00BF132E" w:rsidRPr="00384E4E" w:rsidRDefault="00BF132E" w:rsidP="00BF132E">
            <w:r>
              <w:rPr>
                <w:rFonts w:ascii="Calibri" w:hAnsi="Calibri" w:cs="Calibri"/>
                <w:sz w:val="22"/>
                <w:szCs w:val="22"/>
              </w:rPr>
              <w:t>1.288E-2</w:t>
            </w:r>
          </w:p>
        </w:tc>
        <w:tc>
          <w:tcPr>
            <w:tcW w:w="295" w:type="pct"/>
            <w:tcBorders>
              <w:top w:val="single" w:sz="4" w:space="0" w:color="auto"/>
            </w:tcBorders>
            <w:vAlign w:val="bottom"/>
          </w:tcPr>
          <w:p w14:paraId="3C9D7673" w14:textId="7A77FACD" w:rsidR="00BF132E" w:rsidRPr="00384E4E" w:rsidRDefault="00BF132E" w:rsidP="00BF132E">
            <w:r>
              <w:rPr>
                <w:rFonts w:ascii="Calibri" w:hAnsi="Calibri" w:cs="Calibri"/>
                <w:sz w:val="22"/>
                <w:szCs w:val="22"/>
              </w:rPr>
              <w:t>1.342E-2</w:t>
            </w:r>
          </w:p>
        </w:tc>
        <w:tc>
          <w:tcPr>
            <w:tcW w:w="331" w:type="pct"/>
            <w:tcBorders>
              <w:top w:val="single" w:sz="4" w:space="0" w:color="auto"/>
            </w:tcBorders>
            <w:vAlign w:val="bottom"/>
          </w:tcPr>
          <w:p w14:paraId="7FD5F7A9" w14:textId="67DD89D9" w:rsidR="00BF132E" w:rsidRPr="00384E4E" w:rsidRDefault="00BF132E" w:rsidP="00BF132E">
            <w:r>
              <w:rPr>
                <w:rFonts w:ascii="Calibri" w:hAnsi="Calibri" w:cs="Calibri"/>
                <w:sz w:val="22"/>
                <w:szCs w:val="22"/>
              </w:rPr>
              <w:t>1.074E-2</w:t>
            </w:r>
          </w:p>
        </w:tc>
        <w:tc>
          <w:tcPr>
            <w:tcW w:w="290" w:type="pct"/>
            <w:tcBorders>
              <w:top w:val="single" w:sz="4" w:space="0" w:color="auto"/>
            </w:tcBorders>
            <w:vAlign w:val="bottom"/>
          </w:tcPr>
          <w:p w14:paraId="4E8AFF16" w14:textId="38FE41F1" w:rsidR="00BF132E" w:rsidRPr="00384E4E" w:rsidRDefault="00BF132E" w:rsidP="00BF132E">
            <w:r>
              <w:rPr>
                <w:rFonts w:ascii="Calibri" w:hAnsi="Calibri" w:cs="Calibri"/>
                <w:sz w:val="22"/>
                <w:szCs w:val="22"/>
              </w:rPr>
              <w:t>1.034E-2</w:t>
            </w:r>
          </w:p>
        </w:tc>
      </w:tr>
      <w:tr w:rsidR="00BF132E" w:rsidRPr="00CA6E93" w14:paraId="292142E8" w14:textId="77777777" w:rsidTr="005A2724">
        <w:trPr>
          <w:jc w:val="center"/>
        </w:trPr>
        <w:tc>
          <w:tcPr>
            <w:tcW w:w="233" w:type="pct"/>
          </w:tcPr>
          <w:p w14:paraId="610158A2" w14:textId="77777777" w:rsidR="00BF132E" w:rsidRPr="00CA6E93" w:rsidRDefault="00BF132E" w:rsidP="00435BD2">
            <w:pPr>
              <w:pStyle w:val="bangtrai"/>
            </w:pPr>
          </w:p>
        </w:tc>
        <w:tc>
          <w:tcPr>
            <w:tcW w:w="135" w:type="pct"/>
          </w:tcPr>
          <w:p w14:paraId="0BB2329F" w14:textId="77777777" w:rsidR="00BF132E" w:rsidRPr="00CA6E93" w:rsidRDefault="00BF132E" w:rsidP="00435BD2">
            <w:pPr>
              <w:pStyle w:val="bangtrai"/>
            </w:pPr>
            <w:r w:rsidRPr="00CA6E93">
              <w:t>(2)</w:t>
            </w:r>
          </w:p>
        </w:tc>
        <w:tc>
          <w:tcPr>
            <w:tcW w:w="309" w:type="pct"/>
            <w:vAlign w:val="bottom"/>
          </w:tcPr>
          <w:p w14:paraId="4E4CA33A" w14:textId="0D349AE9" w:rsidR="00BF132E" w:rsidRPr="00384E4E" w:rsidRDefault="00BF132E" w:rsidP="00BF132E">
            <w:r>
              <w:rPr>
                <w:rFonts w:ascii="Calibri" w:hAnsi="Calibri" w:cs="Calibri"/>
                <w:sz w:val="22"/>
                <w:szCs w:val="22"/>
              </w:rPr>
              <w:t>6.250E-2</w:t>
            </w:r>
          </w:p>
        </w:tc>
        <w:tc>
          <w:tcPr>
            <w:tcW w:w="301" w:type="pct"/>
            <w:vAlign w:val="bottom"/>
          </w:tcPr>
          <w:p w14:paraId="6D1EBB03" w14:textId="3627A6C0" w:rsidR="00BF132E" w:rsidRPr="00384E4E" w:rsidRDefault="00BF132E" w:rsidP="00BF132E">
            <w:r>
              <w:rPr>
                <w:rFonts w:ascii="Calibri" w:hAnsi="Calibri" w:cs="Calibri"/>
                <w:sz w:val="22"/>
                <w:szCs w:val="22"/>
              </w:rPr>
              <w:t>2.735E-2</w:t>
            </w:r>
          </w:p>
        </w:tc>
        <w:tc>
          <w:tcPr>
            <w:tcW w:w="309" w:type="pct"/>
            <w:vAlign w:val="bottom"/>
          </w:tcPr>
          <w:p w14:paraId="4EF96537" w14:textId="2A34DFE1" w:rsidR="00BF132E" w:rsidRPr="00384E4E" w:rsidRDefault="00BF132E" w:rsidP="00BF132E">
            <w:r>
              <w:rPr>
                <w:rFonts w:ascii="Calibri" w:hAnsi="Calibri" w:cs="Calibri"/>
                <w:b/>
                <w:bCs/>
                <w:sz w:val="22"/>
                <w:szCs w:val="22"/>
              </w:rPr>
              <w:t>1.305E-2</w:t>
            </w:r>
          </w:p>
        </w:tc>
        <w:tc>
          <w:tcPr>
            <w:tcW w:w="331" w:type="pct"/>
            <w:vAlign w:val="bottom"/>
          </w:tcPr>
          <w:p w14:paraId="50ACC406" w14:textId="497D8332" w:rsidR="00BF132E" w:rsidRPr="00384E4E" w:rsidRDefault="00BF132E" w:rsidP="00BF132E">
            <w:r>
              <w:rPr>
                <w:rFonts w:ascii="Calibri" w:hAnsi="Calibri" w:cs="Calibri"/>
                <w:sz w:val="22"/>
                <w:szCs w:val="22"/>
              </w:rPr>
              <w:t>6.917E-2</w:t>
            </w:r>
          </w:p>
        </w:tc>
        <w:tc>
          <w:tcPr>
            <w:tcW w:w="302" w:type="pct"/>
            <w:vAlign w:val="bottom"/>
          </w:tcPr>
          <w:p w14:paraId="0EE8FA3E" w14:textId="6F1EE170" w:rsidR="00BF132E" w:rsidRPr="00384E4E" w:rsidRDefault="00BF132E" w:rsidP="00BF132E">
            <w:r>
              <w:rPr>
                <w:rFonts w:ascii="Calibri" w:hAnsi="Calibri" w:cs="Calibri"/>
                <w:sz w:val="22"/>
                <w:szCs w:val="22"/>
              </w:rPr>
              <w:t>8.150E-2</w:t>
            </w:r>
          </w:p>
        </w:tc>
        <w:tc>
          <w:tcPr>
            <w:tcW w:w="309" w:type="pct"/>
            <w:vAlign w:val="bottom"/>
          </w:tcPr>
          <w:p w14:paraId="70732AB9" w14:textId="0EBB8272" w:rsidR="00BF132E" w:rsidRPr="00384E4E" w:rsidRDefault="00BF132E" w:rsidP="00BF132E">
            <w:r>
              <w:rPr>
                <w:rFonts w:ascii="Calibri" w:hAnsi="Calibri" w:cs="Calibri"/>
                <w:b/>
                <w:bCs/>
                <w:sz w:val="22"/>
                <w:szCs w:val="22"/>
              </w:rPr>
              <w:t>5.319E-3</w:t>
            </w:r>
          </w:p>
        </w:tc>
        <w:tc>
          <w:tcPr>
            <w:tcW w:w="310" w:type="pct"/>
            <w:vAlign w:val="bottom"/>
          </w:tcPr>
          <w:p w14:paraId="0D3AE888" w14:textId="4A881386" w:rsidR="00BF132E" w:rsidRPr="00384E4E" w:rsidRDefault="00BF132E" w:rsidP="00BF132E">
            <w:r>
              <w:rPr>
                <w:rFonts w:ascii="Calibri" w:hAnsi="Calibri" w:cs="Calibri"/>
                <w:sz w:val="22"/>
                <w:szCs w:val="22"/>
              </w:rPr>
              <w:t>1.269E-2</w:t>
            </w:r>
          </w:p>
        </w:tc>
        <w:tc>
          <w:tcPr>
            <w:tcW w:w="309" w:type="pct"/>
            <w:vAlign w:val="bottom"/>
          </w:tcPr>
          <w:p w14:paraId="27F75D7C" w14:textId="6161D9CA" w:rsidR="00BF132E" w:rsidRPr="00384E4E" w:rsidRDefault="00BF132E" w:rsidP="00BF132E">
            <w:r>
              <w:rPr>
                <w:rFonts w:ascii="Calibri" w:hAnsi="Calibri" w:cs="Calibri"/>
                <w:sz w:val="22"/>
                <w:szCs w:val="22"/>
              </w:rPr>
              <w:t>4.079E-2</w:t>
            </w:r>
          </w:p>
        </w:tc>
        <w:tc>
          <w:tcPr>
            <w:tcW w:w="331" w:type="pct"/>
            <w:vAlign w:val="bottom"/>
          </w:tcPr>
          <w:p w14:paraId="57CA1ABD" w14:textId="01ECF99F" w:rsidR="00BF132E" w:rsidRPr="00384E4E" w:rsidRDefault="00BF132E" w:rsidP="00BF132E">
            <w:r>
              <w:rPr>
                <w:rFonts w:ascii="Calibri" w:hAnsi="Calibri" w:cs="Calibri"/>
                <w:sz w:val="22"/>
                <w:szCs w:val="22"/>
              </w:rPr>
              <w:t>1.142E-1</w:t>
            </w:r>
          </w:p>
        </w:tc>
        <w:tc>
          <w:tcPr>
            <w:tcW w:w="309" w:type="pct"/>
            <w:vAlign w:val="bottom"/>
          </w:tcPr>
          <w:p w14:paraId="7F70A371" w14:textId="7B30F710" w:rsidR="00BF132E" w:rsidRPr="00384E4E" w:rsidRDefault="00BF132E" w:rsidP="00BF132E">
            <w:r>
              <w:rPr>
                <w:rFonts w:ascii="Calibri" w:hAnsi="Calibri" w:cs="Calibri"/>
                <w:sz w:val="22"/>
                <w:szCs w:val="22"/>
              </w:rPr>
              <w:t>1.154E-1</w:t>
            </w:r>
          </w:p>
        </w:tc>
        <w:tc>
          <w:tcPr>
            <w:tcW w:w="295" w:type="pct"/>
            <w:vAlign w:val="bottom"/>
          </w:tcPr>
          <w:p w14:paraId="39ECCC29" w14:textId="20832AC3" w:rsidR="00BF132E" w:rsidRPr="00384E4E" w:rsidRDefault="00BF132E" w:rsidP="00BF132E">
            <w:r>
              <w:rPr>
                <w:rFonts w:ascii="Calibri" w:hAnsi="Calibri" w:cs="Calibri"/>
                <w:b/>
                <w:bCs/>
                <w:sz w:val="22"/>
                <w:szCs w:val="22"/>
              </w:rPr>
              <w:t>1.991E-2</w:t>
            </w:r>
          </w:p>
        </w:tc>
        <w:tc>
          <w:tcPr>
            <w:tcW w:w="295" w:type="pct"/>
            <w:vAlign w:val="bottom"/>
          </w:tcPr>
          <w:p w14:paraId="4C61017B" w14:textId="630C2E50" w:rsidR="00BF132E" w:rsidRPr="00384E4E" w:rsidRDefault="00BF132E" w:rsidP="00BF132E">
            <w:r>
              <w:rPr>
                <w:rFonts w:ascii="Calibri" w:hAnsi="Calibri" w:cs="Calibri"/>
                <w:sz w:val="22"/>
                <w:szCs w:val="22"/>
              </w:rPr>
              <w:t>2.758E-2</w:t>
            </w:r>
          </w:p>
        </w:tc>
        <w:tc>
          <w:tcPr>
            <w:tcW w:w="295" w:type="pct"/>
            <w:vAlign w:val="bottom"/>
          </w:tcPr>
          <w:p w14:paraId="4082BB8D" w14:textId="6559AB18" w:rsidR="00BF132E" w:rsidRPr="00384E4E" w:rsidRDefault="00BF132E" w:rsidP="00BF132E">
            <w:r>
              <w:rPr>
                <w:rFonts w:ascii="Calibri" w:hAnsi="Calibri" w:cs="Calibri"/>
                <w:sz w:val="22"/>
                <w:szCs w:val="22"/>
              </w:rPr>
              <w:t>2.387E-2</w:t>
            </w:r>
          </w:p>
        </w:tc>
        <w:tc>
          <w:tcPr>
            <w:tcW w:w="331" w:type="pct"/>
            <w:vAlign w:val="bottom"/>
          </w:tcPr>
          <w:p w14:paraId="7261F154" w14:textId="3C05B779" w:rsidR="00BF132E" w:rsidRPr="00384E4E" w:rsidRDefault="00BF132E" w:rsidP="00BF132E">
            <w:r>
              <w:rPr>
                <w:rFonts w:ascii="Calibri" w:hAnsi="Calibri" w:cs="Calibri"/>
                <w:sz w:val="22"/>
                <w:szCs w:val="22"/>
              </w:rPr>
              <w:t>5.238E-2</w:t>
            </w:r>
          </w:p>
        </w:tc>
        <w:tc>
          <w:tcPr>
            <w:tcW w:w="290" w:type="pct"/>
            <w:vAlign w:val="bottom"/>
          </w:tcPr>
          <w:p w14:paraId="32740CF1" w14:textId="425C6B2F" w:rsidR="00BF132E" w:rsidRPr="00384E4E" w:rsidRDefault="00BF132E" w:rsidP="00BF132E">
            <w:r>
              <w:rPr>
                <w:rFonts w:ascii="Calibri" w:hAnsi="Calibri" w:cs="Calibri"/>
                <w:sz w:val="22"/>
                <w:szCs w:val="22"/>
              </w:rPr>
              <w:t>9.074E-2</w:t>
            </w:r>
          </w:p>
        </w:tc>
      </w:tr>
      <w:tr w:rsidR="00BF132E" w:rsidRPr="00CA6E93" w14:paraId="3964698C" w14:textId="77777777" w:rsidTr="005A2724">
        <w:trPr>
          <w:jc w:val="center"/>
        </w:trPr>
        <w:tc>
          <w:tcPr>
            <w:tcW w:w="233" w:type="pct"/>
          </w:tcPr>
          <w:p w14:paraId="7C109173" w14:textId="77777777" w:rsidR="00BF132E" w:rsidRPr="00CA6E93" w:rsidRDefault="00BF132E" w:rsidP="00435BD2">
            <w:pPr>
              <w:pStyle w:val="bangtrai"/>
            </w:pPr>
          </w:p>
        </w:tc>
        <w:tc>
          <w:tcPr>
            <w:tcW w:w="135" w:type="pct"/>
          </w:tcPr>
          <w:p w14:paraId="22A8DA72" w14:textId="77777777" w:rsidR="00BF132E" w:rsidRPr="00CA6E93" w:rsidRDefault="00BF132E" w:rsidP="00435BD2">
            <w:pPr>
              <w:pStyle w:val="bangtrai"/>
            </w:pPr>
            <w:r w:rsidRPr="00CA6E93">
              <w:t>(3)</w:t>
            </w:r>
          </w:p>
        </w:tc>
        <w:tc>
          <w:tcPr>
            <w:tcW w:w="309" w:type="pct"/>
            <w:vAlign w:val="bottom"/>
          </w:tcPr>
          <w:p w14:paraId="42D11005" w14:textId="6E88B5D3" w:rsidR="00BF132E" w:rsidRPr="00384E4E" w:rsidRDefault="00BF132E" w:rsidP="00BF132E">
            <w:r>
              <w:rPr>
                <w:rFonts w:ascii="Calibri" w:hAnsi="Calibri" w:cs="Calibri"/>
                <w:sz w:val="22"/>
                <w:szCs w:val="22"/>
              </w:rPr>
              <w:t>1.505E-2</w:t>
            </w:r>
          </w:p>
        </w:tc>
        <w:tc>
          <w:tcPr>
            <w:tcW w:w="301" w:type="pct"/>
            <w:vAlign w:val="bottom"/>
          </w:tcPr>
          <w:p w14:paraId="69606A07" w14:textId="0DB451FF" w:rsidR="00BF132E" w:rsidRPr="00384E4E" w:rsidRDefault="00BF132E" w:rsidP="00BF132E">
            <w:r>
              <w:rPr>
                <w:rFonts w:ascii="Calibri" w:hAnsi="Calibri" w:cs="Calibri"/>
                <w:sz w:val="22"/>
                <w:szCs w:val="22"/>
              </w:rPr>
              <w:t>1.717E-2</w:t>
            </w:r>
          </w:p>
        </w:tc>
        <w:tc>
          <w:tcPr>
            <w:tcW w:w="309" w:type="pct"/>
            <w:vAlign w:val="bottom"/>
          </w:tcPr>
          <w:p w14:paraId="32D0830F" w14:textId="59BA5E4E" w:rsidR="00BF132E" w:rsidRPr="00384E4E" w:rsidRDefault="00BF132E" w:rsidP="00BF132E">
            <w:r>
              <w:rPr>
                <w:rFonts w:ascii="Calibri" w:hAnsi="Calibri" w:cs="Calibri"/>
                <w:b/>
                <w:bCs/>
                <w:sz w:val="22"/>
                <w:szCs w:val="22"/>
              </w:rPr>
              <w:t>1.104E-2</w:t>
            </w:r>
          </w:p>
        </w:tc>
        <w:tc>
          <w:tcPr>
            <w:tcW w:w="331" w:type="pct"/>
            <w:vAlign w:val="bottom"/>
          </w:tcPr>
          <w:p w14:paraId="04409B3D" w14:textId="5DC0B8CA" w:rsidR="00BF132E" w:rsidRPr="00384E4E" w:rsidRDefault="00BF132E" w:rsidP="00BF132E">
            <w:r>
              <w:rPr>
                <w:rFonts w:ascii="Calibri" w:hAnsi="Calibri" w:cs="Calibri"/>
                <w:sz w:val="22"/>
                <w:szCs w:val="22"/>
              </w:rPr>
              <w:t>4.190E-2</w:t>
            </w:r>
          </w:p>
        </w:tc>
        <w:tc>
          <w:tcPr>
            <w:tcW w:w="302" w:type="pct"/>
            <w:vAlign w:val="bottom"/>
          </w:tcPr>
          <w:p w14:paraId="3D901CE5" w14:textId="457E1126" w:rsidR="00BF132E" w:rsidRPr="00384E4E" w:rsidRDefault="00BF132E" w:rsidP="00BF132E">
            <w:r>
              <w:rPr>
                <w:rFonts w:ascii="Calibri" w:hAnsi="Calibri" w:cs="Calibri"/>
                <w:sz w:val="22"/>
                <w:szCs w:val="22"/>
              </w:rPr>
              <w:t>4.720E-2</w:t>
            </w:r>
          </w:p>
        </w:tc>
        <w:tc>
          <w:tcPr>
            <w:tcW w:w="309" w:type="pct"/>
            <w:vAlign w:val="bottom"/>
          </w:tcPr>
          <w:p w14:paraId="1B647412" w14:textId="1064AAA3" w:rsidR="00BF132E" w:rsidRPr="00384E4E" w:rsidRDefault="00BF132E" w:rsidP="00BF132E">
            <w:r>
              <w:rPr>
                <w:rFonts w:ascii="Calibri" w:hAnsi="Calibri" w:cs="Calibri"/>
                <w:b/>
                <w:bCs/>
                <w:sz w:val="22"/>
                <w:szCs w:val="22"/>
              </w:rPr>
              <w:t>4.336E-3</w:t>
            </w:r>
          </w:p>
        </w:tc>
        <w:tc>
          <w:tcPr>
            <w:tcW w:w="310" w:type="pct"/>
            <w:vAlign w:val="bottom"/>
          </w:tcPr>
          <w:p w14:paraId="77C59A6C" w14:textId="00F2DBCD" w:rsidR="00BF132E" w:rsidRPr="00384E4E" w:rsidRDefault="00BF132E" w:rsidP="00BF132E">
            <w:r>
              <w:rPr>
                <w:rFonts w:ascii="Calibri" w:hAnsi="Calibri" w:cs="Calibri"/>
                <w:sz w:val="22"/>
                <w:szCs w:val="22"/>
              </w:rPr>
              <w:t>5.559E-3</w:t>
            </w:r>
          </w:p>
        </w:tc>
        <w:tc>
          <w:tcPr>
            <w:tcW w:w="309" w:type="pct"/>
            <w:vAlign w:val="bottom"/>
          </w:tcPr>
          <w:p w14:paraId="72C210CD" w14:textId="7FE6FDDE" w:rsidR="00BF132E" w:rsidRPr="00384E4E" w:rsidRDefault="00BF132E" w:rsidP="00BF132E">
            <w:r>
              <w:rPr>
                <w:rFonts w:ascii="Calibri" w:hAnsi="Calibri" w:cs="Calibri"/>
                <w:sz w:val="22"/>
                <w:szCs w:val="22"/>
              </w:rPr>
              <w:t>2.547E-2</w:t>
            </w:r>
          </w:p>
        </w:tc>
        <w:tc>
          <w:tcPr>
            <w:tcW w:w="331" w:type="pct"/>
            <w:vAlign w:val="bottom"/>
          </w:tcPr>
          <w:p w14:paraId="1A0B7426" w14:textId="5BA628E8" w:rsidR="00BF132E" w:rsidRPr="00384E4E" w:rsidRDefault="00BF132E" w:rsidP="00BF132E">
            <w:r>
              <w:rPr>
                <w:rFonts w:ascii="Calibri" w:hAnsi="Calibri" w:cs="Calibri"/>
                <w:sz w:val="22"/>
                <w:szCs w:val="22"/>
              </w:rPr>
              <w:t>3.053E-2</w:t>
            </w:r>
          </w:p>
        </w:tc>
        <w:tc>
          <w:tcPr>
            <w:tcW w:w="309" w:type="pct"/>
            <w:vAlign w:val="bottom"/>
          </w:tcPr>
          <w:p w14:paraId="44738A08" w14:textId="107C2A05" w:rsidR="00BF132E" w:rsidRPr="00384E4E" w:rsidRDefault="00BF132E" w:rsidP="00BF132E">
            <w:r>
              <w:rPr>
                <w:rFonts w:ascii="Calibri" w:hAnsi="Calibri" w:cs="Calibri"/>
                <w:sz w:val="22"/>
                <w:szCs w:val="22"/>
              </w:rPr>
              <w:t>3.182E-2</w:t>
            </w:r>
          </w:p>
        </w:tc>
        <w:tc>
          <w:tcPr>
            <w:tcW w:w="295" w:type="pct"/>
            <w:vAlign w:val="bottom"/>
          </w:tcPr>
          <w:p w14:paraId="045DA151" w14:textId="0664BE36" w:rsidR="00BF132E" w:rsidRPr="00384E4E" w:rsidRDefault="00BF132E" w:rsidP="00BF132E">
            <w:r>
              <w:rPr>
                <w:rFonts w:ascii="Calibri" w:hAnsi="Calibri" w:cs="Calibri"/>
                <w:b/>
                <w:bCs/>
                <w:sz w:val="22"/>
                <w:szCs w:val="22"/>
              </w:rPr>
              <w:t>1.560E-2</w:t>
            </w:r>
          </w:p>
        </w:tc>
        <w:tc>
          <w:tcPr>
            <w:tcW w:w="295" w:type="pct"/>
            <w:vAlign w:val="bottom"/>
          </w:tcPr>
          <w:p w14:paraId="17024C09" w14:textId="61E1E087" w:rsidR="00BF132E" w:rsidRPr="00384E4E" w:rsidRDefault="00BF132E" w:rsidP="00BF132E">
            <w:r>
              <w:rPr>
                <w:rFonts w:ascii="Calibri" w:hAnsi="Calibri" w:cs="Calibri"/>
                <w:sz w:val="22"/>
                <w:szCs w:val="22"/>
              </w:rPr>
              <w:t>1.805E-2</w:t>
            </w:r>
          </w:p>
        </w:tc>
        <w:tc>
          <w:tcPr>
            <w:tcW w:w="295" w:type="pct"/>
            <w:vAlign w:val="bottom"/>
          </w:tcPr>
          <w:p w14:paraId="4E2BC42B" w14:textId="316F7CC0" w:rsidR="00BF132E" w:rsidRPr="00384E4E" w:rsidRDefault="00BF132E" w:rsidP="00BF132E">
            <w:r>
              <w:rPr>
                <w:rFonts w:ascii="Calibri" w:hAnsi="Calibri" w:cs="Calibri"/>
                <w:sz w:val="22"/>
                <w:szCs w:val="22"/>
              </w:rPr>
              <w:t>1.893E-2</w:t>
            </w:r>
          </w:p>
        </w:tc>
        <w:tc>
          <w:tcPr>
            <w:tcW w:w="331" w:type="pct"/>
            <w:vAlign w:val="bottom"/>
          </w:tcPr>
          <w:p w14:paraId="001189BB" w14:textId="1D11A632" w:rsidR="00BF132E" w:rsidRPr="00384E4E" w:rsidRDefault="00BF132E" w:rsidP="00BF132E">
            <w:r>
              <w:rPr>
                <w:rFonts w:ascii="Calibri" w:hAnsi="Calibri" w:cs="Calibri"/>
                <w:sz w:val="22"/>
                <w:szCs w:val="22"/>
              </w:rPr>
              <w:t>2.764E-2</w:t>
            </w:r>
          </w:p>
        </w:tc>
        <w:tc>
          <w:tcPr>
            <w:tcW w:w="290" w:type="pct"/>
            <w:vAlign w:val="bottom"/>
          </w:tcPr>
          <w:p w14:paraId="3BDD71D2" w14:textId="49219AD7" w:rsidR="00BF132E" w:rsidRPr="00384E4E" w:rsidRDefault="00BF132E" w:rsidP="00BF132E">
            <w:r>
              <w:rPr>
                <w:rFonts w:ascii="Calibri" w:hAnsi="Calibri" w:cs="Calibri"/>
                <w:sz w:val="22"/>
                <w:szCs w:val="22"/>
              </w:rPr>
              <w:t>3.233E-2</w:t>
            </w:r>
          </w:p>
        </w:tc>
      </w:tr>
      <w:tr w:rsidR="00BF132E" w:rsidRPr="00CA6E93" w14:paraId="1DD4E4F2" w14:textId="77777777" w:rsidTr="005A2724">
        <w:trPr>
          <w:jc w:val="center"/>
        </w:trPr>
        <w:tc>
          <w:tcPr>
            <w:tcW w:w="233" w:type="pct"/>
          </w:tcPr>
          <w:p w14:paraId="5C31E252" w14:textId="77777777" w:rsidR="00BF132E" w:rsidRPr="00CA6E93" w:rsidRDefault="00BF132E" w:rsidP="00435BD2">
            <w:pPr>
              <w:pStyle w:val="bangtrai"/>
            </w:pPr>
          </w:p>
        </w:tc>
        <w:tc>
          <w:tcPr>
            <w:tcW w:w="135" w:type="pct"/>
          </w:tcPr>
          <w:p w14:paraId="00C4420E" w14:textId="77777777" w:rsidR="00BF132E" w:rsidRPr="00CA6E93" w:rsidRDefault="00BF132E" w:rsidP="00435BD2">
            <w:pPr>
              <w:pStyle w:val="bangtrai"/>
            </w:pPr>
            <w:r w:rsidRPr="00CA6E93">
              <w:t>(4)</w:t>
            </w:r>
          </w:p>
        </w:tc>
        <w:tc>
          <w:tcPr>
            <w:tcW w:w="309" w:type="pct"/>
            <w:vAlign w:val="bottom"/>
          </w:tcPr>
          <w:p w14:paraId="0426B389" w14:textId="293DF94E" w:rsidR="00BF132E" w:rsidRPr="00384E4E" w:rsidRDefault="00BF132E" w:rsidP="00BF132E">
            <w:r>
              <w:rPr>
                <w:rFonts w:ascii="Calibri" w:hAnsi="Calibri" w:cs="Calibri"/>
                <w:sz w:val="22"/>
                <w:szCs w:val="22"/>
              </w:rPr>
              <w:t>1.867E-2</w:t>
            </w:r>
          </w:p>
        </w:tc>
        <w:tc>
          <w:tcPr>
            <w:tcW w:w="301" w:type="pct"/>
            <w:vAlign w:val="bottom"/>
          </w:tcPr>
          <w:p w14:paraId="5BC234D5" w14:textId="4991FEF3" w:rsidR="00BF132E" w:rsidRPr="00384E4E" w:rsidRDefault="00BF132E" w:rsidP="00BF132E">
            <w:r>
              <w:rPr>
                <w:rFonts w:ascii="Calibri" w:hAnsi="Calibri" w:cs="Calibri"/>
                <w:sz w:val="22"/>
                <w:szCs w:val="22"/>
              </w:rPr>
              <w:t>3.900E-3</w:t>
            </w:r>
          </w:p>
        </w:tc>
        <w:tc>
          <w:tcPr>
            <w:tcW w:w="309" w:type="pct"/>
            <w:vAlign w:val="bottom"/>
          </w:tcPr>
          <w:p w14:paraId="4471BF34" w14:textId="00EE9369" w:rsidR="00BF132E" w:rsidRPr="00384E4E" w:rsidRDefault="00BF132E" w:rsidP="00BF132E">
            <w:r>
              <w:rPr>
                <w:rFonts w:ascii="Calibri" w:hAnsi="Calibri" w:cs="Calibri"/>
                <w:b/>
                <w:bCs/>
                <w:sz w:val="22"/>
                <w:szCs w:val="22"/>
              </w:rPr>
              <w:t>9.421E-4</w:t>
            </w:r>
          </w:p>
        </w:tc>
        <w:tc>
          <w:tcPr>
            <w:tcW w:w="331" w:type="pct"/>
            <w:vAlign w:val="bottom"/>
          </w:tcPr>
          <w:p w14:paraId="5AC11717" w14:textId="5B99E288" w:rsidR="00BF132E" w:rsidRPr="00384E4E" w:rsidRDefault="00BF132E" w:rsidP="00BF132E">
            <w:r>
              <w:rPr>
                <w:rFonts w:ascii="Calibri" w:hAnsi="Calibri" w:cs="Calibri"/>
                <w:sz w:val="22"/>
                <w:szCs w:val="22"/>
              </w:rPr>
              <w:t>8.040E-3</w:t>
            </w:r>
          </w:p>
        </w:tc>
        <w:tc>
          <w:tcPr>
            <w:tcW w:w="302" w:type="pct"/>
            <w:vAlign w:val="bottom"/>
          </w:tcPr>
          <w:p w14:paraId="3C9FA818" w14:textId="39946EDF" w:rsidR="00BF132E" w:rsidRPr="00384E4E" w:rsidRDefault="00BF132E" w:rsidP="00BF132E">
            <w:r>
              <w:rPr>
                <w:rFonts w:ascii="Calibri" w:hAnsi="Calibri" w:cs="Calibri"/>
                <w:sz w:val="22"/>
                <w:szCs w:val="22"/>
              </w:rPr>
              <w:t>1.027E-2</w:t>
            </w:r>
          </w:p>
        </w:tc>
        <w:tc>
          <w:tcPr>
            <w:tcW w:w="309" w:type="pct"/>
            <w:vAlign w:val="bottom"/>
          </w:tcPr>
          <w:p w14:paraId="3139B3D2" w14:textId="0E6E42CC" w:rsidR="00BF132E" w:rsidRPr="00384E4E" w:rsidRDefault="00BF132E" w:rsidP="00BF132E">
            <w:r>
              <w:rPr>
                <w:rFonts w:ascii="Calibri" w:hAnsi="Calibri" w:cs="Calibri"/>
                <w:b/>
                <w:bCs/>
                <w:sz w:val="22"/>
                <w:szCs w:val="22"/>
              </w:rPr>
              <w:t>3.580E-4</w:t>
            </w:r>
          </w:p>
        </w:tc>
        <w:tc>
          <w:tcPr>
            <w:tcW w:w="310" w:type="pct"/>
            <w:vAlign w:val="bottom"/>
          </w:tcPr>
          <w:p w14:paraId="0DB45203" w14:textId="37054129" w:rsidR="00BF132E" w:rsidRPr="00384E4E" w:rsidRDefault="00BF132E" w:rsidP="00BF132E">
            <w:r>
              <w:rPr>
                <w:rFonts w:ascii="Calibri" w:hAnsi="Calibri" w:cs="Calibri"/>
                <w:sz w:val="22"/>
                <w:szCs w:val="22"/>
              </w:rPr>
              <w:t>2.123E-3</w:t>
            </w:r>
          </w:p>
        </w:tc>
        <w:tc>
          <w:tcPr>
            <w:tcW w:w="309" w:type="pct"/>
            <w:vAlign w:val="bottom"/>
          </w:tcPr>
          <w:p w14:paraId="59BB04F2" w14:textId="5FA18C72" w:rsidR="00BF132E" w:rsidRPr="00384E4E" w:rsidRDefault="00BF132E" w:rsidP="00BF132E">
            <w:r>
              <w:rPr>
                <w:rFonts w:ascii="Calibri" w:hAnsi="Calibri" w:cs="Calibri"/>
                <w:sz w:val="22"/>
                <w:szCs w:val="22"/>
              </w:rPr>
              <w:t>7.509E-3</w:t>
            </w:r>
          </w:p>
        </w:tc>
        <w:tc>
          <w:tcPr>
            <w:tcW w:w="331" w:type="pct"/>
            <w:vAlign w:val="bottom"/>
          </w:tcPr>
          <w:p w14:paraId="76B9992B" w14:textId="5395E75A" w:rsidR="00BF132E" w:rsidRPr="00384E4E" w:rsidRDefault="00BF132E" w:rsidP="00BF132E">
            <w:r>
              <w:rPr>
                <w:rFonts w:ascii="Calibri" w:hAnsi="Calibri" w:cs="Calibri"/>
                <w:sz w:val="22"/>
                <w:szCs w:val="22"/>
              </w:rPr>
              <w:t>2.024E-2</w:t>
            </w:r>
          </w:p>
        </w:tc>
        <w:tc>
          <w:tcPr>
            <w:tcW w:w="309" w:type="pct"/>
            <w:vAlign w:val="bottom"/>
          </w:tcPr>
          <w:p w14:paraId="4935FDFB" w14:textId="38D93DCA" w:rsidR="00BF132E" w:rsidRPr="00384E4E" w:rsidRDefault="00BF132E" w:rsidP="00BF132E">
            <w:r>
              <w:rPr>
                <w:rFonts w:ascii="Calibri" w:hAnsi="Calibri" w:cs="Calibri"/>
                <w:sz w:val="22"/>
                <w:szCs w:val="22"/>
              </w:rPr>
              <w:t>2.363E-2</w:t>
            </w:r>
          </w:p>
        </w:tc>
        <w:tc>
          <w:tcPr>
            <w:tcW w:w="295" w:type="pct"/>
            <w:vAlign w:val="bottom"/>
          </w:tcPr>
          <w:p w14:paraId="1644C051" w14:textId="01243CE9" w:rsidR="00BF132E" w:rsidRPr="00384E4E" w:rsidRDefault="00BF132E" w:rsidP="00BF132E">
            <w:r>
              <w:rPr>
                <w:rFonts w:ascii="Calibri" w:hAnsi="Calibri" w:cs="Calibri"/>
                <w:sz w:val="22"/>
                <w:szCs w:val="22"/>
              </w:rPr>
              <w:t>3.926E-3</w:t>
            </w:r>
          </w:p>
        </w:tc>
        <w:tc>
          <w:tcPr>
            <w:tcW w:w="295" w:type="pct"/>
            <w:vAlign w:val="bottom"/>
          </w:tcPr>
          <w:p w14:paraId="6692A7AF" w14:textId="664177E8" w:rsidR="00BF132E" w:rsidRPr="00384E4E" w:rsidRDefault="00BF132E" w:rsidP="00BF132E">
            <w:r>
              <w:rPr>
                <w:rFonts w:ascii="Calibri" w:hAnsi="Calibri" w:cs="Calibri"/>
                <w:sz w:val="22"/>
                <w:szCs w:val="22"/>
              </w:rPr>
              <w:t>3.131E-3</w:t>
            </w:r>
          </w:p>
        </w:tc>
        <w:tc>
          <w:tcPr>
            <w:tcW w:w="295" w:type="pct"/>
            <w:vAlign w:val="bottom"/>
          </w:tcPr>
          <w:p w14:paraId="2337D09F" w14:textId="78A1E123" w:rsidR="00BF132E" w:rsidRPr="00384E4E" w:rsidRDefault="00BF132E" w:rsidP="00BF132E">
            <w:r>
              <w:rPr>
                <w:rFonts w:ascii="Calibri" w:hAnsi="Calibri" w:cs="Calibri"/>
                <w:b/>
                <w:bCs/>
                <w:sz w:val="22"/>
                <w:szCs w:val="22"/>
              </w:rPr>
              <w:t>2.660E-3</w:t>
            </w:r>
          </w:p>
        </w:tc>
        <w:tc>
          <w:tcPr>
            <w:tcW w:w="331" w:type="pct"/>
            <w:vAlign w:val="bottom"/>
          </w:tcPr>
          <w:p w14:paraId="2F4B3AC1" w14:textId="7546E98F" w:rsidR="00BF132E" w:rsidRPr="00384E4E" w:rsidRDefault="00BF132E" w:rsidP="00BF132E">
            <w:r>
              <w:rPr>
                <w:rFonts w:ascii="Calibri" w:hAnsi="Calibri" w:cs="Calibri"/>
                <w:sz w:val="22"/>
                <w:szCs w:val="22"/>
              </w:rPr>
              <w:t>1.090E-2</w:t>
            </w:r>
          </w:p>
        </w:tc>
        <w:tc>
          <w:tcPr>
            <w:tcW w:w="290" w:type="pct"/>
            <w:vAlign w:val="bottom"/>
          </w:tcPr>
          <w:p w14:paraId="7419D387" w14:textId="3C7AF7E1" w:rsidR="00BF132E" w:rsidRPr="00384E4E" w:rsidRDefault="00BF132E" w:rsidP="00BF132E">
            <w:r>
              <w:rPr>
                <w:rFonts w:ascii="Calibri" w:hAnsi="Calibri" w:cs="Calibri"/>
                <w:sz w:val="22"/>
                <w:szCs w:val="22"/>
              </w:rPr>
              <w:t>1.764E-2</w:t>
            </w:r>
          </w:p>
        </w:tc>
      </w:tr>
      <w:tr w:rsidR="00BF132E" w:rsidRPr="00CA6E93" w14:paraId="03C75DC3" w14:textId="77777777" w:rsidTr="005A2724">
        <w:trPr>
          <w:jc w:val="center"/>
        </w:trPr>
        <w:tc>
          <w:tcPr>
            <w:tcW w:w="233" w:type="pct"/>
            <w:tcBorders>
              <w:bottom w:val="single" w:sz="4" w:space="0" w:color="auto"/>
            </w:tcBorders>
          </w:tcPr>
          <w:p w14:paraId="0B5FD7FB" w14:textId="77777777" w:rsidR="00BF132E" w:rsidRPr="00CA6E93" w:rsidRDefault="00BF132E" w:rsidP="00435BD2">
            <w:pPr>
              <w:pStyle w:val="bangtrai"/>
            </w:pPr>
          </w:p>
        </w:tc>
        <w:tc>
          <w:tcPr>
            <w:tcW w:w="135" w:type="pct"/>
            <w:tcBorders>
              <w:bottom w:val="single" w:sz="4" w:space="0" w:color="auto"/>
            </w:tcBorders>
          </w:tcPr>
          <w:p w14:paraId="76ED7745" w14:textId="77777777" w:rsidR="00BF132E" w:rsidRPr="00CA6E93" w:rsidRDefault="00BF132E" w:rsidP="00435BD2">
            <w:pPr>
              <w:pStyle w:val="bangtrai"/>
            </w:pPr>
            <w:r w:rsidRPr="00CA6E93">
              <w:t>(5)</w:t>
            </w:r>
          </w:p>
        </w:tc>
        <w:tc>
          <w:tcPr>
            <w:tcW w:w="309" w:type="pct"/>
            <w:tcBorders>
              <w:bottom w:val="single" w:sz="4" w:space="0" w:color="auto"/>
            </w:tcBorders>
            <w:vAlign w:val="bottom"/>
          </w:tcPr>
          <w:p w14:paraId="0F059006" w14:textId="54843FFD" w:rsidR="00BF132E" w:rsidRPr="00384E4E" w:rsidRDefault="00BF132E" w:rsidP="00BF132E">
            <w:r>
              <w:rPr>
                <w:rFonts w:ascii="Calibri" w:hAnsi="Calibri" w:cs="Calibri"/>
                <w:b/>
                <w:bCs/>
                <w:sz w:val="22"/>
                <w:szCs w:val="22"/>
              </w:rPr>
              <w:t>6.314E-3</w:t>
            </w:r>
          </w:p>
        </w:tc>
        <w:tc>
          <w:tcPr>
            <w:tcW w:w="301" w:type="pct"/>
            <w:tcBorders>
              <w:bottom w:val="single" w:sz="4" w:space="0" w:color="auto"/>
            </w:tcBorders>
            <w:vAlign w:val="bottom"/>
          </w:tcPr>
          <w:p w14:paraId="6372F6B1" w14:textId="7097B129" w:rsidR="00BF132E" w:rsidRPr="00384E4E" w:rsidRDefault="00BF132E" w:rsidP="00BF132E">
            <w:r>
              <w:rPr>
                <w:rFonts w:ascii="Calibri" w:hAnsi="Calibri" w:cs="Calibri"/>
                <w:sz w:val="22"/>
                <w:szCs w:val="22"/>
              </w:rPr>
              <w:t>1.217E-2</w:t>
            </w:r>
          </w:p>
        </w:tc>
        <w:tc>
          <w:tcPr>
            <w:tcW w:w="309" w:type="pct"/>
            <w:tcBorders>
              <w:bottom w:val="single" w:sz="4" w:space="0" w:color="auto"/>
            </w:tcBorders>
            <w:vAlign w:val="bottom"/>
          </w:tcPr>
          <w:p w14:paraId="4C6ECD33" w14:textId="06747373" w:rsidR="00BF132E" w:rsidRPr="00384E4E" w:rsidRDefault="00BF132E" w:rsidP="00BF132E">
            <w:r>
              <w:rPr>
                <w:rFonts w:ascii="Calibri" w:hAnsi="Calibri" w:cs="Calibri"/>
                <w:sz w:val="22"/>
                <w:szCs w:val="22"/>
              </w:rPr>
              <w:t>8.838E-3</w:t>
            </w:r>
          </w:p>
        </w:tc>
        <w:tc>
          <w:tcPr>
            <w:tcW w:w="331" w:type="pct"/>
            <w:tcBorders>
              <w:bottom w:val="single" w:sz="4" w:space="0" w:color="auto"/>
            </w:tcBorders>
            <w:vAlign w:val="bottom"/>
          </w:tcPr>
          <w:p w14:paraId="51C302C1" w14:textId="3C7DB880" w:rsidR="00BF132E" w:rsidRPr="00384E4E" w:rsidRDefault="00BF132E" w:rsidP="00BF132E">
            <w:r>
              <w:rPr>
                <w:rFonts w:ascii="Calibri" w:hAnsi="Calibri" w:cs="Calibri"/>
                <w:sz w:val="22"/>
                <w:szCs w:val="22"/>
              </w:rPr>
              <w:t>2.861E-2</w:t>
            </w:r>
          </w:p>
        </w:tc>
        <w:tc>
          <w:tcPr>
            <w:tcW w:w="302" w:type="pct"/>
            <w:tcBorders>
              <w:bottom w:val="single" w:sz="4" w:space="0" w:color="auto"/>
            </w:tcBorders>
            <w:vAlign w:val="bottom"/>
          </w:tcPr>
          <w:p w14:paraId="414D8F2A" w14:textId="3E1BE968" w:rsidR="00BF132E" w:rsidRPr="00384E4E" w:rsidRDefault="00BF132E" w:rsidP="00BF132E">
            <w:r>
              <w:rPr>
                <w:rFonts w:ascii="Calibri" w:hAnsi="Calibri" w:cs="Calibri"/>
                <w:sz w:val="22"/>
                <w:szCs w:val="22"/>
              </w:rPr>
              <w:t>2.759E-2</w:t>
            </w:r>
          </w:p>
        </w:tc>
        <w:tc>
          <w:tcPr>
            <w:tcW w:w="309" w:type="pct"/>
            <w:tcBorders>
              <w:bottom w:val="single" w:sz="4" w:space="0" w:color="auto"/>
            </w:tcBorders>
            <w:vAlign w:val="bottom"/>
          </w:tcPr>
          <w:p w14:paraId="00071F43" w14:textId="4FD60BA1" w:rsidR="00BF132E" w:rsidRPr="00384E4E" w:rsidRDefault="00BF132E" w:rsidP="00BF132E">
            <w:r>
              <w:rPr>
                <w:rFonts w:ascii="Calibri" w:hAnsi="Calibri" w:cs="Calibri"/>
                <w:sz w:val="22"/>
                <w:szCs w:val="22"/>
              </w:rPr>
              <w:t>3.577E-3</w:t>
            </w:r>
          </w:p>
        </w:tc>
        <w:tc>
          <w:tcPr>
            <w:tcW w:w="310" w:type="pct"/>
            <w:tcBorders>
              <w:bottom w:val="single" w:sz="4" w:space="0" w:color="auto"/>
            </w:tcBorders>
            <w:vAlign w:val="bottom"/>
          </w:tcPr>
          <w:p w14:paraId="2C46F487" w14:textId="6188F8F3" w:rsidR="00BF132E" w:rsidRPr="00384E4E" w:rsidRDefault="00BF132E" w:rsidP="00BF132E">
            <w:r>
              <w:rPr>
                <w:rFonts w:ascii="Calibri" w:hAnsi="Calibri" w:cs="Calibri"/>
                <w:sz w:val="22"/>
                <w:szCs w:val="22"/>
              </w:rPr>
              <w:t>3.351E-3</w:t>
            </w:r>
          </w:p>
        </w:tc>
        <w:tc>
          <w:tcPr>
            <w:tcW w:w="309" w:type="pct"/>
            <w:tcBorders>
              <w:bottom w:val="single" w:sz="4" w:space="0" w:color="auto"/>
            </w:tcBorders>
            <w:vAlign w:val="bottom"/>
          </w:tcPr>
          <w:p w14:paraId="391FB8CF" w14:textId="5EC37DD5" w:rsidR="00BF132E" w:rsidRPr="00384E4E" w:rsidRDefault="00BF132E" w:rsidP="00BF132E">
            <w:r>
              <w:rPr>
                <w:rFonts w:ascii="Calibri" w:hAnsi="Calibri" w:cs="Calibri"/>
                <w:sz w:val="22"/>
                <w:szCs w:val="22"/>
              </w:rPr>
              <w:t>1.599E-2</w:t>
            </w:r>
          </w:p>
        </w:tc>
        <w:tc>
          <w:tcPr>
            <w:tcW w:w="331" w:type="pct"/>
            <w:tcBorders>
              <w:bottom w:val="single" w:sz="4" w:space="0" w:color="auto"/>
            </w:tcBorders>
            <w:vAlign w:val="bottom"/>
          </w:tcPr>
          <w:p w14:paraId="1101B58B" w14:textId="0CBF4261" w:rsidR="00BF132E" w:rsidRPr="00384E4E" w:rsidRDefault="00BF132E" w:rsidP="00BF132E">
            <w:r>
              <w:rPr>
                <w:rFonts w:ascii="Calibri" w:hAnsi="Calibri" w:cs="Calibri"/>
                <w:sz w:val="22"/>
                <w:szCs w:val="22"/>
              </w:rPr>
              <w:t>8.739E-3</w:t>
            </w:r>
          </w:p>
        </w:tc>
        <w:tc>
          <w:tcPr>
            <w:tcW w:w="309" w:type="pct"/>
            <w:tcBorders>
              <w:bottom w:val="single" w:sz="4" w:space="0" w:color="auto"/>
            </w:tcBorders>
            <w:vAlign w:val="bottom"/>
          </w:tcPr>
          <w:p w14:paraId="099E4EE5" w14:textId="2062293B" w:rsidR="00BF132E" w:rsidRPr="00384E4E" w:rsidRDefault="00BF132E" w:rsidP="00BF132E">
            <w:r>
              <w:rPr>
                <w:rFonts w:ascii="Calibri" w:hAnsi="Calibri" w:cs="Calibri"/>
                <w:b/>
                <w:bCs/>
                <w:sz w:val="22"/>
                <w:szCs w:val="22"/>
              </w:rPr>
              <w:t>2.901E-3</w:t>
            </w:r>
          </w:p>
        </w:tc>
        <w:tc>
          <w:tcPr>
            <w:tcW w:w="295" w:type="pct"/>
            <w:tcBorders>
              <w:bottom w:val="single" w:sz="4" w:space="0" w:color="auto"/>
            </w:tcBorders>
            <w:vAlign w:val="bottom"/>
          </w:tcPr>
          <w:p w14:paraId="157D5ABE" w14:textId="70D4736E" w:rsidR="00BF132E" w:rsidRPr="00384E4E" w:rsidRDefault="00BF132E" w:rsidP="00BF132E">
            <w:r>
              <w:rPr>
                <w:rFonts w:ascii="Calibri" w:hAnsi="Calibri" w:cs="Calibri"/>
                <w:b/>
                <w:bCs/>
                <w:sz w:val="22"/>
                <w:szCs w:val="22"/>
              </w:rPr>
              <w:t>4.539E-3</w:t>
            </w:r>
          </w:p>
        </w:tc>
        <w:tc>
          <w:tcPr>
            <w:tcW w:w="295" w:type="pct"/>
            <w:tcBorders>
              <w:bottom w:val="single" w:sz="4" w:space="0" w:color="auto"/>
            </w:tcBorders>
            <w:vAlign w:val="bottom"/>
          </w:tcPr>
          <w:p w14:paraId="050EF07C" w14:textId="215D293E" w:rsidR="00BF132E" w:rsidRPr="00384E4E" w:rsidRDefault="00BF132E" w:rsidP="00BF132E">
            <w:r>
              <w:rPr>
                <w:rFonts w:ascii="Calibri" w:hAnsi="Calibri" w:cs="Calibri"/>
                <w:sz w:val="22"/>
                <w:szCs w:val="22"/>
              </w:rPr>
              <w:t>1.288E-2</w:t>
            </w:r>
          </w:p>
        </w:tc>
        <w:tc>
          <w:tcPr>
            <w:tcW w:w="295" w:type="pct"/>
            <w:tcBorders>
              <w:bottom w:val="single" w:sz="4" w:space="0" w:color="auto"/>
            </w:tcBorders>
            <w:vAlign w:val="bottom"/>
          </w:tcPr>
          <w:p w14:paraId="292C8723" w14:textId="0E03E0C1" w:rsidR="00BF132E" w:rsidRPr="00384E4E" w:rsidRDefault="00BF132E" w:rsidP="00BF132E">
            <w:r>
              <w:rPr>
                <w:rFonts w:ascii="Calibri" w:hAnsi="Calibri" w:cs="Calibri"/>
                <w:sz w:val="22"/>
                <w:szCs w:val="22"/>
              </w:rPr>
              <w:t>1.342E-2</w:t>
            </w:r>
          </w:p>
        </w:tc>
        <w:tc>
          <w:tcPr>
            <w:tcW w:w="331" w:type="pct"/>
            <w:tcBorders>
              <w:bottom w:val="single" w:sz="4" w:space="0" w:color="auto"/>
            </w:tcBorders>
            <w:vAlign w:val="bottom"/>
          </w:tcPr>
          <w:p w14:paraId="2C490522" w14:textId="45D20C8D" w:rsidR="00BF132E" w:rsidRPr="00384E4E" w:rsidRDefault="00BF132E" w:rsidP="00BF132E">
            <w:r>
              <w:rPr>
                <w:rFonts w:ascii="Calibri" w:hAnsi="Calibri" w:cs="Calibri"/>
                <w:sz w:val="22"/>
                <w:szCs w:val="22"/>
              </w:rPr>
              <w:t>1.074E-2</w:t>
            </w:r>
          </w:p>
        </w:tc>
        <w:tc>
          <w:tcPr>
            <w:tcW w:w="290" w:type="pct"/>
            <w:tcBorders>
              <w:bottom w:val="single" w:sz="4" w:space="0" w:color="auto"/>
            </w:tcBorders>
            <w:vAlign w:val="bottom"/>
          </w:tcPr>
          <w:p w14:paraId="0856C4C5" w14:textId="26385F28" w:rsidR="00BF132E" w:rsidRPr="00384E4E" w:rsidRDefault="00BF132E" w:rsidP="00BF132E">
            <w:r>
              <w:rPr>
                <w:rFonts w:ascii="Calibri" w:hAnsi="Calibri" w:cs="Calibri"/>
                <w:sz w:val="22"/>
                <w:szCs w:val="22"/>
              </w:rPr>
              <w:t>1.034E-2</w:t>
            </w:r>
          </w:p>
        </w:tc>
      </w:tr>
      <w:tr w:rsidR="00BF132E" w:rsidRPr="00CA6E93" w14:paraId="79D184E6" w14:textId="77777777" w:rsidTr="005A2724">
        <w:trPr>
          <w:jc w:val="center"/>
        </w:trPr>
        <w:tc>
          <w:tcPr>
            <w:tcW w:w="233" w:type="pct"/>
            <w:tcBorders>
              <w:top w:val="single" w:sz="4" w:space="0" w:color="auto"/>
            </w:tcBorders>
          </w:tcPr>
          <w:p w14:paraId="1264AB0E" w14:textId="77777777" w:rsidR="00BF132E" w:rsidRPr="00CA6E93" w:rsidRDefault="00BF132E" w:rsidP="00435BD2">
            <w:pPr>
              <w:pStyle w:val="bangtrai"/>
            </w:pPr>
            <w:r>
              <w:t>DTLZ5</w:t>
            </w:r>
          </w:p>
        </w:tc>
        <w:tc>
          <w:tcPr>
            <w:tcW w:w="135" w:type="pct"/>
            <w:tcBorders>
              <w:top w:val="single" w:sz="4" w:space="0" w:color="auto"/>
            </w:tcBorders>
          </w:tcPr>
          <w:p w14:paraId="3B02E7D1" w14:textId="77777777" w:rsidR="00BF132E" w:rsidRPr="00CA6E93" w:rsidRDefault="00BF132E" w:rsidP="00435BD2">
            <w:pPr>
              <w:pStyle w:val="bangtrai"/>
            </w:pPr>
            <w:r w:rsidRPr="00CA6E93">
              <w:t>(1)</w:t>
            </w:r>
          </w:p>
        </w:tc>
        <w:tc>
          <w:tcPr>
            <w:tcW w:w="309" w:type="pct"/>
            <w:tcBorders>
              <w:top w:val="single" w:sz="4" w:space="0" w:color="auto"/>
            </w:tcBorders>
            <w:vAlign w:val="bottom"/>
          </w:tcPr>
          <w:p w14:paraId="79840B73" w14:textId="5BA74484" w:rsidR="00BF132E" w:rsidRPr="00384E4E" w:rsidRDefault="00BF132E" w:rsidP="00BF132E">
            <w:r>
              <w:rPr>
                <w:rFonts w:ascii="Calibri" w:hAnsi="Calibri" w:cs="Calibri"/>
                <w:sz w:val="22"/>
                <w:szCs w:val="22"/>
              </w:rPr>
              <w:t>4.955E-5</w:t>
            </w:r>
          </w:p>
        </w:tc>
        <w:tc>
          <w:tcPr>
            <w:tcW w:w="301" w:type="pct"/>
            <w:tcBorders>
              <w:top w:val="single" w:sz="4" w:space="0" w:color="auto"/>
            </w:tcBorders>
            <w:vAlign w:val="bottom"/>
          </w:tcPr>
          <w:p w14:paraId="59B82267" w14:textId="3AFC64A1" w:rsidR="00BF132E" w:rsidRPr="00384E4E" w:rsidRDefault="00BF132E" w:rsidP="00BF132E">
            <w:r>
              <w:rPr>
                <w:rFonts w:ascii="Calibri" w:hAnsi="Calibri" w:cs="Calibri"/>
                <w:sz w:val="22"/>
                <w:szCs w:val="22"/>
              </w:rPr>
              <w:t>6.074E-5</w:t>
            </w:r>
          </w:p>
        </w:tc>
        <w:tc>
          <w:tcPr>
            <w:tcW w:w="309" w:type="pct"/>
            <w:tcBorders>
              <w:top w:val="single" w:sz="4" w:space="0" w:color="auto"/>
            </w:tcBorders>
            <w:vAlign w:val="bottom"/>
          </w:tcPr>
          <w:p w14:paraId="080CAB5A" w14:textId="7FAD44CF" w:rsidR="00BF132E" w:rsidRPr="00384E4E" w:rsidRDefault="00BF132E" w:rsidP="00BF132E">
            <w:r>
              <w:rPr>
                <w:rFonts w:ascii="Calibri" w:hAnsi="Calibri" w:cs="Calibri"/>
                <w:sz w:val="22"/>
                <w:szCs w:val="22"/>
              </w:rPr>
              <w:t>2.396E-5</w:t>
            </w:r>
          </w:p>
        </w:tc>
        <w:tc>
          <w:tcPr>
            <w:tcW w:w="331" w:type="pct"/>
            <w:tcBorders>
              <w:top w:val="single" w:sz="4" w:space="0" w:color="auto"/>
            </w:tcBorders>
            <w:vAlign w:val="bottom"/>
          </w:tcPr>
          <w:p w14:paraId="69165EAE" w14:textId="3535AE9D" w:rsidR="00BF132E" w:rsidRPr="00384E4E" w:rsidRDefault="00BF132E" w:rsidP="00BF132E">
            <w:r>
              <w:rPr>
                <w:rFonts w:ascii="Calibri" w:hAnsi="Calibri" w:cs="Calibri"/>
                <w:b/>
                <w:bCs/>
                <w:sz w:val="22"/>
                <w:szCs w:val="22"/>
              </w:rPr>
              <w:t>2.394E-5</w:t>
            </w:r>
          </w:p>
        </w:tc>
        <w:tc>
          <w:tcPr>
            <w:tcW w:w="302" w:type="pct"/>
            <w:tcBorders>
              <w:top w:val="single" w:sz="4" w:space="0" w:color="auto"/>
            </w:tcBorders>
            <w:vAlign w:val="bottom"/>
          </w:tcPr>
          <w:p w14:paraId="1A3B21E3" w14:textId="677888C9" w:rsidR="00BF132E" w:rsidRPr="00384E4E" w:rsidRDefault="00BF132E" w:rsidP="00BF132E">
            <w:r>
              <w:rPr>
                <w:rFonts w:ascii="Calibri" w:hAnsi="Calibri" w:cs="Calibri"/>
                <w:sz w:val="22"/>
                <w:szCs w:val="22"/>
              </w:rPr>
              <w:t>1.737E-4</w:t>
            </w:r>
          </w:p>
        </w:tc>
        <w:tc>
          <w:tcPr>
            <w:tcW w:w="309" w:type="pct"/>
            <w:tcBorders>
              <w:top w:val="single" w:sz="4" w:space="0" w:color="auto"/>
            </w:tcBorders>
            <w:vAlign w:val="bottom"/>
          </w:tcPr>
          <w:p w14:paraId="4D70016F" w14:textId="1624795D" w:rsidR="00BF132E" w:rsidRPr="00384E4E" w:rsidRDefault="00BF132E" w:rsidP="00BF132E">
            <w:r>
              <w:rPr>
                <w:rFonts w:ascii="Calibri" w:hAnsi="Calibri" w:cs="Calibri"/>
                <w:sz w:val="22"/>
                <w:szCs w:val="22"/>
              </w:rPr>
              <w:t>1.787E-4</w:t>
            </w:r>
          </w:p>
        </w:tc>
        <w:tc>
          <w:tcPr>
            <w:tcW w:w="310" w:type="pct"/>
            <w:tcBorders>
              <w:top w:val="single" w:sz="4" w:space="0" w:color="auto"/>
            </w:tcBorders>
            <w:vAlign w:val="bottom"/>
          </w:tcPr>
          <w:p w14:paraId="5CF3CB00" w14:textId="10509F4F" w:rsidR="00BF132E" w:rsidRPr="00384E4E" w:rsidRDefault="00BF132E" w:rsidP="00BF132E">
            <w:r>
              <w:rPr>
                <w:rFonts w:ascii="Calibri" w:hAnsi="Calibri" w:cs="Calibri"/>
                <w:b/>
                <w:bCs/>
                <w:sz w:val="22"/>
                <w:szCs w:val="22"/>
              </w:rPr>
              <w:t>8.599E-5</w:t>
            </w:r>
          </w:p>
        </w:tc>
        <w:tc>
          <w:tcPr>
            <w:tcW w:w="309" w:type="pct"/>
            <w:tcBorders>
              <w:top w:val="single" w:sz="4" w:space="0" w:color="auto"/>
            </w:tcBorders>
            <w:vAlign w:val="bottom"/>
          </w:tcPr>
          <w:p w14:paraId="0FBFAA60" w14:textId="7FFC47DA" w:rsidR="00BF132E" w:rsidRPr="00384E4E" w:rsidRDefault="00BF132E" w:rsidP="00BF132E">
            <w:r>
              <w:rPr>
                <w:rFonts w:ascii="Calibri" w:hAnsi="Calibri" w:cs="Calibri"/>
                <w:sz w:val="22"/>
                <w:szCs w:val="22"/>
              </w:rPr>
              <w:t>3.527E-4</w:t>
            </w:r>
          </w:p>
        </w:tc>
        <w:tc>
          <w:tcPr>
            <w:tcW w:w="331" w:type="pct"/>
            <w:tcBorders>
              <w:top w:val="single" w:sz="4" w:space="0" w:color="auto"/>
            </w:tcBorders>
            <w:vAlign w:val="bottom"/>
          </w:tcPr>
          <w:p w14:paraId="46F7E384" w14:textId="0C5D7235" w:rsidR="00BF132E" w:rsidRPr="00384E4E" w:rsidRDefault="00BF132E" w:rsidP="00BF132E">
            <w:r>
              <w:rPr>
                <w:rFonts w:ascii="Calibri" w:hAnsi="Calibri" w:cs="Calibri"/>
                <w:sz w:val="22"/>
                <w:szCs w:val="22"/>
              </w:rPr>
              <w:t>2.673E-4</w:t>
            </w:r>
          </w:p>
        </w:tc>
        <w:tc>
          <w:tcPr>
            <w:tcW w:w="309" w:type="pct"/>
            <w:tcBorders>
              <w:top w:val="single" w:sz="4" w:space="0" w:color="auto"/>
            </w:tcBorders>
            <w:vAlign w:val="bottom"/>
          </w:tcPr>
          <w:p w14:paraId="2EE01319" w14:textId="77F3000A" w:rsidR="00BF132E" w:rsidRPr="00384E4E" w:rsidRDefault="00BF132E" w:rsidP="00BF132E">
            <w:r>
              <w:rPr>
                <w:rFonts w:ascii="Calibri" w:hAnsi="Calibri" w:cs="Calibri"/>
                <w:sz w:val="22"/>
                <w:szCs w:val="22"/>
              </w:rPr>
              <w:t>3.786E-3</w:t>
            </w:r>
          </w:p>
        </w:tc>
        <w:tc>
          <w:tcPr>
            <w:tcW w:w="295" w:type="pct"/>
            <w:tcBorders>
              <w:top w:val="single" w:sz="4" w:space="0" w:color="auto"/>
            </w:tcBorders>
            <w:vAlign w:val="bottom"/>
          </w:tcPr>
          <w:p w14:paraId="4FA37392" w14:textId="405586F4" w:rsidR="00BF132E" w:rsidRPr="00384E4E" w:rsidRDefault="00BF132E" w:rsidP="00BF132E">
            <w:r>
              <w:rPr>
                <w:rFonts w:ascii="Calibri" w:hAnsi="Calibri" w:cs="Calibri"/>
                <w:sz w:val="22"/>
                <w:szCs w:val="22"/>
              </w:rPr>
              <w:t>2.358E-3</w:t>
            </w:r>
          </w:p>
        </w:tc>
        <w:tc>
          <w:tcPr>
            <w:tcW w:w="295" w:type="pct"/>
            <w:tcBorders>
              <w:top w:val="single" w:sz="4" w:space="0" w:color="auto"/>
            </w:tcBorders>
            <w:vAlign w:val="bottom"/>
          </w:tcPr>
          <w:p w14:paraId="4C958027" w14:textId="2C271A48" w:rsidR="00BF132E" w:rsidRPr="00384E4E" w:rsidRDefault="00BF132E" w:rsidP="00BF132E">
            <w:r>
              <w:rPr>
                <w:rFonts w:ascii="Calibri" w:hAnsi="Calibri" w:cs="Calibri"/>
                <w:b/>
                <w:bCs/>
                <w:sz w:val="22"/>
                <w:szCs w:val="22"/>
              </w:rPr>
              <w:t>1.768E-3</w:t>
            </w:r>
          </w:p>
        </w:tc>
        <w:tc>
          <w:tcPr>
            <w:tcW w:w="295" w:type="pct"/>
            <w:tcBorders>
              <w:top w:val="single" w:sz="4" w:space="0" w:color="auto"/>
            </w:tcBorders>
            <w:vAlign w:val="bottom"/>
          </w:tcPr>
          <w:p w14:paraId="1E624963" w14:textId="7327F540" w:rsidR="00BF132E" w:rsidRPr="00384E4E" w:rsidRDefault="00BF132E" w:rsidP="00BF132E">
            <w:r>
              <w:rPr>
                <w:rFonts w:ascii="Calibri" w:hAnsi="Calibri" w:cs="Calibri"/>
                <w:sz w:val="22"/>
                <w:szCs w:val="22"/>
              </w:rPr>
              <w:t>3.390E-3</w:t>
            </w:r>
          </w:p>
        </w:tc>
        <w:tc>
          <w:tcPr>
            <w:tcW w:w="331" w:type="pct"/>
            <w:tcBorders>
              <w:top w:val="single" w:sz="4" w:space="0" w:color="auto"/>
            </w:tcBorders>
            <w:vAlign w:val="bottom"/>
          </w:tcPr>
          <w:p w14:paraId="3BA6200D" w14:textId="5EF881D3" w:rsidR="00BF132E" w:rsidRPr="00384E4E" w:rsidRDefault="00BF132E" w:rsidP="00BF132E">
            <w:r>
              <w:rPr>
                <w:rFonts w:ascii="Calibri" w:hAnsi="Calibri" w:cs="Calibri"/>
                <w:sz w:val="22"/>
                <w:szCs w:val="22"/>
              </w:rPr>
              <w:t>3.275E-3</w:t>
            </w:r>
          </w:p>
        </w:tc>
        <w:tc>
          <w:tcPr>
            <w:tcW w:w="290" w:type="pct"/>
            <w:tcBorders>
              <w:top w:val="single" w:sz="4" w:space="0" w:color="auto"/>
            </w:tcBorders>
            <w:vAlign w:val="bottom"/>
          </w:tcPr>
          <w:p w14:paraId="6F285854" w14:textId="7E9952F1" w:rsidR="00BF132E" w:rsidRPr="00384E4E" w:rsidRDefault="00BF132E" w:rsidP="00BF132E">
            <w:r>
              <w:rPr>
                <w:rFonts w:ascii="Calibri" w:hAnsi="Calibri" w:cs="Calibri"/>
                <w:sz w:val="22"/>
                <w:szCs w:val="22"/>
              </w:rPr>
              <w:t>4.193E-3</w:t>
            </w:r>
          </w:p>
        </w:tc>
      </w:tr>
      <w:tr w:rsidR="00BF132E" w:rsidRPr="00CA6E93" w14:paraId="3DA304DC" w14:textId="77777777" w:rsidTr="005A2724">
        <w:trPr>
          <w:jc w:val="center"/>
        </w:trPr>
        <w:tc>
          <w:tcPr>
            <w:tcW w:w="233" w:type="pct"/>
          </w:tcPr>
          <w:p w14:paraId="75E46B74" w14:textId="77777777" w:rsidR="00BF132E" w:rsidRPr="00CA6E93" w:rsidRDefault="00BF132E" w:rsidP="00435BD2">
            <w:pPr>
              <w:pStyle w:val="bangtrai"/>
            </w:pPr>
          </w:p>
        </w:tc>
        <w:tc>
          <w:tcPr>
            <w:tcW w:w="135" w:type="pct"/>
          </w:tcPr>
          <w:p w14:paraId="56FB43BD" w14:textId="77777777" w:rsidR="00BF132E" w:rsidRPr="00CA6E93" w:rsidRDefault="00BF132E" w:rsidP="00435BD2">
            <w:pPr>
              <w:pStyle w:val="bangtrai"/>
            </w:pPr>
            <w:r w:rsidRPr="00CA6E93">
              <w:t>(2)</w:t>
            </w:r>
          </w:p>
        </w:tc>
        <w:tc>
          <w:tcPr>
            <w:tcW w:w="309" w:type="pct"/>
            <w:vAlign w:val="bottom"/>
          </w:tcPr>
          <w:p w14:paraId="00629A95" w14:textId="5B0FD8D7" w:rsidR="00BF132E" w:rsidRPr="00384E4E" w:rsidRDefault="00BF132E" w:rsidP="00BF132E">
            <w:r>
              <w:rPr>
                <w:rFonts w:ascii="Calibri" w:hAnsi="Calibri" w:cs="Calibri"/>
                <w:sz w:val="22"/>
                <w:szCs w:val="22"/>
              </w:rPr>
              <w:t>8.032E-5</w:t>
            </w:r>
          </w:p>
        </w:tc>
        <w:tc>
          <w:tcPr>
            <w:tcW w:w="301" w:type="pct"/>
            <w:vAlign w:val="bottom"/>
          </w:tcPr>
          <w:p w14:paraId="61D0EF56" w14:textId="09FEA286" w:rsidR="00BF132E" w:rsidRPr="00384E4E" w:rsidRDefault="00BF132E" w:rsidP="00BF132E">
            <w:r>
              <w:rPr>
                <w:rFonts w:ascii="Calibri" w:hAnsi="Calibri" w:cs="Calibri"/>
                <w:sz w:val="22"/>
                <w:szCs w:val="22"/>
              </w:rPr>
              <w:t>1.521E-4</w:t>
            </w:r>
          </w:p>
        </w:tc>
        <w:tc>
          <w:tcPr>
            <w:tcW w:w="309" w:type="pct"/>
            <w:vAlign w:val="bottom"/>
          </w:tcPr>
          <w:p w14:paraId="277AB2B4" w14:textId="08ADB02C" w:rsidR="00BF132E" w:rsidRPr="00384E4E" w:rsidRDefault="00BF132E" w:rsidP="00BF132E">
            <w:r>
              <w:rPr>
                <w:rFonts w:ascii="Calibri" w:hAnsi="Calibri" w:cs="Calibri"/>
                <w:b/>
                <w:bCs/>
                <w:sz w:val="22"/>
                <w:szCs w:val="22"/>
              </w:rPr>
              <w:t>3.449E-5</w:t>
            </w:r>
          </w:p>
        </w:tc>
        <w:tc>
          <w:tcPr>
            <w:tcW w:w="331" w:type="pct"/>
            <w:vAlign w:val="bottom"/>
          </w:tcPr>
          <w:p w14:paraId="292659F1" w14:textId="0A4C3206" w:rsidR="00BF132E" w:rsidRPr="00384E4E" w:rsidRDefault="00BF132E" w:rsidP="00BF132E">
            <w:r>
              <w:rPr>
                <w:rFonts w:ascii="Calibri" w:hAnsi="Calibri" w:cs="Calibri"/>
                <w:sz w:val="22"/>
                <w:szCs w:val="22"/>
              </w:rPr>
              <w:t>1.332E-4</w:t>
            </w:r>
          </w:p>
        </w:tc>
        <w:tc>
          <w:tcPr>
            <w:tcW w:w="302" w:type="pct"/>
            <w:vAlign w:val="bottom"/>
          </w:tcPr>
          <w:p w14:paraId="3F552F05" w14:textId="2827BFD6" w:rsidR="00BF132E" w:rsidRPr="00384E4E" w:rsidRDefault="00BF132E" w:rsidP="00BF132E">
            <w:r>
              <w:rPr>
                <w:rFonts w:ascii="Calibri" w:hAnsi="Calibri" w:cs="Calibri"/>
                <w:sz w:val="22"/>
                <w:szCs w:val="22"/>
              </w:rPr>
              <w:t>6.180E-4</w:t>
            </w:r>
          </w:p>
        </w:tc>
        <w:tc>
          <w:tcPr>
            <w:tcW w:w="309" w:type="pct"/>
            <w:vAlign w:val="bottom"/>
          </w:tcPr>
          <w:p w14:paraId="1FFD3640" w14:textId="17F73C4D" w:rsidR="00BF132E" w:rsidRPr="00384E4E" w:rsidRDefault="00BF132E" w:rsidP="00BF132E">
            <w:r>
              <w:rPr>
                <w:rFonts w:ascii="Calibri" w:hAnsi="Calibri" w:cs="Calibri"/>
                <w:b/>
                <w:bCs/>
                <w:sz w:val="22"/>
                <w:szCs w:val="22"/>
              </w:rPr>
              <w:t>3.943E-4</w:t>
            </w:r>
          </w:p>
        </w:tc>
        <w:tc>
          <w:tcPr>
            <w:tcW w:w="310" w:type="pct"/>
            <w:vAlign w:val="bottom"/>
          </w:tcPr>
          <w:p w14:paraId="50170A11" w14:textId="02D11B5C" w:rsidR="00BF132E" w:rsidRPr="00384E4E" w:rsidRDefault="00BF132E" w:rsidP="00BF132E">
            <w:r>
              <w:rPr>
                <w:rFonts w:ascii="Calibri" w:hAnsi="Calibri" w:cs="Calibri"/>
                <w:sz w:val="22"/>
                <w:szCs w:val="22"/>
              </w:rPr>
              <w:t>1.125E-3</w:t>
            </w:r>
          </w:p>
        </w:tc>
        <w:tc>
          <w:tcPr>
            <w:tcW w:w="309" w:type="pct"/>
            <w:vAlign w:val="bottom"/>
          </w:tcPr>
          <w:p w14:paraId="1EEA1FB2" w14:textId="2B13538B" w:rsidR="00BF132E" w:rsidRPr="00384E4E" w:rsidRDefault="00BF132E" w:rsidP="00BF132E">
            <w:r>
              <w:rPr>
                <w:rFonts w:ascii="Calibri" w:hAnsi="Calibri" w:cs="Calibri"/>
                <w:sz w:val="22"/>
                <w:szCs w:val="22"/>
              </w:rPr>
              <w:t>4.474E-2</w:t>
            </w:r>
          </w:p>
        </w:tc>
        <w:tc>
          <w:tcPr>
            <w:tcW w:w="331" w:type="pct"/>
            <w:vAlign w:val="bottom"/>
          </w:tcPr>
          <w:p w14:paraId="16CEAA43" w14:textId="1F78BB0A" w:rsidR="00BF132E" w:rsidRPr="00384E4E" w:rsidRDefault="00BF132E" w:rsidP="00BF132E">
            <w:r>
              <w:rPr>
                <w:rFonts w:ascii="Calibri" w:hAnsi="Calibri" w:cs="Calibri"/>
                <w:sz w:val="22"/>
                <w:szCs w:val="22"/>
              </w:rPr>
              <w:t>5.528E-3</w:t>
            </w:r>
          </w:p>
        </w:tc>
        <w:tc>
          <w:tcPr>
            <w:tcW w:w="309" w:type="pct"/>
            <w:vAlign w:val="bottom"/>
          </w:tcPr>
          <w:p w14:paraId="11668178" w14:textId="75AC3A4F" w:rsidR="00BF132E" w:rsidRPr="00384E4E" w:rsidRDefault="00BF132E" w:rsidP="00BF132E">
            <w:r>
              <w:rPr>
                <w:rFonts w:ascii="Calibri" w:hAnsi="Calibri" w:cs="Calibri"/>
                <w:sz w:val="22"/>
                <w:szCs w:val="22"/>
              </w:rPr>
              <w:t>1.885E-2</w:t>
            </w:r>
          </w:p>
        </w:tc>
        <w:tc>
          <w:tcPr>
            <w:tcW w:w="295" w:type="pct"/>
            <w:vAlign w:val="bottom"/>
          </w:tcPr>
          <w:p w14:paraId="17A84E92" w14:textId="6B45D412" w:rsidR="00BF132E" w:rsidRPr="00384E4E" w:rsidRDefault="00BF132E" w:rsidP="00BF132E">
            <w:r>
              <w:rPr>
                <w:rFonts w:ascii="Calibri" w:hAnsi="Calibri" w:cs="Calibri"/>
                <w:b/>
                <w:bCs/>
                <w:sz w:val="22"/>
                <w:szCs w:val="22"/>
              </w:rPr>
              <w:t>5.754E-3</w:t>
            </w:r>
          </w:p>
        </w:tc>
        <w:tc>
          <w:tcPr>
            <w:tcW w:w="295" w:type="pct"/>
            <w:vAlign w:val="bottom"/>
          </w:tcPr>
          <w:p w14:paraId="2EDAE725" w14:textId="70E59B9D" w:rsidR="00BF132E" w:rsidRPr="00384E4E" w:rsidRDefault="00BF132E" w:rsidP="00BF132E">
            <w:r>
              <w:rPr>
                <w:rFonts w:ascii="Calibri" w:hAnsi="Calibri" w:cs="Calibri"/>
                <w:sz w:val="22"/>
                <w:szCs w:val="22"/>
              </w:rPr>
              <w:t>7.369E-3</w:t>
            </w:r>
          </w:p>
        </w:tc>
        <w:tc>
          <w:tcPr>
            <w:tcW w:w="295" w:type="pct"/>
            <w:vAlign w:val="bottom"/>
          </w:tcPr>
          <w:p w14:paraId="1EE24172" w14:textId="338FD796" w:rsidR="00BF132E" w:rsidRPr="00384E4E" w:rsidRDefault="00BF132E" w:rsidP="00BF132E">
            <w:r>
              <w:rPr>
                <w:rFonts w:ascii="Calibri" w:hAnsi="Calibri" w:cs="Calibri"/>
                <w:sz w:val="22"/>
                <w:szCs w:val="22"/>
              </w:rPr>
              <w:t>2.143E-2</w:t>
            </w:r>
          </w:p>
        </w:tc>
        <w:tc>
          <w:tcPr>
            <w:tcW w:w="331" w:type="pct"/>
            <w:vAlign w:val="bottom"/>
          </w:tcPr>
          <w:p w14:paraId="68F5856F" w14:textId="304E7195" w:rsidR="00BF132E" w:rsidRPr="00384E4E" w:rsidRDefault="00BF132E" w:rsidP="00BF132E">
            <w:r>
              <w:rPr>
                <w:rFonts w:ascii="Calibri" w:hAnsi="Calibri" w:cs="Calibri"/>
                <w:sz w:val="22"/>
                <w:szCs w:val="22"/>
              </w:rPr>
              <w:t>1.334E-2</w:t>
            </w:r>
          </w:p>
        </w:tc>
        <w:tc>
          <w:tcPr>
            <w:tcW w:w="290" w:type="pct"/>
            <w:vAlign w:val="bottom"/>
          </w:tcPr>
          <w:p w14:paraId="2E0CD70E" w14:textId="4C681DAC" w:rsidR="00BF132E" w:rsidRPr="00384E4E" w:rsidRDefault="00BF132E" w:rsidP="00BF132E">
            <w:r>
              <w:rPr>
                <w:rFonts w:ascii="Calibri" w:hAnsi="Calibri" w:cs="Calibri"/>
                <w:sz w:val="22"/>
                <w:szCs w:val="22"/>
              </w:rPr>
              <w:t>1.887E-2</w:t>
            </w:r>
          </w:p>
        </w:tc>
      </w:tr>
      <w:tr w:rsidR="00BF132E" w:rsidRPr="00CA6E93" w14:paraId="24DC5135" w14:textId="77777777" w:rsidTr="005A2724">
        <w:trPr>
          <w:jc w:val="center"/>
        </w:trPr>
        <w:tc>
          <w:tcPr>
            <w:tcW w:w="233" w:type="pct"/>
          </w:tcPr>
          <w:p w14:paraId="31FE3E6B" w14:textId="77777777" w:rsidR="00BF132E" w:rsidRPr="00CA6E93" w:rsidRDefault="00BF132E" w:rsidP="00435BD2">
            <w:pPr>
              <w:pStyle w:val="bangtrai"/>
            </w:pPr>
          </w:p>
        </w:tc>
        <w:tc>
          <w:tcPr>
            <w:tcW w:w="135" w:type="pct"/>
          </w:tcPr>
          <w:p w14:paraId="01AD6831" w14:textId="77777777" w:rsidR="00BF132E" w:rsidRPr="00CA6E93" w:rsidRDefault="00BF132E" w:rsidP="00435BD2">
            <w:pPr>
              <w:pStyle w:val="bangtrai"/>
            </w:pPr>
            <w:r w:rsidRPr="00CA6E93">
              <w:t>(3)</w:t>
            </w:r>
          </w:p>
        </w:tc>
        <w:tc>
          <w:tcPr>
            <w:tcW w:w="309" w:type="pct"/>
            <w:vAlign w:val="bottom"/>
          </w:tcPr>
          <w:p w14:paraId="7482C0B1" w14:textId="51472055" w:rsidR="00BF132E" w:rsidRPr="00384E4E" w:rsidRDefault="00BF132E" w:rsidP="00BF132E">
            <w:r>
              <w:rPr>
                <w:rFonts w:ascii="Calibri" w:hAnsi="Calibri" w:cs="Calibri"/>
                <w:sz w:val="22"/>
                <w:szCs w:val="22"/>
              </w:rPr>
              <w:t>6.786E-5</w:t>
            </w:r>
          </w:p>
        </w:tc>
        <w:tc>
          <w:tcPr>
            <w:tcW w:w="301" w:type="pct"/>
            <w:vAlign w:val="bottom"/>
          </w:tcPr>
          <w:p w14:paraId="57273C8A" w14:textId="30B03658" w:rsidR="00BF132E" w:rsidRPr="00384E4E" w:rsidRDefault="00BF132E" w:rsidP="00BF132E">
            <w:r>
              <w:rPr>
                <w:rFonts w:ascii="Calibri" w:hAnsi="Calibri" w:cs="Calibri"/>
                <w:sz w:val="22"/>
                <w:szCs w:val="22"/>
              </w:rPr>
              <w:t>8.408E-5</w:t>
            </w:r>
          </w:p>
        </w:tc>
        <w:tc>
          <w:tcPr>
            <w:tcW w:w="309" w:type="pct"/>
            <w:vAlign w:val="bottom"/>
          </w:tcPr>
          <w:p w14:paraId="174A5CD1" w14:textId="7321A329" w:rsidR="00BF132E" w:rsidRPr="00384E4E" w:rsidRDefault="00BF132E" w:rsidP="00BF132E">
            <w:r>
              <w:rPr>
                <w:rFonts w:ascii="Calibri" w:hAnsi="Calibri" w:cs="Calibri"/>
                <w:b/>
                <w:bCs/>
                <w:sz w:val="22"/>
                <w:szCs w:val="22"/>
              </w:rPr>
              <w:t>2.924E-5</w:t>
            </w:r>
          </w:p>
        </w:tc>
        <w:tc>
          <w:tcPr>
            <w:tcW w:w="331" w:type="pct"/>
            <w:vAlign w:val="bottom"/>
          </w:tcPr>
          <w:p w14:paraId="1AD779DF" w14:textId="6C7D49E3" w:rsidR="00BF132E" w:rsidRPr="00384E4E" w:rsidRDefault="00BF132E" w:rsidP="00BF132E">
            <w:r>
              <w:rPr>
                <w:rFonts w:ascii="Calibri" w:hAnsi="Calibri" w:cs="Calibri"/>
                <w:sz w:val="22"/>
                <w:szCs w:val="22"/>
              </w:rPr>
              <w:t>5.206E-5</w:t>
            </w:r>
          </w:p>
        </w:tc>
        <w:tc>
          <w:tcPr>
            <w:tcW w:w="302" w:type="pct"/>
            <w:vAlign w:val="bottom"/>
          </w:tcPr>
          <w:p w14:paraId="576B1F7A" w14:textId="1D887C2F" w:rsidR="00BF132E" w:rsidRPr="00384E4E" w:rsidRDefault="00BF132E" w:rsidP="00BF132E">
            <w:r>
              <w:rPr>
                <w:rFonts w:ascii="Calibri" w:hAnsi="Calibri" w:cs="Calibri"/>
                <w:sz w:val="22"/>
                <w:szCs w:val="22"/>
              </w:rPr>
              <w:t>3.897E-4</w:t>
            </w:r>
          </w:p>
        </w:tc>
        <w:tc>
          <w:tcPr>
            <w:tcW w:w="309" w:type="pct"/>
            <w:vAlign w:val="bottom"/>
          </w:tcPr>
          <w:p w14:paraId="6D8F5186" w14:textId="1810CE26" w:rsidR="00BF132E" w:rsidRPr="00384E4E" w:rsidRDefault="00BF132E" w:rsidP="00BF132E">
            <w:r>
              <w:rPr>
                <w:rFonts w:ascii="Calibri" w:hAnsi="Calibri" w:cs="Calibri"/>
                <w:b/>
                <w:bCs/>
                <w:sz w:val="22"/>
                <w:szCs w:val="22"/>
              </w:rPr>
              <w:t>2.899E-4</w:t>
            </w:r>
          </w:p>
        </w:tc>
        <w:tc>
          <w:tcPr>
            <w:tcW w:w="310" w:type="pct"/>
            <w:vAlign w:val="bottom"/>
          </w:tcPr>
          <w:p w14:paraId="2E37657C" w14:textId="57C14EB0" w:rsidR="00BF132E" w:rsidRPr="00384E4E" w:rsidRDefault="00BF132E" w:rsidP="00BF132E">
            <w:r>
              <w:rPr>
                <w:rFonts w:ascii="Calibri" w:hAnsi="Calibri" w:cs="Calibri"/>
                <w:sz w:val="22"/>
                <w:szCs w:val="22"/>
              </w:rPr>
              <w:t>3.600E-4</w:t>
            </w:r>
          </w:p>
        </w:tc>
        <w:tc>
          <w:tcPr>
            <w:tcW w:w="309" w:type="pct"/>
            <w:vAlign w:val="bottom"/>
          </w:tcPr>
          <w:p w14:paraId="1E3D1DCA" w14:textId="2DF48956" w:rsidR="00BF132E" w:rsidRPr="00384E4E" w:rsidRDefault="00BF132E" w:rsidP="00BF132E">
            <w:r>
              <w:rPr>
                <w:rFonts w:ascii="Calibri" w:hAnsi="Calibri" w:cs="Calibri"/>
                <w:sz w:val="22"/>
                <w:szCs w:val="22"/>
              </w:rPr>
              <w:t>1.290E-2</w:t>
            </w:r>
          </w:p>
        </w:tc>
        <w:tc>
          <w:tcPr>
            <w:tcW w:w="331" w:type="pct"/>
            <w:vAlign w:val="bottom"/>
          </w:tcPr>
          <w:p w14:paraId="29AC9CC2" w14:textId="19456217" w:rsidR="00BF132E" w:rsidRPr="00384E4E" w:rsidRDefault="00BF132E" w:rsidP="00BF132E">
            <w:r>
              <w:rPr>
                <w:rFonts w:ascii="Calibri" w:hAnsi="Calibri" w:cs="Calibri"/>
                <w:sz w:val="22"/>
                <w:szCs w:val="22"/>
              </w:rPr>
              <w:t>1.404E-3</w:t>
            </w:r>
          </w:p>
        </w:tc>
        <w:tc>
          <w:tcPr>
            <w:tcW w:w="309" w:type="pct"/>
            <w:vAlign w:val="bottom"/>
          </w:tcPr>
          <w:p w14:paraId="5E06982A" w14:textId="15D0C887" w:rsidR="00BF132E" w:rsidRPr="00384E4E" w:rsidRDefault="00BF132E" w:rsidP="00BF132E">
            <w:r>
              <w:rPr>
                <w:rFonts w:ascii="Calibri" w:hAnsi="Calibri" w:cs="Calibri"/>
                <w:sz w:val="22"/>
                <w:szCs w:val="22"/>
              </w:rPr>
              <w:t>1.056E-2</w:t>
            </w:r>
          </w:p>
        </w:tc>
        <w:tc>
          <w:tcPr>
            <w:tcW w:w="295" w:type="pct"/>
            <w:vAlign w:val="bottom"/>
          </w:tcPr>
          <w:p w14:paraId="64581DB0" w14:textId="05A9910E" w:rsidR="00BF132E" w:rsidRPr="00384E4E" w:rsidRDefault="00BF132E" w:rsidP="00BF132E">
            <w:r>
              <w:rPr>
                <w:rFonts w:ascii="Calibri" w:hAnsi="Calibri" w:cs="Calibri"/>
                <w:b/>
                <w:bCs/>
                <w:sz w:val="22"/>
                <w:szCs w:val="22"/>
              </w:rPr>
              <w:t>3.569E-3</w:t>
            </w:r>
          </w:p>
        </w:tc>
        <w:tc>
          <w:tcPr>
            <w:tcW w:w="295" w:type="pct"/>
            <w:vAlign w:val="bottom"/>
          </w:tcPr>
          <w:p w14:paraId="2377DCC7" w14:textId="552E676E" w:rsidR="00BF132E" w:rsidRPr="00384E4E" w:rsidRDefault="00BF132E" w:rsidP="00BF132E">
            <w:r>
              <w:rPr>
                <w:rFonts w:ascii="Calibri" w:hAnsi="Calibri" w:cs="Calibri"/>
                <w:sz w:val="22"/>
                <w:szCs w:val="22"/>
              </w:rPr>
              <w:t>4.088E-3</w:t>
            </w:r>
          </w:p>
        </w:tc>
        <w:tc>
          <w:tcPr>
            <w:tcW w:w="295" w:type="pct"/>
            <w:vAlign w:val="bottom"/>
          </w:tcPr>
          <w:p w14:paraId="485D9117" w14:textId="7042BA47" w:rsidR="00BF132E" w:rsidRPr="00384E4E" w:rsidRDefault="00BF132E" w:rsidP="00BF132E">
            <w:r>
              <w:rPr>
                <w:rFonts w:ascii="Calibri" w:hAnsi="Calibri" w:cs="Calibri"/>
                <w:sz w:val="22"/>
                <w:szCs w:val="22"/>
              </w:rPr>
              <w:t>8.193E-3</w:t>
            </w:r>
          </w:p>
        </w:tc>
        <w:tc>
          <w:tcPr>
            <w:tcW w:w="331" w:type="pct"/>
            <w:vAlign w:val="bottom"/>
          </w:tcPr>
          <w:p w14:paraId="4893EE2E" w14:textId="4AF13565" w:rsidR="00BF132E" w:rsidRPr="00384E4E" w:rsidRDefault="00BF132E" w:rsidP="00BF132E">
            <w:r>
              <w:rPr>
                <w:rFonts w:ascii="Calibri" w:hAnsi="Calibri" w:cs="Calibri"/>
                <w:sz w:val="22"/>
                <w:szCs w:val="22"/>
              </w:rPr>
              <w:t>5.512E-3</w:t>
            </w:r>
          </w:p>
        </w:tc>
        <w:tc>
          <w:tcPr>
            <w:tcW w:w="290" w:type="pct"/>
            <w:vAlign w:val="bottom"/>
          </w:tcPr>
          <w:p w14:paraId="6E2537D8" w14:textId="229A4A6C" w:rsidR="00BF132E" w:rsidRPr="00384E4E" w:rsidRDefault="00BF132E" w:rsidP="00BF132E">
            <w:r>
              <w:rPr>
                <w:rFonts w:ascii="Calibri" w:hAnsi="Calibri" w:cs="Calibri"/>
                <w:sz w:val="22"/>
                <w:szCs w:val="22"/>
              </w:rPr>
              <w:t>8.716E-3</w:t>
            </w:r>
          </w:p>
        </w:tc>
      </w:tr>
      <w:tr w:rsidR="00BF132E" w:rsidRPr="00CA6E93" w14:paraId="2C369568" w14:textId="77777777" w:rsidTr="005A2724">
        <w:trPr>
          <w:jc w:val="center"/>
        </w:trPr>
        <w:tc>
          <w:tcPr>
            <w:tcW w:w="233" w:type="pct"/>
          </w:tcPr>
          <w:p w14:paraId="33241BEC" w14:textId="77777777" w:rsidR="00BF132E" w:rsidRPr="00CA6E93" w:rsidRDefault="00BF132E" w:rsidP="00435BD2">
            <w:pPr>
              <w:pStyle w:val="bangtrai"/>
            </w:pPr>
          </w:p>
        </w:tc>
        <w:tc>
          <w:tcPr>
            <w:tcW w:w="135" w:type="pct"/>
          </w:tcPr>
          <w:p w14:paraId="0B4FF305" w14:textId="77777777" w:rsidR="00BF132E" w:rsidRPr="00CA6E93" w:rsidRDefault="00BF132E" w:rsidP="00435BD2">
            <w:pPr>
              <w:pStyle w:val="bangtrai"/>
            </w:pPr>
            <w:r w:rsidRPr="00CA6E93">
              <w:t>(4)</w:t>
            </w:r>
          </w:p>
        </w:tc>
        <w:tc>
          <w:tcPr>
            <w:tcW w:w="309" w:type="pct"/>
            <w:vAlign w:val="bottom"/>
          </w:tcPr>
          <w:p w14:paraId="152AC8D5" w14:textId="1425C5D6" w:rsidR="00BF132E" w:rsidRPr="00384E4E" w:rsidRDefault="00BF132E" w:rsidP="00BF132E">
            <w:r>
              <w:rPr>
                <w:rFonts w:ascii="Calibri" w:hAnsi="Calibri" w:cs="Calibri"/>
                <w:sz w:val="22"/>
                <w:szCs w:val="22"/>
              </w:rPr>
              <w:t>7.697E-6</w:t>
            </w:r>
          </w:p>
        </w:tc>
        <w:tc>
          <w:tcPr>
            <w:tcW w:w="301" w:type="pct"/>
            <w:vAlign w:val="bottom"/>
          </w:tcPr>
          <w:p w14:paraId="256747D5" w14:textId="082369DA" w:rsidR="00BF132E" w:rsidRPr="00384E4E" w:rsidRDefault="00BF132E" w:rsidP="00BF132E">
            <w:r>
              <w:rPr>
                <w:rFonts w:ascii="Calibri" w:hAnsi="Calibri" w:cs="Calibri"/>
                <w:sz w:val="22"/>
                <w:szCs w:val="22"/>
              </w:rPr>
              <w:t>2.445E-5</w:t>
            </w:r>
          </w:p>
        </w:tc>
        <w:tc>
          <w:tcPr>
            <w:tcW w:w="309" w:type="pct"/>
            <w:vAlign w:val="bottom"/>
          </w:tcPr>
          <w:p w14:paraId="063B6F8E" w14:textId="51A09222" w:rsidR="00BF132E" w:rsidRPr="00384E4E" w:rsidRDefault="00BF132E" w:rsidP="00BF132E">
            <w:r>
              <w:rPr>
                <w:rFonts w:ascii="Calibri" w:hAnsi="Calibri" w:cs="Calibri"/>
                <w:b/>
                <w:bCs/>
                <w:sz w:val="22"/>
                <w:szCs w:val="22"/>
              </w:rPr>
              <w:t>3.191E-6</w:t>
            </w:r>
          </w:p>
        </w:tc>
        <w:tc>
          <w:tcPr>
            <w:tcW w:w="331" w:type="pct"/>
            <w:vAlign w:val="bottom"/>
          </w:tcPr>
          <w:p w14:paraId="31333E67" w14:textId="1812F633" w:rsidR="00BF132E" w:rsidRPr="00384E4E" w:rsidRDefault="00BF132E" w:rsidP="00BF132E">
            <w:r>
              <w:rPr>
                <w:rFonts w:ascii="Calibri" w:hAnsi="Calibri" w:cs="Calibri"/>
                <w:sz w:val="22"/>
                <w:szCs w:val="22"/>
              </w:rPr>
              <w:t>2.245E-5</w:t>
            </w:r>
          </w:p>
        </w:tc>
        <w:tc>
          <w:tcPr>
            <w:tcW w:w="302" w:type="pct"/>
            <w:vAlign w:val="bottom"/>
          </w:tcPr>
          <w:p w14:paraId="15EDC884" w14:textId="2A7BBFD2" w:rsidR="00BF132E" w:rsidRPr="00384E4E" w:rsidRDefault="00BF132E" w:rsidP="00BF132E">
            <w:r>
              <w:rPr>
                <w:rFonts w:ascii="Calibri" w:hAnsi="Calibri" w:cs="Calibri"/>
                <w:sz w:val="22"/>
                <w:szCs w:val="22"/>
              </w:rPr>
              <w:t>1.088E-4</w:t>
            </w:r>
          </w:p>
        </w:tc>
        <w:tc>
          <w:tcPr>
            <w:tcW w:w="309" w:type="pct"/>
            <w:vAlign w:val="bottom"/>
          </w:tcPr>
          <w:p w14:paraId="470CC789" w14:textId="687AA517" w:rsidR="00BF132E" w:rsidRPr="00384E4E" w:rsidRDefault="00BF132E" w:rsidP="00BF132E">
            <w:r>
              <w:rPr>
                <w:rFonts w:ascii="Calibri" w:hAnsi="Calibri" w:cs="Calibri"/>
                <w:b/>
                <w:bCs/>
                <w:sz w:val="22"/>
                <w:szCs w:val="22"/>
              </w:rPr>
              <w:t>5.971E-5</w:t>
            </w:r>
          </w:p>
        </w:tc>
        <w:tc>
          <w:tcPr>
            <w:tcW w:w="310" w:type="pct"/>
            <w:vAlign w:val="bottom"/>
          </w:tcPr>
          <w:p w14:paraId="504FA5A4" w14:textId="441C6056" w:rsidR="00BF132E" w:rsidRPr="00384E4E" w:rsidRDefault="00BF132E" w:rsidP="00BF132E">
            <w:r>
              <w:rPr>
                <w:rFonts w:ascii="Calibri" w:hAnsi="Calibri" w:cs="Calibri"/>
                <w:sz w:val="22"/>
                <w:szCs w:val="22"/>
              </w:rPr>
              <w:t>2.560E-4</w:t>
            </w:r>
          </w:p>
        </w:tc>
        <w:tc>
          <w:tcPr>
            <w:tcW w:w="309" w:type="pct"/>
            <w:vAlign w:val="bottom"/>
          </w:tcPr>
          <w:p w14:paraId="1A925A60" w14:textId="0FA89C2F" w:rsidR="00BF132E" w:rsidRPr="00384E4E" w:rsidRDefault="00BF132E" w:rsidP="00BF132E">
            <w:r>
              <w:rPr>
                <w:rFonts w:ascii="Calibri" w:hAnsi="Calibri" w:cs="Calibri"/>
                <w:sz w:val="22"/>
                <w:szCs w:val="22"/>
              </w:rPr>
              <w:t>1.445E-2</w:t>
            </w:r>
          </w:p>
        </w:tc>
        <w:tc>
          <w:tcPr>
            <w:tcW w:w="331" w:type="pct"/>
            <w:vAlign w:val="bottom"/>
          </w:tcPr>
          <w:p w14:paraId="7BA1C786" w14:textId="527C81DA" w:rsidR="00BF132E" w:rsidRPr="00384E4E" w:rsidRDefault="00BF132E" w:rsidP="00BF132E">
            <w:r>
              <w:rPr>
                <w:rFonts w:ascii="Calibri" w:hAnsi="Calibri" w:cs="Calibri"/>
                <w:sz w:val="22"/>
                <w:szCs w:val="22"/>
              </w:rPr>
              <w:t>1.179E-3</w:t>
            </w:r>
          </w:p>
        </w:tc>
        <w:tc>
          <w:tcPr>
            <w:tcW w:w="309" w:type="pct"/>
            <w:vAlign w:val="bottom"/>
          </w:tcPr>
          <w:p w14:paraId="087057CB" w14:textId="0D8E6CAD" w:rsidR="00BF132E" w:rsidRPr="00384E4E" w:rsidRDefault="00BF132E" w:rsidP="00BF132E">
            <w:r>
              <w:rPr>
                <w:rFonts w:ascii="Calibri" w:hAnsi="Calibri" w:cs="Calibri"/>
                <w:sz w:val="22"/>
                <w:szCs w:val="22"/>
              </w:rPr>
              <w:t>3.611E-3</w:t>
            </w:r>
          </w:p>
        </w:tc>
        <w:tc>
          <w:tcPr>
            <w:tcW w:w="295" w:type="pct"/>
            <w:vAlign w:val="bottom"/>
          </w:tcPr>
          <w:p w14:paraId="5AC5E2FF" w14:textId="2BEBF294" w:rsidR="00BF132E" w:rsidRPr="00384E4E" w:rsidRDefault="00BF132E" w:rsidP="00BF132E">
            <w:r>
              <w:rPr>
                <w:rFonts w:ascii="Calibri" w:hAnsi="Calibri" w:cs="Calibri"/>
                <w:b/>
                <w:bCs/>
                <w:sz w:val="22"/>
                <w:szCs w:val="22"/>
              </w:rPr>
              <w:t>7.261E-4</w:t>
            </w:r>
          </w:p>
        </w:tc>
        <w:tc>
          <w:tcPr>
            <w:tcW w:w="295" w:type="pct"/>
            <w:vAlign w:val="bottom"/>
          </w:tcPr>
          <w:p w14:paraId="74A23F01" w14:textId="15C5E76B" w:rsidR="00BF132E" w:rsidRPr="00384E4E" w:rsidRDefault="00BF132E" w:rsidP="00BF132E">
            <w:r>
              <w:rPr>
                <w:rFonts w:ascii="Calibri" w:hAnsi="Calibri" w:cs="Calibri"/>
                <w:sz w:val="22"/>
                <w:szCs w:val="22"/>
              </w:rPr>
              <w:t>1.342E-3</w:t>
            </w:r>
          </w:p>
        </w:tc>
        <w:tc>
          <w:tcPr>
            <w:tcW w:w="295" w:type="pct"/>
            <w:vAlign w:val="bottom"/>
          </w:tcPr>
          <w:p w14:paraId="0F57F88F" w14:textId="644BAA91" w:rsidR="00BF132E" w:rsidRPr="00384E4E" w:rsidRDefault="00BF132E" w:rsidP="00BF132E">
            <w:r>
              <w:rPr>
                <w:rFonts w:ascii="Calibri" w:hAnsi="Calibri" w:cs="Calibri"/>
                <w:sz w:val="22"/>
                <w:szCs w:val="22"/>
              </w:rPr>
              <w:t>5.405E-3</w:t>
            </w:r>
          </w:p>
        </w:tc>
        <w:tc>
          <w:tcPr>
            <w:tcW w:w="331" w:type="pct"/>
            <w:vAlign w:val="bottom"/>
          </w:tcPr>
          <w:p w14:paraId="3CE74EB5" w14:textId="45DB6D71" w:rsidR="00BF132E" w:rsidRPr="00384E4E" w:rsidRDefault="00BF132E" w:rsidP="00BF132E">
            <w:r>
              <w:rPr>
                <w:rFonts w:ascii="Calibri" w:hAnsi="Calibri" w:cs="Calibri"/>
                <w:sz w:val="22"/>
                <w:szCs w:val="22"/>
              </w:rPr>
              <w:t>2.016E-3</w:t>
            </w:r>
          </w:p>
        </w:tc>
        <w:tc>
          <w:tcPr>
            <w:tcW w:w="290" w:type="pct"/>
            <w:vAlign w:val="bottom"/>
          </w:tcPr>
          <w:p w14:paraId="10C3378B" w14:textId="0E02700E" w:rsidR="00BF132E" w:rsidRPr="00384E4E" w:rsidRDefault="00BF132E" w:rsidP="00BF132E">
            <w:r>
              <w:rPr>
                <w:rFonts w:ascii="Calibri" w:hAnsi="Calibri" w:cs="Calibri"/>
                <w:sz w:val="22"/>
                <w:szCs w:val="22"/>
              </w:rPr>
              <w:t>3.548E-3</w:t>
            </w:r>
          </w:p>
        </w:tc>
      </w:tr>
      <w:tr w:rsidR="00BF132E" w:rsidRPr="00CA6E93" w14:paraId="1A95BA1C" w14:textId="77777777" w:rsidTr="005A2724">
        <w:trPr>
          <w:jc w:val="center"/>
        </w:trPr>
        <w:tc>
          <w:tcPr>
            <w:tcW w:w="233" w:type="pct"/>
            <w:tcBorders>
              <w:bottom w:val="single" w:sz="4" w:space="0" w:color="auto"/>
            </w:tcBorders>
          </w:tcPr>
          <w:p w14:paraId="450E7C51" w14:textId="77777777" w:rsidR="00BF132E" w:rsidRPr="00CA6E93" w:rsidRDefault="00BF132E" w:rsidP="00435BD2">
            <w:pPr>
              <w:pStyle w:val="bangtrai"/>
            </w:pPr>
          </w:p>
        </w:tc>
        <w:tc>
          <w:tcPr>
            <w:tcW w:w="135" w:type="pct"/>
            <w:tcBorders>
              <w:bottom w:val="single" w:sz="4" w:space="0" w:color="auto"/>
            </w:tcBorders>
          </w:tcPr>
          <w:p w14:paraId="57C3F87B" w14:textId="77777777" w:rsidR="00BF132E" w:rsidRPr="00CA6E93" w:rsidRDefault="00BF132E" w:rsidP="00435BD2">
            <w:pPr>
              <w:pStyle w:val="bangtrai"/>
            </w:pPr>
            <w:r w:rsidRPr="00CA6E93">
              <w:t>(5)</w:t>
            </w:r>
          </w:p>
        </w:tc>
        <w:tc>
          <w:tcPr>
            <w:tcW w:w="309" w:type="pct"/>
            <w:tcBorders>
              <w:bottom w:val="single" w:sz="4" w:space="0" w:color="auto"/>
            </w:tcBorders>
            <w:vAlign w:val="bottom"/>
          </w:tcPr>
          <w:p w14:paraId="14206459" w14:textId="0E918110" w:rsidR="00BF132E" w:rsidRPr="00384E4E" w:rsidRDefault="00BF132E" w:rsidP="00BF132E">
            <w:r>
              <w:rPr>
                <w:rFonts w:ascii="Calibri" w:hAnsi="Calibri" w:cs="Calibri"/>
                <w:sz w:val="22"/>
                <w:szCs w:val="22"/>
              </w:rPr>
              <w:t>4.955E-5</w:t>
            </w:r>
          </w:p>
        </w:tc>
        <w:tc>
          <w:tcPr>
            <w:tcW w:w="301" w:type="pct"/>
            <w:tcBorders>
              <w:bottom w:val="single" w:sz="4" w:space="0" w:color="auto"/>
            </w:tcBorders>
            <w:vAlign w:val="bottom"/>
          </w:tcPr>
          <w:p w14:paraId="39B65FC2" w14:textId="7F10EA39" w:rsidR="00BF132E" w:rsidRPr="00384E4E" w:rsidRDefault="00BF132E" w:rsidP="00BF132E">
            <w:r>
              <w:rPr>
                <w:rFonts w:ascii="Calibri" w:hAnsi="Calibri" w:cs="Calibri"/>
                <w:sz w:val="22"/>
                <w:szCs w:val="22"/>
              </w:rPr>
              <w:t>6.074E-5</w:t>
            </w:r>
          </w:p>
        </w:tc>
        <w:tc>
          <w:tcPr>
            <w:tcW w:w="309" w:type="pct"/>
            <w:tcBorders>
              <w:bottom w:val="single" w:sz="4" w:space="0" w:color="auto"/>
            </w:tcBorders>
            <w:vAlign w:val="bottom"/>
          </w:tcPr>
          <w:p w14:paraId="24845C83" w14:textId="46F67B60" w:rsidR="00BF132E" w:rsidRPr="00384E4E" w:rsidRDefault="00BF132E" w:rsidP="00BF132E">
            <w:r>
              <w:rPr>
                <w:rFonts w:ascii="Calibri" w:hAnsi="Calibri" w:cs="Calibri"/>
                <w:sz w:val="22"/>
                <w:szCs w:val="22"/>
              </w:rPr>
              <w:t>2.396E-5</w:t>
            </w:r>
          </w:p>
        </w:tc>
        <w:tc>
          <w:tcPr>
            <w:tcW w:w="331" w:type="pct"/>
            <w:tcBorders>
              <w:bottom w:val="single" w:sz="4" w:space="0" w:color="auto"/>
            </w:tcBorders>
            <w:vAlign w:val="bottom"/>
          </w:tcPr>
          <w:p w14:paraId="04DDC890" w14:textId="78E7F6A7" w:rsidR="00BF132E" w:rsidRPr="00384E4E" w:rsidRDefault="00BF132E" w:rsidP="00BF132E">
            <w:r>
              <w:rPr>
                <w:rFonts w:ascii="Calibri" w:hAnsi="Calibri" w:cs="Calibri"/>
                <w:b/>
                <w:bCs/>
                <w:sz w:val="22"/>
                <w:szCs w:val="22"/>
              </w:rPr>
              <w:t>2.394E-5</w:t>
            </w:r>
          </w:p>
        </w:tc>
        <w:tc>
          <w:tcPr>
            <w:tcW w:w="302" w:type="pct"/>
            <w:tcBorders>
              <w:bottom w:val="single" w:sz="4" w:space="0" w:color="auto"/>
            </w:tcBorders>
            <w:vAlign w:val="bottom"/>
          </w:tcPr>
          <w:p w14:paraId="4B63EDEA" w14:textId="75EE4A45" w:rsidR="00BF132E" w:rsidRPr="00384E4E" w:rsidRDefault="00BF132E" w:rsidP="00BF132E">
            <w:r>
              <w:rPr>
                <w:rFonts w:ascii="Calibri" w:hAnsi="Calibri" w:cs="Calibri"/>
                <w:sz w:val="22"/>
                <w:szCs w:val="22"/>
              </w:rPr>
              <w:t>1.737E-4</w:t>
            </w:r>
          </w:p>
        </w:tc>
        <w:tc>
          <w:tcPr>
            <w:tcW w:w="309" w:type="pct"/>
            <w:tcBorders>
              <w:bottom w:val="single" w:sz="4" w:space="0" w:color="auto"/>
            </w:tcBorders>
            <w:vAlign w:val="bottom"/>
          </w:tcPr>
          <w:p w14:paraId="64299D35" w14:textId="51A41E98" w:rsidR="00BF132E" w:rsidRPr="00384E4E" w:rsidRDefault="00BF132E" w:rsidP="00BF132E">
            <w:r>
              <w:rPr>
                <w:rFonts w:ascii="Calibri" w:hAnsi="Calibri" w:cs="Calibri"/>
                <w:sz w:val="22"/>
                <w:szCs w:val="22"/>
              </w:rPr>
              <w:t>1.787E-4</w:t>
            </w:r>
          </w:p>
        </w:tc>
        <w:tc>
          <w:tcPr>
            <w:tcW w:w="310" w:type="pct"/>
            <w:tcBorders>
              <w:bottom w:val="single" w:sz="4" w:space="0" w:color="auto"/>
            </w:tcBorders>
            <w:vAlign w:val="bottom"/>
          </w:tcPr>
          <w:p w14:paraId="2B80E57A" w14:textId="20368BDB" w:rsidR="00BF132E" w:rsidRPr="00384E4E" w:rsidRDefault="00BF132E" w:rsidP="00BF132E">
            <w:r>
              <w:rPr>
                <w:rFonts w:ascii="Calibri" w:hAnsi="Calibri" w:cs="Calibri"/>
                <w:b/>
                <w:bCs/>
                <w:sz w:val="22"/>
                <w:szCs w:val="22"/>
              </w:rPr>
              <w:t>8.599E-5</w:t>
            </w:r>
          </w:p>
        </w:tc>
        <w:tc>
          <w:tcPr>
            <w:tcW w:w="309" w:type="pct"/>
            <w:tcBorders>
              <w:bottom w:val="single" w:sz="4" w:space="0" w:color="auto"/>
            </w:tcBorders>
            <w:vAlign w:val="bottom"/>
          </w:tcPr>
          <w:p w14:paraId="0AF05064" w14:textId="67A013D8" w:rsidR="00BF132E" w:rsidRPr="00384E4E" w:rsidRDefault="00BF132E" w:rsidP="00BF132E">
            <w:r>
              <w:rPr>
                <w:rFonts w:ascii="Calibri" w:hAnsi="Calibri" w:cs="Calibri"/>
                <w:sz w:val="22"/>
                <w:szCs w:val="22"/>
              </w:rPr>
              <w:t>3.527E-4</w:t>
            </w:r>
          </w:p>
        </w:tc>
        <w:tc>
          <w:tcPr>
            <w:tcW w:w="331" w:type="pct"/>
            <w:tcBorders>
              <w:bottom w:val="single" w:sz="4" w:space="0" w:color="auto"/>
            </w:tcBorders>
            <w:vAlign w:val="bottom"/>
          </w:tcPr>
          <w:p w14:paraId="4048C25A" w14:textId="032623A8" w:rsidR="00BF132E" w:rsidRPr="00384E4E" w:rsidRDefault="00BF132E" w:rsidP="00BF132E">
            <w:r>
              <w:rPr>
                <w:rFonts w:ascii="Calibri" w:hAnsi="Calibri" w:cs="Calibri"/>
                <w:sz w:val="22"/>
                <w:szCs w:val="22"/>
              </w:rPr>
              <w:t>2.673E-4</w:t>
            </w:r>
          </w:p>
        </w:tc>
        <w:tc>
          <w:tcPr>
            <w:tcW w:w="309" w:type="pct"/>
            <w:tcBorders>
              <w:bottom w:val="single" w:sz="4" w:space="0" w:color="auto"/>
            </w:tcBorders>
            <w:vAlign w:val="bottom"/>
          </w:tcPr>
          <w:p w14:paraId="4254CF1C" w14:textId="6932A3DE" w:rsidR="00BF132E" w:rsidRPr="00384E4E" w:rsidRDefault="00BF132E" w:rsidP="00BF132E">
            <w:r>
              <w:rPr>
                <w:rFonts w:ascii="Calibri" w:hAnsi="Calibri" w:cs="Calibri"/>
                <w:sz w:val="22"/>
                <w:szCs w:val="22"/>
              </w:rPr>
              <w:t>3.786E-3</w:t>
            </w:r>
          </w:p>
        </w:tc>
        <w:tc>
          <w:tcPr>
            <w:tcW w:w="295" w:type="pct"/>
            <w:tcBorders>
              <w:bottom w:val="single" w:sz="4" w:space="0" w:color="auto"/>
            </w:tcBorders>
            <w:vAlign w:val="bottom"/>
          </w:tcPr>
          <w:p w14:paraId="1C5E9185" w14:textId="56C57290" w:rsidR="00BF132E" w:rsidRPr="00384E4E" w:rsidRDefault="00BF132E" w:rsidP="00BF132E">
            <w:r>
              <w:rPr>
                <w:rFonts w:ascii="Calibri" w:hAnsi="Calibri" w:cs="Calibri"/>
                <w:sz w:val="22"/>
                <w:szCs w:val="22"/>
              </w:rPr>
              <w:t>2.358E-3</w:t>
            </w:r>
          </w:p>
        </w:tc>
        <w:tc>
          <w:tcPr>
            <w:tcW w:w="295" w:type="pct"/>
            <w:tcBorders>
              <w:bottom w:val="single" w:sz="4" w:space="0" w:color="auto"/>
            </w:tcBorders>
            <w:vAlign w:val="bottom"/>
          </w:tcPr>
          <w:p w14:paraId="7301626C" w14:textId="6FC8D2E7" w:rsidR="00BF132E" w:rsidRPr="00384E4E" w:rsidRDefault="00BF132E" w:rsidP="00BF132E">
            <w:r>
              <w:rPr>
                <w:rFonts w:ascii="Calibri" w:hAnsi="Calibri" w:cs="Calibri"/>
                <w:b/>
                <w:bCs/>
                <w:sz w:val="22"/>
                <w:szCs w:val="22"/>
              </w:rPr>
              <w:t>1.768E-3</w:t>
            </w:r>
          </w:p>
        </w:tc>
        <w:tc>
          <w:tcPr>
            <w:tcW w:w="295" w:type="pct"/>
            <w:tcBorders>
              <w:bottom w:val="single" w:sz="4" w:space="0" w:color="auto"/>
            </w:tcBorders>
            <w:vAlign w:val="bottom"/>
          </w:tcPr>
          <w:p w14:paraId="1729B18A" w14:textId="064FEAE5" w:rsidR="00BF132E" w:rsidRPr="00384E4E" w:rsidRDefault="00BF132E" w:rsidP="00BF132E">
            <w:r>
              <w:rPr>
                <w:rFonts w:ascii="Calibri" w:hAnsi="Calibri" w:cs="Calibri"/>
                <w:sz w:val="22"/>
                <w:szCs w:val="22"/>
              </w:rPr>
              <w:t>3.390E-3</w:t>
            </w:r>
          </w:p>
        </w:tc>
        <w:tc>
          <w:tcPr>
            <w:tcW w:w="331" w:type="pct"/>
            <w:tcBorders>
              <w:bottom w:val="single" w:sz="4" w:space="0" w:color="auto"/>
            </w:tcBorders>
            <w:vAlign w:val="bottom"/>
          </w:tcPr>
          <w:p w14:paraId="358CA89E" w14:textId="42F31A26" w:rsidR="00BF132E" w:rsidRPr="00384E4E" w:rsidRDefault="00BF132E" w:rsidP="00BF132E">
            <w:r>
              <w:rPr>
                <w:rFonts w:ascii="Calibri" w:hAnsi="Calibri" w:cs="Calibri"/>
                <w:sz w:val="22"/>
                <w:szCs w:val="22"/>
              </w:rPr>
              <w:t>3.275E-3</w:t>
            </w:r>
          </w:p>
        </w:tc>
        <w:tc>
          <w:tcPr>
            <w:tcW w:w="290" w:type="pct"/>
            <w:tcBorders>
              <w:bottom w:val="single" w:sz="4" w:space="0" w:color="auto"/>
            </w:tcBorders>
            <w:vAlign w:val="bottom"/>
          </w:tcPr>
          <w:p w14:paraId="702D72B0" w14:textId="033EFE2C" w:rsidR="00BF132E" w:rsidRPr="00384E4E" w:rsidRDefault="00BF132E" w:rsidP="00BF132E">
            <w:r>
              <w:rPr>
                <w:rFonts w:ascii="Calibri" w:hAnsi="Calibri" w:cs="Calibri"/>
                <w:sz w:val="22"/>
                <w:szCs w:val="22"/>
              </w:rPr>
              <w:t>4.193E-3</w:t>
            </w:r>
          </w:p>
        </w:tc>
      </w:tr>
      <w:tr w:rsidR="00BF132E" w:rsidRPr="00CA6E93" w14:paraId="2ECE0E5E" w14:textId="77777777" w:rsidTr="005A2724">
        <w:trPr>
          <w:jc w:val="center"/>
        </w:trPr>
        <w:tc>
          <w:tcPr>
            <w:tcW w:w="233" w:type="pct"/>
            <w:tcBorders>
              <w:top w:val="single" w:sz="4" w:space="0" w:color="auto"/>
            </w:tcBorders>
          </w:tcPr>
          <w:p w14:paraId="7D11747F" w14:textId="77777777" w:rsidR="00BF132E" w:rsidRPr="00CA6E93" w:rsidRDefault="00BF132E" w:rsidP="00435BD2">
            <w:pPr>
              <w:pStyle w:val="bangtrai"/>
            </w:pPr>
            <w:r>
              <w:t>DTLZ6</w:t>
            </w:r>
          </w:p>
        </w:tc>
        <w:tc>
          <w:tcPr>
            <w:tcW w:w="135" w:type="pct"/>
            <w:tcBorders>
              <w:top w:val="single" w:sz="4" w:space="0" w:color="auto"/>
            </w:tcBorders>
          </w:tcPr>
          <w:p w14:paraId="21AF3269" w14:textId="77777777" w:rsidR="00BF132E" w:rsidRPr="00CA6E93" w:rsidRDefault="00BF132E" w:rsidP="00435BD2">
            <w:pPr>
              <w:pStyle w:val="bangtrai"/>
            </w:pPr>
            <w:r w:rsidRPr="00CA6E93">
              <w:t>(1)</w:t>
            </w:r>
          </w:p>
        </w:tc>
        <w:tc>
          <w:tcPr>
            <w:tcW w:w="309" w:type="pct"/>
            <w:tcBorders>
              <w:top w:val="single" w:sz="4" w:space="0" w:color="auto"/>
            </w:tcBorders>
            <w:vAlign w:val="bottom"/>
          </w:tcPr>
          <w:p w14:paraId="592DACCD" w14:textId="22A993B6" w:rsidR="00BF132E" w:rsidRPr="00384E4E" w:rsidRDefault="00BF132E" w:rsidP="00BF132E">
            <w:r>
              <w:rPr>
                <w:rFonts w:ascii="Calibri" w:hAnsi="Calibri" w:cs="Calibri"/>
                <w:sz w:val="22"/>
                <w:szCs w:val="22"/>
              </w:rPr>
              <w:t>1.485E-5</w:t>
            </w:r>
          </w:p>
        </w:tc>
        <w:tc>
          <w:tcPr>
            <w:tcW w:w="301" w:type="pct"/>
            <w:tcBorders>
              <w:top w:val="single" w:sz="4" w:space="0" w:color="auto"/>
            </w:tcBorders>
            <w:vAlign w:val="bottom"/>
          </w:tcPr>
          <w:p w14:paraId="484B1953" w14:textId="5E9469A9" w:rsidR="00BF132E" w:rsidRPr="00384E4E" w:rsidRDefault="00BF132E" w:rsidP="00BF132E">
            <w:r>
              <w:rPr>
                <w:rFonts w:ascii="Calibri" w:hAnsi="Calibri" w:cs="Calibri"/>
                <w:sz w:val="22"/>
                <w:szCs w:val="22"/>
              </w:rPr>
              <w:t>2.477E-5</w:t>
            </w:r>
          </w:p>
        </w:tc>
        <w:tc>
          <w:tcPr>
            <w:tcW w:w="309" w:type="pct"/>
            <w:tcBorders>
              <w:top w:val="single" w:sz="4" w:space="0" w:color="auto"/>
            </w:tcBorders>
            <w:vAlign w:val="bottom"/>
          </w:tcPr>
          <w:p w14:paraId="041771BA" w14:textId="7EA6603E" w:rsidR="00BF132E" w:rsidRPr="00384E4E" w:rsidRDefault="00BF132E" w:rsidP="00BF132E">
            <w:r>
              <w:rPr>
                <w:rFonts w:ascii="Calibri" w:hAnsi="Calibri" w:cs="Calibri"/>
                <w:sz w:val="22"/>
                <w:szCs w:val="22"/>
              </w:rPr>
              <w:t>6.003E-3</w:t>
            </w:r>
          </w:p>
        </w:tc>
        <w:tc>
          <w:tcPr>
            <w:tcW w:w="331" w:type="pct"/>
            <w:tcBorders>
              <w:top w:val="single" w:sz="4" w:space="0" w:color="auto"/>
            </w:tcBorders>
            <w:vAlign w:val="bottom"/>
          </w:tcPr>
          <w:p w14:paraId="1272A79E" w14:textId="4FC72149" w:rsidR="00BF132E" w:rsidRPr="00384E4E" w:rsidRDefault="00BF132E" w:rsidP="00BF132E">
            <w:r>
              <w:rPr>
                <w:rFonts w:ascii="Calibri" w:hAnsi="Calibri" w:cs="Calibri"/>
                <w:sz w:val="22"/>
                <w:szCs w:val="22"/>
              </w:rPr>
              <w:t>3.155E-5</w:t>
            </w:r>
          </w:p>
        </w:tc>
        <w:tc>
          <w:tcPr>
            <w:tcW w:w="302" w:type="pct"/>
            <w:tcBorders>
              <w:top w:val="single" w:sz="4" w:space="0" w:color="auto"/>
            </w:tcBorders>
            <w:vAlign w:val="bottom"/>
          </w:tcPr>
          <w:p w14:paraId="539510F8" w14:textId="2554C39D" w:rsidR="00BF132E" w:rsidRPr="00384E4E" w:rsidRDefault="00BF132E" w:rsidP="00BF132E">
            <w:r>
              <w:rPr>
                <w:rFonts w:ascii="Calibri" w:hAnsi="Calibri" w:cs="Calibri"/>
                <w:b/>
                <w:bCs/>
                <w:sz w:val="22"/>
                <w:szCs w:val="22"/>
              </w:rPr>
              <w:t>1.025E-5</w:t>
            </w:r>
          </w:p>
        </w:tc>
        <w:tc>
          <w:tcPr>
            <w:tcW w:w="309" w:type="pct"/>
            <w:tcBorders>
              <w:top w:val="single" w:sz="4" w:space="0" w:color="auto"/>
            </w:tcBorders>
            <w:vAlign w:val="bottom"/>
          </w:tcPr>
          <w:p w14:paraId="06736051" w14:textId="3FE12C8F" w:rsidR="00BF132E" w:rsidRPr="00384E4E" w:rsidRDefault="00BF132E" w:rsidP="00BF132E">
            <w:r>
              <w:rPr>
                <w:rFonts w:ascii="Calibri" w:hAnsi="Calibri" w:cs="Calibri"/>
                <w:sz w:val="22"/>
                <w:szCs w:val="22"/>
              </w:rPr>
              <w:t>7.041E-7</w:t>
            </w:r>
          </w:p>
        </w:tc>
        <w:tc>
          <w:tcPr>
            <w:tcW w:w="310" w:type="pct"/>
            <w:tcBorders>
              <w:top w:val="single" w:sz="4" w:space="0" w:color="auto"/>
            </w:tcBorders>
            <w:vAlign w:val="bottom"/>
          </w:tcPr>
          <w:p w14:paraId="1342C4C4" w14:textId="3C775193" w:rsidR="00BF132E" w:rsidRPr="00384E4E" w:rsidRDefault="00BF132E" w:rsidP="00BF132E">
            <w:r>
              <w:rPr>
                <w:rFonts w:ascii="Calibri" w:hAnsi="Calibri" w:cs="Calibri"/>
                <w:sz w:val="22"/>
                <w:szCs w:val="22"/>
              </w:rPr>
              <w:t>7.622E-7</w:t>
            </w:r>
          </w:p>
        </w:tc>
        <w:tc>
          <w:tcPr>
            <w:tcW w:w="309" w:type="pct"/>
            <w:tcBorders>
              <w:top w:val="single" w:sz="4" w:space="0" w:color="auto"/>
            </w:tcBorders>
            <w:vAlign w:val="bottom"/>
          </w:tcPr>
          <w:p w14:paraId="038355AB" w14:textId="48815642" w:rsidR="00BF132E" w:rsidRPr="00384E4E" w:rsidRDefault="00BF132E" w:rsidP="00BF132E">
            <w:r>
              <w:rPr>
                <w:rFonts w:ascii="Calibri" w:hAnsi="Calibri" w:cs="Calibri"/>
                <w:sz w:val="22"/>
                <w:szCs w:val="22"/>
              </w:rPr>
              <w:t>4.850E-1</w:t>
            </w:r>
          </w:p>
        </w:tc>
        <w:tc>
          <w:tcPr>
            <w:tcW w:w="331" w:type="pct"/>
            <w:tcBorders>
              <w:top w:val="single" w:sz="4" w:space="0" w:color="auto"/>
            </w:tcBorders>
            <w:vAlign w:val="bottom"/>
          </w:tcPr>
          <w:p w14:paraId="607A3904" w14:textId="24D7045C" w:rsidR="00BF132E" w:rsidRPr="00384E4E" w:rsidRDefault="00BF132E" w:rsidP="00BF132E">
            <w:r>
              <w:rPr>
                <w:rFonts w:ascii="Calibri" w:hAnsi="Calibri" w:cs="Calibri"/>
                <w:b/>
                <w:bCs/>
                <w:sz w:val="22"/>
                <w:szCs w:val="22"/>
              </w:rPr>
              <w:t>5.355E-7</w:t>
            </w:r>
          </w:p>
        </w:tc>
        <w:tc>
          <w:tcPr>
            <w:tcW w:w="309" w:type="pct"/>
            <w:tcBorders>
              <w:top w:val="single" w:sz="4" w:space="0" w:color="auto"/>
            </w:tcBorders>
            <w:vAlign w:val="bottom"/>
          </w:tcPr>
          <w:p w14:paraId="4BEA3BA0" w14:textId="67CF03DA" w:rsidR="00BF132E" w:rsidRPr="00384E4E" w:rsidRDefault="00BF132E" w:rsidP="00BF132E">
            <w:r>
              <w:rPr>
                <w:rFonts w:ascii="Calibri" w:hAnsi="Calibri" w:cs="Calibri"/>
                <w:sz w:val="22"/>
                <w:szCs w:val="22"/>
              </w:rPr>
              <w:t>6.167E-7</w:t>
            </w:r>
          </w:p>
        </w:tc>
        <w:tc>
          <w:tcPr>
            <w:tcW w:w="295" w:type="pct"/>
            <w:tcBorders>
              <w:top w:val="single" w:sz="4" w:space="0" w:color="auto"/>
            </w:tcBorders>
            <w:vAlign w:val="bottom"/>
          </w:tcPr>
          <w:p w14:paraId="7A59468C" w14:textId="0BD3B883" w:rsidR="00BF132E" w:rsidRPr="00384E4E" w:rsidRDefault="00BF132E" w:rsidP="00BF132E">
            <w:r>
              <w:rPr>
                <w:rFonts w:ascii="Calibri" w:hAnsi="Calibri" w:cs="Calibri"/>
                <w:sz w:val="22"/>
                <w:szCs w:val="22"/>
              </w:rPr>
              <w:t>2.305E-3</w:t>
            </w:r>
          </w:p>
        </w:tc>
        <w:tc>
          <w:tcPr>
            <w:tcW w:w="295" w:type="pct"/>
            <w:tcBorders>
              <w:top w:val="single" w:sz="4" w:space="0" w:color="auto"/>
            </w:tcBorders>
            <w:vAlign w:val="bottom"/>
          </w:tcPr>
          <w:p w14:paraId="4DF47174" w14:textId="545A25CC" w:rsidR="00BF132E" w:rsidRPr="00384E4E" w:rsidRDefault="00BF132E" w:rsidP="00BF132E">
            <w:r>
              <w:rPr>
                <w:rFonts w:ascii="Calibri" w:hAnsi="Calibri" w:cs="Calibri"/>
                <w:sz w:val="22"/>
                <w:szCs w:val="22"/>
              </w:rPr>
              <w:t>1.595E-3</w:t>
            </w:r>
          </w:p>
        </w:tc>
        <w:tc>
          <w:tcPr>
            <w:tcW w:w="295" w:type="pct"/>
            <w:tcBorders>
              <w:top w:val="single" w:sz="4" w:space="0" w:color="auto"/>
            </w:tcBorders>
            <w:vAlign w:val="bottom"/>
          </w:tcPr>
          <w:p w14:paraId="35B14E13" w14:textId="2168E365" w:rsidR="00BF132E" w:rsidRPr="00384E4E" w:rsidRDefault="00BF132E" w:rsidP="00BF132E">
            <w:r>
              <w:rPr>
                <w:rFonts w:ascii="Calibri" w:hAnsi="Calibri" w:cs="Calibri"/>
                <w:sz w:val="22"/>
                <w:szCs w:val="22"/>
              </w:rPr>
              <w:t>1.038E-2</w:t>
            </w:r>
          </w:p>
        </w:tc>
        <w:tc>
          <w:tcPr>
            <w:tcW w:w="331" w:type="pct"/>
            <w:tcBorders>
              <w:top w:val="single" w:sz="4" w:space="0" w:color="auto"/>
            </w:tcBorders>
            <w:vAlign w:val="bottom"/>
          </w:tcPr>
          <w:p w14:paraId="6E0D0E0F" w14:textId="4FE85CD4" w:rsidR="00BF132E" w:rsidRPr="00384E4E" w:rsidRDefault="00BF132E" w:rsidP="00BF132E">
            <w:r>
              <w:rPr>
                <w:rFonts w:ascii="Calibri" w:hAnsi="Calibri" w:cs="Calibri"/>
                <w:sz w:val="22"/>
                <w:szCs w:val="22"/>
              </w:rPr>
              <w:t>5.263E-3</w:t>
            </w:r>
          </w:p>
        </w:tc>
        <w:tc>
          <w:tcPr>
            <w:tcW w:w="290" w:type="pct"/>
            <w:tcBorders>
              <w:top w:val="single" w:sz="4" w:space="0" w:color="auto"/>
            </w:tcBorders>
            <w:vAlign w:val="bottom"/>
          </w:tcPr>
          <w:p w14:paraId="05E14984" w14:textId="203E0144" w:rsidR="00BF132E" w:rsidRPr="00384E4E" w:rsidRDefault="00BF132E" w:rsidP="00BF132E">
            <w:r>
              <w:rPr>
                <w:rFonts w:ascii="Calibri" w:hAnsi="Calibri" w:cs="Calibri"/>
                <w:b/>
                <w:bCs/>
                <w:sz w:val="22"/>
                <w:szCs w:val="22"/>
              </w:rPr>
              <w:t>1.505E-3</w:t>
            </w:r>
          </w:p>
        </w:tc>
      </w:tr>
      <w:tr w:rsidR="00BF132E" w:rsidRPr="00CA6E93" w14:paraId="7D79431B" w14:textId="77777777" w:rsidTr="005A2724">
        <w:trPr>
          <w:jc w:val="center"/>
        </w:trPr>
        <w:tc>
          <w:tcPr>
            <w:tcW w:w="233" w:type="pct"/>
          </w:tcPr>
          <w:p w14:paraId="3209F594" w14:textId="77777777" w:rsidR="00BF132E" w:rsidRPr="00CA6E93" w:rsidRDefault="00BF132E" w:rsidP="00435BD2">
            <w:pPr>
              <w:pStyle w:val="bangtrai"/>
            </w:pPr>
          </w:p>
        </w:tc>
        <w:tc>
          <w:tcPr>
            <w:tcW w:w="135" w:type="pct"/>
          </w:tcPr>
          <w:p w14:paraId="431F08E8" w14:textId="77777777" w:rsidR="00BF132E" w:rsidRPr="00CA6E93" w:rsidRDefault="00BF132E" w:rsidP="00435BD2">
            <w:pPr>
              <w:pStyle w:val="bangtrai"/>
            </w:pPr>
            <w:r w:rsidRPr="00CA6E93">
              <w:t>(2)</w:t>
            </w:r>
          </w:p>
        </w:tc>
        <w:tc>
          <w:tcPr>
            <w:tcW w:w="309" w:type="pct"/>
            <w:vAlign w:val="bottom"/>
          </w:tcPr>
          <w:p w14:paraId="18A57377" w14:textId="05C355CA" w:rsidR="00BF132E" w:rsidRPr="00384E4E" w:rsidRDefault="00BF132E" w:rsidP="00BF132E">
            <w:r>
              <w:rPr>
                <w:rFonts w:ascii="Calibri" w:hAnsi="Calibri" w:cs="Calibri"/>
                <w:b/>
                <w:bCs/>
                <w:sz w:val="22"/>
                <w:szCs w:val="22"/>
              </w:rPr>
              <w:t>2.416E-4</w:t>
            </w:r>
          </w:p>
        </w:tc>
        <w:tc>
          <w:tcPr>
            <w:tcW w:w="301" w:type="pct"/>
            <w:vAlign w:val="bottom"/>
          </w:tcPr>
          <w:p w14:paraId="1E4B6523" w14:textId="31BECFD2" w:rsidR="00BF132E" w:rsidRPr="00384E4E" w:rsidRDefault="00BF132E" w:rsidP="00BF132E">
            <w:r>
              <w:rPr>
                <w:rFonts w:ascii="Calibri" w:hAnsi="Calibri" w:cs="Calibri"/>
                <w:sz w:val="22"/>
                <w:szCs w:val="22"/>
              </w:rPr>
              <w:t>1.506E-3</w:t>
            </w:r>
          </w:p>
        </w:tc>
        <w:tc>
          <w:tcPr>
            <w:tcW w:w="309" w:type="pct"/>
            <w:vAlign w:val="bottom"/>
          </w:tcPr>
          <w:p w14:paraId="4D73BF70" w14:textId="00376FED" w:rsidR="00BF132E" w:rsidRPr="00384E4E" w:rsidRDefault="00BF132E" w:rsidP="00BF132E">
            <w:r>
              <w:rPr>
                <w:rFonts w:ascii="Calibri" w:hAnsi="Calibri" w:cs="Calibri"/>
                <w:sz w:val="22"/>
                <w:szCs w:val="22"/>
              </w:rPr>
              <w:t>1.495E-2</w:t>
            </w:r>
          </w:p>
        </w:tc>
        <w:tc>
          <w:tcPr>
            <w:tcW w:w="331" w:type="pct"/>
            <w:vAlign w:val="bottom"/>
          </w:tcPr>
          <w:p w14:paraId="6C840FB7" w14:textId="69CD9942" w:rsidR="00BF132E" w:rsidRPr="00384E4E" w:rsidRDefault="00BF132E" w:rsidP="00BF132E">
            <w:r>
              <w:rPr>
                <w:rFonts w:ascii="Calibri" w:hAnsi="Calibri" w:cs="Calibri"/>
                <w:sz w:val="22"/>
                <w:szCs w:val="22"/>
              </w:rPr>
              <w:t>5.799E-3</w:t>
            </w:r>
          </w:p>
        </w:tc>
        <w:tc>
          <w:tcPr>
            <w:tcW w:w="302" w:type="pct"/>
            <w:vAlign w:val="bottom"/>
          </w:tcPr>
          <w:p w14:paraId="215BCC21" w14:textId="0F7D61BB" w:rsidR="00BF132E" w:rsidRPr="00384E4E" w:rsidRDefault="00BF132E" w:rsidP="00BF132E">
            <w:r>
              <w:rPr>
                <w:rFonts w:ascii="Calibri" w:hAnsi="Calibri" w:cs="Calibri"/>
                <w:sz w:val="22"/>
                <w:szCs w:val="22"/>
              </w:rPr>
              <w:t>2.355E-3</w:t>
            </w:r>
          </w:p>
        </w:tc>
        <w:tc>
          <w:tcPr>
            <w:tcW w:w="309" w:type="pct"/>
            <w:vAlign w:val="bottom"/>
          </w:tcPr>
          <w:p w14:paraId="3BE82A8E" w14:textId="581B023F" w:rsidR="00BF132E" w:rsidRPr="00384E4E" w:rsidRDefault="00BF132E" w:rsidP="00BF132E">
            <w:r>
              <w:rPr>
                <w:rFonts w:ascii="Calibri" w:hAnsi="Calibri" w:cs="Calibri"/>
                <w:b/>
                <w:bCs/>
                <w:sz w:val="22"/>
                <w:szCs w:val="22"/>
              </w:rPr>
              <w:t>5.108E-2</w:t>
            </w:r>
          </w:p>
        </w:tc>
        <w:tc>
          <w:tcPr>
            <w:tcW w:w="310" w:type="pct"/>
            <w:vAlign w:val="bottom"/>
          </w:tcPr>
          <w:p w14:paraId="54B560E0" w14:textId="1F321763" w:rsidR="00BF132E" w:rsidRPr="00384E4E" w:rsidRDefault="00BF132E" w:rsidP="00BF132E">
            <w:r>
              <w:rPr>
                <w:rFonts w:ascii="Calibri" w:hAnsi="Calibri" w:cs="Calibri"/>
                <w:sz w:val="22"/>
                <w:szCs w:val="22"/>
              </w:rPr>
              <w:t>1.853E-1</w:t>
            </w:r>
          </w:p>
        </w:tc>
        <w:tc>
          <w:tcPr>
            <w:tcW w:w="309" w:type="pct"/>
            <w:vAlign w:val="bottom"/>
          </w:tcPr>
          <w:p w14:paraId="4D5262AB" w14:textId="5FB7E50A" w:rsidR="00BF132E" w:rsidRPr="00384E4E" w:rsidRDefault="00BF132E" w:rsidP="00BF132E">
            <w:r>
              <w:rPr>
                <w:rFonts w:ascii="Calibri" w:hAnsi="Calibri" w:cs="Calibri"/>
                <w:sz w:val="22"/>
                <w:szCs w:val="22"/>
              </w:rPr>
              <w:t>7.192E-1</w:t>
            </w:r>
          </w:p>
        </w:tc>
        <w:tc>
          <w:tcPr>
            <w:tcW w:w="331" w:type="pct"/>
            <w:vAlign w:val="bottom"/>
          </w:tcPr>
          <w:p w14:paraId="6CA0062C" w14:textId="2CDA93B1" w:rsidR="00BF132E" w:rsidRPr="00384E4E" w:rsidRDefault="00BF132E" w:rsidP="00BF132E">
            <w:r>
              <w:rPr>
                <w:rFonts w:ascii="Calibri" w:hAnsi="Calibri" w:cs="Calibri"/>
                <w:sz w:val="22"/>
                <w:szCs w:val="22"/>
              </w:rPr>
              <w:t>5.376E-1</w:t>
            </w:r>
          </w:p>
        </w:tc>
        <w:tc>
          <w:tcPr>
            <w:tcW w:w="309" w:type="pct"/>
            <w:vAlign w:val="bottom"/>
          </w:tcPr>
          <w:p w14:paraId="5219ADD6" w14:textId="5860A5B8" w:rsidR="00BF132E" w:rsidRPr="00384E4E" w:rsidRDefault="00BF132E" w:rsidP="00BF132E">
            <w:r>
              <w:rPr>
                <w:rFonts w:ascii="Calibri" w:hAnsi="Calibri" w:cs="Calibri"/>
                <w:sz w:val="22"/>
                <w:szCs w:val="22"/>
              </w:rPr>
              <w:t>7.443E-2</w:t>
            </w:r>
          </w:p>
        </w:tc>
        <w:tc>
          <w:tcPr>
            <w:tcW w:w="295" w:type="pct"/>
            <w:vAlign w:val="bottom"/>
          </w:tcPr>
          <w:p w14:paraId="21D3E9D7" w14:textId="0EC27B6F" w:rsidR="00BF132E" w:rsidRPr="00384E4E" w:rsidRDefault="00BF132E" w:rsidP="00BF132E">
            <w:r>
              <w:rPr>
                <w:rFonts w:ascii="Calibri" w:hAnsi="Calibri" w:cs="Calibri"/>
                <w:sz w:val="22"/>
                <w:szCs w:val="22"/>
              </w:rPr>
              <w:t>5.183E-2</w:t>
            </w:r>
          </w:p>
        </w:tc>
        <w:tc>
          <w:tcPr>
            <w:tcW w:w="295" w:type="pct"/>
            <w:vAlign w:val="bottom"/>
          </w:tcPr>
          <w:p w14:paraId="59BE9C6B" w14:textId="560600E7" w:rsidR="00BF132E" w:rsidRPr="00384E4E" w:rsidRDefault="00BF132E" w:rsidP="00BF132E">
            <w:r>
              <w:rPr>
                <w:rFonts w:ascii="Calibri" w:hAnsi="Calibri" w:cs="Calibri"/>
                <w:sz w:val="22"/>
                <w:szCs w:val="22"/>
              </w:rPr>
              <w:t>3.687E-2</w:t>
            </w:r>
          </w:p>
        </w:tc>
        <w:tc>
          <w:tcPr>
            <w:tcW w:w="295" w:type="pct"/>
            <w:vAlign w:val="bottom"/>
          </w:tcPr>
          <w:p w14:paraId="0083A15F" w14:textId="3F5D84DF" w:rsidR="00BF132E" w:rsidRPr="00384E4E" w:rsidRDefault="00BF132E" w:rsidP="00BF132E">
            <w:r>
              <w:rPr>
                <w:rFonts w:ascii="Calibri" w:hAnsi="Calibri" w:cs="Calibri"/>
                <w:b/>
                <w:bCs/>
                <w:sz w:val="22"/>
                <w:szCs w:val="22"/>
              </w:rPr>
              <w:t>2.310E-2</w:t>
            </w:r>
          </w:p>
        </w:tc>
        <w:tc>
          <w:tcPr>
            <w:tcW w:w="331" w:type="pct"/>
            <w:vAlign w:val="bottom"/>
          </w:tcPr>
          <w:p w14:paraId="54D26D96" w14:textId="01BF2885" w:rsidR="00BF132E" w:rsidRPr="00384E4E" w:rsidRDefault="00BF132E" w:rsidP="00BF132E">
            <w:r>
              <w:rPr>
                <w:rFonts w:ascii="Calibri" w:hAnsi="Calibri" w:cs="Calibri"/>
                <w:sz w:val="22"/>
                <w:szCs w:val="22"/>
              </w:rPr>
              <w:t>4.082E-1</w:t>
            </w:r>
          </w:p>
        </w:tc>
        <w:tc>
          <w:tcPr>
            <w:tcW w:w="290" w:type="pct"/>
            <w:vAlign w:val="bottom"/>
          </w:tcPr>
          <w:p w14:paraId="27C2F68D" w14:textId="1D823110" w:rsidR="00BF132E" w:rsidRPr="00384E4E" w:rsidRDefault="00BF132E" w:rsidP="00BF132E">
            <w:r>
              <w:rPr>
                <w:rFonts w:ascii="Calibri" w:hAnsi="Calibri" w:cs="Calibri"/>
                <w:sz w:val="22"/>
                <w:szCs w:val="22"/>
              </w:rPr>
              <w:t>3.301E-2</w:t>
            </w:r>
          </w:p>
        </w:tc>
      </w:tr>
      <w:tr w:rsidR="00BF132E" w:rsidRPr="00CA6E93" w14:paraId="6E0A2176" w14:textId="77777777" w:rsidTr="005A2724">
        <w:trPr>
          <w:jc w:val="center"/>
        </w:trPr>
        <w:tc>
          <w:tcPr>
            <w:tcW w:w="233" w:type="pct"/>
          </w:tcPr>
          <w:p w14:paraId="30105261" w14:textId="77777777" w:rsidR="00BF132E" w:rsidRPr="00CA6E93" w:rsidRDefault="00BF132E" w:rsidP="00435BD2">
            <w:pPr>
              <w:pStyle w:val="bangtrai"/>
            </w:pPr>
          </w:p>
        </w:tc>
        <w:tc>
          <w:tcPr>
            <w:tcW w:w="135" w:type="pct"/>
          </w:tcPr>
          <w:p w14:paraId="7D35188B" w14:textId="77777777" w:rsidR="00BF132E" w:rsidRPr="00CA6E93" w:rsidRDefault="00BF132E" w:rsidP="00435BD2">
            <w:pPr>
              <w:pStyle w:val="bangtrai"/>
            </w:pPr>
            <w:r w:rsidRPr="00CA6E93">
              <w:t>(3)</w:t>
            </w:r>
          </w:p>
        </w:tc>
        <w:tc>
          <w:tcPr>
            <w:tcW w:w="309" w:type="pct"/>
            <w:vAlign w:val="bottom"/>
          </w:tcPr>
          <w:p w14:paraId="78FB8D5F" w14:textId="26A0F5E1" w:rsidR="00BF132E" w:rsidRPr="00384E4E" w:rsidRDefault="00BF132E" w:rsidP="00BF132E">
            <w:r>
              <w:rPr>
                <w:rFonts w:ascii="Calibri" w:hAnsi="Calibri" w:cs="Calibri"/>
                <w:b/>
                <w:bCs/>
                <w:sz w:val="22"/>
                <w:szCs w:val="22"/>
              </w:rPr>
              <w:t>4.116E-5</w:t>
            </w:r>
          </w:p>
        </w:tc>
        <w:tc>
          <w:tcPr>
            <w:tcW w:w="301" w:type="pct"/>
            <w:vAlign w:val="bottom"/>
          </w:tcPr>
          <w:p w14:paraId="656B5F89" w14:textId="080572A9" w:rsidR="00BF132E" w:rsidRPr="00384E4E" w:rsidRDefault="00BF132E" w:rsidP="00BF132E">
            <w:r>
              <w:rPr>
                <w:rFonts w:ascii="Calibri" w:hAnsi="Calibri" w:cs="Calibri"/>
                <w:sz w:val="22"/>
                <w:szCs w:val="22"/>
              </w:rPr>
              <w:t>1.388E-4</w:t>
            </w:r>
          </w:p>
        </w:tc>
        <w:tc>
          <w:tcPr>
            <w:tcW w:w="309" w:type="pct"/>
            <w:vAlign w:val="bottom"/>
          </w:tcPr>
          <w:p w14:paraId="633CE582" w14:textId="540C8088" w:rsidR="00BF132E" w:rsidRPr="00384E4E" w:rsidRDefault="00BF132E" w:rsidP="00BF132E">
            <w:r>
              <w:rPr>
                <w:rFonts w:ascii="Calibri" w:hAnsi="Calibri" w:cs="Calibri"/>
                <w:sz w:val="22"/>
                <w:szCs w:val="22"/>
              </w:rPr>
              <w:t>1.067E-2</w:t>
            </w:r>
          </w:p>
        </w:tc>
        <w:tc>
          <w:tcPr>
            <w:tcW w:w="331" w:type="pct"/>
            <w:vAlign w:val="bottom"/>
          </w:tcPr>
          <w:p w14:paraId="323D84CB" w14:textId="7EABB1A7" w:rsidR="00BF132E" w:rsidRPr="00384E4E" w:rsidRDefault="00BF132E" w:rsidP="00BF132E">
            <w:r>
              <w:rPr>
                <w:rFonts w:ascii="Calibri" w:hAnsi="Calibri" w:cs="Calibri"/>
                <w:sz w:val="22"/>
                <w:szCs w:val="22"/>
              </w:rPr>
              <w:t>8.127E-4</w:t>
            </w:r>
          </w:p>
        </w:tc>
        <w:tc>
          <w:tcPr>
            <w:tcW w:w="302" w:type="pct"/>
            <w:vAlign w:val="bottom"/>
          </w:tcPr>
          <w:p w14:paraId="7D1C2E0B" w14:textId="1BCB421D" w:rsidR="00BF132E" w:rsidRPr="00384E4E" w:rsidRDefault="00BF132E" w:rsidP="00BF132E">
            <w:r>
              <w:rPr>
                <w:rFonts w:ascii="Calibri" w:hAnsi="Calibri" w:cs="Calibri"/>
                <w:sz w:val="22"/>
                <w:szCs w:val="22"/>
              </w:rPr>
              <w:t>1.519E-4</w:t>
            </w:r>
          </w:p>
        </w:tc>
        <w:tc>
          <w:tcPr>
            <w:tcW w:w="309" w:type="pct"/>
            <w:vAlign w:val="bottom"/>
          </w:tcPr>
          <w:p w14:paraId="760FCE7B" w14:textId="5FB4227B" w:rsidR="00BF132E" w:rsidRPr="00384E4E" w:rsidRDefault="00BF132E" w:rsidP="00BF132E">
            <w:r>
              <w:rPr>
                <w:rFonts w:ascii="Calibri" w:hAnsi="Calibri" w:cs="Calibri"/>
                <w:sz w:val="22"/>
                <w:szCs w:val="22"/>
              </w:rPr>
              <w:t>5.919E-3</w:t>
            </w:r>
          </w:p>
        </w:tc>
        <w:tc>
          <w:tcPr>
            <w:tcW w:w="310" w:type="pct"/>
            <w:vAlign w:val="bottom"/>
          </w:tcPr>
          <w:p w14:paraId="57714C4D" w14:textId="1C9BC19F" w:rsidR="00BF132E" w:rsidRPr="00384E4E" w:rsidRDefault="00BF132E" w:rsidP="00BF132E">
            <w:r>
              <w:rPr>
                <w:rFonts w:ascii="Calibri" w:hAnsi="Calibri" w:cs="Calibri"/>
                <w:sz w:val="22"/>
                <w:szCs w:val="22"/>
              </w:rPr>
              <w:t>2.903E-2</w:t>
            </w:r>
          </w:p>
        </w:tc>
        <w:tc>
          <w:tcPr>
            <w:tcW w:w="309" w:type="pct"/>
            <w:vAlign w:val="bottom"/>
          </w:tcPr>
          <w:p w14:paraId="30891D7C" w14:textId="1E5FAAAF" w:rsidR="00BF132E" w:rsidRPr="00384E4E" w:rsidRDefault="00BF132E" w:rsidP="00BF132E">
            <w:r>
              <w:rPr>
                <w:rFonts w:ascii="Calibri" w:hAnsi="Calibri" w:cs="Calibri"/>
                <w:sz w:val="22"/>
                <w:szCs w:val="22"/>
              </w:rPr>
              <w:t>6.349E-1</w:t>
            </w:r>
          </w:p>
        </w:tc>
        <w:tc>
          <w:tcPr>
            <w:tcW w:w="331" w:type="pct"/>
            <w:vAlign w:val="bottom"/>
          </w:tcPr>
          <w:p w14:paraId="173CED06" w14:textId="5723BEB5" w:rsidR="00BF132E" w:rsidRPr="00384E4E" w:rsidRDefault="00BF132E" w:rsidP="00BF132E">
            <w:r>
              <w:rPr>
                <w:rFonts w:ascii="Calibri" w:hAnsi="Calibri" w:cs="Calibri"/>
                <w:sz w:val="22"/>
                <w:szCs w:val="22"/>
              </w:rPr>
              <w:t>6.613E-2</w:t>
            </w:r>
          </w:p>
        </w:tc>
        <w:tc>
          <w:tcPr>
            <w:tcW w:w="309" w:type="pct"/>
            <w:vAlign w:val="bottom"/>
          </w:tcPr>
          <w:p w14:paraId="175DC3E4" w14:textId="11581C5E" w:rsidR="00BF132E" w:rsidRPr="00384E4E" w:rsidRDefault="00BF132E" w:rsidP="00BF132E">
            <w:r>
              <w:rPr>
                <w:rFonts w:ascii="Calibri" w:hAnsi="Calibri" w:cs="Calibri"/>
                <w:b/>
                <w:bCs/>
                <w:sz w:val="22"/>
                <w:szCs w:val="22"/>
              </w:rPr>
              <w:t>4.866E-3</w:t>
            </w:r>
          </w:p>
        </w:tc>
        <w:tc>
          <w:tcPr>
            <w:tcW w:w="295" w:type="pct"/>
            <w:vAlign w:val="bottom"/>
          </w:tcPr>
          <w:p w14:paraId="01E6FDA3" w14:textId="7C450A3A" w:rsidR="00BF132E" w:rsidRPr="00384E4E" w:rsidRDefault="00BF132E" w:rsidP="00BF132E">
            <w:r>
              <w:rPr>
                <w:rFonts w:ascii="Calibri" w:hAnsi="Calibri" w:cs="Calibri"/>
                <w:sz w:val="22"/>
                <w:szCs w:val="22"/>
              </w:rPr>
              <w:t>8.949E-3</w:t>
            </w:r>
          </w:p>
        </w:tc>
        <w:tc>
          <w:tcPr>
            <w:tcW w:w="295" w:type="pct"/>
            <w:vAlign w:val="bottom"/>
          </w:tcPr>
          <w:p w14:paraId="159D0786" w14:textId="7FA6493B" w:rsidR="00BF132E" w:rsidRPr="00384E4E" w:rsidRDefault="00BF132E" w:rsidP="00BF132E">
            <w:r>
              <w:rPr>
                <w:rFonts w:ascii="Calibri" w:hAnsi="Calibri" w:cs="Calibri"/>
                <w:sz w:val="22"/>
                <w:szCs w:val="22"/>
              </w:rPr>
              <w:t>8.038E-3</w:t>
            </w:r>
          </w:p>
        </w:tc>
        <w:tc>
          <w:tcPr>
            <w:tcW w:w="295" w:type="pct"/>
            <w:vAlign w:val="bottom"/>
          </w:tcPr>
          <w:p w14:paraId="443657B9" w14:textId="29544782" w:rsidR="00BF132E" w:rsidRPr="00384E4E" w:rsidRDefault="00BF132E" w:rsidP="00BF132E">
            <w:r>
              <w:rPr>
                <w:rFonts w:ascii="Calibri" w:hAnsi="Calibri" w:cs="Calibri"/>
                <w:sz w:val="22"/>
                <w:szCs w:val="22"/>
              </w:rPr>
              <w:t>1.756E-2</w:t>
            </w:r>
          </w:p>
        </w:tc>
        <w:tc>
          <w:tcPr>
            <w:tcW w:w="331" w:type="pct"/>
            <w:vAlign w:val="bottom"/>
          </w:tcPr>
          <w:p w14:paraId="73D02153" w14:textId="21480F6F" w:rsidR="00BF132E" w:rsidRPr="00384E4E" w:rsidRDefault="00BF132E" w:rsidP="00BF132E">
            <w:r>
              <w:rPr>
                <w:rFonts w:ascii="Calibri" w:hAnsi="Calibri" w:cs="Calibri"/>
                <w:sz w:val="22"/>
                <w:szCs w:val="22"/>
              </w:rPr>
              <w:t>6.001E-2</w:t>
            </w:r>
          </w:p>
        </w:tc>
        <w:tc>
          <w:tcPr>
            <w:tcW w:w="290" w:type="pct"/>
            <w:vAlign w:val="bottom"/>
          </w:tcPr>
          <w:p w14:paraId="129B61F8" w14:textId="6484DA8E" w:rsidR="00BF132E" w:rsidRPr="00384E4E" w:rsidRDefault="00BF132E" w:rsidP="00BF132E">
            <w:r>
              <w:rPr>
                <w:rFonts w:ascii="Calibri" w:hAnsi="Calibri" w:cs="Calibri"/>
                <w:b/>
                <w:bCs/>
                <w:sz w:val="22"/>
                <w:szCs w:val="22"/>
              </w:rPr>
              <w:t>4.029E-3</w:t>
            </w:r>
          </w:p>
        </w:tc>
      </w:tr>
      <w:tr w:rsidR="00BF132E" w:rsidRPr="00CA6E93" w14:paraId="50B81B32" w14:textId="77777777" w:rsidTr="005A2724">
        <w:trPr>
          <w:jc w:val="center"/>
        </w:trPr>
        <w:tc>
          <w:tcPr>
            <w:tcW w:w="233" w:type="pct"/>
          </w:tcPr>
          <w:p w14:paraId="15B298D1" w14:textId="77777777" w:rsidR="00BF132E" w:rsidRPr="00CA6E93" w:rsidRDefault="00BF132E" w:rsidP="00435BD2">
            <w:pPr>
              <w:pStyle w:val="bangtrai"/>
            </w:pPr>
          </w:p>
        </w:tc>
        <w:tc>
          <w:tcPr>
            <w:tcW w:w="135" w:type="pct"/>
          </w:tcPr>
          <w:p w14:paraId="7F9D4198" w14:textId="77777777" w:rsidR="00BF132E" w:rsidRPr="00CA6E93" w:rsidRDefault="00BF132E" w:rsidP="00435BD2">
            <w:pPr>
              <w:pStyle w:val="bangtrai"/>
            </w:pPr>
            <w:r w:rsidRPr="00CA6E93">
              <w:t>(4)</w:t>
            </w:r>
          </w:p>
        </w:tc>
        <w:tc>
          <w:tcPr>
            <w:tcW w:w="309" w:type="pct"/>
            <w:vAlign w:val="bottom"/>
          </w:tcPr>
          <w:p w14:paraId="4EEA62D9" w14:textId="57C1737E" w:rsidR="00BF132E" w:rsidRPr="00384E4E" w:rsidRDefault="00BF132E" w:rsidP="00BF132E">
            <w:r>
              <w:rPr>
                <w:rFonts w:ascii="Calibri" w:hAnsi="Calibri" w:cs="Calibri"/>
                <w:b/>
                <w:bCs/>
                <w:sz w:val="22"/>
                <w:szCs w:val="22"/>
              </w:rPr>
              <w:t>4.613E-5</w:t>
            </w:r>
          </w:p>
        </w:tc>
        <w:tc>
          <w:tcPr>
            <w:tcW w:w="301" w:type="pct"/>
            <w:vAlign w:val="bottom"/>
          </w:tcPr>
          <w:p w14:paraId="10DEF7C6" w14:textId="337896EB" w:rsidR="00BF132E" w:rsidRPr="00384E4E" w:rsidRDefault="00BF132E" w:rsidP="00BF132E">
            <w:r>
              <w:rPr>
                <w:rFonts w:ascii="Calibri" w:hAnsi="Calibri" w:cs="Calibri"/>
                <w:sz w:val="22"/>
                <w:szCs w:val="22"/>
              </w:rPr>
              <w:t>2.897E-4</w:t>
            </w:r>
          </w:p>
        </w:tc>
        <w:tc>
          <w:tcPr>
            <w:tcW w:w="309" w:type="pct"/>
            <w:vAlign w:val="bottom"/>
          </w:tcPr>
          <w:p w14:paraId="54D431B5" w14:textId="34428FA9" w:rsidR="00BF132E" w:rsidRPr="00384E4E" w:rsidRDefault="00BF132E" w:rsidP="00BF132E">
            <w:r>
              <w:rPr>
                <w:rFonts w:ascii="Calibri" w:hAnsi="Calibri" w:cs="Calibri"/>
                <w:sz w:val="22"/>
                <w:szCs w:val="22"/>
              </w:rPr>
              <w:t>2.510E-3</w:t>
            </w:r>
          </w:p>
        </w:tc>
        <w:tc>
          <w:tcPr>
            <w:tcW w:w="331" w:type="pct"/>
            <w:vAlign w:val="bottom"/>
          </w:tcPr>
          <w:p w14:paraId="6B83D13B" w14:textId="788E1B83" w:rsidR="00BF132E" w:rsidRPr="00384E4E" w:rsidRDefault="00BF132E" w:rsidP="00BF132E">
            <w:r>
              <w:rPr>
                <w:rFonts w:ascii="Calibri" w:hAnsi="Calibri" w:cs="Calibri"/>
                <w:sz w:val="22"/>
                <w:szCs w:val="22"/>
              </w:rPr>
              <w:t>1.241E-3</w:t>
            </w:r>
          </w:p>
        </w:tc>
        <w:tc>
          <w:tcPr>
            <w:tcW w:w="302" w:type="pct"/>
            <w:vAlign w:val="bottom"/>
          </w:tcPr>
          <w:p w14:paraId="3AFEB487" w14:textId="7EC2579D" w:rsidR="00BF132E" w:rsidRPr="00384E4E" w:rsidRDefault="00BF132E" w:rsidP="00BF132E">
            <w:r>
              <w:rPr>
                <w:rFonts w:ascii="Calibri" w:hAnsi="Calibri" w:cs="Calibri"/>
                <w:sz w:val="22"/>
                <w:szCs w:val="22"/>
              </w:rPr>
              <w:t>5.308E-4</w:t>
            </w:r>
          </w:p>
        </w:tc>
        <w:tc>
          <w:tcPr>
            <w:tcW w:w="309" w:type="pct"/>
            <w:vAlign w:val="bottom"/>
          </w:tcPr>
          <w:p w14:paraId="0683595E" w14:textId="00A818F3" w:rsidR="00BF132E" w:rsidRPr="00384E4E" w:rsidRDefault="00BF132E" w:rsidP="00BF132E">
            <w:r>
              <w:rPr>
                <w:rFonts w:ascii="Calibri" w:hAnsi="Calibri" w:cs="Calibri"/>
                <w:b/>
                <w:bCs/>
                <w:sz w:val="22"/>
                <w:szCs w:val="22"/>
              </w:rPr>
              <w:t>1.222E-2</w:t>
            </w:r>
          </w:p>
        </w:tc>
        <w:tc>
          <w:tcPr>
            <w:tcW w:w="310" w:type="pct"/>
            <w:vAlign w:val="bottom"/>
          </w:tcPr>
          <w:p w14:paraId="78080F30" w14:textId="4BD1DFF1" w:rsidR="00BF132E" w:rsidRPr="00384E4E" w:rsidRDefault="00BF132E" w:rsidP="00BF132E">
            <w:r>
              <w:rPr>
                <w:rFonts w:ascii="Calibri" w:hAnsi="Calibri" w:cs="Calibri"/>
                <w:sz w:val="22"/>
                <w:szCs w:val="22"/>
              </w:rPr>
              <w:t>4.680E-2</w:t>
            </w:r>
          </w:p>
        </w:tc>
        <w:tc>
          <w:tcPr>
            <w:tcW w:w="309" w:type="pct"/>
            <w:vAlign w:val="bottom"/>
          </w:tcPr>
          <w:p w14:paraId="683B8C70" w14:textId="4D890D33" w:rsidR="00BF132E" w:rsidRPr="00384E4E" w:rsidRDefault="00BF132E" w:rsidP="00BF132E">
            <w:r>
              <w:rPr>
                <w:rFonts w:ascii="Calibri" w:hAnsi="Calibri" w:cs="Calibri"/>
                <w:sz w:val="22"/>
                <w:szCs w:val="22"/>
              </w:rPr>
              <w:t>5.691E-2</w:t>
            </w:r>
          </w:p>
        </w:tc>
        <w:tc>
          <w:tcPr>
            <w:tcW w:w="331" w:type="pct"/>
            <w:vAlign w:val="bottom"/>
          </w:tcPr>
          <w:p w14:paraId="4F878306" w14:textId="1DCC2B01" w:rsidR="00BF132E" w:rsidRPr="00384E4E" w:rsidRDefault="00BF132E" w:rsidP="00BF132E">
            <w:r>
              <w:rPr>
                <w:rFonts w:ascii="Calibri" w:hAnsi="Calibri" w:cs="Calibri"/>
                <w:sz w:val="22"/>
                <w:szCs w:val="22"/>
              </w:rPr>
              <w:t>1.557E-1</w:t>
            </w:r>
          </w:p>
        </w:tc>
        <w:tc>
          <w:tcPr>
            <w:tcW w:w="309" w:type="pct"/>
            <w:vAlign w:val="bottom"/>
          </w:tcPr>
          <w:p w14:paraId="1CBA4AF5" w14:textId="3C9A9829" w:rsidR="00BF132E" w:rsidRPr="00384E4E" w:rsidRDefault="00BF132E" w:rsidP="00BF132E">
            <w:r>
              <w:rPr>
                <w:rFonts w:ascii="Calibri" w:hAnsi="Calibri" w:cs="Calibri"/>
                <w:sz w:val="22"/>
                <w:szCs w:val="22"/>
              </w:rPr>
              <w:t>1.852E-2</w:t>
            </w:r>
          </w:p>
        </w:tc>
        <w:tc>
          <w:tcPr>
            <w:tcW w:w="295" w:type="pct"/>
            <w:vAlign w:val="bottom"/>
          </w:tcPr>
          <w:p w14:paraId="21D3F868" w14:textId="11CC2BB9" w:rsidR="00BF132E" w:rsidRPr="00384E4E" w:rsidRDefault="00BF132E" w:rsidP="00BF132E">
            <w:r>
              <w:rPr>
                <w:rFonts w:ascii="Calibri" w:hAnsi="Calibri" w:cs="Calibri"/>
                <w:sz w:val="22"/>
                <w:szCs w:val="22"/>
              </w:rPr>
              <w:t>1.240E-2</w:t>
            </w:r>
          </w:p>
        </w:tc>
        <w:tc>
          <w:tcPr>
            <w:tcW w:w="295" w:type="pct"/>
            <w:vAlign w:val="bottom"/>
          </w:tcPr>
          <w:p w14:paraId="5BED660D" w14:textId="60B60EFA" w:rsidR="00BF132E" w:rsidRPr="00384E4E" w:rsidRDefault="00BF132E" w:rsidP="00BF132E">
            <w:r>
              <w:rPr>
                <w:rFonts w:ascii="Calibri" w:hAnsi="Calibri" w:cs="Calibri"/>
                <w:sz w:val="22"/>
                <w:szCs w:val="22"/>
              </w:rPr>
              <w:t>7.153E-3</w:t>
            </w:r>
          </w:p>
        </w:tc>
        <w:tc>
          <w:tcPr>
            <w:tcW w:w="295" w:type="pct"/>
            <w:vAlign w:val="bottom"/>
          </w:tcPr>
          <w:p w14:paraId="3D70EA5F" w14:textId="4369848E" w:rsidR="00BF132E" w:rsidRPr="00384E4E" w:rsidRDefault="00BF132E" w:rsidP="00BF132E">
            <w:r>
              <w:rPr>
                <w:rFonts w:ascii="Calibri" w:hAnsi="Calibri" w:cs="Calibri"/>
                <w:b/>
                <w:bCs/>
                <w:sz w:val="22"/>
                <w:szCs w:val="22"/>
              </w:rPr>
              <w:t>3.045E-3</w:t>
            </w:r>
          </w:p>
        </w:tc>
        <w:tc>
          <w:tcPr>
            <w:tcW w:w="331" w:type="pct"/>
            <w:vAlign w:val="bottom"/>
          </w:tcPr>
          <w:p w14:paraId="2FDC1CB3" w14:textId="420F1F77" w:rsidR="00BF132E" w:rsidRPr="00384E4E" w:rsidRDefault="00BF132E" w:rsidP="00BF132E">
            <w:r>
              <w:rPr>
                <w:rFonts w:ascii="Calibri" w:hAnsi="Calibri" w:cs="Calibri"/>
                <w:sz w:val="22"/>
                <w:szCs w:val="22"/>
              </w:rPr>
              <w:t>8.259E-2</w:t>
            </w:r>
          </w:p>
        </w:tc>
        <w:tc>
          <w:tcPr>
            <w:tcW w:w="290" w:type="pct"/>
            <w:vAlign w:val="bottom"/>
          </w:tcPr>
          <w:p w14:paraId="2A45BEDE" w14:textId="5936F6F0" w:rsidR="00BF132E" w:rsidRPr="00384E4E" w:rsidRDefault="00BF132E" w:rsidP="00BF132E">
            <w:r>
              <w:rPr>
                <w:rFonts w:ascii="Calibri" w:hAnsi="Calibri" w:cs="Calibri"/>
                <w:sz w:val="22"/>
                <w:szCs w:val="22"/>
              </w:rPr>
              <w:t>7.303E-3</w:t>
            </w:r>
          </w:p>
        </w:tc>
      </w:tr>
      <w:tr w:rsidR="00BF132E" w:rsidRPr="00CA6E93" w14:paraId="05E19410" w14:textId="77777777" w:rsidTr="005A2724">
        <w:trPr>
          <w:jc w:val="center"/>
        </w:trPr>
        <w:tc>
          <w:tcPr>
            <w:tcW w:w="233" w:type="pct"/>
            <w:tcBorders>
              <w:bottom w:val="single" w:sz="4" w:space="0" w:color="auto"/>
            </w:tcBorders>
          </w:tcPr>
          <w:p w14:paraId="41F8311E" w14:textId="77777777" w:rsidR="00BF132E" w:rsidRPr="00CA6E93" w:rsidRDefault="00BF132E" w:rsidP="00435BD2">
            <w:pPr>
              <w:pStyle w:val="bangtrai"/>
            </w:pPr>
          </w:p>
        </w:tc>
        <w:tc>
          <w:tcPr>
            <w:tcW w:w="135" w:type="pct"/>
            <w:tcBorders>
              <w:bottom w:val="single" w:sz="4" w:space="0" w:color="auto"/>
            </w:tcBorders>
          </w:tcPr>
          <w:p w14:paraId="69813193" w14:textId="77777777" w:rsidR="00BF132E" w:rsidRPr="00CA6E93" w:rsidRDefault="00BF132E" w:rsidP="00435BD2">
            <w:pPr>
              <w:pStyle w:val="bangtrai"/>
            </w:pPr>
            <w:r w:rsidRPr="00CA6E93">
              <w:t>(5)</w:t>
            </w:r>
          </w:p>
        </w:tc>
        <w:tc>
          <w:tcPr>
            <w:tcW w:w="309" w:type="pct"/>
            <w:tcBorders>
              <w:bottom w:val="single" w:sz="4" w:space="0" w:color="auto"/>
            </w:tcBorders>
            <w:vAlign w:val="bottom"/>
          </w:tcPr>
          <w:p w14:paraId="1C57C0E7" w14:textId="2CAC45CE" w:rsidR="00BF132E" w:rsidRPr="00384E4E" w:rsidRDefault="00BF132E" w:rsidP="00BF132E">
            <w:r>
              <w:rPr>
                <w:rFonts w:ascii="Calibri" w:hAnsi="Calibri" w:cs="Calibri"/>
                <w:sz w:val="22"/>
                <w:szCs w:val="22"/>
              </w:rPr>
              <w:t>1.485E-5</w:t>
            </w:r>
          </w:p>
        </w:tc>
        <w:tc>
          <w:tcPr>
            <w:tcW w:w="301" w:type="pct"/>
            <w:tcBorders>
              <w:bottom w:val="single" w:sz="4" w:space="0" w:color="auto"/>
            </w:tcBorders>
            <w:vAlign w:val="bottom"/>
          </w:tcPr>
          <w:p w14:paraId="6D9011FE" w14:textId="67FEC9E6" w:rsidR="00BF132E" w:rsidRPr="00384E4E" w:rsidRDefault="00BF132E" w:rsidP="00BF132E">
            <w:r>
              <w:rPr>
                <w:rFonts w:ascii="Calibri" w:hAnsi="Calibri" w:cs="Calibri"/>
                <w:sz w:val="22"/>
                <w:szCs w:val="22"/>
              </w:rPr>
              <w:t>2.477E-5</w:t>
            </w:r>
          </w:p>
        </w:tc>
        <w:tc>
          <w:tcPr>
            <w:tcW w:w="309" w:type="pct"/>
            <w:tcBorders>
              <w:bottom w:val="single" w:sz="4" w:space="0" w:color="auto"/>
            </w:tcBorders>
            <w:vAlign w:val="bottom"/>
          </w:tcPr>
          <w:p w14:paraId="4B0F2054" w14:textId="34946322" w:rsidR="00BF132E" w:rsidRPr="00384E4E" w:rsidRDefault="00BF132E" w:rsidP="00BF132E">
            <w:r>
              <w:rPr>
                <w:rFonts w:ascii="Calibri" w:hAnsi="Calibri" w:cs="Calibri"/>
                <w:sz w:val="22"/>
                <w:szCs w:val="22"/>
              </w:rPr>
              <w:t>6.003E-3</w:t>
            </w:r>
          </w:p>
        </w:tc>
        <w:tc>
          <w:tcPr>
            <w:tcW w:w="331" w:type="pct"/>
            <w:tcBorders>
              <w:bottom w:val="single" w:sz="4" w:space="0" w:color="auto"/>
            </w:tcBorders>
            <w:vAlign w:val="bottom"/>
          </w:tcPr>
          <w:p w14:paraId="1E581574" w14:textId="3BABDC61" w:rsidR="00BF132E" w:rsidRPr="00384E4E" w:rsidRDefault="00BF132E" w:rsidP="00BF132E">
            <w:r>
              <w:rPr>
                <w:rFonts w:ascii="Calibri" w:hAnsi="Calibri" w:cs="Calibri"/>
                <w:sz w:val="22"/>
                <w:szCs w:val="22"/>
              </w:rPr>
              <w:t>1.410E-3</w:t>
            </w:r>
          </w:p>
        </w:tc>
        <w:tc>
          <w:tcPr>
            <w:tcW w:w="302" w:type="pct"/>
            <w:tcBorders>
              <w:bottom w:val="single" w:sz="4" w:space="0" w:color="auto"/>
            </w:tcBorders>
            <w:vAlign w:val="bottom"/>
          </w:tcPr>
          <w:p w14:paraId="343BBBF0" w14:textId="4B324496" w:rsidR="00BF132E" w:rsidRPr="00384E4E" w:rsidRDefault="00BF132E" w:rsidP="00BF132E">
            <w:r>
              <w:rPr>
                <w:rFonts w:ascii="Calibri" w:hAnsi="Calibri" w:cs="Calibri"/>
                <w:b/>
                <w:bCs/>
                <w:sz w:val="22"/>
                <w:szCs w:val="22"/>
              </w:rPr>
              <w:t>1.025E-5</w:t>
            </w:r>
          </w:p>
        </w:tc>
        <w:tc>
          <w:tcPr>
            <w:tcW w:w="309" w:type="pct"/>
            <w:tcBorders>
              <w:bottom w:val="single" w:sz="4" w:space="0" w:color="auto"/>
            </w:tcBorders>
            <w:vAlign w:val="bottom"/>
          </w:tcPr>
          <w:p w14:paraId="59F2F32A" w14:textId="627E160B" w:rsidR="00BF132E" w:rsidRPr="00384E4E" w:rsidRDefault="00BF132E" w:rsidP="00BF132E">
            <w:r>
              <w:rPr>
                <w:rFonts w:ascii="Calibri" w:hAnsi="Calibri" w:cs="Calibri"/>
                <w:sz w:val="22"/>
                <w:szCs w:val="22"/>
              </w:rPr>
              <w:t>7.041E-7</w:t>
            </w:r>
          </w:p>
        </w:tc>
        <w:tc>
          <w:tcPr>
            <w:tcW w:w="310" w:type="pct"/>
            <w:tcBorders>
              <w:bottom w:val="single" w:sz="4" w:space="0" w:color="auto"/>
            </w:tcBorders>
            <w:vAlign w:val="bottom"/>
          </w:tcPr>
          <w:p w14:paraId="58677B15" w14:textId="1A207EE3" w:rsidR="00BF132E" w:rsidRPr="00384E4E" w:rsidRDefault="00BF132E" w:rsidP="00BF132E">
            <w:r>
              <w:rPr>
                <w:rFonts w:ascii="Calibri" w:hAnsi="Calibri" w:cs="Calibri"/>
                <w:sz w:val="22"/>
                <w:szCs w:val="22"/>
              </w:rPr>
              <w:t>7.622E-7</w:t>
            </w:r>
          </w:p>
        </w:tc>
        <w:tc>
          <w:tcPr>
            <w:tcW w:w="309" w:type="pct"/>
            <w:tcBorders>
              <w:bottom w:val="single" w:sz="4" w:space="0" w:color="auto"/>
            </w:tcBorders>
            <w:vAlign w:val="bottom"/>
          </w:tcPr>
          <w:p w14:paraId="14E9B2E4" w14:textId="6BB08A9A" w:rsidR="00BF132E" w:rsidRPr="00384E4E" w:rsidRDefault="00BF132E" w:rsidP="00BF132E">
            <w:r>
              <w:rPr>
                <w:rFonts w:ascii="Calibri" w:hAnsi="Calibri" w:cs="Calibri"/>
                <w:sz w:val="22"/>
                <w:szCs w:val="22"/>
              </w:rPr>
              <w:t>4.850E-1</w:t>
            </w:r>
          </w:p>
        </w:tc>
        <w:tc>
          <w:tcPr>
            <w:tcW w:w="331" w:type="pct"/>
            <w:tcBorders>
              <w:bottom w:val="single" w:sz="4" w:space="0" w:color="auto"/>
            </w:tcBorders>
            <w:vAlign w:val="bottom"/>
          </w:tcPr>
          <w:p w14:paraId="64809BA2" w14:textId="6EC2225D" w:rsidR="00BF132E" w:rsidRPr="00384E4E" w:rsidRDefault="00BF132E" w:rsidP="00BF132E">
            <w:r>
              <w:rPr>
                <w:rFonts w:ascii="Calibri" w:hAnsi="Calibri" w:cs="Calibri"/>
                <w:b/>
                <w:bCs/>
                <w:sz w:val="22"/>
                <w:szCs w:val="22"/>
              </w:rPr>
              <w:t>5.355E-7</w:t>
            </w:r>
          </w:p>
        </w:tc>
        <w:tc>
          <w:tcPr>
            <w:tcW w:w="309" w:type="pct"/>
            <w:tcBorders>
              <w:bottom w:val="single" w:sz="4" w:space="0" w:color="auto"/>
            </w:tcBorders>
            <w:vAlign w:val="bottom"/>
          </w:tcPr>
          <w:p w14:paraId="34DF88A5" w14:textId="28AD43B2" w:rsidR="00BF132E" w:rsidRPr="00384E4E" w:rsidRDefault="00BF132E" w:rsidP="00BF132E">
            <w:r>
              <w:rPr>
                <w:rFonts w:ascii="Calibri" w:hAnsi="Calibri" w:cs="Calibri"/>
                <w:sz w:val="22"/>
                <w:szCs w:val="22"/>
              </w:rPr>
              <w:t>6.167E-7</w:t>
            </w:r>
          </w:p>
        </w:tc>
        <w:tc>
          <w:tcPr>
            <w:tcW w:w="295" w:type="pct"/>
            <w:tcBorders>
              <w:bottom w:val="single" w:sz="4" w:space="0" w:color="auto"/>
            </w:tcBorders>
            <w:vAlign w:val="bottom"/>
          </w:tcPr>
          <w:p w14:paraId="0A5FA971" w14:textId="1A0ACB86" w:rsidR="00BF132E" w:rsidRPr="00384E4E" w:rsidRDefault="00BF132E" w:rsidP="00BF132E">
            <w:r>
              <w:rPr>
                <w:rFonts w:ascii="Calibri" w:hAnsi="Calibri" w:cs="Calibri"/>
                <w:sz w:val="22"/>
                <w:szCs w:val="22"/>
              </w:rPr>
              <w:t>2.305E-3</w:t>
            </w:r>
          </w:p>
        </w:tc>
        <w:tc>
          <w:tcPr>
            <w:tcW w:w="295" w:type="pct"/>
            <w:tcBorders>
              <w:bottom w:val="single" w:sz="4" w:space="0" w:color="auto"/>
            </w:tcBorders>
            <w:vAlign w:val="bottom"/>
          </w:tcPr>
          <w:p w14:paraId="12F405BB" w14:textId="2B2E8E93" w:rsidR="00BF132E" w:rsidRPr="00384E4E" w:rsidRDefault="00BF132E" w:rsidP="00BF132E">
            <w:r>
              <w:rPr>
                <w:rFonts w:ascii="Calibri" w:hAnsi="Calibri" w:cs="Calibri"/>
                <w:sz w:val="22"/>
                <w:szCs w:val="22"/>
              </w:rPr>
              <w:t>1.595E-3</w:t>
            </w:r>
          </w:p>
        </w:tc>
        <w:tc>
          <w:tcPr>
            <w:tcW w:w="295" w:type="pct"/>
            <w:tcBorders>
              <w:bottom w:val="single" w:sz="4" w:space="0" w:color="auto"/>
            </w:tcBorders>
            <w:vAlign w:val="bottom"/>
          </w:tcPr>
          <w:p w14:paraId="368C9AD2" w14:textId="34206E67" w:rsidR="00BF132E" w:rsidRPr="00384E4E" w:rsidRDefault="00BF132E" w:rsidP="00BF132E">
            <w:r>
              <w:rPr>
                <w:rFonts w:ascii="Calibri" w:hAnsi="Calibri" w:cs="Calibri"/>
                <w:sz w:val="22"/>
                <w:szCs w:val="22"/>
              </w:rPr>
              <w:t>1.038E-2</w:t>
            </w:r>
          </w:p>
        </w:tc>
        <w:tc>
          <w:tcPr>
            <w:tcW w:w="331" w:type="pct"/>
            <w:tcBorders>
              <w:bottom w:val="single" w:sz="4" w:space="0" w:color="auto"/>
            </w:tcBorders>
            <w:vAlign w:val="bottom"/>
          </w:tcPr>
          <w:p w14:paraId="4B1C337E" w14:textId="5B382674" w:rsidR="00BF132E" w:rsidRPr="00384E4E" w:rsidRDefault="00BF132E" w:rsidP="00BF132E">
            <w:r>
              <w:rPr>
                <w:rFonts w:ascii="Calibri" w:hAnsi="Calibri" w:cs="Calibri"/>
                <w:sz w:val="22"/>
                <w:szCs w:val="22"/>
              </w:rPr>
              <w:t>5.263E-3</w:t>
            </w:r>
          </w:p>
        </w:tc>
        <w:tc>
          <w:tcPr>
            <w:tcW w:w="290" w:type="pct"/>
            <w:tcBorders>
              <w:bottom w:val="single" w:sz="4" w:space="0" w:color="auto"/>
            </w:tcBorders>
            <w:vAlign w:val="bottom"/>
          </w:tcPr>
          <w:p w14:paraId="13F05460" w14:textId="14282375" w:rsidR="00BF132E" w:rsidRPr="00384E4E" w:rsidRDefault="00BF132E" w:rsidP="00BF132E">
            <w:r>
              <w:rPr>
                <w:rFonts w:ascii="Calibri" w:hAnsi="Calibri" w:cs="Calibri"/>
                <w:b/>
                <w:bCs/>
                <w:sz w:val="22"/>
                <w:szCs w:val="22"/>
              </w:rPr>
              <w:t>1.505E-3</w:t>
            </w:r>
          </w:p>
        </w:tc>
      </w:tr>
    </w:tbl>
    <w:p w14:paraId="25BBD32A" w14:textId="77777777" w:rsidR="00384E4E" w:rsidRPr="00FC6DF7" w:rsidRDefault="00384E4E" w:rsidP="00435BD2">
      <w:pPr>
        <w:pStyle w:val="bangtrai"/>
        <w:rPr>
          <w:sz w:val="2"/>
          <w:szCs w:val="2"/>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45"/>
        <w:gridCol w:w="434"/>
        <w:gridCol w:w="945"/>
        <w:gridCol w:w="939"/>
        <w:gridCol w:w="939"/>
        <w:gridCol w:w="1046"/>
        <w:gridCol w:w="942"/>
        <w:gridCol w:w="939"/>
        <w:gridCol w:w="939"/>
        <w:gridCol w:w="942"/>
        <w:gridCol w:w="1046"/>
        <w:gridCol w:w="942"/>
        <w:gridCol w:w="939"/>
        <w:gridCol w:w="980"/>
        <w:gridCol w:w="939"/>
        <w:gridCol w:w="1074"/>
        <w:gridCol w:w="974"/>
      </w:tblGrid>
      <w:tr w:rsidR="00563A71" w:rsidRPr="00DD53BC" w14:paraId="7AE2BD99" w14:textId="77777777" w:rsidTr="004E55FF">
        <w:trPr>
          <w:tblHeader/>
          <w:jc w:val="center"/>
        </w:trPr>
        <w:tc>
          <w:tcPr>
            <w:tcW w:w="5000" w:type="pct"/>
            <w:gridSpan w:val="17"/>
            <w:tcBorders>
              <w:bottom w:val="single" w:sz="4" w:space="0" w:color="auto"/>
            </w:tcBorders>
          </w:tcPr>
          <w:p w14:paraId="122D9CBD" w14:textId="4CEA44D0" w:rsidR="00563A71" w:rsidRPr="00DD53BC" w:rsidRDefault="00250213" w:rsidP="004E55FF">
            <w:pPr>
              <w:pStyle w:val="chuthichbang"/>
            </w:pPr>
            <w:bookmarkStart w:id="55" w:name="_Ref175037758"/>
            <w:r w:rsidRPr="00250213">
              <w:t xml:space="preserve">Indicator-Based </w:t>
            </w:r>
            <w:r w:rsidR="00462D3A">
              <w:t>c</w:t>
            </w:r>
            <w:r w:rsidRPr="00250213">
              <w:t xml:space="preserve">omparison for </w:t>
            </w:r>
            <w:r>
              <w:t>U</w:t>
            </w:r>
            <w:r w:rsidRPr="00250213">
              <w:t xml:space="preserve">F </w:t>
            </w:r>
            <w:r w:rsidR="00462D3A">
              <w:t>p</w:t>
            </w:r>
            <w:r w:rsidRPr="00250213">
              <w:t>roblems</w:t>
            </w:r>
            <w:r w:rsidR="00563A71" w:rsidRPr="00DD53BC">
              <w:t>.</w:t>
            </w:r>
            <w:bookmarkEnd w:id="55"/>
          </w:p>
        </w:tc>
      </w:tr>
      <w:tr w:rsidR="005A2724" w:rsidRPr="00CA6E93" w14:paraId="013472A6" w14:textId="77777777" w:rsidTr="004E55FF">
        <w:trPr>
          <w:tblHeader/>
          <w:jc w:val="center"/>
        </w:trPr>
        <w:tc>
          <w:tcPr>
            <w:tcW w:w="237" w:type="pct"/>
            <w:vMerge w:val="restart"/>
            <w:tcBorders>
              <w:top w:val="single" w:sz="4" w:space="0" w:color="auto"/>
            </w:tcBorders>
            <w:shd w:val="clear" w:color="auto" w:fill="DEEAF6" w:themeFill="accent1" w:themeFillTint="33"/>
          </w:tcPr>
          <w:p w14:paraId="67908699" w14:textId="77777777" w:rsidR="005A2724" w:rsidRPr="00CA6E93" w:rsidRDefault="005A2724" w:rsidP="005A2724">
            <w:pPr>
              <w:pStyle w:val="bangtrai"/>
            </w:pPr>
            <w:r>
              <w:t>Tests</w:t>
            </w:r>
          </w:p>
        </w:tc>
        <w:tc>
          <w:tcPr>
            <w:tcW w:w="138" w:type="pct"/>
            <w:vMerge w:val="restart"/>
            <w:tcBorders>
              <w:top w:val="single" w:sz="4" w:space="0" w:color="auto"/>
            </w:tcBorders>
            <w:shd w:val="clear" w:color="auto" w:fill="DEEAF6" w:themeFill="accent1" w:themeFillTint="33"/>
          </w:tcPr>
          <w:p w14:paraId="2E888AB4" w14:textId="77777777" w:rsidR="005A2724" w:rsidRPr="00CA6E93" w:rsidRDefault="005A2724" w:rsidP="005A2724">
            <w:pPr>
              <w:pStyle w:val="bangtrai"/>
            </w:pPr>
            <w:r w:rsidRPr="00CA6E93">
              <w:t>SKs</w:t>
            </w:r>
          </w:p>
        </w:tc>
        <w:tc>
          <w:tcPr>
            <w:tcW w:w="301" w:type="pct"/>
            <w:tcBorders>
              <w:top w:val="single" w:sz="4" w:space="0" w:color="auto"/>
              <w:bottom w:val="single" w:sz="4" w:space="0" w:color="auto"/>
            </w:tcBorders>
            <w:shd w:val="clear" w:color="auto" w:fill="DEEAF6" w:themeFill="accent1" w:themeFillTint="33"/>
          </w:tcPr>
          <w:p w14:paraId="473DDD2D" w14:textId="0DA55DFA" w:rsidR="005A2724" w:rsidRPr="00CA6E93" w:rsidRDefault="005A2724" w:rsidP="005A2724">
            <w:pPr>
              <w:pStyle w:val="bangtrai"/>
            </w:pPr>
            <m:oMath>
              <m:r>
                <w:rPr>
                  <w:rFonts w:ascii="Cambria Math" w:hAnsi="Cambria Math"/>
                </w:rPr>
                <m:t>IGD</m:t>
              </m:r>
            </m:oMath>
            <w:r>
              <w:t xml:space="preserve"> </w:t>
            </w:r>
          </w:p>
        </w:tc>
        <w:tc>
          <w:tcPr>
            <w:tcW w:w="299" w:type="pct"/>
            <w:tcBorders>
              <w:top w:val="single" w:sz="4" w:space="0" w:color="auto"/>
              <w:bottom w:val="single" w:sz="4" w:space="0" w:color="auto"/>
            </w:tcBorders>
            <w:shd w:val="clear" w:color="auto" w:fill="DEEAF6" w:themeFill="accent1" w:themeFillTint="33"/>
          </w:tcPr>
          <w:p w14:paraId="2B5AF39F"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5B40E04B" w14:textId="77777777" w:rsidR="005A2724" w:rsidRPr="00CA6E93" w:rsidRDefault="005A2724" w:rsidP="005A2724">
            <w:pPr>
              <w:pStyle w:val="bangtrai"/>
            </w:pPr>
          </w:p>
        </w:tc>
        <w:tc>
          <w:tcPr>
            <w:tcW w:w="333" w:type="pct"/>
            <w:tcBorders>
              <w:top w:val="single" w:sz="4" w:space="0" w:color="auto"/>
              <w:bottom w:val="single" w:sz="4" w:space="0" w:color="auto"/>
            </w:tcBorders>
            <w:shd w:val="clear" w:color="auto" w:fill="DEEAF6" w:themeFill="accent1" w:themeFillTint="33"/>
          </w:tcPr>
          <w:p w14:paraId="62E98CAA" w14:textId="77777777" w:rsidR="005A2724" w:rsidRPr="00CA6E93" w:rsidRDefault="005A2724" w:rsidP="005A2724">
            <w:pPr>
              <w:pStyle w:val="bangtrai"/>
            </w:pPr>
          </w:p>
        </w:tc>
        <w:tc>
          <w:tcPr>
            <w:tcW w:w="300" w:type="pct"/>
            <w:tcBorders>
              <w:top w:val="single" w:sz="4" w:space="0" w:color="auto"/>
              <w:bottom w:val="single" w:sz="4" w:space="0" w:color="auto"/>
            </w:tcBorders>
            <w:shd w:val="clear" w:color="auto" w:fill="DEEAF6" w:themeFill="accent1" w:themeFillTint="33"/>
          </w:tcPr>
          <w:p w14:paraId="34C6336B"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32AF6BA9" w14:textId="2042C2CE" w:rsidR="005A2724" w:rsidRPr="00CA6E93" w:rsidRDefault="005A2724" w:rsidP="005A2724">
            <w:pPr>
              <w:pStyle w:val="bangtrai"/>
            </w:pPr>
            <m:oMath>
              <m:r>
                <w:rPr>
                  <w:rFonts w:ascii="Cambria Math" w:hAnsi="Cambria Math"/>
                </w:rPr>
                <m:t>GD</m:t>
              </m:r>
            </m:oMath>
            <w:r>
              <w:t xml:space="preserve"> </w:t>
            </w:r>
          </w:p>
        </w:tc>
        <w:tc>
          <w:tcPr>
            <w:tcW w:w="299" w:type="pct"/>
            <w:tcBorders>
              <w:top w:val="single" w:sz="4" w:space="0" w:color="auto"/>
              <w:bottom w:val="single" w:sz="4" w:space="0" w:color="auto"/>
            </w:tcBorders>
            <w:shd w:val="clear" w:color="auto" w:fill="DEEAF6" w:themeFill="accent1" w:themeFillTint="33"/>
          </w:tcPr>
          <w:p w14:paraId="0EC1F96E" w14:textId="77777777" w:rsidR="005A2724" w:rsidRPr="00CA6E93" w:rsidRDefault="005A2724" w:rsidP="005A2724">
            <w:pPr>
              <w:pStyle w:val="bangtrai"/>
            </w:pPr>
          </w:p>
        </w:tc>
        <w:tc>
          <w:tcPr>
            <w:tcW w:w="300" w:type="pct"/>
            <w:tcBorders>
              <w:top w:val="single" w:sz="4" w:space="0" w:color="auto"/>
              <w:bottom w:val="single" w:sz="4" w:space="0" w:color="auto"/>
            </w:tcBorders>
            <w:shd w:val="clear" w:color="auto" w:fill="DEEAF6" w:themeFill="accent1" w:themeFillTint="33"/>
          </w:tcPr>
          <w:p w14:paraId="428AABEE" w14:textId="77777777" w:rsidR="005A2724" w:rsidRPr="00CA6E93" w:rsidRDefault="005A2724" w:rsidP="005A2724">
            <w:pPr>
              <w:pStyle w:val="bangtrai"/>
            </w:pPr>
          </w:p>
        </w:tc>
        <w:tc>
          <w:tcPr>
            <w:tcW w:w="333" w:type="pct"/>
            <w:tcBorders>
              <w:top w:val="single" w:sz="4" w:space="0" w:color="auto"/>
              <w:bottom w:val="single" w:sz="4" w:space="0" w:color="auto"/>
            </w:tcBorders>
            <w:shd w:val="clear" w:color="auto" w:fill="DEEAF6" w:themeFill="accent1" w:themeFillTint="33"/>
          </w:tcPr>
          <w:p w14:paraId="5CF2A16D" w14:textId="77777777" w:rsidR="005A2724" w:rsidRPr="00CA6E93" w:rsidRDefault="005A2724" w:rsidP="005A2724">
            <w:pPr>
              <w:pStyle w:val="bangtrai"/>
            </w:pPr>
          </w:p>
        </w:tc>
        <w:tc>
          <w:tcPr>
            <w:tcW w:w="300" w:type="pct"/>
            <w:tcBorders>
              <w:top w:val="single" w:sz="4" w:space="0" w:color="auto"/>
              <w:bottom w:val="single" w:sz="4" w:space="0" w:color="auto"/>
            </w:tcBorders>
            <w:shd w:val="clear" w:color="auto" w:fill="DEEAF6" w:themeFill="accent1" w:themeFillTint="33"/>
          </w:tcPr>
          <w:p w14:paraId="6327B5E0"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05794611" w14:textId="51FD1407" w:rsidR="005A2724" w:rsidRPr="00CA6E93" w:rsidRDefault="005A2724" w:rsidP="005A2724">
            <w:pPr>
              <w:pStyle w:val="bangtrai"/>
            </w:pPr>
            <m:oMath>
              <m:r>
                <w:rPr>
                  <w:rFonts w:ascii="Cambria Math" w:hAnsi="Cambria Math"/>
                </w:rPr>
                <m:t>STE</m:t>
              </m:r>
            </m:oMath>
            <w:r>
              <w:t xml:space="preserve"> </w:t>
            </w:r>
          </w:p>
        </w:tc>
        <w:tc>
          <w:tcPr>
            <w:tcW w:w="312" w:type="pct"/>
            <w:tcBorders>
              <w:top w:val="single" w:sz="4" w:space="0" w:color="auto"/>
              <w:bottom w:val="single" w:sz="4" w:space="0" w:color="auto"/>
            </w:tcBorders>
            <w:shd w:val="clear" w:color="auto" w:fill="DEEAF6" w:themeFill="accent1" w:themeFillTint="33"/>
          </w:tcPr>
          <w:p w14:paraId="1881BF0A"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448A9356" w14:textId="77777777" w:rsidR="005A2724" w:rsidRPr="00CA6E93" w:rsidRDefault="005A2724" w:rsidP="005A2724">
            <w:pPr>
              <w:pStyle w:val="bangtrai"/>
            </w:pPr>
          </w:p>
        </w:tc>
        <w:tc>
          <w:tcPr>
            <w:tcW w:w="342" w:type="pct"/>
            <w:tcBorders>
              <w:top w:val="single" w:sz="4" w:space="0" w:color="auto"/>
              <w:bottom w:val="single" w:sz="4" w:space="0" w:color="auto"/>
            </w:tcBorders>
            <w:shd w:val="clear" w:color="auto" w:fill="DEEAF6" w:themeFill="accent1" w:themeFillTint="33"/>
          </w:tcPr>
          <w:p w14:paraId="134326A2" w14:textId="77777777" w:rsidR="005A2724" w:rsidRPr="00CA6E93" w:rsidRDefault="005A2724" w:rsidP="005A2724">
            <w:pPr>
              <w:pStyle w:val="bangtrai"/>
            </w:pPr>
          </w:p>
        </w:tc>
        <w:tc>
          <w:tcPr>
            <w:tcW w:w="310" w:type="pct"/>
            <w:tcBorders>
              <w:top w:val="single" w:sz="4" w:space="0" w:color="auto"/>
              <w:bottom w:val="single" w:sz="4" w:space="0" w:color="auto"/>
            </w:tcBorders>
            <w:shd w:val="clear" w:color="auto" w:fill="DEEAF6" w:themeFill="accent1" w:themeFillTint="33"/>
          </w:tcPr>
          <w:p w14:paraId="122DC6E8" w14:textId="77777777" w:rsidR="005A2724" w:rsidRPr="00CA6E93" w:rsidRDefault="005A2724" w:rsidP="005A2724">
            <w:pPr>
              <w:pStyle w:val="bangtrai"/>
            </w:pPr>
          </w:p>
        </w:tc>
      </w:tr>
      <w:tr w:rsidR="00563A71" w:rsidRPr="00CA6E93" w14:paraId="22E53039" w14:textId="77777777" w:rsidTr="004E55FF">
        <w:trPr>
          <w:tblHeader/>
          <w:jc w:val="center"/>
        </w:trPr>
        <w:tc>
          <w:tcPr>
            <w:tcW w:w="237" w:type="pct"/>
            <w:vMerge/>
            <w:tcBorders>
              <w:bottom w:val="single" w:sz="4" w:space="0" w:color="auto"/>
            </w:tcBorders>
            <w:shd w:val="clear" w:color="auto" w:fill="DEEAF6" w:themeFill="accent1" w:themeFillTint="33"/>
          </w:tcPr>
          <w:p w14:paraId="541EFEE7" w14:textId="77777777" w:rsidR="00563A71" w:rsidRPr="00CA6E93" w:rsidRDefault="00563A71" w:rsidP="00435BD2">
            <w:pPr>
              <w:pStyle w:val="bangtrai"/>
            </w:pPr>
          </w:p>
        </w:tc>
        <w:tc>
          <w:tcPr>
            <w:tcW w:w="138" w:type="pct"/>
            <w:vMerge/>
            <w:tcBorders>
              <w:bottom w:val="single" w:sz="4" w:space="0" w:color="auto"/>
            </w:tcBorders>
            <w:shd w:val="clear" w:color="auto" w:fill="DEEAF6" w:themeFill="accent1" w:themeFillTint="33"/>
          </w:tcPr>
          <w:p w14:paraId="4425D164" w14:textId="77777777" w:rsidR="00563A71" w:rsidRPr="00CA6E93" w:rsidRDefault="00563A71" w:rsidP="00435BD2">
            <w:pPr>
              <w:pStyle w:val="bangtrai"/>
            </w:pPr>
          </w:p>
        </w:tc>
        <w:tc>
          <w:tcPr>
            <w:tcW w:w="301" w:type="pct"/>
            <w:tcBorders>
              <w:top w:val="single" w:sz="4" w:space="0" w:color="auto"/>
              <w:bottom w:val="single" w:sz="4" w:space="0" w:color="auto"/>
            </w:tcBorders>
            <w:shd w:val="clear" w:color="auto" w:fill="DEEAF6" w:themeFill="accent1" w:themeFillTint="33"/>
            <w:vAlign w:val="bottom"/>
          </w:tcPr>
          <w:p w14:paraId="79DEB6BA" w14:textId="77777777" w:rsidR="00563A71" w:rsidRPr="00CA6E93" w:rsidRDefault="00563A71" w:rsidP="00435BD2">
            <w:pPr>
              <w:pStyle w:val="bangtrai"/>
            </w:pPr>
            <w:r w:rsidRPr="00CA6E93">
              <w:t>MOMVO</w:t>
            </w:r>
          </w:p>
        </w:tc>
        <w:tc>
          <w:tcPr>
            <w:tcW w:w="299" w:type="pct"/>
            <w:tcBorders>
              <w:top w:val="single" w:sz="4" w:space="0" w:color="auto"/>
              <w:bottom w:val="single" w:sz="4" w:space="0" w:color="auto"/>
            </w:tcBorders>
            <w:shd w:val="clear" w:color="auto" w:fill="DEEAF6" w:themeFill="accent1" w:themeFillTint="33"/>
            <w:vAlign w:val="bottom"/>
          </w:tcPr>
          <w:p w14:paraId="7014EFC2" w14:textId="77777777" w:rsidR="00563A71" w:rsidRPr="00CA6E93" w:rsidRDefault="00563A71" w:rsidP="00435BD2">
            <w:pPr>
              <w:pStyle w:val="bangtrai"/>
            </w:pPr>
            <w:r w:rsidRPr="00CA6E93">
              <w:t>MSSA</w:t>
            </w:r>
          </w:p>
        </w:tc>
        <w:tc>
          <w:tcPr>
            <w:tcW w:w="299" w:type="pct"/>
            <w:tcBorders>
              <w:top w:val="single" w:sz="4" w:space="0" w:color="auto"/>
              <w:bottom w:val="single" w:sz="4" w:space="0" w:color="auto"/>
            </w:tcBorders>
            <w:shd w:val="clear" w:color="auto" w:fill="DEEAF6" w:themeFill="accent1" w:themeFillTint="33"/>
            <w:vAlign w:val="bottom"/>
          </w:tcPr>
          <w:p w14:paraId="6E3EDEC8" w14:textId="77777777" w:rsidR="00563A71" w:rsidRPr="00CA6E93" w:rsidRDefault="00563A71" w:rsidP="00435BD2">
            <w:pPr>
              <w:pStyle w:val="bangtrai"/>
            </w:pPr>
            <w:r w:rsidRPr="00CA6E93">
              <w:t>MOMSA</w:t>
            </w:r>
          </w:p>
        </w:tc>
        <w:tc>
          <w:tcPr>
            <w:tcW w:w="333" w:type="pct"/>
            <w:tcBorders>
              <w:top w:val="single" w:sz="4" w:space="0" w:color="auto"/>
              <w:bottom w:val="single" w:sz="4" w:space="0" w:color="auto"/>
            </w:tcBorders>
            <w:shd w:val="clear" w:color="auto" w:fill="DEEAF6" w:themeFill="accent1" w:themeFillTint="33"/>
            <w:vAlign w:val="bottom"/>
          </w:tcPr>
          <w:p w14:paraId="7CF5A1DA" w14:textId="77777777" w:rsidR="00563A71" w:rsidRPr="00CA6E93" w:rsidRDefault="00563A71" w:rsidP="00435BD2">
            <w:pPr>
              <w:pStyle w:val="bangtrai"/>
            </w:pPr>
            <w:r w:rsidRPr="00CA6E93">
              <w:t>MOGNDO</w:t>
            </w:r>
          </w:p>
        </w:tc>
        <w:tc>
          <w:tcPr>
            <w:tcW w:w="300" w:type="pct"/>
            <w:tcBorders>
              <w:top w:val="single" w:sz="4" w:space="0" w:color="auto"/>
              <w:bottom w:val="single" w:sz="4" w:space="0" w:color="auto"/>
            </w:tcBorders>
            <w:shd w:val="clear" w:color="auto" w:fill="DEEAF6" w:themeFill="accent1" w:themeFillTint="33"/>
            <w:vAlign w:val="bottom"/>
          </w:tcPr>
          <w:p w14:paraId="764F2A7E" w14:textId="77777777" w:rsidR="00563A71" w:rsidRPr="00CA6E93" w:rsidRDefault="00563A71" w:rsidP="00991CD9">
            <w:pPr>
              <w:pStyle w:val="Tencot"/>
            </w:pPr>
            <w:r w:rsidRPr="00CA6E93">
              <w:t>MOFDA</w:t>
            </w:r>
          </w:p>
        </w:tc>
        <w:tc>
          <w:tcPr>
            <w:tcW w:w="299" w:type="pct"/>
            <w:tcBorders>
              <w:top w:val="single" w:sz="4" w:space="0" w:color="auto"/>
              <w:bottom w:val="single" w:sz="4" w:space="0" w:color="auto"/>
            </w:tcBorders>
            <w:shd w:val="clear" w:color="auto" w:fill="DEEAF6" w:themeFill="accent1" w:themeFillTint="33"/>
            <w:vAlign w:val="bottom"/>
          </w:tcPr>
          <w:p w14:paraId="561E1F2E" w14:textId="77777777" w:rsidR="00563A71" w:rsidRPr="00CA6E93" w:rsidRDefault="00563A71" w:rsidP="00435BD2">
            <w:pPr>
              <w:pStyle w:val="bangtrai"/>
            </w:pPr>
            <w:r w:rsidRPr="00CA6E93">
              <w:t>MOMVO</w:t>
            </w:r>
          </w:p>
        </w:tc>
        <w:tc>
          <w:tcPr>
            <w:tcW w:w="299" w:type="pct"/>
            <w:tcBorders>
              <w:top w:val="single" w:sz="4" w:space="0" w:color="auto"/>
              <w:bottom w:val="single" w:sz="4" w:space="0" w:color="auto"/>
            </w:tcBorders>
            <w:shd w:val="clear" w:color="auto" w:fill="DEEAF6" w:themeFill="accent1" w:themeFillTint="33"/>
            <w:vAlign w:val="bottom"/>
          </w:tcPr>
          <w:p w14:paraId="5C9F07D8" w14:textId="77777777" w:rsidR="00563A71" w:rsidRPr="00CA6E93" w:rsidRDefault="00563A71" w:rsidP="00435BD2">
            <w:pPr>
              <w:pStyle w:val="bangtrai"/>
            </w:pPr>
            <w:r w:rsidRPr="00CA6E93">
              <w:t>MSSA</w:t>
            </w:r>
          </w:p>
        </w:tc>
        <w:tc>
          <w:tcPr>
            <w:tcW w:w="300" w:type="pct"/>
            <w:tcBorders>
              <w:top w:val="single" w:sz="4" w:space="0" w:color="auto"/>
              <w:bottom w:val="single" w:sz="4" w:space="0" w:color="auto"/>
            </w:tcBorders>
            <w:shd w:val="clear" w:color="auto" w:fill="DEEAF6" w:themeFill="accent1" w:themeFillTint="33"/>
            <w:vAlign w:val="bottom"/>
          </w:tcPr>
          <w:p w14:paraId="5BFCC508" w14:textId="77777777" w:rsidR="00563A71" w:rsidRPr="00CA6E93" w:rsidRDefault="00563A71" w:rsidP="00435BD2">
            <w:pPr>
              <w:pStyle w:val="bangtrai"/>
            </w:pPr>
            <w:r w:rsidRPr="00CA6E93">
              <w:t>MOMSA</w:t>
            </w:r>
          </w:p>
        </w:tc>
        <w:tc>
          <w:tcPr>
            <w:tcW w:w="333" w:type="pct"/>
            <w:tcBorders>
              <w:top w:val="single" w:sz="4" w:space="0" w:color="auto"/>
              <w:bottom w:val="single" w:sz="4" w:space="0" w:color="auto"/>
            </w:tcBorders>
            <w:shd w:val="clear" w:color="auto" w:fill="DEEAF6" w:themeFill="accent1" w:themeFillTint="33"/>
            <w:vAlign w:val="bottom"/>
          </w:tcPr>
          <w:p w14:paraId="0B1F9C66" w14:textId="77777777" w:rsidR="00563A71" w:rsidRPr="00CA6E93" w:rsidRDefault="00563A71" w:rsidP="00435BD2">
            <w:pPr>
              <w:pStyle w:val="bangtrai"/>
            </w:pPr>
            <w:r w:rsidRPr="00CA6E93">
              <w:t>MOGNDO</w:t>
            </w:r>
          </w:p>
        </w:tc>
        <w:tc>
          <w:tcPr>
            <w:tcW w:w="300" w:type="pct"/>
            <w:tcBorders>
              <w:top w:val="single" w:sz="4" w:space="0" w:color="auto"/>
              <w:bottom w:val="single" w:sz="4" w:space="0" w:color="auto"/>
            </w:tcBorders>
            <w:shd w:val="clear" w:color="auto" w:fill="DEEAF6" w:themeFill="accent1" w:themeFillTint="33"/>
            <w:vAlign w:val="bottom"/>
          </w:tcPr>
          <w:p w14:paraId="56BFBC63" w14:textId="77777777" w:rsidR="00563A71" w:rsidRPr="00CA6E93" w:rsidRDefault="00563A71" w:rsidP="00991CD9">
            <w:pPr>
              <w:pStyle w:val="Tencot"/>
            </w:pPr>
            <w:r w:rsidRPr="00CA6E93">
              <w:t>MOFDA</w:t>
            </w:r>
          </w:p>
        </w:tc>
        <w:tc>
          <w:tcPr>
            <w:tcW w:w="299" w:type="pct"/>
            <w:tcBorders>
              <w:top w:val="single" w:sz="4" w:space="0" w:color="auto"/>
              <w:bottom w:val="single" w:sz="4" w:space="0" w:color="auto"/>
            </w:tcBorders>
            <w:shd w:val="clear" w:color="auto" w:fill="DEEAF6" w:themeFill="accent1" w:themeFillTint="33"/>
            <w:vAlign w:val="bottom"/>
          </w:tcPr>
          <w:p w14:paraId="14AAF8CF" w14:textId="77777777" w:rsidR="00563A71" w:rsidRPr="00CA6E93" w:rsidRDefault="00563A71" w:rsidP="00435BD2">
            <w:pPr>
              <w:pStyle w:val="bangtrai"/>
            </w:pPr>
            <w:r w:rsidRPr="00CA6E93">
              <w:t>MOMVO</w:t>
            </w:r>
          </w:p>
        </w:tc>
        <w:tc>
          <w:tcPr>
            <w:tcW w:w="312" w:type="pct"/>
            <w:tcBorders>
              <w:top w:val="single" w:sz="4" w:space="0" w:color="auto"/>
              <w:bottom w:val="single" w:sz="4" w:space="0" w:color="auto"/>
            </w:tcBorders>
            <w:shd w:val="clear" w:color="auto" w:fill="DEEAF6" w:themeFill="accent1" w:themeFillTint="33"/>
            <w:vAlign w:val="bottom"/>
          </w:tcPr>
          <w:p w14:paraId="7E17E4AD" w14:textId="77777777" w:rsidR="00563A71" w:rsidRPr="00CA6E93" w:rsidRDefault="00563A71" w:rsidP="00435BD2">
            <w:pPr>
              <w:pStyle w:val="bangtrai"/>
            </w:pPr>
            <w:r w:rsidRPr="00CA6E93">
              <w:t>MSSA</w:t>
            </w:r>
          </w:p>
        </w:tc>
        <w:tc>
          <w:tcPr>
            <w:tcW w:w="299" w:type="pct"/>
            <w:tcBorders>
              <w:top w:val="single" w:sz="4" w:space="0" w:color="auto"/>
              <w:bottom w:val="single" w:sz="4" w:space="0" w:color="auto"/>
            </w:tcBorders>
            <w:shd w:val="clear" w:color="auto" w:fill="DEEAF6" w:themeFill="accent1" w:themeFillTint="33"/>
            <w:vAlign w:val="bottom"/>
          </w:tcPr>
          <w:p w14:paraId="75ACCBFD" w14:textId="77777777" w:rsidR="00563A71" w:rsidRPr="00CA6E93" w:rsidRDefault="00563A71" w:rsidP="00435BD2">
            <w:pPr>
              <w:pStyle w:val="bangtrai"/>
            </w:pPr>
            <w:r w:rsidRPr="00CA6E93">
              <w:t>MOMSA</w:t>
            </w:r>
          </w:p>
        </w:tc>
        <w:tc>
          <w:tcPr>
            <w:tcW w:w="342" w:type="pct"/>
            <w:tcBorders>
              <w:top w:val="single" w:sz="4" w:space="0" w:color="auto"/>
              <w:bottom w:val="single" w:sz="4" w:space="0" w:color="auto"/>
            </w:tcBorders>
            <w:shd w:val="clear" w:color="auto" w:fill="DEEAF6" w:themeFill="accent1" w:themeFillTint="33"/>
            <w:vAlign w:val="bottom"/>
          </w:tcPr>
          <w:p w14:paraId="011A8E98" w14:textId="77777777" w:rsidR="00563A71" w:rsidRPr="00CA6E93" w:rsidRDefault="00563A71" w:rsidP="00435BD2">
            <w:pPr>
              <w:pStyle w:val="bangtrai"/>
            </w:pPr>
            <w:r w:rsidRPr="00CA6E93">
              <w:t>MOGNDO</w:t>
            </w:r>
          </w:p>
        </w:tc>
        <w:tc>
          <w:tcPr>
            <w:tcW w:w="310" w:type="pct"/>
            <w:tcBorders>
              <w:top w:val="single" w:sz="4" w:space="0" w:color="auto"/>
              <w:bottom w:val="single" w:sz="4" w:space="0" w:color="auto"/>
            </w:tcBorders>
            <w:shd w:val="clear" w:color="auto" w:fill="DEEAF6" w:themeFill="accent1" w:themeFillTint="33"/>
            <w:vAlign w:val="bottom"/>
          </w:tcPr>
          <w:p w14:paraId="72DCFD0F" w14:textId="77777777" w:rsidR="00563A71" w:rsidRPr="00CA6E93" w:rsidRDefault="00563A71" w:rsidP="00991CD9">
            <w:pPr>
              <w:pStyle w:val="Tencot"/>
            </w:pPr>
            <w:r w:rsidRPr="00CA6E93">
              <w:t>MOFDA</w:t>
            </w:r>
          </w:p>
        </w:tc>
      </w:tr>
      <w:tr w:rsidR="00563A71" w:rsidRPr="00CA6E93" w14:paraId="74B1AD2B" w14:textId="77777777" w:rsidTr="004E55FF">
        <w:trPr>
          <w:jc w:val="center"/>
        </w:trPr>
        <w:tc>
          <w:tcPr>
            <w:tcW w:w="237" w:type="pct"/>
            <w:tcBorders>
              <w:top w:val="single" w:sz="4" w:space="0" w:color="auto"/>
            </w:tcBorders>
          </w:tcPr>
          <w:p w14:paraId="4D77BED1" w14:textId="77777777" w:rsidR="00563A71" w:rsidRPr="00CA6E93" w:rsidRDefault="00563A71" w:rsidP="00435BD2">
            <w:pPr>
              <w:pStyle w:val="bangtrai"/>
            </w:pPr>
            <w:r>
              <w:t>UF</w:t>
            </w:r>
            <w:r w:rsidRPr="00CA6E93">
              <w:t>1</w:t>
            </w:r>
          </w:p>
        </w:tc>
        <w:tc>
          <w:tcPr>
            <w:tcW w:w="138" w:type="pct"/>
            <w:tcBorders>
              <w:top w:val="single" w:sz="4" w:space="0" w:color="auto"/>
            </w:tcBorders>
          </w:tcPr>
          <w:p w14:paraId="05E0360A" w14:textId="77777777" w:rsidR="00563A71" w:rsidRPr="00CA6E93" w:rsidRDefault="00563A71" w:rsidP="00435BD2">
            <w:pPr>
              <w:pStyle w:val="bangtrai"/>
            </w:pPr>
            <w:r w:rsidRPr="00CA6E93">
              <w:t>(1)</w:t>
            </w:r>
          </w:p>
        </w:tc>
        <w:tc>
          <w:tcPr>
            <w:tcW w:w="301" w:type="pct"/>
            <w:tcBorders>
              <w:top w:val="nil"/>
              <w:left w:val="nil"/>
              <w:bottom w:val="nil"/>
              <w:right w:val="nil"/>
            </w:tcBorders>
            <w:vAlign w:val="bottom"/>
          </w:tcPr>
          <w:p w14:paraId="0585D682" w14:textId="77777777" w:rsidR="00563A71" w:rsidRPr="008426B1" w:rsidRDefault="00563A71" w:rsidP="004E55FF">
            <w:r>
              <w:rPr>
                <w:rFonts w:ascii="Calibri" w:hAnsi="Calibri" w:cs="Calibri"/>
                <w:b/>
                <w:bCs/>
                <w:sz w:val="22"/>
                <w:szCs w:val="22"/>
              </w:rPr>
              <w:t>8.762E-3</w:t>
            </w:r>
          </w:p>
        </w:tc>
        <w:tc>
          <w:tcPr>
            <w:tcW w:w="299" w:type="pct"/>
            <w:tcBorders>
              <w:top w:val="nil"/>
              <w:left w:val="nil"/>
              <w:bottom w:val="nil"/>
              <w:right w:val="nil"/>
            </w:tcBorders>
            <w:vAlign w:val="bottom"/>
          </w:tcPr>
          <w:p w14:paraId="7A82E787" w14:textId="77777777" w:rsidR="00563A71" w:rsidRPr="008426B1" w:rsidRDefault="00563A71" w:rsidP="004E55FF">
            <w:r>
              <w:rPr>
                <w:rFonts w:ascii="Calibri" w:hAnsi="Calibri" w:cs="Calibri"/>
                <w:sz w:val="22"/>
                <w:szCs w:val="22"/>
              </w:rPr>
              <w:t>1.091E-2</w:t>
            </w:r>
          </w:p>
        </w:tc>
        <w:tc>
          <w:tcPr>
            <w:tcW w:w="299" w:type="pct"/>
            <w:tcBorders>
              <w:top w:val="nil"/>
              <w:left w:val="nil"/>
              <w:bottom w:val="nil"/>
              <w:right w:val="nil"/>
            </w:tcBorders>
            <w:vAlign w:val="bottom"/>
          </w:tcPr>
          <w:p w14:paraId="0AF92FFD" w14:textId="77777777" w:rsidR="00563A71" w:rsidRPr="008426B1" w:rsidRDefault="00563A71" w:rsidP="004E55FF">
            <w:r>
              <w:rPr>
                <w:rFonts w:ascii="Calibri" w:hAnsi="Calibri" w:cs="Calibri"/>
                <w:sz w:val="22"/>
                <w:szCs w:val="22"/>
              </w:rPr>
              <w:t>9.352E-3</w:t>
            </w:r>
          </w:p>
        </w:tc>
        <w:tc>
          <w:tcPr>
            <w:tcW w:w="333" w:type="pct"/>
            <w:tcBorders>
              <w:top w:val="nil"/>
              <w:left w:val="nil"/>
              <w:bottom w:val="nil"/>
              <w:right w:val="nil"/>
            </w:tcBorders>
            <w:vAlign w:val="bottom"/>
          </w:tcPr>
          <w:p w14:paraId="14B2BFD3" w14:textId="77777777" w:rsidR="00563A71" w:rsidRPr="008426B1" w:rsidRDefault="00563A71" w:rsidP="004E55FF">
            <w:r>
              <w:rPr>
                <w:rFonts w:ascii="Calibri" w:hAnsi="Calibri" w:cs="Calibri"/>
                <w:sz w:val="22"/>
                <w:szCs w:val="22"/>
              </w:rPr>
              <w:t>2.342E-2</w:t>
            </w:r>
          </w:p>
        </w:tc>
        <w:tc>
          <w:tcPr>
            <w:tcW w:w="300" w:type="pct"/>
            <w:tcBorders>
              <w:top w:val="nil"/>
              <w:left w:val="nil"/>
              <w:bottom w:val="nil"/>
              <w:right w:val="nil"/>
            </w:tcBorders>
            <w:vAlign w:val="bottom"/>
          </w:tcPr>
          <w:p w14:paraId="2875BCFF" w14:textId="77777777" w:rsidR="00563A71" w:rsidRPr="008426B1" w:rsidRDefault="00563A71" w:rsidP="004E55FF">
            <w:r>
              <w:rPr>
                <w:rFonts w:ascii="Calibri" w:hAnsi="Calibri" w:cs="Calibri"/>
                <w:sz w:val="22"/>
                <w:szCs w:val="22"/>
              </w:rPr>
              <w:t>1.240E-2</w:t>
            </w:r>
          </w:p>
        </w:tc>
        <w:tc>
          <w:tcPr>
            <w:tcW w:w="299" w:type="pct"/>
            <w:tcBorders>
              <w:top w:val="single" w:sz="4" w:space="0" w:color="auto"/>
            </w:tcBorders>
            <w:vAlign w:val="bottom"/>
          </w:tcPr>
          <w:p w14:paraId="47E05715" w14:textId="77777777" w:rsidR="00563A71" w:rsidRPr="008426B1" w:rsidRDefault="00563A71" w:rsidP="004E55FF">
            <w:r>
              <w:rPr>
                <w:rFonts w:ascii="Calibri" w:hAnsi="Calibri" w:cs="Calibri"/>
                <w:b/>
                <w:bCs/>
                <w:sz w:val="22"/>
                <w:szCs w:val="22"/>
              </w:rPr>
              <w:t>3.547E-4</w:t>
            </w:r>
          </w:p>
        </w:tc>
        <w:tc>
          <w:tcPr>
            <w:tcW w:w="299" w:type="pct"/>
            <w:tcBorders>
              <w:top w:val="single" w:sz="4" w:space="0" w:color="auto"/>
            </w:tcBorders>
            <w:vAlign w:val="bottom"/>
          </w:tcPr>
          <w:p w14:paraId="04798F4F" w14:textId="77777777" w:rsidR="00563A71" w:rsidRPr="008426B1" w:rsidRDefault="00563A71" w:rsidP="004E55FF">
            <w:r>
              <w:rPr>
                <w:rFonts w:ascii="Calibri" w:hAnsi="Calibri" w:cs="Calibri"/>
                <w:sz w:val="22"/>
                <w:szCs w:val="22"/>
              </w:rPr>
              <w:t>2.649E-3</w:t>
            </w:r>
          </w:p>
        </w:tc>
        <w:tc>
          <w:tcPr>
            <w:tcW w:w="300" w:type="pct"/>
            <w:tcBorders>
              <w:top w:val="single" w:sz="4" w:space="0" w:color="auto"/>
            </w:tcBorders>
            <w:vAlign w:val="bottom"/>
          </w:tcPr>
          <w:p w14:paraId="467B7289" w14:textId="77777777" w:rsidR="00563A71" w:rsidRPr="008426B1" w:rsidRDefault="00563A71" w:rsidP="004E55FF">
            <w:r>
              <w:rPr>
                <w:rFonts w:ascii="Calibri" w:hAnsi="Calibri" w:cs="Calibri"/>
                <w:sz w:val="22"/>
                <w:szCs w:val="22"/>
              </w:rPr>
              <w:t>4.845E-3</w:t>
            </w:r>
          </w:p>
        </w:tc>
        <w:tc>
          <w:tcPr>
            <w:tcW w:w="333" w:type="pct"/>
            <w:tcBorders>
              <w:top w:val="single" w:sz="4" w:space="0" w:color="auto"/>
            </w:tcBorders>
            <w:vAlign w:val="bottom"/>
          </w:tcPr>
          <w:p w14:paraId="08E5CB63" w14:textId="77777777" w:rsidR="00563A71" w:rsidRPr="008426B1" w:rsidRDefault="00563A71" w:rsidP="004E55FF">
            <w:r>
              <w:rPr>
                <w:rFonts w:ascii="Calibri" w:hAnsi="Calibri" w:cs="Calibri"/>
                <w:sz w:val="22"/>
                <w:szCs w:val="22"/>
              </w:rPr>
              <w:t>4.520E-2</w:t>
            </w:r>
          </w:p>
        </w:tc>
        <w:tc>
          <w:tcPr>
            <w:tcW w:w="300" w:type="pct"/>
            <w:tcBorders>
              <w:top w:val="single" w:sz="4" w:space="0" w:color="auto"/>
            </w:tcBorders>
            <w:vAlign w:val="bottom"/>
          </w:tcPr>
          <w:p w14:paraId="72B851BB" w14:textId="77777777" w:rsidR="00563A71" w:rsidRPr="008426B1" w:rsidRDefault="00563A71" w:rsidP="004E55FF">
            <w:r>
              <w:rPr>
                <w:rFonts w:ascii="Calibri" w:hAnsi="Calibri" w:cs="Calibri"/>
                <w:sz w:val="22"/>
                <w:szCs w:val="22"/>
              </w:rPr>
              <w:t>8.962E-3</w:t>
            </w:r>
          </w:p>
        </w:tc>
        <w:tc>
          <w:tcPr>
            <w:tcW w:w="299" w:type="pct"/>
            <w:tcBorders>
              <w:top w:val="single" w:sz="4" w:space="0" w:color="auto"/>
            </w:tcBorders>
            <w:vAlign w:val="bottom"/>
          </w:tcPr>
          <w:p w14:paraId="242458B0" w14:textId="77777777" w:rsidR="00563A71" w:rsidRPr="008426B1" w:rsidRDefault="00563A71" w:rsidP="004E55FF">
            <w:r>
              <w:rPr>
                <w:rFonts w:ascii="Calibri" w:hAnsi="Calibri" w:cs="Calibri"/>
                <w:sz w:val="22"/>
                <w:szCs w:val="22"/>
              </w:rPr>
              <w:t>2.414E-4</w:t>
            </w:r>
          </w:p>
        </w:tc>
        <w:tc>
          <w:tcPr>
            <w:tcW w:w="312" w:type="pct"/>
            <w:tcBorders>
              <w:top w:val="single" w:sz="4" w:space="0" w:color="auto"/>
            </w:tcBorders>
            <w:vAlign w:val="bottom"/>
          </w:tcPr>
          <w:p w14:paraId="216B2531" w14:textId="77777777" w:rsidR="00563A71" w:rsidRPr="008426B1" w:rsidRDefault="00563A71" w:rsidP="004E55FF">
            <w:r>
              <w:rPr>
                <w:rFonts w:ascii="Calibri" w:hAnsi="Calibri" w:cs="Calibri"/>
                <w:b/>
                <w:bCs/>
                <w:sz w:val="22"/>
                <w:szCs w:val="22"/>
              </w:rPr>
              <w:t>2.870E-6</w:t>
            </w:r>
          </w:p>
        </w:tc>
        <w:tc>
          <w:tcPr>
            <w:tcW w:w="299" w:type="pct"/>
            <w:tcBorders>
              <w:top w:val="single" w:sz="4" w:space="0" w:color="auto"/>
            </w:tcBorders>
            <w:vAlign w:val="bottom"/>
          </w:tcPr>
          <w:p w14:paraId="267E86B2" w14:textId="77777777" w:rsidR="00563A71" w:rsidRPr="008426B1" w:rsidRDefault="00563A71" w:rsidP="004E55FF">
            <w:r>
              <w:rPr>
                <w:rFonts w:ascii="Calibri" w:hAnsi="Calibri" w:cs="Calibri"/>
                <w:sz w:val="22"/>
                <w:szCs w:val="22"/>
              </w:rPr>
              <w:t>6.470E-4</w:t>
            </w:r>
          </w:p>
        </w:tc>
        <w:tc>
          <w:tcPr>
            <w:tcW w:w="342" w:type="pct"/>
            <w:tcBorders>
              <w:top w:val="single" w:sz="4" w:space="0" w:color="auto"/>
            </w:tcBorders>
            <w:vAlign w:val="bottom"/>
          </w:tcPr>
          <w:p w14:paraId="5F020F7D" w14:textId="77777777" w:rsidR="00563A71" w:rsidRPr="008426B1" w:rsidRDefault="00563A71" w:rsidP="004E55FF">
            <w:r>
              <w:rPr>
                <w:rFonts w:ascii="Calibri" w:hAnsi="Calibri" w:cs="Calibri"/>
                <w:sz w:val="22"/>
                <w:szCs w:val="22"/>
              </w:rPr>
              <w:t>1.043E-2</w:t>
            </w:r>
          </w:p>
        </w:tc>
        <w:tc>
          <w:tcPr>
            <w:tcW w:w="310" w:type="pct"/>
            <w:tcBorders>
              <w:top w:val="single" w:sz="4" w:space="0" w:color="auto"/>
            </w:tcBorders>
            <w:vAlign w:val="bottom"/>
          </w:tcPr>
          <w:p w14:paraId="6D190A6B" w14:textId="77777777" w:rsidR="00563A71" w:rsidRPr="008426B1" w:rsidRDefault="00563A71" w:rsidP="004E55FF">
            <w:r>
              <w:rPr>
                <w:rFonts w:ascii="Calibri" w:hAnsi="Calibri" w:cs="Calibri"/>
                <w:sz w:val="22"/>
                <w:szCs w:val="22"/>
              </w:rPr>
              <w:t>3.542E-3</w:t>
            </w:r>
          </w:p>
        </w:tc>
      </w:tr>
      <w:tr w:rsidR="00563A71" w:rsidRPr="00CA6E93" w14:paraId="58EFA589" w14:textId="77777777" w:rsidTr="004E55FF">
        <w:trPr>
          <w:jc w:val="center"/>
        </w:trPr>
        <w:tc>
          <w:tcPr>
            <w:tcW w:w="237" w:type="pct"/>
          </w:tcPr>
          <w:p w14:paraId="5F4D4607" w14:textId="77777777" w:rsidR="00563A71" w:rsidRPr="00CA6E93" w:rsidRDefault="00563A71" w:rsidP="00435BD2">
            <w:pPr>
              <w:pStyle w:val="bangtrai"/>
            </w:pPr>
          </w:p>
        </w:tc>
        <w:tc>
          <w:tcPr>
            <w:tcW w:w="138" w:type="pct"/>
          </w:tcPr>
          <w:p w14:paraId="32845AAD" w14:textId="77777777" w:rsidR="00563A71" w:rsidRPr="00CA6E93" w:rsidRDefault="00563A71" w:rsidP="00435BD2">
            <w:pPr>
              <w:pStyle w:val="bangtrai"/>
            </w:pPr>
            <w:r w:rsidRPr="00CA6E93">
              <w:t>(2)</w:t>
            </w:r>
          </w:p>
        </w:tc>
        <w:tc>
          <w:tcPr>
            <w:tcW w:w="301" w:type="pct"/>
            <w:tcBorders>
              <w:top w:val="nil"/>
              <w:left w:val="nil"/>
              <w:bottom w:val="nil"/>
              <w:right w:val="nil"/>
            </w:tcBorders>
            <w:vAlign w:val="bottom"/>
          </w:tcPr>
          <w:p w14:paraId="1A977A6A" w14:textId="77777777" w:rsidR="00563A71" w:rsidRPr="008426B1" w:rsidRDefault="00563A71" w:rsidP="004E55FF">
            <w:r>
              <w:rPr>
                <w:rFonts w:ascii="Calibri" w:hAnsi="Calibri" w:cs="Calibri"/>
                <w:b/>
                <w:bCs/>
                <w:sz w:val="22"/>
                <w:szCs w:val="22"/>
              </w:rPr>
              <w:t>1.496E-2</w:t>
            </w:r>
          </w:p>
        </w:tc>
        <w:tc>
          <w:tcPr>
            <w:tcW w:w="299" w:type="pct"/>
            <w:tcBorders>
              <w:top w:val="nil"/>
              <w:left w:val="nil"/>
              <w:bottom w:val="nil"/>
              <w:right w:val="nil"/>
            </w:tcBorders>
            <w:vAlign w:val="bottom"/>
          </w:tcPr>
          <w:p w14:paraId="403FE6A3" w14:textId="77777777" w:rsidR="00563A71" w:rsidRPr="008426B1" w:rsidRDefault="00563A71" w:rsidP="004E55FF">
            <w:r>
              <w:rPr>
                <w:rFonts w:ascii="Calibri" w:hAnsi="Calibri" w:cs="Calibri"/>
                <w:sz w:val="22"/>
                <w:szCs w:val="22"/>
              </w:rPr>
              <w:t>1.655E-2</w:t>
            </w:r>
          </w:p>
        </w:tc>
        <w:tc>
          <w:tcPr>
            <w:tcW w:w="299" w:type="pct"/>
            <w:tcBorders>
              <w:top w:val="nil"/>
              <w:left w:val="nil"/>
              <w:bottom w:val="nil"/>
              <w:right w:val="nil"/>
            </w:tcBorders>
            <w:vAlign w:val="bottom"/>
          </w:tcPr>
          <w:p w14:paraId="6E7FC28B" w14:textId="77777777" w:rsidR="00563A71" w:rsidRPr="008426B1" w:rsidRDefault="00563A71" w:rsidP="004E55FF">
            <w:r>
              <w:rPr>
                <w:rFonts w:ascii="Calibri" w:hAnsi="Calibri" w:cs="Calibri"/>
                <w:sz w:val="22"/>
                <w:szCs w:val="22"/>
              </w:rPr>
              <w:t>1.550E-2</w:t>
            </w:r>
          </w:p>
        </w:tc>
        <w:tc>
          <w:tcPr>
            <w:tcW w:w="333" w:type="pct"/>
            <w:tcBorders>
              <w:top w:val="nil"/>
              <w:left w:val="nil"/>
              <w:bottom w:val="nil"/>
              <w:right w:val="nil"/>
            </w:tcBorders>
            <w:vAlign w:val="bottom"/>
          </w:tcPr>
          <w:p w14:paraId="36574BB4" w14:textId="77777777" w:rsidR="00563A71" w:rsidRPr="008426B1" w:rsidRDefault="00563A71" w:rsidP="004E55FF">
            <w:r>
              <w:rPr>
                <w:rFonts w:ascii="Calibri" w:hAnsi="Calibri" w:cs="Calibri"/>
                <w:sz w:val="22"/>
                <w:szCs w:val="22"/>
              </w:rPr>
              <w:t>4.591E-2</w:t>
            </w:r>
          </w:p>
        </w:tc>
        <w:tc>
          <w:tcPr>
            <w:tcW w:w="300" w:type="pct"/>
            <w:tcBorders>
              <w:top w:val="nil"/>
              <w:left w:val="nil"/>
              <w:bottom w:val="nil"/>
              <w:right w:val="nil"/>
            </w:tcBorders>
            <w:vAlign w:val="bottom"/>
          </w:tcPr>
          <w:p w14:paraId="4DFFFFF2" w14:textId="77777777" w:rsidR="00563A71" w:rsidRPr="008426B1" w:rsidRDefault="00563A71" w:rsidP="004E55FF">
            <w:r>
              <w:rPr>
                <w:rFonts w:ascii="Calibri" w:hAnsi="Calibri" w:cs="Calibri"/>
                <w:sz w:val="22"/>
                <w:szCs w:val="22"/>
              </w:rPr>
              <w:t>3.663E-2</w:t>
            </w:r>
          </w:p>
        </w:tc>
        <w:tc>
          <w:tcPr>
            <w:tcW w:w="299" w:type="pct"/>
            <w:vAlign w:val="bottom"/>
          </w:tcPr>
          <w:p w14:paraId="710AD2A9" w14:textId="77777777" w:rsidR="00563A71" w:rsidRPr="008426B1" w:rsidRDefault="00563A71" w:rsidP="004E55FF">
            <w:r>
              <w:rPr>
                <w:rFonts w:ascii="Calibri" w:hAnsi="Calibri" w:cs="Calibri"/>
                <w:sz w:val="22"/>
                <w:szCs w:val="22"/>
              </w:rPr>
              <w:t>4.564E-2</w:t>
            </w:r>
          </w:p>
        </w:tc>
        <w:tc>
          <w:tcPr>
            <w:tcW w:w="299" w:type="pct"/>
            <w:vAlign w:val="bottom"/>
          </w:tcPr>
          <w:p w14:paraId="47407EE0" w14:textId="77777777" w:rsidR="00563A71" w:rsidRPr="008426B1" w:rsidRDefault="00563A71" w:rsidP="004E55FF">
            <w:r>
              <w:rPr>
                <w:rFonts w:ascii="Calibri" w:hAnsi="Calibri" w:cs="Calibri"/>
                <w:sz w:val="22"/>
                <w:szCs w:val="22"/>
              </w:rPr>
              <w:t>4.021E-2</w:t>
            </w:r>
          </w:p>
        </w:tc>
        <w:tc>
          <w:tcPr>
            <w:tcW w:w="300" w:type="pct"/>
            <w:vAlign w:val="bottom"/>
          </w:tcPr>
          <w:p w14:paraId="10503D5B" w14:textId="77777777" w:rsidR="00563A71" w:rsidRPr="008426B1" w:rsidRDefault="00563A71" w:rsidP="004E55FF">
            <w:r>
              <w:rPr>
                <w:rFonts w:ascii="Calibri" w:hAnsi="Calibri" w:cs="Calibri"/>
                <w:b/>
                <w:bCs/>
                <w:sz w:val="22"/>
                <w:szCs w:val="22"/>
              </w:rPr>
              <w:t>3.299E-2</w:t>
            </w:r>
          </w:p>
        </w:tc>
        <w:tc>
          <w:tcPr>
            <w:tcW w:w="333" w:type="pct"/>
            <w:vAlign w:val="bottom"/>
          </w:tcPr>
          <w:p w14:paraId="714E87B3" w14:textId="77777777" w:rsidR="00563A71" w:rsidRPr="008426B1" w:rsidRDefault="00563A71" w:rsidP="004E55FF">
            <w:r>
              <w:rPr>
                <w:rFonts w:ascii="Calibri" w:hAnsi="Calibri" w:cs="Calibri"/>
                <w:sz w:val="22"/>
                <w:szCs w:val="22"/>
              </w:rPr>
              <w:t>2.824E-1</w:t>
            </w:r>
          </w:p>
        </w:tc>
        <w:tc>
          <w:tcPr>
            <w:tcW w:w="300" w:type="pct"/>
            <w:vAlign w:val="bottom"/>
          </w:tcPr>
          <w:p w14:paraId="6CB8CE58" w14:textId="77777777" w:rsidR="00563A71" w:rsidRPr="008426B1" w:rsidRDefault="00563A71" w:rsidP="004E55FF">
            <w:r>
              <w:rPr>
                <w:rFonts w:ascii="Calibri" w:hAnsi="Calibri" w:cs="Calibri"/>
                <w:sz w:val="22"/>
                <w:szCs w:val="22"/>
              </w:rPr>
              <w:t>1.494E-1</w:t>
            </w:r>
          </w:p>
        </w:tc>
        <w:tc>
          <w:tcPr>
            <w:tcW w:w="299" w:type="pct"/>
            <w:vAlign w:val="bottom"/>
          </w:tcPr>
          <w:p w14:paraId="08D0EA9A" w14:textId="77777777" w:rsidR="00563A71" w:rsidRPr="008426B1" w:rsidRDefault="00563A71" w:rsidP="004E55FF">
            <w:r>
              <w:rPr>
                <w:rFonts w:ascii="Calibri" w:hAnsi="Calibri" w:cs="Calibri"/>
                <w:sz w:val="22"/>
                <w:szCs w:val="22"/>
              </w:rPr>
              <w:t>3.393E-3</w:t>
            </w:r>
          </w:p>
        </w:tc>
        <w:tc>
          <w:tcPr>
            <w:tcW w:w="312" w:type="pct"/>
            <w:vAlign w:val="bottom"/>
          </w:tcPr>
          <w:p w14:paraId="51C4C753" w14:textId="77777777" w:rsidR="00563A71" w:rsidRPr="008426B1" w:rsidRDefault="00563A71" w:rsidP="004E55FF">
            <w:r>
              <w:rPr>
                <w:rFonts w:ascii="Calibri" w:hAnsi="Calibri" w:cs="Calibri"/>
                <w:b/>
                <w:bCs/>
                <w:sz w:val="22"/>
                <w:szCs w:val="22"/>
              </w:rPr>
              <w:t>2.744E-3</w:t>
            </w:r>
          </w:p>
        </w:tc>
        <w:tc>
          <w:tcPr>
            <w:tcW w:w="299" w:type="pct"/>
            <w:vAlign w:val="bottom"/>
          </w:tcPr>
          <w:p w14:paraId="051F8988" w14:textId="77777777" w:rsidR="00563A71" w:rsidRPr="008426B1" w:rsidRDefault="00563A71" w:rsidP="004E55FF">
            <w:r>
              <w:rPr>
                <w:rFonts w:ascii="Calibri" w:hAnsi="Calibri" w:cs="Calibri"/>
                <w:sz w:val="22"/>
                <w:szCs w:val="22"/>
              </w:rPr>
              <w:t>1.942E-2</w:t>
            </w:r>
          </w:p>
        </w:tc>
        <w:tc>
          <w:tcPr>
            <w:tcW w:w="342" w:type="pct"/>
            <w:vAlign w:val="bottom"/>
          </w:tcPr>
          <w:p w14:paraId="25EBD9BC" w14:textId="77777777" w:rsidR="00563A71" w:rsidRPr="008426B1" w:rsidRDefault="00563A71" w:rsidP="004E55FF">
            <w:r>
              <w:rPr>
                <w:rFonts w:ascii="Calibri" w:hAnsi="Calibri" w:cs="Calibri"/>
                <w:sz w:val="22"/>
                <w:szCs w:val="22"/>
              </w:rPr>
              <w:t>1.435E-1</w:t>
            </w:r>
          </w:p>
        </w:tc>
        <w:tc>
          <w:tcPr>
            <w:tcW w:w="310" w:type="pct"/>
            <w:vAlign w:val="bottom"/>
          </w:tcPr>
          <w:p w14:paraId="640CC508" w14:textId="77777777" w:rsidR="00563A71" w:rsidRPr="008426B1" w:rsidRDefault="00563A71" w:rsidP="004E55FF">
            <w:r>
              <w:rPr>
                <w:rFonts w:ascii="Calibri" w:hAnsi="Calibri" w:cs="Calibri"/>
                <w:sz w:val="22"/>
                <w:szCs w:val="22"/>
              </w:rPr>
              <w:t>3.656E-2</w:t>
            </w:r>
          </w:p>
        </w:tc>
      </w:tr>
      <w:tr w:rsidR="00563A71" w:rsidRPr="00CA6E93" w14:paraId="4E5EB2AD" w14:textId="77777777" w:rsidTr="004E55FF">
        <w:trPr>
          <w:jc w:val="center"/>
        </w:trPr>
        <w:tc>
          <w:tcPr>
            <w:tcW w:w="237" w:type="pct"/>
          </w:tcPr>
          <w:p w14:paraId="7CAE6C9B" w14:textId="77777777" w:rsidR="00563A71" w:rsidRPr="00CA6E93" w:rsidRDefault="00563A71" w:rsidP="00435BD2">
            <w:pPr>
              <w:pStyle w:val="bangtrai"/>
            </w:pPr>
          </w:p>
        </w:tc>
        <w:tc>
          <w:tcPr>
            <w:tcW w:w="138" w:type="pct"/>
          </w:tcPr>
          <w:p w14:paraId="4A896F78" w14:textId="77777777" w:rsidR="00563A71" w:rsidRPr="00CA6E93" w:rsidRDefault="00563A71" w:rsidP="00435BD2">
            <w:pPr>
              <w:pStyle w:val="bangtrai"/>
            </w:pPr>
            <w:r w:rsidRPr="00CA6E93">
              <w:t>(3)</w:t>
            </w:r>
          </w:p>
        </w:tc>
        <w:tc>
          <w:tcPr>
            <w:tcW w:w="301" w:type="pct"/>
            <w:tcBorders>
              <w:top w:val="nil"/>
              <w:left w:val="nil"/>
              <w:bottom w:val="nil"/>
              <w:right w:val="nil"/>
            </w:tcBorders>
            <w:vAlign w:val="bottom"/>
          </w:tcPr>
          <w:p w14:paraId="15861D7F" w14:textId="77777777" w:rsidR="00563A71" w:rsidRPr="008426B1" w:rsidRDefault="00563A71" w:rsidP="004E55FF">
            <w:r>
              <w:rPr>
                <w:rFonts w:ascii="Calibri" w:hAnsi="Calibri" w:cs="Calibri"/>
                <w:sz w:val="22"/>
                <w:szCs w:val="22"/>
              </w:rPr>
              <w:t>1.207E-2</w:t>
            </w:r>
          </w:p>
        </w:tc>
        <w:tc>
          <w:tcPr>
            <w:tcW w:w="299" w:type="pct"/>
            <w:tcBorders>
              <w:top w:val="nil"/>
              <w:left w:val="nil"/>
              <w:bottom w:val="nil"/>
              <w:right w:val="nil"/>
            </w:tcBorders>
            <w:vAlign w:val="bottom"/>
          </w:tcPr>
          <w:p w14:paraId="55264EE0" w14:textId="77777777" w:rsidR="00563A71" w:rsidRPr="008426B1" w:rsidRDefault="00563A71" w:rsidP="004E55FF">
            <w:r>
              <w:rPr>
                <w:rFonts w:ascii="Calibri" w:hAnsi="Calibri" w:cs="Calibri"/>
                <w:sz w:val="22"/>
                <w:szCs w:val="22"/>
              </w:rPr>
              <w:t>1.202E-2</w:t>
            </w:r>
          </w:p>
        </w:tc>
        <w:tc>
          <w:tcPr>
            <w:tcW w:w="299" w:type="pct"/>
            <w:tcBorders>
              <w:top w:val="nil"/>
              <w:left w:val="nil"/>
              <w:bottom w:val="nil"/>
              <w:right w:val="nil"/>
            </w:tcBorders>
            <w:vAlign w:val="bottom"/>
          </w:tcPr>
          <w:p w14:paraId="39ACDAFD" w14:textId="77777777" w:rsidR="00563A71" w:rsidRPr="008426B1" w:rsidRDefault="00563A71" w:rsidP="004E55FF">
            <w:r>
              <w:rPr>
                <w:rFonts w:ascii="Calibri" w:hAnsi="Calibri" w:cs="Calibri"/>
                <w:b/>
                <w:bCs/>
                <w:sz w:val="22"/>
                <w:szCs w:val="22"/>
              </w:rPr>
              <w:t>1.168E-2</w:t>
            </w:r>
          </w:p>
        </w:tc>
        <w:tc>
          <w:tcPr>
            <w:tcW w:w="333" w:type="pct"/>
            <w:tcBorders>
              <w:top w:val="nil"/>
              <w:left w:val="nil"/>
              <w:bottom w:val="nil"/>
              <w:right w:val="nil"/>
            </w:tcBorders>
            <w:vAlign w:val="bottom"/>
          </w:tcPr>
          <w:p w14:paraId="375A002A" w14:textId="77777777" w:rsidR="00563A71" w:rsidRPr="008426B1" w:rsidRDefault="00563A71" w:rsidP="004E55FF">
            <w:r>
              <w:rPr>
                <w:rFonts w:ascii="Calibri" w:hAnsi="Calibri" w:cs="Calibri"/>
                <w:sz w:val="22"/>
                <w:szCs w:val="22"/>
              </w:rPr>
              <w:t>2.755E-2</w:t>
            </w:r>
          </w:p>
        </w:tc>
        <w:tc>
          <w:tcPr>
            <w:tcW w:w="300" w:type="pct"/>
            <w:tcBorders>
              <w:top w:val="nil"/>
              <w:left w:val="nil"/>
              <w:bottom w:val="nil"/>
              <w:right w:val="nil"/>
            </w:tcBorders>
            <w:vAlign w:val="bottom"/>
          </w:tcPr>
          <w:p w14:paraId="12C52673" w14:textId="77777777" w:rsidR="00563A71" w:rsidRPr="008426B1" w:rsidRDefault="00563A71" w:rsidP="004E55FF">
            <w:r>
              <w:rPr>
                <w:rFonts w:ascii="Calibri" w:hAnsi="Calibri" w:cs="Calibri"/>
                <w:sz w:val="22"/>
                <w:szCs w:val="22"/>
              </w:rPr>
              <w:t>1.903E-2</w:t>
            </w:r>
          </w:p>
        </w:tc>
        <w:tc>
          <w:tcPr>
            <w:tcW w:w="299" w:type="pct"/>
            <w:vAlign w:val="bottom"/>
          </w:tcPr>
          <w:p w14:paraId="3060BF6D" w14:textId="77777777" w:rsidR="00563A71" w:rsidRPr="008426B1" w:rsidRDefault="00563A71" w:rsidP="004E55FF">
            <w:r>
              <w:rPr>
                <w:rFonts w:ascii="Calibri" w:hAnsi="Calibri" w:cs="Calibri"/>
                <w:b/>
                <w:bCs/>
                <w:sz w:val="22"/>
                <w:szCs w:val="22"/>
              </w:rPr>
              <w:t>4.615E-3</w:t>
            </w:r>
          </w:p>
        </w:tc>
        <w:tc>
          <w:tcPr>
            <w:tcW w:w="299" w:type="pct"/>
            <w:vAlign w:val="bottom"/>
          </w:tcPr>
          <w:p w14:paraId="0A9C948A" w14:textId="77777777" w:rsidR="00563A71" w:rsidRPr="008426B1" w:rsidRDefault="00563A71" w:rsidP="004E55FF">
            <w:r>
              <w:rPr>
                <w:rFonts w:ascii="Calibri" w:hAnsi="Calibri" w:cs="Calibri"/>
                <w:sz w:val="22"/>
                <w:szCs w:val="22"/>
              </w:rPr>
              <w:t>7.707E-3</w:t>
            </w:r>
          </w:p>
        </w:tc>
        <w:tc>
          <w:tcPr>
            <w:tcW w:w="300" w:type="pct"/>
            <w:vAlign w:val="bottom"/>
          </w:tcPr>
          <w:p w14:paraId="33FB20BD" w14:textId="77777777" w:rsidR="00563A71" w:rsidRPr="008426B1" w:rsidRDefault="00563A71" w:rsidP="004E55FF">
            <w:r>
              <w:rPr>
                <w:rFonts w:ascii="Calibri" w:hAnsi="Calibri" w:cs="Calibri"/>
                <w:sz w:val="22"/>
                <w:szCs w:val="22"/>
              </w:rPr>
              <w:t>1.239E-2</w:t>
            </w:r>
          </w:p>
        </w:tc>
        <w:tc>
          <w:tcPr>
            <w:tcW w:w="333" w:type="pct"/>
            <w:vAlign w:val="bottom"/>
          </w:tcPr>
          <w:p w14:paraId="4423CBC0" w14:textId="77777777" w:rsidR="00563A71" w:rsidRPr="008426B1" w:rsidRDefault="00563A71" w:rsidP="004E55FF">
            <w:r>
              <w:rPr>
                <w:rFonts w:ascii="Calibri" w:hAnsi="Calibri" w:cs="Calibri"/>
                <w:sz w:val="22"/>
                <w:szCs w:val="22"/>
              </w:rPr>
              <w:t>7.803E-2</w:t>
            </w:r>
          </w:p>
        </w:tc>
        <w:tc>
          <w:tcPr>
            <w:tcW w:w="300" w:type="pct"/>
            <w:vAlign w:val="bottom"/>
          </w:tcPr>
          <w:p w14:paraId="2C4C5D77" w14:textId="77777777" w:rsidR="00563A71" w:rsidRPr="008426B1" w:rsidRDefault="00563A71" w:rsidP="004E55FF">
            <w:r>
              <w:rPr>
                <w:rFonts w:ascii="Calibri" w:hAnsi="Calibri" w:cs="Calibri"/>
                <w:sz w:val="22"/>
                <w:szCs w:val="22"/>
              </w:rPr>
              <w:t>3.126E-2</w:t>
            </w:r>
          </w:p>
        </w:tc>
        <w:tc>
          <w:tcPr>
            <w:tcW w:w="299" w:type="pct"/>
            <w:vAlign w:val="bottom"/>
          </w:tcPr>
          <w:p w14:paraId="08AA7A79" w14:textId="77777777" w:rsidR="00563A71" w:rsidRPr="008426B1" w:rsidRDefault="00563A71" w:rsidP="004E55FF">
            <w:r>
              <w:rPr>
                <w:rFonts w:ascii="Calibri" w:hAnsi="Calibri" w:cs="Calibri"/>
                <w:sz w:val="22"/>
                <w:szCs w:val="22"/>
              </w:rPr>
              <w:t>1.465E-3</w:t>
            </w:r>
          </w:p>
        </w:tc>
        <w:tc>
          <w:tcPr>
            <w:tcW w:w="312" w:type="pct"/>
            <w:vAlign w:val="bottom"/>
          </w:tcPr>
          <w:p w14:paraId="0F291813" w14:textId="77777777" w:rsidR="00563A71" w:rsidRPr="008426B1" w:rsidRDefault="00563A71" w:rsidP="004E55FF">
            <w:r>
              <w:rPr>
                <w:rFonts w:ascii="Calibri" w:hAnsi="Calibri" w:cs="Calibri"/>
                <w:b/>
                <w:bCs/>
                <w:sz w:val="22"/>
                <w:szCs w:val="22"/>
              </w:rPr>
              <w:t>1.072E-3</w:t>
            </w:r>
          </w:p>
        </w:tc>
        <w:tc>
          <w:tcPr>
            <w:tcW w:w="299" w:type="pct"/>
            <w:vAlign w:val="bottom"/>
          </w:tcPr>
          <w:p w14:paraId="368D5982" w14:textId="77777777" w:rsidR="00563A71" w:rsidRPr="008426B1" w:rsidRDefault="00563A71" w:rsidP="004E55FF">
            <w:r>
              <w:rPr>
                <w:rFonts w:ascii="Calibri" w:hAnsi="Calibri" w:cs="Calibri"/>
                <w:sz w:val="22"/>
                <w:szCs w:val="22"/>
              </w:rPr>
              <w:t>4.178E-3</w:t>
            </w:r>
          </w:p>
        </w:tc>
        <w:tc>
          <w:tcPr>
            <w:tcW w:w="342" w:type="pct"/>
            <w:vAlign w:val="bottom"/>
          </w:tcPr>
          <w:p w14:paraId="67AFAA70" w14:textId="77777777" w:rsidR="00563A71" w:rsidRPr="008426B1" w:rsidRDefault="00563A71" w:rsidP="004E55FF">
            <w:r>
              <w:rPr>
                <w:rFonts w:ascii="Calibri" w:hAnsi="Calibri" w:cs="Calibri"/>
                <w:sz w:val="22"/>
                <w:szCs w:val="22"/>
              </w:rPr>
              <w:t>3.737E-2</w:t>
            </w:r>
          </w:p>
        </w:tc>
        <w:tc>
          <w:tcPr>
            <w:tcW w:w="310" w:type="pct"/>
            <w:vAlign w:val="bottom"/>
          </w:tcPr>
          <w:p w14:paraId="592A7F33" w14:textId="77777777" w:rsidR="00563A71" w:rsidRPr="008426B1" w:rsidRDefault="00563A71" w:rsidP="004E55FF">
            <w:r>
              <w:rPr>
                <w:rFonts w:ascii="Calibri" w:hAnsi="Calibri" w:cs="Calibri"/>
                <w:sz w:val="22"/>
                <w:szCs w:val="22"/>
              </w:rPr>
              <w:t>1.044E-2</w:t>
            </w:r>
          </w:p>
        </w:tc>
      </w:tr>
      <w:tr w:rsidR="00563A71" w:rsidRPr="00CA6E93" w14:paraId="14FA9E79" w14:textId="77777777" w:rsidTr="004E55FF">
        <w:trPr>
          <w:jc w:val="center"/>
        </w:trPr>
        <w:tc>
          <w:tcPr>
            <w:tcW w:w="237" w:type="pct"/>
          </w:tcPr>
          <w:p w14:paraId="21F966F3" w14:textId="77777777" w:rsidR="00563A71" w:rsidRPr="00CA6E93" w:rsidRDefault="00563A71" w:rsidP="00435BD2">
            <w:pPr>
              <w:pStyle w:val="bangtrai"/>
            </w:pPr>
          </w:p>
        </w:tc>
        <w:tc>
          <w:tcPr>
            <w:tcW w:w="138" w:type="pct"/>
          </w:tcPr>
          <w:p w14:paraId="77EF326B" w14:textId="77777777" w:rsidR="00563A71" w:rsidRPr="00CA6E93" w:rsidRDefault="00563A71" w:rsidP="00435BD2">
            <w:pPr>
              <w:pStyle w:val="bangtrai"/>
            </w:pPr>
            <w:r w:rsidRPr="00CA6E93">
              <w:t>(4)</w:t>
            </w:r>
          </w:p>
        </w:tc>
        <w:tc>
          <w:tcPr>
            <w:tcW w:w="301" w:type="pct"/>
            <w:tcBorders>
              <w:top w:val="nil"/>
              <w:left w:val="nil"/>
              <w:right w:val="nil"/>
            </w:tcBorders>
            <w:vAlign w:val="bottom"/>
          </w:tcPr>
          <w:p w14:paraId="2E6E3147" w14:textId="77777777" w:rsidR="00563A71" w:rsidRPr="008426B1" w:rsidRDefault="00563A71" w:rsidP="004E55FF">
            <w:r>
              <w:rPr>
                <w:rFonts w:ascii="Calibri" w:hAnsi="Calibri" w:cs="Calibri"/>
                <w:sz w:val="22"/>
                <w:szCs w:val="22"/>
              </w:rPr>
              <w:t>1.481E-3</w:t>
            </w:r>
          </w:p>
        </w:tc>
        <w:tc>
          <w:tcPr>
            <w:tcW w:w="299" w:type="pct"/>
            <w:tcBorders>
              <w:top w:val="nil"/>
              <w:left w:val="nil"/>
              <w:right w:val="nil"/>
            </w:tcBorders>
            <w:vAlign w:val="bottom"/>
          </w:tcPr>
          <w:p w14:paraId="546534C1" w14:textId="77777777" w:rsidR="00563A71" w:rsidRPr="008426B1" w:rsidRDefault="00563A71" w:rsidP="004E55FF">
            <w:r>
              <w:rPr>
                <w:rFonts w:ascii="Calibri" w:hAnsi="Calibri" w:cs="Calibri"/>
                <w:b/>
                <w:bCs/>
                <w:sz w:val="22"/>
                <w:szCs w:val="22"/>
              </w:rPr>
              <w:t>1.122E-3</w:t>
            </w:r>
          </w:p>
        </w:tc>
        <w:tc>
          <w:tcPr>
            <w:tcW w:w="299" w:type="pct"/>
            <w:tcBorders>
              <w:top w:val="nil"/>
              <w:left w:val="nil"/>
              <w:right w:val="nil"/>
            </w:tcBorders>
            <w:vAlign w:val="bottom"/>
          </w:tcPr>
          <w:p w14:paraId="49A5A049" w14:textId="77777777" w:rsidR="00563A71" w:rsidRPr="008426B1" w:rsidRDefault="00563A71" w:rsidP="004E55FF">
            <w:r>
              <w:rPr>
                <w:rFonts w:ascii="Calibri" w:hAnsi="Calibri" w:cs="Calibri"/>
                <w:sz w:val="22"/>
                <w:szCs w:val="22"/>
              </w:rPr>
              <w:t>1.331E-3</w:t>
            </w:r>
          </w:p>
        </w:tc>
        <w:tc>
          <w:tcPr>
            <w:tcW w:w="333" w:type="pct"/>
            <w:tcBorders>
              <w:top w:val="nil"/>
              <w:left w:val="nil"/>
              <w:right w:val="nil"/>
            </w:tcBorders>
            <w:vAlign w:val="bottom"/>
          </w:tcPr>
          <w:p w14:paraId="7202F7FE" w14:textId="77777777" w:rsidR="00563A71" w:rsidRPr="008426B1" w:rsidRDefault="00563A71" w:rsidP="004E55FF">
            <w:r>
              <w:rPr>
                <w:rFonts w:ascii="Calibri" w:hAnsi="Calibri" w:cs="Calibri"/>
                <w:sz w:val="22"/>
                <w:szCs w:val="22"/>
              </w:rPr>
              <w:t>4.504E-3</w:t>
            </w:r>
          </w:p>
        </w:tc>
        <w:tc>
          <w:tcPr>
            <w:tcW w:w="300" w:type="pct"/>
            <w:tcBorders>
              <w:top w:val="nil"/>
              <w:left w:val="nil"/>
              <w:right w:val="nil"/>
            </w:tcBorders>
            <w:vAlign w:val="bottom"/>
          </w:tcPr>
          <w:p w14:paraId="76F0C58E" w14:textId="77777777" w:rsidR="00563A71" w:rsidRPr="008426B1" w:rsidRDefault="00563A71" w:rsidP="004E55FF">
            <w:r>
              <w:rPr>
                <w:rFonts w:ascii="Calibri" w:hAnsi="Calibri" w:cs="Calibri"/>
                <w:sz w:val="22"/>
                <w:szCs w:val="22"/>
              </w:rPr>
              <w:t>4.739E-3</w:t>
            </w:r>
          </w:p>
        </w:tc>
        <w:tc>
          <w:tcPr>
            <w:tcW w:w="299" w:type="pct"/>
            <w:vAlign w:val="bottom"/>
          </w:tcPr>
          <w:p w14:paraId="0DD7C336" w14:textId="77777777" w:rsidR="00563A71" w:rsidRPr="008426B1" w:rsidRDefault="00563A71" w:rsidP="004E55FF">
            <w:r>
              <w:rPr>
                <w:rFonts w:ascii="Calibri" w:hAnsi="Calibri" w:cs="Calibri"/>
                <w:sz w:val="22"/>
                <w:szCs w:val="22"/>
              </w:rPr>
              <w:t>8.619E-3</w:t>
            </w:r>
          </w:p>
        </w:tc>
        <w:tc>
          <w:tcPr>
            <w:tcW w:w="299" w:type="pct"/>
            <w:vAlign w:val="bottom"/>
          </w:tcPr>
          <w:p w14:paraId="2968B461" w14:textId="77777777" w:rsidR="00563A71" w:rsidRPr="008426B1" w:rsidRDefault="00563A71" w:rsidP="004E55FF">
            <w:r>
              <w:rPr>
                <w:rFonts w:ascii="Calibri" w:hAnsi="Calibri" w:cs="Calibri"/>
                <w:sz w:val="22"/>
                <w:szCs w:val="22"/>
              </w:rPr>
              <w:t>6.670E-3</w:t>
            </w:r>
          </w:p>
        </w:tc>
        <w:tc>
          <w:tcPr>
            <w:tcW w:w="300" w:type="pct"/>
            <w:vAlign w:val="bottom"/>
          </w:tcPr>
          <w:p w14:paraId="30DCA4D6" w14:textId="77777777" w:rsidR="00563A71" w:rsidRPr="008426B1" w:rsidRDefault="00563A71" w:rsidP="004E55FF">
            <w:r>
              <w:rPr>
                <w:rFonts w:ascii="Calibri" w:hAnsi="Calibri" w:cs="Calibri"/>
                <w:b/>
                <w:bCs/>
                <w:sz w:val="22"/>
                <w:szCs w:val="22"/>
              </w:rPr>
              <w:t>6.595E-3</w:t>
            </w:r>
          </w:p>
        </w:tc>
        <w:tc>
          <w:tcPr>
            <w:tcW w:w="333" w:type="pct"/>
            <w:vAlign w:val="bottom"/>
          </w:tcPr>
          <w:p w14:paraId="1BAC770B" w14:textId="77777777" w:rsidR="00563A71" w:rsidRPr="008426B1" w:rsidRDefault="00563A71" w:rsidP="004E55FF">
            <w:r>
              <w:rPr>
                <w:rFonts w:ascii="Calibri" w:hAnsi="Calibri" w:cs="Calibri"/>
                <w:sz w:val="22"/>
                <w:szCs w:val="22"/>
              </w:rPr>
              <w:t>4.112E-2</w:t>
            </w:r>
          </w:p>
        </w:tc>
        <w:tc>
          <w:tcPr>
            <w:tcW w:w="300" w:type="pct"/>
            <w:vAlign w:val="bottom"/>
          </w:tcPr>
          <w:p w14:paraId="425F978B" w14:textId="77777777" w:rsidR="00563A71" w:rsidRPr="008426B1" w:rsidRDefault="00563A71" w:rsidP="004E55FF">
            <w:r>
              <w:rPr>
                <w:rFonts w:ascii="Calibri" w:hAnsi="Calibri" w:cs="Calibri"/>
                <w:sz w:val="22"/>
                <w:szCs w:val="22"/>
              </w:rPr>
              <w:t>2.714E-2</w:t>
            </w:r>
          </w:p>
        </w:tc>
        <w:tc>
          <w:tcPr>
            <w:tcW w:w="299" w:type="pct"/>
            <w:vAlign w:val="bottom"/>
          </w:tcPr>
          <w:p w14:paraId="68459253" w14:textId="77777777" w:rsidR="00563A71" w:rsidRPr="008426B1" w:rsidRDefault="00563A71" w:rsidP="004E55FF">
            <w:r>
              <w:rPr>
                <w:rFonts w:ascii="Calibri" w:hAnsi="Calibri" w:cs="Calibri"/>
                <w:sz w:val="22"/>
                <w:szCs w:val="22"/>
              </w:rPr>
              <w:t>8.149E-4</w:t>
            </w:r>
          </w:p>
        </w:tc>
        <w:tc>
          <w:tcPr>
            <w:tcW w:w="312" w:type="pct"/>
            <w:vAlign w:val="bottom"/>
          </w:tcPr>
          <w:p w14:paraId="500B6A65" w14:textId="77777777" w:rsidR="00563A71" w:rsidRPr="008426B1" w:rsidRDefault="00563A71" w:rsidP="004E55FF">
            <w:r>
              <w:rPr>
                <w:rFonts w:ascii="Calibri" w:hAnsi="Calibri" w:cs="Calibri"/>
                <w:b/>
                <w:bCs/>
                <w:sz w:val="22"/>
                <w:szCs w:val="22"/>
              </w:rPr>
              <w:t>7.430E-4</w:t>
            </w:r>
          </w:p>
        </w:tc>
        <w:tc>
          <w:tcPr>
            <w:tcW w:w="299" w:type="pct"/>
            <w:vAlign w:val="bottom"/>
          </w:tcPr>
          <w:p w14:paraId="60FD8246" w14:textId="77777777" w:rsidR="00563A71" w:rsidRPr="008426B1" w:rsidRDefault="00563A71" w:rsidP="004E55FF">
            <w:r>
              <w:rPr>
                <w:rFonts w:ascii="Calibri" w:hAnsi="Calibri" w:cs="Calibri"/>
                <w:sz w:val="22"/>
                <w:szCs w:val="22"/>
              </w:rPr>
              <w:t>4.233E-3</w:t>
            </w:r>
          </w:p>
        </w:tc>
        <w:tc>
          <w:tcPr>
            <w:tcW w:w="342" w:type="pct"/>
            <w:vAlign w:val="bottom"/>
          </w:tcPr>
          <w:p w14:paraId="787BB29C" w14:textId="77777777" w:rsidR="00563A71" w:rsidRPr="008426B1" w:rsidRDefault="00563A71" w:rsidP="004E55FF">
            <w:r>
              <w:rPr>
                <w:rFonts w:ascii="Calibri" w:hAnsi="Calibri" w:cs="Calibri"/>
                <w:sz w:val="22"/>
                <w:szCs w:val="22"/>
              </w:rPr>
              <w:t>3.630E-2</w:t>
            </w:r>
          </w:p>
        </w:tc>
        <w:tc>
          <w:tcPr>
            <w:tcW w:w="310" w:type="pct"/>
            <w:vAlign w:val="bottom"/>
          </w:tcPr>
          <w:p w14:paraId="3C7FFC30" w14:textId="77777777" w:rsidR="00563A71" w:rsidRPr="008426B1" w:rsidRDefault="00563A71" w:rsidP="004E55FF">
            <w:r>
              <w:rPr>
                <w:rFonts w:ascii="Calibri" w:hAnsi="Calibri" w:cs="Calibri"/>
                <w:sz w:val="22"/>
                <w:szCs w:val="22"/>
              </w:rPr>
              <w:t>7.564E-3</w:t>
            </w:r>
          </w:p>
        </w:tc>
      </w:tr>
      <w:tr w:rsidR="00563A71" w:rsidRPr="00CA6E93" w14:paraId="44375BE6" w14:textId="77777777" w:rsidTr="004E55FF">
        <w:trPr>
          <w:jc w:val="center"/>
        </w:trPr>
        <w:tc>
          <w:tcPr>
            <w:tcW w:w="237" w:type="pct"/>
            <w:tcBorders>
              <w:bottom w:val="single" w:sz="4" w:space="0" w:color="auto"/>
            </w:tcBorders>
          </w:tcPr>
          <w:p w14:paraId="6D9E440C" w14:textId="77777777" w:rsidR="00563A71" w:rsidRPr="00CA6E93" w:rsidRDefault="00563A71" w:rsidP="00435BD2">
            <w:pPr>
              <w:pStyle w:val="bangtrai"/>
            </w:pPr>
          </w:p>
        </w:tc>
        <w:tc>
          <w:tcPr>
            <w:tcW w:w="138" w:type="pct"/>
            <w:tcBorders>
              <w:bottom w:val="single" w:sz="4" w:space="0" w:color="auto"/>
            </w:tcBorders>
          </w:tcPr>
          <w:p w14:paraId="6BA5741F" w14:textId="77777777" w:rsidR="00563A71" w:rsidRPr="00CA6E93" w:rsidRDefault="00563A71" w:rsidP="00435BD2">
            <w:pPr>
              <w:pStyle w:val="bangtrai"/>
            </w:pPr>
            <w:r w:rsidRPr="00CA6E93">
              <w:t>(5)</w:t>
            </w:r>
          </w:p>
        </w:tc>
        <w:tc>
          <w:tcPr>
            <w:tcW w:w="301" w:type="pct"/>
            <w:tcBorders>
              <w:top w:val="nil"/>
              <w:left w:val="nil"/>
              <w:bottom w:val="single" w:sz="4" w:space="0" w:color="auto"/>
              <w:right w:val="nil"/>
            </w:tcBorders>
            <w:vAlign w:val="bottom"/>
          </w:tcPr>
          <w:p w14:paraId="4564BB87" w14:textId="77777777" w:rsidR="00563A71" w:rsidRPr="008426B1" w:rsidRDefault="00563A71" w:rsidP="004E55FF">
            <w:r>
              <w:rPr>
                <w:rFonts w:ascii="Calibri" w:hAnsi="Calibri" w:cs="Calibri"/>
                <w:b/>
                <w:bCs/>
                <w:sz w:val="22"/>
                <w:szCs w:val="22"/>
              </w:rPr>
              <w:t>8.762E-3</w:t>
            </w:r>
          </w:p>
        </w:tc>
        <w:tc>
          <w:tcPr>
            <w:tcW w:w="299" w:type="pct"/>
            <w:tcBorders>
              <w:top w:val="nil"/>
              <w:left w:val="nil"/>
              <w:bottom w:val="single" w:sz="4" w:space="0" w:color="auto"/>
              <w:right w:val="nil"/>
            </w:tcBorders>
            <w:vAlign w:val="bottom"/>
          </w:tcPr>
          <w:p w14:paraId="447B0408" w14:textId="77777777" w:rsidR="00563A71" w:rsidRPr="008426B1" w:rsidRDefault="00563A71" w:rsidP="004E55FF">
            <w:r>
              <w:rPr>
                <w:rFonts w:ascii="Calibri" w:hAnsi="Calibri" w:cs="Calibri"/>
                <w:sz w:val="22"/>
                <w:szCs w:val="22"/>
              </w:rPr>
              <w:t>1.091E-2</w:t>
            </w:r>
          </w:p>
        </w:tc>
        <w:tc>
          <w:tcPr>
            <w:tcW w:w="299" w:type="pct"/>
            <w:tcBorders>
              <w:top w:val="nil"/>
              <w:left w:val="nil"/>
              <w:bottom w:val="single" w:sz="4" w:space="0" w:color="auto"/>
              <w:right w:val="nil"/>
            </w:tcBorders>
            <w:vAlign w:val="bottom"/>
          </w:tcPr>
          <w:p w14:paraId="3E568684" w14:textId="77777777" w:rsidR="00563A71" w:rsidRPr="008426B1" w:rsidRDefault="00563A71" w:rsidP="004E55FF">
            <w:r>
              <w:rPr>
                <w:rFonts w:ascii="Calibri" w:hAnsi="Calibri" w:cs="Calibri"/>
                <w:sz w:val="22"/>
                <w:szCs w:val="22"/>
              </w:rPr>
              <w:t>9.352E-3</w:t>
            </w:r>
          </w:p>
        </w:tc>
        <w:tc>
          <w:tcPr>
            <w:tcW w:w="333" w:type="pct"/>
            <w:tcBorders>
              <w:top w:val="nil"/>
              <w:left w:val="nil"/>
              <w:bottom w:val="single" w:sz="4" w:space="0" w:color="auto"/>
              <w:right w:val="nil"/>
            </w:tcBorders>
            <w:vAlign w:val="bottom"/>
          </w:tcPr>
          <w:p w14:paraId="1873471A" w14:textId="77777777" w:rsidR="00563A71" w:rsidRPr="008426B1" w:rsidRDefault="00563A71" w:rsidP="004E55FF">
            <w:r>
              <w:rPr>
                <w:rFonts w:ascii="Calibri" w:hAnsi="Calibri" w:cs="Calibri"/>
                <w:sz w:val="22"/>
                <w:szCs w:val="22"/>
              </w:rPr>
              <w:t>2.342E-2</w:t>
            </w:r>
          </w:p>
        </w:tc>
        <w:tc>
          <w:tcPr>
            <w:tcW w:w="300" w:type="pct"/>
            <w:tcBorders>
              <w:top w:val="nil"/>
              <w:left w:val="nil"/>
              <w:bottom w:val="single" w:sz="4" w:space="0" w:color="auto"/>
              <w:right w:val="nil"/>
            </w:tcBorders>
            <w:vAlign w:val="bottom"/>
          </w:tcPr>
          <w:p w14:paraId="197B7F6C" w14:textId="77777777" w:rsidR="00563A71" w:rsidRPr="008426B1" w:rsidRDefault="00563A71" w:rsidP="004E55FF">
            <w:r>
              <w:rPr>
                <w:rFonts w:ascii="Calibri" w:hAnsi="Calibri" w:cs="Calibri"/>
                <w:sz w:val="22"/>
                <w:szCs w:val="22"/>
              </w:rPr>
              <w:t>1.240E-2</w:t>
            </w:r>
          </w:p>
        </w:tc>
        <w:tc>
          <w:tcPr>
            <w:tcW w:w="299" w:type="pct"/>
            <w:tcBorders>
              <w:bottom w:val="single" w:sz="4" w:space="0" w:color="auto"/>
            </w:tcBorders>
            <w:vAlign w:val="bottom"/>
          </w:tcPr>
          <w:p w14:paraId="31D416F2" w14:textId="77777777" w:rsidR="00563A71" w:rsidRPr="008426B1" w:rsidRDefault="00563A71" w:rsidP="004E55FF">
            <w:r>
              <w:rPr>
                <w:rFonts w:ascii="Calibri" w:hAnsi="Calibri" w:cs="Calibri"/>
                <w:b/>
                <w:bCs/>
                <w:sz w:val="22"/>
                <w:szCs w:val="22"/>
              </w:rPr>
              <w:t>3.547E-4</w:t>
            </w:r>
          </w:p>
        </w:tc>
        <w:tc>
          <w:tcPr>
            <w:tcW w:w="299" w:type="pct"/>
            <w:tcBorders>
              <w:bottom w:val="single" w:sz="4" w:space="0" w:color="auto"/>
            </w:tcBorders>
            <w:vAlign w:val="bottom"/>
          </w:tcPr>
          <w:p w14:paraId="30810B0C" w14:textId="77777777" w:rsidR="00563A71" w:rsidRPr="008426B1" w:rsidRDefault="00563A71" w:rsidP="004E55FF">
            <w:r>
              <w:rPr>
                <w:rFonts w:ascii="Calibri" w:hAnsi="Calibri" w:cs="Calibri"/>
                <w:sz w:val="22"/>
                <w:szCs w:val="22"/>
              </w:rPr>
              <w:t>2.649E-3</w:t>
            </w:r>
          </w:p>
        </w:tc>
        <w:tc>
          <w:tcPr>
            <w:tcW w:w="300" w:type="pct"/>
            <w:tcBorders>
              <w:bottom w:val="single" w:sz="4" w:space="0" w:color="auto"/>
            </w:tcBorders>
            <w:vAlign w:val="bottom"/>
          </w:tcPr>
          <w:p w14:paraId="619189A0" w14:textId="77777777" w:rsidR="00563A71" w:rsidRPr="008426B1" w:rsidRDefault="00563A71" w:rsidP="004E55FF">
            <w:r>
              <w:rPr>
                <w:rFonts w:ascii="Calibri" w:hAnsi="Calibri" w:cs="Calibri"/>
                <w:sz w:val="22"/>
                <w:szCs w:val="22"/>
              </w:rPr>
              <w:t>4.845E-3</w:t>
            </w:r>
          </w:p>
        </w:tc>
        <w:tc>
          <w:tcPr>
            <w:tcW w:w="333" w:type="pct"/>
            <w:tcBorders>
              <w:bottom w:val="single" w:sz="4" w:space="0" w:color="auto"/>
            </w:tcBorders>
            <w:vAlign w:val="bottom"/>
          </w:tcPr>
          <w:p w14:paraId="275996CB" w14:textId="77777777" w:rsidR="00563A71" w:rsidRPr="008426B1" w:rsidRDefault="00563A71" w:rsidP="004E55FF">
            <w:r>
              <w:rPr>
                <w:rFonts w:ascii="Calibri" w:hAnsi="Calibri" w:cs="Calibri"/>
                <w:sz w:val="22"/>
                <w:szCs w:val="22"/>
              </w:rPr>
              <w:t>4.520E-2</w:t>
            </w:r>
          </w:p>
        </w:tc>
        <w:tc>
          <w:tcPr>
            <w:tcW w:w="300" w:type="pct"/>
            <w:tcBorders>
              <w:bottom w:val="single" w:sz="4" w:space="0" w:color="auto"/>
            </w:tcBorders>
            <w:vAlign w:val="bottom"/>
          </w:tcPr>
          <w:p w14:paraId="32FAB127" w14:textId="77777777" w:rsidR="00563A71" w:rsidRPr="008426B1" w:rsidRDefault="00563A71" w:rsidP="004E55FF">
            <w:r>
              <w:rPr>
                <w:rFonts w:ascii="Calibri" w:hAnsi="Calibri" w:cs="Calibri"/>
                <w:sz w:val="22"/>
                <w:szCs w:val="22"/>
              </w:rPr>
              <w:t>8.962E-3</w:t>
            </w:r>
          </w:p>
        </w:tc>
        <w:tc>
          <w:tcPr>
            <w:tcW w:w="299" w:type="pct"/>
            <w:tcBorders>
              <w:bottom w:val="single" w:sz="4" w:space="0" w:color="auto"/>
            </w:tcBorders>
            <w:vAlign w:val="bottom"/>
          </w:tcPr>
          <w:p w14:paraId="566B02FA" w14:textId="77777777" w:rsidR="00563A71" w:rsidRPr="008426B1" w:rsidRDefault="00563A71" w:rsidP="004E55FF">
            <w:r>
              <w:rPr>
                <w:rFonts w:ascii="Calibri" w:hAnsi="Calibri" w:cs="Calibri"/>
                <w:sz w:val="22"/>
                <w:szCs w:val="22"/>
              </w:rPr>
              <w:t>2.414E-4</w:t>
            </w:r>
          </w:p>
        </w:tc>
        <w:tc>
          <w:tcPr>
            <w:tcW w:w="312" w:type="pct"/>
            <w:tcBorders>
              <w:bottom w:val="single" w:sz="4" w:space="0" w:color="auto"/>
            </w:tcBorders>
            <w:vAlign w:val="bottom"/>
          </w:tcPr>
          <w:p w14:paraId="625E1A8B" w14:textId="77777777" w:rsidR="00563A71" w:rsidRPr="008426B1" w:rsidRDefault="00563A71" w:rsidP="004E55FF">
            <w:r>
              <w:rPr>
                <w:rFonts w:ascii="Calibri" w:hAnsi="Calibri" w:cs="Calibri"/>
                <w:b/>
                <w:bCs/>
                <w:sz w:val="22"/>
                <w:szCs w:val="22"/>
              </w:rPr>
              <w:t>2.870E-6</w:t>
            </w:r>
          </w:p>
        </w:tc>
        <w:tc>
          <w:tcPr>
            <w:tcW w:w="299" w:type="pct"/>
            <w:tcBorders>
              <w:bottom w:val="single" w:sz="4" w:space="0" w:color="auto"/>
            </w:tcBorders>
            <w:vAlign w:val="bottom"/>
          </w:tcPr>
          <w:p w14:paraId="4F2D2BA6" w14:textId="77777777" w:rsidR="00563A71" w:rsidRPr="008426B1" w:rsidRDefault="00563A71" w:rsidP="004E55FF">
            <w:r>
              <w:rPr>
                <w:rFonts w:ascii="Calibri" w:hAnsi="Calibri" w:cs="Calibri"/>
                <w:sz w:val="22"/>
                <w:szCs w:val="22"/>
              </w:rPr>
              <w:t>6.470E-4</w:t>
            </w:r>
          </w:p>
        </w:tc>
        <w:tc>
          <w:tcPr>
            <w:tcW w:w="342" w:type="pct"/>
            <w:tcBorders>
              <w:bottom w:val="single" w:sz="4" w:space="0" w:color="auto"/>
            </w:tcBorders>
            <w:vAlign w:val="bottom"/>
          </w:tcPr>
          <w:p w14:paraId="12F06164" w14:textId="77777777" w:rsidR="00563A71" w:rsidRPr="008426B1" w:rsidRDefault="00563A71" w:rsidP="004E55FF">
            <w:r>
              <w:rPr>
                <w:rFonts w:ascii="Calibri" w:hAnsi="Calibri" w:cs="Calibri"/>
                <w:sz w:val="22"/>
                <w:szCs w:val="22"/>
              </w:rPr>
              <w:t>1.043E-2</w:t>
            </w:r>
          </w:p>
        </w:tc>
        <w:tc>
          <w:tcPr>
            <w:tcW w:w="310" w:type="pct"/>
            <w:tcBorders>
              <w:bottom w:val="single" w:sz="4" w:space="0" w:color="auto"/>
            </w:tcBorders>
            <w:vAlign w:val="bottom"/>
          </w:tcPr>
          <w:p w14:paraId="2AD4E3E4" w14:textId="77777777" w:rsidR="00563A71" w:rsidRPr="008426B1" w:rsidRDefault="00563A71" w:rsidP="004E55FF">
            <w:r>
              <w:rPr>
                <w:rFonts w:ascii="Calibri" w:hAnsi="Calibri" w:cs="Calibri"/>
                <w:sz w:val="22"/>
                <w:szCs w:val="22"/>
              </w:rPr>
              <w:t>3.542E-3</w:t>
            </w:r>
          </w:p>
        </w:tc>
      </w:tr>
      <w:tr w:rsidR="00563A71" w:rsidRPr="00CA6E93" w14:paraId="577AF6F7" w14:textId="77777777" w:rsidTr="004E55FF">
        <w:trPr>
          <w:jc w:val="center"/>
        </w:trPr>
        <w:tc>
          <w:tcPr>
            <w:tcW w:w="237" w:type="pct"/>
            <w:tcBorders>
              <w:top w:val="single" w:sz="4" w:space="0" w:color="auto"/>
            </w:tcBorders>
          </w:tcPr>
          <w:p w14:paraId="1ACD57A1" w14:textId="77777777" w:rsidR="00563A71" w:rsidRPr="00CA6E93" w:rsidRDefault="00563A71" w:rsidP="00435BD2">
            <w:pPr>
              <w:pStyle w:val="bangtrai"/>
            </w:pPr>
            <w:r>
              <w:t>UF</w:t>
            </w:r>
            <w:r w:rsidRPr="00CA6E93">
              <w:t>2</w:t>
            </w:r>
          </w:p>
        </w:tc>
        <w:tc>
          <w:tcPr>
            <w:tcW w:w="138" w:type="pct"/>
            <w:tcBorders>
              <w:top w:val="single" w:sz="4" w:space="0" w:color="auto"/>
            </w:tcBorders>
          </w:tcPr>
          <w:p w14:paraId="52A7837E" w14:textId="77777777" w:rsidR="00563A71" w:rsidRPr="00CA6E93" w:rsidRDefault="00563A71" w:rsidP="00435BD2">
            <w:pPr>
              <w:pStyle w:val="bangtrai"/>
            </w:pPr>
            <w:r w:rsidRPr="00CA6E93">
              <w:t>(1)</w:t>
            </w:r>
          </w:p>
        </w:tc>
        <w:tc>
          <w:tcPr>
            <w:tcW w:w="301" w:type="pct"/>
            <w:tcBorders>
              <w:top w:val="single" w:sz="4" w:space="0" w:color="auto"/>
              <w:left w:val="nil"/>
              <w:bottom w:val="nil"/>
              <w:right w:val="nil"/>
            </w:tcBorders>
            <w:vAlign w:val="bottom"/>
          </w:tcPr>
          <w:p w14:paraId="7F6C67F7" w14:textId="77777777" w:rsidR="00563A71" w:rsidRPr="008426B1" w:rsidRDefault="00563A71" w:rsidP="004E55FF">
            <w:r>
              <w:rPr>
                <w:rFonts w:ascii="Calibri" w:hAnsi="Calibri" w:cs="Calibri"/>
                <w:sz w:val="22"/>
                <w:szCs w:val="22"/>
              </w:rPr>
              <w:t>2.216E-3</w:t>
            </w:r>
          </w:p>
        </w:tc>
        <w:tc>
          <w:tcPr>
            <w:tcW w:w="299" w:type="pct"/>
            <w:tcBorders>
              <w:top w:val="single" w:sz="4" w:space="0" w:color="auto"/>
              <w:left w:val="nil"/>
              <w:bottom w:val="nil"/>
              <w:right w:val="nil"/>
            </w:tcBorders>
            <w:vAlign w:val="bottom"/>
          </w:tcPr>
          <w:p w14:paraId="7CDD5DD9" w14:textId="77777777" w:rsidR="00563A71" w:rsidRPr="008426B1" w:rsidRDefault="00563A71" w:rsidP="004E55FF">
            <w:r>
              <w:rPr>
                <w:rFonts w:ascii="Calibri" w:hAnsi="Calibri" w:cs="Calibri"/>
                <w:sz w:val="22"/>
                <w:szCs w:val="22"/>
              </w:rPr>
              <w:t>1.443E-3</w:t>
            </w:r>
          </w:p>
        </w:tc>
        <w:tc>
          <w:tcPr>
            <w:tcW w:w="299" w:type="pct"/>
            <w:tcBorders>
              <w:top w:val="single" w:sz="4" w:space="0" w:color="auto"/>
              <w:left w:val="nil"/>
              <w:bottom w:val="nil"/>
              <w:right w:val="nil"/>
            </w:tcBorders>
            <w:vAlign w:val="bottom"/>
          </w:tcPr>
          <w:p w14:paraId="5366360E" w14:textId="77777777" w:rsidR="00563A71" w:rsidRPr="008426B1" w:rsidRDefault="00563A71" w:rsidP="004E55FF">
            <w:r>
              <w:rPr>
                <w:rFonts w:ascii="Calibri" w:hAnsi="Calibri" w:cs="Calibri"/>
                <w:b/>
                <w:bCs/>
                <w:sz w:val="22"/>
                <w:szCs w:val="22"/>
              </w:rPr>
              <w:t>1.224E-3</w:t>
            </w:r>
          </w:p>
        </w:tc>
        <w:tc>
          <w:tcPr>
            <w:tcW w:w="333" w:type="pct"/>
            <w:tcBorders>
              <w:top w:val="single" w:sz="4" w:space="0" w:color="auto"/>
              <w:left w:val="nil"/>
              <w:bottom w:val="nil"/>
              <w:right w:val="nil"/>
            </w:tcBorders>
            <w:vAlign w:val="bottom"/>
          </w:tcPr>
          <w:p w14:paraId="1334AA67" w14:textId="77777777" w:rsidR="00563A71" w:rsidRPr="008426B1" w:rsidRDefault="00563A71" w:rsidP="004E55FF">
            <w:r>
              <w:rPr>
                <w:rFonts w:ascii="Calibri" w:hAnsi="Calibri" w:cs="Calibri"/>
                <w:sz w:val="22"/>
                <w:szCs w:val="22"/>
              </w:rPr>
              <w:t>3.373E-3</w:t>
            </w:r>
          </w:p>
        </w:tc>
        <w:tc>
          <w:tcPr>
            <w:tcW w:w="300" w:type="pct"/>
            <w:tcBorders>
              <w:top w:val="single" w:sz="4" w:space="0" w:color="auto"/>
              <w:left w:val="nil"/>
              <w:bottom w:val="nil"/>
              <w:right w:val="nil"/>
            </w:tcBorders>
            <w:vAlign w:val="bottom"/>
          </w:tcPr>
          <w:p w14:paraId="6679F9CC" w14:textId="77777777" w:rsidR="00563A71" w:rsidRPr="008426B1" w:rsidRDefault="00563A71" w:rsidP="004E55FF">
            <w:r>
              <w:rPr>
                <w:rFonts w:ascii="Calibri" w:hAnsi="Calibri" w:cs="Calibri"/>
                <w:sz w:val="22"/>
                <w:szCs w:val="22"/>
              </w:rPr>
              <w:t>2.738E-3</w:t>
            </w:r>
          </w:p>
        </w:tc>
        <w:tc>
          <w:tcPr>
            <w:tcW w:w="299" w:type="pct"/>
            <w:tcBorders>
              <w:top w:val="single" w:sz="4" w:space="0" w:color="auto"/>
            </w:tcBorders>
            <w:vAlign w:val="bottom"/>
          </w:tcPr>
          <w:p w14:paraId="7070F2C7" w14:textId="77777777" w:rsidR="00563A71" w:rsidRPr="008426B1" w:rsidRDefault="00563A71" w:rsidP="004E55FF">
            <w:r>
              <w:rPr>
                <w:rFonts w:ascii="Calibri" w:hAnsi="Calibri" w:cs="Calibri"/>
                <w:sz w:val="22"/>
                <w:szCs w:val="22"/>
              </w:rPr>
              <w:t>2.553E-3</w:t>
            </w:r>
          </w:p>
        </w:tc>
        <w:tc>
          <w:tcPr>
            <w:tcW w:w="299" w:type="pct"/>
            <w:tcBorders>
              <w:top w:val="single" w:sz="4" w:space="0" w:color="auto"/>
            </w:tcBorders>
            <w:vAlign w:val="bottom"/>
          </w:tcPr>
          <w:p w14:paraId="381EBD2C" w14:textId="77777777" w:rsidR="00563A71" w:rsidRPr="008426B1" w:rsidRDefault="00563A71" w:rsidP="004E55FF">
            <w:r>
              <w:rPr>
                <w:rFonts w:ascii="Calibri" w:hAnsi="Calibri" w:cs="Calibri"/>
                <w:sz w:val="22"/>
                <w:szCs w:val="22"/>
              </w:rPr>
              <w:t>1.254E-3</w:t>
            </w:r>
          </w:p>
        </w:tc>
        <w:tc>
          <w:tcPr>
            <w:tcW w:w="300" w:type="pct"/>
            <w:tcBorders>
              <w:top w:val="single" w:sz="4" w:space="0" w:color="auto"/>
            </w:tcBorders>
            <w:vAlign w:val="bottom"/>
          </w:tcPr>
          <w:p w14:paraId="0E4C04A6" w14:textId="77777777" w:rsidR="00563A71" w:rsidRPr="008426B1" w:rsidRDefault="00563A71" w:rsidP="004E55FF">
            <w:r>
              <w:rPr>
                <w:rFonts w:ascii="Calibri" w:hAnsi="Calibri" w:cs="Calibri"/>
                <w:sz w:val="22"/>
                <w:szCs w:val="22"/>
              </w:rPr>
              <w:t>2.854E-3</w:t>
            </w:r>
          </w:p>
        </w:tc>
        <w:tc>
          <w:tcPr>
            <w:tcW w:w="333" w:type="pct"/>
            <w:tcBorders>
              <w:top w:val="single" w:sz="4" w:space="0" w:color="auto"/>
            </w:tcBorders>
            <w:vAlign w:val="bottom"/>
          </w:tcPr>
          <w:p w14:paraId="155B089C" w14:textId="77777777" w:rsidR="00563A71" w:rsidRPr="008426B1" w:rsidRDefault="00563A71" w:rsidP="004E55FF">
            <w:r>
              <w:rPr>
                <w:rFonts w:ascii="Calibri" w:hAnsi="Calibri" w:cs="Calibri"/>
                <w:b/>
                <w:bCs/>
                <w:sz w:val="22"/>
                <w:szCs w:val="22"/>
              </w:rPr>
              <w:t>1.036E-3</w:t>
            </w:r>
          </w:p>
        </w:tc>
        <w:tc>
          <w:tcPr>
            <w:tcW w:w="300" w:type="pct"/>
            <w:tcBorders>
              <w:top w:val="single" w:sz="4" w:space="0" w:color="auto"/>
            </w:tcBorders>
            <w:vAlign w:val="bottom"/>
          </w:tcPr>
          <w:p w14:paraId="6065F3E7" w14:textId="77777777" w:rsidR="00563A71" w:rsidRPr="008426B1" w:rsidRDefault="00563A71" w:rsidP="004E55FF">
            <w:r>
              <w:rPr>
                <w:rFonts w:ascii="Calibri" w:hAnsi="Calibri" w:cs="Calibri"/>
                <w:sz w:val="22"/>
                <w:szCs w:val="22"/>
              </w:rPr>
              <w:t>3.438E-3</w:t>
            </w:r>
          </w:p>
        </w:tc>
        <w:tc>
          <w:tcPr>
            <w:tcW w:w="299" w:type="pct"/>
            <w:tcBorders>
              <w:top w:val="single" w:sz="4" w:space="0" w:color="auto"/>
            </w:tcBorders>
            <w:vAlign w:val="bottom"/>
          </w:tcPr>
          <w:p w14:paraId="424ADDB4" w14:textId="77777777" w:rsidR="00563A71" w:rsidRPr="008426B1" w:rsidRDefault="00563A71" w:rsidP="004E55FF">
            <w:r>
              <w:rPr>
                <w:rFonts w:ascii="Calibri" w:hAnsi="Calibri" w:cs="Calibri"/>
                <w:sz w:val="22"/>
                <w:szCs w:val="22"/>
              </w:rPr>
              <w:t>2.390E-3</w:t>
            </w:r>
          </w:p>
        </w:tc>
        <w:tc>
          <w:tcPr>
            <w:tcW w:w="312" w:type="pct"/>
            <w:tcBorders>
              <w:top w:val="single" w:sz="4" w:space="0" w:color="auto"/>
            </w:tcBorders>
            <w:vAlign w:val="bottom"/>
          </w:tcPr>
          <w:p w14:paraId="4D2814BD" w14:textId="77777777" w:rsidR="00563A71" w:rsidRPr="008426B1" w:rsidRDefault="00563A71" w:rsidP="004E55FF">
            <w:r>
              <w:rPr>
                <w:rFonts w:ascii="Calibri" w:hAnsi="Calibri" w:cs="Calibri"/>
                <w:b/>
                <w:bCs/>
                <w:sz w:val="22"/>
                <w:szCs w:val="22"/>
              </w:rPr>
              <w:t>1.201E-3</w:t>
            </w:r>
          </w:p>
        </w:tc>
        <w:tc>
          <w:tcPr>
            <w:tcW w:w="299" w:type="pct"/>
            <w:tcBorders>
              <w:top w:val="single" w:sz="4" w:space="0" w:color="auto"/>
            </w:tcBorders>
            <w:vAlign w:val="bottom"/>
          </w:tcPr>
          <w:p w14:paraId="15B0620A" w14:textId="77777777" w:rsidR="00563A71" w:rsidRPr="008426B1" w:rsidRDefault="00563A71" w:rsidP="004E55FF">
            <w:r>
              <w:rPr>
                <w:rFonts w:ascii="Calibri" w:hAnsi="Calibri" w:cs="Calibri"/>
                <w:sz w:val="22"/>
                <w:szCs w:val="22"/>
              </w:rPr>
              <w:t>3.337E-3</w:t>
            </w:r>
          </w:p>
        </w:tc>
        <w:tc>
          <w:tcPr>
            <w:tcW w:w="342" w:type="pct"/>
            <w:tcBorders>
              <w:top w:val="single" w:sz="4" w:space="0" w:color="auto"/>
            </w:tcBorders>
            <w:vAlign w:val="bottom"/>
          </w:tcPr>
          <w:p w14:paraId="2AADE922" w14:textId="77777777" w:rsidR="00563A71" w:rsidRPr="008426B1" w:rsidRDefault="00563A71" w:rsidP="004E55FF">
            <w:r>
              <w:rPr>
                <w:rFonts w:ascii="Calibri" w:hAnsi="Calibri" w:cs="Calibri"/>
                <w:sz w:val="22"/>
                <w:szCs w:val="22"/>
              </w:rPr>
              <w:t>5.404E-3</w:t>
            </w:r>
          </w:p>
        </w:tc>
        <w:tc>
          <w:tcPr>
            <w:tcW w:w="310" w:type="pct"/>
            <w:tcBorders>
              <w:top w:val="single" w:sz="4" w:space="0" w:color="auto"/>
            </w:tcBorders>
            <w:vAlign w:val="bottom"/>
          </w:tcPr>
          <w:p w14:paraId="6CD58C79" w14:textId="77777777" w:rsidR="00563A71" w:rsidRPr="008426B1" w:rsidRDefault="00563A71" w:rsidP="004E55FF">
            <w:r>
              <w:rPr>
                <w:rFonts w:ascii="Calibri" w:hAnsi="Calibri" w:cs="Calibri"/>
                <w:sz w:val="22"/>
                <w:szCs w:val="22"/>
              </w:rPr>
              <w:t>2.329E-3</w:t>
            </w:r>
          </w:p>
        </w:tc>
      </w:tr>
      <w:tr w:rsidR="00563A71" w:rsidRPr="00CA6E93" w14:paraId="1477D29F" w14:textId="77777777" w:rsidTr="004E55FF">
        <w:trPr>
          <w:jc w:val="center"/>
        </w:trPr>
        <w:tc>
          <w:tcPr>
            <w:tcW w:w="237" w:type="pct"/>
          </w:tcPr>
          <w:p w14:paraId="2361490F" w14:textId="77777777" w:rsidR="00563A71" w:rsidRPr="00CA6E93" w:rsidRDefault="00563A71" w:rsidP="00435BD2">
            <w:pPr>
              <w:pStyle w:val="bangtrai"/>
            </w:pPr>
          </w:p>
        </w:tc>
        <w:tc>
          <w:tcPr>
            <w:tcW w:w="138" w:type="pct"/>
          </w:tcPr>
          <w:p w14:paraId="663C8A6E" w14:textId="77777777" w:rsidR="00563A71" w:rsidRPr="00CA6E93" w:rsidRDefault="00563A71" w:rsidP="00435BD2">
            <w:pPr>
              <w:pStyle w:val="bangtrai"/>
            </w:pPr>
            <w:r w:rsidRPr="00CA6E93">
              <w:t>(2)</w:t>
            </w:r>
          </w:p>
        </w:tc>
        <w:tc>
          <w:tcPr>
            <w:tcW w:w="301" w:type="pct"/>
            <w:tcBorders>
              <w:top w:val="nil"/>
              <w:left w:val="nil"/>
              <w:bottom w:val="nil"/>
              <w:right w:val="nil"/>
            </w:tcBorders>
            <w:vAlign w:val="bottom"/>
          </w:tcPr>
          <w:p w14:paraId="3B9790D4" w14:textId="77777777" w:rsidR="00563A71" w:rsidRPr="008426B1" w:rsidRDefault="00563A71" w:rsidP="004E55FF">
            <w:r>
              <w:rPr>
                <w:rFonts w:ascii="Calibri" w:hAnsi="Calibri" w:cs="Calibri"/>
                <w:sz w:val="22"/>
                <w:szCs w:val="22"/>
              </w:rPr>
              <w:t>3.200E-3</w:t>
            </w:r>
          </w:p>
        </w:tc>
        <w:tc>
          <w:tcPr>
            <w:tcW w:w="299" w:type="pct"/>
            <w:tcBorders>
              <w:top w:val="nil"/>
              <w:left w:val="nil"/>
              <w:bottom w:val="nil"/>
              <w:right w:val="nil"/>
            </w:tcBorders>
            <w:vAlign w:val="bottom"/>
          </w:tcPr>
          <w:p w14:paraId="409BD9F3" w14:textId="77777777" w:rsidR="00563A71" w:rsidRPr="008426B1" w:rsidRDefault="00563A71" w:rsidP="004E55FF">
            <w:r>
              <w:rPr>
                <w:rFonts w:ascii="Calibri" w:hAnsi="Calibri" w:cs="Calibri"/>
                <w:sz w:val="22"/>
                <w:szCs w:val="22"/>
              </w:rPr>
              <w:t>3.680E-3</w:t>
            </w:r>
          </w:p>
        </w:tc>
        <w:tc>
          <w:tcPr>
            <w:tcW w:w="299" w:type="pct"/>
            <w:tcBorders>
              <w:top w:val="nil"/>
              <w:left w:val="nil"/>
              <w:bottom w:val="nil"/>
              <w:right w:val="nil"/>
            </w:tcBorders>
            <w:vAlign w:val="bottom"/>
          </w:tcPr>
          <w:p w14:paraId="36051D50" w14:textId="77777777" w:rsidR="00563A71" w:rsidRPr="008426B1" w:rsidRDefault="00563A71" w:rsidP="004E55FF">
            <w:r>
              <w:rPr>
                <w:rFonts w:ascii="Calibri" w:hAnsi="Calibri" w:cs="Calibri"/>
                <w:b/>
                <w:bCs/>
                <w:sz w:val="22"/>
                <w:szCs w:val="22"/>
              </w:rPr>
              <w:t>2.013E-3</w:t>
            </w:r>
          </w:p>
        </w:tc>
        <w:tc>
          <w:tcPr>
            <w:tcW w:w="333" w:type="pct"/>
            <w:tcBorders>
              <w:top w:val="nil"/>
              <w:left w:val="nil"/>
              <w:bottom w:val="nil"/>
              <w:right w:val="nil"/>
            </w:tcBorders>
            <w:vAlign w:val="bottom"/>
          </w:tcPr>
          <w:p w14:paraId="7D425E53" w14:textId="77777777" w:rsidR="00563A71" w:rsidRPr="008426B1" w:rsidRDefault="00563A71" w:rsidP="004E55FF">
            <w:r>
              <w:rPr>
                <w:rFonts w:ascii="Calibri" w:hAnsi="Calibri" w:cs="Calibri"/>
                <w:sz w:val="22"/>
                <w:szCs w:val="22"/>
              </w:rPr>
              <w:t>8.424E-3</w:t>
            </w:r>
          </w:p>
        </w:tc>
        <w:tc>
          <w:tcPr>
            <w:tcW w:w="300" w:type="pct"/>
            <w:tcBorders>
              <w:top w:val="nil"/>
              <w:left w:val="nil"/>
              <w:bottom w:val="nil"/>
              <w:right w:val="nil"/>
            </w:tcBorders>
            <w:vAlign w:val="bottom"/>
          </w:tcPr>
          <w:p w14:paraId="7629954D" w14:textId="77777777" w:rsidR="00563A71" w:rsidRPr="008426B1" w:rsidRDefault="00563A71" w:rsidP="004E55FF">
            <w:r>
              <w:rPr>
                <w:rFonts w:ascii="Calibri" w:hAnsi="Calibri" w:cs="Calibri"/>
                <w:sz w:val="22"/>
                <w:szCs w:val="22"/>
              </w:rPr>
              <w:t>4.139E-3</w:t>
            </w:r>
          </w:p>
        </w:tc>
        <w:tc>
          <w:tcPr>
            <w:tcW w:w="299" w:type="pct"/>
            <w:vAlign w:val="bottom"/>
          </w:tcPr>
          <w:p w14:paraId="3451B49E" w14:textId="77777777" w:rsidR="00563A71" w:rsidRPr="008426B1" w:rsidRDefault="00563A71" w:rsidP="004E55FF">
            <w:r>
              <w:rPr>
                <w:rFonts w:ascii="Calibri" w:hAnsi="Calibri" w:cs="Calibri"/>
                <w:b/>
                <w:bCs/>
                <w:sz w:val="22"/>
                <w:szCs w:val="22"/>
              </w:rPr>
              <w:t>7.470E-3</w:t>
            </w:r>
          </w:p>
        </w:tc>
        <w:tc>
          <w:tcPr>
            <w:tcW w:w="299" w:type="pct"/>
            <w:vAlign w:val="bottom"/>
          </w:tcPr>
          <w:p w14:paraId="3D8ADECD" w14:textId="77777777" w:rsidR="00563A71" w:rsidRPr="008426B1" w:rsidRDefault="00563A71" w:rsidP="004E55FF">
            <w:r>
              <w:rPr>
                <w:rFonts w:ascii="Calibri" w:hAnsi="Calibri" w:cs="Calibri"/>
                <w:sz w:val="22"/>
                <w:szCs w:val="22"/>
              </w:rPr>
              <w:t>1.643E-2</w:t>
            </w:r>
          </w:p>
        </w:tc>
        <w:tc>
          <w:tcPr>
            <w:tcW w:w="300" w:type="pct"/>
            <w:vAlign w:val="bottom"/>
          </w:tcPr>
          <w:p w14:paraId="13922A4E" w14:textId="77777777" w:rsidR="00563A71" w:rsidRPr="008426B1" w:rsidRDefault="00563A71" w:rsidP="004E55FF">
            <w:r>
              <w:rPr>
                <w:rFonts w:ascii="Calibri" w:hAnsi="Calibri" w:cs="Calibri"/>
                <w:sz w:val="22"/>
                <w:szCs w:val="22"/>
              </w:rPr>
              <w:t>1.359E-2</w:t>
            </w:r>
          </w:p>
        </w:tc>
        <w:tc>
          <w:tcPr>
            <w:tcW w:w="333" w:type="pct"/>
            <w:vAlign w:val="bottom"/>
          </w:tcPr>
          <w:p w14:paraId="696D9EEB" w14:textId="77777777" w:rsidR="00563A71" w:rsidRPr="008426B1" w:rsidRDefault="00563A71" w:rsidP="004E55FF">
            <w:r>
              <w:rPr>
                <w:rFonts w:ascii="Calibri" w:hAnsi="Calibri" w:cs="Calibri"/>
                <w:sz w:val="22"/>
                <w:szCs w:val="22"/>
              </w:rPr>
              <w:t>4.905E-2</w:t>
            </w:r>
          </w:p>
        </w:tc>
        <w:tc>
          <w:tcPr>
            <w:tcW w:w="300" w:type="pct"/>
            <w:vAlign w:val="bottom"/>
          </w:tcPr>
          <w:p w14:paraId="2D767A22" w14:textId="77777777" w:rsidR="00563A71" w:rsidRPr="008426B1" w:rsidRDefault="00563A71" w:rsidP="004E55FF">
            <w:r>
              <w:rPr>
                <w:rFonts w:ascii="Calibri" w:hAnsi="Calibri" w:cs="Calibri"/>
                <w:sz w:val="22"/>
                <w:szCs w:val="22"/>
              </w:rPr>
              <w:t>1.327E-2</w:t>
            </w:r>
          </w:p>
        </w:tc>
        <w:tc>
          <w:tcPr>
            <w:tcW w:w="299" w:type="pct"/>
            <w:vAlign w:val="bottom"/>
          </w:tcPr>
          <w:p w14:paraId="35383F3F" w14:textId="77777777" w:rsidR="00563A71" w:rsidRPr="008426B1" w:rsidRDefault="00563A71" w:rsidP="004E55FF">
            <w:r>
              <w:rPr>
                <w:rFonts w:ascii="Calibri" w:hAnsi="Calibri" w:cs="Calibri"/>
                <w:b/>
                <w:bCs/>
                <w:sz w:val="22"/>
                <w:szCs w:val="22"/>
              </w:rPr>
              <w:t>4.653E-3</w:t>
            </w:r>
          </w:p>
        </w:tc>
        <w:tc>
          <w:tcPr>
            <w:tcW w:w="312" w:type="pct"/>
            <w:vAlign w:val="bottom"/>
          </w:tcPr>
          <w:p w14:paraId="49DF2602" w14:textId="77777777" w:rsidR="00563A71" w:rsidRPr="008426B1" w:rsidRDefault="00563A71" w:rsidP="004E55FF">
            <w:r>
              <w:rPr>
                <w:rFonts w:ascii="Calibri" w:hAnsi="Calibri" w:cs="Calibri"/>
                <w:sz w:val="22"/>
                <w:szCs w:val="22"/>
              </w:rPr>
              <w:t>5.474E-3</w:t>
            </w:r>
          </w:p>
        </w:tc>
        <w:tc>
          <w:tcPr>
            <w:tcW w:w="299" w:type="pct"/>
            <w:vAlign w:val="bottom"/>
          </w:tcPr>
          <w:p w14:paraId="10C1F791" w14:textId="77777777" w:rsidR="00563A71" w:rsidRPr="008426B1" w:rsidRDefault="00563A71" w:rsidP="004E55FF">
            <w:r>
              <w:rPr>
                <w:rFonts w:ascii="Calibri" w:hAnsi="Calibri" w:cs="Calibri"/>
                <w:sz w:val="22"/>
                <w:szCs w:val="22"/>
              </w:rPr>
              <w:t>5.983E-3</w:t>
            </w:r>
          </w:p>
        </w:tc>
        <w:tc>
          <w:tcPr>
            <w:tcW w:w="342" w:type="pct"/>
            <w:vAlign w:val="bottom"/>
          </w:tcPr>
          <w:p w14:paraId="7C432B2C" w14:textId="77777777" w:rsidR="00563A71" w:rsidRPr="008426B1" w:rsidRDefault="00563A71" w:rsidP="004E55FF">
            <w:r>
              <w:rPr>
                <w:rFonts w:ascii="Calibri" w:hAnsi="Calibri" w:cs="Calibri"/>
                <w:sz w:val="22"/>
                <w:szCs w:val="22"/>
              </w:rPr>
              <w:t>2.443E-2</w:t>
            </w:r>
          </w:p>
        </w:tc>
        <w:tc>
          <w:tcPr>
            <w:tcW w:w="310" w:type="pct"/>
            <w:vAlign w:val="bottom"/>
          </w:tcPr>
          <w:p w14:paraId="37DC2B59" w14:textId="77777777" w:rsidR="00563A71" w:rsidRPr="008426B1" w:rsidRDefault="00563A71" w:rsidP="004E55FF">
            <w:r>
              <w:rPr>
                <w:rFonts w:ascii="Calibri" w:hAnsi="Calibri" w:cs="Calibri"/>
                <w:sz w:val="22"/>
                <w:szCs w:val="22"/>
              </w:rPr>
              <w:t>1.474E-2</w:t>
            </w:r>
          </w:p>
        </w:tc>
      </w:tr>
      <w:tr w:rsidR="00563A71" w:rsidRPr="00CA6E93" w14:paraId="135B5A15" w14:textId="77777777" w:rsidTr="004E55FF">
        <w:trPr>
          <w:jc w:val="center"/>
        </w:trPr>
        <w:tc>
          <w:tcPr>
            <w:tcW w:w="237" w:type="pct"/>
          </w:tcPr>
          <w:p w14:paraId="53D7D6B5" w14:textId="77777777" w:rsidR="00563A71" w:rsidRPr="00CA6E93" w:rsidRDefault="00563A71" w:rsidP="00435BD2">
            <w:pPr>
              <w:pStyle w:val="bangtrai"/>
            </w:pPr>
          </w:p>
        </w:tc>
        <w:tc>
          <w:tcPr>
            <w:tcW w:w="138" w:type="pct"/>
          </w:tcPr>
          <w:p w14:paraId="1A54B965" w14:textId="77777777" w:rsidR="00563A71" w:rsidRPr="00CA6E93" w:rsidRDefault="00563A71" w:rsidP="00435BD2">
            <w:pPr>
              <w:pStyle w:val="bangtrai"/>
            </w:pPr>
            <w:r w:rsidRPr="00CA6E93">
              <w:t>(3)</w:t>
            </w:r>
          </w:p>
        </w:tc>
        <w:tc>
          <w:tcPr>
            <w:tcW w:w="301" w:type="pct"/>
            <w:tcBorders>
              <w:top w:val="nil"/>
              <w:left w:val="nil"/>
              <w:bottom w:val="nil"/>
              <w:right w:val="nil"/>
            </w:tcBorders>
            <w:vAlign w:val="bottom"/>
          </w:tcPr>
          <w:p w14:paraId="3F5910CA" w14:textId="77777777" w:rsidR="00563A71" w:rsidRPr="008426B1" w:rsidRDefault="00563A71" w:rsidP="004E55FF">
            <w:r>
              <w:rPr>
                <w:rFonts w:ascii="Calibri" w:hAnsi="Calibri" w:cs="Calibri"/>
                <w:sz w:val="22"/>
                <w:szCs w:val="22"/>
              </w:rPr>
              <w:t>2.647E-3</w:t>
            </w:r>
          </w:p>
        </w:tc>
        <w:tc>
          <w:tcPr>
            <w:tcW w:w="299" w:type="pct"/>
            <w:tcBorders>
              <w:top w:val="nil"/>
              <w:left w:val="nil"/>
              <w:bottom w:val="nil"/>
              <w:right w:val="nil"/>
            </w:tcBorders>
            <w:vAlign w:val="bottom"/>
          </w:tcPr>
          <w:p w14:paraId="56E5D898" w14:textId="77777777" w:rsidR="00563A71" w:rsidRPr="008426B1" w:rsidRDefault="00563A71" w:rsidP="004E55FF">
            <w:r>
              <w:rPr>
                <w:rFonts w:ascii="Calibri" w:hAnsi="Calibri" w:cs="Calibri"/>
                <w:sz w:val="22"/>
                <w:szCs w:val="22"/>
              </w:rPr>
              <w:t>1.930E-3</w:t>
            </w:r>
          </w:p>
        </w:tc>
        <w:tc>
          <w:tcPr>
            <w:tcW w:w="299" w:type="pct"/>
            <w:tcBorders>
              <w:top w:val="nil"/>
              <w:left w:val="nil"/>
              <w:bottom w:val="nil"/>
              <w:right w:val="nil"/>
            </w:tcBorders>
            <w:vAlign w:val="bottom"/>
          </w:tcPr>
          <w:p w14:paraId="4AB3166F" w14:textId="77777777" w:rsidR="00563A71" w:rsidRPr="008426B1" w:rsidRDefault="00563A71" w:rsidP="004E55FF">
            <w:r>
              <w:rPr>
                <w:rFonts w:ascii="Calibri" w:hAnsi="Calibri" w:cs="Calibri"/>
                <w:b/>
                <w:bCs/>
                <w:sz w:val="22"/>
                <w:szCs w:val="22"/>
              </w:rPr>
              <w:t>1.612E-3</w:t>
            </w:r>
          </w:p>
        </w:tc>
        <w:tc>
          <w:tcPr>
            <w:tcW w:w="333" w:type="pct"/>
            <w:tcBorders>
              <w:top w:val="nil"/>
              <w:left w:val="nil"/>
              <w:bottom w:val="nil"/>
              <w:right w:val="nil"/>
            </w:tcBorders>
            <w:vAlign w:val="bottom"/>
          </w:tcPr>
          <w:p w14:paraId="53708AA6" w14:textId="77777777" w:rsidR="00563A71" w:rsidRPr="008426B1" w:rsidRDefault="00563A71" w:rsidP="004E55FF">
            <w:r>
              <w:rPr>
                <w:rFonts w:ascii="Calibri" w:hAnsi="Calibri" w:cs="Calibri"/>
                <w:sz w:val="22"/>
                <w:szCs w:val="22"/>
              </w:rPr>
              <w:t>4.015E-3</w:t>
            </w:r>
          </w:p>
        </w:tc>
        <w:tc>
          <w:tcPr>
            <w:tcW w:w="300" w:type="pct"/>
            <w:tcBorders>
              <w:top w:val="nil"/>
              <w:left w:val="nil"/>
              <w:bottom w:val="nil"/>
              <w:right w:val="nil"/>
            </w:tcBorders>
            <w:vAlign w:val="bottom"/>
          </w:tcPr>
          <w:p w14:paraId="1F83D27B" w14:textId="77777777" w:rsidR="00563A71" w:rsidRPr="008426B1" w:rsidRDefault="00563A71" w:rsidP="004E55FF">
            <w:r>
              <w:rPr>
                <w:rFonts w:ascii="Calibri" w:hAnsi="Calibri" w:cs="Calibri"/>
                <w:sz w:val="22"/>
                <w:szCs w:val="22"/>
              </w:rPr>
              <w:t>3.605E-3</w:t>
            </w:r>
          </w:p>
        </w:tc>
        <w:tc>
          <w:tcPr>
            <w:tcW w:w="299" w:type="pct"/>
            <w:vAlign w:val="bottom"/>
          </w:tcPr>
          <w:p w14:paraId="1F2E79CC" w14:textId="77777777" w:rsidR="00563A71" w:rsidRPr="008426B1" w:rsidRDefault="00563A71" w:rsidP="004E55FF">
            <w:r>
              <w:rPr>
                <w:rFonts w:ascii="Calibri" w:hAnsi="Calibri" w:cs="Calibri"/>
                <w:sz w:val="22"/>
                <w:szCs w:val="22"/>
              </w:rPr>
              <w:t>4.429E-3</w:t>
            </w:r>
          </w:p>
        </w:tc>
        <w:tc>
          <w:tcPr>
            <w:tcW w:w="299" w:type="pct"/>
            <w:vAlign w:val="bottom"/>
          </w:tcPr>
          <w:p w14:paraId="55035B07" w14:textId="77777777" w:rsidR="00563A71" w:rsidRPr="008426B1" w:rsidRDefault="00563A71" w:rsidP="004E55FF">
            <w:r>
              <w:rPr>
                <w:rFonts w:ascii="Calibri" w:hAnsi="Calibri" w:cs="Calibri"/>
                <w:b/>
                <w:bCs/>
                <w:sz w:val="22"/>
                <w:szCs w:val="22"/>
              </w:rPr>
              <w:t>3.040E-3</w:t>
            </w:r>
          </w:p>
        </w:tc>
        <w:tc>
          <w:tcPr>
            <w:tcW w:w="300" w:type="pct"/>
            <w:vAlign w:val="bottom"/>
          </w:tcPr>
          <w:p w14:paraId="7CC8062A" w14:textId="77777777" w:rsidR="00563A71" w:rsidRPr="008426B1" w:rsidRDefault="00563A71" w:rsidP="004E55FF">
            <w:r>
              <w:rPr>
                <w:rFonts w:ascii="Calibri" w:hAnsi="Calibri" w:cs="Calibri"/>
                <w:sz w:val="22"/>
                <w:szCs w:val="22"/>
              </w:rPr>
              <w:t>6.418E-3</w:t>
            </w:r>
          </w:p>
        </w:tc>
        <w:tc>
          <w:tcPr>
            <w:tcW w:w="333" w:type="pct"/>
            <w:vAlign w:val="bottom"/>
          </w:tcPr>
          <w:p w14:paraId="20A1654F" w14:textId="77777777" w:rsidR="00563A71" w:rsidRPr="008426B1" w:rsidRDefault="00563A71" w:rsidP="004E55FF">
            <w:r>
              <w:rPr>
                <w:rFonts w:ascii="Calibri" w:hAnsi="Calibri" w:cs="Calibri"/>
                <w:sz w:val="22"/>
                <w:szCs w:val="22"/>
              </w:rPr>
              <w:t>2.080E-2</w:t>
            </w:r>
          </w:p>
        </w:tc>
        <w:tc>
          <w:tcPr>
            <w:tcW w:w="300" w:type="pct"/>
            <w:vAlign w:val="bottom"/>
          </w:tcPr>
          <w:p w14:paraId="6AB8387A" w14:textId="77777777" w:rsidR="00563A71" w:rsidRPr="008426B1" w:rsidRDefault="00563A71" w:rsidP="004E55FF">
            <w:r>
              <w:rPr>
                <w:rFonts w:ascii="Calibri" w:hAnsi="Calibri" w:cs="Calibri"/>
                <w:sz w:val="22"/>
                <w:szCs w:val="22"/>
              </w:rPr>
              <w:t>5.721E-3</w:t>
            </w:r>
          </w:p>
        </w:tc>
        <w:tc>
          <w:tcPr>
            <w:tcW w:w="299" w:type="pct"/>
            <w:vAlign w:val="bottom"/>
          </w:tcPr>
          <w:p w14:paraId="385B83AD" w14:textId="77777777" w:rsidR="00563A71" w:rsidRPr="008426B1" w:rsidRDefault="00563A71" w:rsidP="004E55FF">
            <w:r>
              <w:rPr>
                <w:rFonts w:ascii="Calibri" w:hAnsi="Calibri" w:cs="Calibri"/>
                <w:sz w:val="22"/>
                <w:szCs w:val="22"/>
              </w:rPr>
              <w:t>3.253E-3</w:t>
            </w:r>
          </w:p>
        </w:tc>
        <w:tc>
          <w:tcPr>
            <w:tcW w:w="312" w:type="pct"/>
            <w:vAlign w:val="bottom"/>
          </w:tcPr>
          <w:p w14:paraId="29D75825" w14:textId="77777777" w:rsidR="00563A71" w:rsidRPr="008426B1" w:rsidRDefault="00563A71" w:rsidP="004E55FF">
            <w:r>
              <w:rPr>
                <w:rFonts w:ascii="Calibri" w:hAnsi="Calibri" w:cs="Calibri"/>
                <w:b/>
                <w:bCs/>
                <w:sz w:val="22"/>
                <w:szCs w:val="22"/>
              </w:rPr>
              <w:t>3.154E-3</w:t>
            </w:r>
          </w:p>
        </w:tc>
        <w:tc>
          <w:tcPr>
            <w:tcW w:w="299" w:type="pct"/>
            <w:vAlign w:val="bottom"/>
          </w:tcPr>
          <w:p w14:paraId="455D442E" w14:textId="77777777" w:rsidR="00563A71" w:rsidRPr="008426B1" w:rsidRDefault="00563A71" w:rsidP="004E55FF">
            <w:r>
              <w:rPr>
                <w:rFonts w:ascii="Calibri" w:hAnsi="Calibri" w:cs="Calibri"/>
                <w:sz w:val="22"/>
                <w:szCs w:val="22"/>
              </w:rPr>
              <w:t>4.450E-3</w:t>
            </w:r>
          </w:p>
        </w:tc>
        <w:tc>
          <w:tcPr>
            <w:tcW w:w="342" w:type="pct"/>
            <w:vAlign w:val="bottom"/>
          </w:tcPr>
          <w:p w14:paraId="260D7027" w14:textId="77777777" w:rsidR="00563A71" w:rsidRPr="008426B1" w:rsidRDefault="00563A71" w:rsidP="004E55FF">
            <w:r>
              <w:rPr>
                <w:rFonts w:ascii="Calibri" w:hAnsi="Calibri" w:cs="Calibri"/>
                <w:sz w:val="22"/>
                <w:szCs w:val="22"/>
              </w:rPr>
              <w:t>1.175E-2</w:t>
            </w:r>
          </w:p>
        </w:tc>
        <w:tc>
          <w:tcPr>
            <w:tcW w:w="310" w:type="pct"/>
            <w:vAlign w:val="bottom"/>
          </w:tcPr>
          <w:p w14:paraId="6C946108" w14:textId="77777777" w:rsidR="00563A71" w:rsidRPr="008426B1" w:rsidRDefault="00563A71" w:rsidP="004E55FF">
            <w:r>
              <w:rPr>
                <w:rFonts w:ascii="Calibri" w:hAnsi="Calibri" w:cs="Calibri"/>
                <w:sz w:val="22"/>
                <w:szCs w:val="22"/>
              </w:rPr>
              <w:t>4.846E-3</w:t>
            </w:r>
          </w:p>
        </w:tc>
      </w:tr>
      <w:tr w:rsidR="00563A71" w:rsidRPr="00CA6E93" w14:paraId="13E150B2" w14:textId="77777777" w:rsidTr="004E55FF">
        <w:trPr>
          <w:jc w:val="center"/>
        </w:trPr>
        <w:tc>
          <w:tcPr>
            <w:tcW w:w="237" w:type="pct"/>
          </w:tcPr>
          <w:p w14:paraId="329B99F1" w14:textId="77777777" w:rsidR="00563A71" w:rsidRPr="00CA6E93" w:rsidRDefault="00563A71" w:rsidP="00435BD2">
            <w:pPr>
              <w:pStyle w:val="bangtrai"/>
            </w:pPr>
          </w:p>
        </w:tc>
        <w:tc>
          <w:tcPr>
            <w:tcW w:w="138" w:type="pct"/>
          </w:tcPr>
          <w:p w14:paraId="166D82E0" w14:textId="77777777" w:rsidR="00563A71" w:rsidRPr="00CA6E93" w:rsidRDefault="00563A71" w:rsidP="00435BD2">
            <w:pPr>
              <w:pStyle w:val="bangtrai"/>
            </w:pPr>
            <w:r w:rsidRPr="00CA6E93">
              <w:t>(4)</w:t>
            </w:r>
          </w:p>
        </w:tc>
        <w:tc>
          <w:tcPr>
            <w:tcW w:w="301" w:type="pct"/>
            <w:tcBorders>
              <w:top w:val="nil"/>
              <w:left w:val="nil"/>
              <w:right w:val="nil"/>
            </w:tcBorders>
            <w:vAlign w:val="bottom"/>
          </w:tcPr>
          <w:p w14:paraId="02429A6E" w14:textId="77777777" w:rsidR="00563A71" w:rsidRPr="008426B1" w:rsidRDefault="00563A71" w:rsidP="004E55FF">
            <w:r>
              <w:rPr>
                <w:rFonts w:ascii="Calibri" w:hAnsi="Calibri" w:cs="Calibri"/>
                <w:sz w:val="22"/>
                <w:szCs w:val="22"/>
              </w:rPr>
              <w:t>2.382E-4</w:t>
            </w:r>
          </w:p>
        </w:tc>
        <w:tc>
          <w:tcPr>
            <w:tcW w:w="299" w:type="pct"/>
            <w:tcBorders>
              <w:top w:val="nil"/>
              <w:left w:val="nil"/>
              <w:right w:val="nil"/>
            </w:tcBorders>
            <w:vAlign w:val="bottom"/>
          </w:tcPr>
          <w:p w14:paraId="502B1346" w14:textId="77777777" w:rsidR="00563A71" w:rsidRPr="008426B1" w:rsidRDefault="00563A71" w:rsidP="004E55FF">
            <w:r>
              <w:rPr>
                <w:rFonts w:ascii="Calibri" w:hAnsi="Calibri" w:cs="Calibri"/>
                <w:sz w:val="22"/>
                <w:szCs w:val="22"/>
              </w:rPr>
              <w:t>4.833E-4</w:t>
            </w:r>
          </w:p>
        </w:tc>
        <w:tc>
          <w:tcPr>
            <w:tcW w:w="299" w:type="pct"/>
            <w:tcBorders>
              <w:top w:val="nil"/>
              <w:left w:val="nil"/>
              <w:right w:val="nil"/>
            </w:tcBorders>
            <w:vAlign w:val="bottom"/>
          </w:tcPr>
          <w:p w14:paraId="1F8F4FCE" w14:textId="77777777" w:rsidR="00563A71" w:rsidRPr="008426B1" w:rsidRDefault="00563A71" w:rsidP="004E55FF">
            <w:r>
              <w:rPr>
                <w:rFonts w:ascii="Calibri" w:hAnsi="Calibri" w:cs="Calibri"/>
                <w:b/>
                <w:bCs/>
                <w:sz w:val="22"/>
                <w:szCs w:val="22"/>
              </w:rPr>
              <w:t>1.807E-4</w:t>
            </w:r>
          </w:p>
        </w:tc>
        <w:tc>
          <w:tcPr>
            <w:tcW w:w="333" w:type="pct"/>
            <w:tcBorders>
              <w:top w:val="nil"/>
              <w:left w:val="nil"/>
              <w:right w:val="nil"/>
            </w:tcBorders>
            <w:vAlign w:val="bottom"/>
          </w:tcPr>
          <w:p w14:paraId="57F5677A" w14:textId="77777777" w:rsidR="00563A71" w:rsidRPr="008426B1" w:rsidRDefault="00563A71" w:rsidP="004E55FF">
            <w:r>
              <w:rPr>
                <w:rFonts w:ascii="Calibri" w:hAnsi="Calibri" w:cs="Calibri"/>
                <w:sz w:val="22"/>
                <w:szCs w:val="22"/>
              </w:rPr>
              <w:t>9.173E-4</w:t>
            </w:r>
          </w:p>
        </w:tc>
        <w:tc>
          <w:tcPr>
            <w:tcW w:w="300" w:type="pct"/>
            <w:tcBorders>
              <w:top w:val="nil"/>
              <w:left w:val="nil"/>
              <w:right w:val="nil"/>
            </w:tcBorders>
            <w:vAlign w:val="bottom"/>
          </w:tcPr>
          <w:p w14:paraId="7C8FA4C2" w14:textId="77777777" w:rsidR="00563A71" w:rsidRPr="008426B1" w:rsidRDefault="00563A71" w:rsidP="004E55FF">
            <w:r>
              <w:rPr>
                <w:rFonts w:ascii="Calibri" w:hAnsi="Calibri" w:cs="Calibri"/>
                <w:sz w:val="22"/>
                <w:szCs w:val="22"/>
              </w:rPr>
              <w:t>3.879E-4</w:t>
            </w:r>
          </w:p>
        </w:tc>
        <w:tc>
          <w:tcPr>
            <w:tcW w:w="299" w:type="pct"/>
            <w:vAlign w:val="bottom"/>
          </w:tcPr>
          <w:p w14:paraId="2DB0A6D5" w14:textId="77777777" w:rsidR="00563A71" w:rsidRPr="008426B1" w:rsidRDefault="00563A71" w:rsidP="004E55FF">
            <w:r>
              <w:rPr>
                <w:rFonts w:ascii="Calibri" w:hAnsi="Calibri" w:cs="Calibri"/>
                <w:b/>
                <w:bCs/>
                <w:sz w:val="22"/>
                <w:szCs w:val="22"/>
              </w:rPr>
              <w:t>1.291E-3</w:t>
            </w:r>
          </w:p>
        </w:tc>
        <w:tc>
          <w:tcPr>
            <w:tcW w:w="299" w:type="pct"/>
            <w:vAlign w:val="bottom"/>
          </w:tcPr>
          <w:p w14:paraId="6CFCF2B2" w14:textId="77777777" w:rsidR="00563A71" w:rsidRPr="008426B1" w:rsidRDefault="00563A71" w:rsidP="004E55FF">
            <w:r>
              <w:rPr>
                <w:rFonts w:ascii="Calibri" w:hAnsi="Calibri" w:cs="Calibri"/>
                <w:sz w:val="22"/>
                <w:szCs w:val="22"/>
              </w:rPr>
              <w:t>3.041E-3</w:t>
            </w:r>
          </w:p>
        </w:tc>
        <w:tc>
          <w:tcPr>
            <w:tcW w:w="300" w:type="pct"/>
            <w:vAlign w:val="bottom"/>
          </w:tcPr>
          <w:p w14:paraId="3EF79525" w14:textId="77777777" w:rsidR="00563A71" w:rsidRPr="008426B1" w:rsidRDefault="00563A71" w:rsidP="004E55FF">
            <w:r>
              <w:rPr>
                <w:rFonts w:ascii="Calibri" w:hAnsi="Calibri" w:cs="Calibri"/>
                <w:sz w:val="22"/>
                <w:szCs w:val="22"/>
              </w:rPr>
              <w:t>2.506E-3</w:t>
            </w:r>
          </w:p>
        </w:tc>
        <w:tc>
          <w:tcPr>
            <w:tcW w:w="333" w:type="pct"/>
            <w:vAlign w:val="bottom"/>
          </w:tcPr>
          <w:p w14:paraId="3B21774C" w14:textId="77777777" w:rsidR="00563A71" w:rsidRPr="008426B1" w:rsidRDefault="00563A71" w:rsidP="004E55FF">
            <w:r>
              <w:rPr>
                <w:rFonts w:ascii="Calibri" w:hAnsi="Calibri" w:cs="Calibri"/>
                <w:sz w:val="22"/>
                <w:szCs w:val="22"/>
              </w:rPr>
              <w:t>1.136E-2</w:t>
            </w:r>
          </w:p>
        </w:tc>
        <w:tc>
          <w:tcPr>
            <w:tcW w:w="300" w:type="pct"/>
            <w:vAlign w:val="bottom"/>
          </w:tcPr>
          <w:p w14:paraId="0DEA63B2" w14:textId="77777777" w:rsidR="00563A71" w:rsidRPr="008426B1" w:rsidRDefault="00563A71" w:rsidP="004E55FF">
            <w:r>
              <w:rPr>
                <w:rFonts w:ascii="Calibri" w:hAnsi="Calibri" w:cs="Calibri"/>
                <w:sz w:val="22"/>
                <w:szCs w:val="22"/>
              </w:rPr>
              <w:t>1.932E-3</w:t>
            </w:r>
          </w:p>
        </w:tc>
        <w:tc>
          <w:tcPr>
            <w:tcW w:w="299" w:type="pct"/>
            <w:vAlign w:val="bottom"/>
          </w:tcPr>
          <w:p w14:paraId="73FF6945" w14:textId="77777777" w:rsidR="00563A71" w:rsidRPr="008426B1" w:rsidRDefault="00563A71" w:rsidP="004E55FF">
            <w:r>
              <w:rPr>
                <w:rFonts w:ascii="Calibri" w:hAnsi="Calibri" w:cs="Calibri"/>
                <w:sz w:val="22"/>
                <w:szCs w:val="22"/>
              </w:rPr>
              <w:t>6.306E-4</w:t>
            </w:r>
          </w:p>
        </w:tc>
        <w:tc>
          <w:tcPr>
            <w:tcW w:w="312" w:type="pct"/>
            <w:vAlign w:val="bottom"/>
          </w:tcPr>
          <w:p w14:paraId="28767274" w14:textId="77777777" w:rsidR="00563A71" w:rsidRPr="008426B1" w:rsidRDefault="00563A71" w:rsidP="004E55FF">
            <w:r>
              <w:rPr>
                <w:rFonts w:ascii="Calibri" w:hAnsi="Calibri" w:cs="Calibri"/>
                <w:sz w:val="22"/>
                <w:szCs w:val="22"/>
              </w:rPr>
              <w:t>1.117E-3</w:t>
            </w:r>
          </w:p>
        </w:tc>
        <w:tc>
          <w:tcPr>
            <w:tcW w:w="299" w:type="pct"/>
            <w:vAlign w:val="bottom"/>
          </w:tcPr>
          <w:p w14:paraId="6311A5AE" w14:textId="77777777" w:rsidR="00563A71" w:rsidRPr="008426B1" w:rsidRDefault="00563A71" w:rsidP="004E55FF">
            <w:r>
              <w:rPr>
                <w:rFonts w:ascii="Calibri" w:hAnsi="Calibri" w:cs="Calibri"/>
                <w:b/>
                <w:bCs/>
                <w:sz w:val="22"/>
                <w:szCs w:val="22"/>
              </w:rPr>
              <w:t>5.368E-4</w:t>
            </w:r>
          </w:p>
        </w:tc>
        <w:tc>
          <w:tcPr>
            <w:tcW w:w="342" w:type="pct"/>
            <w:vAlign w:val="bottom"/>
          </w:tcPr>
          <w:p w14:paraId="370DE060" w14:textId="77777777" w:rsidR="00563A71" w:rsidRPr="008426B1" w:rsidRDefault="00563A71" w:rsidP="004E55FF">
            <w:r>
              <w:rPr>
                <w:rFonts w:ascii="Calibri" w:hAnsi="Calibri" w:cs="Calibri"/>
                <w:sz w:val="22"/>
                <w:szCs w:val="22"/>
              </w:rPr>
              <w:t>5.203E-3</w:t>
            </w:r>
          </w:p>
        </w:tc>
        <w:tc>
          <w:tcPr>
            <w:tcW w:w="310" w:type="pct"/>
            <w:vAlign w:val="bottom"/>
          </w:tcPr>
          <w:p w14:paraId="2A658663" w14:textId="77777777" w:rsidR="00563A71" w:rsidRPr="008426B1" w:rsidRDefault="00563A71" w:rsidP="004E55FF">
            <w:r>
              <w:rPr>
                <w:rFonts w:ascii="Calibri" w:hAnsi="Calibri" w:cs="Calibri"/>
                <w:sz w:val="22"/>
                <w:szCs w:val="22"/>
              </w:rPr>
              <w:t>2.724E-3</w:t>
            </w:r>
          </w:p>
        </w:tc>
      </w:tr>
      <w:tr w:rsidR="00563A71" w:rsidRPr="00CA6E93" w14:paraId="46077897" w14:textId="77777777" w:rsidTr="004E55FF">
        <w:trPr>
          <w:jc w:val="center"/>
        </w:trPr>
        <w:tc>
          <w:tcPr>
            <w:tcW w:w="237" w:type="pct"/>
            <w:tcBorders>
              <w:bottom w:val="single" w:sz="4" w:space="0" w:color="auto"/>
            </w:tcBorders>
          </w:tcPr>
          <w:p w14:paraId="45E17024" w14:textId="77777777" w:rsidR="00563A71" w:rsidRPr="00CA6E93" w:rsidRDefault="00563A71" w:rsidP="00435BD2">
            <w:pPr>
              <w:pStyle w:val="bangtrai"/>
            </w:pPr>
          </w:p>
        </w:tc>
        <w:tc>
          <w:tcPr>
            <w:tcW w:w="138" w:type="pct"/>
            <w:tcBorders>
              <w:bottom w:val="single" w:sz="4" w:space="0" w:color="auto"/>
            </w:tcBorders>
          </w:tcPr>
          <w:p w14:paraId="7497E6BF" w14:textId="77777777" w:rsidR="00563A71" w:rsidRPr="00CA6E93" w:rsidRDefault="00563A71" w:rsidP="00435BD2">
            <w:pPr>
              <w:pStyle w:val="bangtrai"/>
            </w:pPr>
            <w:r w:rsidRPr="00CA6E93">
              <w:t>(5)</w:t>
            </w:r>
          </w:p>
        </w:tc>
        <w:tc>
          <w:tcPr>
            <w:tcW w:w="301" w:type="pct"/>
            <w:tcBorders>
              <w:top w:val="nil"/>
              <w:left w:val="nil"/>
              <w:bottom w:val="single" w:sz="4" w:space="0" w:color="auto"/>
              <w:right w:val="nil"/>
            </w:tcBorders>
            <w:vAlign w:val="bottom"/>
          </w:tcPr>
          <w:p w14:paraId="027C2D25" w14:textId="77777777" w:rsidR="00563A71" w:rsidRPr="008426B1" w:rsidRDefault="00563A71" w:rsidP="004E55FF">
            <w:r>
              <w:rPr>
                <w:rFonts w:ascii="Calibri" w:hAnsi="Calibri" w:cs="Calibri"/>
                <w:sz w:val="22"/>
                <w:szCs w:val="22"/>
              </w:rPr>
              <w:t>2.216E-3</w:t>
            </w:r>
          </w:p>
        </w:tc>
        <w:tc>
          <w:tcPr>
            <w:tcW w:w="299" w:type="pct"/>
            <w:tcBorders>
              <w:top w:val="nil"/>
              <w:left w:val="nil"/>
              <w:bottom w:val="single" w:sz="4" w:space="0" w:color="auto"/>
              <w:right w:val="nil"/>
            </w:tcBorders>
            <w:vAlign w:val="bottom"/>
          </w:tcPr>
          <w:p w14:paraId="70DC8C60" w14:textId="77777777" w:rsidR="00563A71" w:rsidRPr="008426B1" w:rsidRDefault="00563A71" w:rsidP="004E55FF">
            <w:r>
              <w:rPr>
                <w:rFonts w:ascii="Calibri" w:hAnsi="Calibri" w:cs="Calibri"/>
                <w:sz w:val="22"/>
                <w:szCs w:val="22"/>
              </w:rPr>
              <w:t>1.443E-3</w:t>
            </w:r>
          </w:p>
        </w:tc>
        <w:tc>
          <w:tcPr>
            <w:tcW w:w="299" w:type="pct"/>
            <w:tcBorders>
              <w:top w:val="nil"/>
              <w:left w:val="nil"/>
              <w:bottom w:val="single" w:sz="4" w:space="0" w:color="auto"/>
              <w:right w:val="nil"/>
            </w:tcBorders>
            <w:vAlign w:val="bottom"/>
          </w:tcPr>
          <w:p w14:paraId="580237F6" w14:textId="77777777" w:rsidR="00563A71" w:rsidRPr="008426B1" w:rsidRDefault="00563A71" w:rsidP="004E55FF">
            <w:r>
              <w:rPr>
                <w:rFonts w:ascii="Calibri" w:hAnsi="Calibri" w:cs="Calibri"/>
                <w:b/>
                <w:bCs/>
                <w:sz w:val="22"/>
                <w:szCs w:val="22"/>
              </w:rPr>
              <w:t>1.224E-3</w:t>
            </w:r>
          </w:p>
        </w:tc>
        <w:tc>
          <w:tcPr>
            <w:tcW w:w="333" w:type="pct"/>
            <w:tcBorders>
              <w:top w:val="nil"/>
              <w:left w:val="nil"/>
              <w:bottom w:val="single" w:sz="4" w:space="0" w:color="auto"/>
              <w:right w:val="nil"/>
            </w:tcBorders>
            <w:vAlign w:val="bottom"/>
          </w:tcPr>
          <w:p w14:paraId="6829B74D" w14:textId="77777777" w:rsidR="00563A71" w:rsidRPr="008426B1" w:rsidRDefault="00563A71" w:rsidP="004E55FF">
            <w:r>
              <w:rPr>
                <w:rFonts w:ascii="Calibri" w:hAnsi="Calibri" w:cs="Calibri"/>
                <w:sz w:val="22"/>
                <w:szCs w:val="22"/>
              </w:rPr>
              <w:t>3.373E-3</w:t>
            </w:r>
          </w:p>
        </w:tc>
        <w:tc>
          <w:tcPr>
            <w:tcW w:w="300" w:type="pct"/>
            <w:tcBorders>
              <w:top w:val="nil"/>
              <w:left w:val="nil"/>
              <w:bottom w:val="single" w:sz="4" w:space="0" w:color="auto"/>
              <w:right w:val="nil"/>
            </w:tcBorders>
            <w:vAlign w:val="bottom"/>
          </w:tcPr>
          <w:p w14:paraId="2369E422" w14:textId="77777777" w:rsidR="00563A71" w:rsidRPr="008426B1" w:rsidRDefault="00563A71" w:rsidP="004E55FF">
            <w:r>
              <w:rPr>
                <w:rFonts w:ascii="Calibri" w:hAnsi="Calibri" w:cs="Calibri"/>
                <w:sz w:val="22"/>
                <w:szCs w:val="22"/>
              </w:rPr>
              <w:t>2.738E-3</w:t>
            </w:r>
          </w:p>
        </w:tc>
        <w:tc>
          <w:tcPr>
            <w:tcW w:w="299" w:type="pct"/>
            <w:tcBorders>
              <w:bottom w:val="single" w:sz="4" w:space="0" w:color="auto"/>
            </w:tcBorders>
            <w:vAlign w:val="bottom"/>
          </w:tcPr>
          <w:p w14:paraId="3061BA0E" w14:textId="77777777" w:rsidR="00563A71" w:rsidRPr="008426B1" w:rsidRDefault="00563A71" w:rsidP="004E55FF">
            <w:r>
              <w:rPr>
                <w:rFonts w:ascii="Calibri" w:hAnsi="Calibri" w:cs="Calibri"/>
                <w:sz w:val="22"/>
                <w:szCs w:val="22"/>
              </w:rPr>
              <w:t>2.553E-3</w:t>
            </w:r>
          </w:p>
        </w:tc>
        <w:tc>
          <w:tcPr>
            <w:tcW w:w="299" w:type="pct"/>
            <w:tcBorders>
              <w:bottom w:val="single" w:sz="4" w:space="0" w:color="auto"/>
            </w:tcBorders>
            <w:vAlign w:val="bottom"/>
          </w:tcPr>
          <w:p w14:paraId="302B6C6D" w14:textId="77777777" w:rsidR="00563A71" w:rsidRPr="008426B1" w:rsidRDefault="00563A71" w:rsidP="004E55FF">
            <w:r>
              <w:rPr>
                <w:rFonts w:ascii="Calibri" w:hAnsi="Calibri" w:cs="Calibri"/>
                <w:sz w:val="22"/>
                <w:szCs w:val="22"/>
              </w:rPr>
              <w:t>1.254E-3</w:t>
            </w:r>
          </w:p>
        </w:tc>
        <w:tc>
          <w:tcPr>
            <w:tcW w:w="300" w:type="pct"/>
            <w:tcBorders>
              <w:bottom w:val="single" w:sz="4" w:space="0" w:color="auto"/>
            </w:tcBorders>
            <w:vAlign w:val="bottom"/>
          </w:tcPr>
          <w:p w14:paraId="0CEB5410" w14:textId="77777777" w:rsidR="00563A71" w:rsidRPr="008426B1" w:rsidRDefault="00563A71" w:rsidP="004E55FF">
            <w:r>
              <w:rPr>
                <w:rFonts w:ascii="Calibri" w:hAnsi="Calibri" w:cs="Calibri"/>
                <w:sz w:val="22"/>
                <w:szCs w:val="22"/>
              </w:rPr>
              <w:t>2.854E-3</w:t>
            </w:r>
          </w:p>
        </w:tc>
        <w:tc>
          <w:tcPr>
            <w:tcW w:w="333" w:type="pct"/>
            <w:tcBorders>
              <w:bottom w:val="single" w:sz="4" w:space="0" w:color="auto"/>
            </w:tcBorders>
            <w:vAlign w:val="bottom"/>
          </w:tcPr>
          <w:p w14:paraId="3B04A1B6" w14:textId="77777777" w:rsidR="00563A71" w:rsidRPr="008426B1" w:rsidRDefault="00563A71" w:rsidP="004E55FF">
            <w:r>
              <w:rPr>
                <w:rFonts w:ascii="Calibri" w:hAnsi="Calibri" w:cs="Calibri"/>
                <w:b/>
                <w:bCs/>
                <w:sz w:val="22"/>
                <w:szCs w:val="22"/>
              </w:rPr>
              <w:t>1.036E-3</w:t>
            </w:r>
          </w:p>
        </w:tc>
        <w:tc>
          <w:tcPr>
            <w:tcW w:w="300" w:type="pct"/>
            <w:tcBorders>
              <w:bottom w:val="single" w:sz="4" w:space="0" w:color="auto"/>
            </w:tcBorders>
            <w:vAlign w:val="bottom"/>
          </w:tcPr>
          <w:p w14:paraId="3BBC89ED" w14:textId="77777777" w:rsidR="00563A71" w:rsidRPr="008426B1" w:rsidRDefault="00563A71" w:rsidP="004E55FF">
            <w:r>
              <w:rPr>
                <w:rFonts w:ascii="Calibri" w:hAnsi="Calibri" w:cs="Calibri"/>
                <w:sz w:val="22"/>
                <w:szCs w:val="22"/>
              </w:rPr>
              <w:t>3.438E-3</w:t>
            </w:r>
          </w:p>
        </w:tc>
        <w:tc>
          <w:tcPr>
            <w:tcW w:w="299" w:type="pct"/>
            <w:tcBorders>
              <w:bottom w:val="single" w:sz="4" w:space="0" w:color="auto"/>
            </w:tcBorders>
            <w:vAlign w:val="bottom"/>
          </w:tcPr>
          <w:p w14:paraId="4B041586" w14:textId="77777777" w:rsidR="00563A71" w:rsidRPr="008426B1" w:rsidRDefault="00563A71" w:rsidP="004E55FF">
            <w:r>
              <w:rPr>
                <w:rFonts w:ascii="Calibri" w:hAnsi="Calibri" w:cs="Calibri"/>
                <w:sz w:val="22"/>
                <w:szCs w:val="22"/>
              </w:rPr>
              <w:t>2.390E-3</w:t>
            </w:r>
          </w:p>
        </w:tc>
        <w:tc>
          <w:tcPr>
            <w:tcW w:w="312" w:type="pct"/>
            <w:tcBorders>
              <w:bottom w:val="single" w:sz="4" w:space="0" w:color="auto"/>
            </w:tcBorders>
            <w:vAlign w:val="bottom"/>
          </w:tcPr>
          <w:p w14:paraId="76BA9A01" w14:textId="77777777" w:rsidR="00563A71" w:rsidRPr="008426B1" w:rsidRDefault="00563A71" w:rsidP="004E55FF">
            <w:r>
              <w:rPr>
                <w:rFonts w:ascii="Calibri" w:hAnsi="Calibri" w:cs="Calibri"/>
                <w:b/>
                <w:bCs/>
                <w:sz w:val="22"/>
                <w:szCs w:val="22"/>
              </w:rPr>
              <w:t>1.201E-3</w:t>
            </w:r>
          </w:p>
        </w:tc>
        <w:tc>
          <w:tcPr>
            <w:tcW w:w="299" w:type="pct"/>
            <w:tcBorders>
              <w:bottom w:val="single" w:sz="4" w:space="0" w:color="auto"/>
            </w:tcBorders>
            <w:vAlign w:val="bottom"/>
          </w:tcPr>
          <w:p w14:paraId="6FB320E1" w14:textId="77777777" w:rsidR="00563A71" w:rsidRPr="008426B1" w:rsidRDefault="00563A71" w:rsidP="004E55FF">
            <w:r>
              <w:rPr>
                <w:rFonts w:ascii="Calibri" w:hAnsi="Calibri" w:cs="Calibri"/>
                <w:sz w:val="22"/>
                <w:szCs w:val="22"/>
              </w:rPr>
              <w:t>3.337E-3</w:t>
            </w:r>
          </w:p>
        </w:tc>
        <w:tc>
          <w:tcPr>
            <w:tcW w:w="342" w:type="pct"/>
            <w:tcBorders>
              <w:bottom w:val="single" w:sz="4" w:space="0" w:color="auto"/>
            </w:tcBorders>
            <w:vAlign w:val="bottom"/>
          </w:tcPr>
          <w:p w14:paraId="46015624" w14:textId="77777777" w:rsidR="00563A71" w:rsidRPr="008426B1" w:rsidRDefault="00563A71" w:rsidP="004E55FF">
            <w:r>
              <w:rPr>
                <w:rFonts w:ascii="Calibri" w:hAnsi="Calibri" w:cs="Calibri"/>
                <w:sz w:val="22"/>
                <w:szCs w:val="22"/>
              </w:rPr>
              <w:t>5.404E-3</w:t>
            </w:r>
          </w:p>
        </w:tc>
        <w:tc>
          <w:tcPr>
            <w:tcW w:w="310" w:type="pct"/>
            <w:tcBorders>
              <w:bottom w:val="single" w:sz="4" w:space="0" w:color="auto"/>
            </w:tcBorders>
            <w:vAlign w:val="bottom"/>
          </w:tcPr>
          <w:p w14:paraId="3C528D67" w14:textId="77777777" w:rsidR="00563A71" w:rsidRPr="008426B1" w:rsidRDefault="00563A71" w:rsidP="004E55FF">
            <w:r>
              <w:rPr>
                <w:rFonts w:ascii="Calibri" w:hAnsi="Calibri" w:cs="Calibri"/>
                <w:sz w:val="22"/>
                <w:szCs w:val="22"/>
              </w:rPr>
              <w:t>2.329E-3</w:t>
            </w:r>
          </w:p>
        </w:tc>
      </w:tr>
      <w:tr w:rsidR="00563A71" w:rsidRPr="00CA6E93" w14:paraId="48250E76" w14:textId="77777777" w:rsidTr="004E55FF">
        <w:trPr>
          <w:jc w:val="center"/>
        </w:trPr>
        <w:tc>
          <w:tcPr>
            <w:tcW w:w="237" w:type="pct"/>
            <w:tcBorders>
              <w:top w:val="single" w:sz="4" w:space="0" w:color="auto"/>
            </w:tcBorders>
          </w:tcPr>
          <w:p w14:paraId="27AA2055" w14:textId="77777777" w:rsidR="00563A71" w:rsidRPr="00CA6E93" w:rsidRDefault="00563A71" w:rsidP="00435BD2">
            <w:pPr>
              <w:pStyle w:val="bangtrai"/>
            </w:pPr>
            <w:r>
              <w:t>UF</w:t>
            </w:r>
            <w:r w:rsidRPr="00CA6E93">
              <w:t>3</w:t>
            </w:r>
          </w:p>
        </w:tc>
        <w:tc>
          <w:tcPr>
            <w:tcW w:w="138" w:type="pct"/>
            <w:tcBorders>
              <w:top w:val="single" w:sz="4" w:space="0" w:color="auto"/>
            </w:tcBorders>
          </w:tcPr>
          <w:p w14:paraId="44A730CC" w14:textId="77777777" w:rsidR="00563A71" w:rsidRPr="00CA6E93" w:rsidRDefault="00563A71" w:rsidP="00435BD2">
            <w:pPr>
              <w:pStyle w:val="bangtrai"/>
            </w:pPr>
            <w:r w:rsidRPr="00CA6E93">
              <w:t>(1)</w:t>
            </w:r>
          </w:p>
        </w:tc>
        <w:tc>
          <w:tcPr>
            <w:tcW w:w="301" w:type="pct"/>
            <w:tcBorders>
              <w:top w:val="single" w:sz="4" w:space="0" w:color="auto"/>
              <w:left w:val="nil"/>
              <w:bottom w:val="nil"/>
              <w:right w:val="nil"/>
            </w:tcBorders>
            <w:vAlign w:val="bottom"/>
          </w:tcPr>
          <w:p w14:paraId="5D07ECBB" w14:textId="77777777" w:rsidR="00563A71" w:rsidRPr="008426B1" w:rsidRDefault="00563A71" w:rsidP="004E55FF">
            <w:r>
              <w:rPr>
                <w:rFonts w:ascii="Calibri" w:hAnsi="Calibri" w:cs="Calibri"/>
                <w:sz w:val="22"/>
                <w:szCs w:val="22"/>
              </w:rPr>
              <w:t>1.333E-2</w:t>
            </w:r>
          </w:p>
        </w:tc>
        <w:tc>
          <w:tcPr>
            <w:tcW w:w="299" w:type="pct"/>
            <w:tcBorders>
              <w:top w:val="single" w:sz="4" w:space="0" w:color="auto"/>
              <w:left w:val="nil"/>
              <w:bottom w:val="nil"/>
              <w:right w:val="nil"/>
            </w:tcBorders>
            <w:vAlign w:val="bottom"/>
          </w:tcPr>
          <w:p w14:paraId="1411ADFC" w14:textId="77777777" w:rsidR="00563A71" w:rsidRPr="008426B1" w:rsidRDefault="00563A71" w:rsidP="004E55FF">
            <w:r>
              <w:rPr>
                <w:rFonts w:ascii="Calibri" w:hAnsi="Calibri" w:cs="Calibri"/>
                <w:sz w:val="22"/>
                <w:szCs w:val="22"/>
              </w:rPr>
              <w:t>1.228E-2</w:t>
            </w:r>
          </w:p>
        </w:tc>
        <w:tc>
          <w:tcPr>
            <w:tcW w:w="299" w:type="pct"/>
            <w:tcBorders>
              <w:top w:val="single" w:sz="4" w:space="0" w:color="auto"/>
              <w:left w:val="nil"/>
              <w:bottom w:val="nil"/>
              <w:right w:val="nil"/>
            </w:tcBorders>
            <w:vAlign w:val="bottom"/>
          </w:tcPr>
          <w:p w14:paraId="054C4D2E" w14:textId="77777777" w:rsidR="00563A71" w:rsidRPr="008426B1" w:rsidRDefault="00563A71" w:rsidP="004E55FF">
            <w:r>
              <w:rPr>
                <w:rFonts w:ascii="Calibri" w:hAnsi="Calibri" w:cs="Calibri"/>
                <w:b/>
                <w:bCs/>
                <w:sz w:val="22"/>
                <w:szCs w:val="22"/>
              </w:rPr>
              <w:t>7.835E-3</w:t>
            </w:r>
          </w:p>
        </w:tc>
        <w:tc>
          <w:tcPr>
            <w:tcW w:w="333" w:type="pct"/>
            <w:tcBorders>
              <w:top w:val="single" w:sz="4" w:space="0" w:color="auto"/>
              <w:left w:val="nil"/>
              <w:bottom w:val="nil"/>
              <w:right w:val="nil"/>
            </w:tcBorders>
            <w:vAlign w:val="bottom"/>
          </w:tcPr>
          <w:p w14:paraId="5B398CC4" w14:textId="77777777" w:rsidR="00563A71" w:rsidRPr="008426B1" w:rsidRDefault="00563A71" w:rsidP="004E55FF">
            <w:r>
              <w:rPr>
                <w:rFonts w:ascii="Calibri" w:hAnsi="Calibri" w:cs="Calibri"/>
                <w:sz w:val="22"/>
                <w:szCs w:val="22"/>
              </w:rPr>
              <w:t>1.168E-2</w:t>
            </w:r>
          </w:p>
        </w:tc>
        <w:tc>
          <w:tcPr>
            <w:tcW w:w="300" w:type="pct"/>
            <w:tcBorders>
              <w:top w:val="single" w:sz="4" w:space="0" w:color="auto"/>
              <w:left w:val="nil"/>
              <w:bottom w:val="nil"/>
              <w:right w:val="nil"/>
            </w:tcBorders>
            <w:vAlign w:val="bottom"/>
          </w:tcPr>
          <w:p w14:paraId="49DA17BD" w14:textId="77777777" w:rsidR="00563A71" w:rsidRPr="008426B1" w:rsidRDefault="00563A71" w:rsidP="004E55FF">
            <w:r>
              <w:rPr>
                <w:rFonts w:ascii="Calibri" w:hAnsi="Calibri" w:cs="Calibri"/>
                <w:sz w:val="22"/>
                <w:szCs w:val="22"/>
              </w:rPr>
              <w:t>1.083E-2</w:t>
            </w:r>
          </w:p>
        </w:tc>
        <w:tc>
          <w:tcPr>
            <w:tcW w:w="299" w:type="pct"/>
            <w:tcBorders>
              <w:top w:val="single" w:sz="4" w:space="0" w:color="auto"/>
            </w:tcBorders>
            <w:vAlign w:val="bottom"/>
          </w:tcPr>
          <w:p w14:paraId="4ECD9403" w14:textId="77777777" w:rsidR="00563A71" w:rsidRPr="008426B1" w:rsidRDefault="00563A71" w:rsidP="004E55FF">
            <w:r>
              <w:rPr>
                <w:rFonts w:ascii="Calibri" w:hAnsi="Calibri" w:cs="Calibri"/>
                <w:sz w:val="22"/>
                <w:szCs w:val="22"/>
              </w:rPr>
              <w:t>2.217E-2</w:t>
            </w:r>
          </w:p>
        </w:tc>
        <w:tc>
          <w:tcPr>
            <w:tcW w:w="299" w:type="pct"/>
            <w:tcBorders>
              <w:top w:val="single" w:sz="4" w:space="0" w:color="auto"/>
            </w:tcBorders>
            <w:vAlign w:val="bottom"/>
          </w:tcPr>
          <w:p w14:paraId="3FB41593" w14:textId="77777777" w:rsidR="00563A71" w:rsidRPr="008426B1" w:rsidRDefault="00563A71" w:rsidP="004E55FF">
            <w:r>
              <w:rPr>
                <w:rFonts w:ascii="Calibri" w:hAnsi="Calibri" w:cs="Calibri"/>
                <w:sz w:val="22"/>
                <w:szCs w:val="22"/>
              </w:rPr>
              <w:t>6.876E-2</w:t>
            </w:r>
          </w:p>
        </w:tc>
        <w:tc>
          <w:tcPr>
            <w:tcW w:w="300" w:type="pct"/>
            <w:tcBorders>
              <w:top w:val="single" w:sz="4" w:space="0" w:color="auto"/>
            </w:tcBorders>
            <w:vAlign w:val="bottom"/>
          </w:tcPr>
          <w:p w14:paraId="7AAC841C" w14:textId="77777777" w:rsidR="00563A71" w:rsidRPr="008426B1" w:rsidRDefault="00563A71" w:rsidP="004E55FF">
            <w:r>
              <w:rPr>
                <w:rFonts w:ascii="Calibri" w:hAnsi="Calibri" w:cs="Calibri"/>
                <w:sz w:val="22"/>
                <w:szCs w:val="22"/>
              </w:rPr>
              <w:t>2.669E-2</w:t>
            </w:r>
          </w:p>
        </w:tc>
        <w:tc>
          <w:tcPr>
            <w:tcW w:w="333" w:type="pct"/>
            <w:tcBorders>
              <w:top w:val="single" w:sz="4" w:space="0" w:color="auto"/>
            </w:tcBorders>
            <w:vAlign w:val="bottom"/>
          </w:tcPr>
          <w:p w14:paraId="475532F6" w14:textId="77777777" w:rsidR="00563A71" w:rsidRPr="008426B1" w:rsidRDefault="00563A71" w:rsidP="004E55FF">
            <w:r>
              <w:rPr>
                <w:rFonts w:ascii="Calibri" w:hAnsi="Calibri" w:cs="Calibri"/>
                <w:b/>
                <w:bCs/>
                <w:sz w:val="22"/>
                <w:szCs w:val="22"/>
              </w:rPr>
              <w:t>0.000E+0</w:t>
            </w:r>
          </w:p>
        </w:tc>
        <w:tc>
          <w:tcPr>
            <w:tcW w:w="300" w:type="pct"/>
            <w:tcBorders>
              <w:top w:val="single" w:sz="4" w:space="0" w:color="auto"/>
            </w:tcBorders>
            <w:vAlign w:val="bottom"/>
          </w:tcPr>
          <w:p w14:paraId="2A90ECE6" w14:textId="77777777" w:rsidR="00563A71" w:rsidRPr="008426B1" w:rsidRDefault="00563A71" w:rsidP="004E55FF">
            <w:r>
              <w:rPr>
                <w:rFonts w:ascii="Calibri" w:hAnsi="Calibri" w:cs="Calibri"/>
                <w:sz w:val="22"/>
                <w:szCs w:val="22"/>
              </w:rPr>
              <w:t>2.515E-2</w:t>
            </w:r>
          </w:p>
        </w:tc>
        <w:tc>
          <w:tcPr>
            <w:tcW w:w="299" w:type="pct"/>
            <w:tcBorders>
              <w:top w:val="single" w:sz="4" w:space="0" w:color="auto"/>
            </w:tcBorders>
            <w:vAlign w:val="bottom"/>
          </w:tcPr>
          <w:p w14:paraId="14DCEBC1" w14:textId="77777777" w:rsidR="00563A71" w:rsidRPr="008426B1" w:rsidRDefault="00563A71" w:rsidP="004E55FF">
            <w:r>
              <w:rPr>
                <w:rFonts w:ascii="Calibri" w:hAnsi="Calibri" w:cs="Calibri"/>
                <w:sz w:val="22"/>
                <w:szCs w:val="22"/>
              </w:rPr>
              <w:t>2.663E-3</w:t>
            </w:r>
          </w:p>
        </w:tc>
        <w:tc>
          <w:tcPr>
            <w:tcW w:w="312" w:type="pct"/>
            <w:tcBorders>
              <w:top w:val="single" w:sz="4" w:space="0" w:color="auto"/>
            </w:tcBorders>
            <w:vAlign w:val="bottom"/>
          </w:tcPr>
          <w:p w14:paraId="7A4D076D" w14:textId="77777777" w:rsidR="00563A71" w:rsidRPr="008426B1" w:rsidRDefault="00563A71" w:rsidP="004E55FF">
            <w:r>
              <w:rPr>
                <w:rFonts w:ascii="Calibri" w:hAnsi="Calibri" w:cs="Calibri"/>
                <w:sz w:val="22"/>
                <w:szCs w:val="22"/>
              </w:rPr>
              <w:t>1.070E-3</w:t>
            </w:r>
          </w:p>
        </w:tc>
        <w:tc>
          <w:tcPr>
            <w:tcW w:w="299" w:type="pct"/>
            <w:tcBorders>
              <w:top w:val="single" w:sz="4" w:space="0" w:color="auto"/>
            </w:tcBorders>
            <w:vAlign w:val="bottom"/>
          </w:tcPr>
          <w:p w14:paraId="7822E944" w14:textId="77777777" w:rsidR="00563A71" w:rsidRPr="008426B1" w:rsidRDefault="00563A71" w:rsidP="004E55FF">
            <w:r>
              <w:rPr>
                <w:rFonts w:ascii="Calibri" w:hAnsi="Calibri" w:cs="Calibri"/>
                <w:sz w:val="22"/>
                <w:szCs w:val="22"/>
              </w:rPr>
              <w:t>1.701E-3</w:t>
            </w:r>
          </w:p>
        </w:tc>
        <w:tc>
          <w:tcPr>
            <w:tcW w:w="342" w:type="pct"/>
            <w:tcBorders>
              <w:top w:val="single" w:sz="4" w:space="0" w:color="auto"/>
            </w:tcBorders>
            <w:vAlign w:val="bottom"/>
          </w:tcPr>
          <w:p w14:paraId="6E5BBB87" w14:textId="77777777" w:rsidR="00563A71" w:rsidRPr="008426B1" w:rsidRDefault="00563A71" w:rsidP="004E55FF">
            <w:r>
              <w:rPr>
                <w:rFonts w:ascii="Calibri" w:hAnsi="Calibri" w:cs="Calibri"/>
                <w:b/>
                <w:bCs/>
                <w:sz w:val="22"/>
                <w:szCs w:val="22"/>
              </w:rPr>
              <w:t>0.000E+0</w:t>
            </w:r>
          </w:p>
        </w:tc>
        <w:tc>
          <w:tcPr>
            <w:tcW w:w="310" w:type="pct"/>
            <w:tcBorders>
              <w:top w:val="single" w:sz="4" w:space="0" w:color="auto"/>
            </w:tcBorders>
            <w:vAlign w:val="bottom"/>
          </w:tcPr>
          <w:p w14:paraId="5036248D" w14:textId="77777777" w:rsidR="00563A71" w:rsidRPr="008426B1" w:rsidRDefault="00563A71" w:rsidP="004E55FF">
            <w:r>
              <w:rPr>
                <w:rFonts w:ascii="Calibri" w:hAnsi="Calibri" w:cs="Calibri"/>
                <w:sz w:val="22"/>
                <w:szCs w:val="22"/>
              </w:rPr>
              <w:t>2.667E-3</w:t>
            </w:r>
          </w:p>
        </w:tc>
      </w:tr>
      <w:tr w:rsidR="00563A71" w:rsidRPr="00CA6E93" w14:paraId="3E9E058A" w14:textId="77777777" w:rsidTr="004E55FF">
        <w:trPr>
          <w:jc w:val="center"/>
        </w:trPr>
        <w:tc>
          <w:tcPr>
            <w:tcW w:w="237" w:type="pct"/>
          </w:tcPr>
          <w:p w14:paraId="50A8AB85" w14:textId="77777777" w:rsidR="00563A71" w:rsidRPr="00CA6E93" w:rsidRDefault="00563A71" w:rsidP="00435BD2">
            <w:pPr>
              <w:pStyle w:val="bangtrai"/>
            </w:pPr>
          </w:p>
        </w:tc>
        <w:tc>
          <w:tcPr>
            <w:tcW w:w="138" w:type="pct"/>
          </w:tcPr>
          <w:p w14:paraId="71C8E14F" w14:textId="77777777" w:rsidR="00563A71" w:rsidRPr="00CA6E93" w:rsidRDefault="00563A71" w:rsidP="00435BD2">
            <w:pPr>
              <w:pStyle w:val="bangtrai"/>
            </w:pPr>
            <w:r w:rsidRPr="00CA6E93">
              <w:t>(2)</w:t>
            </w:r>
          </w:p>
        </w:tc>
        <w:tc>
          <w:tcPr>
            <w:tcW w:w="301" w:type="pct"/>
            <w:tcBorders>
              <w:top w:val="nil"/>
              <w:left w:val="nil"/>
              <w:bottom w:val="nil"/>
              <w:right w:val="nil"/>
            </w:tcBorders>
            <w:vAlign w:val="bottom"/>
          </w:tcPr>
          <w:p w14:paraId="4278854A" w14:textId="77777777" w:rsidR="00563A71" w:rsidRPr="008426B1" w:rsidRDefault="00563A71" w:rsidP="004E55FF">
            <w:r>
              <w:rPr>
                <w:rFonts w:ascii="Calibri" w:hAnsi="Calibri" w:cs="Calibri"/>
                <w:sz w:val="22"/>
                <w:szCs w:val="22"/>
              </w:rPr>
              <w:t>1.802E-2</w:t>
            </w:r>
          </w:p>
        </w:tc>
        <w:tc>
          <w:tcPr>
            <w:tcW w:w="299" w:type="pct"/>
            <w:tcBorders>
              <w:top w:val="nil"/>
              <w:left w:val="nil"/>
              <w:bottom w:val="nil"/>
              <w:right w:val="nil"/>
            </w:tcBorders>
            <w:vAlign w:val="bottom"/>
          </w:tcPr>
          <w:p w14:paraId="249E4FCF" w14:textId="77777777" w:rsidR="00563A71" w:rsidRPr="008426B1" w:rsidRDefault="00563A71" w:rsidP="004E55FF">
            <w:r>
              <w:rPr>
                <w:rFonts w:ascii="Calibri" w:hAnsi="Calibri" w:cs="Calibri"/>
                <w:sz w:val="22"/>
                <w:szCs w:val="22"/>
              </w:rPr>
              <w:t>1.808E-2</w:t>
            </w:r>
          </w:p>
        </w:tc>
        <w:tc>
          <w:tcPr>
            <w:tcW w:w="299" w:type="pct"/>
            <w:tcBorders>
              <w:top w:val="nil"/>
              <w:left w:val="nil"/>
              <w:bottom w:val="nil"/>
              <w:right w:val="nil"/>
            </w:tcBorders>
            <w:vAlign w:val="bottom"/>
          </w:tcPr>
          <w:p w14:paraId="68688F90" w14:textId="77777777" w:rsidR="00563A71" w:rsidRPr="008426B1" w:rsidRDefault="00563A71" w:rsidP="004E55FF">
            <w:r>
              <w:rPr>
                <w:rFonts w:ascii="Calibri" w:hAnsi="Calibri" w:cs="Calibri"/>
                <w:b/>
                <w:bCs/>
                <w:sz w:val="22"/>
                <w:szCs w:val="22"/>
              </w:rPr>
              <w:t>1.131E-2</w:t>
            </w:r>
          </w:p>
        </w:tc>
        <w:tc>
          <w:tcPr>
            <w:tcW w:w="333" w:type="pct"/>
            <w:tcBorders>
              <w:top w:val="nil"/>
              <w:left w:val="nil"/>
              <w:bottom w:val="nil"/>
              <w:right w:val="nil"/>
            </w:tcBorders>
            <w:vAlign w:val="bottom"/>
          </w:tcPr>
          <w:p w14:paraId="0E587F93" w14:textId="77777777" w:rsidR="00563A71" w:rsidRPr="008426B1" w:rsidRDefault="00563A71" w:rsidP="004E55FF">
            <w:r>
              <w:rPr>
                <w:rFonts w:ascii="Calibri" w:hAnsi="Calibri" w:cs="Calibri"/>
                <w:sz w:val="22"/>
                <w:szCs w:val="22"/>
              </w:rPr>
              <w:t>2.236E-2</w:t>
            </w:r>
          </w:p>
        </w:tc>
        <w:tc>
          <w:tcPr>
            <w:tcW w:w="300" w:type="pct"/>
            <w:tcBorders>
              <w:top w:val="nil"/>
              <w:left w:val="nil"/>
              <w:bottom w:val="nil"/>
              <w:right w:val="nil"/>
            </w:tcBorders>
            <w:vAlign w:val="bottom"/>
          </w:tcPr>
          <w:p w14:paraId="7422F255" w14:textId="77777777" w:rsidR="00563A71" w:rsidRPr="008426B1" w:rsidRDefault="00563A71" w:rsidP="004E55FF">
            <w:r>
              <w:rPr>
                <w:rFonts w:ascii="Calibri" w:hAnsi="Calibri" w:cs="Calibri"/>
                <w:sz w:val="22"/>
                <w:szCs w:val="22"/>
              </w:rPr>
              <w:t>1.580E-2</w:t>
            </w:r>
          </w:p>
        </w:tc>
        <w:tc>
          <w:tcPr>
            <w:tcW w:w="299" w:type="pct"/>
            <w:vAlign w:val="bottom"/>
          </w:tcPr>
          <w:p w14:paraId="7BB78F1A" w14:textId="77777777" w:rsidR="00563A71" w:rsidRPr="008426B1" w:rsidRDefault="00563A71" w:rsidP="004E55FF">
            <w:r>
              <w:rPr>
                <w:rFonts w:ascii="Calibri" w:hAnsi="Calibri" w:cs="Calibri"/>
                <w:sz w:val="22"/>
                <w:szCs w:val="22"/>
              </w:rPr>
              <w:t>1.203E-1</w:t>
            </w:r>
          </w:p>
        </w:tc>
        <w:tc>
          <w:tcPr>
            <w:tcW w:w="299" w:type="pct"/>
            <w:vAlign w:val="bottom"/>
          </w:tcPr>
          <w:p w14:paraId="4BF9CBC2" w14:textId="77777777" w:rsidR="00563A71" w:rsidRPr="008426B1" w:rsidRDefault="00563A71" w:rsidP="004E55FF">
            <w:r>
              <w:rPr>
                <w:rFonts w:ascii="Calibri" w:hAnsi="Calibri" w:cs="Calibri"/>
                <w:sz w:val="22"/>
                <w:szCs w:val="22"/>
              </w:rPr>
              <w:t>1.215E-1</w:t>
            </w:r>
          </w:p>
        </w:tc>
        <w:tc>
          <w:tcPr>
            <w:tcW w:w="300" w:type="pct"/>
            <w:vAlign w:val="bottom"/>
          </w:tcPr>
          <w:p w14:paraId="490AC04C" w14:textId="77777777" w:rsidR="00563A71" w:rsidRPr="008426B1" w:rsidRDefault="00563A71" w:rsidP="004E55FF">
            <w:r>
              <w:rPr>
                <w:rFonts w:ascii="Calibri" w:hAnsi="Calibri" w:cs="Calibri"/>
                <w:sz w:val="22"/>
                <w:szCs w:val="22"/>
              </w:rPr>
              <w:t>5.544E-2</w:t>
            </w:r>
          </w:p>
        </w:tc>
        <w:tc>
          <w:tcPr>
            <w:tcW w:w="333" w:type="pct"/>
            <w:vAlign w:val="bottom"/>
          </w:tcPr>
          <w:p w14:paraId="3C7FEFE3" w14:textId="77777777" w:rsidR="00563A71" w:rsidRPr="008426B1" w:rsidRDefault="00563A71" w:rsidP="004E55FF">
            <w:r>
              <w:rPr>
                <w:rFonts w:ascii="Calibri" w:hAnsi="Calibri" w:cs="Calibri"/>
                <w:b/>
                <w:bCs/>
                <w:sz w:val="22"/>
                <w:szCs w:val="22"/>
              </w:rPr>
              <w:t>3.720E-2</w:t>
            </w:r>
          </w:p>
        </w:tc>
        <w:tc>
          <w:tcPr>
            <w:tcW w:w="300" w:type="pct"/>
            <w:vAlign w:val="bottom"/>
          </w:tcPr>
          <w:p w14:paraId="1322ADDC" w14:textId="77777777" w:rsidR="00563A71" w:rsidRPr="008426B1" w:rsidRDefault="00563A71" w:rsidP="004E55FF">
            <w:r>
              <w:rPr>
                <w:rFonts w:ascii="Calibri" w:hAnsi="Calibri" w:cs="Calibri"/>
                <w:sz w:val="22"/>
                <w:szCs w:val="22"/>
              </w:rPr>
              <w:t>1.439E-1</w:t>
            </w:r>
          </w:p>
        </w:tc>
        <w:tc>
          <w:tcPr>
            <w:tcW w:w="299" w:type="pct"/>
            <w:vAlign w:val="bottom"/>
          </w:tcPr>
          <w:p w14:paraId="347494F5" w14:textId="77777777" w:rsidR="00563A71" w:rsidRPr="008426B1" w:rsidRDefault="00563A71" w:rsidP="004E55FF">
            <w:r>
              <w:rPr>
                <w:rFonts w:ascii="Calibri" w:hAnsi="Calibri" w:cs="Calibri"/>
                <w:sz w:val="22"/>
                <w:szCs w:val="22"/>
              </w:rPr>
              <w:t>3.098E-2</w:t>
            </w:r>
          </w:p>
        </w:tc>
        <w:tc>
          <w:tcPr>
            <w:tcW w:w="312" w:type="pct"/>
            <w:vAlign w:val="bottom"/>
          </w:tcPr>
          <w:p w14:paraId="77835224" w14:textId="77777777" w:rsidR="00563A71" w:rsidRPr="008426B1" w:rsidRDefault="00563A71" w:rsidP="004E55FF">
            <w:r>
              <w:rPr>
                <w:rFonts w:ascii="Calibri" w:hAnsi="Calibri" w:cs="Calibri"/>
                <w:b/>
                <w:bCs/>
                <w:sz w:val="22"/>
                <w:szCs w:val="22"/>
              </w:rPr>
              <w:t>4.631E-3</w:t>
            </w:r>
          </w:p>
        </w:tc>
        <w:tc>
          <w:tcPr>
            <w:tcW w:w="299" w:type="pct"/>
            <w:vAlign w:val="bottom"/>
          </w:tcPr>
          <w:p w14:paraId="03F338CD" w14:textId="77777777" w:rsidR="00563A71" w:rsidRPr="008426B1" w:rsidRDefault="00563A71" w:rsidP="004E55FF">
            <w:r>
              <w:rPr>
                <w:rFonts w:ascii="Calibri" w:hAnsi="Calibri" w:cs="Calibri"/>
                <w:sz w:val="22"/>
                <w:szCs w:val="22"/>
              </w:rPr>
              <w:t>2.519E-2</w:t>
            </w:r>
          </w:p>
        </w:tc>
        <w:tc>
          <w:tcPr>
            <w:tcW w:w="342" w:type="pct"/>
            <w:vAlign w:val="bottom"/>
          </w:tcPr>
          <w:p w14:paraId="24D6BE8E" w14:textId="77777777" w:rsidR="00563A71" w:rsidRPr="008426B1" w:rsidRDefault="00563A71" w:rsidP="004E55FF">
            <w:r>
              <w:rPr>
                <w:rFonts w:ascii="Calibri" w:hAnsi="Calibri" w:cs="Calibri"/>
                <w:sz w:val="22"/>
                <w:szCs w:val="22"/>
              </w:rPr>
              <w:t>1.507E-2</w:t>
            </w:r>
          </w:p>
        </w:tc>
        <w:tc>
          <w:tcPr>
            <w:tcW w:w="310" w:type="pct"/>
            <w:vAlign w:val="bottom"/>
          </w:tcPr>
          <w:p w14:paraId="5D591C42" w14:textId="77777777" w:rsidR="00563A71" w:rsidRPr="008426B1" w:rsidRDefault="00563A71" w:rsidP="004E55FF">
            <w:r>
              <w:rPr>
                <w:rFonts w:ascii="Calibri" w:hAnsi="Calibri" w:cs="Calibri"/>
                <w:sz w:val="22"/>
                <w:szCs w:val="22"/>
              </w:rPr>
              <w:t>2.617E-2</w:t>
            </w:r>
          </w:p>
        </w:tc>
      </w:tr>
      <w:tr w:rsidR="00563A71" w:rsidRPr="00CA6E93" w14:paraId="7549A427" w14:textId="77777777" w:rsidTr="004E55FF">
        <w:trPr>
          <w:jc w:val="center"/>
        </w:trPr>
        <w:tc>
          <w:tcPr>
            <w:tcW w:w="237" w:type="pct"/>
          </w:tcPr>
          <w:p w14:paraId="4F4758BF" w14:textId="77777777" w:rsidR="00563A71" w:rsidRPr="00CA6E93" w:rsidRDefault="00563A71" w:rsidP="00435BD2">
            <w:pPr>
              <w:pStyle w:val="bangtrai"/>
            </w:pPr>
          </w:p>
        </w:tc>
        <w:tc>
          <w:tcPr>
            <w:tcW w:w="138" w:type="pct"/>
          </w:tcPr>
          <w:p w14:paraId="7F247A83" w14:textId="77777777" w:rsidR="00563A71" w:rsidRPr="00CA6E93" w:rsidRDefault="00563A71" w:rsidP="00435BD2">
            <w:pPr>
              <w:pStyle w:val="bangtrai"/>
            </w:pPr>
            <w:r w:rsidRPr="00CA6E93">
              <w:t>(3)</w:t>
            </w:r>
          </w:p>
        </w:tc>
        <w:tc>
          <w:tcPr>
            <w:tcW w:w="301" w:type="pct"/>
            <w:tcBorders>
              <w:top w:val="nil"/>
              <w:left w:val="nil"/>
              <w:bottom w:val="nil"/>
              <w:right w:val="nil"/>
            </w:tcBorders>
            <w:vAlign w:val="bottom"/>
          </w:tcPr>
          <w:p w14:paraId="357CFFB5" w14:textId="77777777" w:rsidR="00563A71" w:rsidRPr="008426B1" w:rsidRDefault="00563A71" w:rsidP="004E55FF">
            <w:r>
              <w:rPr>
                <w:rFonts w:ascii="Calibri" w:hAnsi="Calibri" w:cs="Calibri"/>
                <w:sz w:val="22"/>
                <w:szCs w:val="22"/>
              </w:rPr>
              <w:t>1.592E-2</w:t>
            </w:r>
          </w:p>
        </w:tc>
        <w:tc>
          <w:tcPr>
            <w:tcW w:w="299" w:type="pct"/>
            <w:tcBorders>
              <w:top w:val="nil"/>
              <w:left w:val="nil"/>
              <w:bottom w:val="nil"/>
              <w:right w:val="nil"/>
            </w:tcBorders>
            <w:vAlign w:val="bottom"/>
          </w:tcPr>
          <w:p w14:paraId="176A9002" w14:textId="77777777" w:rsidR="00563A71" w:rsidRPr="008426B1" w:rsidRDefault="00563A71" w:rsidP="004E55FF">
            <w:r>
              <w:rPr>
                <w:rFonts w:ascii="Calibri" w:hAnsi="Calibri" w:cs="Calibri"/>
                <w:sz w:val="22"/>
                <w:szCs w:val="22"/>
              </w:rPr>
              <w:t>1.468E-2</w:t>
            </w:r>
          </w:p>
        </w:tc>
        <w:tc>
          <w:tcPr>
            <w:tcW w:w="299" w:type="pct"/>
            <w:tcBorders>
              <w:top w:val="nil"/>
              <w:left w:val="nil"/>
              <w:bottom w:val="nil"/>
              <w:right w:val="nil"/>
            </w:tcBorders>
            <w:vAlign w:val="bottom"/>
          </w:tcPr>
          <w:p w14:paraId="6E235A9D" w14:textId="77777777" w:rsidR="00563A71" w:rsidRPr="008426B1" w:rsidRDefault="00563A71" w:rsidP="004E55FF">
            <w:r>
              <w:rPr>
                <w:rFonts w:ascii="Calibri" w:hAnsi="Calibri" w:cs="Calibri"/>
                <w:b/>
                <w:bCs/>
                <w:sz w:val="22"/>
                <w:szCs w:val="22"/>
              </w:rPr>
              <w:t>9.793E-3</w:t>
            </w:r>
          </w:p>
        </w:tc>
        <w:tc>
          <w:tcPr>
            <w:tcW w:w="333" w:type="pct"/>
            <w:tcBorders>
              <w:top w:val="nil"/>
              <w:left w:val="nil"/>
              <w:bottom w:val="nil"/>
              <w:right w:val="nil"/>
            </w:tcBorders>
            <w:vAlign w:val="bottom"/>
          </w:tcPr>
          <w:p w14:paraId="5D583A96" w14:textId="77777777" w:rsidR="00563A71" w:rsidRPr="008426B1" w:rsidRDefault="00563A71" w:rsidP="004E55FF">
            <w:r>
              <w:rPr>
                <w:rFonts w:ascii="Calibri" w:hAnsi="Calibri" w:cs="Calibri"/>
                <w:sz w:val="22"/>
                <w:szCs w:val="22"/>
              </w:rPr>
              <w:t>1.803E-2</w:t>
            </w:r>
          </w:p>
        </w:tc>
        <w:tc>
          <w:tcPr>
            <w:tcW w:w="300" w:type="pct"/>
            <w:tcBorders>
              <w:top w:val="nil"/>
              <w:left w:val="nil"/>
              <w:bottom w:val="nil"/>
              <w:right w:val="nil"/>
            </w:tcBorders>
            <w:vAlign w:val="bottom"/>
          </w:tcPr>
          <w:p w14:paraId="1CCC6895" w14:textId="77777777" w:rsidR="00563A71" w:rsidRPr="008426B1" w:rsidRDefault="00563A71" w:rsidP="004E55FF">
            <w:r>
              <w:rPr>
                <w:rFonts w:ascii="Calibri" w:hAnsi="Calibri" w:cs="Calibri"/>
                <w:sz w:val="22"/>
                <w:szCs w:val="22"/>
              </w:rPr>
              <w:t>1.334E-2</w:t>
            </w:r>
          </w:p>
        </w:tc>
        <w:tc>
          <w:tcPr>
            <w:tcW w:w="299" w:type="pct"/>
            <w:vAlign w:val="bottom"/>
          </w:tcPr>
          <w:p w14:paraId="68D4D8AB" w14:textId="77777777" w:rsidR="00563A71" w:rsidRPr="008426B1" w:rsidRDefault="00563A71" w:rsidP="004E55FF">
            <w:r>
              <w:rPr>
                <w:rFonts w:ascii="Calibri" w:hAnsi="Calibri" w:cs="Calibri"/>
                <w:sz w:val="22"/>
                <w:szCs w:val="22"/>
              </w:rPr>
              <w:t>4.390E-2</w:t>
            </w:r>
          </w:p>
        </w:tc>
        <w:tc>
          <w:tcPr>
            <w:tcW w:w="299" w:type="pct"/>
            <w:vAlign w:val="bottom"/>
          </w:tcPr>
          <w:p w14:paraId="48890F55" w14:textId="77777777" w:rsidR="00563A71" w:rsidRPr="008426B1" w:rsidRDefault="00563A71" w:rsidP="004E55FF">
            <w:r>
              <w:rPr>
                <w:rFonts w:ascii="Calibri" w:hAnsi="Calibri" w:cs="Calibri"/>
                <w:sz w:val="22"/>
                <w:szCs w:val="22"/>
              </w:rPr>
              <w:t>9.541E-2</w:t>
            </w:r>
          </w:p>
        </w:tc>
        <w:tc>
          <w:tcPr>
            <w:tcW w:w="300" w:type="pct"/>
            <w:vAlign w:val="bottom"/>
          </w:tcPr>
          <w:p w14:paraId="4D1E0958" w14:textId="77777777" w:rsidR="00563A71" w:rsidRPr="008426B1" w:rsidRDefault="00563A71" w:rsidP="004E55FF">
            <w:r>
              <w:rPr>
                <w:rFonts w:ascii="Calibri" w:hAnsi="Calibri" w:cs="Calibri"/>
                <w:sz w:val="22"/>
                <w:szCs w:val="22"/>
              </w:rPr>
              <w:t>3.796E-2</w:t>
            </w:r>
          </w:p>
        </w:tc>
        <w:tc>
          <w:tcPr>
            <w:tcW w:w="333" w:type="pct"/>
            <w:vAlign w:val="bottom"/>
          </w:tcPr>
          <w:p w14:paraId="14594A2A" w14:textId="77777777" w:rsidR="00563A71" w:rsidRPr="008426B1" w:rsidRDefault="00563A71" w:rsidP="004E55FF">
            <w:r>
              <w:rPr>
                <w:rFonts w:ascii="Calibri" w:hAnsi="Calibri" w:cs="Calibri"/>
                <w:b/>
                <w:bCs/>
                <w:sz w:val="22"/>
                <w:szCs w:val="22"/>
              </w:rPr>
              <w:t>6.957E-3</w:t>
            </w:r>
          </w:p>
        </w:tc>
        <w:tc>
          <w:tcPr>
            <w:tcW w:w="300" w:type="pct"/>
            <w:vAlign w:val="bottom"/>
          </w:tcPr>
          <w:p w14:paraId="407EF4E4" w14:textId="77777777" w:rsidR="00563A71" w:rsidRPr="008426B1" w:rsidRDefault="00563A71" w:rsidP="004E55FF">
            <w:r>
              <w:rPr>
                <w:rFonts w:ascii="Calibri" w:hAnsi="Calibri" w:cs="Calibri"/>
                <w:sz w:val="22"/>
                <w:szCs w:val="22"/>
              </w:rPr>
              <w:t>5.814E-2</w:t>
            </w:r>
          </w:p>
        </w:tc>
        <w:tc>
          <w:tcPr>
            <w:tcW w:w="299" w:type="pct"/>
            <w:vAlign w:val="bottom"/>
          </w:tcPr>
          <w:p w14:paraId="61859B2E" w14:textId="77777777" w:rsidR="00563A71" w:rsidRPr="008426B1" w:rsidRDefault="00563A71" w:rsidP="004E55FF">
            <w:r>
              <w:rPr>
                <w:rFonts w:ascii="Calibri" w:hAnsi="Calibri" w:cs="Calibri"/>
                <w:sz w:val="22"/>
                <w:szCs w:val="22"/>
              </w:rPr>
              <w:t>5.320E-3</w:t>
            </w:r>
          </w:p>
        </w:tc>
        <w:tc>
          <w:tcPr>
            <w:tcW w:w="312" w:type="pct"/>
            <w:vAlign w:val="bottom"/>
          </w:tcPr>
          <w:p w14:paraId="5D9F1112" w14:textId="77777777" w:rsidR="00563A71" w:rsidRPr="008426B1" w:rsidRDefault="00563A71" w:rsidP="004E55FF">
            <w:r>
              <w:rPr>
                <w:rFonts w:ascii="Calibri" w:hAnsi="Calibri" w:cs="Calibri"/>
                <w:b/>
                <w:bCs/>
                <w:sz w:val="22"/>
                <w:szCs w:val="22"/>
              </w:rPr>
              <w:t>2.211E-3</w:t>
            </w:r>
          </w:p>
        </w:tc>
        <w:tc>
          <w:tcPr>
            <w:tcW w:w="299" w:type="pct"/>
            <w:vAlign w:val="bottom"/>
          </w:tcPr>
          <w:p w14:paraId="3A5EC5D1" w14:textId="77777777" w:rsidR="00563A71" w:rsidRPr="008426B1" w:rsidRDefault="00563A71" w:rsidP="004E55FF">
            <w:r>
              <w:rPr>
                <w:rFonts w:ascii="Calibri" w:hAnsi="Calibri" w:cs="Calibri"/>
                <w:sz w:val="22"/>
                <w:szCs w:val="22"/>
              </w:rPr>
              <w:t>1.027E-2</w:t>
            </w:r>
          </w:p>
        </w:tc>
        <w:tc>
          <w:tcPr>
            <w:tcW w:w="342" w:type="pct"/>
            <w:vAlign w:val="bottom"/>
          </w:tcPr>
          <w:p w14:paraId="60D7BA71" w14:textId="77777777" w:rsidR="00563A71" w:rsidRPr="008426B1" w:rsidRDefault="00563A71" w:rsidP="004E55FF">
            <w:r>
              <w:rPr>
                <w:rFonts w:ascii="Calibri" w:hAnsi="Calibri" w:cs="Calibri"/>
                <w:sz w:val="22"/>
                <w:szCs w:val="22"/>
              </w:rPr>
              <w:t>3.406E-3</w:t>
            </w:r>
          </w:p>
        </w:tc>
        <w:tc>
          <w:tcPr>
            <w:tcW w:w="310" w:type="pct"/>
            <w:vAlign w:val="bottom"/>
          </w:tcPr>
          <w:p w14:paraId="4F1860E2" w14:textId="77777777" w:rsidR="00563A71" w:rsidRPr="008426B1" w:rsidRDefault="00563A71" w:rsidP="004E55FF">
            <w:r>
              <w:rPr>
                <w:rFonts w:ascii="Calibri" w:hAnsi="Calibri" w:cs="Calibri"/>
                <w:sz w:val="22"/>
                <w:szCs w:val="22"/>
              </w:rPr>
              <w:t>9.953E-3</w:t>
            </w:r>
          </w:p>
        </w:tc>
      </w:tr>
      <w:tr w:rsidR="00563A71" w:rsidRPr="00CA6E93" w14:paraId="3F6415DE" w14:textId="77777777" w:rsidTr="004E55FF">
        <w:trPr>
          <w:jc w:val="center"/>
        </w:trPr>
        <w:tc>
          <w:tcPr>
            <w:tcW w:w="237" w:type="pct"/>
          </w:tcPr>
          <w:p w14:paraId="252B5525" w14:textId="77777777" w:rsidR="00563A71" w:rsidRPr="00CA6E93" w:rsidRDefault="00563A71" w:rsidP="00435BD2">
            <w:pPr>
              <w:pStyle w:val="bangtrai"/>
            </w:pPr>
          </w:p>
        </w:tc>
        <w:tc>
          <w:tcPr>
            <w:tcW w:w="138" w:type="pct"/>
          </w:tcPr>
          <w:p w14:paraId="0A6E325A" w14:textId="77777777" w:rsidR="00563A71" w:rsidRPr="00CA6E93" w:rsidRDefault="00563A71" w:rsidP="00435BD2">
            <w:pPr>
              <w:pStyle w:val="bangtrai"/>
            </w:pPr>
            <w:r w:rsidRPr="00CA6E93">
              <w:t>(4)</w:t>
            </w:r>
          </w:p>
        </w:tc>
        <w:tc>
          <w:tcPr>
            <w:tcW w:w="301" w:type="pct"/>
            <w:tcBorders>
              <w:top w:val="nil"/>
              <w:left w:val="nil"/>
              <w:right w:val="nil"/>
            </w:tcBorders>
            <w:vAlign w:val="bottom"/>
          </w:tcPr>
          <w:p w14:paraId="408E6C3B" w14:textId="77777777" w:rsidR="00563A71" w:rsidRPr="008426B1" w:rsidRDefault="00563A71" w:rsidP="004E55FF">
            <w:r>
              <w:rPr>
                <w:rFonts w:ascii="Calibri" w:hAnsi="Calibri" w:cs="Calibri"/>
                <w:sz w:val="22"/>
                <w:szCs w:val="22"/>
              </w:rPr>
              <w:t>1.076E-3</w:t>
            </w:r>
          </w:p>
        </w:tc>
        <w:tc>
          <w:tcPr>
            <w:tcW w:w="299" w:type="pct"/>
            <w:tcBorders>
              <w:top w:val="nil"/>
              <w:left w:val="nil"/>
              <w:right w:val="nil"/>
            </w:tcBorders>
            <w:vAlign w:val="bottom"/>
          </w:tcPr>
          <w:p w14:paraId="32DADC7D" w14:textId="77777777" w:rsidR="00563A71" w:rsidRPr="008426B1" w:rsidRDefault="00563A71" w:rsidP="004E55FF">
            <w:r>
              <w:rPr>
                <w:rFonts w:ascii="Calibri" w:hAnsi="Calibri" w:cs="Calibri"/>
                <w:sz w:val="22"/>
                <w:szCs w:val="22"/>
              </w:rPr>
              <w:t>1.292E-3</w:t>
            </w:r>
          </w:p>
        </w:tc>
        <w:tc>
          <w:tcPr>
            <w:tcW w:w="299" w:type="pct"/>
            <w:tcBorders>
              <w:top w:val="nil"/>
              <w:left w:val="nil"/>
              <w:right w:val="nil"/>
            </w:tcBorders>
            <w:vAlign w:val="bottom"/>
          </w:tcPr>
          <w:p w14:paraId="11498513" w14:textId="77777777" w:rsidR="00563A71" w:rsidRPr="008426B1" w:rsidRDefault="00563A71" w:rsidP="004E55FF">
            <w:r>
              <w:rPr>
                <w:rFonts w:ascii="Calibri" w:hAnsi="Calibri" w:cs="Calibri"/>
                <w:b/>
                <w:bCs/>
                <w:sz w:val="22"/>
                <w:szCs w:val="22"/>
              </w:rPr>
              <w:t>9.453E-4</w:t>
            </w:r>
          </w:p>
        </w:tc>
        <w:tc>
          <w:tcPr>
            <w:tcW w:w="333" w:type="pct"/>
            <w:tcBorders>
              <w:top w:val="nil"/>
              <w:left w:val="nil"/>
              <w:right w:val="nil"/>
            </w:tcBorders>
            <w:vAlign w:val="bottom"/>
          </w:tcPr>
          <w:p w14:paraId="4C82DF53" w14:textId="77777777" w:rsidR="00563A71" w:rsidRPr="008426B1" w:rsidRDefault="00563A71" w:rsidP="004E55FF">
            <w:r>
              <w:rPr>
                <w:rFonts w:ascii="Calibri" w:hAnsi="Calibri" w:cs="Calibri"/>
                <w:sz w:val="22"/>
                <w:szCs w:val="22"/>
              </w:rPr>
              <w:t>4.827E-3</w:t>
            </w:r>
          </w:p>
        </w:tc>
        <w:tc>
          <w:tcPr>
            <w:tcW w:w="300" w:type="pct"/>
            <w:tcBorders>
              <w:top w:val="nil"/>
              <w:left w:val="nil"/>
              <w:right w:val="nil"/>
            </w:tcBorders>
            <w:vAlign w:val="bottom"/>
          </w:tcPr>
          <w:p w14:paraId="53BE608C" w14:textId="77777777" w:rsidR="00563A71" w:rsidRPr="008426B1" w:rsidRDefault="00563A71" w:rsidP="004E55FF">
            <w:r>
              <w:rPr>
                <w:rFonts w:ascii="Calibri" w:hAnsi="Calibri" w:cs="Calibri"/>
                <w:sz w:val="22"/>
                <w:szCs w:val="22"/>
              </w:rPr>
              <w:t>1.244E-3</w:t>
            </w:r>
          </w:p>
        </w:tc>
        <w:tc>
          <w:tcPr>
            <w:tcW w:w="299" w:type="pct"/>
            <w:vAlign w:val="bottom"/>
          </w:tcPr>
          <w:p w14:paraId="498ABC31" w14:textId="77777777" w:rsidR="00563A71" w:rsidRPr="008426B1" w:rsidRDefault="00563A71" w:rsidP="004E55FF">
            <w:r>
              <w:rPr>
                <w:rFonts w:ascii="Calibri" w:hAnsi="Calibri" w:cs="Calibri"/>
                <w:sz w:val="22"/>
                <w:szCs w:val="22"/>
              </w:rPr>
              <w:t>1.811E-2</w:t>
            </w:r>
          </w:p>
        </w:tc>
        <w:tc>
          <w:tcPr>
            <w:tcW w:w="299" w:type="pct"/>
            <w:vAlign w:val="bottom"/>
          </w:tcPr>
          <w:p w14:paraId="6A627BC4" w14:textId="77777777" w:rsidR="00563A71" w:rsidRPr="008426B1" w:rsidRDefault="00563A71" w:rsidP="004E55FF">
            <w:r>
              <w:rPr>
                <w:rFonts w:ascii="Calibri" w:hAnsi="Calibri" w:cs="Calibri"/>
                <w:sz w:val="22"/>
                <w:szCs w:val="22"/>
              </w:rPr>
              <w:t>1.633E-2</w:t>
            </w:r>
          </w:p>
        </w:tc>
        <w:tc>
          <w:tcPr>
            <w:tcW w:w="300" w:type="pct"/>
            <w:vAlign w:val="bottom"/>
          </w:tcPr>
          <w:p w14:paraId="5F32F17B" w14:textId="77777777" w:rsidR="00563A71" w:rsidRPr="008426B1" w:rsidRDefault="00563A71" w:rsidP="004E55FF">
            <w:r>
              <w:rPr>
                <w:rFonts w:ascii="Calibri" w:hAnsi="Calibri" w:cs="Calibri"/>
                <w:b/>
                <w:bCs/>
                <w:sz w:val="22"/>
                <w:szCs w:val="22"/>
              </w:rPr>
              <w:t>6.608E-3</w:t>
            </w:r>
          </w:p>
        </w:tc>
        <w:tc>
          <w:tcPr>
            <w:tcW w:w="333" w:type="pct"/>
            <w:vAlign w:val="bottom"/>
          </w:tcPr>
          <w:p w14:paraId="4066EF60" w14:textId="77777777" w:rsidR="00563A71" w:rsidRPr="008426B1" w:rsidRDefault="00563A71" w:rsidP="004E55FF">
            <w:r>
              <w:rPr>
                <w:rFonts w:ascii="Calibri" w:hAnsi="Calibri" w:cs="Calibri"/>
                <w:sz w:val="22"/>
                <w:szCs w:val="22"/>
              </w:rPr>
              <w:t>8.763E-3</w:t>
            </w:r>
          </w:p>
        </w:tc>
        <w:tc>
          <w:tcPr>
            <w:tcW w:w="300" w:type="pct"/>
            <w:vAlign w:val="bottom"/>
          </w:tcPr>
          <w:p w14:paraId="47F9FABC" w14:textId="77777777" w:rsidR="00563A71" w:rsidRPr="008426B1" w:rsidRDefault="00563A71" w:rsidP="004E55FF">
            <w:r>
              <w:rPr>
                <w:rFonts w:ascii="Calibri" w:hAnsi="Calibri" w:cs="Calibri"/>
                <w:sz w:val="22"/>
                <w:szCs w:val="22"/>
              </w:rPr>
              <w:t>3.428E-2</w:t>
            </w:r>
          </w:p>
        </w:tc>
        <w:tc>
          <w:tcPr>
            <w:tcW w:w="299" w:type="pct"/>
            <w:vAlign w:val="bottom"/>
          </w:tcPr>
          <w:p w14:paraId="5C14D55D" w14:textId="77777777" w:rsidR="00563A71" w:rsidRPr="008426B1" w:rsidRDefault="00563A71" w:rsidP="004E55FF">
            <w:r>
              <w:rPr>
                <w:rFonts w:ascii="Calibri" w:hAnsi="Calibri" w:cs="Calibri"/>
                <w:sz w:val="22"/>
                <w:szCs w:val="22"/>
              </w:rPr>
              <w:t>5.563E-3</w:t>
            </w:r>
          </w:p>
        </w:tc>
        <w:tc>
          <w:tcPr>
            <w:tcW w:w="312" w:type="pct"/>
            <w:vAlign w:val="bottom"/>
          </w:tcPr>
          <w:p w14:paraId="264A2D2C" w14:textId="77777777" w:rsidR="00563A71" w:rsidRPr="008426B1" w:rsidRDefault="00563A71" w:rsidP="004E55FF">
            <w:r>
              <w:rPr>
                <w:rFonts w:ascii="Calibri" w:hAnsi="Calibri" w:cs="Calibri"/>
                <w:b/>
                <w:bCs/>
                <w:sz w:val="22"/>
                <w:szCs w:val="22"/>
              </w:rPr>
              <w:t>7.282E-4</w:t>
            </w:r>
          </w:p>
        </w:tc>
        <w:tc>
          <w:tcPr>
            <w:tcW w:w="299" w:type="pct"/>
            <w:vAlign w:val="bottom"/>
          </w:tcPr>
          <w:p w14:paraId="06B3C967" w14:textId="77777777" w:rsidR="00563A71" w:rsidRPr="008426B1" w:rsidRDefault="00563A71" w:rsidP="004E55FF">
            <w:r>
              <w:rPr>
                <w:rFonts w:ascii="Calibri" w:hAnsi="Calibri" w:cs="Calibri"/>
                <w:sz w:val="22"/>
                <w:szCs w:val="22"/>
              </w:rPr>
              <w:t>8.018E-3</w:t>
            </w:r>
          </w:p>
        </w:tc>
        <w:tc>
          <w:tcPr>
            <w:tcW w:w="342" w:type="pct"/>
            <w:vAlign w:val="bottom"/>
          </w:tcPr>
          <w:p w14:paraId="3A4234C8" w14:textId="77777777" w:rsidR="00563A71" w:rsidRPr="008426B1" w:rsidRDefault="00563A71" w:rsidP="004E55FF">
            <w:r>
              <w:rPr>
                <w:rFonts w:ascii="Calibri" w:hAnsi="Calibri" w:cs="Calibri"/>
                <w:sz w:val="22"/>
                <w:szCs w:val="22"/>
              </w:rPr>
              <w:t>4.232E-3</w:t>
            </w:r>
          </w:p>
        </w:tc>
        <w:tc>
          <w:tcPr>
            <w:tcW w:w="310" w:type="pct"/>
            <w:vAlign w:val="bottom"/>
          </w:tcPr>
          <w:p w14:paraId="18EFB79F" w14:textId="77777777" w:rsidR="00563A71" w:rsidRPr="008426B1" w:rsidRDefault="00563A71" w:rsidP="004E55FF">
            <w:r>
              <w:rPr>
                <w:rFonts w:ascii="Calibri" w:hAnsi="Calibri" w:cs="Calibri"/>
                <w:sz w:val="22"/>
                <w:szCs w:val="22"/>
              </w:rPr>
              <w:t>5.805E-3</w:t>
            </w:r>
          </w:p>
        </w:tc>
      </w:tr>
      <w:tr w:rsidR="00563A71" w:rsidRPr="00CA6E93" w14:paraId="529D5FC9" w14:textId="77777777" w:rsidTr="004E55FF">
        <w:trPr>
          <w:jc w:val="center"/>
        </w:trPr>
        <w:tc>
          <w:tcPr>
            <w:tcW w:w="237" w:type="pct"/>
            <w:tcBorders>
              <w:bottom w:val="single" w:sz="4" w:space="0" w:color="auto"/>
            </w:tcBorders>
          </w:tcPr>
          <w:p w14:paraId="7DA7CDF2" w14:textId="77777777" w:rsidR="00563A71" w:rsidRPr="00CA6E93" w:rsidRDefault="00563A71" w:rsidP="00435BD2">
            <w:pPr>
              <w:pStyle w:val="bangtrai"/>
            </w:pPr>
          </w:p>
        </w:tc>
        <w:tc>
          <w:tcPr>
            <w:tcW w:w="138" w:type="pct"/>
            <w:tcBorders>
              <w:bottom w:val="single" w:sz="4" w:space="0" w:color="auto"/>
            </w:tcBorders>
          </w:tcPr>
          <w:p w14:paraId="2994B720" w14:textId="77777777" w:rsidR="00563A71" w:rsidRPr="00CA6E93" w:rsidRDefault="00563A71" w:rsidP="00435BD2">
            <w:pPr>
              <w:pStyle w:val="bangtrai"/>
            </w:pPr>
            <w:r w:rsidRPr="00CA6E93">
              <w:t>(5)</w:t>
            </w:r>
          </w:p>
        </w:tc>
        <w:tc>
          <w:tcPr>
            <w:tcW w:w="301" w:type="pct"/>
            <w:tcBorders>
              <w:top w:val="nil"/>
              <w:left w:val="nil"/>
              <w:bottom w:val="single" w:sz="4" w:space="0" w:color="auto"/>
              <w:right w:val="nil"/>
            </w:tcBorders>
            <w:vAlign w:val="bottom"/>
          </w:tcPr>
          <w:p w14:paraId="494203FE" w14:textId="77777777" w:rsidR="00563A71" w:rsidRPr="008426B1" w:rsidRDefault="00563A71" w:rsidP="004E55FF">
            <w:r>
              <w:rPr>
                <w:rFonts w:ascii="Calibri" w:hAnsi="Calibri" w:cs="Calibri"/>
                <w:sz w:val="22"/>
                <w:szCs w:val="22"/>
              </w:rPr>
              <w:t>1.333E-2</w:t>
            </w:r>
          </w:p>
        </w:tc>
        <w:tc>
          <w:tcPr>
            <w:tcW w:w="299" w:type="pct"/>
            <w:tcBorders>
              <w:top w:val="nil"/>
              <w:left w:val="nil"/>
              <w:bottom w:val="single" w:sz="4" w:space="0" w:color="auto"/>
              <w:right w:val="nil"/>
            </w:tcBorders>
            <w:vAlign w:val="bottom"/>
          </w:tcPr>
          <w:p w14:paraId="049FF80D" w14:textId="77777777" w:rsidR="00563A71" w:rsidRPr="008426B1" w:rsidRDefault="00563A71" w:rsidP="004E55FF">
            <w:r>
              <w:rPr>
                <w:rFonts w:ascii="Calibri" w:hAnsi="Calibri" w:cs="Calibri"/>
                <w:sz w:val="22"/>
                <w:szCs w:val="22"/>
              </w:rPr>
              <w:t>1.228E-2</w:t>
            </w:r>
          </w:p>
        </w:tc>
        <w:tc>
          <w:tcPr>
            <w:tcW w:w="299" w:type="pct"/>
            <w:tcBorders>
              <w:top w:val="nil"/>
              <w:left w:val="nil"/>
              <w:bottom w:val="single" w:sz="4" w:space="0" w:color="auto"/>
              <w:right w:val="nil"/>
            </w:tcBorders>
            <w:vAlign w:val="bottom"/>
          </w:tcPr>
          <w:p w14:paraId="07FBB6DC" w14:textId="77777777" w:rsidR="00563A71" w:rsidRPr="008426B1" w:rsidRDefault="00563A71" w:rsidP="004E55FF">
            <w:r>
              <w:rPr>
                <w:rFonts w:ascii="Calibri" w:hAnsi="Calibri" w:cs="Calibri"/>
                <w:b/>
                <w:bCs/>
                <w:sz w:val="22"/>
                <w:szCs w:val="22"/>
              </w:rPr>
              <w:t>7.835E-3</w:t>
            </w:r>
          </w:p>
        </w:tc>
        <w:tc>
          <w:tcPr>
            <w:tcW w:w="333" w:type="pct"/>
            <w:tcBorders>
              <w:top w:val="nil"/>
              <w:left w:val="nil"/>
              <w:bottom w:val="single" w:sz="4" w:space="0" w:color="auto"/>
              <w:right w:val="nil"/>
            </w:tcBorders>
            <w:vAlign w:val="bottom"/>
          </w:tcPr>
          <w:p w14:paraId="5EA2C8DF" w14:textId="77777777" w:rsidR="00563A71" w:rsidRPr="008426B1" w:rsidRDefault="00563A71" w:rsidP="004E55FF">
            <w:r>
              <w:rPr>
                <w:rFonts w:ascii="Calibri" w:hAnsi="Calibri" w:cs="Calibri"/>
                <w:sz w:val="22"/>
                <w:szCs w:val="22"/>
              </w:rPr>
              <w:t>2.236E-2</w:t>
            </w:r>
          </w:p>
        </w:tc>
        <w:tc>
          <w:tcPr>
            <w:tcW w:w="300" w:type="pct"/>
            <w:tcBorders>
              <w:top w:val="nil"/>
              <w:left w:val="nil"/>
              <w:bottom w:val="single" w:sz="4" w:space="0" w:color="auto"/>
              <w:right w:val="nil"/>
            </w:tcBorders>
            <w:vAlign w:val="bottom"/>
          </w:tcPr>
          <w:p w14:paraId="260100A2" w14:textId="77777777" w:rsidR="00563A71" w:rsidRPr="008426B1" w:rsidRDefault="00563A71" w:rsidP="004E55FF">
            <w:r>
              <w:rPr>
                <w:rFonts w:ascii="Calibri" w:hAnsi="Calibri" w:cs="Calibri"/>
                <w:sz w:val="22"/>
                <w:szCs w:val="22"/>
              </w:rPr>
              <w:t>1.083E-2</w:t>
            </w:r>
          </w:p>
        </w:tc>
        <w:tc>
          <w:tcPr>
            <w:tcW w:w="299" w:type="pct"/>
            <w:tcBorders>
              <w:bottom w:val="single" w:sz="4" w:space="0" w:color="auto"/>
            </w:tcBorders>
            <w:vAlign w:val="bottom"/>
          </w:tcPr>
          <w:p w14:paraId="0F8216BA" w14:textId="77777777" w:rsidR="00563A71" w:rsidRPr="008426B1" w:rsidRDefault="00563A71" w:rsidP="004E55FF">
            <w:r>
              <w:rPr>
                <w:rFonts w:ascii="Calibri" w:hAnsi="Calibri" w:cs="Calibri"/>
                <w:sz w:val="22"/>
                <w:szCs w:val="22"/>
              </w:rPr>
              <w:t>2.217E-2</w:t>
            </w:r>
          </w:p>
        </w:tc>
        <w:tc>
          <w:tcPr>
            <w:tcW w:w="299" w:type="pct"/>
            <w:tcBorders>
              <w:bottom w:val="single" w:sz="4" w:space="0" w:color="auto"/>
            </w:tcBorders>
            <w:vAlign w:val="bottom"/>
          </w:tcPr>
          <w:p w14:paraId="0CAEA92D" w14:textId="77777777" w:rsidR="00563A71" w:rsidRPr="008426B1" w:rsidRDefault="00563A71" w:rsidP="004E55FF">
            <w:r>
              <w:rPr>
                <w:rFonts w:ascii="Calibri" w:hAnsi="Calibri" w:cs="Calibri"/>
                <w:sz w:val="22"/>
                <w:szCs w:val="22"/>
              </w:rPr>
              <w:t>6.876E-2</w:t>
            </w:r>
          </w:p>
        </w:tc>
        <w:tc>
          <w:tcPr>
            <w:tcW w:w="300" w:type="pct"/>
            <w:tcBorders>
              <w:bottom w:val="single" w:sz="4" w:space="0" w:color="auto"/>
            </w:tcBorders>
            <w:vAlign w:val="bottom"/>
          </w:tcPr>
          <w:p w14:paraId="239CE164" w14:textId="77777777" w:rsidR="00563A71" w:rsidRPr="008426B1" w:rsidRDefault="00563A71" w:rsidP="004E55FF">
            <w:r>
              <w:rPr>
                <w:rFonts w:ascii="Calibri" w:hAnsi="Calibri" w:cs="Calibri"/>
                <w:sz w:val="22"/>
                <w:szCs w:val="22"/>
              </w:rPr>
              <w:t>2.669E-2</w:t>
            </w:r>
          </w:p>
        </w:tc>
        <w:tc>
          <w:tcPr>
            <w:tcW w:w="333" w:type="pct"/>
            <w:tcBorders>
              <w:bottom w:val="single" w:sz="4" w:space="0" w:color="auto"/>
            </w:tcBorders>
            <w:vAlign w:val="bottom"/>
          </w:tcPr>
          <w:p w14:paraId="547F7C17" w14:textId="77777777" w:rsidR="00563A71" w:rsidRPr="008426B1" w:rsidRDefault="00563A71" w:rsidP="004E55FF">
            <w:r>
              <w:rPr>
                <w:rFonts w:ascii="Calibri" w:hAnsi="Calibri" w:cs="Calibri"/>
                <w:b/>
                <w:bCs/>
                <w:sz w:val="22"/>
                <w:szCs w:val="22"/>
              </w:rPr>
              <w:t>0.000E+0</w:t>
            </w:r>
          </w:p>
        </w:tc>
        <w:tc>
          <w:tcPr>
            <w:tcW w:w="300" w:type="pct"/>
            <w:tcBorders>
              <w:bottom w:val="single" w:sz="4" w:space="0" w:color="auto"/>
            </w:tcBorders>
            <w:vAlign w:val="bottom"/>
          </w:tcPr>
          <w:p w14:paraId="39C85220" w14:textId="77777777" w:rsidR="00563A71" w:rsidRPr="008426B1" w:rsidRDefault="00563A71" w:rsidP="004E55FF">
            <w:r>
              <w:rPr>
                <w:rFonts w:ascii="Calibri" w:hAnsi="Calibri" w:cs="Calibri"/>
                <w:sz w:val="22"/>
                <w:szCs w:val="22"/>
              </w:rPr>
              <w:t>2.515E-2</w:t>
            </w:r>
          </w:p>
        </w:tc>
        <w:tc>
          <w:tcPr>
            <w:tcW w:w="299" w:type="pct"/>
            <w:tcBorders>
              <w:bottom w:val="single" w:sz="4" w:space="0" w:color="auto"/>
            </w:tcBorders>
            <w:vAlign w:val="bottom"/>
          </w:tcPr>
          <w:p w14:paraId="5503724F" w14:textId="77777777" w:rsidR="00563A71" w:rsidRPr="008426B1" w:rsidRDefault="00563A71" w:rsidP="004E55FF">
            <w:r>
              <w:rPr>
                <w:rFonts w:ascii="Calibri" w:hAnsi="Calibri" w:cs="Calibri"/>
                <w:sz w:val="22"/>
                <w:szCs w:val="22"/>
              </w:rPr>
              <w:t>2.663E-3</w:t>
            </w:r>
          </w:p>
        </w:tc>
        <w:tc>
          <w:tcPr>
            <w:tcW w:w="312" w:type="pct"/>
            <w:tcBorders>
              <w:bottom w:val="single" w:sz="4" w:space="0" w:color="auto"/>
            </w:tcBorders>
            <w:vAlign w:val="bottom"/>
          </w:tcPr>
          <w:p w14:paraId="004534FE" w14:textId="77777777" w:rsidR="00563A71" w:rsidRPr="008426B1" w:rsidRDefault="00563A71" w:rsidP="004E55FF">
            <w:r>
              <w:rPr>
                <w:rFonts w:ascii="Calibri" w:hAnsi="Calibri" w:cs="Calibri"/>
                <w:sz w:val="22"/>
                <w:szCs w:val="22"/>
              </w:rPr>
              <w:t>1.070E-3</w:t>
            </w:r>
          </w:p>
        </w:tc>
        <w:tc>
          <w:tcPr>
            <w:tcW w:w="299" w:type="pct"/>
            <w:tcBorders>
              <w:bottom w:val="single" w:sz="4" w:space="0" w:color="auto"/>
            </w:tcBorders>
            <w:vAlign w:val="bottom"/>
          </w:tcPr>
          <w:p w14:paraId="7A0EA426" w14:textId="77777777" w:rsidR="00563A71" w:rsidRPr="008426B1" w:rsidRDefault="00563A71" w:rsidP="004E55FF">
            <w:r>
              <w:rPr>
                <w:rFonts w:ascii="Calibri" w:hAnsi="Calibri" w:cs="Calibri"/>
                <w:sz w:val="22"/>
                <w:szCs w:val="22"/>
              </w:rPr>
              <w:t>1.701E-3</w:t>
            </w:r>
          </w:p>
        </w:tc>
        <w:tc>
          <w:tcPr>
            <w:tcW w:w="342" w:type="pct"/>
            <w:tcBorders>
              <w:bottom w:val="single" w:sz="4" w:space="0" w:color="auto"/>
            </w:tcBorders>
            <w:vAlign w:val="bottom"/>
          </w:tcPr>
          <w:p w14:paraId="1EBC48A2" w14:textId="77777777" w:rsidR="00563A71" w:rsidRPr="008426B1" w:rsidRDefault="00563A71" w:rsidP="004E55FF">
            <w:r>
              <w:rPr>
                <w:rFonts w:ascii="Calibri" w:hAnsi="Calibri" w:cs="Calibri"/>
                <w:b/>
                <w:bCs/>
                <w:sz w:val="22"/>
                <w:szCs w:val="22"/>
              </w:rPr>
              <w:t>0.000E+0</w:t>
            </w:r>
          </w:p>
        </w:tc>
        <w:tc>
          <w:tcPr>
            <w:tcW w:w="310" w:type="pct"/>
            <w:tcBorders>
              <w:bottom w:val="single" w:sz="4" w:space="0" w:color="auto"/>
            </w:tcBorders>
            <w:vAlign w:val="bottom"/>
          </w:tcPr>
          <w:p w14:paraId="383B3642" w14:textId="77777777" w:rsidR="00563A71" w:rsidRPr="008426B1" w:rsidRDefault="00563A71" w:rsidP="004E55FF">
            <w:r>
              <w:rPr>
                <w:rFonts w:ascii="Calibri" w:hAnsi="Calibri" w:cs="Calibri"/>
                <w:sz w:val="22"/>
                <w:szCs w:val="22"/>
              </w:rPr>
              <w:t>2.667E-3</w:t>
            </w:r>
          </w:p>
        </w:tc>
      </w:tr>
      <w:tr w:rsidR="00563A71" w:rsidRPr="00CA6E93" w14:paraId="249B9924" w14:textId="77777777" w:rsidTr="004E55FF">
        <w:trPr>
          <w:jc w:val="center"/>
        </w:trPr>
        <w:tc>
          <w:tcPr>
            <w:tcW w:w="237" w:type="pct"/>
            <w:tcBorders>
              <w:top w:val="single" w:sz="4" w:space="0" w:color="auto"/>
            </w:tcBorders>
          </w:tcPr>
          <w:p w14:paraId="7A708BBD" w14:textId="77777777" w:rsidR="00563A71" w:rsidRPr="00CA6E93" w:rsidRDefault="00563A71" w:rsidP="00435BD2">
            <w:pPr>
              <w:pStyle w:val="bangtrai"/>
            </w:pPr>
            <w:r>
              <w:t>UF</w:t>
            </w:r>
            <w:r w:rsidRPr="00CA6E93">
              <w:t>4</w:t>
            </w:r>
          </w:p>
        </w:tc>
        <w:tc>
          <w:tcPr>
            <w:tcW w:w="138" w:type="pct"/>
            <w:tcBorders>
              <w:top w:val="single" w:sz="4" w:space="0" w:color="auto"/>
            </w:tcBorders>
          </w:tcPr>
          <w:p w14:paraId="4AADDD2D" w14:textId="77777777" w:rsidR="00563A71" w:rsidRPr="00CA6E93" w:rsidRDefault="00563A71" w:rsidP="00435BD2">
            <w:pPr>
              <w:pStyle w:val="bangtrai"/>
            </w:pPr>
            <w:r w:rsidRPr="00CA6E93">
              <w:t>(1)</w:t>
            </w:r>
          </w:p>
        </w:tc>
        <w:tc>
          <w:tcPr>
            <w:tcW w:w="301" w:type="pct"/>
            <w:tcBorders>
              <w:top w:val="single" w:sz="4" w:space="0" w:color="auto"/>
              <w:left w:val="nil"/>
              <w:bottom w:val="nil"/>
              <w:right w:val="nil"/>
            </w:tcBorders>
            <w:vAlign w:val="bottom"/>
          </w:tcPr>
          <w:p w14:paraId="0B0AE995" w14:textId="77777777" w:rsidR="00563A71" w:rsidRPr="008426B1" w:rsidRDefault="00563A71" w:rsidP="004E55FF">
            <w:r>
              <w:rPr>
                <w:rFonts w:ascii="Calibri" w:hAnsi="Calibri" w:cs="Calibri"/>
                <w:sz w:val="22"/>
                <w:szCs w:val="22"/>
              </w:rPr>
              <w:t>2.871E-3</w:t>
            </w:r>
          </w:p>
        </w:tc>
        <w:tc>
          <w:tcPr>
            <w:tcW w:w="299" w:type="pct"/>
            <w:tcBorders>
              <w:top w:val="single" w:sz="4" w:space="0" w:color="auto"/>
              <w:left w:val="nil"/>
              <w:bottom w:val="nil"/>
              <w:right w:val="nil"/>
            </w:tcBorders>
            <w:vAlign w:val="bottom"/>
          </w:tcPr>
          <w:p w14:paraId="3CAFB1A0" w14:textId="77777777" w:rsidR="00563A71" w:rsidRPr="008426B1" w:rsidRDefault="00563A71" w:rsidP="004E55FF">
            <w:r>
              <w:rPr>
                <w:rFonts w:ascii="Calibri" w:hAnsi="Calibri" w:cs="Calibri"/>
                <w:sz w:val="22"/>
                <w:szCs w:val="22"/>
              </w:rPr>
              <w:t>2.844E-3</w:t>
            </w:r>
          </w:p>
        </w:tc>
        <w:tc>
          <w:tcPr>
            <w:tcW w:w="299" w:type="pct"/>
            <w:tcBorders>
              <w:top w:val="single" w:sz="4" w:space="0" w:color="auto"/>
              <w:left w:val="nil"/>
              <w:bottom w:val="nil"/>
              <w:right w:val="nil"/>
            </w:tcBorders>
            <w:vAlign w:val="bottom"/>
          </w:tcPr>
          <w:p w14:paraId="3B3E1F51" w14:textId="77777777" w:rsidR="00563A71" w:rsidRPr="008426B1" w:rsidRDefault="00563A71" w:rsidP="004E55FF">
            <w:r>
              <w:rPr>
                <w:rFonts w:ascii="Calibri" w:hAnsi="Calibri" w:cs="Calibri"/>
                <w:sz w:val="22"/>
                <w:szCs w:val="22"/>
              </w:rPr>
              <w:t>3.782E-3</w:t>
            </w:r>
          </w:p>
        </w:tc>
        <w:tc>
          <w:tcPr>
            <w:tcW w:w="333" w:type="pct"/>
            <w:tcBorders>
              <w:top w:val="single" w:sz="4" w:space="0" w:color="auto"/>
              <w:left w:val="nil"/>
              <w:bottom w:val="nil"/>
              <w:right w:val="nil"/>
            </w:tcBorders>
            <w:vAlign w:val="bottom"/>
          </w:tcPr>
          <w:p w14:paraId="5944383F" w14:textId="77777777" w:rsidR="00563A71" w:rsidRPr="008426B1" w:rsidRDefault="00563A71" w:rsidP="004E55FF">
            <w:r>
              <w:rPr>
                <w:rFonts w:ascii="Calibri" w:hAnsi="Calibri" w:cs="Calibri"/>
                <w:sz w:val="22"/>
                <w:szCs w:val="22"/>
              </w:rPr>
              <w:t>2.871E-3</w:t>
            </w:r>
          </w:p>
        </w:tc>
        <w:tc>
          <w:tcPr>
            <w:tcW w:w="300" w:type="pct"/>
            <w:tcBorders>
              <w:top w:val="single" w:sz="4" w:space="0" w:color="auto"/>
              <w:left w:val="nil"/>
              <w:bottom w:val="nil"/>
              <w:right w:val="nil"/>
            </w:tcBorders>
            <w:vAlign w:val="bottom"/>
          </w:tcPr>
          <w:p w14:paraId="292EB037" w14:textId="77777777" w:rsidR="00563A71" w:rsidRPr="008426B1" w:rsidRDefault="00563A71" w:rsidP="004E55FF">
            <w:r>
              <w:rPr>
                <w:rFonts w:ascii="Calibri" w:hAnsi="Calibri" w:cs="Calibri"/>
                <w:b/>
                <w:bCs/>
                <w:sz w:val="22"/>
                <w:szCs w:val="22"/>
              </w:rPr>
              <w:t>2.256E-3</w:t>
            </w:r>
          </w:p>
        </w:tc>
        <w:tc>
          <w:tcPr>
            <w:tcW w:w="299" w:type="pct"/>
            <w:tcBorders>
              <w:top w:val="single" w:sz="4" w:space="0" w:color="auto"/>
            </w:tcBorders>
            <w:vAlign w:val="bottom"/>
          </w:tcPr>
          <w:p w14:paraId="7F2AF3F6" w14:textId="77777777" w:rsidR="00563A71" w:rsidRPr="008426B1" w:rsidRDefault="00563A71" w:rsidP="004E55FF">
            <w:r>
              <w:rPr>
                <w:rFonts w:ascii="Calibri" w:hAnsi="Calibri" w:cs="Calibri"/>
                <w:sz w:val="22"/>
                <w:szCs w:val="22"/>
              </w:rPr>
              <w:t>6.821E-3</w:t>
            </w:r>
          </w:p>
        </w:tc>
        <w:tc>
          <w:tcPr>
            <w:tcW w:w="299" w:type="pct"/>
            <w:tcBorders>
              <w:top w:val="single" w:sz="4" w:space="0" w:color="auto"/>
            </w:tcBorders>
            <w:vAlign w:val="bottom"/>
          </w:tcPr>
          <w:p w14:paraId="2DDE173C" w14:textId="77777777" w:rsidR="00563A71" w:rsidRPr="008426B1" w:rsidRDefault="00563A71" w:rsidP="004E55FF">
            <w:r>
              <w:rPr>
                <w:rFonts w:ascii="Calibri" w:hAnsi="Calibri" w:cs="Calibri"/>
                <w:sz w:val="22"/>
                <w:szCs w:val="22"/>
              </w:rPr>
              <w:t>6.343E-3</w:t>
            </w:r>
          </w:p>
        </w:tc>
        <w:tc>
          <w:tcPr>
            <w:tcW w:w="300" w:type="pct"/>
            <w:tcBorders>
              <w:top w:val="single" w:sz="4" w:space="0" w:color="auto"/>
            </w:tcBorders>
            <w:vAlign w:val="bottom"/>
          </w:tcPr>
          <w:p w14:paraId="3C2E1DCE" w14:textId="77777777" w:rsidR="00563A71" w:rsidRPr="008426B1" w:rsidRDefault="00563A71" w:rsidP="004E55FF">
            <w:r>
              <w:rPr>
                <w:rFonts w:ascii="Calibri" w:hAnsi="Calibri" w:cs="Calibri"/>
                <w:sz w:val="22"/>
                <w:szCs w:val="22"/>
              </w:rPr>
              <w:t>1.298E-2</w:t>
            </w:r>
          </w:p>
        </w:tc>
        <w:tc>
          <w:tcPr>
            <w:tcW w:w="333" w:type="pct"/>
            <w:tcBorders>
              <w:top w:val="single" w:sz="4" w:space="0" w:color="auto"/>
            </w:tcBorders>
            <w:vAlign w:val="bottom"/>
          </w:tcPr>
          <w:p w14:paraId="503A4CD7" w14:textId="77777777" w:rsidR="00563A71" w:rsidRPr="008426B1" w:rsidRDefault="00563A71" w:rsidP="004E55FF">
            <w:r>
              <w:rPr>
                <w:rFonts w:ascii="Calibri" w:hAnsi="Calibri" w:cs="Calibri"/>
                <w:sz w:val="22"/>
                <w:szCs w:val="22"/>
              </w:rPr>
              <w:t>8.599E-3</w:t>
            </w:r>
          </w:p>
        </w:tc>
        <w:tc>
          <w:tcPr>
            <w:tcW w:w="300" w:type="pct"/>
            <w:tcBorders>
              <w:top w:val="single" w:sz="4" w:space="0" w:color="auto"/>
            </w:tcBorders>
            <w:vAlign w:val="bottom"/>
          </w:tcPr>
          <w:p w14:paraId="67A2A83F" w14:textId="77777777" w:rsidR="00563A71" w:rsidRPr="008426B1" w:rsidRDefault="00563A71" w:rsidP="004E55FF">
            <w:r>
              <w:rPr>
                <w:rFonts w:ascii="Calibri" w:hAnsi="Calibri" w:cs="Calibri"/>
                <w:b/>
                <w:bCs/>
                <w:sz w:val="22"/>
                <w:szCs w:val="22"/>
              </w:rPr>
              <w:t>5.589E-3</w:t>
            </w:r>
          </w:p>
        </w:tc>
        <w:tc>
          <w:tcPr>
            <w:tcW w:w="299" w:type="pct"/>
            <w:tcBorders>
              <w:top w:val="single" w:sz="4" w:space="0" w:color="auto"/>
            </w:tcBorders>
            <w:vAlign w:val="bottom"/>
          </w:tcPr>
          <w:p w14:paraId="661D786A" w14:textId="77777777" w:rsidR="00563A71" w:rsidRPr="008426B1" w:rsidRDefault="00563A71" w:rsidP="004E55FF">
            <w:r>
              <w:rPr>
                <w:rFonts w:ascii="Calibri" w:hAnsi="Calibri" w:cs="Calibri"/>
                <w:sz w:val="22"/>
                <w:szCs w:val="22"/>
              </w:rPr>
              <w:t>2.146E-3</w:t>
            </w:r>
          </w:p>
        </w:tc>
        <w:tc>
          <w:tcPr>
            <w:tcW w:w="312" w:type="pct"/>
            <w:tcBorders>
              <w:top w:val="single" w:sz="4" w:space="0" w:color="auto"/>
            </w:tcBorders>
            <w:vAlign w:val="bottom"/>
          </w:tcPr>
          <w:p w14:paraId="13A15A32" w14:textId="77777777" w:rsidR="00563A71" w:rsidRPr="008426B1" w:rsidRDefault="00563A71" w:rsidP="004E55FF">
            <w:r>
              <w:rPr>
                <w:rFonts w:ascii="Calibri" w:hAnsi="Calibri" w:cs="Calibri"/>
                <w:b/>
                <w:bCs/>
                <w:sz w:val="22"/>
                <w:szCs w:val="22"/>
              </w:rPr>
              <w:t>2.091E-6</w:t>
            </w:r>
          </w:p>
        </w:tc>
        <w:tc>
          <w:tcPr>
            <w:tcW w:w="299" w:type="pct"/>
            <w:tcBorders>
              <w:top w:val="single" w:sz="4" w:space="0" w:color="auto"/>
            </w:tcBorders>
            <w:vAlign w:val="bottom"/>
          </w:tcPr>
          <w:p w14:paraId="300DE1EB" w14:textId="77777777" w:rsidR="00563A71" w:rsidRPr="008426B1" w:rsidRDefault="00563A71" w:rsidP="004E55FF">
            <w:r>
              <w:rPr>
                <w:rFonts w:ascii="Calibri" w:hAnsi="Calibri" w:cs="Calibri"/>
                <w:sz w:val="22"/>
                <w:szCs w:val="22"/>
              </w:rPr>
              <w:t>3.375E-3</w:t>
            </w:r>
          </w:p>
        </w:tc>
        <w:tc>
          <w:tcPr>
            <w:tcW w:w="342" w:type="pct"/>
            <w:tcBorders>
              <w:top w:val="single" w:sz="4" w:space="0" w:color="auto"/>
            </w:tcBorders>
            <w:vAlign w:val="bottom"/>
          </w:tcPr>
          <w:p w14:paraId="1FA0BF3A" w14:textId="77777777" w:rsidR="00563A71" w:rsidRPr="008426B1" w:rsidRDefault="00563A71" w:rsidP="004E55FF">
            <w:r>
              <w:rPr>
                <w:rFonts w:ascii="Calibri" w:hAnsi="Calibri" w:cs="Calibri"/>
                <w:sz w:val="22"/>
                <w:szCs w:val="22"/>
              </w:rPr>
              <w:t>2.642E-3</w:t>
            </w:r>
          </w:p>
        </w:tc>
        <w:tc>
          <w:tcPr>
            <w:tcW w:w="310" w:type="pct"/>
            <w:tcBorders>
              <w:top w:val="single" w:sz="4" w:space="0" w:color="auto"/>
            </w:tcBorders>
            <w:vAlign w:val="bottom"/>
          </w:tcPr>
          <w:p w14:paraId="74D4D927" w14:textId="77777777" w:rsidR="00563A71" w:rsidRPr="008426B1" w:rsidRDefault="00563A71" w:rsidP="004E55FF">
            <w:r>
              <w:rPr>
                <w:rFonts w:ascii="Calibri" w:hAnsi="Calibri" w:cs="Calibri"/>
                <w:sz w:val="22"/>
                <w:szCs w:val="22"/>
              </w:rPr>
              <w:t>1.512E-3</w:t>
            </w:r>
          </w:p>
        </w:tc>
      </w:tr>
      <w:tr w:rsidR="00563A71" w:rsidRPr="00CA6E93" w14:paraId="43A4B9CA" w14:textId="77777777" w:rsidTr="004E55FF">
        <w:trPr>
          <w:jc w:val="center"/>
        </w:trPr>
        <w:tc>
          <w:tcPr>
            <w:tcW w:w="237" w:type="pct"/>
          </w:tcPr>
          <w:p w14:paraId="004ECA2E" w14:textId="77777777" w:rsidR="00563A71" w:rsidRPr="00CA6E93" w:rsidRDefault="00563A71" w:rsidP="00435BD2">
            <w:pPr>
              <w:pStyle w:val="bangtrai"/>
            </w:pPr>
          </w:p>
        </w:tc>
        <w:tc>
          <w:tcPr>
            <w:tcW w:w="138" w:type="pct"/>
          </w:tcPr>
          <w:p w14:paraId="69AF00DA" w14:textId="77777777" w:rsidR="00563A71" w:rsidRPr="00CA6E93" w:rsidRDefault="00563A71" w:rsidP="00435BD2">
            <w:pPr>
              <w:pStyle w:val="bangtrai"/>
            </w:pPr>
            <w:r w:rsidRPr="00CA6E93">
              <w:t>(2)</w:t>
            </w:r>
          </w:p>
        </w:tc>
        <w:tc>
          <w:tcPr>
            <w:tcW w:w="301" w:type="pct"/>
            <w:tcBorders>
              <w:top w:val="nil"/>
              <w:left w:val="nil"/>
              <w:bottom w:val="nil"/>
              <w:right w:val="nil"/>
            </w:tcBorders>
            <w:vAlign w:val="bottom"/>
          </w:tcPr>
          <w:p w14:paraId="79C0A999" w14:textId="77777777" w:rsidR="00563A71" w:rsidRPr="008426B1" w:rsidRDefault="00563A71" w:rsidP="004E55FF">
            <w:r>
              <w:rPr>
                <w:rFonts w:ascii="Calibri" w:hAnsi="Calibri" w:cs="Calibri"/>
                <w:sz w:val="22"/>
                <w:szCs w:val="22"/>
              </w:rPr>
              <w:t>3.534E-3</w:t>
            </w:r>
          </w:p>
        </w:tc>
        <w:tc>
          <w:tcPr>
            <w:tcW w:w="299" w:type="pct"/>
            <w:tcBorders>
              <w:top w:val="nil"/>
              <w:left w:val="nil"/>
              <w:bottom w:val="nil"/>
              <w:right w:val="nil"/>
            </w:tcBorders>
            <w:vAlign w:val="bottom"/>
          </w:tcPr>
          <w:p w14:paraId="6F374B37" w14:textId="77777777" w:rsidR="00563A71" w:rsidRPr="008426B1" w:rsidRDefault="00563A71" w:rsidP="004E55FF">
            <w:r>
              <w:rPr>
                <w:rFonts w:ascii="Calibri" w:hAnsi="Calibri" w:cs="Calibri"/>
                <w:sz w:val="22"/>
                <w:szCs w:val="22"/>
              </w:rPr>
              <w:t>3.771E-3</w:t>
            </w:r>
          </w:p>
        </w:tc>
        <w:tc>
          <w:tcPr>
            <w:tcW w:w="299" w:type="pct"/>
            <w:tcBorders>
              <w:top w:val="nil"/>
              <w:left w:val="nil"/>
              <w:bottom w:val="nil"/>
              <w:right w:val="nil"/>
            </w:tcBorders>
            <w:vAlign w:val="bottom"/>
          </w:tcPr>
          <w:p w14:paraId="374D67E7" w14:textId="77777777" w:rsidR="00563A71" w:rsidRPr="008426B1" w:rsidRDefault="00563A71" w:rsidP="004E55FF">
            <w:r>
              <w:rPr>
                <w:rFonts w:ascii="Calibri" w:hAnsi="Calibri" w:cs="Calibri"/>
                <w:sz w:val="22"/>
                <w:szCs w:val="22"/>
              </w:rPr>
              <w:t>4.085E-3</w:t>
            </w:r>
          </w:p>
        </w:tc>
        <w:tc>
          <w:tcPr>
            <w:tcW w:w="333" w:type="pct"/>
            <w:tcBorders>
              <w:top w:val="nil"/>
              <w:left w:val="nil"/>
              <w:bottom w:val="nil"/>
              <w:right w:val="nil"/>
            </w:tcBorders>
            <w:vAlign w:val="bottom"/>
          </w:tcPr>
          <w:p w14:paraId="2F97EA8D" w14:textId="77777777" w:rsidR="00563A71" w:rsidRPr="008426B1" w:rsidRDefault="00563A71" w:rsidP="004E55FF">
            <w:r>
              <w:rPr>
                <w:rFonts w:ascii="Calibri" w:hAnsi="Calibri" w:cs="Calibri"/>
                <w:sz w:val="22"/>
                <w:szCs w:val="22"/>
              </w:rPr>
              <w:t>4.172E-3</w:t>
            </w:r>
          </w:p>
        </w:tc>
        <w:tc>
          <w:tcPr>
            <w:tcW w:w="300" w:type="pct"/>
            <w:tcBorders>
              <w:top w:val="nil"/>
              <w:left w:val="nil"/>
              <w:bottom w:val="nil"/>
              <w:right w:val="nil"/>
            </w:tcBorders>
            <w:vAlign w:val="bottom"/>
          </w:tcPr>
          <w:p w14:paraId="720DF0B2" w14:textId="77777777" w:rsidR="00563A71" w:rsidRPr="008426B1" w:rsidRDefault="00563A71" w:rsidP="004E55FF">
            <w:r>
              <w:rPr>
                <w:rFonts w:ascii="Calibri" w:hAnsi="Calibri" w:cs="Calibri"/>
                <w:b/>
                <w:bCs/>
                <w:sz w:val="22"/>
                <w:szCs w:val="22"/>
              </w:rPr>
              <w:t>2.906E-3</w:t>
            </w:r>
          </w:p>
        </w:tc>
        <w:tc>
          <w:tcPr>
            <w:tcW w:w="299" w:type="pct"/>
            <w:vAlign w:val="bottom"/>
          </w:tcPr>
          <w:p w14:paraId="1BD7D5D3" w14:textId="77777777" w:rsidR="00563A71" w:rsidRPr="008426B1" w:rsidRDefault="00563A71" w:rsidP="004E55FF">
            <w:r>
              <w:rPr>
                <w:rFonts w:ascii="Calibri" w:hAnsi="Calibri" w:cs="Calibri"/>
                <w:sz w:val="22"/>
                <w:szCs w:val="22"/>
              </w:rPr>
              <w:t>8.653E-3</w:t>
            </w:r>
          </w:p>
        </w:tc>
        <w:tc>
          <w:tcPr>
            <w:tcW w:w="299" w:type="pct"/>
            <w:vAlign w:val="bottom"/>
          </w:tcPr>
          <w:p w14:paraId="4232CE8D" w14:textId="77777777" w:rsidR="00563A71" w:rsidRPr="008426B1" w:rsidRDefault="00563A71" w:rsidP="004E55FF">
            <w:r>
              <w:rPr>
                <w:rFonts w:ascii="Calibri" w:hAnsi="Calibri" w:cs="Calibri"/>
                <w:sz w:val="22"/>
                <w:szCs w:val="22"/>
              </w:rPr>
              <w:t>8.517E-3</w:t>
            </w:r>
          </w:p>
        </w:tc>
        <w:tc>
          <w:tcPr>
            <w:tcW w:w="300" w:type="pct"/>
            <w:vAlign w:val="bottom"/>
          </w:tcPr>
          <w:p w14:paraId="322ADB54" w14:textId="77777777" w:rsidR="00563A71" w:rsidRPr="008426B1" w:rsidRDefault="00563A71" w:rsidP="004E55FF">
            <w:r>
              <w:rPr>
                <w:rFonts w:ascii="Calibri" w:hAnsi="Calibri" w:cs="Calibri"/>
                <w:sz w:val="22"/>
                <w:szCs w:val="22"/>
              </w:rPr>
              <w:t>1.399E-2</w:t>
            </w:r>
          </w:p>
        </w:tc>
        <w:tc>
          <w:tcPr>
            <w:tcW w:w="333" w:type="pct"/>
            <w:vAlign w:val="bottom"/>
          </w:tcPr>
          <w:p w14:paraId="312CF2C5" w14:textId="77777777" w:rsidR="00563A71" w:rsidRPr="008426B1" w:rsidRDefault="00563A71" w:rsidP="004E55FF">
            <w:r>
              <w:rPr>
                <w:rFonts w:ascii="Calibri" w:hAnsi="Calibri" w:cs="Calibri"/>
                <w:sz w:val="22"/>
                <w:szCs w:val="22"/>
              </w:rPr>
              <w:t>2.037E-2</w:t>
            </w:r>
          </w:p>
        </w:tc>
        <w:tc>
          <w:tcPr>
            <w:tcW w:w="300" w:type="pct"/>
            <w:vAlign w:val="bottom"/>
          </w:tcPr>
          <w:p w14:paraId="246A2D76" w14:textId="77777777" w:rsidR="00563A71" w:rsidRPr="008426B1" w:rsidRDefault="00563A71" w:rsidP="004E55FF">
            <w:r>
              <w:rPr>
                <w:rFonts w:ascii="Calibri" w:hAnsi="Calibri" w:cs="Calibri"/>
                <w:b/>
                <w:bCs/>
                <w:sz w:val="22"/>
                <w:szCs w:val="22"/>
              </w:rPr>
              <w:t>6.789E-3</w:t>
            </w:r>
          </w:p>
        </w:tc>
        <w:tc>
          <w:tcPr>
            <w:tcW w:w="299" w:type="pct"/>
            <w:vAlign w:val="bottom"/>
          </w:tcPr>
          <w:p w14:paraId="185EBCB2" w14:textId="77777777" w:rsidR="00563A71" w:rsidRPr="008426B1" w:rsidRDefault="00563A71" w:rsidP="004E55FF">
            <w:r>
              <w:rPr>
                <w:rFonts w:ascii="Calibri" w:hAnsi="Calibri" w:cs="Calibri"/>
                <w:sz w:val="22"/>
                <w:szCs w:val="22"/>
              </w:rPr>
              <w:t>4.256E-3</w:t>
            </w:r>
          </w:p>
        </w:tc>
        <w:tc>
          <w:tcPr>
            <w:tcW w:w="312" w:type="pct"/>
            <w:vAlign w:val="bottom"/>
          </w:tcPr>
          <w:p w14:paraId="0579AE51" w14:textId="77777777" w:rsidR="00563A71" w:rsidRPr="008426B1" w:rsidRDefault="00563A71" w:rsidP="004E55FF">
            <w:r>
              <w:rPr>
                <w:rFonts w:ascii="Calibri" w:hAnsi="Calibri" w:cs="Calibri"/>
                <w:sz w:val="22"/>
                <w:szCs w:val="22"/>
              </w:rPr>
              <w:t>5.731E-3</w:t>
            </w:r>
          </w:p>
        </w:tc>
        <w:tc>
          <w:tcPr>
            <w:tcW w:w="299" w:type="pct"/>
            <w:vAlign w:val="bottom"/>
          </w:tcPr>
          <w:p w14:paraId="28210F00" w14:textId="77777777" w:rsidR="00563A71" w:rsidRPr="008426B1" w:rsidRDefault="00563A71" w:rsidP="004E55FF">
            <w:r>
              <w:rPr>
                <w:rFonts w:ascii="Calibri" w:hAnsi="Calibri" w:cs="Calibri"/>
                <w:sz w:val="22"/>
                <w:szCs w:val="22"/>
              </w:rPr>
              <w:t>5.405E-3</w:t>
            </w:r>
          </w:p>
        </w:tc>
        <w:tc>
          <w:tcPr>
            <w:tcW w:w="342" w:type="pct"/>
            <w:vAlign w:val="bottom"/>
          </w:tcPr>
          <w:p w14:paraId="174947F9" w14:textId="77777777" w:rsidR="00563A71" w:rsidRPr="008426B1" w:rsidRDefault="00563A71" w:rsidP="004E55FF">
            <w:r>
              <w:rPr>
                <w:rFonts w:ascii="Calibri" w:hAnsi="Calibri" w:cs="Calibri"/>
                <w:sz w:val="22"/>
                <w:szCs w:val="22"/>
              </w:rPr>
              <w:t>1.920E-2</w:t>
            </w:r>
          </w:p>
        </w:tc>
        <w:tc>
          <w:tcPr>
            <w:tcW w:w="310" w:type="pct"/>
            <w:vAlign w:val="bottom"/>
          </w:tcPr>
          <w:p w14:paraId="715ACE2E" w14:textId="77777777" w:rsidR="00563A71" w:rsidRPr="008426B1" w:rsidRDefault="00563A71" w:rsidP="004E55FF">
            <w:r>
              <w:rPr>
                <w:rFonts w:ascii="Calibri" w:hAnsi="Calibri" w:cs="Calibri"/>
                <w:b/>
                <w:bCs/>
                <w:sz w:val="22"/>
                <w:szCs w:val="22"/>
              </w:rPr>
              <w:t>4.075E-3</w:t>
            </w:r>
          </w:p>
        </w:tc>
      </w:tr>
      <w:tr w:rsidR="00563A71" w:rsidRPr="00CA6E93" w14:paraId="1C82425E" w14:textId="77777777" w:rsidTr="004E55FF">
        <w:trPr>
          <w:jc w:val="center"/>
        </w:trPr>
        <w:tc>
          <w:tcPr>
            <w:tcW w:w="237" w:type="pct"/>
          </w:tcPr>
          <w:p w14:paraId="2178569F" w14:textId="77777777" w:rsidR="00563A71" w:rsidRPr="00CA6E93" w:rsidRDefault="00563A71" w:rsidP="00435BD2">
            <w:pPr>
              <w:pStyle w:val="bangtrai"/>
            </w:pPr>
          </w:p>
        </w:tc>
        <w:tc>
          <w:tcPr>
            <w:tcW w:w="138" w:type="pct"/>
          </w:tcPr>
          <w:p w14:paraId="209FDC3E" w14:textId="77777777" w:rsidR="00563A71" w:rsidRPr="00CA6E93" w:rsidRDefault="00563A71" w:rsidP="00435BD2">
            <w:pPr>
              <w:pStyle w:val="bangtrai"/>
            </w:pPr>
            <w:r w:rsidRPr="00CA6E93">
              <w:t>(3)</w:t>
            </w:r>
          </w:p>
        </w:tc>
        <w:tc>
          <w:tcPr>
            <w:tcW w:w="301" w:type="pct"/>
            <w:tcBorders>
              <w:top w:val="nil"/>
              <w:left w:val="nil"/>
              <w:bottom w:val="nil"/>
              <w:right w:val="nil"/>
            </w:tcBorders>
            <w:vAlign w:val="bottom"/>
          </w:tcPr>
          <w:p w14:paraId="2FD0FF21" w14:textId="77777777" w:rsidR="00563A71" w:rsidRPr="008426B1" w:rsidRDefault="00563A71" w:rsidP="004E55FF">
            <w:r>
              <w:rPr>
                <w:rFonts w:ascii="Calibri" w:hAnsi="Calibri" w:cs="Calibri"/>
                <w:sz w:val="22"/>
                <w:szCs w:val="22"/>
              </w:rPr>
              <w:t>3.220E-3</w:t>
            </w:r>
          </w:p>
        </w:tc>
        <w:tc>
          <w:tcPr>
            <w:tcW w:w="299" w:type="pct"/>
            <w:tcBorders>
              <w:top w:val="nil"/>
              <w:left w:val="nil"/>
              <w:bottom w:val="nil"/>
              <w:right w:val="nil"/>
            </w:tcBorders>
            <w:vAlign w:val="bottom"/>
          </w:tcPr>
          <w:p w14:paraId="7FD86F33" w14:textId="77777777" w:rsidR="00563A71" w:rsidRPr="008426B1" w:rsidRDefault="00563A71" w:rsidP="004E55FF">
            <w:r>
              <w:rPr>
                <w:rFonts w:ascii="Calibri" w:hAnsi="Calibri" w:cs="Calibri"/>
                <w:sz w:val="22"/>
                <w:szCs w:val="22"/>
              </w:rPr>
              <w:t>3.095E-3</w:t>
            </w:r>
          </w:p>
        </w:tc>
        <w:tc>
          <w:tcPr>
            <w:tcW w:w="299" w:type="pct"/>
            <w:tcBorders>
              <w:top w:val="nil"/>
              <w:left w:val="nil"/>
              <w:bottom w:val="nil"/>
              <w:right w:val="nil"/>
            </w:tcBorders>
            <w:vAlign w:val="bottom"/>
          </w:tcPr>
          <w:p w14:paraId="2D2EEC0B" w14:textId="77777777" w:rsidR="00563A71" w:rsidRPr="008426B1" w:rsidRDefault="00563A71" w:rsidP="004E55FF">
            <w:r>
              <w:rPr>
                <w:rFonts w:ascii="Calibri" w:hAnsi="Calibri" w:cs="Calibri"/>
                <w:sz w:val="22"/>
                <w:szCs w:val="22"/>
              </w:rPr>
              <w:t>3.944E-3</w:t>
            </w:r>
          </w:p>
        </w:tc>
        <w:tc>
          <w:tcPr>
            <w:tcW w:w="333" w:type="pct"/>
            <w:tcBorders>
              <w:top w:val="nil"/>
              <w:left w:val="nil"/>
              <w:bottom w:val="nil"/>
              <w:right w:val="nil"/>
            </w:tcBorders>
            <w:vAlign w:val="bottom"/>
          </w:tcPr>
          <w:p w14:paraId="7C2226DA" w14:textId="77777777" w:rsidR="00563A71" w:rsidRPr="008426B1" w:rsidRDefault="00563A71" w:rsidP="004E55FF">
            <w:r>
              <w:rPr>
                <w:rFonts w:ascii="Calibri" w:hAnsi="Calibri" w:cs="Calibri"/>
                <w:sz w:val="22"/>
                <w:szCs w:val="22"/>
              </w:rPr>
              <w:t>3.641E-3</w:t>
            </w:r>
          </w:p>
        </w:tc>
        <w:tc>
          <w:tcPr>
            <w:tcW w:w="300" w:type="pct"/>
            <w:tcBorders>
              <w:top w:val="nil"/>
              <w:left w:val="nil"/>
              <w:bottom w:val="nil"/>
              <w:right w:val="nil"/>
            </w:tcBorders>
            <w:vAlign w:val="bottom"/>
          </w:tcPr>
          <w:p w14:paraId="453976A0" w14:textId="77777777" w:rsidR="00563A71" w:rsidRPr="008426B1" w:rsidRDefault="00563A71" w:rsidP="004E55FF">
            <w:r>
              <w:rPr>
                <w:rFonts w:ascii="Calibri" w:hAnsi="Calibri" w:cs="Calibri"/>
                <w:b/>
                <w:bCs/>
                <w:sz w:val="22"/>
                <w:szCs w:val="22"/>
              </w:rPr>
              <w:t>2.570E-3</w:t>
            </w:r>
          </w:p>
        </w:tc>
        <w:tc>
          <w:tcPr>
            <w:tcW w:w="299" w:type="pct"/>
            <w:vAlign w:val="bottom"/>
          </w:tcPr>
          <w:p w14:paraId="4888B4A9" w14:textId="77777777" w:rsidR="00563A71" w:rsidRPr="008426B1" w:rsidRDefault="00563A71" w:rsidP="004E55FF">
            <w:r>
              <w:rPr>
                <w:rFonts w:ascii="Calibri" w:hAnsi="Calibri" w:cs="Calibri"/>
                <w:sz w:val="22"/>
                <w:szCs w:val="22"/>
              </w:rPr>
              <w:t>7.733E-3</w:t>
            </w:r>
          </w:p>
        </w:tc>
        <w:tc>
          <w:tcPr>
            <w:tcW w:w="299" w:type="pct"/>
            <w:vAlign w:val="bottom"/>
          </w:tcPr>
          <w:p w14:paraId="3F879DBF" w14:textId="77777777" w:rsidR="00563A71" w:rsidRPr="008426B1" w:rsidRDefault="00563A71" w:rsidP="004E55FF">
            <w:r>
              <w:rPr>
                <w:rFonts w:ascii="Calibri" w:hAnsi="Calibri" w:cs="Calibri"/>
                <w:sz w:val="22"/>
                <w:szCs w:val="22"/>
              </w:rPr>
              <w:t>7.061E-3</w:t>
            </w:r>
          </w:p>
        </w:tc>
        <w:tc>
          <w:tcPr>
            <w:tcW w:w="300" w:type="pct"/>
            <w:vAlign w:val="bottom"/>
          </w:tcPr>
          <w:p w14:paraId="50BB86DF" w14:textId="77777777" w:rsidR="00563A71" w:rsidRPr="008426B1" w:rsidRDefault="00563A71" w:rsidP="004E55FF">
            <w:r>
              <w:rPr>
                <w:rFonts w:ascii="Calibri" w:hAnsi="Calibri" w:cs="Calibri"/>
                <w:sz w:val="22"/>
                <w:szCs w:val="22"/>
              </w:rPr>
              <w:t>1.348E-2</w:t>
            </w:r>
          </w:p>
        </w:tc>
        <w:tc>
          <w:tcPr>
            <w:tcW w:w="333" w:type="pct"/>
            <w:vAlign w:val="bottom"/>
          </w:tcPr>
          <w:p w14:paraId="4531F4B9" w14:textId="77777777" w:rsidR="00563A71" w:rsidRPr="008426B1" w:rsidRDefault="00563A71" w:rsidP="004E55FF">
            <w:r>
              <w:rPr>
                <w:rFonts w:ascii="Calibri" w:hAnsi="Calibri" w:cs="Calibri"/>
                <w:sz w:val="22"/>
                <w:szCs w:val="22"/>
              </w:rPr>
              <w:t>1.312E-2</w:t>
            </w:r>
          </w:p>
        </w:tc>
        <w:tc>
          <w:tcPr>
            <w:tcW w:w="300" w:type="pct"/>
            <w:vAlign w:val="bottom"/>
          </w:tcPr>
          <w:p w14:paraId="288643A3" w14:textId="77777777" w:rsidR="00563A71" w:rsidRPr="008426B1" w:rsidRDefault="00563A71" w:rsidP="004E55FF">
            <w:r>
              <w:rPr>
                <w:rFonts w:ascii="Calibri" w:hAnsi="Calibri" w:cs="Calibri"/>
                <w:b/>
                <w:bCs/>
                <w:sz w:val="22"/>
                <w:szCs w:val="22"/>
              </w:rPr>
              <w:t>6.227E-3</w:t>
            </w:r>
          </w:p>
        </w:tc>
        <w:tc>
          <w:tcPr>
            <w:tcW w:w="299" w:type="pct"/>
            <w:vAlign w:val="bottom"/>
          </w:tcPr>
          <w:p w14:paraId="41DD834E" w14:textId="77777777" w:rsidR="00563A71" w:rsidRPr="008426B1" w:rsidRDefault="00563A71" w:rsidP="004E55FF">
            <w:r>
              <w:rPr>
                <w:rFonts w:ascii="Calibri" w:hAnsi="Calibri" w:cs="Calibri"/>
                <w:sz w:val="22"/>
                <w:szCs w:val="22"/>
              </w:rPr>
              <w:t>2.863E-3</w:t>
            </w:r>
          </w:p>
        </w:tc>
        <w:tc>
          <w:tcPr>
            <w:tcW w:w="312" w:type="pct"/>
            <w:vAlign w:val="bottom"/>
          </w:tcPr>
          <w:p w14:paraId="6A031EED" w14:textId="77777777" w:rsidR="00563A71" w:rsidRPr="008426B1" w:rsidRDefault="00563A71" w:rsidP="004E55FF">
            <w:r>
              <w:rPr>
                <w:rFonts w:ascii="Calibri" w:hAnsi="Calibri" w:cs="Calibri"/>
                <w:b/>
                <w:bCs/>
                <w:sz w:val="22"/>
                <w:szCs w:val="22"/>
              </w:rPr>
              <w:t>1.374E-3</w:t>
            </w:r>
          </w:p>
        </w:tc>
        <w:tc>
          <w:tcPr>
            <w:tcW w:w="299" w:type="pct"/>
            <w:vAlign w:val="bottom"/>
          </w:tcPr>
          <w:p w14:paraId="14C650E7" w14:textId="77777777" w:rsidR="00563A71" w:rsidRPr="008426B1" w:rsidRDefault="00563A71" w:rsidP="004E55FF">
            <w:r>
              <w:rPr>
                <w:rFonts w:ascii="Calibri" w:hAnsi="Calibri" w:cs="Calibri"/>
                <w:sz w:val="22"/>
                <w:szCs w:val="22"/>
              </w:rPr>
              <w:t>4.309E-3</w:t>
            </w:r>
          </w:p>
        </w:tc>
        <w:tc>
          <w:tcPr>
            <w:tcW w:w="342" w:type="pct"/>
            <w:vAlign w:val="bottom"/>
          </w:tcPr>
          <w:p w14:paraId="171A697D" w14:textId="77777777" w:rsidR="00563A71" w:rsidRPr="008426B1" w:rsidRDefault="00563A71" w:rsidP="004E55FF">
            <w:r>
              <w:rPr>
                <w:rFonts w:ascii="Calibri" w:hAnsi="Calibri" w:cs="Calibri"/>
                <w:sz w:val="22"/>
                <w:szCs w:val="22"/>
              </w:rPr>
              <w:t>5.406E-3</w:t>
            </w:r>
          </w:p>
        </w:tc>
        <w:tc>
          <w:tcPr>
            <w:tcW w:w="310" w:type="pct"/>
            <w:vAlign w:val="bottom"/>
          </w:tcPr>
          <w:p w14:paraId="6B4DA365" w14:textId="77777777" w:rsidR="00563A71" w:rsidRPr="008426B1" w:rsidRDefault="00563A71" w:rsidP="004E55FF">
            <w:r>
              <w:rPr>
                <w:rFonts w:ascii="Calibri" w:hAnsi="Calibri" w:cs="Calibri"/>
                <w:sz w:val="22"/>
                <w:szCs w:val="22"/>
              </w:rPr>
              <w:t>2.116E-3</w:t>
            </w:r>
          </w:p>
        </w:tc>
      </w:tr>
      <w:tr w:rsidR="00563A71" w:rsidRPr="00CA6E93" w14:paraId="5DC06613" w14:textId="77777777" w:rsidTr="004E55FF">
        <w:trPr>
          <w:jc w:val="center"/>
        </w:trPr>
        <w:tc>
          <w:tcPr>
            <w:tcW w:w="237" w:type="pct"/>
          </w:tcPr>
          <w:p w14:paraId="4C38E08C" w14:textId="77777777" w:rsidR="00563A71" w:rsidRPr="00CA6E93" w:rsidRDefault="00563A71" w:rsidP="00435BD2">
            <w:pPr>
              <w:pStyle w:val="bangtrai"/>
            </w:pPr>
          </w:p>
        </w:tc>
        <w:tc>
          <w:tcPr>
            <w:tcW w:w="138" w:type="pct"/>
          </w:tcPr>
          <w:p w14:paraId="3D0B30E1" w14:textId="77777777" w:rsidR="00563A71" w:rsidRPr="00CA6E93" w:rsidRDefault="00563A71" w:rsidP="00435BD2">
            <w:pPr>
              <w:pStyle w:val="bangtrai"/>
            </w:pPr>
            <w:r w:rsidRPr="00CA6E93">
              <w:t>(4)</w:t>
            </w:r>
          </w:p>
        </w:tc>
        <w:tc>
          <w:tcPr>
            <w:tcW w:w="301" w:type="pct"/>
            <w:tcBorders>
              <w:top w:val="nil"/>
              <w:left w:val="nil"/>
              <w:right w:val="nil"/>
            </w:tcBorders>
            <w:vAlign w:val="bottom"/>
          </w:tcPr>
          <w:p w14:paraId="715EEF4B" w14:textId="77777777" w:rsidR="00563A71" w:rsidRPr="008426B1" w:rsidRDefault="00563A71" w:rsidP="004E55FF">
            <w:r>
              <w:rPr>
                <w:rFonts w:ascii="Calibri" w:hAnsi="Calibri" w:cs="Calibri"/>
                <w:sz w:val="22"/>
                <w:szCs w:val="22"/>
              </w:rPr>
              <w:t>1.526E-4</w:t>
            </w:r>
          </w:p>
        </w:tc>
        <w:tc>
          <w:tcPr>
            <w:tcW w:w="299" w:type="pct"/>
            <w:tcBorders>
              <w:top w:val="nil"/>
              <w:left w:val="nil"/>
              <w:right w:val="nil"/>
            </w:tcBorders>
            <w:vAlign w:val="bottom"/>
          </w:tcPr>
          <w:p w14:paraId="620EFBFE" w14:textId="77777777" w:rsidR="00563A71" w:rsidRPr="008426B1" w:rsidRDefault="00563A71" w:rsidP="004E55FF">
            <w:r>
              <w:rPr>
                <w:rFonts w:ascii="Calibri" w:hAnsi="Calibri" w:cs="Calibri"/>
                <w:sz w:val="22"/>
                <w:szCs w:val="22"/>
              </w:rPr>
              <w:t>1.938E-4</w:t>
            </w:r>
          </w:p>
        </w:tc>
        <w:tc>
          <w:tcPr>
            <w:tcW w:w="299" w:type="pct"/>
            <w:tcBorders>
              <w:top w:val="nil"/>
              <w:left w:val="nil"/>
              <w:right w:val="nil"/>
            </w:tcBorders>
            <w:vAlign w:val="bottom"/>
          </w:tcPr>
          <w:p w14:paraId="73E620E7" w14:textId="77777777" w:rsidR="00563A71" w:rsidRPr="008426B1" w:rsidRDefault="00563A71" w:rsidP="004E55FF">
            <w:r>
              <w:rPr>
                <w:rFonts w:ascii="Calibri" w:hAnsi="Calibri" w:cs="Calibri"/>
                <w:b/>
                <w:bCs/>
                <w:sz w:val="22"/>
                <w:szCs w:val="22"/>
              </w:rPr>
              <w:t>8.067E-5</w:t>
            </w:r>
          </w:p>
        </w:tc>
        <w:tc>
          <w:tcPr>
            <w:tcW w:w="333" w:type="pct"/>
            <w:tcBorders>
              <w:top w:val="nil"/>
              <w:left w:val="nil"/>
              <w:right w:val="nil"/>
            </w:tcBorders>
            <w:vAlign w:val="bottom"/>
          </w:tcPr>
          <w:p w14:paraId="5E8931C1" w14:textId="77777777" w:rsidR="00563A71" w:rsidRPr="008426B1" w:rsidRDefault="00563A71" w:rsidP="004E55FF">
            <w:r>
              <w:rPr>
                <w:rFonts w:ascii="Calibri" w:hAnsi="Calibri" w:cs="Calibri"/>
                <w:sz w:val="22"/>
                <w:szCs w:val="22"/>
              </w:rPr>
              <w:t>3.009E-4</w:t>
            </w:r>
          </w:p>
        </w:tc>
        <w:tc>
          <w:tcPr>
            <w:tcW w:w="300" w:type="pct"/>
            <w:tcBorders>
              <w:top w:val="nil"/>
              <w:left w:val="nil"/>
              <w:right w:val="nil"/>
            </w:tcBorders>
            <w:vAlign w:val="bottom"/>
          </w:tcPr>
          <w:p w14:paraId="5046B26C" w14:textId="77777777" w:rsidR="00563A71" w:rsidRPr="008426B1" w:rsidRDefault="00563A71" w:rsidP="004E55FF">
            <w:r>
              <w:rPr>
                <w:rFonts w:ascii="Calibri" w:hAnsi="Calibri" w:cs="Calibri"/>
                <w:sz w:val="22"/>
                <w:szCs w:val="22"/>
              </w:rPr>
              <w:t>1.653E-4</w:t>
            </w:r>
          </w:p>
        </w:tc>
        <w:tc>
          <w:tcPr>
            <w:tcW w:w="299" w:type="pct"/>
            <w:vAlign w:val="bottom"/>
          </w:tcPr>
          <w:p w14:paraId="4337B5FF" w14:textId="77777777" w:rsidR="00563A71" w:rsidRPr="008426B1" w:rsidRDefault="00563A71" w:rsidP="004E55FF">
            <w:r>
              <w:rPr>
                <w:rFonts w:ascii="Calibri" w:hAnsi="Calibri" w:cs="Calibri"/>
                <w:sz w:val="22"/>
                <w:szCs w:val="22"/>
              </w:rPr>
              <w:t>5.030E-4</w:t>
            </w:r>
          </w:p>
        </w:tc>
        <w:tc>
          <w:tcPr>
            <w:tcW w:w="299" w:type="pct"/>
            <w:vAlign w:val="bottom"/>
          </w:tcPr>
          <w:p w14:paraId="4B4DCC88" w14:textId="77777777" w:rsidR="00563A71" w:rsidRPr="008426B1" w:rsidRDefault="00563A71" w:rsidP="004E55FF">
            <w:r>
              <w:rPr>
                <w:rFonts w:ascii="Calibri" w:hAnsi="Calibri" w:cs="Calibri"/>
                <w:sz w:val="22"/>
                <w:szCs w:val="22"/>
              </w:rPr>
              <w:t>5.813E-4</w:t>
            </w:r>
          </w:p>
        </w:tc>
        <w:tc>
          <w:tcPr>
            <w:tcW w:w="300" w:type="pct"/>
            <w:vAlign w:val="bottom"/>
          </w:tcPr>
          <w:p w14:paraId="02AC4F88" w14:textId="77777777" w:rsidR="00563A71" w:rsidRPr="008426B1" w:rsidRDefault="00563A71" w:rsidP="004E55FF">
            <w:r>
              <w:rPr>
                <w:rFonts w:ascii="Calibri" w:hAnsi="Calibri" w:cs="Calibri"/>
                <w:b/>
                <w:bCs/>
                <w:sz w:val="22"/>
                <w:szCs w:val="22"/>
              </w:rPr>
              <w:t>2.884E-4</w:t>
            </w:r>
          </w:p>
        </w:tc>
        <w:tc>
          <w:tcPr>
            <w:tcW w:w="333" w:type="pct"/>
            <w:vAlign w:val="bottom"/>
          </w:tcPr>
          <w:p w14:paraId="2773CAE2" w14:textId="77777777" w:rsidR="00563A71" w:rsidRPr="008426B1" w:rsidRDefault="00563A71" w:rsidP="004E55FF">
            <w:r>
              <w:rPr>
                <w:rFonts w:ascii="Calibri" w:hAnsi="Calibri" w:cs="Calibri"/>
                <w:sz w:val="22"/>
                <w:szCs w:val="22"/>
              </w:rPr>
              <w:t>2.330E-3</w:t>
            </w:r>
          </w:p>
        </w:tc>
        <w:tc>
          <w:tcPr>
            <w:tcW w:w="300" w:type="pct"/>
            <w:vAlign w:val="bottom"/>
          </w:tcPr>
          <w:p w14:paraId="203AF59B" w14:textId="77777777" w:rsidR="00563A71" w:rsidRPr="008426B1" w:rsidRDefault="00563A71" w:rsidP="004E55FF">
            <w:r>
              <w:rPr>
                <w:rFonts w:ascii="Calibri" w:hAnsi="Calibri" w:cs="Calibri"/>
                <w:sz w:val="22"/>
                <w:szCs w:val="22"/>
              </w:rPr>
              <w:t>3.902E-4</w:t>
            </w:r>
          </w:p>
        </w:tc>
        <w:tc>
          <w:tcPr>
            <w:tcW w:w="299" w:type="pct"/>
            <w:vAlign w:val="bottom"/>
          </w:tcPr>
          <w:p w14:paraId="10ECF9F4" w14:textId="77777777" w:rsidR="00563A71" w:rsidRPr="008426B1" w:rsidRDefault="00563A71" w:rsidP="004E55FF">
            <w:r>
              <w:rPr>
                <w:rFonts w:ascii="Calibri" w:hAnsi="Calibri" w:cs="Calibri"/>
                <w:sz w:val="22"/>
                <w:szCs w:val="22"/>
              </w:rPr>
              <w:t>5.000E-4</w:t>
            </w:r>
          </w:p>
        </w:tc>
        <w:tc>
          <w:tcPr>
            <w:tcW w:w="312" w:type="pct"/>
            <w:vAlign w:val="bottom"/>
          </w:tcPr>
          <w:p w14:paraId="6E3DB36B" w14:textId="77777777" w:rsidR="00563A71" w:rsidRPr="008426B1" w:rsidRDefault="00563A71" w:rsidP="004E55FF">
            <w:r>
              <w:rPr>
                <w:rFonts w:ascii="Calibri" w:hAnsi="Calibri" w:cs="Calibri"/>
                <w:sz w:val="22"/>
                <w:szCs w:val="22"/>
              </w:rPr>
              <w:t>1.728E-3</w:t>
            </w:r>
          </w:p>
        </w:tc>
        <w:tc>
          <w:tcPr>
            <w:tcW w:w="299" w:type="pct"/>
            <w:vAlign w:val="bottom"/>
          </w:tcPr>
          <w:p w14:paraId="50190F66" w14:textId="77777777" w:rsidR="00563A71" w:rsidRPr="008426B1" w:rsidRDefault="00563A71" w:rsidP="004E55FF">
            <w:r>
              <w:rPr>
                <w:rFonts w:ascii="Calibri" w:hAnsi="Calibri" w:cs="Calibri"/>
                <w:b/>
                <w:bCs/>
                <w:sz w:val="22"/>
                <w:szCs w:val="22"/>
              </w:rPr>
              <w:t>4.742E-4</w:t>
            </w:r>
          </w:p>
        </w:tc>
        <w:tc>
          <w:tcPr>
            <w:tcW w:w="342" w:type="pct"/>
            <w:vAlign w:val="bottom"/>
          </w:tcPr>
          <w:p w14:paraId="6C709BE3" w14:textId="77777777" w:rsidR="00563A71" w:rsidRPr="008426B1" w:rsidRDefault="00563A71" w:rsidP="004E55FF">
            <w:r>
              <w:rPr>
                <w:rFonts w:ascii="Calibri" w:hAnsi="Calibri" w:cs="Calibri"/>
                <w:sz w:val="22"/>
                <w:szCs w:val="22"/>
              </w:rPr>
              <w:t>3.055E-3</w:t>
            </w:r>
          </w:p>
        </w:tc>
        <w:tc>
          <w:tcPr>
            <w:tcW w:w="310" w:type="pct"/>
            <w:vAlign w:val="bottom"/>
          </w:tcPr>
          <w:p w14:paraId="37193985" w14:textId="77777777" w:rsidR="00563A71" w:rsidRPr="008426B1" w:rsidRDefault="00563A71" w:rsidP="004E55FF">
            <w:r>
              <w:rPr>
                <w:rFonts w:ascii="Calibri" w:hAnsi="Calibri" w:cs="Calibri"/>
                <w:sz w:val="22"/>
                <w:szCs w:val="22"/>
              </w:rPr>
              <w:t>5.535E-4</w:t>
            </w:r>
          </w:p>
        </w:tc>
      </w:tr>
      <w:tr w:rsidR="00563A71" w:rsidRPr="00CA6E93" w14:paraId="27CD28E0" w14:textId="77777777" w:rsidTr="004E55FF">
        <w:trPr>
          <w:jc w:val="center"/>
        </w:trPr>
        <w:tc>
          <w:tcPr>
            <w:tcW w:w="237" w:type="pct"/>
            <w:tcBorders>
              <w:bottom w:val="single" w:sz="4" w:space="0" w:color="auto"/>
            </w:tcBorders>
          </w:tcPr>
          <w:p w14:paraId="3918E109" w14:textId="77777777" w:rsidR="00563A71" w:rsidRPr="00CA6E93" w:rsidRDefault="00563A71" w:rsidP="00435BD2">
            <w:pPr>
              <w:pStyle w:val="bangtrai"/>
            </w:pPr>
          </w:p>
        </w:tc>
        <w:tc>
          <w:tcPr>
            <w:tcW w:w="138" w:type="pct"/>
            <w:tcBorders>
              <w:bottom w:val="single" w:sz="4" w:space="0" w:color="auto"/>
            </w:tcBorders>
          </w:tcPr>
          <w:p w14:paraId="0A7DF2F6" w14:textId="77777777" w:rsidR="00563A71" w:rsidRPr="00CA6E93" w:rsidRDefault="00563A71" w:rsidP="00435BD2">
            <w:pPr>
              <w:pStyle w:val="bangtrai"/>
            </w:pPr>
            <w:r w:rsidRPr="00CA6E93">
              <w:t>(5)</w:t>
            </w:r>
          </w:p>
        </w:tc>
        <w:tc>
          <w:tcPr>
            <w:tcW w:w="301" w:type="pct"/>
            <w:tcBorders>
              <w:top w:val="nil"/>
              <w:left w:val="nil"/>
              <w:bottom w:val="single" w:sz="4" w:space="0" w:color="auto"/>
              <w:right w:val="nil"/>
            </w:tcBorders>
            <w:vAlign w:val="bottom"/>
          </w:tcPr>
          <w:p w14:paraId="1CDE6EEF" w14:textId="77777777" w:rsidR="00563A71" w:rsidRPr="008426B1" w:rsidRDefault="00563A71" w:rsidP="004E55FF">
            <w:r>
              <w:rPr>
                <w:rFonts w:ascii="Calibri" w:hAnsi="Calibri" w:cs="Calibri"/>
                <w:sz w:val="22"/>
                <w:szCs w:val="22"/>
              </w:rPr>
              <w:t>2.871E-3</w:t>
            </w:r>
          </w:p>
        </w:tc>
        <w:tc>
          <w:tcPr>
            <w:tcW w:w="299" w:type="pct"/>
            <w:tcBorders>
              <w:top w:val="nil"/>
              <w:left w:val="nil"/>
              <w:bottom w:val="single" w:sz="4" w:space="0" w:color="auto"/>
              <w:right w:val="nil"/>
            </w:tcBorders>
            <w:vAlign w:val="bottom"/>
          </w:tcPr>
          <w:p w14:paraId="1C5276B5" w14:textId="77777777" w:rsidR="00563A71" w:rsidRPr="008426B1" w:rsidRDefault="00563A71" w:rsidP="004E55FF">
            <w:r>
              <w:rPr>
                <w:rFonts w:ascii="Calibri" w:hAnsi="Calibri" w:cs="Calibri"/>
                <w:sz w:val="22"/>
                <w:szCs w:val="22"/>
              </w:rPr>
              <w:t>2.844E-3</w:t>
            </w:r>
          </w:p>
        </w:tc>
        <w:tc>
          <w:tcPr>
            <w:tcW w:w="299" w:type="pct"/>
            <w:tcBorders>
              <w:top w:val="nil"/>
              <w:left w:val="nil"/>
              <w:bottom w:val="single" w:sz="4" w:space="0" w:color="auto"/>
              <w:right w:val="nil"/>
            </w:tcBorders>
            <w:vAlign w:val="bottom"/>
          </w:tcPr>
          <w:p w14:paraId="22A0B3DB" w14:textId="77777777" w:rsidR="00563A71" w:rsidRPr="008426B1" w:rsidRDefault="00563A71" w:rsidP="004E55FF">
            <w:r>
              <w:rPr>
                <w:rFonts w:ascii="Calibri" w:hAnsi="Calibri" w:cs="Calibri"/>
                <w:sz w:val="22"/>
                <w:szCs w:val="22"/>
              </w:rPr>
              <w:t>3.782E-3</w:t>
            </w:r>
          </w:p>
        </w:tc>
        <w:tc>
          <w:tcPr>
            <w:tcW w:w="333" w:type="pct"/>
            <w:tcBorders>
              <w:top w:val="nil"/>
              <w:left w:val="nil"/>
              <w:bottom w:val="single" w:sz="4" w:space="0" w:color="auto"/>
              <w:right w:val="nil"/>
            </w:tcBorders>
            <w:vAlign w:val="bottom"/>
          </w:tcPr>
          <w:p w14:paraId="0A209195" w14:textId="77777777" w:rsidR="00563A71" w:rsidRPr="008426B1" w:rsidRDefault="00563A71" w:rsidP="004E55FF">
            <w:r>
              <w:rPr>
                <w:rFonts w:ascii="Calibri" w:hAnsi="Calibri" w:cs="Calibri"/>
                <w:sz w:val="22"/>
                <w:szCs w:val="22"/>
              </w:rPr>
              <w:t>2.871E-3</w:t>
            </w:r>
          </w:p>
        </w:tc>
        <w:tc>
          <w:tcPr>
            <w:tcW w:w="300" w:type="pct"/>
            <w:tcBorders>
              <w:top w:val="nil"/>
              <w:left w:val="nil"/>
              <w:bottom w:val="single" w:sz="4" w:space="0" w:color="auto"/>
              <w:right w:val="nil"/>
            </w:tcBorders>
            <w:vAlign w:val="bottom"/>
          </w:tcPr>
          <w:p w14:paraId="1E7DBD60" w14:textId="77777777" w:rsidR="00563A71" w:rsidRPr="008426B1" w:rsidRDefault="00563A71" w:rsidP="004E55FF">
            <w:r>
              <w:rPr>
                <w:rFonts w:ascii="Calibri" w:hAnsi="Calibri" w:cs="Calibri"/>
                <w:b/>
                <w:bCs/>
                <w:sz w:val="22"/>
                <w:szCs w:val="22"/>
              </w:rPr>
              <w:t>2.256E-3</w:t>
            </w:r>
          </w:p>
        </w:tc>
        <w:tc>
          <w:tcPr>
            <w:tcW w:w="299" w:type="pct"/>
            <w:tcBorders>
              <w:bottom w:val="single" w:sz="4" w:space="0" w:color="auto"/>
            </w:tcBorders>
            <w:vAlign w:val="bottom"/>
          </w:tcPr>
          <w:p w14:paraId="58D6C0D9" w14:textId="77777777" w:rsidR="00563A71" w:rsidRPr="008426B1" w:rsidRDefault="00563A71" w:rsidP="004E55FF">
            <w:r>
              <w:rPr>
                <w:rFonts w:ascii="Calibri" w:hAnsi="Calibri" w:cs="Calibri"/>
                <w:sz w:val="22"/>
                <w:szCs w:val="22"/>
              </w:rPr>
              <w:t>6.821E-3</w:t>
            </w:r>
          </w:p>
        </w:tc>
        <w:tc>
          <w:tcPr>
            <w:tcW w:w="299" w:type="pct"/>
            <w:tcBorders>
              <w:bottom w:val="single" w:sz="4" w:space="0" w:color="auto"/>
            </w:tcBorders>
            <w:vAlign w:val="bottom"/>
          </w:tcPr>
          <w:p w14:paraId="41B12EC8" w14:textId="77777777" w:rsidR="00563A71" w:rsidRPr="008426B1" w:rsidRDefault="00563A71" w:rsidP="004E55FF">
            <w:r>
              <w:rPr>
                <w:rFonts w:ascii="Calibri" w:hAnsi="Calibri" w:cs="Calibri"/>
                <w:sz w:val="22"/>
                <w:szCs w:val="22"/>
              </w:rPr>
              <w:t>6.343E-3</w:t>
            </w:r>
          </w:p>
        </w:tc>
        <w:tc>
          <w:tcPr>
            <w:tcW w:w="300" w:type="pct"/>
            <w:tcBorders>
              <w:bottom w:val="single" w:sz="4" w:space="0" w:color="auto"/>
            </w:tcBorders>
            <w:vAlign w:val="bottom"/>
          </w:tcPr>
          <w:p w14:paraId="455C825A" w14:textId="77777777" w:rsidR="00563A71" w:rsidRPr="008426B1" w:rsidRDefault="00563A71" w:rsidP="004E55FF">
            <w:r>
              <w:rPr>
                <w:rFonts w:ascii="Calibri" w:hAnsi="Calibri" w:cs="Calibri"/>
                <w:sz w:val="22"/>
                <w:szCs w:val="22"/>
              </w:rPr>
              <w:t>1.298E-2</w:t>
            </w:r>
          </w:p>
        </w:tc>
        <w:tc>
          <w:tcPr>
            <w:tcW w:w="333" w:type="pct"/>
            <w:tcBorders>
              <w:bottom w:val="single" w:sz="4" w:space="0" w:color="auto"/>
            </w:tcBorders>
            <w:vAlign w:val="bottom"/>
          </w:tcPr>
          <w:p w14:paraId="09018C6B" w14:textId="77777777" w:rsidR="00563A71" w:rsidRPr="008426B1" w:rsidRDefault="00563A71" w:rsidP="004E55FF">
            <w:r>
              <w:rPr>
                <w:rFonts w:ascii="Calibri" w:hAnsi="Calibri" w:cs="Calibri"/>
                <w:sz w:val="22"/>
                <w:szCs w:val="22"/>
              </w:rPr>
              <w:t>8.599E-3</w:t>
            </w:r>
          </w:p>
        </w:tc>
        <w:tc>
          <w:tcPr>
            <w:tcW w:w="300" w:type="pct"/>
            <w:tcBorders>
              <w:bottom w:val="single" w:sz="4" w:space="0" w:color="auto"/>
            </w:tcBorders>
            <w:vAlign w:val="bottom"/>
          </w:tcPr>
          <w:p w14:paraId="1B74908F" w14:textId="77777777" w:rsidR="00563A71" w:rsidRPr="008426B1" w:rsidRDefault="00563A71" w:rsidP="004E55FF">
            <w:r>
              <w:rPr>
                <w:rFonts w:ascii="Calibri" w:hAnsi="Calibri" w:cs="Calibri"/>
                <w:b/>
                <w:bCs/>
                <w:sz w:val="22"/>
                <w:szCs w:val="22"/>
              </w:rPr>
              <w:t>5.589E-3</w:t>
            </w:r>
          </w:p>
        </w:tc>
        <w:tc>
          <w:tcPr>
            <w:tcW w:w="299" w:type="pct"/>
            <w:tcBorders>
              <w:bottom w:val="single" w:sz="4" w:space="0" w:color="auto"/>
            </w:tcBorders>
            <w:vAlign w:val="bottom"/>
          </w:tcPr>
          <w:p w14:paraId="61DA6D74" w14:textId="77777777" w:rsidR="00563A71" w:rsidRPr="008426B1" w:rsidRDefault="00563A71" w:rsidP="004E55FF">
            <w:r>
              <w:rPr>
                <w:rFonts w:ascii="Calibri" w:hAnsi="Calibri" w:cs="Calibri"/>
                <w:sz w:val="22"/>
                <w:szCs w:val="22"/>
              </w:rPr>
              <w:t>2.146E-3</w:t>
            </w:r>
          </w:p>
        </w:tc>
        <w:tc>
          <w:tcPr>
            <w:tcW w:w="312" w:type="pct"/>
            <w:tcBorders>
              <w:bottom w:val="single" w:sz="4" w:space="0" w:color="auto"/>
            </w:tcBorders>
            <w:vAlign w:val="bottom"/>
          </w:tcPr>
          <w:p w14:paraId="13A5DB20" w14:textId="77777777" w:rsidR="00563A71" w:rsidRPr="008426B1" w:rsidRDefault="00563A71" w:rsidP="004E55FF">
            <w:r>
              <w:rPr>
                <w:rFonts w:ascii="Calibri" w:hAnsi="Calibri" w:cs="Calibri"/>
                <w:b/>
                <w:bCs/>
                <w:sz w:val="22"/>
                <w:szCs w:val="22"/>
              </w:rPr>
              <w:t>2.091E-6</w:t>
            </w:r>
          </w:p>
        </w:tc>
        <w:tc>
          <w:tcPr>
            <w:tcW w:w="299" w:type="pct"/>
            <w:tcBorders>
              <w:bottom w:val="single" w:sz="4" w:space="0" w:color="auto"/>
            </w:tcBorders>
            <w:vAlign w:val="bottom"/>
          </w:tcPr>
          <w:p w14:paraId="5CD42840" w14:textId="77777777" w:rsidR="00563A71" w:rsidRPr="008426B1" w:rsidRDefault="00563A71" w:rsidP="004E55FF">
            <w:r>
              <w:rPr>
                <w:rFonts w:ascii="Calibri" w:hAnsi="Calibri" w:cs="Calibri"/>
                <w:sz w:val="22"/>
                <w:szCs w:val="22"/>
              </w:rPr>
              <w:t>3.375E-3</w:t>
            </w:r>
          </w:p>
        </w:tc>
        <w:tc>
          <w:tcPr>
            <w:tcW w:w="342" w:type="pct"/>
            <w:tcBorders>
              <w:bottom w:val="single" w:sz="4" w:space="0" w:color="auto"/>
            </w:tcBorders>
            <w:vAlign w:val="bottom"/>
          </w:tcPr>
          <w:p w14:paraId="5218FFFB" w14:textId="77777777" w:rsidR="00563A71" w:rsidRPr="008426B1" w:rsidRDefault="00563A71" w:rsidP="004E55FF">
            <w:r>
              <w:rPr>
                <w:rFonts w:ascii="Calibri" w:hAnsi="Calibri" w:cs="Calibri"/>
                <w:sz w:val="22"/>
                <w:szCs w:val="22"/>
              </w:rPr>
              <w:t>2.642E-3</w:t>
            </w:r>
          </w:p>
        </w:tc>
        <w:tc>
          <w:tcPr>
            <w:tcW w:w="310" w:type="pct"/>
            <w:tcBorders>
              <w:bottom w:val="single" w:sz="4" w:space="0" w:color="auto"/>
            </w:tcBorders>
            <w:vAlign w:val="bottom"/>
          </w:tcPr>
          <w:p w14:paraId="24212D22" w14:textId="77777777" w:rsidR="00563A71" w:rsidRPr="008426B1" w:rsidRDefault="00563A71" w:rsidP="004E55FF">
            <w:r>
              <w:rPr>
                <w:rFonts w:ascii="Calibri" w:hAnsi="Calibri" w:cs="Calibri"/>
                <w:sz w:val="22"/>
                <w:szCs w:val="22"/>
              </w:rPr>
              <w:t>1.512E-3</w:t>
            </w:r>
          </w:p>
        </w:tc>
      </w:tr>
      <w:tr w:rsidR="00563A71" w:rsidRPr="00CA6E93" w14:paraId="57229E33" w14:textId="77777777" w:rsidTr="004E55FF">
        <w:trPr>
          <w:jc w:val="center"/>
        </w:trPr>
        <w:tc>
          <w:tcPr>
            <w:tcW w:w="237" w:type="pct"/>
            <w:tcBorders>
              <w:top w:val="single" w:sz="4" w:space="0" w:color="auto"/>
            </w:tcBorders>
          </w:tcPr>
          <w:p w14:paraId="04A5E3B5" w14:textId="77777777" w:rsidR="00563A71" w:rsidRPr="00CA6E93" w:rsidRDefault="00563A71" w:rsidP="00435BD2">
            <w:pPr>
              <w:pStyle w:val="bangtrai"/>
            </w:pPr>
            <w:r>
              <w:t>UF5</w:t>
            </w:r>
          </w:p>
        </w:tc>
        <w:tc>
          <w:tcPr>
            <w:tcW w:w="138" w:type="pct"/>
            <w:tcBorders>
              <w:top w:val="single" w:sz="4" w:space="0" w:color="auto"/>
            </w:tcBorders>
          </w:tcPr>
          <w:p w14:paraId="6B1D516C" w14:textId="77777777" w:rsidR="00563A71" w:rsidRPr="00CA6E93" w:rsidRDefault="00563A71" w:rsidP="00435BD2">
            <w:pPr>
              <w:pStyle w:val="bangtrai"/>
            </w:pPr>
            <w:r w:rsidRPr="00CA6E93">
              <w:t>(1)</w:t>
            </w:r>
          </w:p>
        </w:tc>
        <w:tc>
          <w:tcPr>
            <w:tcW w:w="301" w:type="pct"/>
            <w:tcBorders>
              <w:top w:val="single" w:sz="4" w:space="0" w:color="auto"/>
              <w:left w:val="nil"/>
              <w:bottom w:val="nil"/>
              <w:right w:val="nil"/>
            </w:tcBorders>
            <w:vAlign w:val="bottom"/>
          </w:tcPr>
          <w:p w14:paraId="5EC97EB0" w14:textId="77777777" w:rsidR="00563A71" w:rsidRPr="008426B1" w:rsidRDefault="00563A71" w:rsidP="004E55FF">
            <w:r>
              <w:rPr>
                <w:rFonts w:ascii="Calibri" w:hAnsi="Calibri" w:cs="Calibri"/>
                <w:b/>
                <w:bCs/>
                <w:sz w:val="22"/>
                <w:szCs w:val="22"/>
              </w:rPr>
              <w:t>9.325E-2</w:t>
            </w:r>
          </w:p>
        </w:tc>
        <w:tc>
          <w:tcPr>
            <w:tcW w:w="299" w:type="pct"/>
            <w:tcBorders>
              <w:top w:val="single" w:sz="4" w:space="0" w:color="auto"/>
              <w:left w:val="nil"/>
              <w:bottom w:val="nil"/>
              <w:right w:val="nil"/>
            </w:tcBorders>
            <w:vAlign w:val="bottom"/>
          </w:tcPr>
          <w:p w14:paraId="730E19D9" w14:textId="77777777" w:rsidR="00563A71" w:rsidRPr="008426B1" w:rsidRDefault="00563A71" w:rsidP="004E55FF">
            <w:r>
              <w:rPr>
                <w:rFonts w:ascii="Calibri" w:hAnsi="Calibri" w:cs="Calibri"/>
                <w:sz w:val="22"/>
                <w:szCs w:val="22"/>
              </w:rPr>
              <w:t>2.773E-1</w:t>
            </w:r>
          </w:p>
        </w:tc>
        <w:tc>
          <w:tcPr>
            <w:tcW w:w="299" w:type="pct"/>
            <w:tcBorders>
              <w:top w:val="single" w:sz="4" w:space="0" w:color="auto"/>
              <w:left w:val="nil"/>
              <w:bottom w:val="nil"/>
              <w:right w:val="nil"/>
            </w:tcBorders>
            <w:vAlign w:val="bottom"/>
          </w:tcPr>
          <w:p w14:paraId="7F0299F5" w14:textId="77777777" w:rsidR="00563A71" w:rsidRPr="008426B1" w:rsidRDefault="00563A71" w:rsidP="004E55FF">
            <w:r>
              <w:rPr>
                <w:rFonts w:ascii="Calibri" w:hAnsi="Calibri" w:cs="Calibri"/>
                <w:sz w:val="22"/>
                <w:szCs w:val="22"/>
              </w:rPr>
              <w:t>1.021E-1</w:t>
            </w:r>
          </w:p>
        </w:tc>
        <w:tc>
          <w:tcPr>
            <w:tcW w:w="333" w:type="pct"/>
            <w:tcBorders>
              <w:top w:val="single" w:sz="4" w:space="0" w:color="auto"/>
              <w:left w:val="nil"/>
              <w:bottom w:val="nil"/>
              <w:right w:val="nil"/>
            </w:tcBorders>
            <w:vAlign w:val="bottom"/>
          </w:tcPr>
          <w:p w14:paraId="21D93D39" w14:textId="77777777" w:rsidR="00563A71" w:rsidRPr="008426B1" w:rsidRDefault="00563A71" w:rsidP="004E55FF">
            <w:r>
              <w:rPr>
                <w:rFonts w:ascii="Calibri" w:hAnsi="Calibri" w:cs="Calibri"/>
                <w:sz w:val="22"/>
                <w:szCs w:val="22"/>
              </w:rPr>
              <w:t>5.088E-1</w:t>
            </w:r>
          </w:p>
        </w:tc>
        <w:tc>
          <w:tcPr>
            <w:tcW w:w="300" w:type="pct"/>
            <w:tcBorders>
              <w:top w:val="single" w:sz="4" w:space="0" w:color="auto"/>
              <w:left w:val="nil"/>
              <w:bottom w:val="nil"/>
              <w:right w:val="nil"/>
            </w:tcBorders>
            <w:vAlign w:val="bottom"/>
          </w:tcPr>
          <w:p w14:paraId="260E78DE" w14:textId="77777777" w:rsidR="00563A71" w:rsidRPr="008426B1" w:rsidRDefault="00563A71" w:rsidP="004E55FF">
            <w:r>
              <w:rPr>
                <w:rFonts w:ascii="Calibri" w:hAnsi="Calibri" w:cs="Calibri"/>
                <w:sz w:val="22"/>
                <w:szCs w:val="22"/>
              </w:rPr>
              <w:t>1.935E-1</w:t>
            </w:r>
          </w:p>
        </w:tc>
        <w:tc>
          <w:tcPr>
            <w:tcW w:w="299" w:type="pct"/>
            <w:tcBorders>
              <w:top w:val="single" w:sz="4" w:space="0" w:color="auto"/>
            </w:tcBorders>
            <w:vAlign w:val="bottom"/>
          </w:tcPr>
          <w:p w14:paraId="143FA93A" w14:textId="77777777" w:rsidR="00563A71" w:rsidRPr="008426B1" w:rsidRDefault="00563A71" w:rsidP="004E55FF">
            <w:r>
              <w:rPr>
                <w:rFonts w:ascii="Calibri" w:hAnsi="Calibri" w:cs="Calibri"/>
                <w:sz w:val="22"/>
                <w:szCs w:val="22"/>
              </w:rPr>
              <w:t>3.407E-2</w:t>
            </w:r>
          </w:p>
        </w:tc>
        <w:tc>
          <w:tcPr>
            <w:tcW w:w="299" w:type="pct"/>
            <w:tcBorders>
              <w:top w:val="single" w:sz="4" w:space="0" w:color="auto"/>
            </w:tcBorders>
            <w:vAlign w:val="bottom"/>
          </w:tcPr>
          <w:p w14:paraId="694BE1F8" w14:textId="77777777" w:rsidR="00563A71" w:rsidRPr="008426B1" w:rsidRDefault="00563A71" w:rsidP="004E55FF">
            <w:r>
              <w:rPr>
                <w:rFonts w:ascii="Calibri" w:hAnsi="Calibri" w:cs="Calibri"/>
                <w:sz w:val="22"/>
                <w:szCs w:val="22"/>
              </w:rPr>
              <w:t>1.185E-1</w:t>
            </w:r>
          </w:p>
        </w:tc>
        <w:tc>
          <w:tcPr>
            <w:tcW w:w="300" w:type="pct"/>
            <w:tcBorders>
              <w:top w:val="single" w:sz="4" w:space="0" w:color="auto"/>
            </w:tcBorders>
            <w:vAlign w:val="bottom"/>
          </w:tcPr>
          <w:p w14:paraId="1F28E760" w14:textId="77777777" w:rsidR="00563A71" w:rsidRPr="008426B1" w:rsidRDefault="00563A71" w:rsidP="004E55FF">
            <w:r>
              <w:rPr>
                <w:rFonts w:ascii="Calibri" w:hAnsi="Calibri" w:cs="Calibri"/>
                <w:b/>
                <w:bCs/>
                <w:sz w:val="22"/>
                <w:szCs w:val="22"/>
              </w:rPr>
              <w:t>2.978E-2</w:t>
            </w:r>
          </w:p>
        </w:tc>
        <w:tc>
          <w:tcPr>
            <w:tcW w:w="333" w:type="pct"/>
            <w:tcBorders>
              <w:top w:val="single" w:sz="4" w:space="0" w:color="auto"/>
            </w:tcBorders>
            <w:vAlign w:val="bottom"/>
          </w:tcPr>
          <w:p w14:paraId="7F410026" w14:textId="77777777" w:rsidR="00563A71" w:rsidRPr="008426B1" w:rsidRDefault="00563A71" w:rsidP="004E55FF">
            <w:r>
              <w:rPr>
                <w:rFonts w:ascii="Calibri" w:hAnsi="Calibri" w:cs="Calibri"/>
                <w:sz w:val="22"/>
                <w:szCs w:val="22"/>
              </w:rPr>
              <w:t>6.909E-1</w:t>
            </w:r>
          </w:p>
        </w:tc>
        <w:tc>
          <w:tcPr>
            <w:tcW w:w="300" w:type="pct"/>
            <w:tcBorders>
              <w:top w:val="single" w:sz="4" w:space="0" w:color="auto"/>
            </w:tcBorders>
            <w:vAlign w:val="bottom"/>
          </w:tcPr>
          <w:p w14:paraId="7BAFAD6F" w14:textId="77777777" w:rsidR="00563A71" w:rsidRPr="008426B1" w:rsidRDefault="00563A71" w:rsidP="004E55FF">
            <w:r>
              <w:rPr>
                <w:rFonts w:ascii="Calibri" w:hAnsi="Calibri" w:cs="Calibri"/>
                <w:sz w:val="22"/>
                <w:szCs w:val="22"/>
              </w:rPr>
              <w:t>1.080E-1</w:t>
            </w:r>
          </w:p>
        </w:tc>
        <w:tc>
          <w:tcPr>
            <w:tcW w:w="299" w:type="pct"/>
            <w:tcBorders>
              <w:top w:val="single" w:sz="4" w:space="0" w:color="auto"/>
            </w:tcBorders>
            <w:vAlign w:val="bottom"/>
          </w:tcPr>
          <w:p w14:paraId="1D9D7071" w14:textId="77777777" w:rsidR="00563A71" w:rsidRPr="008426B1" w:rsidRDefault="00563A71" w:rsidP="004E55FF">
            <w:r>
              <w:rPr>
                <w:rFonts w:ascii="Calibri" w:hAnsi="Calibri" w:cs="Calibri"/>
                <w:sz w:val="22"/>
                <w:szCs w:val="22"/>
              </w:rPr>
              <w:t>1.095E-3</w:t>
            </w:r>
          </w:p>
        </w:tc>
        <w:tc>
          <w:tcPr>
            <w:tcW w:w="312" w:type="pct"/>
            <w:tcBorders>
              <w:top w:val="single" w:sz="4" w:space="0" w:color="auto"/>
            </w:tcBorders>
            <w:vAlign w:val="bottom"/>
          </w:tcPr>
          <w:p w14:paraId="3BEF4EEE" w14:textId="77777777" w:rsidR="00563A71" w:rsidRPr="008426B1" w:rsidRDefault="00563A71" w:rsidP="004E55FF">
            <w:r>
              <w:rPr>
                <w:rFonts w:ascii="Calibri" w:hAnsi="Calibri" w:cs="Calibri"/>
                <w:b/>
                <w:bCs/>
                <w:sz w:val="22"/>
                <w:szCs w:val="22"/>
              </w:rPr>
              <w:t>9.596E-6</w:t>
            </w:r>
          </w:p>
        </w:tc>
        <w:tc>
          <w:tcPr>
            <w:tcW w:w="299" w:type="pct"/>
            <w:tcBorders>
              <w:top w:val="single" w:sz="4" w:space="0" w:color="auto"/>
            </w:tcBorders>
            <w:vAlign w:val="bottom"/>
          </w:tcPr>
          <w:p w14:paraId="66B3DCEC" w14:textId="77777777" w:rsidR="00563A71" w:rsidRPr="008426B1" w:rsidRDefault="00563A71" w:rsidP="004E55FF">
            <w:r>
              <w:rPr>
                <w:rFonts w:ascii="Calibri" w:hAnsi="Calibri" w:cs="Calibri"/>
                <w:sz w:val="22"/>
                <w:szCs w:val="22"/>
              </w:rPr>
              <w:t>2.379E-3</w:t>
            </w:r>
          </w:p>
        </w:tc>
        <w:tc>
          <w:tcPr>
            <w:tcW w:w="342" w:type="pct"/>
            <w:tcBorders>
              <w:top w:val="single" w:sz="4" w:space="0" w:color="auto"/>
            </w:tcBorders>
            <w:vAlign w:val="bottom"/>
          </w:tcPr>
          <w:p w14:paraId="1D2F291F" w14:textId="77777777" w:rsidR="00563A71" w:rsidRPr="008426B1" w:rsidRDefault="00563A71" w:rsidP="004E55FF">
            <w:r>
              <w:rPr>
                <w:rFonts w:ascii="Calibri" w:hAnsi="Calibri" w:cs="Calibri"/>
                <w:sz w:val="22"/>
                <w:szCs w:val="22"/>
              </w:rPr>
              <w:t>2.820E-2</w:t>
            </w:r>
          </w:p>
        </w:tc>
        <w:tc>
          <w:tcPr>
            <w:tcW w:w="310" w:type="pct"/>
            <w:tcBorders>
              <w:top w:val="single" w:sz="4" w:space="0" w:color="auto"/>
            </w:tcBorders>
            <w:vAlign w:val="bottom"/>
          </w:tcPr>
          <w:p w14:paraId="35494681" w14:textId="77777777" w:rsidR="00563A71" w:rsidRPr="008426B1" w:rsidRDefault="00563A71" w:rsidP="004E55FF">
            <w:r>
              <w:rPr>
                <w:rFonts w:ascii="Calibri" w:hAnsi="Calibri" w:cs="Calibri"/>
                <w:sz w:val="22"/>
                <w:szCs w:val="22"/>
              </w:rPr>
              <w:t>3.577E-3</w:t>
            </w:r>
          </w:p>
        </w:tc>
      </w:tr>
      <w:tr w:rsidR="00563A71" w:rsidRPr="00CA6E93" w14:paraId="0415F1E8" w14:textId="77777777" w:rsidTr="004E55FF">
        <w:trPr>
          <w:jc w:val="center"/>
        </w:trPr>
        <w:tc>
          <w:tcPr>
            <w:tcW w:w="237" w:type="pct"/>
          </w:tcPr>
          <w:p w14:paraId="661BF479" w14:textId="77777777" w:rsidR="00563A71" w:rsidRPr="00CA6E93" w:rsidRDefault="00563A71" w:rsidP="00435BD2">
            <w:pPr>
              <w:pStyle w:val="bangtrai"/>
            </w:pPr>
          </w:p>
        </w:tc>
        <w:tc>
          <w:tcPr>
            <w:tcW w:w="138" w:type="pct"/>
          </w:tcPr>
          <w:p w14:paraId="597EC004" w14:textId="77777777" w:rsidR="00563A71" w:rsidRPr="00CA6E93" w:rsidRDefault="00563A71" w:rsidP="00435BD2">
            <w:pPr>
              <w:pStyle w:val="bangtrai"/>
            </w:pPr>
            <w:r w:rsidRPr="00CA6E93">
              <w:t>(2)</w:t>
            </w:r>
          </w:p>
        </w:tc>
        <w:tc>
          <w:tcPr>
            <w:tcW w:w="301" w:type="pct"/>
            <w:tcBorders>
              <w:top w:val="nil"/>
              <w:left w:val="nil"/>
              <w:bottom w:val="nil"/>
              <w:right w:val="nil"/>
            </w:tcBorders>
            <w:vAlign w:val="bottom"/>
          </w:tcPr>
          <w:p w14:paraId="6E992F2B" w14:textId="77777777" w:rsidR="00563A71" w:rsidRPr="008426B1" w:rsidRDefault="00563A71" w:rsidP="004E55FF">
            <w:r>
              <w:rPr>
                <w:rFonts w:ascii="Calibri" w:hAnsi="Calibri" w:cs="Calibri"/>
                <w:sz w:val="22"/>
                <w:szCs w:val="22"/>
              </w:rPr>
              <w:t>5.641E-1</w:t>
            </w:r>
          </w:p>
        </w:tc>
        <w:tc>
          <w:tcPr>
            <w:tcW w:w="299" w:type="pct"/>
            <w:tcBorders>
              <w:top w:val="nil"/>
              <w:left w:val="nil"/>
              <w:bottom w:val="nil"/>
              <w:right w:val="nil"/>
            </w:tcBorders>
            <w:vAlign w:val="bottom"/>
          </w:tcPr>
          <w:p w14:paraId="05B37D09" w14:textId="77777777" w:rsidR="00563A71" w:rsidRPr="008426B1" w:rsidRDefault="00563A71" w:rsidP="004E55FF">
            <w:r>
              <w:rPr>
                <w:rFonts w:ascii="Calibri" w:hAnsi="Calibri" w:cs="Calibri"/>
                <w:b/>
                <w:bCs/>
                <w:sz w:val="22"/>
                <w:szCs w:val="22"/>
              </w:rPr>
              <w:t>3.094E-1</w:t>
            </w:r>
          </w:p>
        </w:tc>
        <w:tc>
          <w:tcPr>
            <w:tcW w:w="299" w:type="pct"/>
            <w:tcBorders>
              <w:top w:val="nil"/>
              <w:left w:val="nil"/>
              <w:bottom w:val="nil"/>
              <w:right w:val="nil"/>
            </w:tcBorders>
            <w:vAlign w:val="bottom"/>
          </w:tcPr>
          <w:p w14:paraId="51D071D9" w14:textId="77777777" w:rsidR="00563A71" w:rsidRPr="008426B1" w:rsidRDefault="00563A71" w:rsidP="004E55FF">
            <w:r>
              <w:rPr>
                <w:rFonts w:ascii="Calibri" w:hAnsi="Calibri" w:cs="Calibri"/>
                <w:sz w:val="22"/>
                <w:szCs w:val="22"/>
              </w:rPr>
              <w:t>3.166E-1</w:t>
            </w:r>
          </w:p>
        </w:tc>
        <w:tc>
          <w:tcPr>
            <w:tcW w:w="333" w:type="pct"/>
            <w:tcBorders>
              <w:top w:val="nil"/>
              <w:left w:val="nil"/>
              <w:bottom w:val="nil"/>
              <w:right w:val="nil"/>
            </w:tcBorders>
            <w:vAlign w:val="bottom"/>
          </w:tcPr>
          <w:p w14:paraId="44AC78C9" w14:textId="77777777" w:rsidR="00563A71" w:rsidRPr="008426B1" w:rsidRDefault="00563A71" w:rsidP="004E55FF">
            <w:r>
              <w:rPr>
                <w:rFonts w:ascii="Calibri" w:hAnsi="Calibri" w:cs="Calibri"/>
                <w:sz w:val="22"/>
                <w:szCs w:val="22"/>
              </w:rPr>
              <w:t>8.846E-1</w:t>
            </w:r>
          </w:p>
        </w:tc>
        <w:tc>
          <w:tcPr>
            <w:tcW w:w="300" w:type="pct"/>
            <w:tcBorders>
              <w:top w:val="nil"/>
              <w:left w:val="nil"/>
              <w:bottom w:val="nil"/>
              <w:right w:val="nil"/>
            </w:tcBorders>
            <w:vAlign w:val="bottom"/>
          </w:tcPr>
          <w:p w14:paraId="27A28087" w14:textId="77777777" w:rsidR="00563A71" w:rsidRPr="008426B1" w:rsidRDefault="00563A71" w:rsidP="004E55FF">
            <w:r>
              <w:rPr>
                <w:rFonts w:ascii="Calibri" w:hAnsi="Calibri" w:cs="Calibri"/>
                <w:sz w:val="22"/>
                <w:szCs w:val="22"/>
              </w:rPr>
              <w:t>6.029E-1</w:t>
            </w:r>
          </w:p>
        </w:tc>
        <w:tc>
          <w:tcPr>
            <w:tcW w:w="299" w:type="pct"/>
            <w:vAlign w:val="bottom"/>
          </w:tcPr>
          <w:p w14:paraId="202975CA" w14:textId="77777777" w:rsidR="00563A71" w:rsidRPr="008426B1" w:rsidRDefault="00563A71" w:rsidP="004E55FF">
            <w:r>
              <w:rPr>
                <w:rFonts w:ascii="Calibri" w:hAnsi="Calibri" w:cs="Calibri"/>
                <w:sz w:val="22"/>
                <w:szCs w:val="22"/>
              </w:rPr>
              <w:t>4.049E-1</w:t>
            </w:r>
          </w:p>
        </w:tc>
        <w:tc>
          <w:tcPr>
            <w:tcW w:w="299" w:type="pct"/>
            <w:vAlign w:val="bottom"/>
          </w:tcPr>
          <w:p w14:paraId="71988971" w14:textId="77777777" w:rsidR="00563A71" w:rsidRPr="008426B1" w:rsidRDefault="00563A71" w:rsidP="004E55FF">
            <w:r>
              <w:rPr>
                <w:rFonts w:ascii="Calibri" w:hAnsi="Calibri" w:cs="Calibri"/>
                <w:b/>
                <w:bCs/>
                <w:sz w:val="22"/>
                <w:szCs w:val="22"/>
              </w:rPr>
              <w:t>1.599E-1</w:t>
            </w:r>
          </w:p>
        </w:tc>
        <w:tc>
          <w:tcPr>
            <w:tcW w:w="300" w:type="pct"/>
            <w:vAlign w:val="bottom"/>
          </w:tcPr>
          <w:p w14:paraId="03DDA3B3" w14:textId="77777777" w:rsidR="00563A71" w:rsidRPr="008426B1" w:rsidRDefault="00563A71" w:rsidP="004E55FF">
            <w:r>
              <w:rPr>
                <w:rFonts w:ascii="Calibri" w:hAnsi="Calibri" w:cs="Calibri"/>
                <w:sz w:val="22"/>
                <w:szCs w:val="22"/>
              </w:rPr>
              <w:t>3.290E-1</w:t>
            </w:r>
          </w:p>
        </w:tc>
        <w:tc>
          <w:tcPr>
            <w:tcW w:w="333" w:type="pct"/>
            <w:vAlign w:val="bottom"/>
          </w:tcPr>
          <w:p w14:paraId="68DDB004" w14:textId="77777777" w:rsidR="00563A71" w:rsidRPr="008426B1" w:rsidRDefault="00563A71" w:rsidP="004E55FF">
            <w:r>
              <w:rPr>
                <w:rFonts w:ascii="Calibri" w:hAnsi="Calibri" w:cs="Calibri"/>
                <w:sz w:val="22"/>
                <w:szCs w:val="22"/>
              </w:rPr>
              <w:t>1.796E+0</w:t>
            </w:r>
          </w:p>
        </w:tc>
        <w:tc>
          <w:tcPr>
            <w:tcW w:w="300" w:type="pct"/>
            <w:vAlign w:val="bottom"/>
          </w:tcPr>
          <w:p w14:paraId="1BB666D1" w14:textId="77777777" w:rsidR="00563A71" w:rsidRPr="008426B1" w:rsidRDefault="00563A71" w:rsidP="004E55FF">
            <w:r>
              <w:rPr>
                <w:rFonts w:ascii="Calibri" w:hAnsi="Calibri" w:cs="Calibri"/>
                <w:sz w:val="22"/>
                <w:szCs w:val="22"/>
              </w:rPr>
              <w:t>5.572E-1</w:t>
            </w:r>
          </w:p>
        </w:tc>
        <w:tc>
          <w:tcPr>
            <w:tcW w:w="299" w:type="pct"/>
            <w:vAlign w:val="bottom"/>
          </w:tcPr>
          <w:p w14:paraId="3F931FD7" w14:textId="77777777" w:rsidR="00563A71" w:rsidRPr="008426B1" w:rsidRDefault="00563A71" w:rsidP="004E55FF">
            <w:r>
              <w:rPr>
                <w:rFonts w:ascii="Calibri" w:hAnsi="Calibri" w:cs="Calibri"/>
                <w:sz w:val="22"/>
                <w:szCs w:val="22"/>
              </w:rPr>
              <w:t>7.637E-2</w:t>
            </w:r>
          </w:p>
        </w:tc>
        <w:tc>
          <w:tcPr>
            <w:tcW w:w="312" w:type="pct"/>
            <w:vAlign w:val="bottom"/>
          </w:tcPr>
          <w:p w14:paraId="0A3952A0" w14:textId="77777777" w:rsidR="00563A71" w:rsidRPr="008426B1" w:rsidRDefault="00563A71" w:rsidP="004E55FF">
            <w:r>
              <w:rPr>
                <w:rFonts w:ascii="Calibri" w:hAnsi="Calibri" w:cs="Calibri"/>
                <w:b/>
                <w:bCs/>
                <w:sz w:val="22"/>
                <w:szCs w:val="22"/>
              </w:rPr>
              <w:t>1.518E-3</w:t>
            </w:r>
          </w:p>
        </w:tc>
        <w:tc>
          <w:tcPr>
            <w:tcW w:w="299" w:type="pct"/>
            <w:vAlign w:val="bottom"/>
          </w:tcPr>
          <w:p w14:paraId="54237D98" w14:textId="77777777" w:rsidR="00563A71" w:rsidRPr="008426B1" w:rsidRDefault="00563A71" w:rsidP="004E55FF">
            <w:r>
              <w:rPr>
                <w:rFonts w:ascii="Calibri" w:hAnsi="Calibri" w:cs="Calibri"/>
                <w:sz w:val="22"/>
                <w:szCs w:val="22"/>
              </w:rPr>
              <w:t>5.523E-2</w:t>
            </w:r>
          </w:p>
        </w:tc>
        <w:tc>
          <w:tcPr>
            <w:tcW w:w="342" w:type="pct"/>
            <w:vAlign w:val="bottom"/>
          </w:tcPr>
          <w:p w14:paraId="70961645" w14:textId="77777777" w:rsidR="00563A71" w:rsidRPr="008426B1" w:rsidRDefault="00563A71" w:rsidP="004E55FF">
            <w:r>
              <w:rPr>
                <w:rFonts w:ascii="Calibri" w:hAnsi="Calibri" w:cs="Calibri"/>
                <w:sz w:val="22"/>
                <w:szCs w:val="22"/>
              </w:rPr>
              <w:t>2.238E-1</w:t>
            </w:r>
          </w:p>
        </w:tc>
        <w:tc>
          <w:tcPr>
            <w:tcW w:w="310" w:type="pct"/>
            <w:vAlign w:val="bottom"/>
          </w:tcPr>
          <w:p w14:paraId="48E13E0A" w14:textId="77777777" w:rsidR="00563A71" w:rsidRPr="008426B1" w:rsidRDefault="00563A71" w:rsidP="004E55FF">
            <w:r>
              <w:rPr>
                <w:rFonts w:ascii="Calibri" w:hAnsi="Calibri" w:cs="Calibri"/>
                <w:sz w:val="22"/>
                <w:szCs w:val="22"/>
              </w:rPr>
              <w:t>6.117E-2</w:t>
            </w:r>
          </w:p>
        </w:tc>
      </w:tr>
      <w:tr w:rsidR="00563A71" w:rsidRPr="00CA6E93" w14:paraId="3EEC490F" w14:textId="77777777" w:rsidTr="004E55FF">
        <w:trPr>
          <w:jc w:val="center"/>
        </w:trPr>
        <w:tc>
          <w:tcPr>
            <w:tcW w:w="237" w:type="pct"/>
          </w:tcPr>
          <w:p w14:paraId="58EE16D0" w14:textId="77777777" w:rsidR="00563A71" w:rsidRPr="00CA6E93" w:rsidRDefault="00563A71" w:rsidP="00435BD2">
            <w:pPr>
              <w:pStyle w:val="bangtrai"/>
            </w:pPr>
          </w:p>
        </w:tc>
        <w:tc>
          <w:tcPr>
            <w:tcW w:w="138" w:type="pct"/>
          </w:tcPr>
          <w:p w14:paraId="40EE18FB" w14:textId="77777777" w:rsidR="00563A71" w:rsidRPr="00CA6E93" w:rsidRDefault="00563A71" w:rsidP="00435BD2">
            <w:pPr>
              <w:pStyle w:val="bangtrai"/>
            </w:pPr>
            <w:r w:rsidRPr="00CA6E93">
              <w:t>(3)</w:t>
            </w:r>
          </w:p>
        </w:tc>
        <w:tc>
          <w:tcPr>
            <w:tcW w:w="301" w:type="pct"/>
            <w:tcBorders>
              <w:top w:val="nil"/>
              <w:left w:val="nil"/>
              <w:bottom w:val="nil"/>
              <w:right w:val="nil"/>
            </w:tcBorders>
            <w:vAlign w:val="bottom"/>
          </w:tcPr>
          <w:p w14:paraId="094132D9" w14:textId="77777777" w:rsidR="00563A71" w:rsidRPr="008426B1" w:rsidRDefault="00563A71" w:rsidP="004E55FF">
            <w:r>
              <w:rPr>
                <w:rFonts w:ascii="Calibri" w:hAnsi="Calibri" w:cs="Calibri"/>
                <w:sz w:val="22"/>
                <w:szCs w:val="22"/>
              </w:rPr>
              <w:t>2.543E-1</w:t>
            </w:r>
          </w:p>
        </w:tc>
        <w:tc>
          <w:tcPr>
            <w:tcW w:w="299" w:type="pct"/>
            <w:tcBorders>
              <w:top w:val="nil"/>
              <w:left w:val="nil"/>
              <w:bottom w:val="nil"/>
              <w:right w:val="nil"/>
            </w:tcBorders>
            <w:vAlign w:val="bottom"/>
          </w:tcPr>
          <w:p w14:paraId="25486442" w14:textId="77777777" w:rsidR="00563A71" w:rsidRPr="008426B1" w:rsidRDefault="00563A71" w:rsidP="004E55FF">
            <w:r>
              <w:rPr>
                <w:rFonts w:ascii="Calibri" w:hAnsi="Calibri" w:cs="Calibri"/>
                <w:sz w:val="22"/>
                <w:szCs w:val="22"/>
              </w:rPr>
              <w:t>2.882E-1</w:t>
            </w:r>
          </w:p>
        </w:tc>
        <w:tc>
          <w:tcPr>
            <w:tcW w:w="299" w:type="pct"/>
            <w:tcBorders>
              <w:top w:val="nil"/>
              <w:left w:val="nil"/>
              <w:bottom w:val="nil"/>
              <w:right w:val="nil"/>
            </w:tcBorders>
            <w:vAlign w:val="bottom"/>
          </w:tcPr>
          <w:p w14:paraId="653AFF02" w14:textId="77777777" w:rsidR="00563A71" w:rsidRPr="008426B1" w:rsidRDefault="00563A71" w:rsidP="004E55FF">
            <w:r>
              <w:rPr>
                <w:rFonts w:ascii="Calibri" w:hAnsi="Calibri" w:cs="Calibri"/>
                <w:b/>
                <w:bCs/>
                <w:sz w:val="22"/>
                <w:szCs w:val="22"/>
              </w:rPr>
              <w:t>2.192E-1</w:t>
            </w:r>
          </w:p>
        </w:tc>
        <w:tc>
          <w:tcPr>
            <w:tcW w:w="333" w:type="pct"/>
            <w:tcBorders>
              <w:top w:val="nil"/>
              <w:left w:val="nil"/>
              <w:bottom w:val="nil"/>
              <w:right w:val="nil"/>
            </w:tcBorders>
            <w:vAlign w:val="bottom"/>
          </w:tcPr>
          <w:p w14:paraId="2355D10F" w14:textId="77777777" w:rsidR="00563A71" w:rsidRPr="008426B1" w:rsidRDefault="00563A71" w:rsidP="004E55FF">
            <w:r>
              <w:rPr>
                <w:rFonts w:ascii="Calibri" w:hAnsi="Calibri" w:cs="Calibri"/>
                <w:sz w:val="22"/>
                <w:szCs w:val="22"/>
              </w:rPr>
              <w:t>6.061E-1</w:t>
            </w:r>
          </w:p>
        </w:tc>
        <w:tc>
          <w:tcPr>
            <w:tcW w:w="300" w:type="pct"/>
            <w:tcBorders>
              <w:top w:val="nil"/>
              <w:left w:val="nil"/>
              <w:bottom w:val="nil"/>
              <w:right w:val="nil"/>
            </w:tcBorders>
            <w:vAlign w:val="bottom"/>
          </w:tcPr>
          <w:p w14:paraId="2E42046B" w14:textId="77777777" w:rsidR="00563A71" w:rsidRPr="008426B1" w:rsidRDefault="00563A71" w:rsidP="004E55FF">
            <w:r>
              <w:rPr>
                <w:rFonts w:ascii="Calibri" w:hAnsi="Calibri" w:cs="Calibri"/>
                <w:sz w:val="22"/>
                <w:szCs w:val="22"/>
              </w:rPr>
              <w:t>4.097E-1</w:t>
            </w:r>
          </w:p>
        </w:tc>
        <w:tc>
          <w:tcPr>
            <w:tcW w:w="299" w:type="pct"/>
            <w:vAlign w:val="bottom"/>
          </w:tcPr>
          <w:p w14:paraId="35B039CA" w14:textId="77777777" w:rsidR="00563A71" w:rsidRPr="008426B1" w:rsidRDefault="00563A71" w:rsidP="004E55FF">
            <w:r>
              <w:rPr>
                <w:rFonts w:ascii="Calibri" w:hAnsi="Calibri" w:cs="Calibri"/>
                <w:sz w:val="22"/>
                <w:szCs w:val="22"/>
              </w:rPr>
              <w:t>1.629E-1</w:t>
            </w:r>
          </w:p>
        </w:tc>
        <w:tc>
          <w:tcPr>
            <w:tcW w:w="299" w:type="pct"/>
            <w:vAlign w:val="bottom"/>
          </w:tcPr>
          <w:p w14:paraId="44A5C7B5" w14:textId="77777777" w:rsidR="00563A71" w:rsidRPr="008426B1" w:rsidRDefault="00563A71" w:rsidP="004E55FF">
            <w:r>
              <w:rPr>
                <w:rFonts w:ascii="Calibri" w:hAnsi="Calibri" w:cs="Calibri"/>
                <w:sz w:val="22"/>
                <w:szCs w:val="22"/>
              </w:rPr>
              <w:t>1.394E-1</w:t>
            </w:r>
          </w:p>
        </w:tc>
        <w:tc>
          <w:tcPr>
            <w:tcW w:w="300" w:type="pct"/>
            <w:vAlign w:val="bottom"/>
          </w:tcPr>
          <w:p w14:paraId="26EB55FA" w14:textId="77777777" w:rsidR="00563A71" w:rsidRPr="008426B1" w:rsidRDefault="00563A71" w:rsidP="004E55FF">
            <w:r>
              <w:rPr>
                <w:rFonts w:ascii="Calibri" w:hAnsi="Calibri" w:cs="Calibri"/>
                <w:b/>
                <w:bCs/>
                <w:sz w:val="22"/>
                <w:szCs w:val="22"/>
              </w:rPr>
              <w:t>1.366E-1</w:t>
            </w:r>
          </w:p>
        </w:tc>
        <w:tc>
          <w:tcPr>
            <w:tcW w:w="333" w:type="pct"/>
            <w:vAlign w:val="bottom"/>
          </w:tcPr>
          <w:p w14:paraId="2D4E2EE3" w14:textId="77777777" w:rsidR="00563A71" w:rsidRPr="008426B1" w:rsidRDefault="00563A71" w:rsidP="004E55FF">
            <w:r>
              <w:rPr>
                <w:rFonts w:ascii="Calibri" w:hAnsi="Calibri" w:cs="Calibri"/>
                <w:sz w:val="22"/>
                <w:szCs w:val="22"/>
              </w:rPr>
              <w:t>1.043E+0</w:t>
            </w:r>
          </w:p>
        </w:tc>
        <w:tc>
          <w:tcPr>
            <w:tcW w:w="300" w:type="pct"/>
            <w:vAlign w:val="bottom"/>
          </w:tcPr>
          <w:p w14:paraId="2B6996DA" w14:textId="77777777" w:rsidR="00563A71" w:rsidRPr="008426B1" w:rsidRDefault="00563A71" w:rsidP="004E55FF">
            <w:r>
              <w:rPr>
                <w:rFonts w:ascii="Calibri" w:hAnsi="Calibri" w:cs="Calibri"/>
                <w:sz w:val="22"/>
                <w:szCs w:val="22"/>
              </w:rPr>
              <w:t>3.078E-1</w:t>
            </w:r>
          </w:p>
        </w:tc>
        <w:tc>
          <w:tcPr>
            <w:tcW w:w="299" w:type="pct"/>
            <w:vAlign w:val="bottom"/>
          </w:tcPr>
          <w:p w14:paraId="0CCD019D" w14:textId="77777777" w:rsidR="00563A71" w:rsidRPr="008426B1" w:rsidRDefault="00563A71" w:rsidP="004E55FF">
            <w:r>
              <w:rPr>
                <w:rFonts w:ascii="Calibri" w:hAnsi="Calibri" w:cs="Calibri"/>
                <w:sz w:val="22"/>
                <w:szCs w:val="22"/>
              </w:rPr>
              <w:t>1.535E-2</w:t>
            </w:r>
          </w:p>
        </w:tc>
        <w:tc>
          <w:tcPr>
            <w:tcW w:w="312" w:type="pct"/>
            <w:vAlign w:val="bottom"/>
          </w:tcPr>
          <w:p w14:paraId="2FC3A466" w14:textId="77777777" w:rsidR="00563A71" w:rsidRPr="008426B1" w:rsidRDefault="00563A71" w:rsidP="004E55FF">
            <w:r>
              <w:rPr>
                <w:rFonts w:ascii="Calibri" w:hAnsi="Calibri" w:cs="Calibri"/>
                <w:b/>
                <w:bCs/>
                <w:sz w:val="22"/>
                <w:szCs w:val="22"/>
              </w:rPr>
              <w:t>3.448E-4</w:t>
            </w:r>
          </w:p>
        </w:tc>
        <w:tc>
          <w:tcPr>
            <w:tcW w:w="299" w:type="pct"/>
            <w:vAlign w:val="bottom"/>
          </w:tcPr>
          <w:p w14:paraId="7F86B804" w14:textId="77777777" w:rsidR="00563A71" w:rsidRPr="008426B1" w:rsidRDefault="00563A71" w:rsidP="004E55FF">
            <w:r>
              <w:rPr>
                <w:rFonts w:ascii="Calibri" w:hAnsi="Calibri" w:cs="Calibri"/>
                <w:sz w:val="22"/>
                <w:szCs w:val="22"/>
              </w:rPr>
              <w:t>1.272E-2</w:t>
            </w:r>
          </w:p>
        </w:tc>
        <w:tc>
          <w:tcPr>
            <w:tcW w:w="342" w:type="pct"/>
            <w:vAlign w:val="bottom"/>
          </w:tcPr>
          <w:p w14:paraId="6E4E5EEC" w14:textId="77777777" w:rsidR="00563A71" w:rsidRPr="008426B1" w:rsidRDefault="00563A71" w:rsidP="004E55FF">
            <w:r>
              <w:rPr>
                <w:rFonts w:ascii="Calibri" w:hAnsi="Calibri" w:cs="Calibri"/>
                <w:sz w:val="22"/>
                <w:szCs w:val="22"/>
              </w:rPr>
              <w:t>7.584E-2</w:t>
            </w:r>
          </w:p>
        </w:tc>
        <w:tc>
          <w:tcPr>
            <w:tcW w:w="310" w:type="pct"/>
            <w:vAlign w:val="bottom"/>
          </w:tcPr>
          <w:p w14:paraId="4F9C6C1C" w14:textId="77777777" w:rsidR="00563A71" w:rsidRPr="008426B1" w:rsidRDefault="00563A71" w:rsidP="004E55FF">
            <w:r>
              <w:rPr>
                <w:rFonts w:ascii="Calibri" w:hAnsi="Calibri" w:cs="Calibri"/>
                <w:sz w:val="22"/>
                <w:szCs w:val="22"/>
              </w:rPr>
              <w:t>1.883E-2</w:t>
            </w:r>
          </w:p>
        </w:tc>
      </w:tr>
      <w:tr w:rsidR="00563A71" w:rsidRPr="00CA6E93" w14:paraId="3B70DA80" w14:textId="77777777" w:rsidTr="004E55FF">
        <w:trPr>
          <w:jc w:val="center"/>
        </w:trPr>
        <w:tc>
          <w:tcPr>
            <w:tcW w:w="237" w:type="pct"/>
          </w:tcPr>
          <w:p w14:paraId="09BBAAF4" w14:textId="77777777" w:rsidR="00563A71" w:rsidRPr="00CA6E93" w:rsidRDefault="00563A71" w:rsidP="00435BD2">
            <w:pPr>
              <w:pStyle w:val="bangtrai"/>
            </w:pPr>
          </w:p>
        </w:tc>
        <w:tc>
          <w:tcPr>
            <w:tcW w:w="138" w:type="pct"/>
          </w:tcPr>
          <w:p w14:paraId="7F9A18B2" w14:textId="77777777" w:rsidR="00563A71" w:rsidRPr="00CA6E93" w:rsidRDefault="00563A71" w:rsidP="00435BD2">
            <w:pPr>
              <w:pStyle w:val="bangtrai"/>
            </w:pPr>
            <w:r w:rsidRPr="00CA6E93">
              <w:t>(4)</w:t>
            </w:r>
          </w:p>
        </w:tc>
        <w:tc>
          <w:tcPr>
            <w:tcW w:w="301" w:type="pct"/>
            <w:tcBorders>
              <w:top w:val="nil"/>
              <w:left w:val="nil"/>
              <w:right w:val="nil"/>
            </w:tcBorders>
            <w:vAlign w:val="bottom"/>
          </w:tcPr>
          <w:p w14:paraId="55B25E7F" w14:textId="77777777" w:rsidR="00563A71" w:rsidRPr="008426B1" w:rsidRDefault="00563A71" w:rsidP="004E55FF">
            <w:r>
              <w:rPr>
                <w:rFonts w:ascii="Calibri" w:hAnsi="Calibri" w:cs="Calibri"/>
                <w:sz w:val="22"/>
                <w:szCs w:val="22"/>
              </w:rPr>
              <w:t>9.256E-2</w:t>
            </w:r>
          </w:p>
        </w:tc>
        <w:tc>
          <w:tcPr>
            <w:tcW w:w="299" w:type="pct"/>
            <w:tcBorders>
              <w:top w:val="nil"/>
              <w:left w:val="nil"/>
              <w:right w:val="nil"/>
            </w:tcBorders>
            <w:vAlign w:val="bottom"/>
          </w:tcPr>
          <w:p w14:paraId="36E01577" w14:textId="77777777" w:rsidR="00563A71" w:rsidRPr="008426B1" w:rsidRDefault="00563A71" w:rsidP="004E55FF">
            <w:r>
              <w:rPr>
                <w:rFonts w:ascii="Calibri" w:hAnsi="Calibri" w:cs="Calibri"/>
                <w:b/>
                <w:bCs/>
                <w:sz w:val="22"/>
                <w:szCs w:val="22"/>
              </w:rPr>
              <w:t>4.942E-3</w:t>
            </w:r>
          </w:p>
        </w:tc>
        <w:tc>
          <w:tcPr>
            <w:tcW w:w="299" w:type="pct"/>
            <w:tcBorders>
              <w:top w:val="nil"/>
              <w:left w:val="nil"/>
              <w:right w:val="nil"/>
            </w:tcBorders>
            <w:vAlign w:val="bottom"/>
          </w:tcPr>
          <w:p w14:paraId="4DA43C37" w14:textId="77777777" w:rsidR="00563A71" w:rsidRPr="008426B1" w:rsidRDefault="00563A71" w:rsidP="004E55FF">
            <w:r>
              <w:rPr>
                <w:rFonts w:ascii="Calibri" w:hAnsi="Calibri" w:cs="Calibri"/>
                <w:sz w:val="22"/>
                <w:szCs w:val="22"/>
              </w:rPr>
              <w:t>5.311E-2</w:t>
            </w:r>
          </w:p>
        </w:tc>
        <w:tc>
          <w:tcPr>
            <w:tcW w:w="333" w:type="pct"/>
            <w:tcBorders>
              <w:top w:val="nil"/>
              <w:left w:val="nil"/>
              <w:right w:val="nil"/>
            </w:tcBorders>
            <w:vAlign w:val="bottom"/>
          </w:tcPr>
          <w:p w14:paraId="30A6D67C" w14:textId="77777777" w:rsidR="00563A71" w:rsidRPr="008426B1" w:rsidRDefault="00563A71" w:rsidP="004E55FF">
            <w:r>
              <w:rPr>
                <w:rFonts w:ascii="Calibri" w:hAnsi="Calibri" w:cs="Calibri"/>
                <w:sz w:val="22"/>
                <w:szCs w:val="22"/>
              </w:rPr>
              <w:t>7.632E-2</w:t>
            </w:r>
          </w:p>
        </w:tc>
        <w:tc>
          <w:tcPr>
            <w:tcW w:w="300" w:type="pct"/>
            <w:tcBorders>
              <w:top w:val="nil"/>
              <w:left w:val="nil"/>
              <w:right w:val="nil"/>
            </w:tcBorders>
            <w:vAlign w:val="bottom"/>
          </w:tcPr>
          <w:p w14:paraId="0B7F17FC" w14:textId="77777777" w:rsidR="00563A71" w:rsidRPr="008426B1" w:rsidRDefault="00563A71" w:rsidP="004E55FF">
            <w:r>
              <w:rPr>
                <w:rFonts w:ascii="Calibri" w:hAnsi="Calibri" w:cs="Calibri"/>
                <w:sz w:val="22"/>
                <w:szCs w:val="22"/>
              </w:rPr>
              <w:t>1.164E-1</w:t>
            </w:r>
          </w:p>
        </w:tc>
        <w:tc>
          <w:tcPr>
            <w:tcW w:w="299" w:type="pct"/>
            <w:vAlign w:val="bottom"/>
          </w:tcPr>
          <w:p w14:paraId="25C7D638" w14:textId="77777777" w:rsidR="00563A71" w:rsidRPr="008426B1" w:rsidRDefault="00563A71" w:rsidP="004E55FF">
            <w:r>
              <w:rPr>
                <w:rFonts w:ascii="Calibri" w:hAnsi="Calibri" w:cs="Calibri"/>
                <w:sz w:val="22"/>
                <w:szCs w:val="22"/>
              </w:rPr>
              <w:t>8.685E-2</w:t>
            </w:r>
          </w:p>
        </w:tc>
        <w:tc>
          <w:tcPr>
            <w:tcW w:w="299" w:type="pct"/>
            <w:vAlign w:val="bottom"/>
          </w:tcPr>
          <w:p w14:paraId="7E71FA9B" w14:textId="77777777" w:rsidR="00563A71" w:rsidRPr="008426B1" w:rsidRDefault="00563A71" w:rsidP="004E55FF">
            <w:r>
              <w:rPr>
                <w:rFonts w:ascii="Calibri" w:hAnsi="Calibri" w:cs="Calibri"/>
                <w:b/>
                <w:bCs/>
                <w:sz w:val="22"/>
                <w:szCs w:val="22"/>
              </w:rPr>
              <w:t>9.600E-3</w:t>
            </w:r>
          </w:p>
        </w:tc>
        <w:tc>
          <w:tcPr>
            <w:tcW w:w="300" w:type="pct"/>
            <w:vAlign w:val="bottom"/>
          </w:tcPr>
          <w:p w14:paraId="75A80B75" w14:textId="77777777" w:rsidR="00563A71" w:rsidRPr="008426B1" w:rsidRDefault="00563A71" w:rsidP="004E55FF">
            <w:r>
              <w:rPr>
                <w:rFonts w:ascii="Calibri" w:hAnsi="Calibri" w:cs="Calibri"/>
                <w:sz w:val="22"/>
                <w:szCs w:val="22"/>
              </w:rPr>
              <w:t>5.597E-2</w:t>
            </w:r>
          </w:p>
        </w:tc>
        <w:tc>
          <w:tcPr>
            <w:tcW w:w="333" w:type="pct"/>
            <w:vAlign w:val="bottom"/>
          </w:tcPr>
          <w:p w14:paraId="4ACC9126" w14:textId="77777777" w:rsidR="00563A71" w:rsidRPr="008426B1" w:rsidRDefault="00563A71" w:rsidP="004E55FF">
            <w:r>
              <w:rPr>
                <w:rFonts w:ascii="Calibri" w:hAnsi="Calibri" w:cs="Calibri"/>
                <w:sz w:val="22"/>
                <w:szCs w:val="22"/>
              </w:rPr>
              <w:t>2.270E-1</w:t>
            </w:r>
          </w:p>
        </w:tc>
        <w:tc>
          <w:tcPr>
            <w:tcW w:w="300" w:type="pct"/>
            <w:vAlign w:val="bottom"/>
          </w:tcPr>
          <w:p w14:paraId="24E92C35" w14:textId="77777777" w:rsidR="00563A71" w:rsidRPr="008426B1" w:rsidRDefault="00563A71" w:rsidP="004E55FF">
            <w:r>
              <w:rPr>
                <w:rFonts w:ascii="Calibri" w:hAnsi="Calibri" w:cs="Calibri"/>
                <w:sz w:val="22"/>
                <w:szCs w:val="22"/>
              </w:rPr>
              <w:t>1.061E-1</w:t>
            </w:r>
          </w:p>
        </w:tc>
        <w:tc>
          <w:tcPr>
            <w:tcW w:w="299" w:type="pct"/>
            <w:vAlign w:val="bottom"/>
          </w:tcPr>
          <w:p w14:paraId="2051B915" w14:textId="77777777" w:rsidR="00563A71" w:rsidRPr="008426B1" w:rsidRDefault="00563A71" w:rsidP="004E55FF">
            <w:r>
              <w:rPr>
                <w:rFonts w:ascii="Calibri" w:hAnsi="Calibri" w:cs="Calibri"/>
                <w:sz w:val="22"/>
                <w:szCs w:val="22"/>
              </w:rPr>
              <w:t>1.697E-2</w:t>
            </w:r>
          </w:p>
        </w:tc>
        <w:tc>
          <w:tcPr>
            <w:tcW w:w="312" w:type="pct"/>
            <w:vAlign w:val="bottom"/>
          </w:tcPr>
          <w:p w14:paraId="7A362D92" w14:textId="77777777" w:rsidR="00563A71" w:rsidRPr="008426B1" w:rsidRDefault="00563A71" w:rsidP="004E55FF">
            <w:r>
              <w:rPr>
                <w:rFonts w:ascii="Calibri" w:hAnsi="Calibri" w:cs="Calibri"/>
                <w:b/>
                <w:bCs/>
                <w:sz w:val="22"/>
                <w:szCs w:val="22"/>
              </w:rPr>
              <w:t>3.878E-4</w:t>
            </w:r>
          </w:p>
        </w:tc>
        <w:tc>
          <w:tcPr>
            <w:tcW w:w="299" w:type="pct"/>
            <w:vAlign w:val="bottom"/>
          </w:tcPr>
          <w:p w14:paraId="0B7F3D2B" w14:textId="77777777" w:rsidR="00563A71" w:rsidRPr="008426B1" w:rsidRDefault="00563A71" w:rsidP="004E55FF">
            <w:r>
              <w:rPr>
                <w:rFonts w:ascii="Calibri" w:hAnsi="Calibri" w:cs="Calibri"/>
                <w:sz w:val="22"/>
                <w:szCs w:val="22"/>
              </w:rPr>
              <w:t>1.216E-2</w:t>
            </w:r>
          </w:p>
        </w:tc>
        <w:tc>
          <w:tcPr>
            <w:tcW w:w="342" w:type="pct"/>
            <w:vAlign w:val="bottom"/>
          </w:tcPr>
          <w:p w14:paraId="2B5A494E" w14:textId="77777777" w:rsidR="00563A71" w:rsidRPr="008426B1" w:rsidRDefault="00563A71" w:rsidP="004E55FF">
            <w:r>
              <w:rPr>
                <w:rFonts w:ascii="Calibri" w:hAnsi="Calibri" w:cs="Calibri"/>
                <w:sz w:val="22"/>
                <w:szCs w:val="22"/>
              </w:rPr>
              <w:t>4.458E-2</w:t>
            </w:r>
          </w:p>
        </w:tc>
        <w:tc>
          <w:tcPr>
            <w:tcW w:w="310" w:type="pct"/>
            <w:vAlign w:val="bottom"/>
          </w:tcPr>
          <w:p w14:paraId="41BAEF08" w14:textId="77777777" w:rsidR="00563A71" w:rsidRPr="008426B1" w:rsidRDefault="00563A71" w:rsidP="004E55FF">
            <w:r>
              <w:rPr>
                <w:rFonts w:ascii="Calibri" w:hAnsi="Calibri" w:cs="Calibri"/>
                <w:sz w:val="22"/>
                <w:szCs w:val="22"/>
              </w:rPr>
              <w:t>1.426E-2</w:t>
            </w:r>
          </w:p>
        </w:tc>
      </w:tr>
      <w:tr w:rsidR="00563A71" w:rsidRPr="00CA6E93" w14:paraId="30847B67" w14:textId="77777777" w:rsidTr="004E55FF">
        <w:trPr>
          <w:jc w:val="center"/>
        </w:trPr>
        <w:tc>
          <w:tcPr>
            <w:tcW w:w="237" w:type="pct"/>
          </w:tcPr>
          <w:p w14:paraId="737B3D1C" w14:textId="77777777" w:rsidR="00563A71" w:rsidRPr="00CA6E93" w:rsidRDefault="00563A71" w:rsidP="00435BD2">
            <w:pPr>
              <w:pStyle w:val="bangtrai"/>
            </w:pPr>
          </w:p>
        </w:tc>
        <w:tc>
          <w:tcPr>
            <w:tcW w:w="138" w:type="pct"/>
          </w:tcPr>
          <w:p w14:paraId="59E4487E" w14:textId="77777777" w:rsidR="00563A71" w:rsidRPr="00CA6E93" w:rsidRDefault="00563A71" w:rsidP="00435BD2">
            <w:pPr>
              <w:pStyle w:val="bangtrai"/>
            </w:pPr>
            <w:r w:rsidRPr="00CA6E93">
              <w:t>(5)</w:t>
            </w:r>
          </w:p>
        </w:tc>
        <w:tc>
          <w:tcPr>
            <w:tcW w:w="301" w:type="pct"/>
            <w:tcBorders>
              <w:top w:val="nil"/>
              <w:left w:val="nil"/>
              <w:bottom w:val="single" w:sz="4" w:space="0" w:color="auto"/>
              <w:right w:val="nil"/>
            </w:tcBorders>
            <w:vAlign w:val="bottom"/>
          </w:tcPr>
          <w:p w14:paraId="25BDE437" w14:textId="77777777" w:rsidR="00563A71" w:rsidRPr="008426B1" w:rsidRDefault="00563A71" w:rsidP="004E55FF">
            <w:r>
              <w:rPr>
                <w:rFonts w:ascii="Calibri" w:hAnsi="Calibri" w:cs="Calibri"/>
                <w:b/>
                <w:bCs/>
                <w:sz w:val="22"/>
                <w:szCs w:val="22"/>
              </w:rPr>
              <w:t>9.325E-2</w:t>
            </w:r>
          </w:p>
        </w:tc>
        <w:tc>
          <w:tcPr>
            <w:tcW w:w="299" w:type="pct"/>
            <w:tcBorders>
              <w:top w:val="nil"/>
              <w:left w:val="nil"/>
              <w:bottom w:val="single" w:sz="4" w:space="0" w:color="auto"/>
              <w:right w:val="nil"/>
            </w:tcBorders>
            <w:vAlign w:val="bottom"/>
          </w:tcPr>
          <w:p w14:paraId="00E8CEAD" w14:textId="77777777" w:rsidR="00563A71" w:rsidRPr="008426B1" w:rsidRDefault="00563A71" w:rsidP="004E55FF">
            <w:r>
              <w:rPr>
                <w:rFonts w:ascii="Calibri" w:hAnsi="Calibri" w:cs="Calibri"/>
                <w:sz w:val="22"/>
                <w:szCs w:val="22"/>
              </w:rPr>
              <w:t>2.773E-1</w:t>
            </w:r>
          </w:p>
        </w:tc>
        <w:tc>
          <w:tcPr>
            <w:tcW w:w="299" w:type="pct"/>
            <w:tcBorders>
              <w:top w:val="nil"/>
              <w:left w:val="nil"/>
              <w:bottom w:val="single" w:sz="4" w:space="0" w:color="auto"/>
              <w:right w:val="nil"/>
            </w:tcBorders>
            <w:vAlign w:val="bottom"/>
          </w:tcPr>
          <w:p w14:paraId="7E4D7B44" w14:textId="77777777" w:rsidR="00563A71" w:rsidRPr="008426B1" w:rsidRDefault="00563A71" w:rsidP="004E55FF">
            <w:r>
              <w:rPr>
                <w:rFonts w:ascii="Calibri" w:hAnsi="Calibri" w:cs="Calibri"/>
                <w:sz w:val="22"/>
                <w:szCs w:val="22"/>
              </w:rPr>
              <w:t>1.021E-1</w:t>
            </w:r>
          </w:p>
        </w:tc>
        <w:tc>
          <w:tcPr>
            <w:tcW w:w="333" w:type="pct"/>
            <w:tcBorders>
              <w:top w:val="nil"/>
              <w:left w:val="nil"/>
              <w:bottom w:val="single" w:sz="4" w:space="0" w:color="auto"/>
              <w:right w:val="nil"/>
            </w:tcBorders>
            <w:vAlign w:val="bottom"/>
          </w:tcPr>
          <w:p w14:paraId="7D7ED749" w14:textId="77777777" w:rsidR="00563A71" w:rsidRPr="008426B1" w:rsidRDefault="00563A71" w:rsidP="004E55FF">
            <w:r>
              <w:rPr>
                <w:rFonts w:ascii="Calibri" w:hAnsi="Calibri" w:cs="Calibri"/>
                <w:sz w:val="22"/>
                <w:szCs w:val="22"/>
              </w:rPr>
              <w:t>5.088E-1</w:t>
            </w:r>
          </w:p>
        </w:tc>
        <w:tc>
          <w:tcPr>
            <w:tcW w:w="300" w:type="pct"/>
            <w:tcBorders>
              <w:top w:val="nil"/>
              <w:left w:val="nil"/>
              <w:bottom w:val="single" w:sz="4" w:space="0" w:color="auto"/>
              <w:right w:val="nil"/>
            </w:tcBorders>
            <w:vAlign w:val="bottom"/>
          </w:tcPr>
          <w:p w14:paraId="0616135E" w14:textId="77777777" w:rsidR="00563A71" w:rsidRPr="008426B1" w:rsidRDefault="00563A71" w:rsidP="004E55FF">
            <w:r>
              <w:rPr>
                <w:rFonts w:ascii="Calibri" w:hAnsi="Calibri" w:cs="Calibri"/>
                <w:sz w:val="22"/>
                <w:szCs w:val="22"/>
              </w:rPr>
              <w:t>1.935E-1</w:t>
            </w:r>
          </w:p>
        </w:tc>
        <w:tc>
          <w:tcPr>
            <w:tcW w:w="299" w:type="pct"/>
            <w:vAlign w:val="bottom"/>
          </w:tcPr>
          <w:p w14:paraId="17F1BCC4" w14:textId="77777777" w:rsidR="00563A71" w:rsidRPr="008426B1" w:rsidRDefault="00563A71" w:rsidP="004E55FF">
            <w:r>
              <w:rPr>
                <w:rFonts w:ascii="Calibri" w:hAnsi="Calibri" w:cs="Calibri"/>
                <w:sz w:val="22"/>
                <w:szCs w:val="22"/>
              </w:rPr>
              <w:t>3.407E-2</w:t>
            </w:r>
          </w:p>
        </w:tc>
        <w:tc>
          <w:tcPr>
            <w:tcW w:w="299" w:type="pct"/>
            <w:vAlign w:val="bottom"/>
          </w:tcPr>
          <w:p w14:paraId="2FE366D9" w14:textId="77777777" w:rsidR="00563A71" w:rsidRPr="008426B1" w:rsidRDefault="00563A71" w:rsidP="004E55FF">
            <w:r>
              <w:rPr>
                <w:rFonts w:ascii="Calibri" w:hAnsi="Calibri" w:cs="Calibri"/>
                <w:sz w:val="22"/>
                <w:szCs w:val="22"/>
              </w:rPr>
              <w:t>1.185E-1</w:t>
            </w:r>
          </w:p>
        </w:tc>
        <w:tc>
          <w:tcPr>
            <w:tcW w:w="300" w:type="pct"/>
            <w:vAlign w:val="bottom"/>
          </w:tcPr>
          <w:p w14:paraId="41ED5CC9" w14:textId="77777777" w:rsidR="00563A71" w:rsidRPr="008426B1" w:rsidRDefault="00563A71" w:rsidP="004E55FF">
            <w:r>
              <w:rPr>
                <w:rFonts w:ascii="Calibri" w:hAnsi="Calibri" w:cs="Calibri"/>
                <w:b/>
                <w:bCs/>
                <w:sz w:val="22"/>
                <w:szCs w:val="22"/>
              </w:rPr>
              <w:t>2.978E-2</w:t>
            </w:r>
          </w:p>
        </w:tc>
        <w:tc>
          <w:tcPr>
            <w:tcW w:w="333" w:type="pct"/>
            <w:vAlign w:val="bottom"/>
          </w:tcPr>
          <w:p w14:paraId="4A0D6F93" w14:textId="77777777" w:rsidR="00563A71" w:rsidRPr="008426B1" w:rsidRDefault="00563A71" w:rsidP="004E55FF">
            <w:r>
              <w:rPr>
                <w:rFonts w:ascii="Calibri" w:hAnsi="Calibri" w:cs="Calibri"/>
                <w:sz w:val="22"/>
                <w:szCs w:val="22"/>
              </w:rPr>
              <w:t>6.909E-1</w:t>
            </w:r>
          </w:p>
        </w:tc>
        <w:tc>
          <w:tcPr>
            <w:tcW w:w="300" w:type="pct"/>
            <w:vAlign w:val="bottom"/>
          </w:tcPr>
          <w:p w14:paraId="007E2B1B" w14:textId="77777777" w:rsidR="00563A71" w:rsidRPr="008426B1" w:rsidRDefault="00563A71" w:rsidP="004E55FF">
            <w:r>
              <w:rPr>
                <w:rFonts w:ascii="Calibri" w:hAnsi="Calibri" w:cs="Calibri"/>
                <w:sz w:val="22"/>
                <w:szCs w:val="22"/>
              </w:rPr>
              <w:t>1.080E-1</w:t>
            </w:r>
          </w:p>
        </w:tc>
        <w:tc>
          <w:tcPr>
            <w:tcW w:w="299" w:type="pct"/>
            <w:vAlign w:val="bottom"/>
          </w:tcPr>
          <w:p w14:paraId="03484FFA" w14:textId="77777777" w:rsidR="00563A71" w:rsidRPr="008426B1" w:rsidRDefault="00563A71" w:rsidP="004E55FF">
            <w:r>
              <w:rPr>
                <w:rFonts w:ascii="Calibri" w:hAnsi="Calibri" w:cs="Calibri"/>
                <w:sz w:val="22"/>
                <w:szCs w:val="22"/>
              </w:rPr>
              <w:t>1.095E-3</w:t>
            </w:r>
          </w:p>
        </w:tc>
        <w:tc>
          <w:tcPr>
            <w:tcW w:w="312" w:type="pct"/>
            <w:vAlign w:val="bottom"/>
          </w:tcPr>
          <w:p w14:paraId="0830E0E6" w14:textId="77777777" w:rsidR="00563A71" w:rsidRPr="008426B1" w:rsidRDefault="00563A71" w:rsidP="004E55FF">
            <w:r>
              <w:rPr>
                <w:rFonts w:ascii="Calibri" w:hAnsi="Calibri" w:cs="Calibri"/>
                <w:b/>
                <w:bCs/>
                <w:sz w:val="22"/>
                <w:szCs w:val="22"/>
              </w:rPr>
              <w:t>9.596E-6</w:t>
            </w:r>
          </w:p>
        </w:tc>
        <w:tc>
          <w:tcPr>
            <w:tcW w:w="299" w:type="pct"/>
            <w:vAlign w:val="bottom"/>
          </w:tcPr>
          <w:p w14:paraId="56308392" w14:textId="77777777" w:rsidR="00563A71" w:rsidRPr="008426B1" w:rsidRDefault="00563A71" w:rsidP="004E55FF">
            <w:r>
              <w:rPr>
                <w:rFonts w:ascii="Calibri" w:hAnsi="Calibri" w:cs="Calibri"/>
                <w:sz w:val="22"/>
                <w:szCs w:val="22"/>
              </w:rPr>
              <w:t>2.379E-3</w:t>
            </w:r>
          </w:p>
        </w:tc>
        <w:tc>
          <w:tcPr>
            <w:tcW w:w="342" w:type="pct"/>
            <w:vAlign w:val="bottom"/>
          </w:tcPr>
          <w:p w14:paraId="1E346974" w14:textId="77777777" w:rsidR="00563A71" w:rsidRPr="008426B1" w:rsidRDefault="00563A71" w:rsidP="004E55FF">
            <w:r>
              <w:rPr>
                <w:rFonts w:ascii="Calibri" w:hAnsi="Calibri" w:cs="Calibri"/>
                <w:sz w:val="22"/>
                <w:szCs w:val="22"/>
              </w:rPr>
              <w:t>2.820E-2</w:t>
            </w:r>
          </w:p>
        </w:tc>
        <w:tc>
          <w:tcPr>
            <w:tcW w:w="310" w:type="pct"/>
            <w:vAlign w:val="bottom"/>
          </w:tcPr>
          <w:p w14:paraId="5BBE59B6" w14:textId="77777777" w:rsidR="00563A71" w:rsidRPr="008426B1" w:rsidRDefault="00563A71" w:rsidP="004E55FF">
            <w:r>
              <w:rPr>
                <w:rFonts w:ascii="Calibri" w:hAnsi="Calibri" w:cs="Calibri"/>
                <w:sz w:val="22"/>
                <w:szCs w:val="22"/>
              </w:rPr>
              <w:t>3.577E-3</w:t>
            </w:r>
          </w:p>
        </w:tc>
      </w:tr>
      <w:tr w:rsidR="00563A71" w:rsidRPr="00CA6E93" w14:paraId="53F3E6C3" w14:textId="77777777" w:rsidTr="004E55FF">
        <w:trPr>
          <w:jc w:val="center"/>
        </w:trPr>
        <w:tc>
          <w:tcPr>
            <w:tcW w:w="237" w:type="pct"/>
            <w:tcBorders>
              <w:top w:val="single" w:sz="4" w:space="0" w:color="auto"/>
            </w:tcBorders>
          </w:tcPr>
          <w:p w14:paraId="657EE18D" w14:textId="77777777" w:rsidR="00563A71" w:rsidRPr="00CA6E93" w:rsidRDefault="00563A71" w:rsidP="00435BD2">
            <w:pPr>
              <w:pStyle w:val="bangtrai"/>
            </w:pPr>
            <w:r>
              <w:t>UF6</w:t>
            </w:r>
          </w:p>
        </w:tc>
        <w:tc>
          <w:tcPr>
            <w:tcW w:w="138" w:type="pct"/>
            <w:tcBorders>
              <w:top w:val="single" w:sz="4" w:space="0" w:color="auto"/>
            </w:tcBorders>
          </w:tcPr>
          <w:p w14:paraId="4F9FD4D5" w14:textId="77777777" w:rsidR="00563A71" w:rsidRPr="00CA6E93" w:rsidRDefault="00563A71" w:rsidP="00435BD2">
            <w:pPr>
              <w:pStyle w:val="bangtrai"/>
            </w:pPr>
            <w:r w:rsidRPr="00CA6E93">
              <w:t>(1)</w:t>
            </w:r>
          </w:p>
        </w:tc>
        <w:tc>
          <w:tcPr>
            <w:tcW w:w="301" w:type="pct"/>
            <w:tcBorders>
              <w:top w:val="single" w:sz="4" w:space="0" w:color="auto"/>
              <w:left w:val="nil"/>
              <w:bottom w:val="nil"/>
              <w:right w:val="nil"/>
            </w:tcBorders>
            <w:vAlign w:val="bottom"/>
          </w:tcPr>
          <w:p w14:paraId="41B4DDD3" w14:textId="77777777" w:rsidR="00563A71" w:rsidRPr="008426B1" w:rsidRDefault="00563A71" w:rsidP="004E55FF">
            <w:r>
              <w:rPr>
                <w:rFonts w:ascii="Calibri" w:hAnsi="Calibri" w:cs="Calibri"/>
                <w:sz w:val="22"/>
                <w:szCs w:val="22"/>
              </w:rPr>
              <w:t>1.283E-2</w:t>
            </w:r>
          </w:p>
        </w:tc>
        <w:tc>
          <w:tcPr>
            <w:tcW w:w="299" w:type="pct"/>
            <w:tcBorders>
              <w:top w:val="single" w:sz="4" w:space="0" w:color="auto"/>
              <w:left w:val="nil"/>
              <w:bottom w:val="nil"/>
              <w:right w:val="nil"/>
            </w:tcBorders>
            <w:vAlign w:val="bottom"/>
          </w:tcPr>
          <w:p w14:paraId="52AEB773" w14:textId="77777777" w:rsidR="00563A71" w:rsidRPr="008426B1" w:rsidRDefault="00563A71" w:rsidP="004E55FF">
            <w:r>
              <w:rPr>
                <w:rFonts w:ascii="Calibri" w:hAnsi="Calibri" w:cs="Calibri"/>
                <w:b/>
                <w:bCs/>
                <w:sz w:val="22"/>
                <w:szCs w:val="22"/>
              </w:rPr>
              <w:t>7.864E-3</w:t>
            </w:r>
          </w:p>
        </w:tc>
        <w:tc>
          <w:tcPr>
            <w:tcW w:w="299" w:type="pct"/>
            <w:tcBorders>
              <w:top w:val="single" w:sz="4" w:space="0" w:color="auto"/>
              <w:left w:val="nil"/>
              <w:bottom w:val="nil"/>
              <w:right w:val="nil"/>
            </w:tcBorders>
            <w:vAlign w:val="bottom"/>
          </w:tcPr>
          <w:p w14:paraId="13C0A1C7" w14:textId="77777777" w:rsidR="00563A71" w:rsidRPr="008426B1" w:rsidRDefault="00563A71" w:rsidP="004E55FF">
            <w:r>
              <w:rPr>
                <w:rFonts w:ascii="Calibri" w:hAnsi="Calibri" w:cs="Calibri"/>
                <w:sz w:val="22"/>
                <w:szCs w:val="22"/>
              </w:rPr>
              <w:t>1.844E-2</w:t>
            </w:r>
          </w:p>
        </w:tc>
        <w:tc>
          <w:tcPr>
            <w:tcW w:w="333" w:type="pct"/>
            <w:tcBorders>
              <w:top w:val="single" w:sz="4" w:space="0" w:color="auto"/>
              <w:left w:val="nil"/>
              <w:bottom w:val="nil"/>
              <w:right w:val="nil"/>
            </w:tcBorders>
            <w:vAlign w:val="bottom"/>
          </w:tcPr>
          <w:p w14:paraId="600B1174" w14:textId="77777777" w:rsidR="00563A71" w:rsidRPr="008426B1" w:rsidRDefault="00563A71" w:rsidP="004E55FF">
            <w:r>
              <w:rPr>
                <w:rFonts w:ascii="Calibri" w:hAnsi="Calibri" w:cs="Calibri"/>
                <w:sz w:val="22"/>
                <w:szCs w:val="22"/>
              </w:rPr>
              <w:t>5.537E-2</w:t>
            </w:r>
          </w:p>
        </w:tc>
        <w:tc>
          <w:tcPr>
            <w:tcW w:w="300" w:type="pct"/>
            <w:tcBorders>
              <w:top w:val="single" w:sz="4" w:space="0" w:color="auto"/>
              <w:left w:val="nil"/>
              <w:bottom w:val="nil"/>
              <w:right w:val="nil"/>
            </w:tcBorders>
            <w:vAlign w:val="bottom"/>
          </w:tcPr>
          <w:p w14:paraId="23A977E4" w14:textId="77777777" w:rsidR="00563A71" w:rsidRPr="008426B1" w:rsidRDefault="00563A71" w:rsidP="004E55FF">
            <w:r>
              <w:rPr>
                <w:rFonts w:ascii="Calibri" w:hAnsi="Calibri" w:cs="Calibri"/>
                <w:sz w:val="22"/>
                <w:szCs w:val="22"/>
              </w:rPr>
              <w:t>2.241E-2</w:t>
            </w:r>
          </w:p>
        </w:tc>
        <w:tc>
          <w:tcPr>
            <w:tcW w:w="299" w:type="pct"/>
            <w:tcBorders>
              <w:top w:val="single" w:sz="4" w:space="0" w:color="auto"/>
            </w:tcBorders>
            <w:vAlign w:val="bottom"/>
          </w:tcPr>
          <w:p w14:paraId="37693D1F" w14:textId="77777777" w:rsidR="00563A71" w:rsidRPr="008426B1" w:rsidRDefault="00563A71" w:rsidP="004E55FF">
            <w:r>
              <w:rPr>
                <w:rFonts w:ascii="Calibri" w:hAnsi="Calibri" w:cs="Calibri"/>
                <w:b/>
                <w:bCs/>
                <w:sz w:val="22"/>
                <w:szCs w:val="22"/>
              </w:rPr>
              <w:t>5.628E-3</w:t>
            </w:r>
          </w:p>
        </w:tc>
        <w:tc>
          <w:tcPr>
            <w:tcW w:w="299" w:type="pct"/>
            <w:tcBorders>
              <w:top w:val="single" w:sz="4" w:space="0" w:color="auto"/>
            </w:tcBorders>
            <w:vAlign w:val="bottom"/>
          </w:tcPr>
          <w:p w14:paraId="5B5A9930" w14:textId="77777777" w:rsidR="00563A71" w:rsidRPr="008426B1" w:rsidRDefault="00563A71" w:rsidP="004E55FF">
            <w:r>
              <w:rPr>
                <w:rFonts w:ascii="Calibri" w:hAnsi="Calibri" w:cs="Calibri"/>
                <w:sz w:val="22"/>
                <w:szCs w:val="22"/>
              </w:rPr>
              <w:t>2.131E-2</w:t>
            </w:r>
          </w:p>
        </w:tc>
        <w:tc>
          <w:tcPr>
            <w:tcW w:w="300" w:type="pct"/>
            <w:tcBorders>
              <w:top w:val="single" w:sz="4" w:space="0" w:color="auto"/>
            </w:tcBorders>
            <w:vAlign w:val="bottom"/>
          </w:tcPr>
          <w:p w14:paraId="3DB3B8DA" w14:textId="77777777" w:rsidR="00563A71" w:rsidRPr="008426B1" w:rsidRDefault="00563A71" w:rsidP="004E55FF">
            <w:r>
              <w:rPr>
                <w:rFonts w:ascii="Calibri" w:hAnsi="Calibri" w:cs="Calibri"/>
                <w:sz w:val="22"/>
                <w:szCs w:val="22"/>
              </w:rPr>
              <w:t>4.322E-2</w:t>
            </w:r>
          </w:p>
        </w:tc>
        <w:tc>
          <w:tcPr>
            <w:tcW w:w="333" w:type="pct"/>
            <w:tcBorders>
              <w:top w:val="single" w:sz="4" w:space="0" w:color="auto"/>
            </w:tcBorders>
            <w:vAlign w:val="bottom"/>
          </w:tcPr>
          <w:p w14:paraId="32C76B0C" w14:textId="77777777" w:rsidR="00563A71" w:rsidRPr="008426B1" w:rsidRDefault="00563A71" w:rsidP="004E55FF">
            <w:r>
              <w:rPr>
                <w:rFonts w:ascii="Calibri" w:hAnsi="Calibri" w:cs="Calibri"/>
                <w:sz w:val="22"/>
                <w:szCs w:val="22"/>
              </w:rPr>
              <w:t>3.860E-1</w:t>
            </w:r>
          </w:p>
        </w:tc>
        <w:tc>
          <w:tcPr>
            <w:tcW w:w="300" w:type="pct"/>
            <w:tcBorders>
              <w:top w:val="single" w:sz="4" w:space="0" w:color="auto"/>
            </w:tcBorders>
            <w:vAlign w:val="bottom"/>
          </w:tcPr>
          <w:p w14:paraId="27627BC2" w14:textId="77777777" w:rsidR="00563A71" w:rsidRPr="008426B1" w:rsidRDefault="00563A71" w:rsidP="004E55FF">
            <w:r>
              <w:rPr>
                <w:rFonts w:ascii="Calibri" w:hAnsi="Calibri" w:cs="Calibri"/>
                <w:sz w:val="22"/>
                <w:szCs w:val="22"/>
              </w:rPr>
              <w:t>3.800E-2</w:t>
            </w:r>
          </w:p>
        </w:tc>
        <w:tc>
          <w:tcPr>
            <w:tcW w:w="299" w:type="pct"/>
            <w:tcBorders>
              <w:top w:val="single" w:sz="4" w:space="0" w:color="auto"/>
            </w:tcBorders>
            <w:vAlign w:val="bottom"/>
          </w:tcPr>
          <w:p w14:paraId="0832977F" w14:textId="77777777" w:rsidR="00563A71" w:rsidRPr="008426B1" w:rsidRDefault="00563A71" w:rsidP="004E55FF">
            <w:r>
              <w:rPr>
                <w:rFonts w:ascii="Calibri" w:hAnsi="Calibri" w:cs="Calibri"/>
                <w:sz w:val="22"/>
                <w:szCs w:val="22"/>
              </w:rPr>
              <w:t>2.690E-3</w:t>
            </w:r>
          </w:p>
        </w:tc>
        <w:tc>
          <w:tcPr>
            <w:tcW w:w="312" w:type="pct"/>
            <w:tcBorders>
              <w:top w:val="single" w:sz="4" w:space="0" w:color="auto"/>
            </w:tcBorders>
            <w:vAlign w:val="bottom"/>
          </w:tcPr>
          <w:p w14:paraId="17EAAAB2" w14:textId="77777777" w:rsidR="00563A71" w:rsidRPr="008426B1" w:rsidRDefault="00563A71" w:rsidP="004E55FF">
            <w:r>
              <w:rPr>
                <w:rFonts w:ascii="Calibri" w:hAnsi="Calibri" w:cs="Calibri"/>
                <w:b/>
                <w:bCs/>
                <w:sz w:val="22"/>
                <w:szCs w:val="22"/>
              </w:rPr>
              <w:t>1.125E-5</w:t>
            </w:r>
          </w:p>
        </w:tc>
        <w:tc>
          <w:tcPr>
            <w:tcW w:w="299" w:type="pct"/>
            <w:tcBorders>
              <w:top w:val="single" w:sz="4" w:space="0" w:color="auto"/>
            </w:tcBorders>
            <w:vAlign w:val="bottom"/>
          </w:tcPr>
          <w:p w14:paraId="20A3340D" w14:textId="77777777" w:rsidR="00563A71" w:rsidRPr="008426B1" w:rsidRDefault="00563A71" w:rsidP="004E55FF">
            <w:r>
              <w:rPr>
                <w:rFonts w:ascii="Calibri" w:hAnsi="Calibri" w:cs="Calibri"/>
                <w:sz w:val="22"/>
                <w:szCs w:val="22"/>
              </w:rPr>
              <w:t>2.998E-4</w:t>
            </w:r>
          </w:p>
        </w:tc>
        <w:tc>
          <w:tcPr>
            <w:tcW w:w="342" w:type="pct"/>
            <w:tcBorders>
              <w:top w:val="single" w:sz="4" w:space="0" w:color="auto"/>
            </w:tcBorders>
            <w:vAlign w:val="bottom"/>
          </w:tcPr>
          <w:p w14:paraId="301091D8" w14:textId="77777777" w:rsidR="00563A71" w:rsidRPr="008426B1" w:rsidRDefault="00563A71" w:rsidP="004E55FF">
            <w:r>
              <w:rPr>
                <w:rFonts w:ascii="Calibri" w:hAnsi="Calibri" w:cs="Calibri"/>
                <w:sz w:val="22"/>
                <w:szCs w:val="22"/>
              </w:rPr>
              <w:t>1.129E-2</w:t>
            </w:r>
          </w:p>
        </w:tc>
        <w:tc>
          <w:tcPr>
            <w:tcW w:w="310" w:type="pct"/>
            <w:tcBorders>
              <w:top w:val="single" w:sz="4" w:space="0" w:color="auto"/>
            </w:tcBorders>
            <w:vAlign w:val="bottom"/>
          </w:tcPr>
          <w:p w14:paraId="06B7CB03" w14:textId="77777777" w:rsidR="00563A71" w:rsidRPr="008426B1" w:rsidRDefault="00563A71" w:rsidP="004E55FF">
            <w:r>
              <w:rPr>
                <w:rFonts w:ascii="Calibri" w:hAnsi="Calibri" w:cs="Calibri"/>
                <w:sz w:val="22"/>
                <w:szCs w:val="22"/>
              </w:rPr>
              <w:t>2.363E-3</w:t>
            </w:r>
          </w:p>
        </w:tc>
      </w:tr>
      <w:tr w:rsidR="00563A71" w:rsidRPr="00CA6E93" w14:paraId="2CB0881E" w14:textId="77777777" w:rsidTr="004E55FF">
        <w:trPr>
          <w:jc w:val="center"/>
        </w:trPr>
        <w:tc>
          <w:tcPr>
            <w:tcW w:w="237" w:type="pct"/>
          </w:tcPr>
          <w:p w14:paraId="4EE8BB47" w14:textId="77777777" w:rsidR="00563A71" w:rsidRPr="00CA6E93" w:rsidRDefault="00563A71" w:rsidP="00435BD2">
            <w:pPr>
              <w:pStyle w:val="bangtrai"/>
            </w:pPr>
          </w:p>
        </w:tc>
        <w:tc>
          <w:tcPr>
            <w:tcW w:w="138" w:type="pct"/>
          </w:tcPr>
          <w:p w14:paraId="516576F9" w14:textId="77777777" w:rsidR="00563A71" w:rsidRPr="00CA6E93" w:rsidRDefault="00563A71" w:rsidP="00435BD2">
            <w:pPr>
              <w:pStyle w:val="bangtrai"/>
            </w:pPr>
            <w:r w:rsidRPr="00CA6E93">
              <w:t>(2)</w:t>
            </w:r>
          </w:p>
        </w:tc>
        <w:tc>
          <w:tcPr>
            <w:tcW w:w="301" w:type="pct"/>
            <w:tcBorders>
              <w:top w:val="nil"/>
              <w:left w:val="nil"/>
              <w:bottom w:val="nil"/>
              <w:right w:val="nil"/>
            </w:tcBorders>
            <w:vAlign w:val="bottom"/>
          </w:tcPr>
          <w:p w14:paraId="3C9202AD" w14:textId="77777777" w:rsidR="00563A71" w:rsidRPr="008426B1" w:rsidRDefault="00563A71" w:rsidP="004E55FF">
            <w:r>
              <w:rPr>
                <w:rFonts w:ascii="Calibri" w:hAnsi="Calibri" w:cs="Calibri"/>
                <w:sz w:val="22"/>
                <w:szCs w:val="22"/>
              </w:rPr>
              <w:t>4.417E-2</w:t>
            </w:r>
          </w:p>
        </w:tc>
        <w:tc>
          <w:tcPr>
            <w:tcW w:w="299" w:type="pct"/>
            <w:tcBorders>
              <w:top w:val="nil"/>
              <w:left w:val="nil"/>
              <w:bottom w:val="nil"/>
              <w:right w:val="nil"/>
            </w:tcBorders>
            <w:vAlign w:val="bottom"/>
          </w:tcPr>
          <w:p w14:paraId="487D86FB" w14:textId="77777777" w:rsidR="00563A71" w:rsidRPr="008426B1" w:rsidRDefault="00563A71" w:rsidP="004E55FF">
            <w:r>
              <w:rPr>
                <w:rFonts w:ascii="Calibri" w:hAnsi="Calibri" w:cs="Calibri"/>
                <w:b/>
                <w:bCs/>
                <w:sz w:val="22"/>
                <w:szCs w:val="22"/>
              </w:rPr>
              <w:t>2.579E-2</w:t>
            </w:r>
          </w:p>
        </w:tc>
        <w:tc>
          <w:tcPr>
            <w:tcW w:w="299" w:type="pct"/>
            <w:tcBorders>
              <w:top w:val="nil"/>
              <w:left w:val="nil"/>
              <w:bottom w:val="nil"/>
              <w:right w:val="nil"/>
            </w:tcBorders>
            <w:vAlign w:val="bottom"/>
          </w:tcPr>
          <w:p w14:paraId="12B026C0" w14:textId="77777777" w:rsidR="00563A71" w:rsidRPr="008426B1" w:rsidRDefault="00563A71" w:rsidP="004E55FF">
            <w:r>
              <w:rPr>
                <w:rFonts w:ascii="Calibri" w:hAnsi="Calibri" w:cs="Calibri"/>
                <w:sz w:val="22"/>
                <w:szCs w:val="22"/>
              </w:rPr>
              <w:t>2.760E-2</w:t>
            </w:r>
          </w:p>
        </w:tc>
        <w:tc>
          <w:tcPr>
            <w:tcW w:w="333" w:type="pct"/>
            <w:tcBorders>
              <w:top w:val="nil"/>
              <w:left w:val="nil"/>
              <w:bottom w:val="nil"/>
              <w:right w:val="nil"/>
            </w:tcBorders>
            <w:vAlign w:val="bottom"/>
          </w:tcPr>
          <w:p w14:paraId="0ACB45E1" w14:textId="77777777" w:rsidR="00563A71" w:rsidRPr="008426B1" w:rsidRDefault="00563A71" w:rsidP="004E55FF">
            <w:r>
              <w:rPr>
                <w:rFonts w:ascii="Calibri" w:hAnsi="Calibri" w:cs="Calibri"/>
                <w:sz w:val="22"/>
                <w:szCs w:val="22"/>
              </w:rPr>
              <w:t>8.115E-2</w:t>
            </w:r>
          </w:p>
        </w:tc>
        <w:tc>
          <w:tcPr>
            <w:tcW w:w="300" w:type="pct"/>
            <w:tcBorders>
              <w:top w:val="nil"/>
              <w:left w:val="nil"/>
              <w:bottom w:val="nil"/>
              <w:right w:val="nil"/>
            </w:tcBorders>
            <w:vAlign w:val="bottom"/>
          </w:tcPr>
          <w:p w14:paraId="33449012" w14:textId="77777777" w:rsidR="00563A71" w:rsidRPr="008426B1" w:rsidRDefault="00563A71" w:rsidP="004E55FF">
            <w:r>
              <w:rPr>
                <w:rFonts w:ascii="Calibri" w:hAnsi="Calibri" w:cs="Calibri"/>
                <w:sz w:val="22"/>
                <w:szCs w:val="22"/>
              </w:rPr>
              <w:t>4.739E-2</w:t>
            </w:r>
          </w:p>
        </w:tc>
        <w:tc>
          <w:tcPr>
            <w:tcW w:w="299" w:type="pct"/>
            <w:vAlign w:val="bottom"/>
          </w:tcPr>
          <w:p w14:paraId="6857D961" w14:textId="77777777" w:rsidR="00563A71" w:rsidRPr="008426B1" w:rsidRDefault="00563A71" w:rsidP="004E55FF">
            <w:r>
              <w:rPr>
                <w:rFonts w:ascii="Calibri" w:hAnsi="Calibri" w:cs="Calibri"/>
                <w:sz w:val="22"/>
                <w:szCs w:val="22"/>
              </w:rPr>
              <w:t>1.024E-1</w:t>
            </w:r>
          </w:p>
        </w:tc>
        <w:tc>
          <w:tcPr>
            <w:tcW w:w="299" w:type="pct"/>
            <w:vAlign w:val="bottom"/>
          </w:tcPr>
          <w:p w14:paraId="0D3B4C16" w14:textId="77777777" w:rsidR="00563A71" w:rsidRPr="008426B1" w:rsidRDefault="00563A71" w:rsidP="004E55FF">
            <w:r>
              <w:rPr>
                <w:rFonts w:ascii="Calibri" w:hAnsi="Calibri" w:cs="Calibri"/>
                <w:b/>
                <w:bCs/>
                <w:sz w:val="22"/>
                <w:szCs w:val="22"/>
              </w:rPr>
              <w:t>6.681E-2</w:t>
            </w:r>
          </w:p>
        </w:tc>
        <w:tc>
          <w:tcPr>
            <w:tcW w:w="300" w:type="pct"/>
            <w:vAlign w:val="bottom"/>
          </w:tcPr>
          <w:p w14:paraId="36E2A669" w14:textId="77777777" w:rsidR="00563A71" w:rsidRPr="008426B1" w:rsidRDefault="00563A71" w:rsidP="004E55FF">
            <w:r>
              <w:rPr>
                <w:rFonts w:ascii="Calibri" w:hAnsi="Calibri" w:cs="Calibri"/>
                <w:sz w:val="22"/>
                <w:szCs w:val="22"/>
              </w:rPr>
              <w:t>1.950E-1</w:t>
            </w:r>
          </w:p>
        </w:tc>
        <w:tc>
          <w:tcPr>
            <w:tcW w:w="333" w:type="pct"/>
            <w:vAlign w:val="bottom"/>
          </w:tcPr>
          <w:p w14:paraId="3016C963" w14:textId="77777777" w:rsidR="00563A71" w:rsidRPr="008426B1" w:rsidRDefault="00563A71" w:rsidP="004E55FF">
            <w:r>
              <w:rPr>
                <w:rFonts w:ascii="Calibri" w:hAnsi="Calibri" w:cs="Calibri"/>
                <w:sz w:val="22"/>
                <w:szCs w:val="22"/>
              </w:rPr>
              <w:t>1.300E+0</w:t>
            </w:r>
          </w:p>
        </w:tc>
        <w:tc>
          <w:tcPr>
            <w:tcW w:w="300" w:type="pct"/>
            <w:vAlign w:val="bottom"/>
          </w:tcPr>
          <w:p w14:paraId="75389A20" w14:textId="77777777" w:rsidR="00563A71" w:rsidRPr="008426B1" w:rsidRDefault="00563A71" w:rsidP="004E55FF">
            <w:r>
              <w:rPr>
                <w:rFonts w:ascii="Calibri" w:hAnsi="Calibri" w:cs="Calibri"/>
                <w:sz w:val="22"/>
                <w:szCs w:val="22"/>
              </w:rPr>
              <w:t>2.769E-1</w:t>
            </w:r>
          </w:p>
        </w:tc>
        <w:tc>
          <w:tcPr>
            <w:tcW w:w="299" w:type="pct"/>
            <w:vAlign w:val="bottom"/>
          </w:tcPr>
          <w:p w14:paraId="177DC28D" w14:textId="77777777" w:rsidR="00563A71" w:rsidRPr="008426B1" w:rsidRDefault="00563A71" w:rsidP="004E55FF">
            <w:r>
              <w:rPr>
                <w:rFonts w:ascii="Calibri" w:hAnsi="Calibri" w:cs="Calibri"/>
                <w:sz w:val="22"/>
                <w:szCs w:val="22"/>
              </w:rPr>
              <w:t>6.799E-2</w:t>
            </w:r>
          </w:p>
        </w:tc>
        <w:tc>
          <w:tcPr>
            <w:tcW w:w="312" w:type="pct"/>
            <w:vAlign w:val="bottom"/>
          </w:tcPr>
          <w:p w14:paraId="4E9D57B0" w14:textId="77777777" w:rsidR="00563A71" w:rsidRPr="008426B1" w:rsidRDefault="00563A71" w:rsidP="004E55FF">
            <w:r>
              <w:rPr>
                <w:rFonts w:ascii="Calibri" w:hAnsi="Calibri" w:cs="Calibri"/>
                <w:b/>
                <w:bCs/>
                <w:sz w:val="22"/>
                <w:szCs w:val="22"/>
              </w:rPr>
              <w:t>2.072E-3</w:t>
            </w:r>
          </w:p>
        </w:tc>
        <w:tc>
          <w:tcPr>
            <w:tcW w:w="299" w:type="pct"/>
            <w:vAlign w:val="bottom"/>
          </w:tcPr>
          <w:p w14:paraId="0539EB2F" w14:textId="77777777" w:rsidR="00563A71" w:rsidRPr="008426B1" w:rsidRDefault="00563A71" w:rsidP="004E55FF">
            <w:r>
              <w:rPr>
                <w:rFonts w:ascii="Calibri" w:hAnsi="Calibri" w:cs="Calibri"/>
                <w:sz w:val="22"/>
                <w:szCs w:val="22"/>
              </w:rPr>
              <w:t>3.188E-2</w:t>
            </w:r>
          </w:p>
        </w:tc>
        <w:tc>
          <w:tcPr>
            <w:tcW w:w="342" w:type="pct"/>
            <w:vAlign w:val="bottom"/>
          </w:tcPr>
          <w:p w14:paraId="1A00214D" w14:textId="77777777" w:rsidR="00563A71" w:rsidRPr="008426B1" w:rsidRDefault="00563A71" w:rsidP="004E55FF">
            <w:r>
              <w:rPr>
                <w:rFonts w:ascii="Calibri" w:hAnsi="Calibri" w:cs="Calibri"/>
                <w:sz w:val="22"/>
                <w:szCs w:val="22"/>
              </w:rPr>
              <w:t>7.275E+10</w:t>
            </w:r>
          </w:p>
        </w:tc>
        <w:tc>
          <w:tcPr>
            <w:tcW w:w="310" w:type="pct"/>
            <w:vAlign w:val="bottom"/>
          </w:tcPr>
          <w:p w14:paraId="120A356E" w14:textId="77777777" w:rsidR="00563A71" w:rsidRPr="008426B1" w:rsidRDefault="00563A71" w:rsidP="004E55FF">
            <w:r>
              <w:rPr>
                <w:rFonts w:ascii="Calibri" w:hAnsi="Calibri" w:cs="Calibri"/>
                <w:sz w:val="22"/>
                <w:szCs w:val="22"/>
              </w:rPr>
              <w:t>9.768E-2</w:t>
            </w:r>
          </w:p>
        </w:tc>
      </w:tr>
      <w:tr w:rsidR="00563A71" w:rsidRPr="00CA6E93" w14:paraId="08951E95" w14:textId="77777777" w:rsidTr="004E55FF">
        <w:trPr>
          <w:jc w:val="center"/>
        </w:trPr>
        <w:tc>
          <w:tcPr>
            <w:tcW w:w="237" w:type="pct"/>
          </w:tcPr>
          <w:p w14:paraId="0B62A17F" w14:textId="77777777" w:rsidR="00563A71" w:rsidRPr="00CA6E93" w:rsidRDefault="00563A71" w:rsidP="00435BD2">
            <w:pPr>
              <w:pStyle w:val="bangtrai"/>
            </w:pPr>
          </w:p>
        </w:tc>
        <w:tc>
          <w:tcPr>
            <w:tcW w:w="138" w:type="pct"/>
          </w:tcPr>
          <w:p w14:paraId="61DA3A42" w14:textId="77777777" w:rsidR="00563A71" w:rsidRPr="00CA6E93" w:rsidRDefault="00563A71" w:rsidP="00435BD2">
            <w:pPr>
              <w:pStyle w:val="bangtrai"/>
            </w:pPr>
            <w:r w:rsidRPr="00CA6E93">
              <w:t>(3)</w:t>
            </w:r>
          </w:p>
        </w:tc>
        <w:tc>
          <w:tcPr>
            <w:tcW w:w="301" w:type="pct"/>
            <w:tcBorders>
              <w:top w:val="nil"/>
              <w:left w:val="nil"/>
              <w:bottom w:val="nil"/>
              <w:right w:val="nil"/>
            </w:tcBorders>
            <w:vAlign w:val="bottom"/>
          </w:tcPr>
          <w:p w14:paraId="0BF9EDDE" w14:textId="77777777" w:rsidR="00563A71" w:rsidRPr="008426B1" w:rsidRDefault="00563A71" w:rsidP="004E55FF">
            <w:r>
              <w:rPr>
                <w:rFonts w:ascii="Calibri" w:hAnsi="Calibri" w:cs="Calibri"/>
                <w:sz w:val="22"/>
                <w:szCs w:val="22"/>
              </w:rPr>
              <w:t>2.487E-2</w:t>
            </w:r>
          </w:p>
        </w:tc>
        <w:tc>
          <w:tcPr>
            <w:tcW w:w="299" w:type="pct"/>
            <w:tcBorders>
              <w:top w:val="nil"/>
              <w:left w:val="nil"/>
              <w:bottom w:val="nil"/>
              <w:right w:val="nil"/>
            </w:tcBorders>
            <w:vAlign w:val="bottom"/>
          </w:tcPr>
          <w:p w14:paraId="0E2702BE" w14:textId="77777777" w:rsidR="00563A71" w:rsidRPr="008426B1" w:rsidRDefault="00563A71" w:rsidP="004E55FF">
            <w:r>
              <w:rPr>
                <w:rFonts w:ascii="Calibri" w:hAnsi="Calibri" w:cs="Calibri"/>
                <w:b/>
                <w:bCs/>
                <w:sz w:val="22"/>
                <w:szCs w:val="22"/>
              </w:rPr>
              <w:t>1.338E-2</w:t>
            </w:r>
          </w:p>
        </w:tc>
        <w:tc>
          <w:tcPr>
            <w:tcW w:w="299" w:type="pct"/>
            <w:tcBorders>
              <w:top w:val="nil"/>
              <w:left w:val="nil"/>
              <w:bottom w:val="nil"/>
              <w:right w:val="nil"/>
            </w:tcBorders>
            <w:vAlign w:val="bottom"/>
          </w:tcPr>
          <w:p w14:paraId="09A0E322" w14:textId="77777777" w:rsidR="00563A71" w:rsidRPr="008426B1" w:rsidRDefault="00563A71" w:rsidP="004E55FF">
            <w:r>
              <w:rPr>
                <w:rFonts w:ascii="Calibri" w:hAnsi="Calibri" w:cs="Calibri"/>
                <w:sz w:val="22"/>
                <w:szCs w:val="22"/>
              </w:rPr>
              <w:t>2.199E-2</w:t>
            </w:r>
          </w:p>
        </w:tc>
        <w:tc>
          <w:tcPr>
            <w:tcW w:w="333" w:type="pct"/>
            <w:tcBorders>
              <w:top w:val="nil"/>
              <w:left w:val="nil"/>
              <w:bottom w:val="nil"/>
              <w:right w:val="nil"/>
            </w:tcBorders>
            <w:vAlign w:val="bottom"/>
          </w:tcPr>
          <w:p w14:paraId="7C3633FD" w14:textId="77777777" w:rsidR="00563A71" w:rsidRPr="008426B1" w:rsidRDefault="00563A71" w:rsidP="004E55FF">
            <w:r>
              <w:rPr>
                <w:rFonts w:ascii="Calibri" w:hAnsi="Calibri" w:cs="Calibri"/>
                <w:sz w:val="22"/>
                <w:szCs w:val="22"/>
              </w:rPr>
              <w:t>6.413E-2</w:t>
            </w:r>
          </w:p>
        </w:tc>
        <w:tc>
          <w:tcPr>
            <w:tcW w:w="300" w:type="pct"/>
            <w:tcBorders>
              <w:top w:val="nil"/>
              <w:left w:val="nil"/>
              <w:bottom w:val="nil"/>
              <w:right w:val="nil"/>
            </w:tcBorders>
            <w:vAlign w:val="bottom"/>
          </w:tcPr>
          <w:p w14:paraId="46756A4B" w14:textId="77777777" w:rsidR="00563A71" w:rsidRPr="008426B1" w:rsidRDefault="00563A71" w:rsidP="004E55FF">
            <w:r>
              <w:rPr>
                <w:rFonts w:ascii="Calibri" w:hAnsi="Calibri" w:cs="Calibri"/>
                <w:sz w:val="22"/>
                <w:szCs w:val="22"/>
              </w:rPr>
              <w:t>3.184E-2</w:t>
            </w:r>
          </w:p>
        </w:tc>
        <w:tc>
          <w:tcPr>
            <w:tcW w:w="299" w:type="pct"/>
            <w:vAlign w:val="bottom"/>
          </w:tcPr>
          <w:p w14:paraId="217BA2FA" w14:textId="77777777" w:rsidR="00563A71" w:rsidRPr="008426B1" w:rsidRDefault="00563A71" w:rsidP="004E55FF">
            <w:r>
              <w:rPr>
                <w:rFonts w:ascii="Calibri" w:hAnsi="Calibri" w:cs="Calibri"/>
                <w:sz w:val="22"/>
                <w:szCs w:val="22"/>
              </w:rPr>
              <w:t>4.225E-2</w:t>
            </w:r>
          </w:p>
        </w:tc>
        <w:tc>
          <w:tcPr>
            <w:tcW w:w="299" w:type="pct"/>
            <w:vAlign w:val="bottom"/>
          </w:tcPr>
          <w:p w14:paraId="1F282198" w14:textId="77777777" w:rsidR="00563A71" w:rsidRPr="008426B1" w:rsidRDefault="00563A71" w:rsidP="004E55FF">
            <w:r>
              <w:rPr>
                <w:rFonts w:ascii="Calibri" w:hAnsi="Calibri" w:cs="Calibri"/>
                <w:b/>
                <w:bCs/>
                <w:sz w:val="22"/>
                <w:szCs w:val="22"/>
              </w:rPr>
              <w:t>3.908E-2</w:t>
            </w:r>
          </w:p>
        </w:tc>
        <w:tc>
          <w:tcPr>
            <w:tcW w:w="300" w:type="pct"/>
            <w:vAlign w:val="bottom"/>
          </w:tcPr>
          <w:p w14:paraId="619D96B7" w14:textId="77777777" w:rsidR="00563A71" w:rsidRPr="008426B1" w:rsidRDefault="00563A71" w:rsidP="004E55FF">
            <w:r>
              <w:rPr>
                <w:rFonts w:ascii="Calibri" w:hAnsi="Calibri" w:cs="Calibri"/>
                <w:sz w:val="22"/>
                <w:szCs w:val="22"/>
              </w:rPr>
              <w:t>7.046E-2</w:t>
            </w:r>
          </w:p>
        </w:tc>
        <w:tc>
          <w:tcPr>
            <w:tcW w:w="333" w:type="pct"/>
            <w:vAlign w:val="bottom"/>
          </w:tcPr>
          <w:p w14:paraId="75ABC3CB" w14:textId="77777777" w:rsidR="00563A71" w:rsidRPr="008426B1" w:rsidRDefault="00563A71" w:rsidP="004E55FF">
            <w:r>
              <w:rPr>
                <w:rFonts w:ascii="Calibri" w:hAnsi="Calibri" w:cs="Calibri"/>
                <w:sz w:val="22"/>
                <w:szCs w:val="22"/>
              </w:rPr>
              <w:t>6.334E-1</w:t>
            </w:r>
          </w:p>
        </w:tc>
        <w:tc>
          <w:tcPr>
            <w:tcW w:w="300" w:type="pct"/>
            <w:vAlign w:val="bottom"/>
          </w:tcPr>
          <w:p w14:paraId="5983305D" w14:textId="77777777" w:rsidR="00563A71" w:rsidRPr="008426B1" w:rsidRDefault="00563A71" w:rsidP="004E55FF">
            <w:r>
              <w:rPr>
                <w:rFonts w:ascii="Calibri" w:hAnsi="Calibri" w:cs="Calibri"/>
                <w:sz w:val="22"/>
                <w:szCs w:val="22"/>
              </w:rPr>
              <w:t>1.174E-1</w:t>
            </w:r>
          </w:p>
        </w:tc>
        <w:tc>
          <w:tcPr>
            <w:tcW w:w="299" w:type="pct"/>
            <w:vAlign w:val="bottom"/>
          </w:tcPr>
          <w:p w14:paraId="18E3561A" w14:textId="77777777" w:rsidR="00563A71" w:rsidRPr="008426B1" w:rsidRDefault="00563A71" w:rsidP="004E55FF">
            <w:r>
              <w:rPr>
                <w:rFonts w:ascii="Calibri" w:hAnsi="Calibri" w:cs="Calibri"/>
                <w:sz w:val="22"/>
                <w:szCs w:val="22"/>
              </w:rPr>
              <w:t>1.775E-2</w:t>
            </w:r>
          </w:p>
        </w:tc>
        <w:tc>
          <w:tcPr>
            <w:tcW w:w="312" w:type="pct"/>
            <w:vAlign w:val="bottom"/>
          </w:tcPr>
          <w:p w14:paraId="646ACFA7" w14:textId="77777777" w:rsidR="00563A71" w:rsidRPr="008426B1" w:rsidRDefault="00563A71" w:rsidP="004E55FF">
            <w:r>
              <w:rPr>
                <w:rFonts w:ascii="Calibri" w:hAnsi="Calibri" w:cs="Calibri"/>
                <w:b/>
                <w:bCs/>
                <w:sz w:val="22"/>
                <w:szCs w:val="22"/>
              </w:rPr>
              <w:t>6.996E-4</w:t>
            </w:r>
          </w:p>
        </w:tc>
        <w:tc>
          <w:tcPr>
            <w:tcW w:w="299" w:type="pct"/>
            <w:vAlign w:val="bottom"/>
          </w:tcPr>
          <w:p w14:paraId="70AD19F3" w14:textId="77777777" w:rsidR="00563A71" w:rsidRPr="008426B1" w:rsidRDefault="00563A71" w:rsidP="004E55FF">
            <w:r>
              <w:rPr>
                <w:rFonts w:ascii="Calibri" w:hAnsi="Calibri" w:cs="Calibri"/>
                <w:sz w:val="22"/>
                <w:szCs w:val="22"/>
              </w:rPr>
              <w:t>5.812E-3</w:t>
            </w:r>
          </w:p>
        </w:tc>
        <w:tc>
          <w:tcPr>
            <w:tcW w:w="342" w:type="pct"/>
            <w:vAlign w:val="bottom"/>
          </w:tcPr>
          <w:p w14:paraId="3BC968C7" w14:textId="77777777" w:rsidR="00563A71" w:rsidRPr="008426B1" w:rsidRDefault="00563A71" w:rsidP="004E55FF">
            <w:r>
              <w:rPr>
                <w:rFonts w:ascii="Calibri" w:hAnsi="Calibri" w:cs="Calibri"/>
                <w:sz w:val="22"/>
                <w:szCs w:val="22"/>
              </w:rPr>
              <w:t>2.986E+9</w:t>
            </w:r>
          </w:p>
        </w:tc>
        <w:tc>
          <w:tcPr>
            <w:tcW w:w="310" w:type="pct"/>
            <w:vAlign w:val="bottom"/>
          </w:tcPr>
          <w:p w14:paraId="38C56A8B" w14:textId="77777777" w:rsidR="00563A71" w:rsidRPr="008426B1" w:rsidRDefault="00563A71" w:rsidP="004E55FF">
            <w:r>
              <w:rPr>
                <w:rFonts w:ascii="Calibri" w:hAnsi="Calibri" w:cs="Calibri"/>
                <w:sz w:val="22"/>
                <w:szCs w:val="22"/>
              </w:rPr>
              <w:t>2.157E-2</w:t>
            </w:r>
          </w:p>
        </w:tc>
      </w:tr>
      <w:tr w:rsidR="00563A71" w:rsidRPr="00CA6E93" w14:paraId="233DBE35" w14:textId="77777777" w:rsidTr="004E55FF">
        <w:trPr>
          <w:jc w:val="center"/>
        </w:trPr>
        <w:tc>
          <w:tcPr>
            <w:tcW w:w="237" w:type="pct"/>
          </w:tcPr>
          <w:p w14:paraId="5BC2E390" w14:textId="77777777" w:rsidR="00563A71" w:rsidRPr="00CA6E93" w:rsidRDefault="00563A71" w:rsidP="00435BD2">
            <w:pPr>
              <w:pStyle w:val="bangtrai"/>
            </w:pPr>
          </w:p>
        </w:tc>
        <w:tc>
          <w:tcPr>
            <w:tcW w:w="138" w:type="pct"/>
          </w:tcPr>
          <w:p w14:paraId="5EA0F64F" w14:textId="77777777" w:rsidR="00563A71" w:rsidRPr="00CA6E93" w:rsidRDefault="00563A71" w:rsidP="00435BD2">
            <w:pPr>
              <w:pStyle w:val="bangtrai"/>
            </w:pPr>
            <w:r w:rsidRPr="00CA6E93">
              <w:t>(4)</w:t>
            </w:r>
          </w:p>
        </w:tc>
        <w:tc>
          <w:tcPr>
            <w:tcW w:w="301" w:type="pct"/>
            <w:tcBorders>
              <w:top w:val="nil"/>
              <w:left w:val="nil"/>
              <w:right w:val="nil"/>
            </w:tcBorders>
            <w:vAlign w:val="bottom"/>
          </w:tcPr>
          <w:p w14:paraId="60161D39" w14:textId="77777777" w:rsidR="00563A71" w:rsidRPr="008426B1" w:rsidRDefault="00563A71" w:rsidP="004E55FF">
            <w:r>
              <w:rPr>
                <w:rFonts w:ascii="Calibri" w:hAnsi="Calibri" w:cs="Calibri"/>
                <w:sz w:val="22"/>
                <w:szCs w:val="22"/>
              </w:rPr>
              <w:t>8.316E-3</w:t>
            </w:r>
          </w:p>
        </w:tc>
        <w:tc>
          <w:tcPr>
            <w:tcW w:w="299" w:type="pct"/>
            <w:tcBorders>
              <w:top w:val="nil"/>
              <w:left w:val="nil"/>
              <w:right w:val="nil"/>
            </w:tcBorders>
            <w:vAlign w:val="bottom"/>
          </w:tcPr>
          <w:p w14:paraId="4B6BFC75" w14:textId="77777777" w:rsidR="00563A71" w:rsidRPr="008426B1" w:rsidRDefault="00563A71" w:rsidP="004E55FF">
            <w:r>
              <w:rPr>
                <w:rFonts w:ascii="Calibri" w:hAnsi="Calibri" w:cs="Calibri"/>
                <w:sz w:val="22"/>
                <w:szCs w:val="22"/>
              </w:rPr>
              <w:t>4.924E-3</w:t>
            </w:r>
          </w:p>
        </w:tc>
        <w:tc>
          <w:tcPr>
            <w:tcW w:w="299" w:type="pct"/>
            <w:tcBorders>
              <w:top w:val="nil"/>
              <w:left w:val="nil"/>
              <w:right w:val="nil"/>
            </w:tcBorders>
            <w:vAlign w:val="bottom"/>
          </w:tcPr>
          <w:p w14:paraId="08C0EBCD" w14:textId="77777777" w:rsidR="00563A71" w:rsidRPr="008426B1" w:rsidRDefault="00563A71" w:rsidP="004E55FF">
            <w:r>
              <w:rPr>
                <w:rFonts w:ascii="Calibri" w:hAnsi="Calibri" w:cs="Calibri"/>
                <w:b/>
                <w:bCs/>
                <w:sz w:val="22"/>
                <w:szCs w:val="22"/>
              </w:rPr>
              <w:t>2.148E-3</w:t>
            </w:r>
          </w:p>
        </w:tc>
        <w:tc>
          <w:tcPr>
            <w:tcW w:w="333" w:type="pct"/>
            <w:tcBorders>
              <w:top w:val="nil"/>
              <w:left w:val="nil"/>
              <w:right w:val="nil"/>
            </w:tcBorders>
            <w:vAlign w:val="bottom"/>
          </w:tcPr>
          <w:p w14:paraId="6C22BC09" w14:textId="77777777" w:rsidR="00563A71" w:rsidRPr="008426B1" w:rsidRDefault="00563A71" w:rsidP="004E55FF">
            <w:r>
              <w:rPr>
                <w:rFonts w:ascii="Calibri" w:hAnsi="Calibri" w:cs="Calibri"/>
                <w:sz w:val="22"/>
                <w:szCs w:val="22"/>
              </w:rPr>
              <w:t>7.215E-3</w:t>
            </w:r>
          </w:p>
        </w:tc>
        <w:tc>
          <w:tcPr>
            <w:tcW w:w="300" w:type="pct"/>
            <w:tcBorders>
              <w:top w:val="nil"/>
              <w:left w:val="nil"/>
              <w:right w:val="nil"/>
            </w:tcBorders>
            <w:vAlign w:val="bottom"/>
          </w:tcPr>
          <w:p w14:paraId="0B9497B0" w14:textId="77777777" w:rsidR="00563A71" w:rsidRPr="008426B1" w:rsidRDefault="00563A71" w:rsidP="004E55FF">
            <w:r>
              <w:rPr>
                <w:rFonts w:ascii="Calibri" w:hAnsi="Calibri" w:cs="Calibri"/>
                <w:sz w:val="22"/>
                <w:szCs w:val="22"/>
              </w:rPr>
              <w:t>5.234E-3</w:t>
            </w:r>
          </w:p>
        </w:tc>
        <w:tc>
          <w:tcPr>
            <w:tcW w:w="299" w:type="pct"/>
            <w:vAlign w:val="bottom"/>
          </w:tcPr>
          <w:p w14:paraId="5E8BFC80" w14:textId="77777777" w:rsidR="00563A71" w:rsidRPr="008426B1" w:rsidRDefault="00563A71" w:rsidP="004E55FF">
            <w:r>
              <w:rPr>
                <w:rFonts w:ascii="Calibri" w:hAnsi="Calibri" w:cs="Calibri"/>
                <w:sz w:val="22"/>
                <w:szCs w:val="22"/>
              </w:rPr>
              <w:t>1.898E-2</w:t>
            </w:r>
          </w:p>
        </w:tc>
        <w:tc>
          <w:tcPr>
            <w:tcW w:w="299" w:type="pct"/>
            <w:vAlign w:val="bottom"/>
          </w:tcPr>
          <w:p w14:paraId="3B6291DE" w14:textId="77777777" w:rsidR="00563A71" w:rsidRPr="008426B1" w:rsidRDefault="00563A71" w:rsidP="004E55FF">
            <w:r>
              <w:rPr>
                <w:rFonts w:ascii="Calibri" w:hAnsi="Calibri" w:cs="Calibri"/>
                <w:b/>
                <w:bCs/>
                <w:sz w:val="22"/>
                <w:szCs w:val="22"/>
              </w:rPr>
              <w:t>1.120E-2</w:t>
            </w:r>
          </w:p>
        </w:tc>
        <w:tc>
          <w:tcPr>
            <w:tcW w:w="300" w:type="pct"/>
            <w:vAlign w:val="bottom"/>
          </w:tcPr>
          <w:p w14:paraId="4F82C38B" w14:textId="77777777" w:rsidR="00563A71" w:rsidRPr="008426B1" w:rsidRDefault="00563A71" w:rsidP="004E55FF">
            <w:r>
              <w:rPr>
                <w:rFonts w:ascii="Calibri" w:hAnsi="Calibri" w:cs="Calibri"/>
                <w:sz w:val="22"/>
                <w:szCs w:val="22"/>
              </w:rPr>
              <w:t>3.962E-2</w:t>
            </w:r>
          </w:p>
        </w:tc>
        <w:tc>
          <w:tcPr>
            <w:tcW w:w="333" w:type="pct"/>
            <w:vAlign w:val="bottom"/>
          </w:tcPr>
          <w:p w14:paraId="669499CA" w14:textId="77777777" w:rsidR="00563A71" w:rsidRPr="008426B1" w:rsidRDefault="00563A71" w:rsidP="004E55FF">
            <w:r>
              <w:rPr>
                <w:rFonts w:ascii="Calibri" w:hAnsi="Calibri" w:cs="Calibri"/>
                <w:sz w:val="22"/>
                <w:szCs w:val="22"/>
              </w:rPr>
              <w:t>2.086E-1</w:t>
            </w:r>
          </w:p>
        </w:tc>
        <w:tc>
          <w:tcPr>
            <w:tcW w:w="300" w:type="pct"/>
            <w:vAlign w:val="bottom"/>
          </w:tcPr>
          <w:p w14:paraId="6DDCC29B" w14:textId="77777777" w:rsidR="00563A71" w:rsidRPr="008426B1" w:rsidRDefault="00563A71" w:rsidP="004E55FF">
            <w:r>
              <w:rPr>
                <w:rFonts w:ascii="Calibri" w:hAnsi="Calibri" w:cs="Calibri"/>
                <w:sz w:val="22"/>
                <w:szCs w:val="22"/>
              </w:rPr>
              <w:t>6.935E-2</w:t>
            </w:r>
          </w:p>
        </w:tc>
        <w:tc>
          <w:tcPr>
            <w:tcW w:w="299" w:type="pct"/>
            <w:vAlign w:val="bottom"/>
          </w:tcPr>
          <w:p w14:paraId="4922A78C" w14:textId="77777777" w:rsidR="00563A71" w:rsidRPr="008426B1" w:rsidRDefault="00563A71" w:rsidP="004E55FF">
            <w:r>
              <w:rPr>
                <w:rFonts w:ascii="Calibri" w:hAnsi="Calibri" w:cs="Calibri"/>
                <w:sz w:val="22"/>
                <w:szCs w:val="22"/>
              </w:rPr>
              <w:t>1.663E-2</w:t>
            </w:r>
          </w:p>
        </w:tc>
        <w:tc>
          <w:tcPr>
            <w:tcW w:w="312" w:type="pct"/>
            <w:vAlign w:val="bottom"/>
          </w:tcPr>
          <w:p w14:paraId="51828DC9" w14:textId="77777777" w:rsidR="00563A71" w:rsidRPr="008426B1" w:rsidRDefault="00563A71" w:rsidP="004E55FF">
            <w:r>
              <w:rPr>
                <w:rFonts w:ascii="Calibri" w:hAnsi="Calibri" w:cs="Calibri"/>
                <w:b/>
                <w:bCs/>
                <w:sz w:val="22"/>
                <w:szCs w:val="22"/>
              </w:rPr>
              <w:t>6.529E-4</w:t>
            </w:r>
          </w:p>
        </w:tc>
        <w:tc>
          <w:tcPr>
            <w:tcW w:w="299" w:type="pct"/>
            <w:vAlign w:val="bottom"/>
          </w:tcPr>
          <w:p w14:paraId="18862F63" w14:textId="77777777" w:rsidR="00563A71" w:rsidRPr="008426B1" w:rsidRDefault="00563A71" w:rsidP="004E55FF">
            <w:r>
              <w:rPr>
                <w:rFonts w:ascii="Calibri" w:hAnsi="Calibri" w:cs="Calibri"/>
                <w:sz w:val="22"/>
                <w:szCs w:val="22"/>
              </w:rPr>
              <w:t>7.768E-3</w:t>
            </w:r>
          </w:p>
        </w:tc>
        <w:tc>
          <w:tcPr>
            <w:tcW w:w="342" w:type="pct"/>
            <w:vAlign w:val="bottom"/>
          </w:tcPr>
          <w:p w14:paraId="6ED4BADC" w14:textId="77777777" w:rsidR="00563A71" w:rsidRPr="008426B1" w:rsidRDefault="00563A71" w:rsidP="004E55FF">
            <w:r>
              <w:rPr>
                <w:rFonts w:ascii="Calibri" w:hAnsi="Calibri" w:cs="Calibri"/>
                <w:sz w:val="22"/>
                <w:szCs w:val="22"/>
              </w:rPr>
              <w:t>1.353E+10</w:t>
            </w:r>
          </w:p>
        </w:tc>
        <w:tc>
          <w:tcPr>
            <w:tcW w:w="310" w:type="pct"/>
            <w:vAlign w:val="bottom"/>
          </w:tcPr>
          <w:p w14:paraId="72117837" w14:textId="77777777" w:rsidR="00563A71" w:rsidRPr="008426B1" w:rsidRDefault="00563A71" w:rsidP="004E55FF">
            <w:r>
              <w:rPr>
                <w:rFonts w:ascii="Calibri" w:hAnsi="Calibri" w:cs="Calibri"/>
                <w:sz w:val="22"/>
                <w:szCs w:val="22"/>
              </w:rPr>
              <w:t>2.240E-2</w:t>
            </w:r>
          </w:p>
        </w:tc>
      </w:tr>
      <w:tr w:rsidR="00563A71" w:rsidRPr="00CA6E93" w14:paraId="7BB74ECE" w14:textId="77777777" w:rsidTr="004E55FF">
        <w:trPr>
          <w:jc w:val="center"/>
        </w:trPr>
        <w:tc>
          <w:tcPr>
            <w:tcW w:w="237" w:type="pct"/>
            <w:tcBorders>
              <w:bottom w:val="single" w:sz="4" w:space="0" w:color="auto"/>
            </w:tcBorders>
          </w:tcPr>
          <w:p w14:paraId="12B6C435" w14:textId="77777777" w:rsidR="00563A71" w:rsidRPr="00CA6E93" w:rsidRDefault="00563A71" w:rsidP="00435BD2">
            <w:pPr>
              <w:pStyle w:val="bangtrai"/>
            </w:pPr>
          </w:p>
        </w:tc>
        <w:tc>
          <w:tcPr>
            <w:tcW w:w="138" w:type="pct"/>
            <w:tcBorders>
              <w:bottom w:val="single" w:sz="4" w:space="0" w:color="auto"/>
            </w:tcBorders>
          </w:tcPr>
          <w:p w14:paraId="0891EDA3" w14:textId="77777777" w:rsidR="00563A71" w:rsidRPr="00CA6E93" w:rsidRDefault="00563A71" w:rsidP="00435BD2">
            <w:pPr>
              <w:pStyle w:val="bangtrai"/>
            </w:pPr>
            <w:r w:rsidRPr="00CA6E93">
              <w:t>(5)</w:t>
            </w:r>
          </w:p>
        </w:tc>
        <w:tc>
          <w:tcPr>
            <w:tcW w:w="301" w:type="pct"/>
            <w:tcBorders>
              <w:top w:val="nil"/>
              <w:left w:val="nil"/>
              <w:bottom w:val="single" w:sz="4" w:space="0" w:color="auto"/>
              <w:right w:val="nil"/>
            </w:tcBorders>
            <w:vAlign w:val="bottom"/>
          </w:tcPr>
          <w:p w14:paraId="61564B86" w14:textId="77777777" w:rsidR="00563A71" w:rsidRPr="008426B1" w:rsidRDefault="00563A71" w:rsidP="004E55FF">
            <w:r>
              <w:rPr>
                <w:rFonts w:ascii="Calibri" w:hAnsi="Calibri" w:cs="Calibri"/>
                <w:sz w:val="22"/>
                <w:szCs w:val="22"/>
              </w:rPr>
              <w:t>1.283E-2</w:t>
            </w:r>
          </w:p>
        </w:tc>
        <w:tc>
          <w:tcPr>
            <w:tcW w:w="299" w:type="pct"/>
            <w:tcBorders>
              <w:top w:val="nil"/>
              <w:left w:val="nil"/>
              <w:bottom w:val="single" w:sz="4" w:space="0" w:color="auto"/>
              <w:right w:val="nil"/>
            </w:tcBorders>
            <w:vAlign w:val="bottom"/>
          </w:tcPr>
          <w:p w14:paraId="469C2E31" w14:textId="77777777" w:rsidR="00563A71" w:rsidRPr="008426B1" w:rsidRDefault="00563A71" w:rsidP="004E55FF">
            <w:r>
              <w:rPr>
                <w:rFonts w:ascii="Calibri" w:hAnsi="Calibri" w:cs="Calibri"/>
                <w:b/>
                <w:bCs/>
                <w:sz w:val="22"/>
                <w:szCs w:val="22"/>
              </w:rPr>
              <w:t>7.864E-3</w:t>
            </w:r>
          </w:p>
        </w:tc>
        <w:tc>
          <w:tcPr>
            <w:tcW w:w="299" w:type="pct"/>
            <w:tcBorders>
              <w:top w:val="nil"/>
              <w:left w:val="nil"/>
              <w:bottom w:val="single" w:sz="4" w:space="0" w:color="auto"/>
              <w:right w:val="nil"/>
            </w:tcBorders>
            <w:vAlign w:val="bottom"/>
          </w:tcPr>
          <w:p w14:paraId="70A4F7D2" w14:textId="77777777" w:rsidR="00563A71" w:rsidRPr="008426B1" w:rsidRDefault="00563A71" w:rsidP="004E55FF">
            <w:r>
              <w:rPr>
                <w:rFonts w:ascii="Calibri" w:hAnsi="Calibri" w:cs="Calibri"/>
                <w:sz w:val="22"/>
                <w:szCs w:val="22"/>
              </w:rPr>
              <w:t>1.844E-2</w:t>
            </w:r>
          </w:p>
        </w:tc>
        <w:tc>
          <w:tcPr>
            <w:tcW w:w="333" w:type="pct"/>
            <w:tcBorders>
              <w:top w:val="nil"/>
              <w:left w:val="nil"/>
              <w:bottom w:val="single" w:sz="4" w:space="0" w:color="auto"/>
              <w:right w:val="nil"/>
            </w:tcBorders>
            <w:vAlign w:val="bottom"/>
          </w:tcPr>
          <w:p w14:paraId="03C43452" w14:textId="77777777" w:rsidR="00563A71" w:rsidRPr="008426B1" w:rsidRDefault="00563A71" w:rsidP="004E55FF">
            <w:r>
              <w:rPr>
                <w:rFonts w:ascii="Calibri" w:hAnsi="Calibri" w:cs="Calibri"/>
                <w:sz w:val="22"/>
                <w:szCs w:val="22"/>
              </w:rPr>
              <w:t>5.537E-2</w:t>
            </w:r>
          </w:p>
        </w:tc>
        <w:tc>
          <w:tcPr>
            <w:tcW w:w="300" w:type="pct"/>
            <w:tcBorders>
              <w:top w:val="nil"/>
              <w:left w:val="nil"/>
              <w:bottom w:val="single" w:sz="4" w:space="0" w:color="auto"/>
              <w:right w:val="nil"/>
            </w:tcBorders>
            <w:vAlign w:val="bottom"/>
          </w:tcPr>
          <w:p w14:paraId="1917D92D" w14:textId="77777777" w:rsidR="00563A71" w:rsidRPr="008426B1" w:rsidRDefault="00563A71" w:rsidP="004E55FF">
            <w:r>
              <w:rPr>
                <w:rFonts w:ascii="Calibri" w:hAnsi="Calibri" w:cs="Calibri"/>
                <w:sz w:val="22"/>
                <w:szCs w:val="22"/>
              </w:rPr>
              <w:t>2.241E-2</w:t>
            </w:r>
          </w:p>
        </w:tc>
        <w:tc>
          <w:tcPr>
            <w:tcW w:w="299" w:type="pct"/>
            <w:tcBorders>
              <w:bottom w:val="single" w:sz="4" w:space="0" w:color="auto"/>
            </w:tcBorders>
            <w:vAlign w:val="bottom"/>
          </w:tcPr>
          <w:p w14:paraId="42F34D58" w14:textId="77777777" w:rsidR="00563A71" w:rsidRPr="008426B1" w:rsidRDefault="00563A71" w:rsidP="004E55FF">
            <w:r>
              <w:rPr>
                <w:rFonts w:ascii="Calibri" w:hAnsi="Calibri" w:cs="Calibri"/>
                <w:b/>
                <w:bCs/>
                <w:sz w:val="22"/>
                <w:szCs w:val="22"/>
              </w:rPr>
              <w:t>5.628E-3</w:t>
            </w:r>
          </w:p>
        </w:tc>
        <w:tc>
          <w:tcPr>
            <w:tcW w:w="299" w:type="pct"/>
            <w:tcBorders>
              <w:bottom w:val="single" w:sz="4" w:space="0" w:color="auto"/>
            </w:tcBorders>
            <w:vAlign w:val="bottom"/>
          </w:tcPr>
          <w:p w14:paraId="0AEAF314" w14:textId="77777777" w:rsidR="00563A71" w:rsidRPr="008426B1" w:rsidRDefault="00563A71" w:rsidP="004E55FF">
            <w:r>
              <w:rPr>
                <w:rFonts w:ascii="Calibri" w:hAnsi="Calibri" w:cs="Calibri"/>
                <w:sz w:val="22"/>
                <w:szCs w:val="22"/>
              </w:rPr>
              <w:t>2.131E-2</w:t>
            </w:r>
          </w:p>
        </w:tc>
        <w:tc>
          <w:tcPr>
            <w:tcW w:w="300" w:type="pct"/>
            <w:tcBorders>
              <w:bottom w:val="single" w:sz="4" w:space="0" w:color="auto"/>
            </w:tcBorders>
            <w:vAlign w:val="bottom"/>
          </w:tcPr>
          <w:p w14:paraId="727BEC07" w14:textId="77777777" w:rsidR="00563A71" w:rsidRPr="008426B1" w:rsidRDefault="00563A71" w:rsidP="004E55FF">
            <w:r>
              <w:rPr>
                <w:rFonts w:ascii="Calibri" w:hAnsi="Calibri" w:cs="Calibri"/>
                <w:sz w:val="22"/>
                <w:szCs w:val="22"/>
              </w:rPr>
              <w:t>4.322E-2</w:t>
            </w:r>
          </w:p>
        </w:tc>
        <w:tc>
          <w:tcPr>
            <w:tcW w:w="333" w:type="pct"/>
            <w:tcBorders>
              <w:bottom w:val="single" w:sz="4" w:space="0" w:color="auto"/>
            </w:tcBorders>
            <w:vAlign w:val="bottom"/>
          </w:tcPr>
          <w:p w14:paraId="171AB75D" w14:textId="77777777" w:rsidR="00563A71" w:rsidRPr="008426B1" w:rsidRDefault="00563A71" w:rsidP="004E55FF">
            <w:r>
              <w:rPr>
                <w:rFonts w:ascii="Calibri" w:hAnsi="Calibri" w:cs="Calibri"/>
                <w:sz w:val="22"/>
                <w:szCs w:val="22"/>
              </w:rPr>
              <w:t>3.860E-1</w:t>
            </w:r>
          </w:p>
        </w:tc>
        <w:tc>
          <w:tcPr>
            <w:tcW w:w="300" w:type="pct"/>
            <w:tcBorders>
              <w:bottom w:val="single" w:sz="4" w:space="0" w:color="auto"/>
            </w:tcBorders>
            <w:vAlign w:val="bottom"/>
          </w:tcPr>
          <w:p w14:paraId="76F93722" w14:textId="77777777" w:rsidR="00563A71" w:rsidRPr="008426B1" w:rsidRDefault="00563A71" w:rsidP="004E55FF">
            <w:r>
              <w:rPr>
                <w:rFonts w:ascii="Calibri" w:hAnsi="Calibri" w:cs="Calibri"/>
                <w:sz w:val="22"/>
                <w:szCs w:val="22"/>
              </w:rPr>
              <w:t>3.800E-2</w:t>
            </w:r>
          </w:p>
        </w:tc>
        <w:tc>
          <w:tcPr>
            <w:tcW w:w="299" w:type="pct"/>
            <w:tcBorders>
              <w:bottom w:val="single" w:sz="4" w:space="0" w:color="auto"/>
            </w:tcBorders>
            <w:vAlign w:val="bottom"/>
          </w:tcPr>
          <w:p w14:paraId="51C51713" w14:textId="77777777" w:rsidR="00563A71" w:rsidRPr="008426B1" w:rsidRDefault="00563A71" w:rsidP="004E55FF">
            <w:r>
              <w:rPr>
                <w:rFonts w:ascii="Calibri" w:hAnsi="Calibri" w:cs="Calibri"/>
                <w:sz w:val="22"/>
                <w:szCs w:val="22"/>
              </w:rPr>
              <w:t>2.690E-3</w:t>
            </w:r>
          </w:p>
        </w:tc>
        <w:tc>
          <w:tcPr>
            <w:tcW w:w="312" w:type="pct"/>
            <w:tcBorders>
              <w:bottom w:val="single" w:sz="4" w:space="0" w:color="auto"/>
            </w:tcBorders>
            <w:vAlign w:val="bottom"/>
          </w:tcPr>
          <w:p w14:paraId="11131A55" w14:textId="77777777" w:rsidR="00563A71" w:rsidRPr="008426B1" w:rsidRDefault="00563A71" w:rsidP="004E55FF">
            <w:r>
              <w:rPr>
                <w:rFonts w:ascii="Calibri" w:hAnsi="Calibri" w:cs="Calibri"/>
                <w:b/>
                <w:bCs/>
                <w:sz w:val="22"/>
                <w:szCs w:val="22"/>
              </w:rPr>
              <w:t>1.125E-5</w:t>
            </w:r>
          </w:p>
        </w:tc>
        <w:tc>
          <w:tcPr>
            <w:tcW w:w="299" w:type="pct"/>
            <w:tcBorders>
              <w:bottom w:val="single" w:sz="4" w:space="0" w:color="auto"/>
            </w:tcBorders>
            <w:vAlign w:val="bottom"/>
          </w:tcPr>
          <w:p w14:paraId="24E5EDF8" w14:textId="77777777" w:rsidR="00563A71" w:rsidRPr="008426B1" w:rsidRDefault="00563A71" w:rsidP="004E55FF">
            <w:r>
              <w:rPr>
                <w:rFonts w:ascii="Calibri" w:hAnsi="Calibri" w:cs="Calibri"/>
                <w:sz w:val="22"/>
                <w:szCs w:val="22"/>
              </w:rPr>
              <w:t>2.998E-4</w:t>
            </w:r>
          </w:p>
        </w:tc>
        <w:tc>
          <w:tcPr>
            <w:tcW w:w="342" w:type="pct"/>
            <w:tcBorders>
              <w:bottom w:val="single" w:sz="4" w:space="0" w:color="auto"/>
            </w:tcBorders>
            <w:vAlign w:val="bottom"/>
          </w:tcPr>
          <w:p w14:paraId="23E71AB0" w14:textId="77777777" w:rsidR="00563A71" w:rsidRPr="008426B1" w:rsidRDefault="00563A71" w:rsidP="004E55FF">
            <w:r>
              <w:rPr>
                <w:rFonts w:ascii="Calibri" w:hAnsi="Calibri" w:cs="Calibri"/>
                <w:sz w:val="22"/>
                <w:szCs w:val="22"/>
              </w:rPr>
              <w:t>1.129E-2</w:t>
            </w:r>
          </w:p>
        </w:tc>
        <w:tc>
          <w:tcPr>
            <w:tcW w:w="310" w:type="pct"/>
            <w:tcBorders>
              <w:bottom w:val="single" w:sz="4" w:space="0" w:color="auto"/>
            </w:tcBorders>
            <w:vAlign w:val="bottom"/>
          </w:tcPr>
          <w:p w14:paraId="73F7925F" w14:textId="77777777" w:rsidR="00563A71" w:rsidRPr="008426B1" w:rsidRDefault="00563A71" w:rsidP="004E55FF">
            <w:r>
              <w:rPr>
                <w:rFonts w:ascii="Calibri" w:hAnsi="Calibri" w:cs="Calibri"/>
                <w:sz w:val="22"/>
                <w:szCs w:val="22"/>
              </w:rPr>
              <w:t>2.363E-3</w:t>
            </w:r>
          </w:p>
        </w:tc>
      </w:tr>
      <w:tr w:rsidR="00563A71" w:rsidRPr="00CA6E93" w14:paraId="1130811A" w14:textId="77777777" w:rsidTr="004E55FF">
        <w:trPr>
          <w:jc w:val="center"/>
        </w:trPr>
        <w:tc>
          <w:tcPr>
            <w:tcW w:w="237" w:type="pct"/>
            <w:tcBorders>
              <w:top w:val="single" w:sz="4" w:space="0" w:color="auto"/>
            </w:tcBorders>
          </w:tcPr>
          <w:p w14:paraId="42571E43" w14:textId="77777777" w:rsidR="00563A71" w:rsidRPr="00CA6E93" w:rsidRDefault="00563A71" w:rsidP="00435BD2">
            <w:pPr>
              <w:pStyle w:val="bangtrai"/>
            </w:pPr>
            <w:r>
              <w:t>UF7</w:t>
            </w:r>
          </w:p>
        </w:tc>
        <w:tc>
          <w:tcPr>
            <w:tcW w:w="138" w:type="pct"/>
            <w:tcBorders>
              <w:top w:val="single" w:sz="4" w:space="0" w:color="auto"/>
            </w:tcBorders>
          </w:tcPr>
          <w:p w14:paraId="2330B9B2" w14:textId="77777777" w:rsidR="00563A71" w:rsidRPr="00CA6E93" w:rsidRDefault="00563A71" w:rsidP="00435BD2">
            <w:pPr>
              <w:pStyle w:val="bangtrai"/>
            </w:pPr>
            <w:r w:rsidRPr="00CA6E93">
              <w:t>(1)</w:t>
            </w:r>
          </w:p>
        </w:tc>
        <w:tc>
          <w:tcPr>
            <w:tcW w:w="301" w:type="pct"/>
            <w:tcBorders>
              <w:top w:val="single" w:sz="4" w:space="0" w:color="auto"/>
              <w:left w:val="nil"/>
              <w:bottom w:val="nil"/>
              <w:right w:val="nil"/>
            </w:tcBorders>
            <w:vAlign w:val="bottom"/>
          </w:tcPr>
          <w:p w14:paraId="1F50B4D6" w14:textId="77777777" w:rsidR="00563A71" w:rsidRPr="008426B1" w:rsidRDefault="00563A71" w:rsidP="004E55FF">
            <w:r>
              <w:rPr>
                <w:rFonts w:ascii="Calibri" w:hAnsi="Calibri" w:cs="Calibri"/>
                <w:sz w:val="22"/>
                <w:szCs w:val="22"/>
              </w:rPr>
              <w:t>2.097E-3</w:t>
            </w:r>
          </w:p>
        </w:tc>
        <w:tc>
          <w:tcPr>
            <w:tcW w:w="299" w:type="pct"/>
            <w:tcBorders>
              <w:top w:val="single" w:sz="4" w:space="0" w:color="auto"/>
              <w:left w:val="nil"/>
              <w:bottom w:val="nil"/>
              <w:right w:val="nil"/>
            </w:tcBorders>
            <w:vAlign w:val="bottom"/>
          </w:tcPr>
          <w:p w14:paraId="7636410B" w14:textId="77777777" w:rsidR="00563A71" w:rsidRPr="008426B1" w:rsidRDefault="00563A71" w:rsidP="004E55FF">
            <w:r>
              <w:rPr>
                <w:rFonts w:ascii="Calibri" w:hAnsi="Calibri" w:cs="Calibri"/>
                <w:b/>
                <w:bCs/>
                <w:sz w:val="22"/>
                <w:szCs w:val="22"/>
              </w:rPr>
              <w:t>2.055E-3</w:t>
            </w:r>
          </w:p>
        </w:tc>
        <w:tc>
          <w:tcPr>
            <w:tcW w:w="299" w:type="pct"/>
            <w:tcBorders>
              <w:top w:val="single" w:sz="4" w:space="0" w:color="auto"/>
              <w:left w:val="nil"/>
              <w:bottom w:val="nil"/>
              <w:right w:val="nil"/>
            </w:tcBorders>
            <w:vAlign w:val="bottom"/>
          </w:tcPr>
          <w:p w14:paraId="1A6A31E5" w14:textId="77777777" w:rsidR="00563A71" w:rsidRPr="008426B1" w:rsidRDefault="00563A71" w:rsidP="004E55FF">
            <w:r>
              <w:rPr>
                <w:rFonts w:ascii="Calibri" w:hAnsi="Calibri" w:cs="Calibri"/>
                <w:sz w:val="22"/>
                <w:szCs w:val="22"/>
              </w:rPr>
              <w:t>2.186E-3</w:t>
            </w:r>
          </w:p>
        </w:tc>
        <w:tc>
          <w:tcPr>
            <w:tcW w:w="333" w:type="pct"/>
            <w:tcBorders>
              <w:top w:val="single" w:sz="4" w:space="0" w:color="auto"/>
              <w:left w:val="nil"/>
              <w:bottom w:val="nil"/>
              <w:right w:val="nil"/>
            </w:tcBorders>
            <w:vAlign w:val="bottom"/>
          </w:tcPr>
          <w:p w14:paraId="7708CB12" w14:textId="77777777" w:rsidR="00563A71" w:rsidRPr="008426B1" w:rsidRDefault="00563A71" w:rsidP="004E55FF">
            <w:r>
              <w:rPr>
                <w:rFonts w:ascii="Calibri" w:hAnsi="Calibri" w:cs="Calibri"/>
                <w:sz w:val="22"/>
                <w:szCs w:val="22"/>
              </w:rPr>
              <w:t>6.791E-3</w:t>
            </w:r>
          </w:p>
        </w:tc>
        <w:tc>
          <w:tcPr>
            <w:tcW w:w="300" w:type="pct"/>
            <w:tcBorders>
              <w:top w:val="single" w:sz="4" w:space="0" w:color="auto"/>
              <w:left w:val="nil"/>
              <w:bottom w:val="nil"/>
              <w:right w:val="nil"/>
            </w:tcBorders>
            <w:vAlign w:val="bottom"/>
          </w:tcPr>
          <w:p w14:paraId="27636A2D" w14:textId="77777777" w:rsidR="00563A71" w:rsidRPr="008426B1" w:rsidRDefault="00563A71" w:rsidP="004E55FF">
            <w:r>
              <w:rPr>
                <w:rFonts w:ascii="Calibri" w:hAnsi="Calibri" w:cs="Calibri"/>
                <w:sz w:val="22"/>
                <w:szCs w:val="22"/>
              </w:rPr>
              <w:t>5.267E-3</w:t>
            </w:r>
          </w:p>
        </w:tc>
        <w:tc>
          <w:tcPr>
            <w:tcW w:w="299" w:type="pct"/>
            <w:tcBorders>
              <w:top w:val="single" w:sz="4" w:space="0" w:color="auto"/>
            </w:tcBorders>
            <w:vAlign w:val="bottom"/>
          </w:tcPr>
          <w:p w14:paraId="2BED04E9" w14:textId="77777777" w:rsidR="00563A71" w:rsidRPr="008426B1" w:rsidRDefault="00563A71" w:rsidP="004E55FF">
            <w:r>
              <w:rPr>
                <w:rFonts w:ascii="Calibri" w:hAnsi="Calibri" w:cs="Calibri"/>
                <w:b/>
                <w:bCs/>
                <w:sz w:val="22"/>
                <w:szCs w:val="22"/>
              </w:rPr>
              <w:t>1.792E-4</w:t>
            </w:r>
          </w:p>
        </w:tc>
        <w:tc>
          <w:tcPr>
            <w:tcW w:w="299" w:type="pct"/>
            <w:tcBorders>
              <w:top w:val="single" w:sz="4" w:space="0" w:color="auto"/>
            </w:tcBorders>
            <w:vAlign w:val="bottom"/>
          </w:tcPr>
          <w:p w14:paraId="3EE219D7" w14:textId="77777777" w:rsidR="00563A71" w:rsidRPr="008426B1" w:rsidRDefault="00563A71" w:rsidP="004E55FF">
            <w:r>
              <w:rPr>
                <w:rFonts w:ascii="Calibri" w:hAnsi="Calibri" w:cs="Calibri"/>
                <w:sz w:val="22"/>
                <w:szCs w:val="22"/>
              </w:rPr>
              <w:t>2.841E-3</w:t>
            </w:r>
          </w:p>
        </w:tc>
        <w:tc>
          <w:tcPr>
            <w:tcW w:w="300" w:type="pct"/>
            <w:tcBorders>
              <w:top w:val="single" w:sz="4" w:space="0" w:color="auto"/>
            </w:tcBorders>
            <w:vAlign w:val="bottom"/>
          </w:tcPr>
          <w:p w14:paraId="0306139E" w14:textId="77777777" w:rsidR="00563A71" w:rsidRPr="008426B1" w:rsidRDefault="00563A71" w:rsidP="004E55FF">
            <w:r>
              <w:rPr>
                <w:rFonts w:ascii="Calibri" w:hAnsi="Calibri" w:cs="Calibri"/>
                <w:sz w:val="22"/>
                <w:szCs w:val="22"/>
              </w:rPr>
              <w:t>3.548E-3</w:t>
            </w:r>
          </w:p>
        </w:tc>
        <w:tc>
          <w:tcPr>
            <w:tcW w:w="333" w:type="pct"/>
            <w:tcBorders>
              <w:top w:val="single" w:sz="4" w:space="0" w:color="auto"/>
            </w:tcBorders>
            <w:vAlign w:val="bottom"/>
          </w:tcPr>
          <w:p w14:paraId="1B2B44F4" w14:textId="77777777" w:rsidR="00563A71" w:rsidRPr="008426B1" w:rsidRDefault="00563A71" w:rsidP="004E55FF">
            <w:r>
              <w:rPr>
                <w:rFonts w:ascii="Calibri" w:hAnsi="Calibri" w:cs="Calibri"/>
                <w:sz w:val="22"/>
                <w:szCs w:val="22"/>
              </w:rPr>
              <w:t>4.171E-2</w:t>
            </w:r>
          </w:p>
        </w:tc>
        <w:tc>
          <w:tcPr>
            <w:tcW w:w="300" w:type="pct"/>
            <w:tcBorders>
              <w:top w:val="single" w:sz="4" w:space="0" w:color="auto"/>
            </w:tcBorders>
            <w:vAlign w:val="bottom"/>
          </w:tcPr>
          <w:p w14:paraId="66011317" w14:textId="77777777" w:rsidR="00563A71" w:rsidRPr="008426B1" w:rsidRDefault="00563A71" w:rsidP="004E55FF">
            <w:r>
              <w:rPr>
                <w:rFonts w:ascii="Calibri" w:hAnsi="Calibri" w:cs="Calibri"/>
                <w:sz w:val="22"/>
                <w:szCs w:val="22"/>
              </w:rPr>
              <w:t>1.397E-2</w:t>
            </w:r>
          </w:p>
        </w:tc>
        <w:tc>
          <w:tcPr>
            <w:tcW w:w="299" w:type="pct"/>
            <w:tcBorders>
              <w:top w:val="single" w:sz="4" w:space="0" w:color="auto"/>
            </w:tcBorders>
            <w:vAlign w:val="bottom"/>
          </w:tcPr>
          <w:p w14:paraId="52465104" w14:textId="77777777" w:rsidR="00563A71" w:rsidRPr="008426B1" w:rsidRDefault="00563A71" w:rsidP="004E55FF">
            <w:r>
              <w:rPr>
                <w:rFonts w:ascii="Calibri" w:hAnsi="Calibri" w:cs="Calibri"/>
                <w:sz w:val="22"/>
                <w:szCs w:val="22"/>
              </w:rPr>
              <w:t>5.667E-4</w:t>
            </w:r>
          </w:p>
        </w:tc>
        <w:tc>
          <w:tcPr>
            <w:tcW w:w="312" w:type="pct"/>
            <w:tcBorders>
              <w:top w:val="single" w:sz="4" w:space="0" w:color="auto"/>
            </w:tcBorders>
            <w:vAlign w:val="bottom"/>
          </w:tcPr>
          <w:p w14:paraId="6E9EE35D" w14:textId="77777777" w:rsidR="00563A71" w:rsidRPr="008426B1" w:rsidRDefault="00563A71" w:rsidP="004E55FF">
            <w:r>
              <w:rPr>
                <w:rFonts w:ascii="Calibri" w:hAnsi="Calibri" w:cs="Calibri"/>
                <w:b/>
                <w:bCs/>
                <w:sz w:val="22"/>
                <w:szCs w:val="22"/>
              </w:rPr>
              <w:t>1.970E-4</w:t>
            </w:r>
          </w:p>
        </w:tc>
        <w:tc>
          <w:tcPr>
            <w:tcW w:w="299" w:type="pct"/>
            <w:tcBorders>
              <w:top w:val="single" w:sz="4" w:space="0" w:color="auto"/>
            </w:tcBorders>
            <w:vAlign w:val="bottom"/>
          </w:tcPr>
          <w:p w14:paraId="6085499D" w14:textId="77777777" w:rsidR="00563A71" w:rsidRPr="008426B1" w:rsidRDefault="00563A71" w:rsidP="004E55FF">
            <w:r>
              <w:rPr>
                <w:rFonts w:ascii="Calibri" w:hAnsi="Calibri" w:cs="Calibri"/>
                <w:sz w:val="22"/>
                <w:szCs w:val="22"/>
              </w:rPr>
              <w:t>1.636E-3</w:t>
            </w:r>
          </w:p>
        </w:tc>
        <w:tc>
          <w:tcPr>
            <w:tcW w:w="342" w:type="pct"/>
            <w:tcBorders>
              <w:top w:val="single" w:sz="4" w:space="0" w:color="auto"/>
            </w:tcBorders>
            <w:vAlign w:val="bottom"/>
          </w:tcPr>
          <w:p w14:paraId="7465FC5A" w14:textId="77777777" w:rsidR="00563A71" w:rsidRPr="008426B1" w:rsidRDefault="00563A71" w:rsidP="004E55FF">
            <w:r>
              <w:rPr>
                <w:rFonts w:ascii="Calibri" w:hAnsi="Calibri" w:cs="Calibri"/>
                <w:sz w:val="22"/>
                <w:szCs w:val="22"/>
              </w:rPr>
              <w:t>1.304E-2</w:t>
            </w:r>
          </w:p>
        </w:tc>
        <w:tc>
          <w:tcPr>
            <w:tcW w:w="310" w:type="pct"/>
            <w:tcBorders>
              <w:top w:val="single" w:sz="4" w:space="0" w:color="auto"/>
            </w:tcBorders>
            <w:vAlign w:val="bottom"/>
          </w:tcPr>
          <w:p w14:paraId="078EED41" w14:textId="77777777" w:rsidR="00563A71" w:rsidRPr="008426B1" w:rsidRDefault="00563A71" w:rsidP="004E55FF">
            <w:r>
              <w:rPr>
                <w:rFonts w:ascii="Calibri" w:hAnsi="Calibri" w:cs="Calibri"/>
                <w:sz w:val="22"/>
                <w:szCs w:val="22"/>
              </w:rPr>
              <w:t>2.281E-3</w:t>
            </w:r>
          </w:p>
        </w:tc>
      </w:tr>
      <w:tr w:rsidR="00563A71" w:rsidRPr="00CA6E93" w14:paraId="00D2F9CC" w14:textId="77777777" w:rsidTr="004E55FF">
        <w:trPr>
          <w:jc w:val="center"/>
        </w:trPr>
        <w:tc>
          <w:tcPr>
            <w:tcW w:w="237" w:type="pct"/>
          </w:tcPr>
          <w:p w14:paraId="0CD5758D" w14:textId="77777777" w:rsidR="00563A71" w:rsidRPr="00CA6E93" w:rsidRDefault="00563A71" w:rsidP="00435BD2">
            <w:pPr>
              <w:pStyle w:val="bangtrai"/>
            </w:pPr>
          </w:p>
        </w:tc>
        <w:tc>
          <w:tcPr>
            <w:tcW w:w="138" w:type="pct"/>
          </w:tcPr>
          <w:p w14:paraId="740B510D" w14:textId="77777777" w:rsidR="00563A71" w:rsidRPr="00CA6E93" w:rsidRDefault="00563A71" w:rsidP="00435BD2">
            <w:pPr>
              <w:pStyle w:val="bangtrai"/>
            </w:pPr>
            <w:r w:rsidRPr="00CA6E93">
              <w:t>(2)</w:t>
            </w:r>
          </w:p>
        </w:tc>
        <w:tc>
          <w:tcPr>
            <w:tcW w:w="301" w:type="pct"/>
            <w:tcBorders>
              <w:top w:val="nil"/>
              <w:left w:val="nil"/>
              <w:bottom w:val="nil"/>
              <w:right w:val="nil"/>
            </w:tcBorders>
            <w:vAlign w:val="bottom"/>
          </w:tcPr>
          <w:p w14:paraId="71314DB7" w14:textId="77777777" w:rsidR="00563A71" w:rsidRPr="008426B1" w:rsidRDefault="00563A71" w:rsidP="004E55FF">
            <w:r>
              <w:rPr>
                <w:rFonts w:ascii="Calibri" w:hAnsi="Calibri" w:cs="Calibri"/>
                <w:sz w:val="22"/>
                <w:szCs w:val="22"/>
              </w:rPr>
              <w:t>1.597E-2</w:t>
            </w:r>
          </w:p>
        </w:tc>
        <w:tc>
          <w:tcPr>
            <w:tcW w:w="299" w:type="pct"/>
            <w:tcBorders>
              <w:top w:val="nil"/>
              <w:left w:val="nil"/>
              <w:bottom w:val="nil"/>
              <w:right w:val="nil"/>
            </w:tcBorders>
            <w:vAlign w:val="bottom"/>
          </w:tcPr>
          <w:p w14:paraId="0B7F5833" w14:textId="77777777" w:rsidR="00563A71" w:rsidRPr="008426B1" w:rsidRDefault="00563A71" w:rsidP="004E55FF">
            <w:r>
              <w:rPr>
                <w:rFonts w:ascii="Calibri" w:hAnsi="Calibri" w:cs="Calibri"/>
                <w:b/>
                <w:bCs/>
                <w:sz w:val="22"/>
                <w:szCs w:val="22"/>
              </w:rPr>
              <w:t>3.624E-3</w:t>
            </w:r>
          </w:p>
        </w:tc>
        <w:tc>
          <w:tcPr>
            <w:tcW w:w="299" w:type="pct"/>
            <w:tcBorders>
              <w:top w:val="nil"/>
              <w:left w:val="nil"/>
              <w:bottom w:val="nil"/>
              <w:right w:val="nil"/>
            </w:tcBorders>
            <w:vAlign w:val="bottom"/>
          </w:tcPr>
          <w:p w14:paraId="2F67539A" w14:textId="77777777" w:rsidR="00563A71" w:rsidRPr="008426B1" w:rsidRDefault="00563A71" w:rsidP="004E55FF">
            <w:r>
              <w:rPr>
                <w:rFonts w:ascii="Calibri" w:hAnsi="Calibri" w:cs="Calibri"/>
                <w:sz w:val="22"/>
                <w:szCs w:val="22"/>
              </w:rPr>
              <w:t>1.157E-2</w:t>
            </w:r>
          </w:p>
        </w:tc>
        <w:tc>
          <w:tcPr>
            <w:tcW w:w="333" w:type="pct"/>
            <w:tcBorders>
              <w:top w:val="nil"/>
              <w:left w:val="nil"/>
              <w:bottom w:val="nil"/>
              <w:right w:val="nil"/>
            </w:tcBorders>
            <w:vAlign w:val="bottom"/>
          </w:tcPr>
          <w:p w14:paraId="29FF01D4" w14:textId="77777777" w:rsidR="00563A71" w:rsidRPr="008426B1" w:rsidRDefault="00563A71" w:rsidP="004E55FF">
            <w:r>
              <w:rPr>
                <w:rFonts w:ascii="Calibri" w:hAnsi="Calibri" w:cs="Calibri"/>
                <w:sz w:val="22"/>
                <w:szCs w:val="22"/>
              </w:rPr>
              <w:t>2.369E-2</w:t>
            </w:r>
          </w:p>
        </w:tc>
        <w:tc>
          <w:tcPr>
            <w:tcW w:w="300" w:type="pct"/>
            <w:tcBorders>
              <w:top w:val="nil"/>
              <w:left w:val="nil"/>
              <w:bottom w:val="nil"/>
              <w:right w:val="nil"/>
            </w:tcBorders>
            <w:vAlign w:val="bottom"/>
          </w:tcPr>
          <w:p w14:paraId="36F5F569" w14:textId="77777777" w:rsidR="00563A71" w:rsidRPr="008426B1" w:rsidRDefault="00563A71" w:rsidP="004E55FF">
            <w:r>
              <w:rPr>
                <w:rFonts w:ascii="Calibri" w:hAnsi="Calibri" w:cs="Calibri"/>
                <w:sz w:val="22"/>
                <w:szCs w:val="22"/>
              </w:rPr>
              <w:t>1.634E-2</w:t>
            </w:r>
          </w:p>
        </w:tc>
        <w:tc>
          <w:tcPr>
            <w:tcW w:w="299" w:type="pct"/>
            <w:vAlign w:val="bottom"/>
          </w:tcPr>
          <w:p w14:paraId="14D49D5B" w14:textId="77777777" w:rsidR="00563A71" w:rsidRPr="008426B1" w:rsidRDefault="00563A71" w:rsidP="004E55FF">
            <w:r>
              <w:rPr>
                <w:rFonts w:ascii="Calibri" w:hAnsi="Calibri" w:cs="Calibri"/>
                <w:b/>
                <w:bCs/>
                <w:sz w:val="22"/>
                <w:szCs w:val="22"/>
              </w:rPr>
              <w:t>9.871E-3</w:t>
            </w:r>
          </w:p>
        </w:tc>
        <w:tc>
          <w:tcPr>
            <w:tcW w:w="299" w:type="pct"/>
            <w:vAlign w:val="bottom"/>
          </w:tcPr>
          <w:p w14:paraId="3BA5683A" w14:textId="77777777" w:rsidR="00563A71" w:rsidRPr="008426B1" w:rsidRDefault="00563A71" w:rsidP="004E55FF">
            <w:r>
              <w:rPr>
                <w:rFonts w:ascii="Calibri" w:hAnsi="Calibri" w:cs="Calibri"/>
                <w:sz w:val="22"/>
                <w:szCs w:val="22"/>
              </w:rPr>
              <w:t>1.773E-2</w:t>
            </w:r>
          </w:p>
        </w:tc>
        <w:tc>
          <w:tcPr>
            <w:tcW w:w="300" w:type="pct"/>
            <w:vAlign w:val="bottom"/>
          </w:tcPr>
          <w:p w14:paraId="539C4D70" w14:textId="77777777" w:rsidR="00563A71" w:rsidRPr="008426B1" w:rsidRDefault="00563A71" w:rsidP="004E55FF">
            <w:r>
              <w:rPr>
                <w:rFonts w:ascii="Calibri" w:hAnsi="Calibri" w:cs="Calibri"/>
                <w:sz w:val="22"/>
                <w:szCs w:val="22"/>
              </w:rPr>
              <w:t>2.189E-2</w:t>
            </w:r>
          </w:p>
        </w:tc>
        <w:tc>
          <w:tcPr>
            <w:tcW w:w="333" w:type="pct"/>
            <w:vAlign w:val="bottom"/>
          </w:tcPr>
          <w:p w14:paraId="2E53AFC2" w14:textId="77777777" w:rsidR="00563A71" w:rsidRPr="008426B1" w:rsidRDefault="00563A71" w:rsidP="004E55FF">
            <w:r>
              <w:rPr>
                <w:rFonts w:ascii="Calibri" w:hAnsi="Calibri" w:cs="Calibri"/>
                <w:sz w:val="22"/>
                <w:szCs w:val="22"/>
              </w:rPr>
              <w:t>1.202E-1</w:t>
            </w:r>
          </w:p>
        </w:tc>
        <w:tc>
          <w:tcPr>
            <w:tcW w:w="300" w:type="pct"/>
            <w:vAlign w:val="bottom"/>
          </w:tcPr>
          <w:p w14:paraId="5B8A78CC" w14:textId="77777777" w:rsidR="00563A71" w:rsidRPr="008426B1" w:rsidRDefault="00563A71" w:rsidP="004E55FF">
            <w:r>
              <w:rPr>
                <w:rFonts w:ascii="Calibri" w:hAnsi="Calibri" w:cs="Calibri"/>
                <w:sz w:val="22"/>
                <w:szCs w:val="22"/>
              </w:rPr>
              <w:t>8.857E-2</w:t>
            </w:r>
          </w:p>
        </w:tc>
        <w:tc>
          <w:tcPr>
            <w:tcW w:w="299" w:type="pct"/>
            <w:vAlign w:val="bottom"/>
          </w:tcPr>
          <w:p w14:paraId="6A490359" w14:textId="77777777" w:rsidR="00563A71" w:rsidRPr="008426B1" w:rsidRDefault="00563A71" w:rsidP="004E55FF">
            <w:r>
              <w:rPr>
                <w:rFonts w:ascii="Calibri" w:hAnsi="Calibri" w:cs="Calibri"/>
                <w:b/>
                <w:bCs/>
                <w:sz w:val="22"/>
                <w:szCs w:val="22"/>
              </w:rPr>
              <w:t>8.496E-3</w:t>
            </w:r>
          </w:p>
        </w:tc>
        <w:tc>
          <w:tcPr>
            <w:tcW w:w="312" w:type="pct"/>
            <w:vAlign w:val="bottom"/>
          </w:tcPr>
          <w:p w14:paraId="0E1253FD" w14:textId="77777777" w:rsidR="00563A71" w:rsidRPr="008426B1" w:rsidRDefault="00563A71" w:rsidP="004E55FF">
            <w:r>
              <w:rPr>
                <w:rFonts w:ascii="Calibri" w:hAnsi="Calibri" w:cs="Calibri"/>
                <w:sz w:val="22"/>
                <w:szCs w:val="22"/>
              </w:rPr>
              <w:t>1.183E-2</w:t>
            </w:r>
          </w:p>
        </w:tc>
        <w:tc>
          <w:tcPr>
            <w:tcW w:w="299" w:type="pct"/>
            <w:vAlign w:val="bottom"/>
          </w:tcPr>
          <w:p w14:paraId="702CBE8A" w14:textId="77777777" w:rsidR="00563A71" w:rsidRPr="008426B1" w:rsidRDefault="00563A71" w:rsidP="004E55FF">
            <w:r>
              <w:rPr>
                <w:rFonts w:ascii="Calibri" w:hAnsi="Calibri" w:cs="Calibri"/>
                <w:sz w:val="22"/>
                <w:szCs w:val="22"/>
              </w:rPr>
              <w:t>3.361E-2</w:t>
            </w:r>
          </w:p>
        </w:tc>
        <w:tc>
          <w:tcPr>
            <w:tcW w:w="342" w:type="pct"/>
            <w:vAlign w:val="bottom"/>
          </w:tcPr>
          <w:p w14:paraId="7F96A5B8" w14:textId="77777777" w:rsidR="00563A71" w:rsidRPr="008426B1" w:rsidRDefault="00563A71" w:rsidP="004E55FF">
            <w:r>
              <w:rPr>
                <w:rFonts w:ascii="Calibri" w:hAnsi="Calibri" w:cs="Calibri"/>
                <w:sz w:val="22"/>
                <w:szCs w:val="22"/>
              </w:rPr>
              <w:t>1.968E-1</w:t>
            </w:r>
          </w:p>
        </w:tc>
        <w:tc>
          <w:tcPr>
            <w:tcW w:w="310" w:type="pct"/>
            <w:vAlign w:val="bottom"/>
          </w:tcPr>
          <w:p w14:paraId="51609222" w14:textId="77777777" w:rsidR="00563A71" w:rsidRPr="008426B1" w:rsidRDefault="00563A71" w:rsidP="004E55FF">
            <w:r>
              <w:rPr>
                <w:rFonts w:ascii="Calibri" w:hAnsi="Calibri" w:cs="Calibri"/>
                <w:sz w:val="22"/>
                <w:szCs w:val="22"/>
              </w:rPr>
              <w:t>7.274E-2</w:t>
            </w:r>
          </w:p>
        </w:tc>
      </w:tr>
      <w:tr w:rsidR="00563A71" w:rsidRPr="00CA6E93" w14:paraId="75D0600B" w14:textId="77777777" w:rsidTr="004E55FF">
        <w:trPr>
          <w:jc w:val="center"/>
        </w:trPr>
        <w:tc>
          <w:tcPr>
            <w:tcW w:w="237" w:type="pct"/>
          </w:tcPr>
          <w:p w14:paraId="38C5B99D" w14:textId="77777777" w:rsidR="00563A71" w:rsidRPr="00CA6E93" w:rsidRDefault="00563A71" w:rsidP="00435BD2">
            <w:pPr>
              <w:pStyle w:val="bangtrai"/>
            </w:pPr>
          </w:p>
        </w:tc>
        <w:tc>
          <w:tcPr>
            <w:tcW w:w="138" w:type="pct"/>
          </w:tcPr>
          <w:p w14:paraId="146E7FD9" w14:textId="77777777" w:rsidR="00563A71" w:rsidRPr="00CA6E93" w:rsidRDefault="00563A71" w:rsidP="00435BD2">
            <w:pPr>
              <w:pStyle w:val="bangtrai"/>
            </w:pPr>
            <w:r w:rsidRPr="00CA6E93">
              <w:t>(3)</w:t>
            </w:r>
          </w:p>
        </w:tc>
        <w:tc>
          <w:tcPr>
            <w:tcW w:w="301" w:type="pct"/>
            <w:tcBorders>
              <w:top w:val="nil"/>
              <w:left w:val="nil"/>
              <w:bottom w:val="nil"/>
              <w:right w:val="nil"/>
            </w:tcBorders>
            <w:vAlign w:val="bottom"/>
          </w:tcPr>
          <w:p w14:paraId="6E2B7588" w14:textId="77777777" w:rsidR="00563A71" w:rsidRPr="008426B1" w:rsidRDefault="00563A71" w:rsidP="004E55FF">
            <w:r>
              <w:rPr>
                <w:rFonts w:ascii="Calibri" w:hAnsi="Calibri" w:cs="Calibri"/>
                <w:sz w:val="22"/>
                <w:szCs w:val="22"/>
              </w:rPr>
              <w:t>6.405E-3</w:t>
            </w:r>
          </w:p>
        </w:tc>
        <w:tc>
          <w:tcPr>
            <w:tcW w:w="299" w:type="pct"/>
            <w:tcBorders>
              <w:top w:val="nil"/>
              <w:left w:val="nil"/>
              <w:bottom w:val="nil"/>
              <w:right w:val="nil"/>
            </w:tcBorders>
            <w:vAlign w:val="bottom"/>
          </w:tcPr>
          <w:p w14:paraId="1448CA1C" w14:textId="77777777" w:rsidR="00563A71" w:rsidRPr="008426B1" w:rsidRDefault="00563A71" w:rsidP="004E55FF">
            <w:r>
              <w:rPr>
                <w:rFonts w:ascii="Calibri" w:hAnsi="Calibri" w:cs="Calibri"/>
                <w:b/>
                <w:bCs/>
                <w:sz w:val="22"/>
                <w:szCs w:val="22"/>
              </w:rPr>
              <w:t>2.360E-3</w:t>
            </w:r>
          </w:p>
        </w:tc>
        <w:tc>
          <w:tcPr>
            <w:tcW w:w="299" w:type="pct"/>
            <w:tcBorders>
              <w:top w:val="nil"/>
              <w:left w:val="nil"/>
              <w:bottom w:val="nil"/>
              <w:right w:val="nil"/>
            </w:tcBorders>
            <w:vAlign w:val="bottom"/>
          </w:tcPr>
          <w:p w14:paraId="477E56A2" w14:textId="77777777" w:rsidR="00563A71" w:rsidRPr="008426B1" w:rsidRDefault="00563A71" w:rsidP="004E55FF">
            <w:r>
              <w:rPr>
                <w:rFonts w:ascii="Calibri" w:hAnsi="Calibri" w:cs="Calibri"/>
                <w:sz w:val="22"/>
                <w:szCs w:val="22"/>
              </w:rPr>
              <w:t>3.350E-3</w:t>
            </w:r>
          </w:p>
        </w:tc>
        <w:tc>
          <w:tcPr>
            <w:tcW w:w="333" w:type="pct"/>
            <w:tcBorders>
              <w:top w:val="nil"/>
              <w:left w:val="nil"/>
              <w:bottom w:val="nil"/>
              <w:right w:val="nil"/>
            </w:tcBorders>
            <w:vAlign w:val="bottom"/>
          </w:tcPr>
          <w:p w14:paraId="54CE631C" w14:textId="77777777" w:rsidR="00563A71" w:rsidRPr="008426B1" w:rsidRDefault="00563A71" w:rsidP="004E55FF">
            <w:r>
              <w:rPr>
                <w:rFonts w:ascii="Calibri" w:hAnsi="Calibri" w:cs="Calibri"/>
                <w:sz w:val="22"/>
                <w:szCs w:val="22"/>
              </w:rPr>
              <w:t>1.201E-2</w:t>
            </w:r>
          </w:p>
        </w:tc>
        <w:tc>
          <w:tcPr>
            <w:tcW w:w="300" w:type="pct"/>
            <w:tcBorders>
              <w:top w:val="nil"/>
              <w:left w:val="nil"/>
              <w:bottom w:val="nil"/>
              <w:right w:val="nil"/>
            </w:tcBorders>
            <w:vAlign w:val="bottom"/>
          </w:tcPr>
          <w:p w14:paraId="0CBD1659" w14:textId="77777777" w:rsidR="00563A71" w:rsidRPr="008426B1" w:rsidRDefault="00563A71" w:rsidP="004E55FF">
            <w:r>
              <w:rPr>
                <w:rFonts w:ascii="Calibri" w:hAnsi="Calibri" w:cs="Calibri"/>
                <w:sz w:val="22"/>
                <w:szCs w:val="22"/>
              </w:rPr>
              <w:t>9.545E-3</w:t>
            </w:r>
          </w:p>
        </w:tc>
        <w:tc>
          <w:tcPr>
            <w:tcW w:w="299" w:type="pct"/>
            <w:vAlign w:val="bottom"/>
          </w:tcPr>
          <w:p w14:paraId="4D0EFA65" w14:textId="77777777" w:rsidR="00563A71" w:rsidRPr="008426B1" w:rsidRDefault="00563A71" w:rsidP="004E55FF">
            <w:r>
              <w:rPr>
                <w:rFonts w:ascii="Calibri" w:hAnsi="Calibri" w:cs="Calibri"/>
                <w:b/>
                <w:bCs/>
                <w:sz w:val="22"/>
                <w:szCs w:val="22"/>
              </w:rPr>
              <w:t>2.559E-3</w:t>
            </w:r>
          </w:p>
        </w:tc>
        <w:tc>
          <w:tcPr>
            <w:tcW w:w="299" w:type="pct"/>
            <w:vAlign w:val="bottom"/>
          </w:tcPr>
          <w:p w14:paraId="52A8D905" w14:textId="77777777" w:rsidR="00563A71" w:rsidRPr="008426B1" w:rsidRDefault="00563A71" w:rsidP="004E55FF">
            <w:r>
              <w:rPr>
                <w:rFonts w:ascii="Calibri" w:hAnsi="Calibri" w:cs="Calibri"/>
                <w:sz w:val="22"/>
                <w:szCs w:val="22"/>
              </w:rPr>
              <w:t>5.470E-3</w:t>
            </w:r>
          </w:p>
        </w:tc>
        <w:tc>
          <w:tcPr>
            <w:tcW w:w="300" w:type="pct"/>
            <w:vAlign w:val="bottom"/>
          </w:tcPr>
          <w:p w14:paraId="329A76F9" w14:textId="77777777" w:rsidR="00563A71" w:rsidRPr="008426B1" w:rsidRDefault="00563A71" w:rsidP="004E55FF">
            <w:r>
              <w:rPr>
                <w:rFonts w:ascii="Calibri" w:hAnsi="Calibri" w:cs="Calibri"/>
                <w:sz w:val="22"/>
                <w:szCs w:val="22"/>
              </w:rPr>
              <w:t>8.250E-3</w:t>
            </w:r>
          </w:p>
        </w:tc>
        <w:tc>
          <w:tcPr>
            <w:tcW w:w="333" w:type="pct"/>
            <w:vAlign w:val="bottom"/>
          </w:tcPr>
          <w:p w14:paraId="6AD30658" w14:textId="77777777" w:rsidR="00563A71" w:rsidRPr="008426B1" w:rsidRDefault="00563A71" w:rsidP="004E55FF">
            <w:r>
              <w:rPr>
                <w:rFonts w:ascii="Calibri" w:hAnsi="Calibri" w:cs="Calibri"/>
                <w:sz w:val="22"/>
                <w:szCs w:val="22"/>
              </w:rPr>
              <w:t>6.557E-2</w:t>
            </w:r>
          </w:p>
        </w:tc>
        <w:tc>
          <w:tcPr>
            <w:tcW w:w="300" w:type="pct"/>
            <w:vAlign w:val="bottom"/>
          </w:tcPr>
          <w:p w14:paraId="3CA760A5" w14:textId="77777777" w:rsidR="00563A71" w:rsidRPr="008426B1" w:rsidRDefault="00563A71" w:rsidP="004E55FF">
            <w:r>
              <w:rPr>
                <w:rFonts w:ascii="Calibri" w:hAnsi="Calibri" w:cs="Calibri"/>
                <w:sz w:val="22"/>
                <w:szCs w:val="22"/>
              </w:rPr>
              <w:t>3.515E-2</w:t>
            </w:r>
          </w:p>
        </w:tc>
        <w:tc>
          <w:tcPr>
            <w:tcW w:w="299" w:type="pct"/>
            <w:vAlign w:val="bottom"/>
          </w:tcPr>
          <w:p w14:paraId="7C336B63" w14:textId="77777777" w:rsidR="00563A71" w:rsidRPr="008426B1" w:rsidRDefault="00563A71" w:rsidP="004E55FF">
            <w:r>
              <w:rPr>
                <w:rFonts w:ascii="Calibri" w:hAnsi="Calibri" w:cs="Calibri"/>
                <w:sz w:val="22"/>
                <w:szCs w:val="22"/>
              </w:rPr>
              <w:t>2.455E-3</w:t>
            </w:r>
          </w:p>
        </w:tc>
        <w:tc>
          <w:tcPr>
            <w:tcW w:w="312" w:type="pct"/>
            <w:vAlign w:val="bottom"/>
          </w:tcPr>
          <w:p w14:paraId="5BAB9FD0" w14:textId="77777777" w:rsidR="00563A71" w:rsidRPr="008426B1" w:rsidRDefault="00563A71" w:rsidP="004E55FF">
            <w:r>
              <w:rPr>
                <w:rFonts w:ascii="Calibri" w:hAnsi="Calibri" w:cs="Calibri"/>
                <w:b/>
                <w:bCs/>
                <w:sz w:val="22"/>
                <w:szCs w:val="22"/>
              </w:rPr>
              <w:t>2.203E-3</w:t>
            </w:r>
          </w:p>
        </w:tc>
        <w:tc>
          <w:tcPr>
            <w:tcW w:w="299" w:type="pct"/>
            <w:vAlign w:val="bottom"/>
          </w:tcPr>
          <w:p w14:paraId="621EC94D" w14:textId="77777777" w:rsidR="00563A71" w:rsidRPr="008426B1" w:rsidRDefault="00563A71" w:rsidP="004E55FF">
            <w:r>
              <w:rPr>
                <w:rFonts w:ascii="Calibri" w:hAnsi="Calibri" w:cs="Calibri"/>
                <w:sz w:val="22"/>
                <w:szCs w:val="22"/>
              </w:rPr>
              <w:t>6.646E-3</w:t>
            </w:r>
          </w:p>
        </w:tc>
        <w:tc>
          <w:tcPr>
            <w:tcW w:w="342" w:type="pct"/>
            <w:vAlign w:val="bottom"/>
          </w:tcPr>
          <w:p w14:paraId="521D678A" w14:textId="77777777" w:rsidR="00563A71" w:rsidRPr="008426B1" w:rsidRDefault="00563A71" w:rsidP="004E55FF">
            <w:r>
              <w:rPr>
                <w:rFonts w:ascii="Calibri" w:hAnsi="Calibri" w:cs="Calibri"/>
                <w:sz w:val="22"/>
                <w:szCs w:val="22"/>
              </w:rPr>
              <w:t>5.547E-2</w:t>
            </w:r>
          </w:p>
        </w:tc>
        <w:tc>
          <w:tcPr>
            <w:tcW w:w="310" w:type="pct"/>
            <w:vAlign w:val="bottom"/>
          </w:tcPr>
          <w:p w14:paraId="4D19E76F" w14:textId="77777777" w:rsidR="00563A71" w:rsidRPr="008426B1" w:rsidRDefault="00563A71" w:rsidP="004E55FF">
            <w:r>
              <w:rPr>
                <w:rFonts w:ascii="Calibri" w:hAnsi="Calibri" w:cs="Calibri"/>
                <w:sz w:val="22"/>
                <w:szCs w:val="22"/>
              </w:rPr>
              <w:t>1.127E-2</w:t>
            </w:r>
          </w:p>
        </w:tc>
      </w:tr>
      <w:tr w:rsidR="00563A71" w:rsidRPr="00CA6E93" w14:paraId="6C7C048D" w14:textId="77777777" w:rsidTr="004E55FF">
        <w:trPr>
          <w:jc w:val="center"/>
        </w:trPr>
        <w:tc>
          <w:tcPr>
            <w:tcW w:w="237" w:type="pct"/>
          </w:tcPr>
          <w:p w14:paraId="56017437" w14:textId="77777777" w:rsidR="00563A71" w:rsidRPr="00CA6E93" w:rsidRDefault="00563A71" w:rsidP="00435BD2">
            <w:pPr>
              <w:pStyle w:val="bangtrai"/>
            </w:pPr>
          </w:p>
        </w:tc>
        <w:tc>
          <w:tcPr>
            <w:tcW w:w="138" w:type="pct"/>
          </w:tcPr>
          <w:p w14:paraId="10D44351" w14:textId="77777777" w:rsidR="00563A71" w:rsidRPr="00CA6E93" w:rsidRDefault="00563A71" w:rsidP="00435BD2">
            <w:pPr>
              <w:pStyle w:val="bangtrai"/>
            </w:pPr>
            <w:r w:rsidRPr="00CA6E93">
              <w:t>(4)</w:t>
            </w:r>
          </w:p>
        </w:tc>
        <w:tc>
          <w:tcPr>
            <w:tcW w:w="301" w:type="pct"/>
            <w:tcBorders>
              <w:top w:val="nil"/>
              <w:left w:val="nil"/>
              <w:right w:val="nil"/>
            </w:tcBorders>
            <w:vAlign w:val="bottom"/>
          </w:tcPr>
          <w:p w14:paraId="3A272C07" w14:textId="77777777" w:rsidR="00563A71" w:rsidRPr="008426B1" w:rsidRDefault="00563A71" w:rsidP="004E55FF">
            <w:r>
              <w:rPr>
                <w:rFonts w:ascii="Calibri" w:hAnsi="Calibri" w:cs="Calibri"/>
                <w:sz w:val="22"/>
                <w:szCs w:val="22"/>
              </w:rPr>
              <w:t>5.405E-3</w:t>
            </w:r>
          </w:p>
        </w:tc>
        <w:tc>
          <w:tcPr>
            <w:tcW w:w="299" w:type="pct"/>
            <w:tcBorders>
              <w:top w:val="nil"/>
              <w:left w:val="nil"/>
              <w:right w:val="nil"/>
            </w:tcBorders>
            <w:vAlign w:val="bottom"/>
          </w:tcPr>
          <w:p w14:paraId="0BD0EBD4" w14:textId="77777777" w:rsidR="00563A71" w:rsidRPr="008426B1" w:rsidRDefault="00563A71" w:rsidP="004E55FF">
            <w:r>
              <w:rPr>
                <w:rFonts w:ascii="Calibri" w:hAnsi="Calibri" w:cs="Calibri"/>
                <w:b/>
                <w:bCs/>
                <w:sz w:val="22"/>
                <w:szCs w:val="22"/>
              </w:rPr>
              <w:t>3.543E-4</w:t>
            </w:r>
          </w:p>
        </w:tc>
        <w:tc>
          <w:tcPr>
            <w:tcW w:w="299" w:type="pct"/>
            <w:tcBorders>
              <w:top w:val="nil"/>
              <w:left w:val="nil"/>
              <w:right w:val="nil"/>
            </w:tcBorders>
            <w:vAlign w:val="bottom"/>
          </w:tcPr>
          <w:p w14:paraId="68F3CAFA" w14:textId="77777777" w:rsidR="00563A71" w:rsidRPr="008426B1" w:rsidRDefault="00563A71" w:rsidP="004E55FF">
            <w:r>
              <w:rPr>
                <w:rFonts w:ascii="Calibri" w:hAnsi="Calibri" w:cs="Calibri"/>
                <w:sz w:val="22"/>
                <w:szCs w:val="22"/>
              </w:rPr>
              <w:t>1.962E-3</w:t>
            </w:r>
          </w:p>
        </w:tc>
        <w:tc>
          <w:tcPr>
            <w:tcW w:w="333" w:type="pct"/>
            <w:tcBorders>
              <w:top w:val="nil"/>
              <w:left w:val="nil"/>
              <w:right w:val="nil"/>
            </w:tcBorders>
            <w:vAlign w:val="bottom"/>
          </w:tcPr>
          <w:p w14:paraId="6BBEC40A" w14:textId="77777777" w:rsidR="00563A71" w:rsidRPr="008426B1" w:rsidRDefault="00563A71" w:rsidP="004E55FF">
            <w:r>
              <w:rPr>
                <w:rFonts w:ascii="Calibri" w:hAnsi="Calibri" w:cs="Calibri"/>
                <w:sz w:val="22"/>
                <w:szCs w:val="22"/>
              </w:rPr>
              <w:t>4.956E-3</w:t>
            </w:r>
          </w:p>
        </w:tc>
        <w:tc>
          <w:tcPr>
            <w:tcW w:w="300" w:type="pct"/>
            <w:tcBorders>
              <w:top w:val="nil"/>
              <w:left w:val="nil"/>
              <w:right w:val="nil"/>
            </w:tcBorders>
            <w:vAlign w:val="bottom"/>
          </w:tcPr>
          <w:p w14:paraId="1073B111" w14:textId="77777777" w:rsidR="00563A71" w:rsidRPr="008426B1" w:rsidRDefault="00563A71" w:rsidP="004E55FF">
            <w:r>
              <w:rPr>
                <w:rFonts w:ascii="Calibri" w:hAnsi="Calibri" w:cs="Calibri"/>
                <w:sz w:val="22"/>
                <w:szCs w:val="22"/>
              </w:rPr>
              <w:t>2.764E-3</w:t>
            </w:r>
          </w:p>
        </w:tc>
        <w:tc>
          <w:tcPr>
            <w:tcW w:w="299" w:type="pct"/>
            <w:vAlign w:val="bottom"/>
          </w:tcPr>
          <w:p w14:paraId="415C8F59" w14:textId="77777777" w:rsidR="00563A71" w:rsidRPr="008426B1" w:rsidRDefault="00563A71" w:rsidP="004E55FF">
            <w:r>
              <w:rPr>
                <w:rFonts w:ascii="Calibri" w:hAnsi="Calibri" w:cs="Calibri"/>
                <w:b/>
                <w:bCs/>
                <w:sz w:val="22"/>
                <w:szCs w:val="22"/>
              </w:rPr>
              <w:t>2.022E-3</w:t>
            </w:r>
          </w:p>
        </w:tc>
        <w:tc>
          <w:tcPr>
            <w:tcW w:w="299" w:type="pct"/>
            <w:vAlign w:val="bottom"/>
          </w:tcPr>
          <w:p w14:paraId="16F42FB0" w14:textId="77777777" w:rsidR="00563A71" w:rsidRPr="008426B1" w:rsidRDefault="00563A71" w:rsidP="004E55FF">
            <w:r>
              <w:rPr>
                <w:rFonts w:ascii="Calibri" w:hAnsi="Calibri" w:cs="Calibri"/>
                <w:sz w:val="22"/>
                <w:szCs w:val="22"/>
              </w:rPr>
              <w:t>3.269E-3</w:t>
            </w:r>
          </w:p>
        </w:tc>
        <w:tc>
          <w:tcPr>
            <w:tcW w:w="300" w:type="pct"/>
            <w:vAlign w:val="bottom"/>
          </w:tcPr>
          <w:p w14:paraId="30D62B0F" w14:textId="77777777" w:rsidR="00563A71" w:rsidRPr="008426B1" w:rsidRDefault="00563A71" w:rsidP="004E55FF">
            <w:r>
              <w:rPr>
                <w:rFonts w:ascii="Calibri" w:hAnsi="Calibri" w:cs="Calibri"/>
                <w:sz w:val="22"/>
                <w:szCs w:val="22"/>
              </w:rPr>
              <w:t>4.387E-3</w:t>
            </w:r>
          </w:p>
        </w:tc>
        <w:tc>
          <w:tcPr>
            <w:tcW w:w="333" w:type="pct"/>
            <w:vAlign w:val="bottom"/>
          </w:tcPr>
          <w:p w14:paraId="233EBA2A" w14:textId="77777777" w:rsidR="00563A71" w:rsidRPr="008426B1" w:rsidRDefault="00563A71" w:rsidP="004E55FF">
            <w:r>
              <w:rPr>
                <w:rFonts w:ascii="Calibri" w:hAnsi="Calibri" w:cs="Calibri"/>
                <w:sz w:val="22"/>
                <w:szCs w:val="22"/>
              </w:rPr>
              <w:t>1.854E-2</w:t>
            </w:r>
          </w:p>
        </w:tc>
        <w:tc>
          <w:tcPr>
            <w:tcW w:w="300" w:type="pct"/>
            <w:vAlign w:val="bottom"/>
          </w:tcPr>
          <w:p w14:paraId="38789D53" w14:textId="77777777" w:rsidR="00563A71" w:rsidRPr="008426B1" w:rsidRDefault="00563A71" w:rsidP="004E55FF">
            <w:r>
              <w:rPr>
                <w:rFonts w:ascii="Calibri" w:hAnsi="Calibri" w:cs="Calibri"/>
                <w:sz w:val="22"/>
                <w:szCs w:val="22"/>
              </w:rPr>
              <w:t>2.077E-2</w:t>
            </w:r>
          </w:p>
        </w:tc>
        <w:tc>
          <w:tcPr>
            <w:tcW w:w="299" w:type="pct"/>
            <w:vAlign w:val="bottom"/>
          </w:tcPr>
          <w:p w14:paraId="0638383F" w14:textId="77777777" w:rsidR="00563A71" w:rsidRPr="008426B1" w:rsidRDefault="00563A71" w:rsidP="004E55FF">
            <w:r>
              <w:rPr>
                <w:rFonts w:ascii="Calibri" w:hAnsi="Calibri" w:cs="Calibri"/>
                <w:b/>
                <w:bCs/>
                <w:sz w:val="22"/>
                <w:szCs w:val="22"/>
              </w:rPr>
              <w:t>1.446E-3</w:t>
            </w:r>
          </w:p>
        </w:tc>
        <w:tc>
          <w:tcPr>
            <w:tcW w:w="312" w:type="pct"/>
            <w:vAlign w:val="bottom"/>
          </w:tcPr>
          <w:p w14:paraId="35D27A1E" w14:textId="77777777" w:rsidR="00563A71" w:rsidRPr="008426B1" w:rsidRDefault="00563A71" w:rsidP="004E55FF">
            <w:r>
              <w:rPr>
                <w:rFonts w:ascii="Calibri" w:hAnsi="Calibri" w:cs="Calibri"/>
                <w:sz w:val="22"/>
                <w:szCs w:val="22"/>
              </w:rPr>
              <w:t>2.147E-3</w:t>
            </w:r>
          </w:p>
        </w:tc>
        <w:tc>
          <w:tcPr>
            <w:tcW w:w="299" w:type="pct"/>
            <w:vAlign w:val="bottom"/>
          </w:tcPr>
          <w:p w14:paraId="66A39156" w14:textId="77777777" w:rsidR="00563A71" w:rsidRPr="008426B1" w:rsidRDefault="00563A71" w:rsidP="004E55FF">
            <w:r>
              <w:rPr>
                <w:rFonts w:ascii="Calibri" w:hAnsi="Calibri" w:cs="Calibri"/>
                <w:sz w:val="22"/>
                <w:szCs w:val="22"/>
              </w:rPr>
              <w:t>6.111E-3</w:t>
            </w:r>
          </w:p>
        </w:tc>
        <w:tc>
          <w:tcPr>
            <w:tcW w:w="342" w:type="pct"/>
            <w:vAlign w:val="bottom"/>
          </w:tcPr>
          <w:p w14:paraId="2C0B722D" w14:textId="77777777" w:rsidR="00563A71" w:rsidRPr="008426B1" w:rsidRDefault="00563A71" w:rsidP="004E55FF">
            <w:r>
              <w:rPr>
                <w:rFonts w:ascii="Calibri" w:hAnsi="Calibri" w:cs="Calibri"/>
                <w:sz w:val="22"/>
                <w:szCs w:val="22"/>
              </w:rPr>
              <w:t>4.601E-2</w:t>
            </w:r>
          </w:p>
        </w:tc>
        <w:tc>
          <w:tcPr>
            <w:tcW w:w="310" w:type="pct"/>
            <w:vAlign w:val="bottom"/>
          </w:tcPr>
          <w:p w14:paraId="4E27EB55" w14:textId="77777777" w:rsidR="00563A71" w:rsidRPr="008426B1" w:rsidRDefault="00563A71" w:rsidP="004E55FF">
            <w:r>
              <w:rPr>
                <w:rFonts w:ascii="Calibri" w:hAnsi="Calibri" w:cs="Calibri"/>
                <w:sz w:val="22"/>
                <w:szCs w:val="22"/>
              </w:rPr>
              <w:t>1.308E-2</w:t>
            </w:r>
          </w:p>
        </w:tc>
      </w:tr>
      <w:tr w:rsidR="00563A71" w:rsidRPr="00CA6E93" w14:paraId="671C5120" w14:textId="77777777" w:rsidTr="004E55FF">
        <w:trPr>
          <w:jc w:val="center"/>
        </w:trPr>
        <w:tc>
          <w:tcPr>
            <w:tcW w:w="237" w:type="pct"/>
            <w:tcBorders>
              <w:bottom w:val="single" w:sz="4" w:space="0" w:color="auto"/>
            </w:tcBorders>
          </w:tcPr>
          <w:p w14:paraId="6CC78BE8" w14:textId="77777777" w:rsidR="00563A71" w:rsidRPr="00CA6E93" w:rsidRDefault="00563A71" w:rsidP="00435BD2">
            <w:pPr>
              <w:pStyle w:val="bangtrai"/>
            </w:pPr>
          </w:p>
        </w:tc>
        <w:tc>
          <w:tcPr>
            <w:tcW w:w="138" w:type="pct"/>
            <w:tcBorders>
              <w:bottom w:val="single" w:sz="4" w:space="0" w:color="auto"/>
            </w:tcBorders>
          </w:tcPr>
          <w:p w14:paraId="3E4F38B2" w14:textId="77777777" w:rsidR="00563A71" w:rsidRPr="00CA6E93" w:rsidRDefault="00563A71" w:rsidP="00435BD2">
            <w:pPr>
              <w:pStyle w:val="bangtrai"/>
            </w:pPr>
            <w:r w:rsidRPr="00CA6E93">
              <w:t>(5)</w:t>
            </w:r>
          </w:p>
        </w:tc>
        <w:tc>
          <w:tcPr>
            <w:tcW w:w="301" w:type="pct"/>
            <w:tcBorders>
              <w:top w:val="nil"/>
              <w:left w:val="nil"/>
              <w:bottom w:val="single" w:sz="4" w:space="0" w:color="auto"/>
              <w:right w:val="nil"/>
            </w:tcBorders>
            <w:vAlign w:val="bottom"/>
          </w:tcPr>
          <w:p w14:paraId="003ED06C" w14:textId="77777777" w:rsidR="00563A71" w:rsidRPr="008426B1" w:rsidRDefault="00563A71" w:rsidP="004E55FF">
            <w:r>
              <w:rPr>
                <w:rFonts w:ascii="Calibri" w:hAnsi="Calibri" w:cs="Calibri"/>
                <w:sz w:val="22"/>
                <w:szCs w:val="22"/>
              </w:rPr>
              <w:t>2.097E-3</w:t>
            </w:r>
          </w:p>
        </w:tc>
        <w:tc>
          <w:tcPr>
            <w:tcW w:w="299" w:type="pct"/>
            <w:tcBorders>
              <w:top w:val="nil"/>
              <w:left w:val="nil"/>
              <w:bottom w:val="single" w:sz="4" w:space="0" w:color="auto"/>
              <w:right w:val="nil"/>
            </w:tcBorders>
            <w:vAlign w:val="bottom"/>
          </w:tcPr>
          <w:p w14:paraId="04CE64DA" w14:textId="77777777" w:rsidR="00563A71" w:rsidRPr="008426B1" w:rsidRDefault="00563A71" w:rsidP="004E55FF">
            <w:r>
              <w:rPr>
                <w:rFonts w:ascii="Calibri" w:hAnsi="Calibri" w:cs="Calibri"/>
                <w:b/>
                <w:bCs/>
                <w:sz w:val="22"/>
                <w:szCs w:val="22"/>
              </w:rPr>
              <w:t>2.055E-3</w:t>
            </w:r>
          </w:p>
        </w:tc>
        <w:tc>
          <w:tcPr>
            <w:tcW w:w="299" w:type="pct"/>
            <w:tcBorders>
              <w:top w:val="nil"/>
              <w:left w:val="nil"/>
              <w:bottom w:val="single" w:sz="4" w:space="0" w:color="auto"/>
              <w:right w:val="nil"/>
            </w:tcBorders>
            <w:vAlign w:val="bottom"/>
          </w:tcPr>
          <w:p w14:paraId="7CFFB9B6" w14:textId="77777777" w:rsidR="00563A71" w:rsidRPr="008426B1" w:rsidRDefault="00563A71" w:rsidP="004E55FF">
            <w:r>
              <w:rPr>
                <w:rFonts w:ascii="Calibri" w:hAnsi="Calibri" w:cs="Calibri"/>
                <w:sz w:val="22"/>
                <w:szCs w:val="22"/>
              </w:rPr>
              <w:t>2.186E-3</w:t>
            </w:r>
          </w:p>
        </w:tc>
        <w:tc>
          <w:tcPr>
            <w:tcW w:w="333" w:type="pct"/>
            <w:tcBorders>
              <w:top w:val="nil"/>
              <w:left w:val="nil"/>
              <w:bottom w:val="single" w:sz="4" w:space="0" w:color="auto"/>
              <w:right w:val="nil"/>
            </w:tcBorders>
            <w:vAlign w:val="bottom"/>
          </w:tcPr>
          <w:p w14:paraId="7984845E" w14:textId="77777777" w:rsidR="00563A71" w:rsidRPr="008426B1" w:rsidRDefault="00563A71" w:rsidP="004E55FF">
            <w:r>
              <w:rPr>
                <w:rFonts w:ascii="Calibri" w:hAnsi="Calibri" w:cs="Calibri"/>
                <w:sz w:val="22"/>
                <w:szCs w:val="22"/>
              </w:rPr>
              <w:t>6.791E-3</w:t>
            </w:r>
          </w:p>
        </w:tc>
        <w:tc>
          <w:tcPr>
            <w:tcW w:w="300" w:type="pct"/>
            <w:tcBorders>
              <w:top w:val="nil"/>
              <w:left w:val="nil"/>
              <w:bottom w:val="single" w:sz="4" w:space="0" w:color="auto"/>
              <w:right w:val="nil"/>
            </w:tcBorders>
            <w:vAlign w:val="bottom"/>
          </w:tcPr>
          <w:p w14:paraId="6BD710F1" w14:textId="77777777" w:rsidR="00563A71" w:rsidRPr="008426B1" w:rsidRDefault="00563A71" w:rsidP="004E55FF">
            <w:r>
              <w:rPr>
                <w:rFonts w:ascii="Calibri" w:hAnsi="Calibri" w:cs="Calibri"/>
                <w:sz w:val="22"/>
                <w:szCs w:val="22"/>
              </w:rPr>
              <w:t>5.267E-3</w:t>
            </w:r>
          </w:p>
        </w:tc>
        <w:tc>
          <w:tcPr>
            <w:tcW w:w="299" w:type="pct"/>
            <w:tcBorders>
              <w:bottom w:val="single" w:sz="4" w:space="0" w:color="auto"/>
            </w:tcBorders>
            <w:vAlign w:val="bottom"/>
          </w:tcPr>
          <w:p w14:paraId="34B1E510" w14:textId="77777777" w:rsidR="00563A71" w:rsidRPr="008426B1" w:rsidRDefault="00563A71" w:rsidP="004E55FF">
            <w:r>
              <w:rPr>
                <w:rFonts w:ascii="Calibri" w:hAnsi="Calibri" w:cs="Calibri"/>
                <w:b/>
                <w:bCs/>
                <w:sz w:val="22"/>
                <w:szCs w:val="22"/>
              </w:rPr>
              <w:t>1.792E-4</w:t>
            </w:r>
          </w:p>
        </w:tc>
        <w:tc>
          <w:tcPr>
            <w:tcW w:w="299" w:type="pct"/>
            <w:tcBorders>
              <w:bottom w:val="single" w:sz="4" w:space="0" w:color="auto"/>
            </w:tcBorders>
            <w:vAlign w:val="bottom"/>
          </w:tcPr>
          <w:p w14:paraId="27AD65DD" w14:textId="77777777" w:rsidR="00563A71" w:rsidRPr="008426B1" w:rsidRDefault="00563A71" w:rsidP="004E55FF">
            <w:r>
              <w:rPr>
                <w:rFonts w:ascii="Calibri" w:hAnsi="Calibri" w:cs="Calibri"/>
                <w:sz w:val="22"/>
                <w:szCs w:val="22"/>
              </w:rPr>
              <w:t>2.841E-3</w:t>
            </w:r>
          </w:p>
        </w:tc>
        <w:tc>
          <w:tcPr>
            <w:tcW w:w="300" w:type="pct"/>
            <w:tcBorders>
              <w:bottom w:val="single" w:sz="4" w:space="0" w:color="auto"/>
            </w:tcBorders>
            <w:vAlign w:val="bottom"/>
          </w:tcPr>
          <w:p w14:paraId="42299AF7" w14:textId="77777777" w:rsidR="00563A71" w:rsidRPr="008426B1" w:rsidRDefault="00563A71" w:rsidP="004E55FF">
            <w:r>
              <w:rPr>
                <w:rFonts w:ascii="Calibri" w:hAnsi="Calibri" w:cs="Calibri"/>
                <w:sz w:val="22"/>
                <w:szCs w:val="22"/>
              </w:rPr>
              <w:t>3.548E-3</w:t>
            </w:r>
          </w:p>
        </w:tc>
        <w:tc>
          <w:tcPr>
            <w:tcW w:w="333" w:type="pct"/>
            <w:tcBorders>
              <w:bottom w:val="single" w:sz="4" w:space="0" w:color="auto"/>
            </w:tcBorders>
            <w:vAlign w:val="bottom"/>
          </w:tcPr>
          <w:p w14:paraId="512ABABD" w14:textId="77777777" w:rsidR="00563A71" w:rsidRPr="008426B1" w:rsidRDefault="00563A71" w:rsidP="004E55FF">
            <w:r>
              <w:rPr>
                <w:rFonts w:ascii="Calibri" w:hAnsi="Calibri" w:cs="Calibri"/>
                <w:sz w:val="22"/>
                <w:szCs w:val="22"/>
              </w:rPr>
              <w:t>4.171E-2</w:t>
            </w:r>
          </w:p>
        </w:tc>
        <w:tc>
          <w:tcPr>
            <w:tcW w:w="300" w:type="pct"/>
            <w:tcBorders>
              <w:bottom w:val="single" w:sz="4" w:space="0" w:color="auto"/>
            </w:tcBorders>
            <w:vAlign w:val="bottom"/>
          </w:tcPr>
          <w:p w14:paraId="6F4AC9A9" w14:textId="77777777" w:rsidR="00563A71" w:rsidRPr="008426B1" w:rsidRDefault="00563A71" w:rsidP="004E55FF">
            <w:r>
              <w:rPr>
                <w:rFonts w:ascii="Calibri" w:hAnsi="Calibri" w:cs="Calibri"/>
                <w:sz w:val="22"/>
                <w:szCs w:val="22"/>
              </w:rPr>
              <w:t>1.397E-2</w:t>
            </w:r>
          </w:p>
        </w:tc>
        <w:tc>
          <w:tcPr>
            <w:tcW w:w="299" w:type="pct"/>
            <w:tcBorders>
              <w:bottom w:val="single" w:sz="4" w:space="0" w:color="auto"/>
            </w:tcBorders>
            <w:vAlign w:val="bottom"/>
          </w:tcPr>
          <w:p w14:paraId="232752E8" w14:textId="77777777" w:rsidR="00563A71" w:rsidRPr="008426B1" w:rsidRDefault="00563A71" w:rsidP="004E55FF">
            <w:r>
              <w:rPr>
                <w:rFonts w:ascii="Calibri" w:hAnsi="Calibri" w:cs="Calibri"/>
                <w:sz w:val="22"/>
                <w:szCs w:val="22"/>
              </w:rPr>
              <w:t>5.667E-4</w:t>
            </w:r>
          </w:p>
        </w:tc>
        <w:tc>
          <w:tcPr>
            <w:tcW w:w="312" w:type="pct"/>
            <w:tcBorders>
              <w:bottom w:val="single" w:sz="4" w:space="0" w:color="auto"/>
            </w:tcBorders>
            <w:vAlign w:val="bottom"/>
          </w:tcPr>
          <w:p w14:paraId="36A44129" w14:textId="77777777" w:rsidR="00563A71" w:rsidRPr="008426B1" w:rsidRDefault="00563A71" w:rsidP="004E55FF">
            <w:r>
              <w:rPr>
                <w:rFonts w:ascii="Calibri" w:hAnsi="Calibri" w:cs="Calibri"/>
                <w:b/>
                <w:bCs/>
                <w:sz w:val="22"/>
                <w:szCs w:val="22"/>
              </w:rPr>
              <w:t>1.970E-4</w:t>
            </w:r>
          </w:p>
        </w:tc>
        <w:tc>
          <w:tcPr>
            <w:tcW w:w="299" w:type="pct"/>
            <w:tcBorders>
              <w:bottom w:val="single" w:sz="4" w:space="0" w:color="auto"/>
            </w:tcBorders>
            <w:vAlign w:val="bottom"/>
          </w:tcPr>
          <w:p w14:paraId="5664822F" w14:textId="77777777" w:rsidR="00563A71" w:rsidRPr="008426B1" w:rsidRDefault="00563A71" w:rsidP="004E55FF">
            <w:r>
              <w:rPr>
                <w:rFonts w:ascii="Calibri" w:hAnsi="Calibri" w:cs="Calibri"/>
                <w:sz w:val="22"/>
                <w:szCs w:val="22"/>
              </w:rPr>
              <w:t>1.636E-3</w:t>
            </w:r>
          </w:p>
        </w:tc>
        <w:tc>
          <w:tcPr>
            <w:tcW w:w="342" w:type="pct"/>
            <w:tcBorders>
              <w:bottom w:val="single" w:sz="4" w:space="0" w:color="auto"/>
            </w:tcBorders>
            <w:vAlign w:val="bottom"/>
          </w:tcPr>
          <w:p w14:paraId="68E31911" w14:textId="77777777" w:rsidR="00563A71" w:rsidRPr="008426B1" w:rsidRDefault="00563A71" w:rsidP="004E55FF">
            <w:r>
              <w:rPr>
                <w:rFonts w:ascii="Calibri" w:hAnsi="Calibri" w:cs="Calibri"/>
                <w:sz w:val="22"/>
                <w:szCs w:val="22"/>
              </w:rPr>
              <w:t>1.304E-2</w:t>
            </w:r>
          </w:p>
        </w:tc>
        <w:tc>
          <w:tcPr>
            <w:tcW w:w="310" w:type="pct"/>
            <w:tcBorders>
              <w:bottom w:val="single" w:sz="4" w:space="0" w:color="auto"/>
            </w:tcBorders>
            <w:vAlign w:val="bottom"/>
          </w:tcPr>
          <w:p w14:paraId="6B4592C4" w14:textId="77777777" w:rsidR="00563A71" w:rsidRPr="008426B1" w:rsidRDefault="00563A71" w:rsidP="004E55FF">
            <w:r>
              <w:rPr>
                <w:rFonts w:ascii="Calibri" w:hAnsi="Calibri" w:cs="Calibri"/>
                <w:sz w:val="22"/>
                <w:szCs w:val="22"/>
              </w:rPr>
              <w:t>2.281E-3</w:t>
            </w:r>
          </w:p>
        </w:tc>
      </w:tr>
    </w:tbl>
    <w:p w14:paraId="4461366E" w14:textId="77777777" w:rsidR="00563A71" w:rsidRPr="00FC6DF7" w:rsidRDefault="00563A71" w:rsidP="00563A71">
      <w:pPr>
        <w:pStyle w:val="chuthichhinh"/>
        <w:numPr>
          <w:ilvl w:val="0"/>
          <w:numId w:val="0"/>
        </w:numPr>
        <w:rPr>
          <w:sz w:val="2"/>
          <w:szCs w:val="2"/>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830"/>
        <w:gridCol w:w="427"/>
        <w:gridCol w:w="942"/>
        <w:gridCol w:w="939"/>
        <w:gridCol w:w="939"/>
        <w:gridCol w:w="1049"/>
        <w:gridCol w:w="936"/>
        <w:gridCol w:w="939"/>
        <w:gridCol w:w="936"/>
        <w:gridCol w:w="936"/>
        <w:gridCol w:w="1049"/>
        <w:gridCol w:w="939"/>
        <w:gridCol w:w="942"/>
        <w:gridCol w:w="936"/>
        <w:gridCol w:w="939"/>
        <w:gridCol w:w="1052"/>
        <w:gridCol w:w="974"/>
      </w:tblGrid>
      <w:tr w:rsidR="00AA6800" w:rsidRPr="00DD53BC" w14:paraId="369AECAB" w14:textId="77777777" w:rsidTr="00D227F1">
        <w:trPr>
          <w:tblHeader/>
          <w:jc w:val="center"/>
        </w:trPr>
        <w:tc>
          <w:tcPr>
            <w:tcW w:w="5000" w:type="pct"/>
            <w:gridSpan w:val="17"/>
            <w:tcBorders>
              <w:bottom w:val="single" w:sz="4" w:space="0" w:color="auto"/>
            </w:tcBorders>
          </w:tcPr>
          <w:p w14:paraId="27670797" w14:textId="18EB9E32" w:rsidR="00AA6800" w:rsidRPr="00DD53BC" w:rsidRDefault="00250213" w:rsidP="00257A63">
            <w:pPr>
              <w:pStyle w:val="chuthichbang"/>
            </w:pPr>
            <w:bookmarkStart w:id="56" w:name="_Ref175047073"/>
            <w:r w:rsidRPr="00250213">
              <w:t xml:space="preserve">Indicator-Based </w:t>
            </w:r>
            <w:r w:rsidR="00D92D28">
              <w:t>c</w:t>
            </w:r>
            <w:r w:rsidRPr="00250213">
              <w:t xml:space="preserve">omparison for MMF </w:t>
            </w:r>
            <w:r w:rsidR="00D92D28">
              <w:t>p</w:t>
            </w:r>
            <w:r w:rsidRPr="00250213">
              <w:t>roblems</w:t>
            </w:r>
            <w:r w:rsidR="00AA6800" w:rsidRPr="00DD53BC">
              <w:t>.</w:t>
            </w:r>
            <w:bookmarkEnd w:id="56"/>
          </w:p>
        </w:tc>
      </w:tr>
      <w:tr w:rsidR="005A2724" w:rsidRPr="00CA6E93" w14:paraId="2C693715" w14:textId="77777777" w:rsidTr="00685821">
        <w:trPr>
          <w:tblHeader/>
          <w:jc w:val="center"/>
        </w:trPr>
        <w:tc>
          <w:tcPr>
            <w:tcW w:w="264" w:type="pct"/>
            <w:vMerge w:val="restart"/>
            <w:tcBorders>
              <w:top w:val="single" w:sz="4" w:space="0" w:color="auto"/>
            </w:tcBorders>
            <w:shd w:val="clear" w:color="auto" w:fill="DEEAF6" w:themeFill="accent1" w:themeFillTint="33"/>
          </w:tcPr>
          <w:p w14:paraId="6A119526" w14:textId="77777777" w:rsidR="005A2724" w:rsidRPr="00CA6E93" w:rsidRDefault="005A2724" w:rsidP="005A2724">
            <w:pPr>
              <w:pStyle w:val="bangtrai"/>
            </w:pPr>
            <w:r>
              <w:t>Tests</w:t>
            </w:r>
          </w:p>
        </w:tc>
        <w:tc>
          <w:tcPr>
            <w:tcW w:w="136" w:type="pct"/>
            <w:vMerge w:val="restart"/>
            <w:tcBorders>
              <w:top w:val="single" w:sz="4" w:space="0" w:color="auto"/>
            </w:tcBorders>
            <w:shd w:val="clear" w:color="auto" w:fill="DEEAF6" w:themeFill="accent1" w:themeFillTint="33"/>
          </w:tcPr>
          <w:p w14:paraId="3F93C42C" w14:textId="77777777" w:rsidR="005A2724" w:rsidRPr="00CA6E93" w:rsidRDefault="005A2724" w:rsidP="005A2724">
            <w:pPr>
              <w:pStyle w:val="bangtrai"/>
            </w:pPr>
            <w:r w:rsidRPr="00CA6E93">
              <w:t>SKs</w:t>
            </w:r>
          </w:p>
        </w:tc>
        <w:tc>
          <w:tcPr>
            <w:tcW w:w="300" w:type="pct"/>
            <w:tcBorders>
              <w:top w:val="single" w:sz="4" w:space="0" w:color="auto"/>
              <w:bottom w:val="single" w:sz="4" w:space="0" w:color="auto"/>
            </w:tcBorders>
            <w:shd w:val="clear" w:color="auto" w:fill="DEEAF6" w:themeFill="accent1" w:themeFillTint="33"/>
          </w:tcPr>
          <w:p w14:paraId="22D99F02" w14:textId="04B75648" w:rsidR="005A2724" w:rsidRPr="00CA6E93" w:rsidRDefault="005A2724" w:rsidP="005A2724">
            <w:pPr>
              <w:pStyle w:val="bangtrai"/>
            </w:pPr>
            <m:oMath>
              <m:r>
                <w:rPr>
                  <w:rFonts w:ascii="Cambria Math" w:hAnsi="Cambria Math"/>
                </w:rPr>
                <m:t>IGD</m:t>
              </m:r>
            </m:oMath>
            <w:r>
              <w:t xml:space="preserve"> </w:t>
            </w:r>
          </w:p>
        </w:tc>
        <w:tc>
          <w:tcPr>
            <w:tcW w:w="299" w:type="pct"/>
            <w:tcBorders>
              <w:top w:val="single" w:sz="4" w:space="0" w:color="auto"/>
              <w:bottom w:val="single" w:sz="4" w:space="0" w:color="auto"/>
            </w:tcBorders>
            <w:shd w:val="clear" w:color="auto" w:fill="DEEAF6" w:themeFill="accent1" w:themeFillTint="33"/>
          </w:tcPr>
          <w:p w14:paraId="11B5CD19"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0689E27F" w14:textId="77777777" w:rsidR="005A2724" w:rsidRPr="00CA6E93" w:rsidRDefault="005A2724" w:rsidP="005A2724">
            <w:pPr>
              <w:pStyle w:val="bangtrai"/>
            </w:pPr>
          </w:p>
        </w:tc>
        <w:tc>
          <w:tcPr>
            <w:tcW w:w="334" w:type="pct"/>
            <w:tcBorders>
              <w:top w:val="single" w:sz="4" w:space="0" w:color="auto"/>
              <w:bottom w:val="single" w:sz="4" w:space="0" w:color="auto"/>
            </w:tcBorders>
            <w:shd w:val="clear" w:color="auto" w:fill="DEEAF6" w:themeFill="accent1" w:themeFillTint="33"/>
          </w:tcPr>
          <w:p w14:paraId="72C2CE44" w14:textId="77777777" w:rsidR="005A2724" w:rsidRPr="00CA6E93" w:rsidRDefault="005A2724" w:rsidP="005A2724">
            <w:pPr>
              <w:pStyle w:val="bangtrai"/>
            </w:pPr>
          </w:p>
        </w:tc>
        <w:tc>
          <w:tcPr>
            <w:tcW w:w="298" w:type="pct"/>
            <w:tcBorders>
              <w:top w:val="single" w:sz="4" w:space="0" w:color="auto"/>
              <w:bottom w:val="single" w:sz="4" w:space="0" w:color="auto"/>
            </w:tcBorders>
            <w:shd w:val="clear" w:color="auto" w:fill="DEEAF6" w:themeFill="accent1" w:themeFillTint="33"/>
          </w:tcPr>
          <w:p w14:paraId="36700662"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740E5BCB" w14:textId="28867DB2" w:rsidR="005A2724" w:rsidRPr="00CA6E93" w:rsidRDefault="005A2724" w:rsidP="005A2724">
            <w:pPr>
              <w:pStyle w:val="bangtrai"/>
            </w:pPr>
            <m:oMath>
              <m:r>
                <w:rPr>
                  <w:rFonts w:ascii="Cambria Math" w:hAnsi="Cambria Math"/>
                </w:rPr>
                <m:t>GD</m:t>
              </m:r>
            </m:oMath>
            <w:r>
              <w:t xml:space="preserve"> </w:t>
            </w:r>
          </w:p>
        </w:tc>
        <w:tc>
          <w:tcPr>
            <w:tcW w:w="298" w:type="pct"/>
            <w:tcBorders>
              <w:top w:val="single" w:sz="4" w:space="0" w:color="auto"/>
              <w:bottom w:val="single" w:sz="4" w:space="0" w:color="auto"/>
            </w:tcBorders>
            <w:shd w:val="clear" w:color="auto" w:fill="DEEAF6" w:themeFill="accent1" w:themeFillTint="33"/>
          </w:tcPr>
          <w:p w14:paraId="65E46CB6" w14:textId="77777777" w:rsidR="005A2724" w:rsidRPr="00CA6E93" w:rsidRDefault="005A2724" w:rsidP="005A2724">
            <w:pPr>
              <w:pStyle w:val="bangtrai"/>
            </w:pPr>
          </w:p>
        </w:tc>
        <w:tc>
          <w:tcPr>
            <w:tcW w:w="298" w:type="pct"/>
            <w:tcBorders>
              <w:top w:val="single" w:sz="4" w:space="0" w:color="auto"/>
              <w:bottom w:val="single" w:sz="4" w:space="0" w:color="auto"/>
            </w:tcBorders>
            <w:shd w:val="clear" w:color="auto" w:fill="DEEAF6" w:themeFill="accent1" w:themeFillTint="33"/>
          </w:tcPr>
          <w:p w14:paraId="072B7D87" w14:textId="77777777" w:rsidR="005A2724" w:rsidRPr="00CA6E93" w:rsidRDefault="005A2724" w:rsidP="005A2724">
            <w:pPr>
              <w:pStyle w:val="bangtrai"/>
            </w:pPr>
          </w:p>
        </w:tc>
        <w:tc>
          <w:tcPr>
            <w:tcW w:w="334" w:type="pct"/>
            <w:tcBorders>
              <w:top w:val="single" w:sz="4" w:space="0" w:color="auto"/>
              <w:bottom w:val="single" w:sz="4" w:space="0" w:color="auto"/>
            </w:tcBorders>
            <w:shd w:val="clear" w:color="auto" w:fill="DEEAF6" w:themeFill="accent1" w:themeFillTint="33"/>
          </w:tcPr>
          <w:p w14:paraId="2A7B5DBD"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59C7F041" w14:textId="77777777" w:rsidR="005A2724" w:rsidRPr="00CA6E93" w:rsidRDefault="005A2724" w:rsidP="005A2724">
            <w:pPr>
              <w:pStyle w:val="bangtrai"/>
            </w:pPr>
          </w:p>
        </w:tc>
        <w:tc>
          <w:tcPr>
            <w:tcW w:w="300" w:type="pct"/>
            <w:tcBorders>
              <w:top w:val="single" w:sz="4" w:space="0" w:color="auto"/>
              <w:bottom w:val="single" w:sz="4" w:space="0" w:color="auto"/>
            </w:tcBorders>
            <w:shd w:val="clear" w:color="auto" w:fill="DEEAF6" w:themeFill="accent1" w:themeFillTint="33"/>
          </w:tcPr>
          <w:p w14:paraId="7752DA06" w14:textId="343E452D" w:rsidR="005A2724" w:rsidRPr="00CA6E93" w:rsidRDefault="005A2724" w:rsidP="005A2724">
            <w:pPr>
              <w:pStyle w:val="bangtrai"/>
            </w:pPr>
            <m:oMath>
              <m:r>
                <w:rPr>
                  <w:rFonts w:ascii="Cambria Math" w:hAnsi="Cambria Math"/>
                </w:rPr>
                <m:t>STE</m:t>
              </m:r>
            </m:oMath>
            <w:r>
              <w:t xml:space="preserve"> </w:t>
            </w:r>
          </w:p>
        </w:tc>
        <w:tc>
          <w:tcPr>
            <w:tcW w:w="298" w:type="pct"/>
            <w:tcBorders>
              <w:top w:val="single" w:sz="4" w:space="0" w:color="auto"/>
              <w:bottom w:val="single" w:sz="4" w:space="0" w:color="auto"/>
            </w:tcBorders>
            <w:shd w:val="clear" w:color="auto" w:fill="DEEAF6" w:themeFill="accent1" w:themeFillTint="33"/>
          </w:tcPr>
          <w:p w14:paraId="408318E8"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005F5886" w14:textId="77777777" w:rsidR="005A2724" w:rsidRPr="00CA6E93" w:rsidRDefault="005A2724" w:rsidP="005A2724">
            <w:pPr>
              <w:pStyle w:val="bangtrai"/>
            </w:pPr>
          </w:p>
        </w:tc>
        <w:tc>
          <w:tcPr>
            <w:tcW w:w="335" w:type="pct"/>
            <w:tcBorders>
              <w:top w:val="single" w:sz="4" w:space="0" w:color="auto"/>
              <w:bottom w:val="single" w:sz="4" w:space="0" w:color="auto"/>
            </w:tcBorders>
            <w:shd w:val="clear" w:color="auto" w:fill="DEEAF6" w:themeFill="accent1" w:themeFillTint="33"/>
          </w:tcPr>
          <w:p w14:paraId="64D3B0CB" w14:textId="77777777" w:rsidR="005A2724" w:rsidRPr="00CA6E93" w:rsidRDefault="005A2724" w:rsidP="005A2724">
            <w:pPr>
              <w:pStyle w:val="bangtrai"/>
            </w:pPr>
          </w:p>
        </w:tc>
        <w:tc>
          <w:tcPr>
            <w:tcW w:w="310" w:type="pct"/>
            <w:tcBorders>
              <w:top w:val="single" w:sz="4" w:space="0" w:color="auto"/>
              <w:bottom w:val="single" w:sz="4" w:space="0" w:color="auto"/>
            </w:tcBorders>
            <w:shd w:val="clear" w:color="auto" w:fill="DEEAF6" w:themeFill="accent1" w:themeFillTint="33"/>
          </w:tcPr>
          <w:p w14:paraId="28324AB8" w14:textId="77777777" w:rsidR="005A2724" w:rsidRPr="00CA6E93" w:rsidRDefault="005A2724" w:rsidP="005A2724">
            <w:pPr>
              <w:pStyle w:val="bangtrai"/>
            </w:pPr>
          </w:p>
        </w:tc>
      </w:tr>
      <w:tr w:rsidR="004F272E" w:rsidRPr="00CA6E93" w14:paraId="62FCBA8D" w14:textId="77777777" w:rsidTr="00685821">
        <w:trPr>
          <w:tblHeader/>
          <w:jc w:val="center"/>
        </w:trPr>
        <w:tc>
          <w:tcPr>
            <w:tcW w:w="264" w:type="pct"/>
            <w:vMerge/>
            <w:tcBorders>
              <w:bottom w:val="single" w:sz="4" w:space="0" w:color="auto"/>
            </w:tcBorders>
            <w:shd w:val="clear" w:color="auto" w:fill="DEEAF6" w:themeFill="accent1" w:themeFillTint="33"/>
          </w:tcPr>
          <w:p w14:paraId="5B72E9FB" w14:textId="77777777" w:rsidR="004F272E" w:rsidRPr="00CA6E93" w:rsidRDefault="004F272E" w:rsidP="00435BD2">
            <w:pPr>
              <w:pStyle w:val="bangtrai"/>
            </w:pPr>
          </w:p>
        </w:tc>
        <w:tc>
          <w:tcPr>
            <w:tcW w:w="136" w:type="pct"/>
            <w:vMerge/>
            <w:tcBorders>
              <w:bottom w:val="single" w:sz="4" w:space="0" w:color="auto"/>
            </w:tcBorders>
            <w:shd w:val="clear" w:color="auto" w:fill="DEEAF6" w:themeFill="accent1" w:themeFillTint="33"/>
          </w:tcPr>
          <w:p w14:paraId="62873BB7" w14:textId="77777777" w:rsidR="004F272E" w:rsidRPr="00CA6E93" w:rsidRDefault="004F272E" w:rsidP="00435BD2">
            <w:pPr>
              <w:pStyle w:val="bangtrai"/>
            </w:pPr>
          </w:p>
        </w:tc>
        <w:tc>
          <w:tcPr>
            <w:tcW w:w="300" w:type="pct"/>
            <w:tcBorders>
              <w:top w:val="single" w:sz="4" w:space="0" w:color="auto"/>
              <w:bottom w:val="single" w:sz="4" w:space="0" w:color="auto"/>
            </w:tcBorders>
            <w:shd w:val="clear" w:color="auto" w:fill="DEEAF6" w:themeFill="accent1" w:themeFillTint="33"/>
            <w:vAlign w:val="bottom"/>
          </w:tcPr>
          <w:p w14:paraId="790ACD25" w14:textId="77777777" w:rsidR="004F272E" w:rsidRPr="00CA6E93" w:rsidRDefault="004F272E" w:rsidP="00435BD2">
            <w:pPr>
              <w:pStyle w:val="bangtrai"/>
            </w:pPr>
            <w:r w:rsidRPr="00CA6E93">
              <w:t>MOMVO</w:t>
            </w:r>
          </w:p>
        </w:tc>
        <w:tc>
          <w:tcPr>
            <w:tcW w:w="299" w:type="pct"/>
            <w:tcBorders>
              <w:top w:val="single" w:sz="4" w:space="0" w:color="auto"/>
              <w:bottom w:val="single" w:sz="4" w:space="0" w:color="auto"/>
            </w:tcBorders>
            <w:shd w:val="clear" w:color="auto" w:fill="DEEAF6" w:themeFill="accent1" w:themeFillTint="33"/>
            <w:vAlign w:val="bottom"/>
          </w:tcPr>
          <w:p w14:paraId="2E6CF356" w14:textId="77777777" w:rsidR="004F272E" w:rsidRPr="00CA6E93" w:rsidRDefault="004F272E" w:rsidP="00435BD2">
            <w:pPr>
              <w:pStyle w:val="bangtrai"/>
            </w:pPr>
            <w:r w:rsidRPr="00CA6E93">
              <w:t>MSSA</w:t>
            </w:r>
          </w:p>
        </w:tc>
        <w:tc>
          <w:tcPr>
            <w:tcW w:w="299" w:type="pct"/>
            <w:tcBorders>
              <w:top w:val="single" w:sz="4" w:space="0" w:color="auto"/>
              <w:bottom w:val="single" w:sz="4" w:space="0" w:color="auto"/>
            </w:tcBorders>
            <w:shd w:val="clear" w:color="auto" w:fill="DEEAF6" w:themeFill="accent1" w:themeFillTint="33"/>
            <w:vAlign w:val="bottom"/>
          </w:tcPr>
          <w:p w14:paraId="24BFFD7D" w14:textId="77777777" w:rsidR="004F272E" w:rsidRPr="00CA6E93" w:rsidRDefault="004F272E" w:rsidP="00435BD2">
            <w:pPr>
              <w:pStyle w:val="bangtrai"/>
            </w:pPr>
            <w:r w:rsidRPr="00CA6E93">
              <w:t>MOMSA</w:t>
            </w:r>
          </w:p>
        </w:tc>
        <w:tc>
          <w:tcPr>
            <w:tcW w:w="334" w:type="pct"/>
            <w:tcBorders>
              <w:top w:val="single" w:sz="4" w:space="0" w:color="auto"/>
              <w:bottom w:val="single" w:sz="4" w:space="0" w:color="auto"/>
            </w:tcBorders>
            <w:shd w:val="clear" w:color="auto" w:fill="DEEAF6" w:themeFill="accent1" w:themeFillTint="33"/>
            <w:vAlign w:val="bottom"/>
          </w:tcPr>
          <w:p w14:paraId="746C76AE" w14:textId="77777777" w:rsidR="004F272E" w:rsidRPr="00CA6E93" w:rsidRDefault="004F272E" w:rsidP="00435BD2">
            <w:pPr>
              <w:pStyle w:val="bangtrai"/>
            </w:pPr>
            <w:r w:rsidRPr="00CA6E93">
              <w:t>MOGNDO</w:t>
            </w:r>
          </w:p>
        </w:tc>
        <w:tc>
          <w:tcPr>
            <w:tcW w:w="298" w:type="pct"/>
            <w:tcBorders>
              <w:top w:val="single" w:sz="4" w:space="0" w:color="auto"/>
              <w:bottom w:val="single" w:sz="4" w:space="0" w:color="auto"/>
            </w:tcBorders>
            <w:shd w:val="clear" w:color="auto" w:fill="DEEAF6" w:themeFill="accent1" w:themeFillTint="33"/>
            <w:vAlign w:val="bottom"/>
          </w:tcPr>
          <w:p w14:paraId="0011DBFD" w14:textId="77777777" w:rsidR="004F272E" w:rsidRPr="00CA6E93" w:rsidRDefault="004F272E" w:rsidP="00435BD2">
            <w:pPr>
              <w:pStyle w:val="bangtrai"/>
            </w:pPr>
            <w:r w:rsidRPr="00CA6E93">
              <w:t>MOFDA</w:t>
            </w:r>
          </w:p>
        </w:tc>
        <w:tc>
          <w:tcPr>
            <w:tcW w:w="299" w:type="pct"/>
            <w:tcBorders>
              <w:top w:val="single" w:sz="4" w:space="0" w:color="auto"/>
              <w:bottom w:val="single" w:sz="4" w:space="0" w:color="auto"/>
            </w:tcBorders>
            <w:shd w:val="clear" w:color="auto" w:fill="DEEAF6" w:themeFill="accent1" w:themeFillTint="33"/>
            <w:vAlign w:val="bottom"/>
          </w:tcPr>
          <w:p w14:paraId="2094EE3F" w14:textId="77777777" w:rsidR="004F272E" w:rsidRPr="00CA6E93" w:rsidRDefault="004F272E" w:rsidP="00435BD2">
            <w:pPr>
              <w:pStyle w:val="bangtrai"/>
            </w:pPr>
            <w:r w:rsidRPr="00CA6E93">
              <w:t>MOMVO</w:t>
            </w:r>
          </w:p>
        </w:tc>
        <w:tc>
          <w:tcPr>
            <w:tcW w:w="298" w:type="pct"/>
            <w:tcBorders>
              <w:top w:val="single" w:sz="4" w:space="0" w:color="auto"/>
              <w:bottom w:val="single" w:sz="4" w:space="0" w:color="auto"/>
            </w:tcBorders>
            <w:shd w:val="clear" w:color="auto" w:fill="DEEAF6" w:themeFill="accent1" w:themeFillTint="33"/>
            <w:vAlign w:val="bottom"/>
          </w:tcPr>
          <w:p w14:paraId="0C84A036" w14:textId="77777777" w:rsidR="004F272E" w:rsidRPr="00CA6E93" w:rsidRDefault="004F272E" w:rsidP="00435BD2">
            <w:pPr>
              <w:pStyle w:val="bangtrai"/>
            </w:pPr>
            <w:r w:rsidRPr="00CA6E93">
              <w:t>MSSA</w:t>
            </w:r>
          </w:p>
        </w:tc>
        <w:tc>
          <w:tcPr>
            <w:tcW w:w="298" w:type="pct"/>
            <w:tcBorders>
              <w:top w:val="single" w:sz="4" w:space="0" w:color="auto"/>
              <w:bottom w:val="single" w:sz="4" w:space="0" w:color="auto"/>
            </w:tcBorders>
            <w:shd w:val="clear" w:color="auto" w:fill="DEEAF6" w:themeFill="accent1" w:themeFillTint="33"/>
            <w:vAlign w:val="bottom"/>
          </w:tcPr>
          <w:p w14:paraId="5702E95E" w14:textId="77777777" w:rsidR="004F272E" w:rsidRPr="00CA6E93" w:rsidRDefault="004F272E" w:rsidP="00435BD2">
            <w:pPr>
              <w:pStyle w:val="bangtrai"/>
            </w:pPr>
            <w:r w:rsidRPr="00CA6E93">
              <w:t>MOMSA</w:t>
            </w:r>
          </w:p>
        </w:tc>
        <w:tc>
          <w:tcPr>
            <w:tcW w:w="334" w:type="pct"/>
            <w:tcBorders>
              <w:top w:val="single" w:sz="4" w:space="0" w:color="auto"/>
              <w:bottom w:val="single" w:sz="4" w:space="0" w:color="auto"/>
            </w:tcBorders>
            <w:shd w:val="clear" w:color="auto" w:fill="DEEAF6" w:themeFill="accent1" w:themeFillTint="33"/>
            <w:vAlign w:val="bottom"/>
          </w:tcPr>
          <w:p w14:paraId="25BFAC5E" w14:textId="77777777" w:rsidR="004F272E" w:rsidRPr="00CA6E93" w:rsidRDefault="004F272E" w:rsidP="00435BD2">
            <w:pPr>
              <w:pStyle w:val="bangtrai"/>
            </w:pPr>
            <w:r w:rsidRPr="00CA6E93">
              <w:t>MOGNDO</w:t>
            </w:r>
          </w:p>
        </w:tc>
        <w:tc>
          <w:tcPr>
            <w:tcW w:w="299" w:type="pct"/>
            <w:tcBorders>
              <w:top w:val="single" w:sz="4" w:space="0" w:color="auto"/>
              <w:bottom w:val="single" w:sz="4" w:space="0" w:color="auto"/>
            </w:tcBorders>
            <w:shd w:val="clear" w:color="auto" w:fill="DEEAF6" w:themeFill="accent1" w:themeFillTint="33"/>
            <w:vAlign w:val="bottom"/>
          </w:tcPr>
          <w:p w14:paraId="4544573B" w14:textId="77777777" w:rsidR="004F272E" w:rsidRPr="00CA6E93" w:rsidRDefault="004F272E" w:rsidP="00435BD2">
            <w:pPr>
              <w:pStyle w:val="bangtrai"/>
            </w:pPr>
            <w:r w:rsidRPr="00CA6E93">
              <w:t>MOFDA</w:t>
            </w:r>
          </w:p>
        </w:tc>
        <w:tc>
          <w:tcPr>
            <w:tcW w:w="300" w:type="pct"/>
            <w:tcBorders>
              <w:top w:val="single" w:sz="4" w:space="0" w:color="auto"/>
              <w:bottom w:val="single" w:sz="4" w:space="0" w:color="auto"/>
            </w:tcBorders>
            <w:shd w:val="clear" w:color="auto" w:fill="DEEAF6" w:themeFill="accent1" w:themeFillTint="33"/>
            <w:vAlign w:val="bottom"/>
          </w:tcPr>
          <w:p w14:paraId="6CD98BCD" w14:textId="77777777" w:rsidR="004F272E" w:rsidRPr="00CA6E93" w:rsidRDefault="004F272E" w:rsidP="00435BD2">
            <w:pPr>
              <w:pStyle w:val="bangtrai"/>
            </w:pPr>
            <w:r w:rsidRPr="00CA6E93">
              <w:t>MOMVO</w:t>
            </w:r>
          </w:p>
        </w:tc>
        <w:tc>
          <w:tcPr>
            <w:tcW w:w="298" w:type="pct"/>
            <w:tcBorders>
              <w:top w:val="single" w:sz="4" w:space="0" w:color="auto"/>
              <w:bottom w:val="single" w:sz="4" w:space="0" w:color="auto"/>
            </w:tcBorders>
            <w:shd w:val="clear" w:color="auto" w:fill="DEEAF6" w:themeFill="accent1" w:themeFillTint="33"/>
            <w:vAlign w:val="bottom"/>
          </w:tcPr>
          <w:p w14:paraId="70D5375F" w14:textId="77777777" w:rsidR="004F272E" w:rsidRPr="00CA6E93" w:rsidRDefault="004F272E" w:rsidP="00435BD2">
            <w:pPr>
              <w:pStyle w:val="bangtrai"/>
            </w:pPr>
            <w:r w:rsidRPr="00CA6E93">
              <w:t>MSSA</w:t>
            </w:r>
          </w:p>
        </w:tc>
        <w:tc>
          <w:tcPr>
            <w:tcW w:w="299" w:type="pct"/>
            <w:tcBorders>
              <w:top w:val="single" w:sz="4" w:space="0" w:color="auto"/>
              <w:bottom w:val="single" w:sz="4" w:space="0" w:color="auto"/>
            </w:tcBorders>
            <w:shd w:val="clear" w:color="auto" w:fill="DEEAF6" w:themeFill="accent1" w:themeFillTint="33"/>
            <w:vAlign w:val="bottom"/>
          </w:tcPr>
          <w:p w14:paraId="3EBA3A1D" w14:textId="77777777" w:rsidR="004F272E" w:rsidRPr="00CA6E93" w:rsidRDefault="004F272E" w:rsidP="00435BD2">
            <w:pPr>
              <w:pStyle w:val="bangtrai"/>
            </w:pPr>
            <w:r w:rsidRPr="00CA6E93">
              <w:t>MOMSA</w:t>
            </w:r>
          </w:p>
        </w:tc>
        <w:tc>
          <w:tcPr>
            <w:tcW w:w="335" w:type="pct"/>
            <w:tcBorders>
              <w:top w:val="single" w:sz="4" w:space="0" w:color="auto"/>
              <w:bottom w:val="single" w:sz="4" w:space="0" w:color="auto"/>
            </w:tcBorders>
            <w:shd w:val="clear" w:color="auto" w:fill="DEEAF6" w:themeFill="accent1" w:themeFillTint="33"/>
            <w:vAlign w:val="bottom"/>
          </w:tcPr>
          <w:p w14:paraId="09543518" w14:textId="77777777" w:rsidR="004F272E" w:rsidRPr="00CA6E93" w:rsidRDefault="004F272E" w:rsidP="00435BD2">
            <w:pPr>
              <w:pStyle w:val="bangtrai"/>
            </w:pPr>
            <w:r w:rsidRPr="00CA6E93">
              <w:t>MOGNDO</w:t>
            </w:r>
          </w:p>
        </w:tc>
        <w:tc>
          <w:tcPr>
            <w:tcW w:w="310" w:type="pct"/>
            <w:tcBorders>
              <w:top w:val="single" w:sz="4" w:space="0" w:color="auto"/>
              <w:bottom w:val="single" w:sz="4" w:space="0" w:color="auto"/>
            </w:tcBorders>
            <w:shd w:val="clear" w:color="auto" w:fill="DEEAF6" w:themeFill="accent1" w:themeFillTint="33"/>
            <w:vAlign w:val="bottom"/>
          </w:tcPr>
          <w:p w14:paraId="7E8582ED" w14:textId="77777777" w:rsidR="004F272E" w:rsidRPr="00CA6E93" w:rsidRDefault="004F272E" w:rsidP="00435BD2">
            <w:pPr>
              <w:pStyle w:val="bangtrai"/>
            </w:pPr>
            <w:r w:rsidRPr="00CA6E93">
              <w:t>MOFDA</w:t>
            </w:r>
          </w:p>
        </w:tc>
      </w:tr>
      <w:tr w:rsidR="00422E43" w:rsidRPr="00CA6E93" w14:paraId="11EFAC86" w14:textId="77777777" w:rsidTr="00DA20EF">
        <w:trPr>
          <w:jc w:val="center"/>
        </w:trPr>
        <w:tc>
          <w:tcPr>
            <w:tcW w:w="264" w:type="pct"/>
            <w:tcBorders>
              <w:top w:val="single" w:sz="4" w:space="0" w:color="auto"/>
            </w:tcBorders>
          </w:tcPr>
          <w:p w14:paraId="148DA830" w14:textId="77777777" w:rsidR="00422E43" w:rsidRPr="00CA6E93" w:rsidRDefault="00422E43" w:rsidP="00435BD2">
            <w:pPr>
              <w:pStyle w:val="bangtrai"/>
            </w:pPr>
            <w:r>
              <w:t>MMF</w:t>
            </w:r>
            <w:r w:rsidRPr="00CA6E93">
              <w:t>1</w:t>
            </w:r>
          </w:p>
        </w:tc>
        <w:tc>
          <w:tcPr>
            <w:tcW w:w="136" w:type="pct"/>
            <w:tcBorders>
              <w:top w:val="single" w:sz="4" w:space="0" w:color="auto"/>
            </w:tcBorders>
          </w:tcPr>
          <w:p w14:paraId="197A01AC" w14:textId="77777777" w:rsidR="00422E43" w:rsidRPr="00CA6E93" w:rsidRDefault="00422E43" w:rsidP="00435BD2">
            <w:pPr>
              <w:pStyle w:val="bangtrai"/>
            </w:pPr>
            <w:r w:rsidRPr="00CA6E93">
              <w:t>(1)</w:t>
            </w:r>
          </w:p>
        </w:tc>
        <w:tc>
          <w:tcPr>
            <w:tcW w:w="300" w:type="pct"/>
            <w:tcBorders>
              <w:top w:val="nil"/>
              <w:left w:val="nil"/>
              <w:bottom w:val="nil"/>
              <w:right w:val="nil"/>
            </w:tcBorders>
            <w:vAlign w:val="bottom"/>
          </w:tcPr>
          <w:p w14:paraId="789EDADA" w14:textId="0F42EF1B" w:rsidR="00422E43" w:rsidRPr="00422E43" w:rsidRDefault="00422E43" w:rsidP="00422E43">
            <w:r>
              <w:rPr>
                <w:rFonts w:ascii="Calibri" w:hAnsi="Calibri" w:cs="Calibri"/>
                <w:sz w:val="22"/>
                <w:szCs w:val="22"/>
              </w:rPr>
              <w:t>6.720E-4</w:t>
            </w:r>
          </w:p>
        </w:tc>
        <w:tc>
          <w:tcPr>
            <w:tcW w:w="299" w:type="pct"/>
            <w:tcBorders>
              <w:top w:val="nil"/>
              <w:left w:val="nil"/>
              <w:bottom w:val="nil"/>
              <w:right w:val="nil"/>
            </w:tcBorders>
            <w:vAlign w:val="bottom"/>
          </w:tcPr>
          <w:p w14:paraId="013EE651" w14:textId="15DB85B3" w:rsidR="00422E43" w:rsidRPr="00422E43" w:rsidRDefault="00422E43" w:rsidP="00422E43">
            <w:r>
              <w:rPr>
                <w:rFonts w:ascii="Calibri" w:hAnsi="Calibri" w:cs="Calibri"/>
                <w:sz w:val="22"/>
                <w:szCs w:val="22"/>
              </w:rPr>
              <w:t>1.325E-3</w:t>
            </w:r>
          </w:p>
        </w:tc>
        <w:tc>
          <w:tcPr>
            <w:tcW w:w="299" w:type="pct"/>
            <w:tcBorders>
              <w:top w:val="nil"/>
              <w:left w:val="nil"/>
              <w:bottom w:val="nil"/>
              <w:right w:val="nil"/>
            </w:tcBorders>
            <w:vAlign w:val="bottom"/>
          </w:tcPr>
          <w:p w14:paraId="6516747C" w14:textId="21A4E1EC" w:rsidR="00422E43" w:rsidRPr="00422E43" w:rsidRDefault="00422E43" w:rsidP="00422E43">
            <w:r>
              <w:rPr>
                <w:rFonts w:ascii="Calibri" w:hAnsi="Calibri" w:cs="Calibri"/>
                <w:sz w:val="22"/>
                <w:szCs w:val="22"/>
              </w:rPr>
              <w:t>2.912E-4</w:t>
            </w:r>
          </w:p>
        </w:tc>
        <w:tc>
          <w:tcPr>
            <w:tcW w:w="334" w:type="pct"/>
            <w:tcBorders>
              <w:top w:val="nil"/>
              <w:left w:val="nil"/>
              <w:bottom w:val="nil"/>
              <w:right w:val="nil"/>
            </w:tcBorders>
            <w:vAlign w:val="bottom"/>
          </w:tcPr>
          <w:p w14:paraId="297FA8B1" w14:textId="4D7BCF8F" w:rsidR="00422E43" w:rsidRPr="00422E43" w:rsidRDefault="00422E43" w:rsidP="00422E43">
            <w:r>
              <w:rPr>
                <w:rFonts w:ascii="Calibri" w:hAnsi="Calibri" w:cs="Calibri"/>
                <w:sz w:val="22"/>
                <w:szCs w:val="22"/>
              </w:rPr>
              <w:t>3.045E-4</w:t>
            </w:r>
          </w:p>
        </w:tc>
        <w:tc>
          <w:tcPr>
            <w:tcW w:w="298" w:type="pct"/>
            <w:tcBorders>
              <w:top w:val="nil"/>
              <w:left w:val="nil"/>
              <w:bottom w:val="nil"/>
              <w:right w:val="nil"/>
            </w:tcBorders>
            <w:vAlign w:val="bottom"/>
          </w:tcPr>
          <w:p w14:paraId="217765F8" w14:textId="21D67CF7" w:rsidR="00422E43" w:rsidRPr="00422E43" w:rsidRDefault="00422E43" w:rsidP="00422E43">
            <w:r>
              <w:rPr>
                <w:rFonts w:ascii="Calibri" w:hAnsi="Calibri" w:cs="Calibri"/>
                <w:b/>
                <w:bCs/>
                <w:sz w:val="22"/>
                <w:szCs w:val="22"/>
              </w:rPr>
              <w:t>1.293E-4</w:t>
            </w:r>
          </w:p>
        </w:tc>
        <w:tc>
          <w:tcPr>
            <w:tcW w:w="299" w:type="pct"/>
            <w:tcBorders>
              <w:top w:val="single" w:sz="4" w:space="0" w:color="auto"/>
            </w:tcBorders>
            <w:vAlign w:val="bottom"/>
          </w:tcPr>
          <w:p w14:paraId="2D59E650" w14:textId="3C84C54E" w:rsidR="00422E43" w:rsidRPr="00422E43" w:rsidRDefault="00422E43" w:rsidP="00422E43">
            <w:r>
              <w:rPr>
                <w:rFonts w:ascii="Calibri" w:hAnsi="Calibri" w:cs="Calibri"/>
                <w:sz w:val="22"/>
                <w:szCs w:val="22"/>
              </w:rPr>
              <w:t>3.374E-4</w:t>
            </w:r>
          </w:p>
        </w:tc>
        <w:tc>
          <w:tcPr>
            <w:tcW w:w="298" w:type="pct"/>
            <w:tcBorders>
              <w:top w:val="single" w:sz="4" w:space="0" w:color="auto"/>
            </w:tcBorders>
            <w:vAlign w:val="bottom"/>
          </w:tcPr>
          <w:p w14:paraId="6CE54E6C" w14:textId="4C92164E" w:rsidR="00422E43" w:rsidRPr="00422E43" w:rsidRDefault="00422E43" w:rsidP="00422E43">
            <w:r>
              <w:rPr>
                <w:rFonts w:ascii="Calibri" w:hAnsi="Calibri" w:cs="Calibri"/>
                <w:sz w:val="22"/>
                <w:szCs w:val="22"/>
              </w:rPr>
              <w:t>3.295E-4</w:t>
            </w:r>
          </w:p>
        </w:tc>
        <w:tc>
          <w:tcPr>
            <w:tcW w:w="298" w:type="pct"/>
            <w:tcBorders>
              <w:top w:val="single" w:sz="4" w:space="0" w:color="auto"/>
            </w:tcBorders>
            <w:vAlign w:val="bottom"/>
          </w:tcPr>
          <w:p w14:paraId="33FE6A63" w14:textId="1B6E876E" w:rsidR="00422E43" w:rsidRPr="00422E43" w:rsidRDefault="00422E43" w:rsidP="00422E43">
            <w:r>
              <w:rPr>
                <w:rFonts w:ascii="Calibri" w:hAnsi="Calibri" w:cs="Calibri"/>
                <w:sz w:val="22"/>
                <w:szCs w:val="22"/>
              </w:rPr>
              <w:t>4.539E-4</w:t>
            </w:r>
          </w:p>
        </w:tc>
        <w:tc>
          <w:tcPr>
            <w:tcW w:w="334" w:type="pct"/>
            <w:tcBorders>
              <w:top w:val="single" w:sz="4" w:space="0" w:color="auto"/>
            </w:tcBorders>
            <w:vAlign w:val="bottom"/>
          </w:tcPr>
          <w:p w14:paraId="42443A32" w14:textId="7A4E394F" w:rsidR="00422E43" w:rsidRPr="00422E43" w:rsidRDefault="00422E43" w:rsidP="00422E43">
            <w:r>
              <w:rPr>
                <w:rFonts w:ascii="Calibri" w:hAnsi="Calibri" w:cs="Calibri"/>
                <w:sz w:val="22"/>
                <w:szCs w:val="22"/>
              </w:rPr>
              <w:t>3.643E-4</w:t>
            </w:r>
          </w:p>
        </w:tc>
        <w:tc>
          <w:tcPr>
            <w:tcW w:w="299" w:type="pct"/>
            <w:tcBorders>
              <w:top w:val="single" w:sz="4" w:space="0" w:color="auto"/>
            </w:tcBorders>
            <w:vAlign w:val="bottom"/>
          </w:tcPr>
          <w:p w14:paraId="4E796F06" w14:textId="25F98E4D" w:rsidR="00422E43" w:rsidRPr="00422E43" w:rsidRDefault="00422E43" w:rsidP="00422E43">
            <w:r>
              <w:rPr>
                <w:rFonts w:ascii="Calibri" w:hAnsi="Calibri" w:cs="Calibri"/>
                <w:b/>
                <w:bCs/>
                <w:sz w:val="22"/>
                <w:szCs w:val="22"/>
              </w:rPr>
              <w:t>2.329E-4</w:t>
            </w:r>
          </w:p>
        </w:tc>
        <w:tc>
          <w:tcPr>
            <w:tcW w:w="300" w:type="pct"/>
            <w:tcBorders>
              <w:top w:val="single" w:sz="4" w:space="0" w:color="auto"/>
            </w:tcBorders>
            <w:vAlign w:val="bottom"/>
          </w:tcPr>
          <w:p w14:paraId="0E983B56" w14:textId="71D4EA86" w:rsidR="00422E43" w:rsidRPr="00422E43" w:rsidRDefault="00422E43" w:rsidP="00422E43">
            <w:r>
              <w:rPr>
                <w:rFonts w:ascii="Calibri" w:hAnsi="Calibri" w:cs="Calibri"/>
                <w:sz w:val="22"/>
                <w:szCs w:val="22"/>
              </w:rPr>
              <w:t>3.285E-3</w:t>
            </w:r>
          </w:p>
        </w:tc>
        <w:tc>
          <w:tcPr>
            <w:tcW w:w="298" w:type="pct"/>
            <w:tcBorders>
              <w:top w:val="single" w:sz="4" w:space="0" w:color="auto"/>
            </w:tcBorders>
            <w:vAlign w:val="bottom"/>
          </w:tcPr>
          <w:p w14:paraId="01291336" w14:textId="10360C9F" w:rsidR="00422E43" w:rsidRPr="00422E43" w:rsidRDefault="00422E43" w:rsidP="00422E43">
            <w:r>
              <w:rPr>
                <w:rFonts w:ascii="Calibri" w:hAnsi="Calibri" w:cs="Calibri"/>
                <w:sz w:val="22"/>
                <w:szCs w:val="22"/>
              </w:rPr>
              <w:t>8.919E-4</w:t>
            </w:r>
          </w:p>
        </w:tc>
        <w:tc>
          <w:tcPr>
            <w:tcW w:w="299" w:type="pct"/>
            <w:tcBorders>
              <w:top w:val="single" w:sz="4" w:space="0" w:color="auto"/>
            </w:tcBorders>
            <w:vAlign w:val="bottom"/>
          </w:tcPr>
          <w:p w14:paraId="1FD29E3D" w14:textId="048EDFA5" w:rsidR="00422E43" w:rsidRPr="00422E43" w:rsidRDefault="00422E43" w:rsidP="00422E43">
            <w:r>
              <w:rPr>
                <w:rFonts w:ascii="Calibri" w:hAnsi="Calibri" w:cs="Calibri"/>
                <w:sz w:val="22"/>
                <w:szCs w:val="22"/>
              </w:rPr>
              <w:t>2.803E-3</w:t>
            </w:r>
          </w:p>
        </w:tc>
        <w:tc>
          <w:tcPr>
            <w:tcW w:w="335" w:type="pct"/>
            <w:tcBorders>
              <w:top w:val="single" w:sz="4" w:space="0" w:color="auto"/>
            </w:tcBorders>
            <w:vAlign w:val="bottom"/>
          </w:tcPr>
          <w:p w14:paraId="6E0D56A9" w14:textId="78267309" w:rsidR="00422E43" w:rsidRPr="00422E43" w:rsidRDefault="00422E43" w:rsidP="00422E43">
            <w:r>
              <w:rPr>
                <w:rFonts w:ascii="Calibri" w:hAnsi="Calibri" w:cs="Calibri"/>
                <w:sz w:val="22"/>
                <w:szCs w:val="22"/>
              </w:rPr>
              <w:t>3.618E-3</w:t>
            </w:r>
          </w:p>
        </w:tc>
        <w:tc>
          <w:tcPr>
            <w:tcW w:w="310" w:type="pct"/>
            <w:tcBorders>
              <w:top w:val="single" w:sz="4" w:space="0" w:color="auto"/>
            </w:tcBorders>
            <w:vAlign w:val="bottom"/>
          </w:tcPr>
          <w:p w14:paraId="10C28832" w14:textId="76182603" w:rsidR="00422E43" w:rsidRPr="00422E43" w:rsidRDefault="00422E43" w:rsidP="00422E43">
            <w:r>
              <w:rPr>
                <w:rFonts w:ascii="Calibri" w:hAnsi="Calibri" w:cs="Calibri"/>
                <w:b/>
                <w:bCs/>
                <w:sz w:val="22"/>
                <w:szCs w:val="22"/>
              </w:rPr>
              <w:t>7.545E-4</w:t>
            </w:r>
          </w:p>
        </w:tc>
      </w:tr>
      <w:tr w:rsidR="00422E43" w:rsidRPr="00CA6E93" w14:paraId="3AFE8075" w14:textId="77777777" w:rsidTr="00DA20EF">
        <w:trPr>
          <w:jc w:val="center"/>
        </w:trPr>
        <w:tc>
          <w:tcPr>
            <w:tcW w:w="264" w:type="pct"/>
          </w:tcPr>
          <w:p w14:paraId="32BA59A9" w14:textId="77777777" w:rsidR="00422E43" w:rsidRPr="00CA6E93" w:rsidRDefault="00422E43" w:rsidP="00435BD2">
            <w:pPr>
              <w:pStyle w:val="bangtrai"/>
            </w:pPr>
          </w:p>
        </w:tc>
        <w:tc>
          <w:tcPr>
            <w:tcW w:w="136" w:type="pct"/>
          </w:tcPr>
          <w:p w14:paraId="320E7F16"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712E4EE6" w14:textId="17774A23" w:rsidR="00422E43" w:rsidRPr="00422E43" w:rsidRDefault="00422E43" w:rsidP="00422E43">
            <w:r>
              <w:rPr>
                <w:rFonts w:ascii="Calibri" w:hAnsi="Calibri" w:cs="Calibri"/>
                <w:sz w:val="22"/>
                <w:szCs w:val="22"/>
              </w:rPr>
              <w:t>1.126E-3</w:t>
            </w:r>
          </w:p>
        </w:tc>
        <w:tc>
          <w:tcPr>
            <w:tcW w:w="299" w:type="pct"/>
            <w:tcBorders>
              <w:top w:val="nil"/>
              <w:left w:val="nil"/>
              <w:bottom w:val="nil"/>
              <w:right w:val="nil"/>
            </w:tcBorders>
            <w:vAlign w:val="bottom"/>
          </w:tcPr>
          <w:p w14:paraId="1895BA94" w14:textId="5663DCBB" w:rsidR="00422E43" w:rsidRPr="00422E43" w:rsidRDefault="00422E43" w:rsidP="00422E43">
            <w:r>
              <w:rPr>
                <w:rFonts w:ascii="Calibri" w:hAnsi="Calibri" w:cs="Calibri"/>
                <w:sz w:val="22"/>
                <w:szCs w:val="22"/>
              </w:rPr>
              <w:t>2.120E-3</w:t>
            </w:r>
          </w:p>
        </w:tc>
        <w:tc>
          <w:tcPr>
            <w:tcW w:w="299" w:type="pct"/>
            <w:tcBorders>
              <w:top w:val="nil"/>
              <w:left w:val="nil"/>
              <w:bottom w:val="nil"/>
              <w:right w:val="nil"/>
            </w:tcBorders>
            <w:vAlign w:val="bottom"/>
          </w:tcPr>
          <w:p w14:paraId="43237E55" w14:textId="5017DEBB" w:rsidR="00422E43" w:rsidRPr="00422E43" w:rsidRDefault="00422E43" w:rsidP="00422E43">
            <w:r>
              <w:rPr>
                <w:rFonts w:ascii="Calibri" w:hAnsi="Calibri" w:cs="Calibri"/>
                <w:sz w:val="22"/>
                <w:szCs w:val="22"/>
              </w:rPr>
              <w:t>4.174E-4</w:t>
            </w:r>
          </w:p>
        </w:tc>
        <w:tc>
          <w:tcPr>
            <w:tcW w:w="334" w:type="pct"/>
            <w:tcBorders>
              <w:top w:val="nil"/>
              <w:left w:val="nil"/>
              <w:bottom w:val="nil"/>
              <w:right w:val="nil"/>
            </w:tcBorders>
            <w:vAlign w:val="bottom"/>
          </w:tcPr>
          <w:p w14:paraId="43B2500E" w14:textId="3EC87BE2" w:rsidR="00422E43" w:rsidRPr="00422E43" w:rsidRDefault="00422E43" w:rsidP="00422E43">
            <w:r>
              <w:rPr>
                <w:rFonts w:ascii="Calibri" w:hAnsi="Calibri" w:cs="Calibri"/>
                <w:sz w:val="22"/>
                <w:szCs w:val="22"/>
              </w:rPr>
              <w:t>3.781E-3</w:t>
            </w:r>
          </w:p>
        </w:tc>
        <w:tc>
          <w:tcPr>
            <w:tcW w:w="298" w:type="pct"/>
            <w:tcBorders>
              <w:top w:val="nil"/>
              <w:left w:val="nil"/>
              <w:bottom w:val="nil"/>
              <w:right w:val="nil"/>
            </w:tcBorders>
            <w:vAlign w:val="bottom"/>
          </w:tcPr>
          <w:p w14:paraId="2AB60660" w14:textId="2C455FAD" w:rsidR="00422E43" w:rsidRPr="00422E43" w:rsidRDefault="00422E43" w:rsidP="00422E43">
            <w:r>
              <w:rPr>
                <w:rFonts w:ascii="Calibri" w:hAnsi="Calibri" w:cs="Calibri"/>
                <w:b/>
                <w:bCs/>
                <w:sz w:val="22"/>
                <w:szCs w:val="22"/>
              </w:rPr>
              <w:t>1.454E-4</w:t>
            </w:r>
          </w:p>
        </w:tc>
        <w:tc>
          <w:tcPr>
            <w:tcW w:w="299" w:type="pct"/>
            <w:vAlign w:val="bottom"/>
          </w:tcPr>
          <w:p w14:paraId="5F5FD8ED" w14:textId="7C7429C4" w:rsidR="00422E43" w:rsidRPr="00422E43" w:rsidRDefault="00422E43" w:rsidP="00422E43">
            <w:r>
              <w:rPr>
                <w:rFonts w:ascii="Calibri" w:hAnsi="Calibri" w:cs="Calibri"/>
                <w:sz w:val="22"/>
                <w:szCs w:val="22"/>
              </w:rPr>
              <w:t>9.339E-3</w:t>
            </w:r>
          </w:p>
        </w:tc>
        <w:tc>
          <w:tcPr>
            <w:tcW w:w="298" w:type="pct"/>
            <w:vAlign w:val="bottom"/>
          </w:tcPr>
          <w:p w14:paraId="7B11DB8E" w14:textId="0F732DB5" w:rsidR="00422E43" w:rsidRPr="00422E43" w:rsidRDefault="00422E43" w:rsidP="00422E43">
            <w:r>
              <w:rPr>
                <w:rFonts w:ascii="Calibri" w:hAnsi="Calibri" w:cs="Calibri"/>
                <w:b/>
                <w:bCs/>
                <w:sz w:val="22"/>
                <w:szCs w:val="22"/>
              </w:rPr>
              <w:t>8.947E-3</w:t>
            </w:r>
          </w:p>
        </w:tc>
        <w:tc>
          <w:tcPr>
            <w:tcW w:w="298" w:type="pct"/>
            <w:vAlign w:val="bottom"/>
          </w:tcPr>
          <w:p w14:paraId="7720C028" w14:textId="50AD22A3" w:rsidR="00422E43" w:rsidRPr="00422E43" w:rsidRDefault="00422E43" w:rsidP="00422E43">
            <w:r>
              <w:rPr>
                <w:rFonts w:ascii="Calibri" w:hAnsi="Calibri" w:cs="Calibri"/>
                <w:sz w:val="22"/>
                <w:szCs w:val="22"/>
              </w:rPr>
              <w:t>1.846E-2</w:t>
            </w:r>
          </w:p>
        </w:tc>
        <w:tc>
          <w:tcPr>
            <w:tcW w:w="334" w:type="pct"/>
            <w:vAlign w:val="bottom"/>
          </w:tcPr>
          <w:p w14:paraId="3E78BC30" w14:textId="1D16B5A9" w:rsidR="00422E43" w:rsidRPr="00422E43" w:rsidRDefault="00422E43" w:rsidP="00422E43">
            <w:r>
              <w:rPr>
                <w:rFonts w:ascii="Calibri" w:hAnsi="Calibri" w:cs="Calibri"/>
                <w:sz w:val="22"/>
                <w:szCs w:val="22"/>
              </w:rPr>
              <w:t>1.873E-2</w:t>
            </w:r>
          </w:p>
        </w:tc>
        <w:tc>
          <w:tcPr>
            <w:tcW w:w="299" w:type="pct"/>
            <w:vAlign w:val="bottom"/>
          </w:tcPr>
          <w:p w14:paraId="38D84871" w14:textId="0B43E432" w:rsidR="00422E43" w:rsidRPr="00422E43" w:rsidRDefault="00422E43" w:rsidP="00422E43">
            <w:r>
              <w:rPr>
                <w:rFonts w:ascii="Calibri" w:hAnsi="Calibri" w:cs="Calibri"/>
                <w:sz w:val="22"/>
                <w:szCs w:val="22"/>
              </w:rPr>
              <w:t>1.414E-2</w:t>
            </w:r>
          </w:p>
        </w:tc>
        <w:tc>
          <w:tcPr>
            <w:tcW w:w="300" w:type="pct"/>
            <w:vAlign w:val="bottom"/>
          </w:tcPr>
          <w:p w14:paraId="66A39844" w14:textId="469616CC" w:rsidR="00422E43" w:rsidRPr="00422E43" w:rsidRDefault="00422E43" w:rsidP="00422E43">
            <w:r>
              <w:rPr>
                <w:rFonts w:ascii="Calibri" w:hAnsi="Calibri" w:cs="Calibri"/>
                <w:sz w:val="22"/>
                <w:szCs w:val="22"/>
              </w:rPr>
              <w:t>3.487E-2</w:t>
            </w:r>
          </w:p>
        </w:tc>
        <w:tc>
          <w:tcPr>
            <w:tcW w:w="298" w:type="pct"/>
            <w:vAlign w:val="bottom"/>
          </w:tcPr>
          <w:p w14:paraId="2D155FD7" w14:textId="06F578A3" w:rsidR="00422E43" w:rsidRPr="00422E43" w:rsidRDefault="00422E43" w:rsidP="00422E43">
            <w:r>
              <w:rPr>
                <w:rFonts w:ascii="Calibri" w:hAnsi="Calibri" w:cs="Calibri"/>
                <w:b/>
                <w:bCs/>
                <w:sz w:val="22"/>
                <w:szCs w:val="22"/>
              </w:rPr>
              <w:t>7.681E-3</w:t>
            </w:r>
          </w:p>
        </w:tc>
        <w:tc>
          <w:tcPr>
            <w:tcW w:w="299" w:type="pct"/>
            <w:vAlign w:val="bottom"/>
          </w:tcPr>
          <w:p w14:paraId="280A8D9A" w14:textId="1221C79B" w:rsidR="00422E43" w:rsidRPr="00422E43" w:rsidRDefault="00422E43" w:rsidP="00422E43">
            <w:r>
              <w:rPr>
                <w:rFonts w:ascii="Calibri" w:hAnsi="Calibri" w:cs="Calibri"/>
                <w:sz w:val="22"/>
                <w:szCs w:val="22"/>
              </w:rPr>
              <w:t>7.866E-3</w:t>
            </w:r>
          </w:p>
        </w:tc>
        <w:tc>
          <w:tcPr>
            <w:tcW w:w="335" w:type="pct"/>
            <w:vAlign w:val="bottom"/>
          </w:tcPr>
          <w:p w14:paraId="37E72643" w14:textId="34F3363D" w:rsidR="00422E43" w:rsidRPr="00422E43" w:rsidRDefault="00422E43" w:rsidP="00422E43">
            <w:r>
              <w:rPr>
                <w:rFonts w:ascii="Calibri" w:hAnsi="Calibri" w:cs="Calibri"/>
                <w:sz w:val="22"/>
                <w:szCs w:val="22"/>
              </w:rPr>
              <w:t>3.994E-2</w:t>
            </w:r>
          </w:p>
        </w:tc>
        <w:tc>
          <w:tcPr>
            <w:tcW w:w="310" w:type="pct"/>
            <w:vAlign w:val="bottom"/>
          </w:tcPr>
          <w:p w14:paraId="39B39F99" w14:textId="71748D16" w:rsidR="00422E43" w:rsidRPr="00422E43" w:rsidRDefault="00422E43" w:rsidP="00422E43">
            <w:r>
              <w:rPr>
                <w:rFonts w:ascii="Calibri" w:hAnsi="Calibri" w:cs="Calibri"/>
                <w:sz w:val="22"/>
                <w:szCs w:val="22"/>
              </w:rPr>
              <w:t>3.461E-2</w:t>
            </w:r>
          </w:p>
        </w:tc>
      </w:tr>
      <w:tr w:rsidR="00422E43" w:rsidRPr="00CA6E93" w14:paraId="71CC0762" w14:textId="77777777" w:rsidTr="00DA20EF">
        <w:trPr>
          <w:jc w:val="center"/>
        </w:trPr>
        <w:tc>
          <w:tcPr>
            <w:tcW w:w="264" w:type="pct"/>
          </w:tcPr>
          <w:p w14:paraId="5092D41B" w14:textId="77777777" w:rsidR="00422E43" w:rsidRPr="00CA6E93" w:rsidRDefault="00422E43" w:rsidP="00435BD2">
            <w:pPr>
              <w:pStyle w:val="bangtrai"/>
            </w:pPr>
          </w:p>
        </w:tc>
        <w:tc>
          <w:tcPr>
            <w:tcW w:w="136" w:type="pct"/>
          </w:tcPr>
          <w:p w14:paraId="2BDFF437"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49A8A4BE" w14:textId="1F557769" w:rsidR="00422E43" w:rsidRPr="00422E43" w:rsidRDefault="00422E43" w:rsidP="00422E43">
            <w:r>
              <w:rPr>
                <w:rFonts w:ascii="Calibri" w:hAnsi="Calibri" w:cs="Calibri"/>
                <w:sz w:val="22"/>
                <w:szCs w:val="22"/>
              </w:rPr>
              <w:t>8.664E-4</w:t>
            </w:r>
          </w:p>
        </w:tc>
        <w:tc>
          <w:tcPr>
            <w:tcW w:w="299" w:type="pct"/>
            <w:tcBorders>
              <w:top w:val="nil"/>
              <w:left w:val="nil"/>
              <w:bottom w:val="nil"/>
              <w:right w:val="nil"/>
            </w:tcBorders>
            <w:vAlign w:val="bottom"/>
          </w:tcPr>
          <w:p w14:paraId="65C4E0CB" w14:textId="2CD2B8B5" w:rsidR="00422E43" w:rsidRPr="00422E43" w:rsidRDefault="00422E43" w:rsidP="00422E43">
            <w:r>
              <w:rPr>
                <w:rFonts w:ascii="Calibri" w:hAnsi="Calibri" w:cs="Calibri"/>
                <w:sz w:val="22"/>
                <w:szCs w:val="22"/>
              </w:rPr>
              <w:t>1.580E-3</w:t>
            </w:r>
          </w:p>
        </w:tc>
        <w:tc>
          <w:tcPr>
            <w:tcW w:w="299" w:type="pct"/>
            <w:tcBorders>
              <w:top w:val="nil"/>
              <w:left w:val="nil"/>
              <w:bottom w:val="nil"/>
              <w:right w:val="nil"/>
            </w:tcBorders>
            <w:vAlign w:val="bottom"/>
          </w:tcPr>
          <w:p w14:paraId="4CF0A86F" w14:textId="2B04CF1F" w:rsidR="00422E43" w:rsidRPr="00422E43" w:rsidRDefault="00422E43" w:rsidP="00422E43">
            <w:r>
              <w:rPr>
                <w:rFonts w:ascii="Calibri" w:hAnsi="Calibri" w:cs="Calibri"/>
                <w:sz w:val="22"/>
                <w:szCs w:val="22"/>
              </w:rPr>
              <w:t>3.445E-4</w:t>
            </w:r>
          </w:p>
        </w:tc>
        <w:tc>
          <w:tcPr>
            <w:tcW w:w="334" w:type="pct"/>
            <w:tcBorders>
              <w:top w:val="nil"/>
              <w:left w:val="nil"/>
              <w:bottom w:val="nil"/>
              <w:right w:val="nil"/>
            </w:tcBorders>
            <w:vAlign w:val="bottom"/>
          </w:tcPr>
          <w:p w14:paraId="477A7840" w14:textId="728AAA28" w:rsidR="00422E43" w:rsidRPr="00422E43" w:rsidRDefault="00422E43" w:rsidP="00422E43">
            <w:r>
              <w:rPr>
                <w:rFonts w:ascii="Calibri" w:hAnsi="Calibri" w:cs="Calibri"/>
                <w:sz w:val="22"/>
                <w:szCs w:val="22"/>
              </w:rPr>
              <w:t>1.022E-3</w:t>
            </w:r>
          </w:p>
        </w:tc>
        <w:tc>
          <w:tcPr>
            <w:tcW w:w="298" w:type="pct"/>
            <w:tcBorders>
              <w:top w:val="nil"/>
              <w:left w:val="nil"/>
              <w:bottom w:val="nil"/>
              <w:right w:val="nil"/>
            </w:tcBorders>
            <w:vAlign w:val="bottom"/>
          </w:tcPr>
          <w:p w14:paraId="4064057E" w14:textId="4CAEAED3" w:rsidR="00422E43" w:rsidRPr="00422E43" w:rsidRDefault="00422E43" w:rsidP="00422E43">
            <w:r>
              <w:rPr>
                <w:rFonts w:ascii="Calibri" w:hAnsi="Calibri" w:cs="Calibri"/>
                <w:b/>
                <w:bCs/>
                <w:sz w:val="22"/>
                <w:szCs w:val="22"/>
              </w:rPr>
              <w:t>1.357E-4</w:t>
            </w:r>
          </w:p>
        </w:tc>
        <w:tc>
          <w:tcPr>
            <w:tcW w:w="299" w:type="pct"/>
            <w:vAlign w:val="bottom"/>
          </w:tcPr>
          <w:p w14:paraId="4D0AD02E" w14:textId="6475BCE0" w:rsidR="00422E43" w:rsidRPr="00422E43" w:rsidRDefault="00422E43" w:rsidP="00422E43">
            <w:r>
              <w:rPr>
                <w:rFonts w:ascii="Calibri" w:hAnsi="Calibri" w:cs="Calibri"/>
                <w:sz w:val="22"/>
                <w:szCs w:val="22"/>
              </w:rPr>
              <w:t>1.496E-3</w:t>
            </w:r>
          </w:p>
        </w:tc>
        <w:tc>
          <w:tcPr>
            <w:tcW w:w="298" w:type="pct"/>
            <w:vAlign w:val="bottom"/>
          </w:tcPr>
          <w:p w14:paraId="32E15751" w14:textId="13DBD09E" w:rsidR="00422E43" w:rsidRPr="00422E43" w:rsidRDefault="00422E43" w:rsidP="00422E43">
            <w:r>
              <w:rPr>
                <w:rFonts w:ascii="Calibri" w:hAnsi="Calibri" w:cs="Calibri"/>
                <w:sz w:val="22"/>
                <w:szCs w:val="22"/>
              </w:rPr>
              <w:t>1.931E-3</w:t>
            </w:r>
          </w:p>
        </w:tc>
        <w:tc>
          <w:tcPr>
            <w:tcW w:w="298" w:type="pct"/>
            <w:vAlign w:val="bottom"/>
          </w:tcPr>
          <w:p w14:paraId="09DF99C4" w14:textId="72DEFECF" w:rsidR="00422E43" w:rsidRPr="00422E43" w:rsidRDefault="00422E43" w:rsidP="00422E43">
            <w:r>
              <w:rPr>
                <w:rFonts w:ascii="Calibri" w:hAnsi="Calibri" w:cs="Calibri"/>
                <w:b/>
                <w:bCs/>
                <w:sz w:val="22"/>
                <w:szCs w:val="22"/>
              </w:rPr>
              <w:t>1.305E-3</w:t>
            </w:r>
          </w:p>
        </w:tc>
        <w:tc>
          <w:tcPr>
            <w:tcW w:w="334" w:type="pct"/>
            <w:vAlign w:val="bottom"/>
          </w:tcPr>
          <w:p w14:paraId="621AB7C9" w14:textId="6FE23AFD" w:rsidR="00422E43" w:rsidRPr="00422E43" w:rsidRDefault="00422E43" w:rsidP="00422E43">
            <w:r>
              <w:rPr>
                <w:rFonts w:ascii="Calibri" w:hAnsi="Calibri" w:cs="Calibri"/>
                <w:sz w:val="22"/>
                <w:szCs w:val="22"/>
              </w:rPr>
              <w:t>6.646E-3</w:t>
            </w:r>
          </w:p>
        </w:tc>
        <w:tc>
          <w:tcPr>
            <w:tcW w:w="299" w:type="pct"/>
            <w:vAlign w:val="bottom"/>
          </w:tcPr>
          <w:p w14:paraId="36099414" w14:textId="54FDFC69" w:rsidR="00422E43" w:rsidRPr="00422E43" w:rsidRDefault="00422E43" w:rsidP="00422E43">
            <w:r>
              <w:rPr>
                <w:rFonts w:ascii="Calibri" w:hAnsi="Calibri" w:cs="Calibri"/>
                <w:sz w:val="22"/>
                <w:szCs w:val="22"/>
              </w:rPr>
              <w:t>2.481E-3</w:t>
            </w:r>
          </w:p>
        </w:tc>
        <w:tc>
          <w:tcPr>
            <w:tcW w:w="300" w:type="pct"/>
            <w:vAlign w:val="bottom"/>
          </w:tcPr>
          <w:p w14:paraId="3533CD98" w14:textId="2EC935C4" w:rsidR="00422E43" w:rsidRPr="00422E43" w:rsidRDefault="00422E43" w:rsidP="00422E43">
            <w:r>
              <w:rPr>
                <w:rFonts w:ascii="Calibri" w:hAnsi="Calibri" w:cs="Calibri"/>
                <w:sz w:val="22"/>
                <w:szCs w:val="22"/>
              </w:rPr>
              <w:t>7.986E-3</w:t>
            </w:r>
          </w:p>
        </w:tc>
        <w:tc>
          <w:tcPr>
            <w:tcW w:w="298" w:type="pct"/>
            <w:vAlign w:val="bottom"/>
          </w:tcPr>
          <w:p w14:paraId="1F631617" w14:textId="78207013" w:rsidR="00422E43" w:rsidRPr="00422E43" w:rsidRDefault="00422E43" w:rsidP="00422E43">
            <w:r>
              <w:rPr>
                <w:rFonts w:ascii="Calibri" w:hAnsi="Calibri" w:cs="Calibri"/>
                <w:b/>
                <w:bCs/>
                <w:sz w:val="22"/>
                <w:szCs w:val="22"/>
              </w:rPr>
              <w:t>3.499E-3</w:t>
            </w:r>
          </w:p>
        </w:tc>
        <w:tc>
          <w:tcPr>
            <w:tcW w:w="299" w:type="pct"/>
            <w:vAlign w:val="bottom"/>
          </w:tcPr>
          <w:p w14:paraId="375329FA" w14:textId="0F787ADF" w:rsidR="00422E43" w:rsidRPr="00422E43" w:rsidRDefault="00422E43" w:rsidP="00422E43">
            <w:r>
              <w:rPr>
                <w:rFonts w:ascii="Calibri" w:hAnsi="Calibri" w:cs="Calibri"/>
                <w:sz w:val="22"/>
                <w:szCs w:val="22"/>
              </w:rPr>
              <w:t>4.553E-3</w:t>
            </w:r>
          </w:p>
        </w:tc>
        <w:tc>
          <w:tcPr>
            <w:tcW w:w="335" w:type="pct"/>
            <w:vAlign w:val="bottom"/>
          </w:tcPr>
          <w:p w14:paraId="0C7E2973" w14:textId="1C0E7B21" w:rsidR="00422E43" w:rsidRPr="00422E43" w:rsidRDefault="00422E43" w:rsidP="00422E43">
            <w:r>
              <w:rPr>
                <w:rFonts w:ascii="Calibri" w:hAnsi="Calibri" w:cs="Calibri"/>
                <w:sz w:val="22"/>
                <w:szCs w:val="22"/>
              </w:rPr>
              <w:t>1.482E-2</w:t>
            </w:r>
          </w:p>
        </w:tc>
        <w:tc>
          <w:tcPr>
            <w:tcW w:w="310" w:type="pct"/>
            <w:vAlign w:val="bottom"/>
          </w:tcPr>
          <w:p w14:paraId="5F08DB25" w14:textId="72966AB7" w:rsidR="00422E43" w:rsidRPr="00422E43" w:rsidRDefault="00422E43" w:rsidP="00422E43">
            <w:r>
              <w:rPr>
                <w:rFonts w:ascii="Calibri" w:hAnsi="Calibri" w:cs="Calibri"/>
                <w:sz w:val="22"/>
                <w:szCs w:val="22"/>
              </w:rPr>
              <w:t>6.802E-3</w:t>
            </w:r>
          </w:p>
        </w:tc>
      </w:tr>
      <w:tr w:rsidR="00422E43" w:rsidRPr="00CA6E93" w14:paraId="23A834CA" w14:textId="77777777" w:rsidTr="00DA20EF">
        <w:trPr>
          <w:jc w:val="center"/>
        </w:trPr>
        <w:tc>
          <w:tcPr>
            <w:tcW w:w="264" w:type="pct"/>
          </w:tcPr>
          <w:p w14:paraId="3B443EDA" w14:textId="77777777" w:rsidR="00422E43" w:rsidRPr="00CA6E93" w:rsidRDefault="00422E43" w:rsidP="00435BD2">
            <w:pPr>
              <w:pStyle w:val="bangtrai"/>
            </w:pPr>
          </w:p>
        </w:tc>
        <w:tc>
          <w:tcPr>
            <w:tcW w:w="136" w:type="pct"/>
          </w:tcPr>
          <w:p w14:paraId="442BFB99"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66600495" w14:textId="0F88E47F" w:rsidR="00422E43" w:rsidRPr="00422E43" w:rsidRDefault="00422E43" w:rsidP="00422E43">
            <w:r>
              <w:rPr>
                <w:rFonts w:ascii="Calibri" w:hAnsi="Calibri" w:cs="Calibri"/>
                <w:sz w:val="22"/>
                <w:szCs w:val="22"/>
              </w:rPr>
              <w:t>1.035E-4</w:t>
            </w:r>
          </w:p>
        </w:tc>
        <w:tc>
          <w:tcPr>
            <w:tcW w:w="299" w:type="pct"/>
            <w:tcBorders>
              <w:top w:val="nil"/>
              <w:left w:val="nil"/>
              <w:right w:val="nil"/>
            </w:tcBorders>
            <w:vAlign w:val="bottom"/>
          </w:tcPr>
          <w:p w14:paraId="0C9CA678" w14:textId="11B292EA" w:rsidR="00422E43" w:rsidRPr="00422E43" w:rsidRDefault="00422E43" w:rsidP="00422E43">
            <w:r>
              <w:rPr>
                <w:rFonts w:ascii="Calibri" w:hAnsi="Calibri" w:cs="Calibri"/>
                <w:sz w:val="22"/>
                <w:szCs w:val="22"/>
              </w:rPr>
              <w:t>1.930E-4</w:t>
            </w:r>
          </w:p>
        </w:tc>
        <w:tc>
          <w:tcPr>
            <w:tcW w:w="299" w:type="pct"/>
            <w:tcBorders>
              <w:top w:val="nil"/>
              <w:left w:val="nil"/>
              <w:right w:val="nil"/>
            </w:tcBorders>
            <w:vAlign w:val="bottom"/>
          </w:tcPr>
          <w:p w14:paraId="70AAF101" w14:textId="0ABAC605" w:rsidR="00422E43" w:rsidRPr="00422E43" w:rsidRDefault="00422E43" w:rsidP="00422E43">
            <w:r>
              <w:rPr>
                <w:rFonts w:ascii="Calibri" w:hAnsi="Calibri" w:cs="Calibri"/>
                <w:sz w:val="22"/>
                <w:szCs w:val="22"/>
              </w:rPr>
              <w:t>3.193E-5</w:t>
            </w:r>
          </w:p>
        </w:tc>
        <w:tc>
          <w:tcPr>
            <w:tcW w:w="334" w:type="pct"/>
            <w:tcBorders>
              <w:top w:val="nil"/>
              <w:left w:val="nil"/>
              <w:right w:val="nil"/>
            </w:tcBorders>
            <w:vAlign w:val="bottom"/>
          </w:tcPr>
          <w:p w14:paraId="68ECA208" w14:textId="3A4B6B55" w:rsidR="00422E43" w:rsidRPr="00422E43" w:rsidRDefault="00422E43" w:rsidP="00422E43">
            <w:r>
              <w:rPr>
                <w:rFonts w:ascii="Calibri" w:hAnsi="Calibri" w:cs="Calibri"/>
                <w:sz w:val="22"/>
                <w:szCs w:val="22"/>
              </w:rPr>
              <w:t>1.078E-3</w:t>
            </w:r>
          </w:p>
        </w:tc>
        <w:tc>
          <w:tcPr>
            <w:tcW w:w="298" w:type="pct"/>
            <w:tcBorders>
              <w:top w:val="nil"/>
              <w:left w:val="nil"/>
              <w:right w:val="nil"/>
            </w:tcBorders>
            <w:vAlign w:val="bottom"/>
          </w:tcPr>
          <w:p w14:paraId="5910F1AF" w14:textId="7A617A96" w:rsidR="00422E43" w:rsidRPr="00422E43" w:rsidRDefault="00422E43" w:rsidP="00422E43">
            <w:r>
              <w:rPr>
                <w:rFonts w:ascii="Calibri" w:hAnsi="Calibri" w:cs="Calibri"/>
                <w:b/>
                <w:bCs/>
                <w:sz w:val="22"/>
                <w:szCs w:val="22"/>
              </w:rPr>
              <w:t>4.413E-6</w:t>
            </w:r>
          </w:p>
        </w:tc>
        <w:tc>
          <w:tcPr>
            <w:tcW w:w="299" w:type="pct"/>
            <w:vAlign w:val="bottom"/>
          </w:tcPr>
          <w:p w14:paraId="061E1FE1" w14:textId="08A8BD1D" w:rsidR="00422E43" w:rsidRPr="00422E43" w:rsidRDefault="00422E43" w:rsidP="00422E43">
            <w:r>
              <w:rPr>
                <w:rFonts w:ascii="Calibri" w:hAnsi="Calibri" w:cs="Calibri"/>
                <w:sz w:val="22"/>
                <w:szCs w:val="22"/>
              </w:rPr>
              <w:t>2.470E-3</w:t>
            </w:r>
          </w:p>
        </w:tc>
        <w:tc>
          <w:tcPr>
            <w:tcW w:w="298" w:type="pct"/>
            <w:vAlign w:val="bottom"/>
          </w:tcPr>
          <w:p w14:paraId="4CB9B302" w14:textId="4C6BB54F" w:rsidR="00422E43" w:rsidRPr="00422E43" w:rsidRDefault="00422E43" w:rsidP="00422E43">
            <w:r>
              <w:rPr>
                <w:rFonts w:ascii="Calibri" w:hAnsi="Calibri" w:cs="Calibri"/>
                <w:b/>
                <w:bCs/>
                <w:sz w:val="22"/>
                <w:szCs w:val="22"/>
              </w:rPr>
              <w:t>1.831E-3</w:t>
            </w:r>
          </w:p>
        </w:tc>
        <w:tc>
          <w:tcPr>
            <w:tcW w:w="298" w:type="pct"/>
            <w:vAlign w:val="bottom"/>
          </w:tcPr>
          <w:p w14:paraId="0B153D61" w14:textId="5B17853E" w:rsidR="00422E43" w:rsidRPr="00422E43" w:rsidRDefault="00422E43" w:rsidP="00422E43">
            <w:r>
              <w:rPr>
                <w:rFonts w:ascii="Calibri" w:hAnsi="Calibri" w:cs="Calibri"/>
                <w:sz w:val="22"/>
                <w:szCs w:val="22"/>
              </w:rPr>
              <w:t>3.274E-3</w:t>
            </w:r>
          </w:p>
        </w:tc>
        <w:tc>
          <w:tcPr>
            <w:tcW w:w="334" w:type="pct"/>
            <w:vAlign w:val="bottom"/>
          </w:tcPr>
          <w:p w14:paraId="48E06A0F" w14:textId="305F8ACB" w:rsidR="00422E43" w:rsidRPr="00422E43" w:rsidRDefault="00422E43" w:rsidP="00422E43">
            <w:r>
              <w:rPr>
                <w:rFonts w:ascii="Calibri" w:hAnsi="Calibri" w:cs="Calibri"/>
                <w:sz w:val="22"/>
                <w:szCs w:val="22"/>
              </w:rPr>
              <w:t>5.830E-3</w:t>
            </w:r>
          </w:p>
        </w:tc>
        <w:tc>
          <w:tcPr>
            <w:tcW w:w="299" w:type="pct"/>
            <w:vAlign w:val="bottom"/>
          </w:tcPr>
          <w:p w14:paraId="6451A7A6" w14:textId="5C5C5D78" w:rsidR="00422E43" w:rsidRPr="00422E43" w:rsidRDefault="00422E43" w:rsidP="00422E43">
            <w:r>
              <w:rPr>
                <w:rFonts w:ascii="Calibri" w:hAnsi="Calibri" w:cs="Calibri"/>
                <w:sz w:val="22"/>
                <w:szCs w:val="22"/>
              </w:rPr>
              <w:t>3.256E-3</w:t>
            </w:r>
          </w:p>
        </w:tc>
        <w:tc>
          <w:tcPr>
            <w:tcW w:w="300" w:type="pct"/>
            <w:vAlign w:val="bottom"/>
          </w:tcPr>
          <w:p w14:paraId="3B255BEF" w14:textId="5E7AA89F" w:rsidR="00422E43" w:rsidRPr="00422E43" w:rsidRDefault="00422E43" w:rsidP="00422E43">
            <w:r>
              <w:rPr>
                <w:rFonts w:ascii="Calibri" w:hAnsi="Calibri" w:cs="Calibri"/>
                <w:sz w:val="22"/>
                <w:szCs w:val="22"/>
              </w:rPr>
              <w:t>8.943E-3</w:t>
            </w:r>
          </w:p>
        </w:tc>
        <w:tc>
          <w:tcPr>
            <w:tcW w:w="298" w:type="pct"/>
            <w:vAlign w:val="bottom"/>
          </w:tcPr>
          <w:p w14:paraId="2344C581" w14:textId="22A3C869" w:rsidR="00422E43" w:rsidRPr="00422E43" w:rsidRDefault="00422E43" w:rsidP="00422E43">
            <w:r>
              <w:rPr>
                <w:rFonts w:ascii="Calibri" w:hAnsi="Calibri" w:cs="Calibri"/>
                <w:sz w:val="22"/>
                <w:szCs w:val="22"/>
              </w:rPr>
              <w:t>1.603E-3</w:t>
            </w:r>
          </w:p>
        </w:tc>
        <w:tc>
          <w:tcPr>
            <w:tcW w:w="299" w:type="pct"/>
            <w:vAlign w:val="bottom"/>
          </w:tcPr>
          <w:p w14:paraId="2059AC00" w14:textId="004C2629" w:rsidR="00422E43" w:rsidRPr="00422E43" w:rsidRDefault="00422E43" w:rsidP="00422E43">
            <w:r>
              <w:rPr>
                <w:rFonts w:ascii="Calibri" w:hAnsi="Calibri" w:cs="Calibri"/>
                <w:b/>
                <w:bCs/>
                <w:sz w:val="22"/>
                <w:szCs w:val="22"/>
              </w:rPr>
              <w:t>9.369E-4</w:t>
            </w:r>
          </w:p>
        </w:tc>
        <w:tc>
          <w:tcPr>
            <w:tcW w:w="335" w:type="pct"/>
            <w:vAlign w:val="bottom"/>
          </w:tcPr>
          <w:p w14:paraId="2B283014" w14:textId="0460A759" w:rsidR="00422E43" w:rsidRPr="00422E43" w:rsidRDefault="00422E43" w:rsidP="00422E43">
            <w:r>
              <w:rPr>
                <w:rFonts w:ascii="Calibri" w:hAnsi="Calibri" w:cs="Calibri"/>
                <w:sz w:val="22"/>
                <w:szCs w:val="22"/>
              </w:rPr>
              <w:t>9.383E-3</w:t>
            </w:r>
          </w:p>
        </w:tc>
        <w:tc>
          <w:tcPr>
            <w:tcW w:w="310" w:type="pct"/>
            <w:vAlign w:val="bottom"/>
          </w:tcPr>
          <w:p w14:paraId="3FC92BF5" w14:textId="0B00BA82" w:rsidR="00422E43" w:rsidRPr="00422E43" w:rsidRDefault="00422E43" w:rsidP="00422E43">
            <w:r>
              <w:rPr>
                <w:rFonts w:ascii="Calibri" w:hAnsi="Calibri" w:cs="Calibri"/>
                <w:sz w:val="22"/>
                <w:szCs w:val="22"/>
              </w:rPr>
              <w:t>8.751E-3</w:t>
            </w:r>
          </w:p>
        </w:tc>
      </w:tr>
      <w:tr w:rsidR="00422E43" w:rsidRPr="00CA6E93" w14:paraId="4A061B75" w14:textId="77777777" w:rsidTr="00DA20EF">
        <w:trPr>
          <w:jc w:val="center"/>
        </w:trPr>
        <w:tc>
          <w:tcPr>
            <w:tcW w:w="264" w:type="pct"/>
            <w:tcBorders>
              <w:bottom w:val="single" w:sz="4" w:space="0" w:color="auto"/>
            </w:tcBorders>
          </w:tcPr>
          <w:p w14:paraId="06FDFA9C" w14:textId="77777777" w:rsidR="00422E43" w:rsidRPr="00CA6E93" w:rsidRDefault="00422E43" w:rsidP="00435BD2">
            <w:pPr>
              <w:pStyle w:val="bangtrai"/>
            </w:pPr>
          </w:p>
        </w:tc>
        <w:tc>
          <w:tcPr>
            <w:tcW w:w="136" w:type="pct"/>
            <w:tcBorders>
              <w:bottom w:val="single" w:sz="4" w:space="0" w:color="auto"/>
            </w:tcBorders>
          </w:tcPr>
          <w:p w14:paraId="5883E240"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568B9833" w14:textId="35FFBF6A" w:rsidR="00422E43" w:rsidRPr="00422E43" w:rsidRDefault="00422E43" w:rsidP="00422E43">
            <w:r>
              <w:rPr>
                <w:rFonts w:ascii="Calibri" w:hAnsi="Calibri" w:cs="Calibri"/>
                <w:sz w:val="22"/>
                <w:szCs w:val="22"/>
              </w:rPr>
              <w:t>6.720E-4</w:t>
            </w:r>
          </w:p>
        </w:tc>
        <w:tc>
          <w:tcPr>
            <w:tcW w:w="299" w:type="pct"/>
            <w:tcBorders>
              <w:top w:val="nil"/>
              <w:left w:val="nil"/>
              <w:bottom w:val="single" w:sz="4" w:space="0" w:color="auto"/>
              <w:right w:val="nil"/>
            </w:tcBorders>
            <w:vAlign w:val="bottom"/>
          </w:tcPr>
          <w:p w14:paraId="445ACC65" w14:textId="2F5F2348" w:rsidR="00422E43" w:rsidRPr="00422E43" w:rsidRDefault="00422E43" w:rsidP="00422E43">
            <w:r>
              <w:rPr>
                <w:rFonts w:ascii="Calibri" w:hAnsi="Calibri" w:cs="Calibri"/>
                <w:sz w:val="22"/>
                <w:szCs w:val="22"/>
              </w:rPr>
              <w:t>1.325E-3</w:t>
            </w:r>
          </w:p>
        </w:tc>
        <w:tc>
          <w:tcPr>
            <w:tcW w:w="299" w:type="pct"/>
            <w:tcBorders>
              <w:top w:val="nil"/>
              <w:left w:val="nil"/>
              <w:bottom w:val="single" w:sz="4" w:space="0" w:color="auto"/>
              <w:right w:val="nil"/>
            </w:tcBorders>
            <w:vAlign w:val="bottom"/>
          </w:tcPr>
          <w:p w14:paraId="6A601FCC" w14:textId="6FD9542D" w:rsidR="00422E43" w:rsidRPr="00422E43" w:rsidRDefault="00422E43" w:rsidP="00422E43">
            <w:r>
              <w:rPr>
                <w:rFonts w:ascii="Calibri" w:hAnsi="Calibri" w:cs="Calibri"/>
                <w:sz w:val="22"/>
                <w:szCs w:val="22"/>
              </w:rPr>
              <w:t>2.912E-4</w:t>
            </w:r>
          </w:p>
        </w:tc>
        <w:tc>
          <w:tcPr>
            <w:tcW w:w="334" w:type="pct"/>
            <w:tcBorders>
              <w:top w:val="nil"/>
              <w:left w:val="nil"/>
              <w:bottom w:val="single" w:sz="4" w:space="0" w:color="auto"/>
              <w:right w:val="nil"/>
            </w:tcBorders>
            <w:vAlign w:val="bottom"/>
          </w:tcPr>
          <w:p w14:paraId="04B0BE8A" w14:textId="7F7F2613" w:rsidR="00422E43" w:rsidRPr="00422E43" w:rsidRDefault="00422E43" w:rsidP="00422E43">
            <w:r>
              <w:rPr>
                <w:rFonts w:ascii="Calibri" w:hAnsi="Calibri" w:cs="Calibri"/>
                <w:sz w:val="22"/>
                <w:szCs w:val="22"/>
              </w:rPr>
              <w:t>3.045E-4</w:t>
            </w:r>
          </w:p>
        </w:tc>
        <w:tc>
          <w:tcPr>
            <w:tcW w:w="298" w:type="pct"/>
            <w:tcBorders>
              <w:top w:val="nil"/>
              <w:left w:val="nil"/>
              <w:bottom w:val="single" w:sz="4" w:space="0" w:color="auto"/>
              <w:right w:val="nil"/>
            </w:tcBorders>
            <w:vAlign w:val="bottom"/>
          </w:tcPr>
          <w:p w14:paraId="0B8A570E" w14:textId="4BE49E1D" w:rsidR="00422E43" w:rsidRPr="00422E43" w:rsidRDefault="00422E43" w:rsidP="00422E43">
            <w:r>
              <w:rPr>
                <w:rFonts w:ascii="Calibri" w:hAnsi="Calibri" w:cs="Calibri"/>
                <w:b/>
                <w:bCs/>
                <w:sz w:val="22"/>
                <w:szCs w:val="22"/>
              </w:rPr>
              <w:t>1.293E-4</w:t>
            </w:r>
          </w:p>
        </w:tc>
        <w:tc>
          <w:tcPr>
            <w:tcW w:w="299" w:type="pct"/>
            <w:tcBorders>
              <w:bottom w:val="single" w:sz="4" w:space="0" w:color="auto"/>
            </w:tcBorders>
            <w:vAlign w:val="bottom"/>
          </w:tcPr>
          <w:p w14:paraId="3A98A886" w14:textId="1C929814" w:rsidR="00422E43" w:rsidRPr="00422E43" w:rsidRDefault="00422E43" w:rsidP="00422E43">
            <w:r>
              <w:rPr>
                <w:rFonts w:ascii="Calibri" w:hAnsi="Calibri" w:cs="Calibri"/>
                <w:sz w:val="22"/>
                <w:szCs w:val="22"/>
              </w:rPr>
              <w:t>3.374E-4</w:t>
            </w:r>
          </w:p>
        </w:tc>
        <w:tc>
          <w:tcPr>
            <w:tcW w:w="298" w:type="pct"/>
            <w:tcBorders>
              <w:bottom w:val="single" w:sz="4" w:space="0" w:color="auto"/>
            </w:tcBorders>
            <w:vAlign w:val="bottom"/>
          </w:tcPr>
          <w:p w14:paraId="0D85E4D7" w14:textId="3EE0ED11" w:rsidR="00422E43" w:rsidRPr="00422E43" w:rsidRDefault="00422E43" w:rsidP="00422E43">
            <w:r>
              <w:rPr>
                <w:rFonts w:ascii="Calibri" w:hAnsi="Calibri" w:cs="Calibri"/>
                <w:sz w:val="22"/>
                <w:szCs w:val="22"/>
              </w:rPr>
              <w:t>3.295E-4</w:t>
            </w:r>
          </w:p>
        </w:tc>
        <w:tc>
          <w:tcPr>
            <w:tcW w:w="298" w:type="pct"/>
            <w:tcBorders>
              <w:bottom w:val="single" w:sz="4" w:space="0" w:color="auto"/>
            </w:tcBorders>
            <w:vAlign w:val="bottom"/>
          </w:tcPr>
          <w:p w14:paraId="64A8BC82" w14:textId="55F368AF" w:rsidR="00422E43" w:rsidRPr="00422E43" w:rsidRDefault="00422E43" w:rsidP="00422E43">
            <w:r>
              <w:rPr>
                <w:rFonts w:ascii="Calibri" w:hAnsi="Calibri" w:cs="Calibri"/>
                <w:sz w:val="22"/>
                <w:szCs w:val="22"/>
              </w:rPr>
              <w:t>4.539E-4</w:t>
            </w:r>
          </w:p>
        </w:tc>
        <w:tc>
          <w:tcPr>
            <w:tcW w:w="334" w:type="pct"/>
            <w:tcBorders>
              <w:bottom w:val="single" w:sz="4" w:space="0" w:color="auto"/>
            </w:tcBorders>
            <w:vAlign w:val="bottom"/>
          </w:tcPr>
          <w:p w14:paraId="3854AE1B" w14:textId="7603F4A9" w:rsidR="00422E43" w:rsidRPr="00422E43" w:rsidRDefault="00422E43" w:rsidP="00422E43">
            <w:r>
              <w:rPr>
                <w:rFonts w:ascii="Calibri" w:hAnsi="Calibri" w:cs="Calibri"/>
                <w:sz w:val="22"/>
                <w:szCs w:val="22"/>
              </w:rPr>
              <w:t>3.643E-4</w:t>
            </w:r>
          </w:p>
        </w:tc>
        <w:tc>
          <w:tcPr>
            <w:tcW w:w="299" w:type="pct"/>
            <w:tcBorders>
              <w:bottom w:val="single" w:sz="4" w:space="0" w:color="auto"/>
            </w:tcBorders>
            <w:vAlign w:val="bottom"/>
          </w:tcPr>
          <w:p w14:paraId="23A80459" w14:textId="10CDF79A" w:rsidR="00422E43" w:rsidRPr="00422E43" w:rsidRDefault="00422E43" w:rsidP="00422E43">
            <w:r>
              <w:rPr>
                <w:rFonts w:ascii="Calibri" w:hAnsi="Calibri" w:cs="Calibri"/>
                <w:b/>
                <w:bCs/>
                <w:sz w:val="22"/>
                <w:szCs w:val="22"/>
              </w:rPr>
              <w:t>2.329E-4</w:t>
            </w:r>
          </w:p>
        </w:tc>
        <w:tc>
          <w:tcPr>
            <w:tcW w:w="300" w:type="pct"/>
            <w:tcBorders>
              <w:bottom w:val="single" w:sz="4" w:space="0" w:color="auto"/>
            </w:tcBorders>
            <w:vAlign w:val="bottom"/>
          </w:tcPr>
          <w:p w14:paraId="588B2C36" w14:textId="48A07A54" w:rsidR="00422E43" w:rsidRPr="00422E43" w:rsidRDefault="00422E43" w:rsidP="00422E43">
            <w:r>
              <w:rPr>
                <w:rFonts w:ascii="Calibri" w:hAnsi="Calibri" w:cs="Calibri"/>
                <w:sz w:val="22"/>
                <w:szCs w:val="22"/>
              </w:rPr>
              <w:t>3.285E-3</w:t>
            </w:r>
          </w:p>
        </w:tc>
        <w:tc>
          <w:tcPr>
            <w:tcW w:w="298" w:type="pct"/>
            <w:tcBorders>
              <w:bottom w:val="single" w:sz="4" w:space="0" w:color="auto"/>
            </w:tcBorders>
            <w:vAlign w:val="bottom"/>
          </w:tcPr>
          <w:p w14:paraId="6E2C06EE" w14:textId="4F81C8DF" w:rsidR="00422E43" w:rsidRPr="00422E43" w:rsidRDefault="00422E43" w:rsidP="00422E43">
            <w:r>
              <w:rPr>
                <w:rFonts w:ascii="Calibri" w:hAnsi="Calibri" w:cs="Calibri"/>
                <w:sz w:val="22"/>
                <w:szCs w:val="22"/>
              </w:rPr>
              <w:t>8.919E-4</w:t>
            </w:r>
          </w:p>
        </w:tc>
        <w:tc>
          <w:tcPr>
            <w:tcW w:w="299" w:type="pct"/>
            <w:tcBorders>
              <w:bottom w:val="single" w:sz="4" w:space="0" w:color="auto"/>
            </w:tcBorders>
            <w:vAlign w:val="bottom"/>
          </w:tcPr>
          <w:p w14:paraId="2A12C735" w14:textId="4104037B" w:rsidR="00422E43" w:rsidRPr="00422E43" w:rsidRDefault="00422E43" w:rsidP="00422E43">
            <w:r>
              <w:rPr>
                <w:rFonts w:ascii="Calibri" w:hAnsi="Calibri" w:cs="Calibri"/>
                <w:sz w:val="22"/>
                <w:szCs w:val="22"/>
              </w:rPr>
              <w:t>2.803E-3</w:t>
            </w:r>
          </w:p>
        </w:tc>
        <w:tc>
          <w:tcPr>
            <w:tcW w:w="335" w:type="pct"/>
            <w:tcBorders>
              <w:bottom w:val="single" w:sz="4" w:space="0" w:color="auto"/>
            </w:tcBorders>
            <w:vAlign w:val="bottom"/>
          </w:tcPr>
          <w:p w14:paraId="2D7101B7" w14:textId="520651CF" w:rsidR="00422E43" w:rsidRPr="00422E43" w:rsidRDefault="00422E43" w:rsidP="00422E43">
            <w:r>
              <w:rPr>
                <w:rFonts w:ascii="Calibri" w:hAnsi="Calibri" w:cs="Calibri"/>
                <w:sz w:val="22"/>
                <w:szCs w:val="22"/>
              </w:rPr>
              <w:t>3.618E-3</w:t>
            </w:r>
          </w:p>
        </w:tc>
        <w:tc>
          <w:tcPr>
            <w:tcW w:w="310" w:type="pct"/>
            <w:tcBorders>
              <w:bottom w:val="single" w:sz="4" w:space="0" w:color="auto"/>
            </w:tcBorders>
            <w:vAlign w:val="bottom"/>
          </w:tcPr>
          <w:p w14:paraId="635B8B91" w14:textId="577D6104" w:rsidR="00422E43" w:rsidRPr="00422E43" w:rsidRDefault="00422E43" w:rsidP="00422E43">
            <w:r>
              <w:rPr>
                <w:rFonts w:ascii="Calibri" w:hAnsi="Calibri" w:cs="Calibri"/>
                <w:b/>
                <w:bCs/>
                <w:sz w:val="22"/>
                <w:szCs w:val="22"/>
              </w:rPr>
              <w:t>7.545E-4</w:t>
            </w:r>
          </w:p>
        </w:tc>
      </w:tr>
      <w:tr w:rsidR="00422E43" w:rsidRPr="00CA6E93" w14:paraId="1DE0B794" w14:textId="77777777" w:rsidTr="00DA20EF">
        <w:trPr>
          <w:jc w:val="center"/>
        </w:trPr>
        <w:tc>
          <w:tcPr>
            <w:tcW w:w="264" w:type="pct"/>
            <w:tcBorders>
              <w:top w:val="single" w:sz="4" w:space="0" w:color="auto"/>
            </w:tcBorders>
          </w:tcPr>
          <w:p w14:paraId="675832EA" w14:textId="77777777" w:rsidR="00422E43" w:rsidRPr="00CA6E93" w:rsidRDefault="00422E43" w:rsidP="00435BD2">
            <w:pPr>
              <w:pStyle w:val="bangtrai"/>
            </w:pPr>
            <w:r>
              <w:t>MMF</w:t>
            </w:r>
            <w:r w:rsidRPr="00CA6E93">
              <w:t>2</w:t>
            </w:r>
          </w:p>
        </w:tc>
        <w:tc>
          <w:tcPr>
            <w:tcW w:w="136" w:type="pct"/>
            <w:tcBorders>
              <w:top w:val="single" w:sz="4" w:space="0" w:color="auto"/>
            </w:tcBorders>
          </w:tcPr>
          <w:p w14:paraId="3DA62BED" w14:textId="77777777" w:rsidR="00422E43" w:rsidRPr="00CA6E93" w:rsidRDefault="00422E43" w:rsidP="00435BD2">
            <w:pPr>
              <w:pStyle w:val="bangtrai"/>
            </w:pPr>
            <w:r w:rsidRPr="00CA6E93">
              <w:t>(1)</w:t>
            </w:r>
          </w:p>
        </w:tc>
        <w:tc>
          <w:tcPr>
            <w:tcW w:w="300" w:type="pct"/>
            <w:tcBorders>
              <w:top w:val="single" w:sz="4" w:space="0" w:color="auto"/>
              <w:left w:val="nil"/>
              <w:bottom w:val="nil"/>
              <w:right w:val="nil"/>
            </w:tcBorders>
            <w:vAlign w:val="bottom"/>
          </w:tcPr>
          <w:p w14:paraId="2AEFF2AC" w14:textId="7FFFC917" w:rsidR="00422E43" w:rsidRPr="00422E43" w:rsidRDefault="00422E43" w:rsidP="00422E43">
            <w:r>
              <w:rPr>
                <w:rFonts w:ascii="Calibri" w:hAnsi="Calibri" w:cs="Calibri"/>
                <w:sz w:val="22"/>
                <w:szCs w:val="22"/>
              </w:rPr>
              <w:t>3.599E-4</w:t>
            </w:r>
          </w:p>
        </w:tc>
        <w:tc>
          <w:tcPr>
            <w:tcW w:w="299" w:type="pct"/>
            <w:tcBorders>
              <w:top w:val="single" w:sz="4" w:space="0" w:color="auto"/>
              <w:left w:val="nil"/>
              <w:bottom w:val="nil"/>
              <w:right w:val="nil"/>
            </w:tcBorders>
            <w:vAlign w:val="bottom"/>
          </w:tcPr>
          <w:p w14:paraId="523D8694" w14:textId="12D2741D" w:rsidR="00422E43" w:rsidRPr="00422E43" w:rsidRDefault="00422E43" w:rsidP="00422E43">
            <w:r>
              <w:rPr>
                <w:rFonts w:ascii="Calibri" w:hAnsi="Calibri" w:cs="Calibri"/>
                <w:sz w:val="22"/>
                <w:szCs w:val="22"/>
              </w:rPr>
              <w:t>1.176E-3</w:t>
            </w:r>
          </w:p>
        </w:tc>
        <w:tc>
          <w:tcPr>
            <w:tcW w:w="299" w:type="pct"/>
            <w:tcBorders>
              <w:top w:val="single" w:sz="4" w:space="0" w:color="auto"/>
              <w:left w:val="nil"/>
              <w:bottom w:val="nil"/>
              <w:right w:val="nil"/>
            </w:tcBorders>
            <w:vAlign w:val="bottom"/>
          </w:tcPr>
          <w:p w14:paraId="1D60AA4B" w14:textId="2EBD40A5" w:rsidR="00422E43" w:rsidRPr="00422E43" w:rsidRDefault="00422E43" w:rsidP="00422E43">
            <w:r>
              <w:rPr>
                <w:rFonts w:ascii="Calibri" w:hAnsi="Calibri" w:cs="Calibri"/>
                <w:sz w:val="22"/>
                <w:szCs w:val="22"/>
              </w:rPr>
              <w:t>3.488E-4</w:t>
            </w:r>
          </w:p>
        </w:tc>
        <w:tc>
          <w:tcPr>
            <w:tcW w:w="334" w:type="pct"/>
            <w:tcBorders>
              <w:top w:val="single" w:sz="4" w:space="0" w:color="auto"/>
              <w:left w:val="nil"/>
              <w:bottom w:val="nil"/>
              <w:right w:val="nil"/>
            </w:tcBorders>
            <w:vAlign w:val="bottom"/>
          </w:tcPr>
          <w:p w14:paraId="2071C083" w14:textId="2D65D80E" w:rsidR="00422E43" w:rsidRPr="00422E43" w:rsidRDefault="00422E43" w:rsidP="00422E43">
            <w:r>
              <w:rPr>
                <w:rFonts w:ascii="Calibri" w:hAnsi="Calibri" w:cs="Calibri"/>
                <w:sz w:val="22"/>
                <w:szCs w:val="22"/>
              </w:rPr>
              <w:t>1.569E-3</w:t>
            </w:r>
          </w:p>
        </w:tc>
        <w:tc>
          <w:tcPr>
            <w:tcW w:w="298" w:type="pct"/>
            <w:tcBorders>
              <w:top w:val="single" w:sz="4" w:space="0" w:color="auto"/>
              <w:left w:val="nil"/>
              <w:bottom w:val="nil"/>
              <w:right w:val="nil"/>
            </w:tcBorders>
            <w:vAlign w:val="bottom"/>
          </w:tcPr>
          <w:p w14:paraId="46F31D15" w14:textId="371E49F5" w:rsidR="00422E43" w:rsidRPr="00422E43" w:rsidRDefault="00422E43" w:rsidP="00422E43">
            <w:r>
              <w:rPr>
                <w:rFonts w:ascii="Calibri" w:hAnsi="Calibri" w:cs="Calibri"/>
                <w:b/>
                <w:bCs/>
                <w:sz w:val="22"/>
                <w:szCs w:val="22"/>
              </w:rPr>
              <w:t>1.615E-4</w:t>
            </w:r>
          </w:p>
        </w:tc>
        <w:tc>
          <w:tcPr>
            <w:tcW w:w="299" w:type="pct"/>
            <w:tcBorders>
              <w:top w:val="single" w:sz="4" w:space="0" w:color="auto"/>
            </w:tcBorders>
            <w:vAlign w:val="bottom"/>
          </w:tcPr>
          <w:p w14:paraId="255AE686" w14:textId="200810AD" w:rsidR="00422E43" w:rsidRPr="00422E43" w:rsidRDefault="00422E43" w:rsidP="00422E43">
            <w:r>
              <w:rPr>
                <w:rFonts w:ascii="Calibri" w:hAnsi="Calibri" w:cs="Calibri"/>
                <w:sz w:val="22"/>
                <w:szCs w:val="22"/>
              </w:rPr>
              <w:t>2.330E-4</w:t>
            </w:r>
          </w:p>
        </w:tc>
        <w:tc>
          <w:tcPr>
            <w:tcW w:w="298" w:type="pct"/>
            <w:tcBorders>
              <w:top w:val="single" w:sz="4" w:space="0" w:color="auto"/>
            </w:tcBorders>
            <w:vAlign w:val="bottom"/>
          </w:tcPr>
          <w:p w14:paraId="2B4A72A1" w14:textId="70747A10" w:rsidR="00422E43" w:rsidRPr="00422E43" w:rsidRDefault="00422E43" w:rsidP="00422E43">
            <w:r>
              <w:rPr>
                <w:rFonts w:ascii="Calibri" w:hAnsi="Calibri" w:cs="Calibri"/>
                <w:b/>
                <w:bCs/>
                <w:sz w:val="22"/>
                <w:szCs w:val="22"/>
              </w:rPr>
              <w:t>1.695E-4</w:t>
            </w:r>
          </w:p>
        </w:tc>
        <w:tc>
          <w:tcPr>
            <w:tcW w:w="298" w:type="pct"/>
            <w:tcBorders>
              <w:top w:val="single" w:sz="4" w:space="0" w:color="auto"/>
            </w:tcBorders>
            <w:vAlign w:val="bottom"/>
          </w:tcPr>
          <w:p w14:paraId="621C5D0F" w14:textId="3F7BA103" w:rsidR="00422E43" w:rsidRPr="00422E43" w:rsidRDefault="00422E43" w:rsidP="00422E43">
            <w:r>
              <w:rPr>
                <w:rFonts w:ascii="Calibri" w:hAnsi="Calibri" w:cs="Calibri"/>
                <w:sz w:val="22"/>
                <w:szCs w:val="22"/>
              </w:rPr>
              <w:t>4.377E-4</w:t>
            </w:r>
          </w:p>
        </w:tc>
        <w:tc>
          <w:tcPr>
            <w:tcW w:w="334" w:type="pct"/>
            <w:tcBorders>
              <w:top w:val="single" w:sz="4" w:space="0" w:color="auto"/>
            </w:tcBorders>
            <w:vAlign w:val="bottom"/>
          </w:tcPr>
          <w:p w14:paraId="752AE8BB" w14:textId="04DCCAD5" w:rsidR="00422E43" w:rsidRPr="00422E43" w:rsidRDefault="00422E43" w:rsidP="00422E43">
            <w:r>
              <w:rPr>
                <w:rFonts w:ascii="Calibri" w:hAnsi="Calibri" w:cs="Calibri"/>
                <w:sz w:val="22"/>
                <w:szCs w:val="22"/>
              </w:rPr>
              <w:t>3.217E-4</w:t>
            </w:r>
          </w:p>
        </w:tc>
        <w:tc>
          <w:tcPr>
            <w:tcW w:w="299" w:type="pct"/>
            <w:tcBorders>
              <w:top w:val="single" w:sz="4" w:space="0" w:color="auto"/>
            </w:tcBorders>
            <w:vAlign w:val="bottom"/>
          </w:tcPr>
          <w:p w14:paraId="0A2F3770" w14:textId="255DFF95" w:rsidR="00422E43" w:rsidRPr="00422E43" w:rsidRDefault="00422E43" w:rsidP="00422E43">
            <w:r>
              <w:rPr>
                <w:rFonts w:ascii="Calibri" w:hAnsi="Calibri" w:cs="Calibri"/>
                <w:sz w:val="22"/>
                <w:szCs w:val="22"/>
              </w:rPr>
              <w:t>2.457E-4</w:t>
            </w:r>
          </w:p>
        </w:tc>
        <w:tc>
          <w:tcPr>
            <w:tcW w:w="300" w:type="pct"/>
            <w:tcBorders>
              <w:top w:val="single" w:sz="4" w:space="0" w:color="auto"/>
            </w:tcBorders>
            <w:vAlign w:val="bottom"/>
          </w:tcPr>
          <w:p w14:paraId="376E687C" w14:textId="2222C56E" w:rsidR="00422E43" w:rsidRPr="00422E43" w:rsidRDefault="00422E43" w:rsidP="00422E43">
            <w:r>
              <w:rPr>
                <w:rFonts w:ascii="Calibri" w:hAnsi="Calibri" w:cs="Calibri"/>
                <w:sz w:val="22"/>
                <w:szCs w:val="22"/>
              </w:rPr>
              <w:t>2.882E-3</w:t>
            </w:r>
          </w:p>
        </w:tc>
        <w:tc>
          <w:tcPr>
            <w:tcW w:w="298" w:type="pct"/>
            <w:tcBorders>
              <w:top w:val="single" w:sz="4" w:space="0" w:color="auto"/>
            </w:tcBorders>
            <w:vAlign w:val="bottom"/>
          </w:tcPr>
          <w:p w14:paraId="21AB2CD9" w14:textId="2AFCDFAF" w:rsidR="00422E43" w:rsidRPr="00422E43" w:rsidRDefault="00422E43" w:rsidP="00422E43">
            <w:r>
              <w:rPr>
                <w:rFonts w:ascii="Calibri" w:hAnsi="Calibri" w:cs="Calibri"/>
                <w:b/>
                <w:bCs/>
                <w:sz w:val="22"/>
                <w:szCs w:val="22"/>
              </w:rPr>
              <w:t>5.813E-5</w:t>
            </w:r>
          </w:p>
        </w:tc>
        <w:tc>
          <w:tcPr>
            <w:tcW w:w="299" w:type="pct"/>
            <w:tcBorders>
              <w:top w:val="single" w:sz="4" w:space="0" w:color="auto"/>
            </w:tcBorders>
            <w:vAlign w:val="bottom"/>
          </w:tcPr>
          <w:p w14:paraId="3EE44577" w14:textId="421E046E" w:rsidR="00422E43" w:rsidRPr="00422E43" w:rsidRDefault="00422E43" w:rsidP="00422E43">
            <w:r>
              <w:rPr>
                <w:rFonts w:ascii="Calibri" w:hAnsi="Calibri" w:cs="Calibri"/>
                <w:sz w:val="22"/>
                <w:szCs w:val="22"/>
              </w:rPr>
              <w:t>1.075E-3</w:t>
            </w:r>
          </w:p>
        </w:tc>
        <w:tc>
          <w:tcPr>
            <w:tcW w:w="335" w:type="pct"/>
            <w:tcBorders>
              <w:top w:val="single" w:sz="4" w:space="0" w:color="auto"/>
            </w:tcBorders>
            <w:vAlign w:val="bottom"/>
          </w:tcPr>
          <w:p w14:paraId="5649CEC1" w14:textId="149CD139" w:rsidR="00422E43" w:rsidRPr="00422E43" w:rsidRDefault="00422E43" w:rsidP="00422E43">
            <w:r>
              <w:rPr>
                <w:rFonts w:ascii="Calibri" w:hAnsi="Calibri" w:cs="Calibri"/>
                <w:sz w:val="22"/>
                <w:szCs w:val="22"/>
              </w:rPr>
              <w:t>5.685E-3</w:t>
            </w:r>
          </w:p>
        </w:tc>
        <w:tc>
          <w:tcPr>
            <w:tcW w:w="310" w:type="pct"/>
            <w:tcBorders>
              <w:top w:val="single" w:sz="4" w:space="0" w:color="auto"/>
            </w:tcBorders>
            <w:vAlign w:val="bottom"/>
          </w:tcPr>
          <w:p w14:paraId="688DAADC" w14:textId="5F132257" w:rsidR="00422E43" w:rsidRPr="00422E43" w:rsidRDefault="00422E43" w:rsidP="00422E43">
            <w:r>
              <w:rPr>
                <w:rFonts w:ascii="Calibri" w:hAnsi="Calibri" w:cs="Calibri"/>
                <w:sz w:val="22"/>
                <w:szCs w:val="22"/>
              </w:rPr>
              <w:t>1.436E-3</w:t>
            </w:r>
          </w:p>
        </w:tc>
      </w:tr>
      <w:tr w:rsidR="00422E43" w:rsidRPr="00CA6E93" w14:paraId="1E723597" w14:textId="77777777" w:rsidTr="00DA20EF">
        <w:trPr>
          <w:jc w:val="center"/>
        </w:trPr>
        <w:tc>
          <w:tcPr>
            <w:tcW w:w="264" w:type="pct"/>
          </w:tcPr>
          <w:p w14:paraId="50EF73B1" w14:textId="77777777" w:rsidR="00422E43" w:rsidRPr="00CA6E93" w:rsidRDefault="00422E43" w:rsidP="00435BD2">
            <w:pPr>
              <w:pStyle w:val="bangtrai"/>
            </w:pPr>
          </w:p>
        </w:tc>
        <w:tc>
          <w:tcPr>
            <w:tcW w:w="136" w:type="pct"/>
          </w:tcPr>
          <w:p w14:paraId="0D363FB8"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75373754" w14:textId="7C194B01" w:rsidR="00422E43" w:rsidRPr="00422E43" w:rsidRDefault="00422E43" w:rsidP="00422E43">
            <w:r>
              <w:rPr>
                <w:rFonts w:ascii="Calibri" w:hAnsi="Calibri" w:cs="Calibri"/>
                <w:sz w:val="22"/>
                <w:szCs w:val="22"/>
              </w:rPr>
              <w:t>5.750E-4</w:t>
            </w:r>
          </w:p>
        </w:tc>
        <w:tc>
          <w:tcPr>
            <w:tcW w:w="299" w:type="pct"/>
            <w:tcBorders>
              <w:top w:val="nil"/>
              <w:left w:val="nil"/>
              <w:bottom w:val="nil"/>
              <w:right w:val="nil"/>
            </w:tcBorders>
            <w:vAlign w:val="bottom"/>
          </w:tcPr>
          <w:p w14:paraId="62528846" w14:textId="715F58AD" w:rsidR="00422E43" w:rsidRPr="00422E43" w:rsidRDefault="00422E43" w:rsidP="00422E43">
            <w:r>
              <w:rPr>
                <w:rFonts w:ascii="Calibri" w:hAnsi="Calibri" w:cs="Calibri"/>
                <w:sz w:val="22"/>
                <w:szCs w:val="22"/>
              </w:rPr>
              <w:t>2.200E-3</w:t>
            </w:r>
          </w:p>
        </w:tc>
        <w:tc>
          <w:tcPr>
            <w:tcW w:w="299" w:type="pct"/>
            <w:tcBorders>
              <w:top w:val="nil"/>
              <w:left w:val="nil"/>
              <w:bottom w:val="nil"/>
              <w:right w:val="nil"/>
            </w:tcBorders>
            <w:vAlign w:val="bottom"/>
          </w:tcPr>
          <w:p w14:paraId="1342E1E3" w14:textId="71D9D3AA" w:rsidR="00422E43" w:rsidRPr="00422E43" w:rsidRDefault="00422E43" w:rsidP="00422E43">
            <w:r>
              <w:rPr>
                <w:rFonts w:ascii="Calibri" w:hAnsi="Calibri" w:cs="Calibri"/>
                <w:b/>
                <w:bCs/>
                <w:sz w:val="22"/>
                <w:szCs w:val="22"/>
              </w:rPr>
              <w:t>4.835E-4</w:t>
            </w:r>
          </w:p>
        </w:tc>
        <w:tc>
          <w:tcPr>
            <w:tcW w:w="334" w:type="pct"/>
            <w:tcBorders>
              <w:top w:val="nil"/>
              <w:left w:val="nil"/>
              <w:bottom w:val="nil"/>
              <w:right w:val="nil"/>
            </w:tcBorders>
            <w:vAlign w:val="bottom"/>
          </w:tcPr>
          <w:p w14:paraId="07E08FFE" w14:textId="4C9A1379" w:rsidR="00422E43" w:rsidRPr="00422E43" w:rsidRDefault="00422E43" w:rsidP="00422E43">
            <w:r>
              <w:rPr>
                <w:rFonts w:ascii="Calibri" w:hAnsi="Calibri" w:cs="Calibri"/>
                <w:sz w:val="22"/>
                <w:szCs w:val="22"/>
              </w:rPr>
              <w:t>5.052E-3</w:t>
            </w:r>
          </w:p>
        </w:tc>
        <w:tc>
          <w:tcPr>
            <w:tcW w:w="298" w:type="pct"/>
            <w:tcBorders>
              <w:top w:val="nil"/>
              <w:left w:val="nil"/>
              <w:bottom w:val="nil"/>
              <w:right w:val="nil"/>
            </w:tcBorders>
            <w:vAlign w:val="bottom"/>
          </w:tcPr>
          <w:p w14:paraId="4D00C489" w14:textId="4DE9E664" w:rsidR="00422E43" w:rsidRPr="00422E43" w:rsidRDefault="00422E43" w:rsidP="00422E43">
            <w:r>
              <w:rPr>
                <w:rFonts w:ascii="Calibri" w:hAnsi="Calibri" w:cs="Calibri"/>
                <w:sz w:val="22"/>
                <w:szCs w:val="22"/>
              </w:rPr>
              <w:t>1.664E-3</w:t>
            </w:r>
          </w:p>
        </w:tc>
        <w:tc>
          <w:tcPr>
            <w:tcW w:w="299" w:type="pct"/>
            <w:vAlign w:val="bottom"/>
          </w:tcPr>
          <w:p w14:paraId="2E2BE582" w14:textId="21387793" w:rsidR="00422E43" w:rsidRPr="00422E43" w:rsidRDefault="00422E43" w:rsidP="00422E43">
            <w:r>
              <w:rPr>
                <w:rFonts w:ascii="Calibri" w:hAnsi="Calibri" w:cs="Calibri"/>
                <w:sz w:val="22"/>
                <w:szCs w:val="22"/>
              </w:rPr>
              <w:t>4.284E-2</w:t>
            </w:r>
          </w:p>
        </w:tc>
        <w:tc>
          <w:tcPr>
            <w:tcW w:w="298" w:type="pct"/>
            <w:vAlign w:val="bottom"/>
          </w:tcPr>
          <w:p w14:paraId="651072A8" w14:textId="0E5015CD" w:rsidR="00422E43" w:rsidRPr="00422E43" w:rsidRDefault="00422E43" w:rsidP="00422E43">
            <w:r>
              <w:rPr>
                <w:rFonts w:ascii="Calibri" w:hAnsi="Calibri" w:cs="Calibri"/>
                <w:sz w:val="22"/>
                <w:szCs w:val="22"/>
              </w:rPr>
              <w:t>1.846E-1</w:t>
            </w:r>
          </w:p>
        </w:tc>
        <w:tc>
          <w:tcPr>
            <w:tcW w:w="298" w:type="pct"/>
            <w:vAlign w:val="bottom"/>
          </w:tcPr>
          <w:p w14:paraId="430B8D58" w14:textId="31611352" w:rsidR="00422E43" w:rsidRPr="00422E43" w:rsidRDefault="00422E43" w:rsidP="00422E43">
            <w:r>
              <w:rPr>
                <w:rFonts w:ascii="Calibri" w:hAnsi="Calibri" w:cs="Calibri"/>
                <w:sz w:val="22"/>
                <w:szCs w:val="22"/>
              </w:rPr>
              <w:t>1.592E-1</w:t>
            </w:r>
          </w:p>
        </w:tc>
        <w:tc>
          <w:tcPr>
            <w:tcW w:w="334" w:type="pct"/>
            <w:vAlign w:val="bottom"/>
          </w:tcPr>
          <w:p w14:paraId="2D3A3B8B" w14:textId="742EECF4" w:rsidR="00422E43" w:rsidRPr="00422E43" w:rsidRDefault="00422E43" w:rsidP="00422E43">
            <w:r>
              <w:rPr>
                <w:rFonts w:ascii="Calibri" w:hAnsi="Calibri" w:cs="Calibri"/>
                <w:sz w:val="22"/>
                <w:szCs w:val="22"/>
              </w:rPr>
              <w:t>2.475E-3</w:t>
            </w:r>
          </w:p>
        </w:tc>
        <w:tc>
          <w:tcPr>
            <w:tcW w:w="299" w:type="pct"/>
            <w:vAlign w:val="bottom"/>
          </w:tcPr>
          <w:p w14:paraId="2E0AFD6B" w14:textId="47454760" w:rsidR="00422E43" w:rsidRPr="00422E43" w:rsidRDefault="00422E43" w:rsidP="00422E43">
            <w:r>
              <w:rPr>
                <w:rFonts w:ascii="Calibri" w:hAnsi="Calibri" w:cs="Calibri"/>
                <w:b/>
                <w:bCs/>
                <w:sz w:val="22"/>
                <w:szCs w:val="22"/>
              </w:rPr>
              <w:t>5.752E-4</w:t>
            </w:r>
          </w:p>
        </w:tc>
        <w:tc>
          <w:tcPr>
            <w:tcW w:w="300" w:type="pct"/>
            <w:vAlign w:val="bottom"/>
          </w:tcPr>
          <w:p w14:paraId="4134DDFA" w14:textId="47CFF5BB" w:rsidR="00422E43" w:rsidRPr="00422E43" w:rsidRDefault="00422E43" w:rsidP="00422E43">
            <w:r>
              <w:rPr>
                <w:rFonts w:ascii="Calibri" w:hAnsi="Calibri" w:cs="Calibri"/>
                <w:sz w:val="22"/>
                <w:szCs w:val="22"/>
              </w:rPr>
              <w:t>5.743E-2</w:t>
            </w:r>
          </w:p>
        </w:tc>
        <w:tc>
          <w:tcPr>
            <w:tcW w:w="298" w:type="pct"/>
            <w:vAlign w:val="bottom"/>
          </w:tcPr>
          <w:p w14:paraId="243487FA" w14:textId="1012E832" w:rsidR="00422E43" w:rsidRPr="00422E43" w:rsidRDefault="00422E43" w:rsidP="00422E43">
            <w:r>
              <w:rPr>
                <w:rFonts w:ascii="Calibri" w:hAnsi="Calibri" w:cs="Calibri"/>
                <w:b/>
                <w:bCs/>
                <w:sz w:val="22"/>
                <w:szCs w:val="22"/>
              </w:rPr>
              <w:t>5.755E-3</w:t>
            </w:r>
          </w:p>
        </w:tc>
        <w:tc>
          <w:tcPr>
            <w:tcW w:w="299" w:type="pct"/>
            <w:vAlign w:val="bottom"/>
          </w:tcPr>
          <w:p w14:paraId="0E515897" w14:textId="406270CC" w:rsidR="00422E43" w:rsidRPr="00422E43" w:rsidRDefault="00422E43" w:rsidP="00422E43">
            <w:r>
              <w:rPr>
                <w:rFonts w:ascii="Calibri" w:hAnsi="Calibri" w:cs="Calibri"/>
                <w:sz w:val="22"/>
                <w:szCs w:val="22"/>
              </w:rPr>
              <w:t>7.844E-2</w:t>
            </w:r>
          </w:p>
        </w:tc>
        <w:tc>
          <w:tcPr>
            <w:tcW w:w="335" w:type="pct"/>
            <w:vAlign w:val="bottom"/>
          </w:tcPr>
          <w:p w14:paraId="61C0595E" w14:textId="1B8E2983" w:rsidR="00422E43" w:rsidRPr="00422E43" w:rsidRDefault="00422E43" w:rsidP="00422E43">
            <w:r>
              <w:rPr>
                <w:rFonts w:ascii="Calibri" w:hAnsi="Calibri" w:cs="Calibri"/>
                <w:sz w:val="22"/>
                <w:szCs w:val="22"/>
              </w:rPr>
              <w:t>1.912E-2</w:t>
            </w:r>
          </w:p>
        </w:tc>
        <w:tc>
          <w:tcPr>
            <w:tcW w:w="310" w:type="pct"/>
            <w:vAlign w:val="bottom"/>
          </w:tcPr>
          <w:p w14:paraId="2B31540D" w14:textId="37DB538B" w:rsidR="00422E43" w:rsidRPr="00422E43" w:rsidRDefault="00422E43" w:rsidP="00422E43">
            <w:r>
              <w:rPr>
                <w:rFonts w:ascii="Calibri" w:hAnsi="Calibri" w:cs="Calibri"/>
                <w:sz w:val="22"/>
                <w:szCs w:val="22"/>
              </w:rPr>
              <w:t>6.421E-3</w:t>
            </w:r>
          </w:p>
        </w:tc>
      </w:tr>
      <w:tr w:rsidR="00422E43" w:rsidRPr="00CA6E93" w14:paraId="3C6C3612" w14:textId="77777777" w:rsidTr="00DA20EF">
        <w:trPr>
          <w:jc w:val="center"/>
        </w:trPr>
        <w:tc>
          <w:tcPr>
            <w:tcW w:w="264" w:type="pct"/>
          </w:tcPr>
          <w:p w14:paraId="1E7EA48B" w14:textId="77777777" w:rsidR="00422E43" w:rsidRPr="00CA6E93" w:rsidRDefault="00422E43" w:rsidP="00435BD2">
            <w:pPr>
              <w:pStyle w:val="bangtrai"/>
            </w:pPr>
          </w:p>
        </w:tc>
        <w:tc>
          <w:tcPr>
            <w:tcW w:w="136" w:type="pct"/>
          </w:tcPr>
          <w:p w14:paraId="7B7B354B"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40B8856B" w14:textId="7420C3E0" w:rsidR="00422E43" w:rsidRPr="00422E43" w:rsidRDefault="00422E43" w:rsidP="00422E43">
            <w:r>
              <w:rPr>
                <w:rFonts w:ascii="Calibri" w:hAnsi="Calibri" w:cs="Calibri"/>
                <w:sz w:val="22"/>
                <w:szCs w:val="22"/>
              </w:rPr>
              <w:t>4.500E-4</w:t>
            </w:r>
          </w:p>
        </w:tc>
        <w:tc>
          <w:tcPr>
            <w:tcW w:w="299" w:type="pct"/>
            <w:tcBorders>
              <w:top w:val="nil"/>
              <w:left w:val="nil"/>
              <w:bottom w:val="nil"/>
              <w:right w:val="nil"/>
            </w:tcBorders>
            <w:vAlign w:val="bottom"/>
          </w:tcPr>
          <w:p w14:paraId="01E3276D" w14:textId="2807540C" w:rsidR="00422E43" w:rsidRPr="00422E43" w:rsidRDefault="00422E43" w:rsidP="00422E43">
            <w:r>
              <w:rPr>
                <w:rFonts w:ascii="Calibri" w:hAnsi="Calibri" w:cs="Calibri"/>
                <w:sz w:val="22"/>
                <w:szCs w:val="22"/>
              </w:rPr>
              <w:t>1.465E-3</w:t>
            </w:r>
          </w:p>
        </w:tc>
        <w:tc>
          <w:tcPr>
            <w:tcW w:w="299" w:type="pct"/>
            <w:tcBorders>
              <w:top w:val="nil"/>
              <w:left w:val="nil"/>
              <w:bottom w:val="nil"/>
              <w:right w:val="nil"/>
            </w:tcBorders>
            <w:vAlign w:val="bottom"/>
          </w:tcPr>
          <w:p w14:paraId="026C3401" w14:textId="3C302AF3" w:rsidR="00422E43" w:rsidRPr="00422E43" w:rsidRDefault="00422E43" w:rsidP="00422E43">
            <w:r>
              <w:rPr>
                <w:rFonts w:ascii="Calibri" w:hAnsi="Calibri" w:cs="Calibri"/>
                <w:b/>
                <w:bCs/>
                <w:sz w:val="22"/>
                <w:szCs w:val="22"/>
              </w:rPr>
              <w:t>3.994E-4</w:t>
            </w:r>
          </w:p>
        </w:tc>
        <w:tc>
          <w:tcPr>
            <w:tcW w:w="334" w:type="pct"/>
            <w:tcBorders>
              <w:top w:val="nil"/>
              <w:left w:val="nil"/>
              <w:bottom w:val="nil"/>
              <w:right w:val="nil"/>
            </w:tcBorders>
            <w:vAlign w:val="bottom"/>
          </w:tcPr>
          <w:p w14:paraId="0C13AEB6" w14:textId="1EEC76E9" w:rsidR="00422E43" w:rsidRPr="00422E43" w:rsidRDefault="00422E43" w:rsidP="00422E43">
            <w:r>
              <w:rPr>
                <w:rFonts w:ascii="Calibri" w:hAnsi="Calibri" w:cs="Calibri"/>
                <w:sz w:val="22"/>
                <w:szCs w:val="22"/>
              </w:rPr>
              <w:t>2.603E-3</w:t>
            </w:r>
          </w:p>
        </w:tc>
        <w:tc>
          <w:tcPr>
            <w:tcW w:w="298" w:type="pct"/>
            <w:tcBorders>
              <w:top w:val="nil"/>
              <w:left w:val="nil"/>
              <w:bottom w:val="nil"/>
              <w:right w:val="nil"/>
            </w:tcBorders>
            <w:vAlign w:val="bottom"/>
          </w:tcPr>
          <w:p w14:paraId="6A2223E6" w14:textId="709A78D2" w:rsidR="00422E43" w:rsidRPr="00422E43" w:rsidRDefault="00422E43" w:rsidP="00422E43">
            <w:r>
              <w:rPr>
                <w:rFonts w:ascii="Calibri" w:hAnsi="Calibri" w:cs="Calibri"/>
                <w:sz w:val="22"/>
                <w:szCs w:val="22"/>
              </w:rPr>
              <w:t>5.627E-4</w:t>
            </w:r>
          </w:p>
        </w:tc>
        <w:tc>
          <w:tcPr>
            <w:tcW w:w="299" w:type="pct"/>
            <w:vAlign w:val="bottom"/>
          </w:tcPr>
          <w:p w14:paraId="286A63A2" w14:textId="711A089F" w:rsidR="00422E43" w:rsidRPr="00422E43" w:rsidRDefault="00422E43" w:rsidP="00422E43">
            <w:r>
              <w:rPr>
                <w:rFonts w:ascii="Calibri" w:hAnsi="Calibri" w:cs="Calibri"/>
                <w:sz w:val="22"/>
                <w:szCs w:val="22"/>
              </w:rPr>
              <w:t>3.369E-3</w:t>
            </w:r>
          </w:p>
        </w:tc>
        <w:tc>
          <w:tcPr>
            <w:tcW w:w="298" w:type="pct"/>
            <w:vAlign w:val="bottom"/>
          </w:tcPr>
          <w:p w14:paraId="147CF394" w14:textId="0EC9B12D" w:rsidR="00422E43" w:rsidRPr="00422E43" w:rsidRDefault="00422E43" w:rsidP="00422E43">
            <w:r>
              <w:rPr>
                <w:rFonts w:ascii="Calibri" w:hAnsi="Calibri" w:cs="Calibri"/>
                <w:sz w:val="22"/>
                <w:szCs w:val="22"/>
              </w:rPr>
              <w:t>1.539E-2</w:t>
            </w:r>
          </w:p>
        </w:tc>
        <w:tc>
          <w:tcPr>
            <w:tcW w:w="298" w:type="pct"/>
            <w:vAlign w:val="bottom"/>
          </w:tcPr>
          <w:p w14:paraId="1899314F" w14:textId="6A9ED719" w:rsidR="00422E43" w:rsidRPr="00422E43" w:rsidRDefault="00422E43" w:rsidP="00422E43">
            <w:r>
              <w:rPr>
                <w:rFonts w:ascii="Calibri" w:hAnsi="Calibri" w:cs="Calibri"/>
                <w:sz w:val="22"/>
                <w:szCs w:val="22"/>
              </w:rPr>
              <w:t>3.380E-2</w:t>
            </w:r>
          </w:p>
        </w:tc>
        <w:tc>
          <w:tcPr>
            <w:tcW w:w="334" w:type="pct"/>
            <w:vAlign w:val="bottom"/>
          </w:tcPr>
          <w:p w14:paraId="4805748C" w14:textId="6AAECC6C" w:rsidR="00422E43" w:rsidRPr="00422E43" w:rsidRDefault="00422E43" w:rsidP="00422E43">
            <w:r>
              <w:rPr>
                <w:rFonts w:ascii="Calibri" w:hAnsi="Calibri" w:cs="Calibri"/>
                <w:sz w:val="22"/>
                <w:szCs w:val="22"/>
              </w:rPr>
              <w:t>8.455E-4</w:t>
            </w:r>
          </w:p>
        </w:tc>
        <w:tc>
          <w:tcPr>
            <w:tcW w:w="299" w:type="pct"/>
            <w:vAlign w:val="bottom"/>
          </w:tcPr>
          <w:p w14:paraId="1454F854" w14:textId="4EE52C1E" w:rsidR="00422E43" w:rsidRPr="00422E43" w:rsidRDefault="00422E43" w:rsidP="00422E43">
            <w:r>
              <w:rPr>
                <w:rFonts w:ascii="Calibri" w:hAnsi="Calibri" w:cs="Calibri"/>
                <w:b/>
                <w:bCs/>
                <w:sz w:val="22"/>
                <w:szCs w:val="22"/>
              </w:rPr>
              <w:t>3.939E-4</w:t>
            </w:r>
          </w:p>
        </w:tc>
        <w:tc>
          <w:tcPr>
            <w:tcW w:w="300" w:type="pct"/>
            <w:vAlign w:val="bottom"/>
          </w:tcPr>
          <w:p w14:paraId="6D54E6F6" w14:textId="48DA4F6B" w:rsidR="00422E43" w:rsidRPr="00422E43" w:rsidRDefault="00422E43" w:rsidP="00422E43">
            <w:r>
              <w:rPr>
                <w:rFonts w:ascii="Calibri" w:hAnsi="Calibri" w:cs="Calibri"/>
                <w:sz w:val="22"/>
                <w:szCs w:val="22"/>
              </w:rPr>
              <w:t>7.191E-3</w:t>
            </w:r>
          </w:p>
        </w:tc>
        <w:tc>
          <w:tcPr>
            <w:tcW w:w="298" w:type="pct"/>
            <w:vAlign w:val="bottom"/>
          </w:tcPr>
          <w:p w14:paraId="6D2D5E14" w14:textId="7A259183" w:rsidR="00422E43" w:rsidRPr="00422E43" w:rsidRDefault="00422E43" w:rsidP="00422E43">
            <w:r>
              <w:rPr>
                <w:rFonts w:ascii="Calibri" w:hAnsi="Calibri" w:cs="Calibri"/>
                <w:b/>
                <w:bCs/>
                <w:sz w:val="22"/>
                <w:szCs w:val="22"/>
              </w:rPr>
              <w:t>1.960E-3</w:t>
            </w:r>
          </w:p>
        </w:tc>
        <w:tc>
          <w:tcPr>
            <w:tcW w:w="299" w:type="pct"/>
            <w:vAlign w:val="bottom"/>
          </w:tcPr>
          <w:p w14:paraId="007F2912" w14:textId="0E4C4009" w:rsidR="00422E43" w:rsidRPr="00422E43" w:rsidRDefault="00422E43" w:rsidP="00422E43">
            <w:r>
              <w:rPr>
                <w:rFonts w:ascii="Calibri" w:hAnsi="Calibri" w:cs="Calibri"/>
                <w:sz w:val="22"/>
                <w:szCs w:val="22"/>
              </w:rPr>
              <w:t>8.585E-3</w:t>
            </w:r>
          </w:p>
        </w:tc>
        <w:tc>
          <w:tcPr>
            <w:tcW w:w="335" w:type="pct"/>
            <w:vAlign w:val="bottom"/>
          </w:tcPr>
          <w:p w14:paraId="29573822" w14:textId="1E414D0C" w:rsidR="00422E43" w:rsidRPr="00422E43" w:rsidRDefault="00422E43" w:rsidP="00422E43">
            <w:r>
              <w:rPr>
                <w:rFonts w:ascii="Calibri" w:hAnsi="Calibri" w:cs="Calibri"/>
                <w:sz w:val="22"/>
                <w:szCs w:val="22"/>
              </w:rPr>
              <w:t>1.084E-2</w:t>
            </w:r>
          </w:p>
        </w:tc>
        <w:tc>
          <w:tcPr>
            <w:tcW w:w="310" w:type="pct"/>
            <w:vAlign w:val="bottom"/>
          </w:tcPr>
          <w:p w14:paraId="12114AB8" w14:textId="4A358C8A" w:rsidR="00422E43" w:rsidRPr="00422E43" w:rsidRDefault="00422E43" w:rsidP="00422E43">
            <w:r>
              <w:rPr>
                <w:rFonts w:ascii="Calibri" w:hAnsi="Calibri" w:cs="Calibri"/>
                <w:sz w:val="22"/>
                <w:szCs w:val="22"/>
              </w:rPr>
              <w:t>2.895E-3</w:t>
            </w:r>
          </w:p>
        </w:tc>
      </w:tr>
      <w:tr w:rsidR="00422E43" w:rsidRPr="00CA6E93" w14:paraId="5E385819" w14:textId="77777777" w:rsidTr="00DA20EF">
        <w:trPr>
          <w:jc w:val="center"/>
        </w:trPr>
        <w:tc>
          <w:tcPr>
            <w:tcW w:w="264" w:type="pct"/>
          </w:tcPr>
          <w:p w14:paraId="1E631BBB" w14:textId="77777777" w:rsidR="00422E43" w:rsidRPr="00CA6E93" w:rsidRDefault="00422E43" w:rsidP="00435BD2">
            <w:pPr>
              <w:pStyle w:val="bangtrai"/>
            </w:pPr>
          </w:p>
        </w:tc>
        <w:tc>
          <w:tcPr>
            <w:tcW w:w="136" w:type="pct"/>
          </w:tcPr>
          <w:p w14:paraId="5B2BA628"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3492227A" w14:textId="035D7968" w:rsidR="00422E43" w:rsidRPr="00422E43" w:rsidRDefault="00422E43" w:rsidP="00422E43">
            <w:r>
              <w:rPr>
                <w:rFonts w:ascii="Calibri" w:hAnsi="Calibri" w:cs="Calibri"/>
                <w:sz w:val="22"/>
                <w:szCs w:val="22"/>
              </w:rPr>
              <w:t>6.264E-5</w:t>
            </w:r>
          </w:p>
        </w:tc>
        <w:tc>
          <w:tcPr>
            <w:tcW w:w="299" w:type="pct"/>
            <w:tcBorders>
              <w:top w:val="nil"/>
              <w:left w:val="nil"/>
              <w:right w:val="nil"/>
            </w:tcBorders>
            <w:vAlign w:val="bottom"/>
          </w:tcPr>
          <w:p w14:paraId="654162E8" w14:textId="34073425" w:rsidR="00422E43" w:rsidRPr="00422E43" w:rsidRDefault="00422E43" w:rsidP="00422E43">
            <w:r>
              <w:rPr>
                <w:rFonts w:ascii="Calibri" w:hAnsi="Calibri" w:cs="Calibri"/>
                <w:sz w:val="22"/>
                <w:szCs w:val="22"/>
              </w:rPr>
              <w:t>2.261E-4</w:t>
            </w:r>
          </w:p>
        </w:tc>
        <w:tc>
          <w:tcPr>
            <w:tcW w:w="299" w:type="pct"/>
            <w:tcBorders>
              <w:top w:val="nil"/>
              <w:left w:val="nil"/>
              <w:right w:val="nil"/>
            </w:tcBorders>
            <w:vAlign w:val="bottom"/>
          </w:tcPr>
          <w:p w14:paraId="187C4E27" w14:textId="13682D1C" w:rsidR="00422E43" w:rsidRPr="00422E43" w:rsidRDefault="00422E43" w:rsidP="00422E43">
            <w:r>
              <w:rPr>
                <w:rFonts w:ascii="Calibri" w:hAnsi="Calibri" w:cs="Calibri"/>
                <w:b/>
                <w:bCs/>
                <w:sz w:val="22"/>
                <w:szCs w:val="22"/>
              </w:rPr>
              <w:t>2.990E-5</w:t>
            </w:r>
          </w:p>
        </w:tc>
        <w:tc>
          <w:tcPr>
            <w:tcW w:w="334" w:type="pct"/>
            <w:tcBorders>
              <w:top w:val="nil"/>
              <w:left w:val="nil"/>
              <w:right w:val="nil"/>
            </w:tcBorders>
            <w:vAlign w:val="bottom"/>
          </w:tcPr>
          <w:p w14:paraId="73CEE8E9" w14:textId="1E975175" w:rsidR="00422E43" w:rsidRPr="00422E43" w:rsidRDefault="00422E43" w:rsidP="00422E43">
            <w:r>
              <w:rPr>
                <w:rFonts w:ascii="Calibri" w:hAnsi="Calibri" w:cs="Calibri"/>
                <w:sz w:val="22"/>
                <w:szCs w:val="22"/>
              </w:rPr>
              <w:t>7.688E-4</w:t>
            </w:r>
          </w:p>
        </w:tc>
        <w:tc>
          <w:tcPr>
            <w:tcW w:w="298" w:type="pct"/>
            <w:tcBorders>
              <w:top w:val="nil"/>
              <w:left w:val="nil"/>
              <w:right w:val="nil"/>
            </w:tcBorders>
            <w:vAlign w:val="bottom"/>
          </w:tcPr>
          <w:p w14:paraId="63CA1C11" w14:textId="2E1CB784" w:rsidR="00422E43" w:rsidRPr="00422E43" w:rsidRDefault="00422E43" w:rsidP="00422E43">
            <w:r>
              <w:rPr>
                <w:rFonts w:ascii="Calibri" w:hAnsi="Calibri" w:cs="Calibri"/>
                <w:sz w:val="22"/>
                <w:szCs w:val="22"/>
              </w:rPr>
              <w:t>3.722E-4</w:t>
            </w:r>
          </w:p>
        </w:tc>
        <w:tc>
          <w:tcPr>
            <w:tcW w:w="299" w:type="pct"/>
            <w:vAlign w:val="bottom"/>
          </w:tcPr>
          <w:p w14:paraId="306CCF5D" w14:textId="1EB91DC5" w:rsidR="00422E43" w:rsidRPr="00422E43" w:rsidRDefault="00422E43" w:rsidP="00422E43">
            <w:r>
              <w:rPr>
                <w:rFonts w:ascii="Calibri" w:hAnsi="Calibri" w:cs="Calibri"/>
                <w:sz w:val="22"/>
                <w:szCs w:val="22"/>
              </w:rPr>
              <w:t>9.368E-3</w:t>
            </w:r>
          </w:p>
        </w:tc>
        <w:tc>
          <w:tcPr>
            <w:tcW w:w="298" w:type="pct"/>
            <w:vAlign w:val="bottom"/>
          </w:tcPr>
          <w:p w14:paraId="595BEE16" w14:textId="3EB7C7BD" w:rsidR="00422E43" w:rsidRPr="00422E43" w:rsidRDefault="00422E43" w:rsidP="00422E43">
            <w:r>
              <w:rPr>
                <w:rFonts w:ascii="Calibri" w:hAnsi="Calibri" w:cs="Calibri"/>
                <w:sz w:val="22"/>
                <w:szCs w:val="22"/>
              </w:rPr>
              <w:t>4.581E-2</w:t>
            </w:r>
          </w:p>
        </w:tc>
        <w:tc>
          <w:tcPr>
            <w:tcW w:w="298" w:type="pct"/>
            <w:vAlign w:val="bottom"/>
          </w:tcPr>
          <w:p w14:paraId="36C9B0E3" w14:textId="2B7667D7" w:rsidR="00422E43" w:rsidRPr="00422E43" w:rsidRDefault="00422E43" w:rsidP="00422E43">
            <w:r>
              <w:rPr>
                <w:rFonts w:ascii="Calibri" w:hAnsi="Calibri" w:cs="Calibri"/>
                <w:sz w:val="22"/>
                <w:szCs w:val="22"/>
              </w:rPr>
              <w:t>3.951E-2</w:t>
            </w:r>
          </w:p>
        </w:tc>
        <w:tc>
          <w:tcPr>
            <w:tcW w:w="334" w:type="pct"/>
            <w:vAlign w:val="bottom"/>
          </w:tcPr>
          <w:p w14:paraId="7293C7B5" w14:textId="787A7633" w:rsidR="00422E43" w:rsidRPr="00422E43" w:rsidRDefault="00422E43" w:rsidP="00422E43">
            <w:r>
              <w:rPr>
                <w:rFonts w:ascii="Calibri" w:hAnsi="Calibri" w:cs="Calibri"/>
                <w:sz w:val="22"/>
                <w:szCs w:val="22"/>
              </w:rPr>
              <w:t>4.847E-4</w:t>
            </w:r>
          </w:p>
        </w:tc>
        <w:tc>
          <w:tcPr>
            <w:tcW w:w="299" w:type="pct"/>
            <w:vAlign w:val="bottom"/>
          </w:tcPr>
          <w:p w14:paraId="2A616364" w14:textId="0D156D3B" w:rsidR="00422E43" w:rsidRPr="00422E43" w:rsidRDefault="00422E43" w:rsidP="00422E43">
            <w:r>
              <w:rPr>
                <w:rFonts w:ascii="Calibri" w:hAnsi="Calibri" w:cs="Calibri"/>
                <w:b/>
                <w:bCs/>
                <w:sz w:val="22"/>
                <w:szCs w:val="22"/>
              </w:rPr>
              <w:t>8.217E-5</w:t>
            </w:r>
          </w:p>
        </w:tc>
        <w:tc>
          <w:tcPr>
            <w:tcW w:w="300" w:type="pct"/>
            <w:vAlign w:val="bottom"/>
          </w:tcPr>
          <w:p w14:paraId="1C516106" w14:textId="0A0C16BA" w:rsidR="00422E43" w:rsidRPr="00422E43" w:rsidRDefault="00422E43" w:rsidP="00422E43">
            <w:r>
              <w:rPr>
                <w:rFonts w:ascii="Calibri" w:hAnsi="Calibri" w:cs="Calibri"/>
                <w:sz w:val="22"/>
                <w:szCs w:val="22"/>
              </w:rPr>
              <w:t>1.253E-2</w:t>
            </w:r>
          </w:p>
        </w:tc>
        <w:tc>
          <w:tcPr>
            <w:tcW w:w="298" w:type="pct"/>
            <w:vAlign w:val="bottom"/>
          </w:tcPr>
          <w:p w14:paraId="7903E9D5" w14:textId="0CD08A15" w:rsidR="00422E43" w:rsidRPr="00422E43" w:rsidRDefault="00422E43" w:rsidP="00422E43">
            <w:r>
              <w:rPr>
                <w:rFonts w:ascii="Calibri" w:hAnsi="Calibri" w:cs="Calibri"/>
                <w:sz w:val="22"/>
                <w:szCs w:val="22"/>
              </w:rPr>
              <w:t>1.670E-3</w:t>
            </w:r>
          </w:p>
        </w:tc>
        <w:tc>
          <w:tcPr>
            <w:tcW w:w="299" w:type="pct"/>
            <w:vAlign w:val="bottom"/>
          </w:tcPr>
          <w:p w14:paraId="262E9B99" w14:textId="374DF70F" w:rsidR="00422E43" w:rsidRPr="00422E43" w:rsidRDefault="00422E43" w:rsidP="00422E43">
            <w:r>
              <w:rPr>
                <w:rFonts w:ascii="Calibri" w:hAnsi="Calibri" w:cs="Calibri"/>
                <w:sz w:val="22"/>
                <w:szCs w:val="22"/>
              </w:rPr>
              <w:t>1.817E-2</w:t>
            </w:r>
          </w:p>
        </w:tc>
        <w:tc>
          <w:tcPr>
            <w:tcW w:w="335" w:type="pct"/>
            <w:vAlign w:val="bottom"/>
          </w:tcPr>
          <w:p w14:paraId="651402F0" w14:textId="450BD377" w:rsidR="00422E43" w:rsidRPr="00422E43" w:rsidRDefault="00422E43" w:rsidP="00422E43">
            <w:r>
              <w:rPr>
                <w:rFonts w:ascii="Calibri" w:hAnsi="Calibri" w:cs="Calibri"/>
                <w:sz w:val="22"/>
                <w:szCs w:val="22"/>
              </w:rPr>
              <w:t>2.539E-3</w:t>
            </w:r>
          </w:p>
        </w:tc>
        <w:tc>
          <w:tcPr>
            <w:tcW w:w="310" w:type="pct"/>
            <w:vAlign w:val="bottom"/>
          </w:tcPr>
          <w:p w14:paraId="4BC1A088" w14:textId="71BC4DF9" w:rsidR="00422E43" w:rsidRPr="00422E43" w:rsidRDefault="00422E43" w:rsidP="00422E43">
            <w:r>
              <w:rPr>
                <w:rFonts w:ascii="Calibri" w:hAnsi="Calibri" w:cs="Calibri"/>
                <w:b/>
                <w:bCs/>
                <w:sz w:val="22"/>
                <w:szCs w:val="22"/>
              </w:rPr>
              <w:t>1.141E-3</w:t>
            </w:r>
          </w:p>
        </w:tc>
      </w:tr>
      <w:tr w:rsidR="00422E43" w:rsidRPr="00CA6E93" w14:paraId="27B181CC" w14:textId="77777777" w:rsidTr="00DA20EF">
        <w:trPr>
          <w:jc w:val="center"/>
        </w:trPr>
        <w:tc>
          <w:tcPr>
            <w:tcW w:w="264" w:type="pct"/>
            <w:tcBorders>
              <w:bottom w:val="single" w:sz="4" w:space="0" w:color="auto"/>
            </w:tcBorders>
          </w:tcPr>
          <w:p w14:paraId="329896FE" w14:textId="77777777" w:rsidR="00422E43" w:rsidRPr="00CA6E93" w:rsidRDefault="00422E43" w:rsidP="00435BD2">
            <w:pPr>
              <w:pStyle w:val="bangtrai"/>
            </w:pPr>
          </w:p>
        </w:tc>
        <w:tc>
          <w:tcPr>
            <w:tcW w:w="136" w:type="pct"/>
            <w:tcBorders>
              <w:bottom w:val="single" w:sz="4" w:space="0" w:color="auto"/>
            </w:tcBorders>
          </w:tcPr>
          <w:p w14:paraId="22E554EF"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52F81350" w14:textId="6008502D" w:rsidR="00422E43" w:rsidRPr="00422E43" w:rsidRDefault="00422E43" w:rsidP="00422E43">
            <w:r>
              <w:rPr>
                <w:rFonts w:ascii="Calibri" w:hAnsi="Calibri" w:cs="Calibri"/>
                <w:sz w:val="22"/>
                <w:szCs w:val="22"/>
              </w:rPr>
              <w:t>3.599E-4</w:t>
            </w:r>
          </w:p>
        </w:tc>
        <w:tc>
          <w:tcPr>
            <w:tcW w:w="299" w:type="pct"/>
            <w:tcBorders>
              <w:top w:val="nil"/>
              <w:left w:val="nil"/>
              <w:bottom w:val="single" w:sz="4" w:space="0" w:color="auto"/>
              <w:right w:val="nil"/>
            </w:tcBorders>
            <w:vAlign w:val="bottom"/>
          </w:tcPr>
          <w:p w14:paraId="1209D0A3" w14:textId="39F8BEF7" w:rsidR="00422E43" w:rsidRPr="00422E43" w:rsidRDefault="00422E43" w:rsidP="00422E43">
            <w:r>
              <w:rPr>
                <w:rFonts w:ascii="Calibri" w:hAnsi="Calibri" w:cs="Calibri"/>
                <w:sz w:val="22"/>
                <w:szCs w:val="22"/>
              </w:rPr>
              <w:t>1.176E-3</w:t>
            </w:r>
          </w:p>
        </w:tc>
        <w:tc>
          <w:tcPr>
            <w:tcW w:w="299" w:type="pct"/>
            <w:tcBorders>
              <w:top w:val="nil"/>
              <w:left w:val="nil"/>
              <w:bottom w:val="single" w:sz="4" w:space="0" w:color="auto"/>
              <w:right w:val="nil"/>
            </w:tcBorders>
            <w:vAlign w:val="bottom"/>
          </w:tcPr>
          <w:p w14:paraId="1D95B843" w14:textId="16C2E3CC" w:rsidR="00422E43" w:rsidRPr="00422E43" w:rsidRDefault="00422E43" w:rsidP="00422E43">
            <w:r>
              <w:rPr>
                <w:rFonts w:ascii="Calibri" w:hAnsi="Calibri" w:cs="Calibri"/>
                <w:sz w:val="22"/>
                <w:szCs w:val="22"/>
              </w:rPr>
              <w:t>3.488E-4</w:t>
            </w:r>
          </w:p>
        </w:tc>
        <w:tc>
          <w:tcPr>
            <w:tcW w:w="334" w:type="pct"/>
            <w:tcBorders>
              <w:top w:val="nil"/>
              <w:left w:val="nil"/>
              <w:bottom w:val="single" w:sz="4" w:space="0" w:color="auto"/>
              <w:right w:val="nil"/>
            </w:tcBorders>
            <w:vAlign w:val="bottom"/>
          </w:tcPr>
          <w:p w14:paraId="13CA9AEA" w14:textId="4DA9C953" w:rsidR="00422E43" w:rsidRPr="00422E43" w:rsidRDefault="00422E43" w:rsidP="00422E43">
            <w:r>
              <w:rPr>
                <w:rFonts w:ascii="Calibri" w:hAnsi="Calibri" w:cs="Calibri"/>
                <w:sz w:val="22"/>
                <w:szCs w:val="22"/>
              </w:rPr>
              <w:t>1.569E-3</w:t>
            </w:r>
          </w:p>
        </w:tc>
        <w:tc>
          <w:tcPr>
            <w:tcW w:w="298" w:type="pct"/>
            <w:tcBorders>
              <w:top w:val="nil"/>
              <w:left w:val="nil"/>
              <w:bottom w:val="single" w:sz="4" w:space="0" w:color="auto"/>
              <w:right w:val="nil"/>
            </w:tcBorders>
            <w:vAlign w:val="bottom"/>
          </w:tcPr>
          <w:p w14:paraId="5EA5BBCD" w14:textId="059D422F" w:rsidR="00422E43" w:rsidRPr="00422E43" w:rsidRDefault="00422E43" w:rsidP="00422E43">
            <w:r>
              <w:rPr>
                <w:rFonts w:ascii="Calibri" w:hAnsi="Calibri" w:cs="Calibri"/>
                <w:b/>
                <w:bCs/>
                <w:sz w:val="22"/>
                <w:szCs w:val="22"/>
              </w:rPr>
              <w:t>1.615E-4</w:t>
            </w:r>
          </w:p>
        </w:tc>
        <w:tc>
          <w:tcPr>
            <w:tcW w:w="299" w:type="pct"/>
            <w:tcBorders>
              <w:bottom w:val="single" w:sz="4" w:space="0" w:color="auto"/>
            </w:tcBorders>
            <w:vAlign w:val="bottom"/>
          </w:tcPr>
          <w:p w14:paraId="25B5BE79" w14:textId="7D00AE0E" w:rsidR="00422E43" w:rsidRPr="00422E43" w:rsidRDefault="00422E43" w:rsidP="00422E43">
            <w:r>
              <w:rPr>
                <w:rFonts w:ascii="Calibri" w:hAnsi="Calibri" w:cs="Calibri"/>
                <w:sz w:val="22"/>
                <w:szCs w:val="22"/>
              </w:rPr>
              <w:t>2.330E-4</w:t>
            </w:r>
          </w:p>
        </w:tc>
        <w:tc>
          <w:tcPr>
            <w:tcW w:w="298" w:type="pct"/>
            <w:tcBorders>
              <w:bottom w:val="single" w:sz="4" w:space="0" w:color="auto"/>
            </w:tcBorders>
            <w:vAlign w:val="bottom"/>
          </w:tcPr>
          <w:p w14:paraId="4858EA6B" w14:textId="1E225D01" w:rsidR="00422E43" w:rsidRPr="00422E43" w:rsidRDefault="00422E43" w:rsidP="00422E43">
            <w:r>
              <w:rPr>
                <w:rFonts w:ascii="Calibri" w:hAnsi="Calibri" w:cs="Calibri"/>
                <w:b/>
                <w:bCs/>
                <w:sz w:val="22"/>
                <w:szCs w:val="22"/>
              </w:rPr>
              <w:t>1.695E-4</w:t>
            </w:r>
          </w:p>
        </w:tc>
        <w:tc>
          <w:tcPr>
            <w:tcW w:w="298" w:type="pct"/>
            <w:tcBorders>
              <w:bottom w:val="single" w:sz="4" w:space="0" w:color="auto"/>
            </w:tcBorders>
            <w:vAlign w:val="bottom"/>
          </w:tcPr>
          <w:p w14:paraId="1625E922" w14:textId="2756A40A" w:rsidR="00422E43" w:rsidRPr="00422E43" w:rsidRDefault="00422E43" w:rsidP="00422E43">
            <w:r>
              <w:rPr>
                <w:rFonts w:ascii="Calibri" w:hAnsi="Calibri" w:cs="Calibri"/>
                <w:sz w:val="22"/>
                <w:szCs w:val="22"/>
              </w:rPr>
              <w:t>4.377E-4</w:t>
            </w:r>
          </w:p>
        </w:tc>
        <w:tc>
          <w:tcPr>
            <w:tcW w:w="334" w:type="pct"/>
            <w:tcBorders>
              <w:bottom w:val="single" w:sz="4" w:space="0" w:color="auto"/>
            </w:tcBorders>
            <w:vAlign w:val="bottom"/>
          </w:tcPr>
          <w:p w14:paraId="476D8429" w14:textId="41DFE1B5" w:rsidR="00422E43" w:rsidRPr="00422E43" w:rsidRDefault="00422E43" w:rsidP="00422E43">
            <w:r>
              <w:rPr>
                <w:rFonts w:ascii="Calibri" w:hAnsi="Calibri" w:cs="Calibri"/>
                <w:sz w:val="22"/>
                <w:szCs w:val="22"/>
              </w:rPr>
              <w:t>3.217E-4</w:t>
            </w:r>
          </w:p>
        </w:tc>
        <w:tc>
          <w:tcPr>
            <w:tcW w:w="299" w:type="pct"/>
            <w:tcBorders>
              <w:bottom w:val="single" w:sz="4" w:space="0" w:color="auto"/>
            </w:tcBorders>
            <w:vAlign w:val="bottom"/>
          </w:tcPr>
          <w:p w14:paraId="4F73E552" w14:textId="44E2C0EF" w:rsidR="00422E43" w:rsidRPr="00422E43" w:rsidRDefault="00422E43" w:rsidP="00422E43">
            <w:r>
              <w:rPr>
                <w:rFonts w:ascii="Calibri" w:hAnsi="Calibri" w:cs="Calibri"/>
                <w:sz w:val="22"/>
                <w:szCs w:val="22"/>
              </w:rPr>
              <w:t>2.457E-4</w:t>
            </w:r>
          </w:p>
        </w:tc>
        <w:tc>
          <w:tcPr>
            <w:tcW w:w="300" w:type="pct"/>
            <w:tcBorders>
              <w:bottom w:val="single" w:sz="4" w:space="0" w:color="auto"/>
            </w:tcBorders>
            <w:vAlign w:val="bottom"/>
          </w:tcPr>
          <w:p w14:paraId="7D1AE40D" w14:textId="4A10650B" w:rsidR="00422E43" w:rsidRPr="00422E43" w:rsidRDefault="00422E43" w:rsidP="00422E43">
            <w:r>
              <w:rPr>
                <w:rFonts w:ascii="Calibri" w:hAnsi="Calibri" w:cs="Calibri"/>
                <w:sz w:val="22"/>
                <w:szCs w:val="22"/>
              </w:rPr>
              <w:t>2.882E-3</w:t>
            </w:r>
          </w:p>
        </w:tc>
        <w:tc>
          <w:tcPr>
            <w:tcW w:w="298" w:type="pct"/>
            <w:tcBorders>
              <w:bottom w:val="single" w:sz="4" w:space="0" w:color="auto"/>
            </w:tcBorders>
            <w:vAlign w:val="bottom"/>
          </w:tcPr>
          <w:p w14:paraId="0BABC4FB" w14:textId="72013720" w:rsidR="00422E43" w:rsidRPr="00422E43" w:rsidRDefault="00422E43" w:rsidP="00422E43">
            <w:r>
              <w:rPr>
                <w:rFonts w:ascii="Calibri" w:hAnsi="Calibri" w:cs="Calibri"/>
                <w:b/>
                <w:bCs/>
                <w:sz w:val="22"/>
                <w:szCs w:val="22"/>
              </w:rPr>
              <w:t>5.813E-5</w:t>
            </w:r>
          </w:p>
        </w:tc>
        <w:tc>
          <w:tcPr>
            <w:tcW w:w="299" w:type="pct"/>
            <w:tcBorders>
              <w:bottom w:val="single" w:sz="4" w:space="0" w:color="auto"/>
            </w:tcBorders>
            <w:vAlign w:val="bottom"/>
          </w:tcPr>
          <w:p w14:paraId="57B08735" w14:textId="33ACC88D" w:rsidR="00422E43" w:rsidRPr="00422E43" w:rsidRDefault="00422E43" w:rsidP="00422E43">
            <w:r>
              <w:rPr>
                <w:rFonts w:ascii="Calibri" w:hAnsi="Calibri" w:cs="Calibri"/>
                <w:sz w:val="22"/>
                <w:szCs w:val="22"/>
              </w:rPr>
              <w:t>1.075E-3</w:t>
            </w:r>
          </w:p>
        </w:tc>
        <w:tc>
          <w:tcPr>
            <w:tcW w:w="335" w:type="pct"/>
            <w:tcBorders>
              <w:bottom w:val="single" w:sz="4" w:space="0" w:color="auto"/>
            </w:tcBorders>
            <w:vAlign w:val="bottom"/>
          </w:tcPr>
          <w:p w14:paraId="2A3FD4AC" w14:textId="0696A1DE" w:rsidR="00422E43" w:rsidRPr="00422E43" w:rsidRDefault="00422E43" w:rsidP="00422E43">
            <w:r>
              <w:rPr>
                <w:rFonts w:ascii="Calibri" w:hAnsi="Calibri" w:cs="Calibri"/>
                <w:sz w:val="22"/>
                <w:szCs w:val="22"/>
              </w:rPr>
              <w:t>5.685E-3</w:t>
            </w:r>
          </w:p>
        </w:tc>
        <w:tc>
          <w:tcPr>
            <w:tcW w:w="310" w:type="pct"/>
            <w:tcBorders>
              <w:bottom w:val="single" w:sz="4" w:space="0" w:color="auto"/>
            </w:tcBorders>
            <w:vAlign w:val="bottom"/>
          </w:tcPr>
          <w:p w14:paraId="6DCE8AD8" w14:textId="5BCC708D" w:rsidR="00422E43" w:rsidRPr="00422E43" w:rsidRDefault="00422E43" w:rsidP="00422E43">
            <w:r>
              <w:rPr>
                <w:rFonts w:ascii="Calibri" w:hAnsi="Calibri" w:cs="Calibri"/>
                <w:sz w:val="22"/>
                <w:szCs w:val="22"/>
              </w:rPr>
              <w:t>1.436E-3</w:t>
            </w:r>
          </w:p>
        </w:tc>
      </w:tr>
      <w:tr w:rsidR="00422E43" w:rsidRPr="00CA6E93" w14:paraId="54FACAE7" w14:textId="77777777" w:rsidTr="00DA20EF">
        <w:trPr>
          <w:jc w:val="center"/>
        </w:trPr>
        <w:tc>
          <w:tcPr>
            <w:tcW w:w="264" w:type="pct"/>
            <w:tcBorders>
              <w:top w:val="single" w:sz="4" w:space="0" w:color="auto"/>
            </w:tcBorders>
          </w:tcPr>
          <w:p w14:paraId="5FCD365D" w14:textId="77777777" w:rsidR="00422E43" w:rsidRPr="00CA6E93" w:rsidRDefault="00422E43" w:rsidP="00435BD2">
            <w:pPr>
              <w:pStyle w:val="bangtrai"/>
            </w:pPr>
            <w:r>
              <w:t>MMF4</w:t>
            </w:r>
          </w:p>
        </w:tc>
        <w:tc>
          <w:tcPr>
            <w:tcW w:w="136" w:type="pct"/>
            <w:tcBorders>
              <w:top w:val="single" w:sz="4" w:space="0" w:color="auto"/>
            </w:tcBorders>
          </w:tcPr>
          <w:p w14:paraId="5EAB8405" w14:textId="77777777" w:rsidR="00422E43" w:rsidRPr="00CA6E93" w:rsidRDefault="00422E43" w:rsidP="00435BD2">
            <w:pPr>
              <w:pStyle w:val="bangtrai"/>
            </w:pPr>
            <w:r w:rsidRPr="00CA6E93">
              <w:t>(1)</w:t>
            </w:r>
          </w:p>
        </w:tc>
        <w:tc>
          <w:tcPr>
            <w:tcW w:w="300" w:type="pct"/>
            <w:tcBorders>
              <w:top w:val="single" w:sz="4" w:space="0" w:color="auto"/>
              <w:left w:val="nil"/>
              <w:bottom w:val="nil"/>
              <w:right w:val="nil"/>
            </w:tcBorders>
            <w:vAlign w:val="bottom"/>
          </w:tcPr>
          <w:p w14:paraId="74F4A5C8" w14:textId="4D06C62F" w:rsidR="00422E43" w:rsidRPr="00422E43" w:rsidRDefault="00422E43" w:rsidP="00422E43">
            <w:r>
              <w:rPr>
                <w:rFonts w:ascii="Calibri" w:hAnsi="Calibri" w:cs="Calibri"/>
                <w:sz w:val="22"/>
                <w:szCs w:val="22"/>
              </w:rPr>
              <w:t>1.161E-3</w:t>
            </w:r>
          </w:p>
        </w:tc>
        <w:tc>
          <w:tcPr>
            <w:tcW w:w="299" w:type="pct"/>
            <w:tcBorders>
              <w:top w:val="single" w:sz="4" w:space="0" w:color="auto"/>
              <w:left w:val="nil"/>
              <w:bottom w:val="nil"/>
              <w:right w:val="nil"/>
            </w:tcBorders>
            <w:vAlign w:val="bottom"/>
          </w:tcPr>
          <w:p w14:paraId="6888CE0F" w14:textId="17EDE7AC" w:rsidR="00422E43" w:rsidRPr="00422E43" w:rsidRDefault="00422E43" w:rsidP="00422E43">
            <w:r>
              <w:rPr>
                <w:rFonts w:ascii="Calibri" w:hAnsi="Calibri" w:cs="Calibri"/>
                <w:sz w:val="22"/>
                <w:szCs w:val="22"/>
              </w:rPr>
              <w:t>1.167E-3</w:t>
            </w:r>
          </w:p>
        </w:tc>
        <w:tc>
          <w:tcPr>
            <w:tcW w:w="299" w:type="pct"/>
            <w:tcBorders>
              <w:top w:val="single" w:sz="4" w:space="0" w:color="auto"/>
              <w:left w:val="nil"/>
              <w:bottom w:val="nil"/>
              <w:right w:val="nil"/>
            </w:tcBorders>
            <w:vAlign w:val="bottom"/>
          </w:tcPr>
          <w:p w14:paraId="6355FE92" w14:textId="1CDD68DC" w:rsidR="00422E43" w:rsidRPr="00422E43" w:rsidRDefault="00422E43" w:rsidP="00422E43">
            <w:r>
              <w:rPr>
                <w:rFonts w:ascii="Calibri" w:hAnsi="Calibri" w:cs="Calibri"/>
                <w:sz w:val="22"/>
                <w:szCs w:val="22"/>
              </w:rPr>
              <w:t>2.801E-4</w:t>
            </w:r>
          </w:p>
        </w:tc>
        <w:tc>
          <w:tcPr>
            <w:tcW w:w="334" w:type="pct"/>
            <w:tcBorders>
              <w:top w:val="single" w:sz="4" w:space="0" w:color="auto"/>
              <w:left w:val="nil"/>
              <w:bottom w:val="nil"/>
              <w:right w:val="nil"/>
            </w:tcBorders>
            <w:vAlign w:val="bottom"/>
          </w:tcPr>
          <w:p w14:paraId="7514212B" w14:textId="750C7C50" w:rsidR="00422E43" w:rsidRPr="00422E43" w:rsidRDefault="00422E43" w:rsidP="00422E43">
            <w:r>
              <w:rPr>
                <w:rFonts w:ascii="Calibri" w:hAnsi="Calibri" w:cs="Calibri"/>
                <w:sz w:val="22"/>
                <w:szCs w:val="22"/>
              </w:rPr>
              <w:t>2.500E-4</w:t>
            </w:r>
          </w:p>
        </w:tc>
        <w:tc>
          <w:tcPr>
            <w:tcW w:w="298" w:type="pct"/>
            <w:tcBorders>
              <w:top w:val="single" w:sz="4" w:space="0" w:color="auto"/>
              <w:left w:val="nil"/>
              <w:bottom w:val="nil"/>
              <w:right w:val="nil"/>
            </w:tcBorders>
            <w:vAlign w:val="bottom"/>
          </w:tcPr>
          <w:p w14:paraId="204971AC" w14:textId="7B09F255" w:rsidR="00422E43" w:rsidRPr="00422E43" w:rsidRDefault="00422E43" w:rsidP="00422E43">
            <w:r>
              <w:rPr>
                <w:rFonts w:ascii="Calibri" w:hAnsi="Calibri" w:cs="Calibri"/>
                <w:b/>
                <w:bCs/>
                <w:sz w:val="22"/>
                <w:szCs w:val="22"/>
              </w:rPr>
              <w:t>1.259E-4</w:t>
            </w:r>
          </w:p>
        </w:tc>
        <w:tc>
          <w:tcPr>
            <w:tcW w:w="299" w:type="pct"/>
            <w:tcBorders>
              <w:top w:val="single" w:sz="4" w:space="0" w:color="auto"/>
            </w:tcBorders>
            <w:vAlign w:val="bottom"/>
          </w:tcPr>
          <w:p w14:paraId="1331EF43" w14:textId="47A2AF06" w:rsidR="00422E43" w:rsidRPr="00422E43" w:rsidRDefault="00422E43" w:rsidP="00422E43">
            <w:r>
              <w:rPr>
                <w:rFonts w:ascii="Calibri" w:hAnsi="Calibri" w:cs="Calibri"/>
                <w:b/>
                <w:bCs/>
                <w:sz w:val="22"/>
                <w:szCs w:val="22"/>
              </w:rPr>
              <w:t>2.505E-4</w:t>
            </w:r>
          </w:p>
        </w:tc>
        <w:tc>
          <w:tcPr>
            <w:tcW w:w="298" w:type="pct"/>
            <w:tcBorders>
              <w:top w:val="single" w:sz="4" w:space="0" w:color="auto"/>
            </w:tcBorders>
            <w:vAlign w:val="bottom"/>
          </w:tcPr>
          <w:p w14:paraId="7DB48F50" w14:textId="472154AB" w:rsidR="00422E43" w:rsidRPr="00422E43" w:rsidRDefault="00422E43" w:rsidP="00422E43">
            <w:r>
              <w:rPr>
                <w:rFonts w:ascii="Calibri" w:hAnsi="Calibri" w:cs="Calibri"/>
                <w:sz w:val="22"/>
                <w:szCs w:val="22"/>
              </w:rPr>
              <w:t>2.529E-4</w:t>
            </w:r>
          </w:p>
        </w:tc>
        <w:tc>
          <w:tcPr>
            <w:tcW w:w="298" w:type="pct"/>
            <w:tcBorders>
              <w:top w:val="single" w:sz="4" w:space="0" w:color="auto"/>
            </w:tcBorders>
            <w:vAlign w:val="bottom"/>
          </w:tcPr>
          <w:p w14:paraId="12EAF630" w14:textId="64B9F5A4" w:rsidR="00422E43" w:rsidRPr="00422E43" w:rsidRDefault="00422E43" w:rsidP="00422E43">
            <w:r>
              <w:rPr>
                <w:rFonts w:ascii="Calibri" w:hAnsi="Calibri" w:cs="Calibri"/>
                <w:sz w:val="22"/>
                <w:szCs w:val="22"/>
              </w:rPr>
              <w:t>4.933E-4</w:t>
            </w:r>
          </w:p>
        </w:tc>
        <w:tc>
          <w:tcPr>
            <w:tcW w:w="334" w:type="pct"/>
            <w:tcBorders>
              <w:top w:val="single" w:sz="4" w:space="0" w:color="auto"/>
            </w:tcBorders>
            <w:vAlign w:val="bottom"/>
          </w:tcPr>
          <w:p w14:paraId="5AF3484F" w14:textId="4D118665" w:rsidR="00422E43" w:rsidRPr="00422E43" w:rsidRDefault="00422E43" w:rsidP="00422E43">
            <w:r>
              <w:rPr>
                <w:rFonts w:ascii="Calibri" w:hAnsi="Calibri" w:cs="Calibri"/>
                <w:sz w:val="22"/>
                <w:szCs w:val="22"/>
              </w:rPr>
              <w:t>3.587E-4</w:t>
            </w:r>
          </w:p>
        </w:tc>
        <w:tc>
          <w:tcPr>
            <w:tcW w:w="299" w:type="pct"/>
            <w:tcBorders>
              <w:top w:val="single" w:sz="4" w:space="0" w:color="auto"/>
            </w:tcBorders>
            <w:vAlign w:val="bottom"/>
          </w:tcPr>
          <w:p w14:paraId="4229D35E" w14:textId="345DA729" w:rsidR="00422E43" w:rsidRPr="00422E43" w:rsidRDefault="00422E43" w:rsidP="00422E43">
            <w:r>
              <w:rPr>
                <w:rFonts w:ascii="Calibri" w:hAnsi="Calibri" w:cs="Calibri"/>
                <w:sz w:val="22"/>
                <w:szCs w:val="22"/>
              </w:rPr>
              <w:t>3.254E-4</w:t>
            </w:r>
          </w:p>
        </w:tc>
        <w:tc>
          <w:tcPr>
            <w:tcW w:w="300" w:type="pct"/>
            <w:tcBorders>
              <w:top w:val="single" w:sz="4" w:space="0" w:color="auto"/>
            </w:tcBorders>
            <w:vAlign w:val="bottom"/>
          </w:tcPr>
          <w:p w14:paraId="3588E8C5" w14:textId="07E29AE7" w:rsidR="00422E43" w:rsidRPr="00422E43" w:rsidRDefault="00422E43" w:rsidP="00422E43">
            <w:r>
              <w:rPr>
                <w:rFonts w:ascii="Calibri" w:hAnsi="Calibri" w:cs="Calibri"/>
                <w:sz w:val="22"/>
                <w:szCs w:val="22"/>
              </w:rPr>
              <w:t>1.378E-3</w:t>
            </w:r>
          </w:p>
        </w:tc>
        <w:tc>
          <w:tcPr>
            <w:tcW w:w="298" w:type="pct"/>
            <w:tcBorders>
              <w:top w:val="single" w:sz="4" w:space="0" w:color="auto"/>
            </w:tcBorders>
            <w:vAlign w:val="bottom"/>
          </w:tcPr>
          <w:p w14:paraId="6056A84E" w14:textId="1B5D3C94" w:rsidR="00422E43" w:rsidRPr="00422E43" w:rsidRDefault="00422E43" w:rsidP="00422E43">
            <w:r>
              <w:rPr>
                <w:rFonts w:ascii="Calibri" w:hAnsi="Calibri" w:cs="Calibri"/>
                <w:b/>
                <w:bCs/>
                <w:sz w:val="22"/>
                <w:szCs w:val="22"/>
              </w:rPr>
              <w:t>1.131E-3</w:t>
            </w:r>
          </w:p>
        </w:tc>
        <w:tc>
          <w:tcPr>
            <w:tcW w:w="299" w:type="pct"/>
            <w:tcBorders>
              <w:top w:val="single" w:sz="4" w:space="0" w:color="auto"/>
            </w:tcBorders>
            <w:vAlign w:val="bottom"/>
          </w:tcPr>
          <w:p w14:paraId="778390E6" w14:textId="62E9B721" w:rsidR="00422E43" w:rsidRPr="00422E43" w:rsidRDefault="00422E43" w:rsidP="00422E43">
            <w:r>
              <w:rPr>
                <w:rFonts w:ascii="Calibri" w:hAnsi="Calibri" w:cs="Calibri"/>
                <w:sz w:val="22"/>
                <w:szCs w:val="22"/>
              </w:rPr>
              <w:t>2.552E-3</w:t>
            </w:r>
          </w:p>
        </w:tc>
        <w:tc>
          <w:tcPr>
            <w:tcW w:w="335" w:type="pct"/>
            <w:tcBorders>
              <w:top w:val="single" w:sz="4" w:space="0" w:color="auto"/>
            </w:tcBorders>
            <w:vAlign w:val="bottom"/>
          </w:tcPr>
          <w:p w14:paraId="0D5ABC39" w14:textId="3B236420" w:rsidR="00422E43" w:rsidRPr="00422E43" w:rsidRDefault="00422E43" w:rsidP="00422E43">
            <w:r>
              <w:rPr>
                <w:rFonts w:ascii="Calibri" w:hAnsi="Calibri" w:cs="Calibri"/>
                <w:sz w:val="22"/>
                <w:szCs w:val="22"/>
              </w:rPr>
              <w:t>1.835E-3</w:t>
            </w:r>
          </w:p>
        </w:tc>
        <w:tc>
          <w:tcPr>
            <w:tcW w:w="310" w:type="pct"/>
            <w:tcBorders>
              <w:top w:val="single" w:sz="4" w:space="0" w:color="auto"/>
            </w:tcBorders>
            <w:vAlign w:val="bottom"/>
          </w:tcPr>
          <w:p w14:paraId="6CF38323" w14:textId="57C4F21F" w:rsidR="00422E43" w:rsidRPr="00422E43" w:rsidRDefault="00422E43" w:rsidP="00422E43">
            <w:r>
              <w:rPr>
                <w:rFonts w:ascii="Calibri" w:hAnsi="Calibri" w:cs="Calibri"/>
                <w:sz w:val="22"/>
                <w:szCs w:val="22"/>
              </w:rPr>
              <w:t>1.226E-3</w:t>
            </w:r>
          </w:p>
        </w:tc>
      </w:tr>
      <w:tr w:rsidR="00422E43" w:rsidRPr="00CA6E93" w14:paraId="4B9D35A8" w14:textId="77777777" w:rsidTr="00DA20EF">
        <w:trPr>
          <w:jc w:val="center"/>
        </w:trPr>
        <w:tc>
          <w:tcPr>
            <w:tcW w:w="264" w:type="pct"/>
          </w:tcPr>
          <w:p w14:paraId="3446DD0E" w14:textId="77777777" w:rsidR="00422E43" w:rsidRPr="00CA6E93" w:rsidRDefault="00422E43" w:rsidP="00435BD2">
            <w:pPr>
              <w:pStyle w:val="bangtrai"/>
            </w:pPr>
          </w:p>
        </w:tc>
        <w:tc>
          <w:tcPr>
            <w:tcW w:w="136" w:type="pct"/>
          </w:tcPr>
          <w:p w14:paraId="1D9B3376"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6611F362" w14:textId="39896894" w:rsidR="00422E43" w:rsidRPr="00422E43" w:rsidRDefault="00422E43" w:rsidP="00422E43">
            <w:r>
              <w:rPr>
                <w:rFonts w:ascii="Calibri" w:hAnsi="Calibri" w:cs="Calibri"/>
                <w:sz w:val="22"/>
                <w:szCs w:val="22"/>
              </w:rPr>
              <w:t>2.251E-3</w:t>
            </w:r>
          </w:p>
        </w:tc>
        <w:tc>
          <w:tcPr>
            <w:tcW w:w="299" w:type="pct"/>
            <w:tcBorders>
              <w:top w:val="nil"/>
              <w:left w:val="nil"/>
              <w:bottom w:val="nil"/>
              <w:right w:val="nil"/>
            </w:tcBorders>
            <w:vAlign w:val="bottom"/>
          </w:tcPr>
          <w:p w14:paraId="59B2D54F" w14:textId="677DBD05" w:rsidR="00422E43" w:rsidRPr="00422E43" w:rsidRDefault="00422E43" w:rsidP="00422E43">
            <w:r>
              <w:rPr>
                <w:rFonts w:ascii="Calibri" w:hAnsi="Calibri" w:cs="Calibri"/>
                <w:sz w:val="22"/>
                <w:szCs w:val="22"/>
              </w:rPr>
              <w:t>2.113E-3</w:t>
            </w:r>
          </w:p>
        </w:tc>
        <w:tc>
          <w:tcPr>
            <w:tcW w:w="299" w:type="pct"/>
            <w:tcBorders>
              <w:top w:val="nil"/>
              <w:left w:val="nil"/>
              <w:bottom w:val="nil"/>
              <w:right w:val="nil"/>
            </w:tcBorders>
            <w:vAlign w:val="bottom"/>
          </w:tcPr>
          <w:p w14:paraId="3CAE2851" w14:textId="5DC95F0D" w:rsidR="00422E43" w:rsidRPr="00422E43" w:rsidRDefault="00422E43" w:rsidP="00422E43">
            <w:r>
              <w:rPr>
                <w:rFonts w:ascii="Calibri" w:hAnsi="Calibri" w:cs="Calibri"/>
                <w:sz w:val="22"/>
                <w:szCs w:val="22"/>
              </w:rPr>
              <w:t>3.983E-4</w:t>
            </w:r>
          </w:p>
        </w:tc>
        <w:tc>
          <w:tcPr>
            <w:tcW w:w="334" w:type="pct"/>
            <w:tcBorders>
              <w:top w:val="nil"/>
              <w:left w:val="nil"/>
              <w:bottom w:val="nil"/>
              <w:right w:val="nil"/>
            </w:tcBorders>
            <w:vAlign w:val="bottom"/>
          </w:tcPr>
          <w:p w14:paraId="004D857E" w14:textId="115067B1" w:rsidR="00422E43" w:rsidRPr="00422E43" w:rsidRDefault="00422E43" w:rsidP="00422E43">
            <w:r>
              <w:rPr>
                <w:rFonts w:ascii="Calibri" w:hAnsi="Calibri" w:cs="Calibri"/>
                <w:sz w:val="22"/>
                <w:szCs w:val="22"/>
              </w:rPr>
              <w:t>4.620E-4</w:t>
            </w:r>
          </w:p>
        </w:tc>
        <w:tc>
          <w:tcPr>
            <w:tcW w:w="298" w:type="pct"/>
            <w:tcBorders>
              <w:top w:val="nil"/>
              <w:left w:val="nil"/>
              <w:bottom w:val="nil"/>
              <w:right w:val="nil"/>
            </w:tcBorders>
            <w:vAlign w:val="bottom"/>
          </w:tcPr>
          <w:p w14:paraId="3906F2FD" w14:textId="54A6AF57" w:rsidR="00422E43" w:rsidRPr="00422E43" w:rsidRDefault="00422E43" w:rsidP="00422E43">
            <w:r>
              <w:rPr>
                <w:rFonts w:ascii="Calibri" w:hAnsi="Calibri" w:cs="Calibri"/>
                <w:b/>
                <w:bCs/>
                <w:sz w:val="22"/>
                <w:szCs w:val="22"/>
              </w:rPr>
              <w:t>1.592E-4</w:t>
            </w:r>
          </w:p>
        </w:tc>
        <w:tc>
          <w:tcPr>
            <w:tcW w:w="299" w:type="pct"/>
            <w:vAlign w:val="bottom"/>
          </w:tcPr>
          <w:p w14:paraId="78BEF4EB" w14:textId="19A185BC" w:rsidR="00422E43" w:rsidRPr="00422E43" w:rsidRDefault="00422E43" w:rsidP="00422E43">
            <w:r>
              <w:rPr>
                <w:rFonts w:ascii="Calibri" w:hAnsi="Calibri" w:cs="Calibri"/>
                <w:b/>
                <w:bCs/>
                <w:sz w:val="22"/>
                <w:szCs w:val="22"/>
              </w:rPr>
              <w:t>5.197E-3</w:t>
            </w:r>
          </w:p>
        </w:tc>
        <w:tc>
          <w:tcPr>
            <w:tcW w:w="298" w:type="pct"/>
            <w:vAlign w:val="bottom"/>
          </w:tcPr>
          <w:p w14:paraId="50C6E47D" w14:textId="64942AB4" w:rsidR="00422E43" w:rsidRPr="00422E43" w:rsidRDefault="00422E43" w:rsidP="00422E43">
            <w:r>
              <w:rPr>
                <w:rFonts w:ascii="Calibri" w:hAnsi="Calibri" w:cs="Calibri"/>
                <w:sz w:val="22"/>
                <w:szCs w:val="22"/>
              </w:rPr>
              <w:t>3.441E-2</w:t>
            </w:r>
          </w:p>
        </w:tc>
        <w:tc>
          <w:tcPr>
            <w:tcW w:w="298" w:type="pct"/>
            <w:vAlign w:val="bottom"/>
          </w:tcPr>
          <w:p w14:paraId="793878D5" w14:textId="23371814" w:rsidR="00422E43" w:rsidRPr="00422E43" w:rsidRDefault="00422E43" w:rsidP="00422E43">
            <w:r>
              <w:rPr>
                <w:rFonts w:ascii="Calibri" w:hAnsi="Calibri" w:cs="Calibri"/>
                <w:sz w:val="22"/>
                <w:szCs w:val="22"/>
              </w:rPr>
              <w:t>2.771E-2</w:t>
            </w:r>
          </w:p>
        </w:tc>
        <w:tc>
          <w:tcPr>
            <w:tcW w:w="334" w:type="pct"/>
            <w:vAlign w:val="bottom"/>
          </w:tcPr>
          <w:p w14:paraId="06807307" w14:textId="13A38532" w:rsidR="00422E43" w:rsidRPr="00422E43" w:rsidRDefault="00422E43" w:rsidP="00422E43">
            <w:r>
              <w:rPr>
                <w:rFonts w:ascii="Calibri" w:hAnsi="Calibri" w:cs="Calibri"/>
                <w:sz w:val="22"/>
                <w:szCs w:val="22"/>
              </w:rPr>
              <w:t>2.430E-2</w:t>
            </w:r>
          </w:p>
        </w:tc>
        <w:tc>
          <w:tcPr>
            <w:tcW w:w="299" w:type="pct"/>
            <w:vAlign w:val="bottom"/>
          </w:tcPr>
          <w:p w14:paraId="08C97989" w14:textId="03397F0C" w:rsidR="00422E43" w:rsidRPr="00422E43" w:rsidRDefault="00422E43" w:rsidP="00422E43">
            <w:r>
              <w:rPr>
                <w:rFonts w:ascii="Calibri" w:hAnsi="Calibri" w:cs="Calibri"/>
                <w:sz w:val="22"/>
                <w:szCs w:val="22"/>
              </w:rPr>
              <w:t>6.471E-3</w:t>
            </w:r>
          </w:p>
        </w:tc>
        <w:tc>
          <w:tcPr>
            <w:tcW w:w="300" w:type="pct"/>
            <w:vAlign w:val="bottom"/>
          </w:tcPr>
          <w:p w14:paraId="50F6CC7B" w14:textId="4FCBA575" w:rsidR="00422E43" w:rsidRPr="00422E43" w:rsidRDefault="00422E43" w:rsidP="00422E43">
            <w:r>
              <w:rPr>
                <w:rFonts w:ascii="Calibri" w:hAnsi="Calibri" w:cs="Calibri"/>
                <w:sz w:val="22"/>
                <w:szCs w:val="22"/>
              </w:rPr>
              <w:t>8.370E-3</w:t>
            </w:r>
          </w:p>
        </w:tc>
        <w:tc>
          <w:tcPr>
            <w:tcW w:w="298" w:type="pct"/>
            <w:vAlign w:val="bottom"/>
          </w:tcPr>
          <w:p w14:paraId="270F6234" w14:textId="529758E4" w:rsidR="00422E43" w:rsidRPr="00422E43" w:rsidRDefault="00422E43" w:rsidP="00422E43">
            <w:r>
              <w:rPr>
                <w:rFonts w:ascii="Calibri" w:hAnsi="Calibri" w:cs="Calibri"/>
                <w:b/>
                <w:bCs/>
                <w:sz w:val="22"/>
                <w:szCs w:val="22"/>
              </w:rPr>
              <w:t>5.562E-3</w:t>
            </w:r>
          </w:p>
        </w:tc>
        <w:tc>
          <w:tcPr>
            <w:tcW w:w="299" w:type="pct"/>
            <w:vAlign w:val="bottom"/>
          </w:tcPr>
          <w:p w14:paraId="14371E5D" w14:textId="1339F614" w:rsidR="00422E43" w:rsidRPr="00422E43" w:rsidRDefault="00422E43" w:rsidP="00422E43">
            <w:r>
              <w:rPr>
                <w:rFonts w:ascii="Calibri" w:hAnsi="Calibri" w:cs="Calibri"/>
                <w:sz w:val="22"/>
                <w:szCs w:val="22"/>
              </w:rPr>
              <w:t>4.867E-2</w:t>
            </w:r>
          </w:p>
        </w:tc>
        <w:tc>
          <w:tcPr>
            <w:tcW w:w="335" w:type="pct"/>
            <w:vAlign w:val="bottom"/>
          </w:tcPr>
          <w:p w14:paraId="2194957A" w14:textId="31A2092D" w:rsidR="00422E43" w:rsidRPr="00422E43" w:rsidRDefault="00422E43" w:rsidP="00422E43">
            <w:r>
              <w:rPr>
                <w:rFonts w:ascii="Calibri" w:hAnsi="Calibri" w:cs="Calibri"/>
                <w:sz w:val="22"/>
                <w:szCs w:val="22"/>
              </w:rPr>
              <w:t>3.432E-2</w:t>
            </w:r>
          </w:p>
        </w:tc>
        <w:tc>
          <w:tcPr>
            <w:tcW w:w="310" w:type="pct"/>
            <w:vAlign w:val="bottom"/>
          </w:tcPr>
          <w:p w14:paraId="5C372BEE" w14:textId="3046C7C2" w:rsidR="00422E43" w:rsidRPr="00422E43" w:rsidRDefault="00422E43" w:rsidP="00422E43">
            <w:r>
              <w:rPr>
                <w:rFonts w:ascii="Calibri" w:hAnsi="Calibri" w:cs="Calibri"/>
                <w:sz w:val="22"/>
                <w:szCs w:val="22"/>
              </w:rPr>
              <w:t>2.308E-2</w:t>
            </w:r>
          </w:p>
        </w:tc>
      </w:tr>
      <w:tr w:rsidR="00422E43" w:rsidRPr="00CA6E93" w14:paraId="6788BB34" w14:textId="77777777" w:rsidTr="00DA20EF">
        <w:trPr>
          <w:jc w:val="center"/>
        </w:trPr>
        <w:tc>
          <w:tcPr>
            <w:tcW w:w="264" w:type="pct"/>
          </w:tcPr>
          <w:p w14:paraId="692052F5" w14:textId="77777777" w:rsidR="00422E43" w:rsidRPr="00CA6E93" w:rsidRDefault="00422E43" w:rsidP="00435BD2">
            <w:pPr>
              <w:pStyle w:val="bangtrai"/>
            </w:pPr>
          </w:p>
        </w:tc>
        <w:tc>
          <w:tcPr>
            <w:tcW w:w="136" w:type="pct"/>
          </w:tcPr>
          <w:p w14:paraId="181B748C"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7052D5C7" w14:textId="266A3119" w:rsidR="00422E43" w:rsidRPr="00422E43" w:rsidRDefault="00422E43" w:rsidP="00422E43">
            <w:r>
              <w:rPr>
                <w:rFonts w:ascii="Calibri" w:hAnsi="Calibri" w:cs="Calibri"/>
                <w:sz w:val="22"/>
                <w:szCs w:val="22"/>
              </w:rPr>
              <w:t>1.592E-3</w:t>
            </w:r>
          </w:p>
        </w:tc>
        <w:tc>
          <w:tcPr>
            <w:tcW w:w="299" w:type="pct"/>
            <w:tcBorders>
              <w:top w:val="nil"/>
              <w:left w:val="nil"/>
              <w:bottom w:val="nil"/>
              <w:right w:val="nil"/>
            </w:tcBorders>
            <w:vAlign w:val="bottom"/>
          </w:tcPr>
          <w:p w14:paraId="34E038F7" w14:textId="52EA5AD5" w:rsidR="00422E43" w:rsidRPr="00422E43" w:rsidRDefault="00422E43" w:rsidP="00422E43">
            <w:r>
              <w:rPr>
                <w:rFonts w:ascii="Calibri" w:hAnsi="Calibri" w:cs="Calibri"/>
                <w:sz w:val="22"/>
                <w:szCs w:val="22"/>
              </w:rPr>
              <w:t>1.455E-3</w:t>
            </w:r>
          </w:p>
        </w:tc>
        <w:tc>
          <w:tcPr>
            <w:tcW w:w="299" w:type="pct"/>
            <w:tcBorders>
              <w:top w:val="nil"/>
              <w:left w:val="nil"/>
              <w:bottom w:val="nil"/>
              <w:right w:val="nil"/>
            </w:tcBorders>
            <w:vAlign w:val="bottom"/>
          </w:tcPr>
          <w:p w14:paraId="18F6375F" w14:textId="03AB738D" w:rsidR="00422E43" w:rsidRPr="00422E43" w:rsidRDefault="00422E43" w:rsidP="00422E43">
            <w:r>
              <w:rPr>
                <w:rFonts w:ascii="Calibri" w:hAnsi="Calibri" w:cs="Calibri"/>
                <w:sz w:val="22"/>
                <w:szCs w:val="22"/>
              </w:rPr>
              <w:t>3.280E-4</w:t>
            </w:r>
          </w:p>
        </w:tc>
        <w:tc>
          <w:tcPr>
            <w:tcW w:w="334" w:type="pct"/>
            <w:tcBorders>
              <w:top w:val="nil"/>
              <w:left w:val="nil"/>
              <w:bottom w:val="nil"/>
              <w:right w:val="nil"/>
            </w:tcBorders>
            <w:vAlign w:val="bottom"/>
          </w:tcPr>
          <w:p w14:paraId="38B6F09C" w14:textId="637C975A" w:rsidR="00422E43" w:rsidRPr="00422E43" w:rsidRDefault="00422E43" w:rsidP="00422E43">
            <w:r>
              <w:rPr>
                <w:rFonts w:ascii="Calibri" w:hAnsi="Calibri" w:cs="Calibri"/>
                <w:sz w:val="22"/>
                <w:szCs w:val="22"/>
              </w:rPr>
              <w:t>3.585E-4</w:t>
            </w:r>
          </w:p>
        </w:tc>
        <w:tc>
          <w:tcPr>
            <w:tcW w:w="298" w:type="pct"/>
            <w:tcBorders>
              <w:top w:val="nil"/>
              <w:left w:val="nil"/>
              <w:bottom w:val="nil"/>
              <w:right w:val="nil"/>
            </w:tcBorders>
            <w:vAlign w:val="bottom"/>
          </w:tcPr>
          <w:p w14:paraId="5D3953E2" w14:textId="3DC73B33" w:rsidR="00422E43" w:rsidRPr="00422E43" w:rsidRDefault="00422E43" w:rsidP="00422E43">
            <w:r>
              <w:rPr>
                <w:rFonts w:ascii="Calibri" w:hAnsi="Calibri" w:cs="Calibri"/>
                <w:b/>
                <w:bCs/>
                <w:sz w:val="22"/>
                <w:szCs w:val="22"/>
              </w:rPr>
              <w:t>1.404E-4</w:t>
            </w:r>
          </w:p>
        </w:tc>
        <w:tc>
          <w:tcPr>
            <w:tcW w:w="299" w:type="pct"/>
            <w:vAlign w:val="bottom"/>
          </w:tcPr>
          <w:p w14:paraId="5B37F9BF" w14:textId="1F36F5C3" w:rsidR="00422E43" w:rsidRPr="00422E43" w:rsidRDefault="00422E43" w:rsidP="00422E43">
            <w:r>
              <w:rPr>
                <w:rFonts w:ascii="Calibri" w:hAnsi="Calibri" w:cs="Calibri"/>
                <w:sz w:val="22"/>
                <w:szCs w:val="22"/>
              </w:rPr>
              <w:t>5.980E-4</w:t>
            </w:r>
          </w:p>
        </w:tc>
        <w:tc>
          <w:tcPr>
            <w:tcW w:w="298" w:type="pct"/>
            <w:vAlign w:val="bottom"/>
          </w:tcPr>
          <w:p w14:paraId="0D750B00" w14:textId="1A7EF257" w:rsidR="00422E43" w:rsidRPr="00422E43" w:rsidRDefault="00422E43" w:rsidP="00422E43">
            <w:r>
              <w:rPr>
                <w:rFonts w:ascii="Calibri" w:hAnsi="Calibri" w:cs="Calibri"/>
                <w:sz w:val="22"/>
                <w:szCs w:val="22"/>
              </w:rPr>
              <w:t>6.661E-3</w:t>
            </w:r>
          </w:p>
        </w:tc>
        <w:tc>
          <w:tcPr>
            <w:tcW w:w="298" w:type="pct"/>
            <w:vAlign w:val="bottom"/>
          </w:tcPr>
          <w:p w14:paraId="5E33C714" w14:textId="1323A570" w:rsidR="00422E43" w:rsidRPr="00422E43" w:rsidRDefault="00422E43" w:rsidP="00422E43">
            <w:r>
              <w:rPr>
                <w:rFonts w:ascii="Calibri" w:hAnsi="Calibri" w:cs="Calibri"/>
                <w:sz w:val="22"/>
                <w:szCs w:val="22"/>
              </w:rPr>
              <w:t>4.470E-3</w:t>
            </w:r>
          </w:p>
        </w:tc>
        <w:tc>
          <w:tcPr>
            <w:tcW w:w="334" w:type="pct"/>
            <w:vAlign w:val="bottom"/>
          </w:tcPr>
          <w:p w14:paraId="0369406E" w14:textId="598E6525" w:rsidR="00422E43" w:rsidRPr="00422E43" w:rsidRDefault="00422E43" w:rsidP="00422E43">
            <w:r>
              <w:rPr>
                <w:rFonts w:ascii="Calibri" w:hAnsi="Calibri" w:cs="Calibri"/>
                <w:sz w:val="22"/>
                <w:szCs w:val="22"/>
              </w:rPr>
              <w:t>6.096E-3</w:t>
            </w:r>
          </w:p>
        </w:tc>
        <w:tc>
          <w:tcPr>
            <w:tcW w:w="299" w:type="pct"/>
            <w:vAlign w:val="bottom"/>
          </w:tcPr>
          <w:p w14:paraId="77D98098" w14:textId="46CB23C4" w:rsidR="00422E43" w:rsidRPr="00422E43" w:rsidRDefault="00422E43" w:rsidP="00422E43">
            <w:r>
              <w:rPr>
                <w:rFonts w:ascii="Calibri" w:hAnsi="Calibri" w:cs="Calibri"/>
                <w:b/>
                <w:bCs/>
                <w:sz w:val="22"/>
                <w:szCs w:val="22"/>
              </w:rPr>
              <w:t>5.506E-4</w:t>
            </w:r>
          </w:p>
        </w:tc>
        <w:tc>
          <w:tcPr>
            <w:tcW w:w="300" w:type="pct"/>
            <w:vAlign w:val="bottom"/>
          </w:tcPr>
          <w:p w14:paraId="705F74D8" w14:textId="7A28028C" w:rsidR="00422E43" w:rsidRPr="00422E43" w:rsidRDefault="00422E43" w:rsidP="00422E43">
            <w:r>
              <w:rPr>
                <w:rFonts w:ascii="Calibri" w:hAnsi="Calibri" w:cs="Calibri"/>
                <w:sz w:val="22"/>
                <w:szCs w:val="22"/>
              </w:rPr>
              <w:t>3.478E-3</w:t>
            </w:r>
          </w:p>
        </w:tc>
        <w:tc>
          <w:tcPr>
            <w:tcW w:w="298" w:type="pct"/>
            <w:vAlign w:val="bottom"/>
          </w:tcPr>
          <w:p w14:paraId="1912872B" w14:textId="6BF6A7B9" w:rsidR="00422E43" w:rsidRPr="00422E43" w:rsidRDefault="00422E43" w:rsidP="00422E43">
            <w:r>
              <w:rPr>
                <w:rFonts w:ascii="Calibri" w:hAnsi="Calibri" w:cs="Calibri"/>
                <w:sz w:val="22"/>
                <w:szCs w:val="22"/>
              </w:rPr>
              <w:t>3.169E-3</w:t>
            </w:r>
          </w:p>
        </w:tc>
        <w:tc>
          <w:tcPr>
            <w:tcW w:w="299" w:type="pct"/>
            <w:vAlign w:val="bottom"/>
          </w:tcPr>
          <w:p w14:paraId="76D84A78" w14:textId="708D4F94" w:rsidR="00422E43" w:rsidRPr="00422E43" w:rsidRDefault="00422E43" w:rsidP="00422E43">
            <w:r>
              <w:rPr>
                <w:rFonts w:ascii="Calibri" w:hAnsi="Calibri" w:cs="Calibri"/>
                <w:sz w:val="22"/>
                <w:szCs w:val="22"/>
              </w:rPr>
              <w:t>8.088E-3</w:t>
            </w:r>
          </w:p>
        </w:tc>
        <w:tc>
          <w:tcPr>
            <w:tcW w:w="335" w:type="pct"/>
            <w:vAlign w:val="bottom"/>
          </w:tcPr>
          <w:p w14:paraId="62ADD33B" w14:textId="7832C5D7" w:rsidR="00422E43" w:rsidRPr="00422E43" w:rsidRDefault="00422E43" w:rsidP="00422E43">
            <w:r>
              <w:rPr>
                <w:rFonts w:ascii="Calibri" w:hAnsi="Calibri" w:cs="Calibri"/>
                <w:sz w:val="22"/>
                <w:szCs w:val="22"/>
              </w:rPr>
              <w:t>1.042E-2</w:t>
            </w:r>
          </w:p>
        </w:tc>
        <w:tc>
          <w:tcPr>
            <w:tcW w:w="310" w:type="pct"/>
            <w:vAlign w:val="bottom"/>
          </w:tcPr>
          <w:p w14:paraId="418D5F2B" w14:textId="4EDCCAA8" w:rsidR="00422E43" w:rsidRPr="00422E43" w:rsidRDefault="00422E43" w:rsidP="00422E43">
            <w:r>
              <w:rPr>
                <w:rFonts w:ascii="Calibri" w:hAnsi="Calibri" w:cs="Calibri"/>
                <w:b/>
                <w:bCs/>
                <w:sz w:val="22"/>
                <w:szCs w:val="22"/>
              </w:rPr>
              <w:t>2.140E-3</w:t>
            </w:r>
          </w:p>
        </w:tc>
      </w:tr>
      <w:tr w:rsidR="00422E43" w:rsidRPr="00CA6E93" w14:paraId="11F994C0" w14:textId="77777777" w:rsidTr="00DA20EF">
        <w:trPr>
          <w:jc w:val="center"/>
        </w:trPr>
        <w:tc>
          <w:tcPr>
            <w:tcW w:w="264" w:type="pct"/>
          </w:tcPr>
          <w:p w14:paraId="038297C8" w14:textId="77777777" w:rsidR="00422E43" w:rsidRPr="00CA6E93" w:rsidRDefault="00422E43" w:rsidP="00435BD2">
            <w:pPr>
              <w:pStyle w:val="bangtrai"/>
            </w:pPr>
          </w:p>
        </w:tc>
        <w:tc>
          <w:tcPr>
            <w:tcW w:w="136" w:type="pct"/>
          </w:tcPr>
          <w:p w14:paraId="4405779F"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20CAEFCC" w14:textId="07576B1F" w:rsidR="00422E43" w:rsidRPr="00422E43" w:rsidRDefault="00422E43" w:rsidP="00422E43">
            <w:r>
              <w:rPr>
                <w:rFonts w:ascii="Calibri" w:hAnsi="Calibri" w:cs="Calibri"/>
                <w:sz w:val="22"/>
                <w:szCs w:val="22"/>
              </w:rPr>
              <w:t>2.766E-4</w:t>
            </w:r>
          </w:p>
        </w:tc>
        <w:tc>
          <w:tcPr>
            <w:tcW w:w="299" w:type="pct"/>
            <w:tcBorders>
              <w:top w:val="nil"/>
              <w:left w:val="nil"/>
              <w:right w:val="nil"/>
            </w:tcBorders>
            <w:vAlign w:val="bottom"/>
          </w:tcPr>
          <w:p w14:paraId="245E2134" w14:textId="3FB540CE" w:rsidR="00422E43" w:rsidRPr="00422E43" w:rsidRDefault="00422E43" w:rsidP="00422E43">
            <w:r>
              <w:rPr>
                <w:rFonts w:ascii="Calibri" w:hAnsi="Calibri" w:cs="Calibri"/>
                <w:sz w:val="22"/>
                <w:szCs w:val="22"/>
              </w:rPr>
              <w:t>2.273E-4</w:t>
            </w:r>
          </w:p>
        </w:tc>
        <w:tc>
          <w:tcPr>
            <w:tcW w:w="299" w:type="pct"/>
            <w:tcBorders>
              <w:top w:val="nil"/>
              <w:left w:val="nil"/>
              <w:right w:val="nil"/>
            </w:tcBorders>
            <w:vAlign w:val="bottom"/>
          </w:tcPr>
          <w:p w14:paraId="4A2C954B" w14:textId="2783EFAF" w:rsidR="00422E43" w:rsidRPr="00422E43" w:rsidRDefault="00422E43" w:rsidP="00422E43">
            <w:r>
              <w:rPr>
                <w:rFonts w:ascii="Calibri" w:hAnsi="Calibri" w:cs="Calibri"/>
                <w:sz w:val="22"/>
                <w:szCs w:val="22"/>
              </w:rPr>
              <w:t>3.329E-5</w:t>
            </w:r>
          </w:p>
        </w:tc>
        <w:tc>
          <w:tcPr>
            <w:tcW w:w="334" w:type="pct"/>
            <w:tcBorders>
              <w:top w:val="nil"/>
              <w:left w:val="nil"/>
              <w:right w:val="nil"/>
            </w:tcBorders>
            <w:vAlign w:val="bottom"/>
          </w:tcPr>
          <w:p w14:paraId="2B682A13" w14:textId="0B8EE60B" w:rsidR="00422E43" w:rsidRPr="00422E43" w:rsidRDefault="00422E43" w:rsidP="00422E43">
            <w:r>
              <w:rPr>
                <w:rFonts w:ascii="Calibri" w:hAnsi="Calibri" w:cs="Calibri"/>
                <w:sz w:val="22"/>
                <w:szCs w:val="22"/>
              </w:rPr>
              <w:t>5.298E-5</w:t>
            </w:r>
          </w:p>
        </w:tc>
        <w:tc>
          <w:tcPr>
            <w:tcW w:w="298" w:type="pct"/>
            <w:tcBorders>
              <w:top w:val="nil"/>
              <w:left w:val="nil"/>
              <w:right w:val="nil"/>
            </w:tcBorders>
            <w:vAlign w:val="bottom"/>
          </w:tcPr>
          <w:p w14:paraId="5622EDD9" w14:textId="041BE2D5" w:rsidR="00422E43" w:rsidRPr="00422E43" w:rsidRDefault="00422E43" w:rsidP="00422E43">
            <w:r>
              <w:rPr>
                <w:rFonts w:ascii="Calibri" w:hAnsi="Calibri" w:cs="Calibri"/>
                <w:b/>
                <w:bCs/>
                <w:sz w:val="22"/>
                <w:szCs w:val="22"/>
              </w:rPr>
              <w:t>9.168E-6</w:t>
            </w:r>
          </w:p>
        </w:tc>
        <w:tc>
          <w:tcPr>
            <w:tcW w:w="299" w:type="pct"/>
            <w:vAlign w:val="bottom"/>
          </w:tcPr>
          <w:p w14:paraId="746AEE1C" w14:textId="3CD9A6A6" w:rsidR="00422E43" w:rsidRPr="00422E43" w:rsidRDefault="00422E43" w:rsidP="00422E43">
            <w:r>
              <w:rPr>
                <w:rFonts w:ascii="Calibri" w:hAnsi="Calibri" w:cs="Calibri"/>
                <w:b/>
                <w:bCs/>
                <w:sz w:val="22"/>
                <w:szCs w:val="22"/>
              </w:rPr>
              <w:t>9.174E-4</w:t>
            </w:r>
          </w:p>
        </w:tc>
        <w:tc>
          <w:tcPr>
            <w:tcW w:w="298" w:type="pct"/>
            <w:vAlign w:val="bottom"/>
          </w:tcPr>
          <w:p w14:paraId="453DA0A8" w14:textId="04DAFAA9" w:rsidR="00422E43" w:rsidRPr="00422E43" w:rsidRDefault="00422E43" w:rsidP="00422E43">
            <w:r>
              <w:rPr>
                <w:rFonts w:ascii="Calibri" w:hAnsi="Calibri" w:cs="Calibri"/>
                <w:sz w:val="22"/>
                <w:szCs w:val="22"/>
              </w:rPr>
              <w:t>9.366E-3</w:t>
            </w:r>
          </w:p>
        </w:tc>
        <w:tc>
          <w:tcPr>
            <w:tcW w:w="298" w:type="pct"/>
            <w:vAlign w:val="bottom"/>
          </w:tcPr>
          <w:p w14:paraId="684929DE" w14:textId="5FCEDC64" w:rsidR="00422E43" w:rsidRPr="00422E43" w:rsidRDefault="00422E43" w:rsidP="00422E43">
            <w:r>
              <w:rPr>
                <w:rFonts w:ascii="Calibri" w:hAnsi="Calibri" w:cs="Calibri"/>
                <w:sz w:val="22"/>
                <w:szCs w:val="22"/>
              </w:rPr>
              <w:t>7.226E-3</w:t>
            </w:r>
          </w:p>
        </w:tc>
        <w:tc>
          <w:tcPr>
            <w:tcW w:w="334" w:type="pct"/>
            <w:vAlign w:val="bottom"/>
          </w:tcPr>
          <w:p w14:paraId="59D80582" w14:textId="1DE9CE9C" w:rsidR="00422E43" w:rsidRPr="00422E43" w:rsidRDefault="00422E43" w:rsidP="00422E43">
            <w:r>
              <w:rPr>
                <w:rFonts w:ascii="Calibri" w:hAnsi="Calibri" w:cs="Calibri"/>
                <w:sz w:val="22"/>
                <w:szCs w:val="22"/>
              </w:rPr>
              <w:t>6.247E-3</w:t>
            </w:r>
          </w:p>
        </w:tc>
        <w:tc>
          <w:tcPr>
            <w:tcW w:w="299" w:type="pct"/>
            <w:vAlign w:val="bottom"/>
          </w:tcPr>
          <w:p w14:paraId="4F584097" w14:textId="2DA7E7D4" w:rsidR="00422E43" w:rsidRPr="00422E43" w:rsidRDefault="00422E43" w:rsidP="00422E43">
            <w:r>
              <w:rPr>
                <w:rFonts w:ascii="Calibri" w:hAnsi="Calibri" w:cs="Calibri"/>
                <w:sz w:val="22"/>
                <w:szCs w:val="22"/>
              </w:rPr>
              <w:t>1.119E-3</w:t>
            </w:r>
          </w:p>
        </w:tc>
        <w:tc>
          <w:tcPr>
            <w:tcW w:w="300" w:type="pct"/>
            <w:vAlign w:val="bottom"/>
          </w:tcPr>
          <w:p w14:paraId="6F326A84" w14:textId="1D75697D" w:rsidR="00422E43" w:rsidRPr="00422E43" w:rsidRDefault="00422E43" w:rsidP="00422E43">
            <w:r>
              <w:rPr>
                <w:rFonts w:ascii="Calibri" w:hAnsi="Calibri" w:cs="Calibri"/>
                <w:sz w:val="22"/>
                <w:szCs w:val="22"/>
              </w:rPr>
              <w:t>1.745E-3</w:t>
            </w:r>
          </w:p>
        </w:tc>
        <w:tc>
          <w:tcPr>
            <w:tcW w:w="298" w:type="pct"/>
            <w:vAlign w:val="bottom"/>
          </w:tcPr>
          <w:p w14:paraId="7C2D29B5" w14:textId="3C5CA01A" w:rsidR="00422E43" w:rsidRPr="00422E43" w:rsidRDefault="00422E43" w:rsidP="00422E43">
            <w:r>
              <w:rPr>
                <w:rFonts w:ascii="Calibri" w:hAnsi="Calibri" w:cs="Calibri"/>
                <w:b/>
                <w:bCs/>
                <w:sz w:val="22"/>
                <w:szCs w:val="22"/>
              </w:rPr>
              <w:t>1.153E-3</w:t>
            </w:r>
          </w:p>
        </w:tc>
        <w:tc>
          <w:tcPr>
            <w:tcW w:w="299" w:type="pct"/>
            <w:vAlign w:val="bottom"/>
          </w:tcPr>
          <w:p w14:paraId="6BA60A59" w14:textId="4876C80E" w:rsidR="00422E43" w:rsidRPr="00422E43" w:rsidRDefault="00422E43" w:rsidP="00422E43">
            <w:r>
              <w:rPr>
                <w:rFonts w:ascii="Calibri" w:hAnsi="Calibri" w:cs="Calibri"/>
                <w:sz w:val="22"/>
                <w:szCs w:val="22"/>
              </w:rPr>
              <w:t>1.099E-2</w:t>
            </w:r>
          </w:p>
        </w:tc>
        <w:tc>
          <w:tcPr>
            <w:tcW w:w="335" w:type="pct"/>
            <w:vAlign w:val="bottom"/>
          </w:tcPr>
          <w:p w14:paraId="5BE7F370" w14:textId="0FE5AD49" w:rsidR="00422E43" w:rsidRPr="00422E43" w:rsidRDefault="00422E43" w:rsidP="00422E43">
            <w:r>
              <w:rPr>
                <w:rFonts w:ascii="Calibri" w:hAnsi="Calibri" w:cs="Calibri"/>
                <w:sz w:val="22"/>
                <w:szCs w:val="22"/>
              </w:rPr>
              <w:t>8.097E-3</w:t>
            </w:r>
          </w:p>
        </w:tc>
        <w:tc>
          <w:tcPr>
            <w:tcW w:w="310" w:type="pct"/>
            <w:vAlign w:val="bottom"/>
          </w:tcPr>
          <w:p w14:paraId="6C72FA4F" w14:textId="79358815" w:rsidR="00422E43" w:rsidRPr="00422E43" w:rsidRDefault="00422E43" w:rsidP="00422E43">
            <w:r>
              <w:rPr>
                <w:rFonts w:ascii="Calibri" w:hAnsi="Calibri" w:cs="Calibri"/>
                <w:sz w:val="22"/>
                <w:szCs w:val="22"/>
              </w:rPr>
              <w:t>3.957E-3</w:t>
            </w:r>
          </w:p>
        </w:tc>
      </w:tr>
      <w:tr w:rsidR="00422E43" w:rsidRPr="00CA6E93" w14:paraId="064670F9" w14:textId="77777777" w:rsidTr="00DA20EF">
        <w:trPr>
          <w:jc w:val="center"/>
        </w:trPr>
        <w:tc>
          <w:tcPr>
            <w:tcW w:w="264" w:type="pct"/>
            <w:tcBorders>
              <w:bottom w:val="single" w:sz="4" w:space="0" w:color="auto"/>
            </w:tcBorders>
          </w:tcPr>
          <w:p w14:paraId="2ECC3A88" w14:textId="77777777" w:rsidR="00422E43" w:rsidRPr="00CA6E93" w:rsidRDefault="00422E43" w:rsidP="00435BD2">
            <w:pPr>
              <w:pStyle w:val="bangtrai"/>
            </w:pPr>
          </w:p>
        </w:tc>
        <w:tc>
          <w:tcPr>
            <w:tcW w:w="136" w:type="pct"/>
            <w:tcBorders>
              <w:bottom w:val="single" w:sz="4" w:space="0" w:color="auto"/>
            </w:tcBorders>
          </w:tcPr>
          <w:p w14:paraId="6BEE3065"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2BC38D5A" w14:textId="15B2812C" w:rsidR="00422E43" w:rsidRPr="00422E43" w:rsidRDefault="00422E43" w:rsidP="00422E43">
            <w:r>
              <w:rPr>
                <w:rFonts w:ascii="Calibri" w:hAnsi="Calibri" w:cs="Calibri"/>
                <w:sz w:val="22"/>
                <w:szCs w:val="22"/>
              </w:rPr>
              <w:t>1.161E-3</w:t>
            </w:r>
          </w:p>
        </w:tc>
        <w:tc>
          <w:tcPr>
            <w:tcW w:w="299" w:type="pct"/>
            <w:tcBorders>
              <w:top w:val="nil"/>
              <w:left w:val="nil"/>
              <w:bottom w:val="single" w:sz="4" w:space="0" w:color="auto"/>
              <w:right w:val="nil"/>
            </w:tcBorders>
            <w:vAlign w:val="bottom"/>
          </w:tcPr>
          <w:p w14:paraId="08127683" w14:textId="7C122C0E" w:rsidR="00422E43" w:rsidRPr="00422E43" w:rsidRDefault="00422E43" w:rsidP="00422E43">
            <w:r>
              <w:rPr>
                <w:rFonts w:ascii="Calibri" w:hAnsi="Calibri" w:cs="Calibri"/>
                <w:sz w:val="22"/>
                <w:szCs w:val="22"/>
              </w:rPr>
              <w:t>1.167E-3</w:t>
            </w:r>
          </w:p>
        </w:tc>
        <w:tc>
          <w:tcPr>
            <w:tcW w:w="299" w:type="pct"/>
            <w:tcBorders>
              <w:top w:val="nil"/>
              <w:left w:val="nil"/>
              <w:bottom w:val="single" w:sz="4" w:space="0" w:color="auto"/>
              <w:right w:val="nil"/>
            </w:tcBorders>
            <w:vAlign w:val="bottom"/>
          </w:tcPr>
          <w:p w14:paraId="475937A3" w14:textId="60310254" w:rsidR="00422E43" w:rsidRPr="00422E43" w:rsidRDefault="00422E43" w:rsidP="00422E43">
            <w:r>
              <w:rPr>
                <w:rFonts w:ascii="Calibri" w:hAnsi="Calibri" w:cs="Calibri"/>
                <w:sz w:val="22"/>
                <w:szCs w:val="22"/>
              </w:rPr>
              <w:t>2.801E-4</w:t>
            </w:r>
          </w:p>
        </w:tc>
        <w:tc>
          <w:tcPr>
            <w:tcW w:w="334" w:type="pct"/>
            <w:tcBorders>
              <w:top w:val="nil"/>
              <w:left w:val="nil"/>
              <w:bottom w:val="single" w:sz="4" w:space="0" w:color="auto"/>
              <w:right w:val="nil"/>
            </w:tcBorders>
            <w:vAlign w:val="bottom"/>
          </w:tcPr>
          <w:p w14:paraId="44B83CF5" w14:textId="53334A6C" w:rsidR="00422E43" w:rsidRPr="00422E43" w:rsidRDefault="00422E43" w:rsidP="00422E43">
            <w:r>
              <w:rPr>
                <w:rFonts w:ascii="Calibri" w:hAnsi="Calibri" w:cs="Calibri"/>
                <w:sz w:val="22"/>
                <w:szCs w:val="22"/>
              </w:rPr>
              <w:t>2.500E-4</w:t>
            </w:r>
          </w:p>
        </w:tc>
        <w:tc>
          <w:tcPr>
            <w:tcW w:w="298" w:type="pct"/>
            <w:tcBorders>
              <w:top w:val="nil"/>
              <w:left w:val="nil"/>
              <w:bottom w:val="single" w:sz="4" w:space="0" w:color="auto"/>
              <w:right w:val="nil"/>
            </w:tcBorders>
            <w:vAlign w:val="bottom"/>
          </w:tcPr>
          <w:p w14:paraId="6B076D8D" w14:textId="71BAFF60" w:rsidR="00422E43" w:rsidRPr="00422E43" w:rsidRDefault="00422E43" w:rsidP="00422E43">
            <w:r>
              <w:rPr>
                <w:rFonts w:ascii="Calibri" w:hAnsi="Calibri" w:cs="Calibri"/>
                <w:b/>
                <w:bCs/>
                <w:sz w:val="22"/>
                <w:szCs w:val="22"/>
              </w:rPr>
              <w:t>1.259E-4</w:t>
            </w:r>
          </w:p>
        </w:tc>
        <w:tc>
          <w:tcPr>
            <w:tcW w:w="299" w:type="pct"/>
            <w:tcBorders>
              <w:bottom w:val="single" w:sz="4" w:space="0" w:color="auto"/>
            </w:tcBorders>
            <w:vAlign w:val="bottom"/>
          </w:tcPr>
          <w:p w14:paraId="5AA62829" w14:textId="2DE40687" w:rsidR="00422E43" w:rsidRPr="00422E43" w:rsidRDefault="00422E43" w:rsidP="00422E43">
            <w:r>
              <w:rPr>
                <w:rFonts w:ascii="Calibri" w:hAnsi="Calibri" w:cs="Calibri"/>
                <w:b/>
                <w:bCs/>
                <w:sz w:val="22"/>
                <w:szCs w:val="22"/>
              </w:rPr>
              <w:t>2.505E-4</w:t>
            </w:r>
          </w:p>
        </w:tc>
        <w:tc>
          <w:tcPr>
            <w:tcW w:w="298" w:type="pct"/>
            <w:tcBorders>
              <w:bottom w:val="single" w:sz="4" w:space="0" w:color="auto"/>
            </w:tcBorders>
            <w:vAlign w:val="bottom"/>
          </w:tcPr>
          <w:p w14:paraId="335F88E8" w14:textId="1FDB3E3D" w:rsidR="00422E43" w:rsidRPr="00422E43" w:rsidRDefault="00422E43" w:rsidP="00422E43">
            <w:r>
              <w:rPr>
                <w:rFonts w:ascii="Calibri" w:hAnsi="Calibri" w:cs="Calibri"/>
                <w:sz w:val="22"/>
                <w:szCs w:val="22"/>
              </w:rPr>
              <w:t>2.529E-4</w:t>
            </w:r>
          </w:p>
        </w:tc>
        <w:tc>
          <w:tcPr>
            <w:tcW w:w="298" w:type="pct"/>
            <w:tcBorders>
              <w:bottom w:val="single" w:sz="4" w:space="0" w:color="auto"/>
            </w:tcBorders>
            <w:vAlign w:val="bottom"/>
          </w:tcPr>
          <w:p w14:paraId="73140837" w14:textId="38EF71CB" w:rsidR="00422E43" w:rsidRPr="00422E43" w:rsidRDefault="00422E43" w:rsidP="00422E43">
            <w:r>
              <w:rPr>
                <w:rFonts w:ascii="Calibri" w:hAnsi="Calibri" w:cs="Calibri"/>
                <w:sz w:val="22"/>
                <w:szCs w:val="22"/>
              </w:rPr>
              <w:t>4.933E-4</w:t>
            </w:r>
          </w:p>
        </w:tc>
        <w:tc>
          <w:tcPr>
            <w:tcW w:w="334" w:type="pct"/>
            <w:tcBorders>
              <w:bottom w:val="single" w:sz="4" w:space="0" w:color="auto"/>
            </w:tcBorders>
            <w:vAlign w:val="bottom"/>
          </w:tcPr>
          <w:p w14:paraId="628C2150" w14:textId="54ED4519" w:rsidR="00422E43" w:rsidRPr="00422E43" w:rsidRDefault="00422E43" w:rsidP="00422E43">
            <w:r>
              <w:rPr>
                <w:rFonts w:ascii="Calibri" w:hAnsi="Calibri" w:cs="Calibri"/>
                <w:sz w:val="22"/>
                <w:szCs w:val="22"/>
              </w:rPr>
              <w:t>3.587E-4</w:t>
            </w:r>
          </w:p>
        </w:tc>
        <w:tc>
          <w:tcPr>
            <w:tcW w:w="299" w:type="pct"/>
            <w:tcBorders>
              <w:bottom w:val="single" w:sz="4" w:space="0" w:color="auto"/>
            </w:tcBorders>
            <w:vAlign w:val="bottom"/>
          </w:tcPr>
          <w:p w14:paraId="34E6D34E" w14:textId="2D80AD72" w:rsidR="00422E43" w:rsidRPr="00422E43" w:rsidRDefault="00422E43" w:rsidP="00422E43">
            <w:r>
              <w:rPr>
                <w:rFonts w:ascii="Calibri" w:hAnsi="Calibri" w:cs="Calibri"/>
                <w:sz w:val="22"/>
                <w:szCs w:val="22"/>
              </w:rPr>
              <w:t>3.254E-4</w:t>
            </w:r>
          </w:p>
        </w:tc>
        <w:tc>
          <w:tcPr>
            <w:tcW w:w="300" w:type="pct"/>
            <w:tcBorders>
              <w:bottom w:val="single" w:sz="4" w:space="0" w:color="auto"/>
            </w:tcBorders>
            <w:vAlign w:val="bottom"/>
          </w:tcPr>
          <w:p w14:paraId="73A8291E" w14:textId="3C8AAE54" w:rsidR="00422E43" w:rsidRPr="00422E43" w:rsidRDefault="00422E43" w:rsidP="00422E43">
            <w:r>
              <w:rPr>
                <w:rFonts w:ascii="Calibri" w:hAnsi="Calibri" w:cs="Calibri"/>
                <w:sz w:val="22"/>
                <w:szCs w:val="22"/>
              </w:rPr>
              <w:t>1.378E-3</w:t>
            </w:r>
          </w:p>
        </w:tc>
        <w:tc>
          <w:tcPr>
            <w:tcW w:w="298" w:type="pct"/>
            <w:tcBorders>
              <w:bottom w:val="single" w:sz="4" w:space="0" w:color="auto"/>
            </w:tcBorders>
            <w:vAlign w:val="bottom"/>
          </w:tcPr>
          <w:p w14:paraId="153E557E" w14:textId="2F4EA409" w:rsidR="00422E43" w:rsidRPr="00422E43" w:rsidRDefault="00422E43" w:rsidP="00422E43">
            <w:r>
              <w:rPr>
                <w:rFonts w:ascii="Calibri" w:hAnsi="Calibri" w:cs="Calibri"/>
                <w:b/>
                <w:bCs/>
                <w:sz w:val="22"/>
                <w:szCs w:val="22"/>
              </w:rPr>
              <w:t>1.131E-3</w:t>
            </w:r>
          </w:p>
        </w:tc>
        <w:tc>
          <w:tcPr>
            <w:tcW w:w="299" w:type="pct"/>
            <w:tcBorders>
              <w:bottom w:val="single" w:sz="4" w:space="0" w:color="auto"/>
            </w:tcBorders>
            <w:vAlign w:val="bottom"/>
          </w:tcPr>
          <w:p w14:paraId="13628457" w14:textId="76F7A6BD" w:rsidR="00422E43" w:rsidRPr="00422E43" w:rsidRDefault="00422E43" w:rsidP="00422E43">
            <w:r>
              <w:rPr>
                <w:rFonts w:ascii="Calibri" w:hAnsi="Calibri" w:cs="Calibri"/>
                <w:sz w:val="22"/>
                <w:szCs w:val="22"/>
              </w:rPr>
              <w:t>2.552E-3</w:t>
            </w:r>
          </w:p>
        </w:tc>
        <w:tc>
          <w:tcPr>
            <w:tcW w:w="335" w:type="pct"/>
            <w:tcBorders>
              <w:bottom w:val="single" w:sz="4" w:space="0" w:color="auto"/>
            </w:tcBorders>
            <w:vAlign w:val="bottom"/>
          </w:tcPr>
          <w:p w14:paraId="457BAE9C" w14:textId="15C486B7" w:rsidR="00422E43" w:rsidRPr="00422E43" w:rsidRDefault="00422E43" w:rsidP="00422E43">
            <w:r>
              <w:rPr>
                <w:rFonts w:ascii="Calibri" w:hAnsi="Calibri" w:cs="Calibri"/>
                <w:sz w:val="22"/>
                <w:szCs w:val="22"/>
              </w:rPr>
              <w:t>1.835E-3</w:t>
            </w:r>
          </w:p>
        </w:tc>
        <w:tc>
          <w:tcPr>
            <w:tcW w:w="310" w:type="pct"/>
            <w:tcBorders>
              <w:bottom w:val="single" w:sz="4" w:space="0" w:color="auto"/>
            </w:tcBorders>
            <w:vAlign w:val="bottom"/>
          </w:tcPr>
          <w:p w14:paraId="34E66892" w14:textId="2F70DD3E" w:rsidR="00422E43" w:rsidRPr="00422E43" w:rsidRDefault="00422E43" w:rsidP="00422E43">
            <w:r>
              <w:rPr>
                <w:rFonts w:ascii="Calibri" w:hAnsi="Calibri" w:cs="Calibri"/>
                <w:sz w:val="22"/>
                <w:szCs w:val="22"/>
              </w:rPr>
              <w:t>1.226E-3</w:t>
            </w:r>
          </w:p>
        </w:tc>
      </w:tr>
      <w:tr w:rsidR="00422E43" w:rsidRPr="00CA6E93" w14:paraId="7BCC0AB3" w14:textId="77777777" w:rsidTr="00DA20EF">
        <w:trPr>
          <w:jc w:val="center"/>
        </w:trPr>
        <w:tc>
          <w:tcPr>
            <w:tcW w:w="264" w:type="pct"/>
            <w:tcBorders>
              <w:top w:val="single" w:sz="4" w:space="0" w:color="auto"/>
            </w:tcBorders>
          </w:tcPr>
          <w:p w14:paraId="5768C251" w14:textId="77777777" w:rsidR="00422E43" w:rsidRPr="00CA6E93" w:rsidRDefault="00422E43" w:rsidP="00435BD2">
            <w:pPr>
              <w:pStyle w:val="bangtrai"/>
            </w:pPr>
            <w:r>
              <w:t>MMF5</w:t>
            </w:r>
          </w:p>
        </w:tc>
        <w:tc>
          <w:tcPr>
            <w:tcW w:w="136" w:type="pct"/>
            <w:tcBorders>
              <w:top w:val="single" w:sz="4" w:space="0" w:color="auto"/>
            </w:tcBorders>
          </w:tcPr>
          <w:p w14:paraId="68F390AA" w14:textId="77777777" w:rsidR="00422E43" w:rsidRPr="00CA6E93" w:rsidRDefault="00422E43" w:rsidP="00435BD2">
            <w:pPr>
              <w:pStyle w:val="bangtrai"/>
            </w:pPr>
            <w:r w:rsidRPr="00CA6E93">
              <w:t>(1)</w:t>
            </w:r>
          </w:p>
        </w:tc>
        <w:tc>
          <w:tcPr>
            <w:tcW w:w="300" w:type="pct"/>
            <w:tcBorders>
              <w:top w:val="single" w:sz="4" w:space="0" w:color="auto"/>
              <w:left w:val="nil"/>
              <w:bottom w:val="nil"/>
              <w:right w:val="nil"/>
            </w:tcBorders>
            <w:vAlign w:val="bottom"/>
          </w:tcPr>
          <w:p w14:paraId="6301B188" w14:textId="17E4674C" w:rsidR="00422E43" w:rsidRPr="00422E43" w:rsidRDefault="00422E43" w:rsidP="00422E43">
            <w:r>
              <w:rPr>
                <w:rFonts w:ascii="Calibri" w:hAnsi="Calibri" w:cs="Calibri"/>
                <w:sz w:val="22"/>
                <w:szCs w:val="22"/>
              </w:rPr>
              <w:t>5.423E-4</w:t>
            </w:r>
          </w:p>
        </w:tc>
        <w:tc>
          <w:tcPr>
            <w:tcW w:w="299" w:type="pct"/>
            <w:tcBorders>
              <w:top w:val="single" w:sz="4" w:space="0" w:color="auto"/>
              <w:left w:val="nil"/>
              <w:bottom w:val="nil"/>
              <w:right w:val="nil"/>
            </w:tcBorders>
            <w:vAlign w:val="bottom"/>
          </w:tcPr>
          <w:p w14:paraId="53049E33" w14:textId="305B84EF" w:rsidR="00422E43" w:rsidRPr="00422E43" w:rsidRDefault="00422E43" w:rsidP="00422E43">
            <w:r>
              <w:rPr>
                <w:rFonts w:ascii="Calibri" w:hAnsi="Calibri" w:cs="Calibri"/>
                <w:sz w:val="22"/>
                <w:szCs w:val="22"/>
              </w:rPr>
              <w:t>1.194E-3</w:t>
            </w:r>
          </w:p>
        </w:tc>
        <w:tc>
          <w:tcPr>
            <w:tcW w:w="299" w:type="pct"/>
            <w:tcBorders>
              <w:top w:val="single" w:sz="4" w:space="0" w:color="auto"/>
              <w:left w:val="nil"/>
              <w:bottom w:val="nil"/>
              <w:right w:val="nil"/>
            </w:tcBorders>
            <w:vAlign w:val="bottom"/>
          </w:tcPr>
          <w:p w14:paraId="7335E4AA" w14:textId="420792C0" w:rsidR="00422E43" w:rsidRPr="00422E43" w:rsidRDefault="00422E43" w:rsidP="00422E43">
            <w:r>
              <w:rPr>
                <w:rFonts w:ascii="Calibri" w:hAnsi="Calibri" w:cs="Calibri"/>
                <w:sz w:val="22"/>
                <w:szCs w:val="22"/>
              </w:rPr>
              <w:t>3.002E-4</w:t>
            </w:r>
          </w:p>
        </w:tc>
        <w:tc>
          <w:tcPr>
            <w:tcW w:w="334" w:type="pct"/>
            <w:tcBorders>
              <w:top w:val="single" w:sz="4" w:space="0" w:color="auto"/>
              <w:left w:val="nil"/>
              <w:bottom w:val="nil"/>
              <w:right w:val="nil"/>
            </w:tcBorders>
            <w:vAlign w:val="bottom"/>
          </w:tcPr>
          <w:p w14:paraId="75923B4D" w14:textId="3795A5FE" w:rsidR="00422E43" w:rsidRPr="00422E43" w:rsidRDefault="00422E43" w:rsidP="00422E43">
            <w:r>
              <w:rPr>
                <w:rFonts w:ascii="Calibri" w:hAnsi="Calibri" w:cs="Calibri"/>
                <w:sz w:val="22"/>
                <w:szCs w:val="22"/>
              </w:rPr>
              <w:t>2.849E-4</w:t>
            </w:r>
          </w:p>
        </w:tc>
        <w:tc>
          <w:tcPr>
            <w:tcW w:w="298" w:type="pct"/>
            <w:tcBorders>
              <w:top w:val="single" w:sz="4" w:space="0" w:color="auto"/>
              <w:left w:val="nil"/>
              <w:bottom w:val="nil"/>
              <w:right w:val="nil"/>
            </w:tcBorders>
            <w:vAlign w:val="bottom"/>
          </w:tcPr>
          <w:p w14:paraId="05F9E865" w14:textId="030DDDBD" w:rsidR="00422E43" w:rsidRPr="00422E43" w:rsidRDefault="00422E43" w:rsidP="00422E43">
            <w:r>
              <w:rPr>
                <w:rFonts w:ascii="Calibri" w:hAnsi="Calibri" w:cs="Calibri"/>
                <w:b/>
                <w:bCs/>
                <w:sz w:val="22"/>
                <w:szCs w:val="22"/>
              </w:rPr>
              <w:t>1.260E-4</w:t>
            </w:r>
          </w:p>
        </w:tc>
        <w:tc>
          <w:tcPr>
            <w:tcW w:w="299" w:type="pct"/>
            <w:tcBorders>
              <w:top w:val="single" w:sz="4" w:space="0" w:color="auto"/>
            </w:tcBorders>
            <w:vAlign w:val="bottom"/>
          </w:tcPr>
          <w:p w14:paraId="6008A291" w14:textId="460054AE" w:rsidR="00422E43" w:rsidRPr="00422E43" w:rsidRDefault="00422E43" w:rsidP="00422E43">
            <w:r>
              <w:rPr>
                <w:rFonts w:ascii="Calibri" w:hAnsi="Calibri" w:cs="Calibri"/>
                <w:b/>
                <w:bCs/>
                <w:sz w:val="22"/>
                <w:szCs w:val="22"/>
              </w:rPr>
              <w:t>1.579E-4</w:t>
            </w:r>
          </w:p>
        </w:tc>
        <w:tc>
          <w:tcPr>
            <w:tcW w:w="298" w:type="pct"/>
            <w:tcBorders>
              <w:top w:val="single" w:sz="4" w:space="0" w:color="auto"/>
            </w:tcBorders>
            <w:vAlign w:val="bottom"/>
          </w:tcPr>
          <w:p w14:paraId="46517DF3" w14:textId="15BD79D2" w:rsidR="00422E43" w:rsidRPr="00422E43" w:rsidRDefault="00422E43" w:rsidP="00422E43">
            <w:r>
              <w:rPr>
                <w:rFonts w:ascii="Calibri" w:hAnsi="Calibri" w:cs="Calibri"/>
                <w:sz w:val="22"/>
                <w:szCs w:val="22"/>
              </w:rPr>
              <w:t>7.998E-4</w:t>
            </w:r>
          </w:p>
        </w:tc>
        <w:tc>
          <w:tcPr>
            <w:tcW w:w="298" w:type="pct"/>
            <w:tcBorders>
              <w:top w:val="single" w:sz="4" w:space="0" w:color="auto"/>
            </w:tcBorders>
            <w:vAlign w:val="bottom"/>
          </w:tcPr>
          <w:p w14:paraId="3F59B4FC" w14:textId="20F73945" w:rsidR="00422E43" w:rsidRPr="00422E43" w:rsidRDefault="00422E43" w:rsidP="00422E43">
            <w:r>
              <w:rPr>
                <w:rFonts w:ascii="Calibri" w:hAnsi="Calibri" w:cs="Calibri"/>
                <w:sz w:val="22"/>
                <w:szCs w:val="22"/>
              </w:rPr>
              <w:t>3.075E-4</w:t>
            </w:r>
          </w:p>
        </w:tc>
        <w:tc>
          <w:tcPr>
            <w:tcW w:w="334" w:type="pct"/>
            <w:tcBorders>
              <w:top w:val="single" w:sz="4" w:space="0" w:color="auto"/>
            </w:tcBorders>
            <w:vAlign w:val="bottom"/>
          </w:tcPr>
          <w:p w14:paraId="6F80FBFD" w14:textId="475CC696" w:rsidR="00422E43" w:rsidRPr="00422E43" w:rsidRDefault="00422E43" w:rsidP="00422E43">
            <w:r>
              <w:rPr>
                <w:rFonts w:ascii="Calibri" w:hAnsi="Calibri" w:cs="Calibri"/>
                <w:sz w:val="22"/>
                <w:szCs w:val="22"/>
              </w:rPr>
              <w:t>2.947E-4</w:t>
            </w:r>
          </w:p>
        </w:tc>
        <w:tc>
          <w:tcPr>
            <w:tcW w:w="299" w:type="pct"/>
            <w:tcBorders>
              <w:top w:val="single" w:sz="4" w:space="0" w:color="auto"/>
            </w:tcBorders>
            <w:vAlign w:val="bottom"/>
          </w:tcPr>
          <w:p w14:paraId="42500DF3" w14:textId="4D3B3D03" w:rsidR="00422E43" w:rsidRPr="00422E43" w:rsidRDefault="00422E43" w:rsidP="00422E43">
            <w:r>
              <w:rPr>
                <w:rFonts w:ascii="Calibri" w:hAnsi="Calibri" w:cs="Calibri"/>
                <w:sz w:val="22"/>
                <w:szCs w:val="22"/>
              </w:rPr>
              <w:t>1.906E-4</w:t>
            </w:r>
          </w:p>
        </w:tc>
        <w:tc>
          <w:tcPr>
            <w:tcW w:w="300" w:type="pct"/>
            <w:tcBorders>
              <w:top w:val="single" w:sz="4" w:space="0" w:color="auto"/>
            </w:tcBorders>
            <w:vAlign w:val="bottom"/>
          </w:tcPr>
          <w:p w14:paraId="27EFCBAD" w14:textId="74A071BB" w:rsidR="00422E43" w:rsidRPr="00422E43" w:rsidRDefault="00422E43" w:rsidP="00422E43">
            <w:r>
              <w:rPr>
                <w:rFonts w:ascii="Calibri" w:hAnsi="Calibri" w:cs="Calibri"/>
                <w:sz w:val="22"/>
                <w:szCs w:val="22"/>
              </w:rPr>
              <w:t>3.085E-3</w:t>
            </w:r>
          </w:p>
        </w:tc>
        <w:tc>
          <w:tcPr>
            <w:tcW w:w="298" w:type="pct"/>
            <w:tcBorders>
              <w:top w:val="single" w:sz="4" w:space="0" w:color="auto"/>
            </w:tcBorders>
            <w:vAlign w:val="bottom"/>
          </w:tcPr>
          <w:p w14:paraId="356586BD" w14:textId="4A380460" w:rsidR="00422E43" w:rsidRPr="00422E43" w:rsidRDefault="00422E43" w:rsidP="00422E43">
            <w:r>
              <w:rPr>
                <w:rFonts w:ascii="Calibri" w:hAnsi="Calibri" w:cs="Calibri"/>
                <w:b/>
                <w:bCs/>
                <w:sz w:val="22"/>
                <w:szCs w:val="22"/>
              </w:rPr>
              <w:t>8.365E-4</w:t>
            </w:r>
          </w:p>
        </w:tc>
        <w:tc>
          <w:tcPr>
            <w:tcW w:w="299" w:type="pct"/>
            <w:tcBorders>
              <w:top w:val="single" w:sz="4" w:space="0" w:color="auto"/>
            </w:tcBorders>
            <w:vAlign w:val="bottom"/>
          </w:tcPr>
          <w:p w14:paraId="12EEC0CD" w14:textId="620CB103" w:rsidR="00422E43" w:rsidRPr="00422E43" w:rsidRDefault="00422E43" w:rsidP="00422E43">
            <w:r>
              <w:rPr>
                <w:rFonts w:ascii="Calibri" w:hAnsi="Calibri" w:cs="Calibri"/>
                <w:sz w:val="22"/>
                <w:szCs w:val="22"/>
              </w:rPr>
              <w:t>2.402E-3</w:t>
            </w:r>
          </w:p>
        </w:tc>
        <w:tc>
          <w:tcPr>
            <w:tcW w:w="335" w:type="pct"/>
            <w:tcBorders>
              <w:top w:val="single" w:sz="4" w:space="0" w:color="auto"/>
            </w:tcBorders>
            <w:vAlign w:val="bottom"/>
          </w:tcPr>
          <w:p w14:paraId="6C673E87" w14:textId="1BEFADA3" w:rsidR="00422E43" w:rsidRPr="00422E43" w:rsidRDefault="00422E43" w:rsidP="00422E43">
            <w:r>
              <w:rPr>
                <w:rFonts w:ascii="Calibri" w:hAnsi="Calibri" w:cs="Calibri"/>
                <w:sz w:val="22"/>
                <w:szCs w:val="22"/>
              </w:rPr>
              <w:t>2.445E-3</w:t>
            </w:r>
          </w:p>
        </w:tc>
        <w:tc>
          <w:tcPr>
            <w:tcW w:w="310" w:type="pct"/>
            <w:tcBorders>
              <w:top w:val="single" w:sz="4" w:space="0" w:color="auto"/>
            </w:tcBorders>
            <w:vAlign w:val="bottom"/>
          </w:tcPr>
          <w:p w14:paraId="4FD6BAE0" w14:textId="54E50F1E" w:rsidR="00422E43" w:rsidRPr="00422E43" w:rsidRDefault="00422E43" w:rsidP="00422E43">
            <w:r>
              <w:rPr>
                <w:rFonts w:ascii="Calibri" w:hAnsi="Calibri" w:cs="Calibri"/>
                <w:sz w:val="22"/>
                <w:szCs w:val="22"/>
              </w:rPr>
              <w:t>1.133E-3</w:t>
            </w:r>
          </w:p>
        </w:tc>
      </w:tr>
      <w:tr w:rsidR="00422E43" w:rsidRPr="00CA6E93" w14:paraId="0535B58D" w14:textId="77777777" w:rsidTr="00DA20EF">
        <w:trPr>
          <w:jc w:val="center"/>
        </w:trPr>
        <w:tc>
          <w:tcPr>
            <w:tcW w:w="264" w:type="pct"/>
          </w:tcPr>
          <w:p w14:paraId="5DC3615F" w14:textId="77777777" w:rsidR="00422E43" w:rsidRPr="00CA6E93" w:rsidRDefault="00422E43" w:rsidP="00435BD2">
            <w:pPr>
              <w:pStyle w:val="bangtrai"/>
            </w:pPr>
          </w:p>
        </w:tc>
        <w:tc>
          <w:tcPr>
            <w:tcW w:w="136" w:type="pct"/>
          </w:tcPr>
          <w:p w14:paraId="2B7B6C87"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38FF49EA" w14:textId="7281E7FC" w:rsidR="00422E43" w:rsidRPr="00422E43" w:rsidRDefault="00422E43" w:rsidP="00422E43">
            <w:r>
              <w:rPr>
                <w:rFonts w:ascii="Calibri" w:hAnsi="Calibri" w:cs="Calibri"/>
                <w:sz w:val="22"/>
                <w:szCs w:val="22"/>
              </w:rPr>
              <w:t>9.606E-4</w:t>
            </w:r>
          </w:p>
        </w:tc>
        <w:tc>
          <w:tcPr>
            <w:tcW w:w="299" w:type="pct"/>
            <w:tcBorders>
              <w:top w:val="nil"/>
              <w:left w:val="nil"/>
              <w:bottom w:val="nil"/>
              <w:right w:val="nil"/>
            </w:tcBorders>
            <w:vAlign w:val="bottom"/>
          </w:tcPr>
          <w:p w14:paraId="34C36BCD" w14:textId="7CAD9293" w:rsidR="00422E43" w:rsidRPr="00422E43" w:rsidRDefault="00422E43" w:rsidP="00422E43">
            <w:r>
              <w:rPr>
                <w:rFonts w:ascii="Calibri" w:hAnsi="Calibri" w:cs="Calibri"/>
                <w:sz w:val="22"/>
                <w:szCs w:val="22"/>
              </w:rPr>
              <w:t>1.871E-3</w:t>
            </w:r>
          </w:p>
        </w:tc>
        <w:tc>
          <w:tcPr>
            <w:tcW w:w="299" w:type="pct"/>
            <w:tcBorders>
              <w:top w:val="nil"/>
              <w:left w:val="nil"/>
              <w:bottom w:val="nil"/>
              <w:right w:val="nil"/>
            </w:tcBorders>
            <w:vAlign w:val="bottom"/>
          </w:tcPr>
          <w:p w14:paraId="480B707D" w14:textId="29DCFE20" w:rsidR="00422E43" w:rsidRPr="00422E43" w:rsidRDefault="00422E43" w:rsidP="00422E43">
            <w:r>
              <w:rPr>
                <w:rFonts w:ascii="Calibri" w:hAnsi="Calibri" w:cs="Calibri"/>
                <w:sz w:val="22"/>
                <w:szCs w:val="22"/>
              </w:rPr>
              <w:t>4.470E-4</w:t>
            </w:r>
          </w:p>
        </w:tc>
        <w:tc>
          <w:tcPr>
            <w:tcW w:w="334" w:type="pct"/>
            <w:tcBorders>
              <w:top w:val="nil"/>
              <w:left w:val="nil"/>
              <w:bottom w:val="nil"/>
              <w:right w:val="nil"/>
            </w:tcBorders>
            <w:vAlign w:val="bottom"/>
          </w:tcPr>
          <w:p w14:paraId="79E73D27" w14:textId="1E0DDAAF" w:rsidR="00422E43" w:rsidRPr="00422E43" w:rsidRDefault="00422E43" w:rsidP="00422E43">
            <w:r>
              <w:rPr>
                <w:rFonts w:ascii="Calibri" w:hAnsi="Calibri" w:cs="Calibri"/>
                <w:sz w:val="22"/>
                <w:szCs w:val="22"/>
              </w:rPr>
              <w:t>2.003E-3</w:t>
            </w:r>
          </w:p>
        </w:tc>
        <w:tc>
          <w:tcPr>
            <w:tcW w:w="298" w:type="pct"/>
            <w:tcBorders>
              <w:top w:val="nil"/>
              <w:left w:val="nil"/>
              <w:bottom w:val="nil"/>
              <w:right w:val="nil"/>
            </w:tcBorders>
            <w:vAlign w:val="bottom"/>
          </w:tcPr>
          <w:p w14:paraId="372207E4" w14:textId="148B22E0" w:rsidR="00422E43" w:rsidRPr="00422E43" w:rsidRDefault="00422E43" w:rsidP="00422E43">
            <w:r>
              <w:rPr>
                <w:rFonts w:ascii="Calibri" w:hAnsi="Calibri" w:cs="Calibri"/>
                <w:b/>
                <w:bCs/>
                <w:sz w:val="22"/>
                <w:szCs w:val="22"/>
              </w:rPr>
              <w:t>1.428E-4</w:t>
            </w:r>
          </w:p>
        </w:tc>
        <w:tc>
          <w:tcPr>
            <w:tcW w:w="299" w:type="pct"/>
            <w:vAlign w:val="bottom"/>
          </w:tcPr>
          <w:p w14:paraId="155F7FB2" w14:textId="38C5A0CD" w:rsidR="00422E43" w:rsidRPr="00422E43" w:rsidRDefault="00422E43" w:rsidP="00422E43">
            <w:r>
              <w:rPr>
                <w:rFonts w:ascii="Calibri" w:hAnsi="Calibri" w:cs="Calibri"/>
                <w:b/>
                <w:bCs/>
                <w:sz w:val="22"/>
                <w:szCs w:val="22"/>
              </w:rPr>
              <w:t>9.676E-3</w:t>
            </w:r>
          </w:p>
        </w:tc>
        <w:tc>
          <w:tcPr>
            <w:tcW w:w="298" w:type="pct"/>
            <w:vAlign w:val="bottom"/>
          </w:tcPr>
          <w:p w14:paraId="0BB28FE2" w14:textId="10B69F82" w:rsidR="00422E43" w:rsidRPr="00422E43" w:rsidRDefault="00422E43" w:rsidP="00422E43">
            <w:r>
              <w:rPr>
                <w:rFonts w:ascii="Calibri" w:hAnsi="Calibri" w:cs="Calibri"/>
                <w:sz w:val="22"/>
                <w:szCs w:val="22"/>
              </w:rPr>
              <w:t>4.634E-2</w:t>
            </w:r>
          </w:p>
        </w:tc>
        <w:tc>
          <w:tcPr>
            <w:tcW w:w="298" w:type="pct"/>
            <w:vAlign w:val="bottom"/>
          </w:tcPr>
          <w:p w14:paraId="5C4677C3" w14:textId="4911F932" w:rsidR="00422E43" w:rsidRPr="00422E43" w:rsidRDefault="00422E43" w:rsidP="00422E43">
            <w:r>
              <w:rPr>
                <w:rFonts w:ascii="Calibri" w:hAnsi="Calibri" w:cs="Calibri"/>
                <w:sz w:val="22"/>
                <w:szCs w:val="22"/>
              </w:rPr>
              <w:t>2.584E-2</w:t>
            </w:r>
          </w:p>
        </w:tc>
        <w:tc>
          <w:tcPr>
            <w:tcW w:w="334" w:type="pct"/>
            <w:vAlign w:val="bottom"/>
          </w:tcPr>
          <w:p w14:paraId="166D698E" w14:textId="5191CB21" w:rsidR="00422E43" w:rsidRPr="00422E43" w:rsidRDefault="00422E43" w:rsidP="00422E43">
            <w:r>
              <w:rPr>
                <w:rFonts w:ascii="Calibri" w:hAnsi="Calibri" w:cs="Calibri"/>
                <w:sz w:val="22"/>
                <w:szCs w:val="22"/>
              </w:rPr>
              <w:t>1.486E-2</w:t>
            </w:r>
          </w:p>
        </w:tc>
        <w:tc>
          <w:tcPr>
            <w:tcW w:w="299" w:type="pct"/>
            <w:vAlign w:val="bottom"/>
          </w:tcPr>
          <w:p w14:paraId="7E772DC5" w14:textId="612A9444" w:rsidR="00422E43" w:rsidRPr="00422E43" w:rsidRDefault="00422E43" w:rsidP="00422E43">
            <w:r>
              <w:rPr>
                <w:rFonts w:ascii="Calibri" w:hAnsi="Calibri" w:cs="Calibri"/>
                <w:sz w:val="22"/>
                <w:szCs w:val="22"/>
              </w:rPr>
              <w:t>2.030E-2</w:t>
            </w:r>
          </w:p>
        </w:tc>
        <w:tc>
          <w:tcPr>
            <w:tcW w:w="300" w:type="pct"/>
            <w:vAlign w:val="bottom"/>
          </w:tcPr>
          <w:p w14:paraId="244E3B81" w14:textId="3986E865" w:rsidR="00422E43" w:rsidRPr="00422E43" w:rsidRDefault="00422E43" w:rsidP="00422E43">
            <w:r>
              <w:rPr>
                <w:rFonts w:ascii="Calibri" w:hAnsi="Calibri" w:cs="Calibri"/>
                <w:sz w:val="22"/>
                <w:szCs w:val="22"/>
              </w:rPr>
              <w:t>3.542E-2</w:t>
            </w:r>
          </w:p>
        </w:tc>
        <w:tc>
          <w:tcPr>
            <w:tcW w:w="298" w:type="pct"/>
            <w:vAlign w:val="bottom"/>
          </w:tcPr>
          <w:p w14:paraId="684D90E3" w14:textId="078E2F8E" w:rsidR="00422E43" w:rsidRPr="00422E43" w:rsidRDefault="00422E43" w:rsidP="00422E43">
            <w:r>
              <w:rPr>
                <w:rFonts w:ascii="Calibri" w:hAnsi="Calibri" w:cs="Calibri"/>
                <w:sz w:val="22"/>
                <w:szCs w:val="22"/>
              </w:rPr>
              <w:t>1.855E-2</w:t>
            </w:r>
          </w:p>
        </w:tc>
        <w:tc>
          <w:tcPr>
            <w:tcW w:w="299" w:type="pct"/>
            <w:vAlign w:val="bottom"/>
          </w:tcPr>
          <w:p w14:paraId="02BC4A2E" w14:textId="74C30B49" w:rsidR="00422E43" w:rsidRPr="00422E43" w:rsidRDefault="00422E43" w:rsidP="00422E43">
            <w:r>
              <w:rPr>
                <w:rFonts w:ascii="Calibri" w:hAnsi="Calibri" w:cs="Calibri"/>
                <w:b/>
                <w:bCs/>
                <w:sz w:val="22"/>
                <w:szCs w:val="22"/>
              </w:rPr>
              <w:t>5.570E-3</w:t>
            </w:r>
          </w:p>
        </w:tc>
        <w:tc>
          <w:tcPr>
            <w:tcW w:w="335" w:type="pct"/>
            <w:vAlign w:val="bottom"/>
          </w:tcPr>
          <w:p w14:paraId="0C7687E7" w14:textId="7994F244" w:rsidR="00422E43" w:rsidRPr="00422E43" w:rsidRDefault="00422E43" w:rsidP="00422E43">
            <w:r>
              <w:rPr>
                <w:rFonts w:ascii="Calibri" w:hAnsi="Calibri" w:cs="Calibri"/>
                <w:sz w:val="22"/>
                <w:szCs w:val="22"/>
              </w:rPr>
              <w:t>4.109E-2</w:t>
            </w:r>
          </w:p>
        </w:tc>
        <w:tc>
          <w:tcPr>
            <w:tcW w:w="310" w:type="pct"/>
            <w:vAlign w:val="bottom"/>
          </w:tcPr>
          <w:p w14:paraId="3A485D72" w14:textId="621F198E" w:rsidR="00422E43" w:rsidRPr="00422E43" w:rsidRDefault="00422E43" w:rsidP="00422E43">
            <w:r>
              <w:rPr>
                <w:rFonts w:ascii="Calibri" w:hAnsi="Calibri" w:cs="Calibri"/>
                <w:sz w:val="22"/>
                <w:szCs w:val="22"/>
              </w:rPr>
              <w:t>3.522E-2</w:t>
            </w:r>
          </w:p>
        </w:tc>
      </w:tr>
      <w:tr w:rsidR="00422E43" w:rsidRPr="00CA6E93" w14:paraId="63954848" w14:textId="77777777" w:rsidTr="00DA20EF">
        <w:trPr>
          <w:jc w:val="center"/>
        </w:trPr>
        <w:tc>
          <w:tcPr>
            <w:tcW w:w="264" w:type="pct"/>
          </w:tcPr>
          <w:p w14:paraId="78828FED" w14:textId="77777777" w:rsidR="00422E43" w:rsidRPr="00CA6E93" w:rsidRDefault="00422E43" w:rsidP="00435BD2">
            <w:pPr>
              <w:pStyle w:val="bangtrai"/>
            </w:pPr>
          </w:p>
        </w:tc>
        <w:tc>
          <w:tcPr>
            <w:tcW w:w="136" w:type="pct"/>
          </w:tcPr>
          <w:p w14:paraId="43D86FA8"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614063E9" w14:textId="5E244A5B" w:rsidR="00422E43" w:rsidRPr="00422E43" w:rsidRDefault="00422E43" w:rsidP="00422E43">
            <w:r>
              <w:rPr>
                <w:rFonts w:ascii="Calibri" w:hAnsi="Calibri" w:cs="Calibri"/>
                <w:sz w:val="22"/>
                <w:szCs w:val="22"/>
              </w:rPr>
              <w:t>7.289E-4</w:t>
            </w:r>
          </w:p>
        </w:tc>
        <w:tc>
          <w:tcPr>
            <w:tcW w:w="299" w:type="pct"/>
            <w:tcBorders>
              <w:top w:val="nil"/>
              <w:left w:val="nil"/>
              <w:bottom w:val="nil"/>
              <w:right w:val="nil"/>
            </w:tcBorders>
            <w:vAlign w:val="bottom"/>
          </w:tcPr>
          <w:p w14:paraId="7E45C05A" w14:textId="314562DF" w:rsidR="00422E43" w:rsidRPr="00422E43" w:rsidRDefault="00422E43" w:rsidP="00422E43">
            <w:r>
              <w:rPr>
                <w:rFonts w:ascii="Calibri" w:hAnsi="Calibri" w:cs="Calibri"/>
                <w:sz w:val="22"/>
                <w:szCs w:val="22"/>
              </w:rPr>
              <w:t>1.511E-3</w:t>
            </w:r>
          </w:p>
        </w:tc>
        <w:tc>
          <w:tcPr>
            <w:tcW w:w="299" w:type="pct"/>
            <w:tcBorders>
              <w:top w:val="nil"/>
              <w:left w:val="nil"/>
              <w:bottom w:val="nil"/>
              <w:right w:val="nil"/>
            </w:tcBorders>
            <w:vAlign w:val="bottom"/>
          </w:tcPr>
          <w:p w14:paraId="54F12D50" w14:textId="4DEEC85F" w:rsidR="00422E43" w:rsidRPr="00422E43" w:rsidRDefault="00422E43" w:rsidP="00422E43">
            <w:r>
              <w:rPr>
                <w:rFonts w:ascii="Calibri" w:hAnsi="Calibri" w:cs="Calibri"/>
                <w:sz w:val="22"/>
                <w:szCs w:val="22"/>
              </w:rPr>
              <w:t>3.498E-4</w:t>
            </w:r>
          </w:p>
        </w:tc>
        <w:tc>
          <w:tcPr>
            <w:tcW w:w="334" w:type="pct"/>
            <w:tcBorders>
              <w:top w:val="nil"/>
              <w:left w:val="nil"/>
              <w:bottom w:val="nil"/>
              <w:right w:val="nil"/>
            </w:tcBorders>
            <w:vAlign w:val="bottom"/>
          </w:tcPr>
          <w:p w14:paraId="43643034" w14:textId="5C89C9AA" w:rsidR="00422E43" w:rsidRPr="00422E43" w:rsidRDefault="00422E43" w:rsidP="00422E43">
            <w:r>
              <w:rPr>
                <w:rFonts w:ascii="Calibri" w:hAnsi="Calibri" w:cs="Calibri"/>
                <w:sz w:val="22"/>
                <w:szCs w:val="22"/>
              </w:rPr>
              <w:t>5.916E-4</w:t>
            </w:r>
          </w:p>
        </w:tc>
        <w:tc>
          <w:tcPr>
            <w:tcW w:w="298" w:type="pct"/>
            <w:tcBorders>
              <w:top w:val="nil"/>
              <w:left w:val="nil"/>
              <w:bottom w:val="nil"/>
              <w:right w:val="nil"/>
            </w:tcBorders>
            <w:vAlign w:val="bottom"/>
          </w:tcPr>
          <w:p w14:paraId="759A0212" w14:textId="2D0A60D7" w:rsidR="00422E43" w:rsidRPr="00422E43" w:rsidRDefault="00422E43" w:rsidP="00422E43">
            <w:r>
              <w:rPr>
                <w:rFonts w:ascii="Calibri" w:hAnsi="Calibri" w:cs="Calibri"/>
                <w:b/>
                <w:bCs/>
                <w:sz w:val="22"/>
                <w:szCs w:val="22"/>
              </w:rPr>
              <w:t>1.345E-4</w:t>
            </w:r>
          </w:p>
        </w:tc>
        <w:tc>
          <w:tcPr>
            <w:tcW w:w="299" w:type="pct"/>
            <w:vAlign w:val="bottom"/>
          </w:tcPr>
          <w:p w14:paraId="4924E3FF" w14:textId="0231E908" w:rsidR="00422E43" w:rsidRPr="00422E43" w:rsidRDefault="00422E43" w:rsidP="00422E43">
            <w:r>
              <w:rPr>
                <w:rFonts w:ascii="Calibri" w:hAnsi="Calibri" w:cs="Calibri"/>
                <w:b/>
                <w:bCs/>
                <w:sz w:val="22"/>
                <w:szCs w:val="22"/>
              </w:rPr>
              <w:t>9.042E-4</w:t>
            </w:r>
          </w:p>
        </w:tc>
        <w:tc>
          <w:tcPr>
            <w:tcW w:w="298" w:type="pct"/>
            <w:vAlign w:val="bottom"/>
          </w:tcPr>
          <w:p w14:paraId="274B98A3" w14:textId="4FC591FA" w:rsidR="00422E43" w:rsidRPr="00422E43" w:rsidRDefault="00422E43" w:rsidP="00422E43">
            <w:r>
              <w:rPr>
                <w:rFonts w:ascii="Calibri" w:hAnsi="Calibri" w:cs="Calibri"/>
                <w:sz w:val="22"/>
                <w:szCs w:val="22"/>
              </w:rPr>
              <w:t>1.498E-2</w:t>
            </w:r>
          </w:p>
        </w:tc>
        <w:tc>
          <w:tcPr>
            <w:tcW w:w="298" w:type="pct"/>
            <w:vAlign w:val="bottom"/>
          </w:tcPr>
          <w:p w14:paraId="1A2B6761" w14:textId="697DF4E5" w:rsidR="00422E43" w:rsidRPr="00422E43" w:rsidRDefault="00422E43" w:rsidP="00422E43">
            <w:r>
              <w:rPr>
                <w:rFonts w:ascii="Calibri" w:hAnsi="Calibri" w:cs="Calibri"/>
                <w:sz w:val="22"/>
                <w:szCs w:val="22"/>
              </w:rPr>
              <w:t>1.749E-3</w:t>
            </w:r>
          </w:p>
        </w:tc>
        <w:tc>
          <w:tcPr>
            <w:tcW w:w="334" w:type="pct"/>
            <w:vAlign w:val="bottom"/>
          </w:tcPr>
          <w:p w14:paraId="0E29B6A1" w14:textId="2028D434" w:rsidR="00422E43" w:rsidRPr="00422E43" w:rsidRDefault="00422E43" w:rsidP="00422E43">
            <w:r>
              <w:rPr>
                <w:rFonts w:ascii="Calibri" w:hAnsi="Calibri" w:cs="Calibri"/>
                <w:sz w:val="22"/>
                <w:szCs w:val="22"/>
              </w:rPr>
              <w:t>3.538E-3</w:t>
            </w:r>
          </w:p>
        </w:tc>
        <w:tc>
          <w:tcPr>
            <w:tcW w:w="299" w:type="pct"/>
            <w:vAlign w:val="bottom"/>
          </w:tcPr>
          <w:p w14:paraId="714FEF6A" w14:textId="59618EA7" w:rsidR="00422E43" w:rsidRPr="00422E43" w:rsidRDefault="00422E43" w:rsidP="00422E43">
            <w:r>
              <w:rPr>
                <w:rFonts w:ascii="Calibri" w:hAnsi="Calibri" w:cs="Calibri"/>
                <w:sz w:val="22"/>
                <w:szCs w:val="22"/>
              </w:rPr>
              <w:t>3.791E-3</w:t>
            </w:r>
          </w:p>
        </w:tc>
        <w:tc>
          <w:tcPr>
            <w:tcW w:w="300" w:type="pct"/>
            <w:vAlign w:val="bottom"/>
          </w:tcPr>
          <w:p w14:paraId="082BD287" w14:textId="0EAA8C9D" w:rsidR="00422E43" w:rsidRPr="00422E43" w:rsidRDefault="00422E43" w:rsidP="00422E43">
            <w:r>
              <w:rPr>
                <w:rFonts w:ascii="Calibri" w:hAnsi="Calibri" w:cs="Calibri"/>
                <w:sz w:val="22"/>
                <w:szCs w:val="22"/>
              </w:rPr>
              <w:t>6.351E-3</w:t>
            </w:r>
          </w:p>
        </w:tc>
        <w:tc>
          <w:tcPr>
            <w:tcW w:w="298" w:type="pct"/>
            <w:vAlign w:val="bottom"/>
          </w:tcPr>
          <w:p w14:paraId="14384689" w14:textId="3FE124BF" w:rsidR="00422E43" w:rsidRPr="00422E43" w:rsidRDefault="00422E43" w:rsidP="00422E43">
            <w:r>
              <w:rPr>
                <w:rFonts w:ascii="Calibri" w:hAnsi="Calibri" w:cs="Calibri"/>
                <w:sz w:val="22"/>
                <w:szCs w:val="22"/>
              </w:rPr>
              <w:t>5.024E-3</w:t>
            </w:r>
          </w:p>
        </w:tc>
        <w:tc>
          <w:tcPr>
            <w:tcW w:w="299" w:type="pct"/>
            <w:vAlign w:val="bottom"/>
          </w:tcPr>
          <w:p w14:paraId="4DF69FCE" w14:textId="3B4B98B1" w:rsidR="00422E43" w:rsidRPr="00422E43" w:rsidRDefault="00422E43" w:rsidP="00422E43">
            <w:r>
              <w:rPr>
                <w:rFonts w:ascii="Calibri" w:hAnsi="Calibri" w:cs="Calibri"/>
                <w:b/>
                <w:bCs/>
                <w:sz w:val="22"/>
                <w:szCs w:val="22"/>
              </w:rPr>
              <w:t>4.521E-3</w:t>
            </w:r>
          </w:p>
        </w:tc>
        <w:tc>
          <w:tcPr>
            <w:tcW w:w="335" w:type="pct"/>
            <w:vAlign w:val="bottom"/>
          </w:tcPr>
          <w:p w14:paraId="095D77DB" w14:textId="5E2D87F4" w:rsidR="00422E43" w:rsidRPr="00422E43" w:rsidRDefault="00422E43" w:rsidP="00422E43">
            <w:r>
              <w:rPr>
                <w:rFonts w:ascii="Calibri" w:hAnsi="Calibri" w:cs="Calibri"/>
                <w:sz w:val="22"/>
                <w:szCs w:val="22"/>
              </w:rPr>
              <w:t>1.162E-2</w:t>
            </w:r>
          </w:p>
        </w:tc>
        <w:tc>
          <w:tcPr>
            <w:tcW w:w="310" w:type="pct"/>
            <w:vAlign w:val="bottom"/>
          </w:tcPr>
          <w:p w14:paraId="61CBD41D" w14:textId="13C58AB0" w:rsidR="00422E43" w:rsidRPr="00422E43" w:rsidRDefault="00422E43" w:rsidP="00422E43">
            <w:r>
              <w:rPr>
                <w:rFonts w:ascii="Calibri" w:hAnsi="Calibri" w:cs="Calibri"/>
                <w:sz w:val="22"/>
                <w:szCs w:val="22"/>
              </w:rPr>
              <w:t>7.415E-3</w:t>
            </w:r>
          </w:p>
        </w:tc>
      </w:tr>
      <w:tr w:rsidR="00422E43" w:rsidRPr="00CA6E93" w14:paraId="39372902" w14:textId="77777777" w:rsidTr="00DA20EF">
        <w:trPr>
          <w:jc w:val="center"/>
        </w:trPr>
        <w:tc>
          <w:tcPr>
            <w:tcW w:w="264" w:type="pct"/>
          </w:tcPr>
          <w:p w14:paraId="7102D3A3" w14:textId="77777777" w:rsidR="00422E43" w:rsidRPr="00CA6E93" w:rsidRDefault="00422E43" w:rsidP="00435BD2">
            <w:pPr>
              <w:pStyle w:val="bangtrai"/>
            </w:pPr>
          </w:p>
        </w:tc>
        <w:tc>
          <w:tcPr>
            <w:tcW w:w="136" w:type="pct"/>
          </w:tcPr>
          <w:p w14:paraId="147DFA1F"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3FF12BF0" w14:textId="1C663CC2" w:rsidR="00422E43" w:rsidRPr="00422E43" w:rsidRDefault="00422E43" w:rsidP="00422E43">
            <w:r>
              <w:rPr>
                <w:rFonts w:ascii="Calibri" w:hAnsi="Calibri" w:cs="Calibri"/>
                <w:sz w:val="22"/>
                <w:szCs w:val="22"/>
              </w:rPr>
              <w:t>8.524E-5</w:t>
            </w:r>
          </w:p>
        </w:tc>
        <w:tc>
          <w:tcPr>
            <w:tcW w:w="299" w:type="pct"/>
            <w:tcBorders>
              <w:top w:val="nil"/>
              <w:left w:val="nil"/>
              <w:right w:val="nil"/>
            </w:tcBorders>
            <w:vAlign w:val="bottom"/>
          </w:tcPr>
          <w:p w14:paraId="222F6444" w14:textId="1935A882" w:rsidR="00422E43" w:rsidRPr="00422E43" w:rsidRDefault="00422E43" w:rsidP="00422E43">
            <w:r>
              <w:rPr>
                <w:rFonts w:ascii="Calibri" w:hAnsi="Calibri" w:cs="Calibri"/>
                <w:sz w:val="22"/>
                <w:szCs w:val="22"/>
              </w:rPr>
              <w:t>1.691E-4</w:t>
            </w:r>
          </w:p>
        </w:tc>
        <w:tc>
          <w:tcPr>
            <w:tcW w:w="299" w:type="pct"/>
            <w:tcBorders>
              <w:top w:val="nil"/>
              <w:left w:val="nil"/>
              <w:right w:val="nil"/>
            </w:tcBorders>
            <w:vAlign w:val="bottom"/>
          </w:tcPr>
          <w:p w14:paraId="0F264286" w14:textId="3A8E4863" w:rsidR="00422E43" w:rsidRPr="00422E43" w:rsidRDefault="00422E43" w:rsidP="00422E43">
            <w:r>
              <w:rPr>
                <w:rFonts w:ascii="Calibri" w:hAnsi="Calibri" w:cs="Calibri"/>
                <w:sz w:val="22"/>
                <w:szCs w:val="22"/>
              </w:rPr>
              <w:t>3.674E-5</w:t>
            </w:r>
          </w:p>
        </w:tc>
        <w:tc>
          <w:tcPr>
            <w:tcW w:w="334" w:type="pct"/>
            <w:tcBorders>
              <w:top w:val="nil"/>
              <w:left w:val="nil"/>
              <w:right w:val="nil"/>
            </w:tcBorders>
            <w:vAlign w:val="bottom"/>
          </w:tcPr>
          <w:p w14:paraId="49D2BC89" w14:textId="7F7BCA8A" w:rsidR="00422E43" w:rsidRPr="00422E43" w:rsidRDefault="00422E43" w:rsidP="00422E43">
            <w:r>
              <w:rPr>
                <w:rFonts w:ascii="Calibri" w:hAnsi="Calibri" w:cs="Calibri"/>
                <w:sz w:val="22"/>
                <w:szCs w:val="22"/>
              </w:rPr>
              <w:t>3.922E-4</w:t>
            </w:r>
          </w:p>
        </w:tc>
        <w:tc>
          <w:tcPr>
            <w:tcW w:w="298" w:type="pct"/>
            <w:tcBorders>
              <w:top w:val="nil"/>
              <w:left w:val="nil"/>
              <w:right w:val="nil"/>
            </w:tcBorders>
            <w:vAlign w:val="bottom"/>
          </w:tcPr>
          <w:p w14:paraId="3497B3E7" w14:textId="4B160266" w:rsidR="00422E43" w:rsidRPr="00422E43" w:rsidRDefault="00422E43" w:rsidP="00422E43">
            <w:r>
              <w:rPr>
                <w:rFonts w:ascii="Calibri" w:hAnsi="Calibri" w:cs="Calibri"/>
                <w:b/>
                <w:bCs/>
                <w:sz w:val="22"/>
                <w:szCs w:val="22"/>
              </w:rPr>
              <w:t>3.684E-6</w:t>
            </w:r>
          </w:p>
        </w:tc>
        <w:tc>
          <w:tcPr>
            <w:tcW w:w="299" w:type="pct"/>
            <w:vAlign w:val="bottom"/>
          </w:tcPr>
          <w:p w14:paraId="5E96C72C" w14:textId="2666DD0C" w:rsidR="00422E43" w:rsidRPr="00422E43" w:rsidRDefault="00422E43" w:rsidP="00422E43">
            <w:r>
              <w:rPr>
                <w:rFonts w:ascii="Calibri" w:hAnsi="Calibri" w:cs="Calibri"/>
                <w:b/>
                <w:bCs/>
                <w:sz w:val="22"/>
                <w:szCs w:val="22"/>
              </w:rPr>
              <w:t>2.032E-3</w:t>
            </w:r>
          </w:p>
        </w:tc>
        <w:tc>
          <w:tcPr>
            <w:tcW w:w="298" w:type="pct"/>
            <w:vAlign w:val="bottom"/>
          </w:tcPr>
          <w:p w14:paraId="5963D0AE" w14:textId="533ACE9B" w:rsidR="00422E43" w:rsidRPr="00422E43" w:rsidRDefault="00422E43" w:rsidP="00422E43">
            <w:r>
              <w:rPr>
                <w:rFonts w:ascii="Calibri" w:hAnsi="Calibri" w:cs="Calibri"/>
                <w:sz w:val="22"/>
                <w:szCs w:val="22"/>
              </w:rPr>
              <w:t>1.149E-2</w:t>
            </w:r>
          </w:p>
        </w:tc>
        <w:tc>
          <w:tcPr>
            <w:tcW w:w="298" w:type="pct"/>
            <w:vAlign w:val="bottom"/>
          </w:tcPr>
          <w:p w14:paraId="65497A0D" w14:textId="1214E176" w:rsidR="00422E43" w:rsidRPr="00422E43" w:rsidRDefault="00422E43" w:rsidP="00422E43">
            <w:r>
              <w:rPr>
                <w:rFonts w:ascii="Calibri" w:hAnsi="Calibri" w:cs="Calibri"/>
                <w:sz w:val="22"/>
                <w:szCs w:val="22"/>
              </w:rPr>
              <w:t>5.187E-3</w:t>
            </w:r>
          </w:p>
        </w:tc>
        <w:tc>
          <w:tcPr>
            <w:tcW w:w="334" w:type="pct"/>
            <w:vAlign w:val="bottom"/>
          </w:tcPr>
          <w:p w14:paraId="4EDC3291" w14:textId="461A147A" w:rsidR="00422E43" w:rsidRPr="00422E43" w:rsidRDefault="00422E43" w:rsidP="00422E43">
            <w:r>
              <w:rPr>
                <w:rFonts w:ascii="Calibri" w:hAnsi="Calibri" w:cs="Calibri"/>
                <w:sz w:val="22"/>
                <w:szCs w:val="22"/>
              </w:rPr>
              <w:t>3.766E-3</w:t>
            </w:r>
          </w:p>
        </w:tc>
        <w:tc>
          <w:tcPr>
            <w:tcW w:w="299" w:type="pct"/>
            <w:vAlign w:val="bottom"/>
          </w:tcPr>
          <w:p w14:paraId="708CC974" w14:textId="71907764" w:rsidR="00422E43" w:rsidRPr="00422E43" w:rsidRDefault="00422E43" w:rsidP="00422E43">
            <w:r>
              <w:rPr>
                <w:rFonts w:ascii="Calibri" w:hAnsi="Calibri" w:cs="Calibri"/>
                <w:sz w:val="22"/>
                <w:szCs w:val="22"/>
              </w:rPr>
              <w:t>5.126E-3</w:t>
            </w:r>
          </w:p>
        </w:tc>
        <w:tc>
          <w:tcPr>
            <w:tcW w:w="300" w:type="pct"/>
            <w:vAlign w:val="bottom"/>
          </w:tcPr>
          <w:p w14:paraId="39A1FA8D" w14:textId="4E4126D2" w:rsidR="00422E43" w:rsidRPr="00422E43" w:rsidRDefault="00422E43" w:rsidP="00422E43">
            <w:r>
              <w:rPr>
                <w:rFonts w:ascii="Calibri" w:hAnsi="Calibri" w:cs="Calibri"/>
                <w:sz w:val="22"/>
                <w:szCs w:val="22"/>
              </w:rPr>
              <w:t>7.200E-3</w:t>
            </w:r>
          </w:p>
        </w:tc>
        <w:tc>
          <w:tcPr>
            <w:tcW w:w="298" w:type="pct"/>
            <w:vAlign w:val="bottom"/>
          </w:tcPr>
          <w:p w14:paraId="1615D1C9" w14:textId="347B2AEB" w:rsidR="00422E43" w:rsidRPr="00422E43" w:rsidRDefault="00422E43" w:rsidP="00422E43">
            <w:r>
              <w:rPr>
                <w:rFonts w:ascii="Calibri" w:hAnsi="Calibri" w:cs="Calibri"/>
                <w:sz w:val="22"/>
                <w:szCs w:val="22"/>
              </w:rPr>
              <w:t>4.800E-3</w:t>
            </w:r>
          </w:p>
        </w:tc>
        <w:tc>
          <w:tcPr>
            <w:tcW w:w="299" w:type="pct"/>
            <w:vAlign w:val="bottom"/>
          </w:tcPr>
          <w:p w14:paraId="5E1DC856" w14:textId="742A5109" w:rsidR="00422E43" w:rsidRPr="00422E43" w:rsidRDefault="00422E43" w:rsidP="00422E43">
            <w:r>
              <w:rPr>
                <w:rFonts w:ascii="Calibri" w:hAnsi="Calibri" w:cs="Calibri"/>
                <w:b/>
                <w:bCs/>
                <w:sz w:val="22"/>
                <w:szCs w:val="22"/>
              </w:rPr>
              <w:t>7.553E-4</w:t>
            </w:r>
          </w:p>
        </w:tc>
        <w:tc>
          <w:tcPr>
            <w:tcW w:w="335" w:type="pct"/>
            <w:vAlign w:val="bottom"/>
          </w:tcPr>
          <w:p w14:paraId="379B6D8D" w14:textId="1673B40B" w:rsidR="00422E43" w:rsidRPr="00422E43" w:rsidRDefault="00422E43" w:rsidP="00422E43">
            <w:r>
              <w:rPr>
                <w:rFonts w:ascii="Calibri" w:hAnsi="Calibri" w:cs="Calibri"/>
                <w:sz w:val="22"/>
                <w:szCs w:val="22"/>
              </w:rPr>
              <w:t>1.038E-2</w:t>
            </w:r>
          </w:p>
        </w:tc>
        <w:tc>
          <w:tcPr>
            <w:tcW w:w="310" w:type="pct"/>
            <w:vAlign w:val="bottom"/>
          </w:tcPr>
          <w:p w14:paraId="60C679AF" w14:textId="6FCEC184" w:rsidR="00422E43" w:rsidRPr="00422E43" w:rsidRDefault="00422E43" w:rsidP="00422E43">
            <w:r>
              <w:rPr>
                <w:rFonts w:ascii="Calibri" w:hAnsi="Calibri" w:cs="Calibri"/>
                <w:sz w:val="22"/>
                <w:szCs w:val="22"/>
              </w:rPr>
              <w:t>9.509E-3</w:t>
            </w:r>
          </w:p>
        </w:tc>
      </w:tr>
      <w:tr w:rsidR="00422E43" w:rsidRPr="00CA6E93" w14:paraId="41CA5E0B" w14:textId="77777777" w:rsidTr="00DA20EF">
        <w:trPr>
          <w:jc w:val="center"/>
        </w:trPr>
        <w:tc>
          <w:tcPr>
            <w:tcW w:w="264" w:type="pct"/>
            <w:tcBorders>
              <w:bottom w:val="single" w:sz="4" w:space="0" w:color="auto"/>
            </w:tcBorders>
          </w:tcPr>
          <w:p w14:paraId="142D03ED" w14:textId="77777777" w:rsidR="00422E43" w:rsidRPr="00CA6E93" w:rsidRDefault="00422E43" w:rsidP="00435BD2">
            <w:pPr>
              <w:pStyle w:val="bangtrai"/>
            </w:pPr>
          </w:p>
        </w:tc>
        <w:tc>
          <w:tcPr>
            <w:tcW w:w="136" w:type="pct"/>
            <w:tcBorders>
              <w:bottom w:val="single" w:sz="4" w:space="0" w:color="auto"/>
            </w:tcBorders>
          </w:tcPr>
          <w:p w14:paraId="1DFC588B"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74DD7DDF" w14:textId="69E2D5A5" w:rsidR="00422E43" w:rsidRPr="00422E43" w:rsidRDefault="00422E43" w:rsidP="00422E43">
            <w:r>
              <w:rPr>
                <w:rFonts w:ascii="Calibri" w:hAnsi="Calibri" w:cs="Calibri"/>
                <w:sz w:val="22"/>
                <w:szCs w:val="22"/>
              </w:rPr>
              <w:t>5.423E-4</w:t>
            </w:r>
          </w:p>
        </w:tc>
        <w:tc>
          <w:tcPr>
            <w:tcW w:w="299" w:type="pct"/>
            <w:tcBorders>
              <w:top w:val="nil"/>
              <w:left w:val="nil"/>
              <w:bottom w:val="single" w:sz="4" w:space="0" w:color="auto"/>
              <w:right w:val="nil"/>
            </w:tcBorders>
            <w:vAlign w:val="bottom"/>
          </w:tcPr>
          <w:p w14:paraId="7032C8BF" w14:textId="3E2AFBF9" w:rsidR="00422E43" w:rsidRPr="00422E43" w:rsidRDefault="00422E43" w:rsidP="00422E43">
            <w:r>
              <w:rPr>
                <w:rFonts w:ascii="Calibri" w:hAnsi="Calibri" w:cs="Calibri"/>
                <w:sz w:val="22"/>
                <w:szCs w:val="22"/>
              </w:rPr>
              <w:t>1.194E-3</w:t>
            </w:r>
          </w:p>
        </w:tc>
        <w:tc>
          <w:tcPr>
            <w:tcW w:w="299" w:type="pct"/>
            <w:tcBorders>
              <w:top w:val="nil"/>
              <w:left w:val="nil"/>
              <w:bottom w:val="single" w:sz="4" w:space="0" w:color="auto"/>
              <w:right w:val="nil"/>
            </w:tcBorders>
            <w:vAlign w:val="bottom"/>
          </w:tcPr>
          <w:p w14:paraId="674C4796" w14:textId="121161EA" w:rsidR="00422E43" w:rsidRPr="00422E43" w:rsidRDefault="00422E43" w:rsidP="00422E43">
            <w:r>
              <w:rPr>
                <w:rFonts w:ascii="Calibri" w:hAnsi="Calibri" w:cs="Calibri"/>
                <w:sz w:val="22"/>
                <w:szCs w:val="22"/>
              </w:rPr>
              <w:t>3.002E-4</w:t>
            </w:r>
          </w:p>
        </w:tc>
        <w:tc>
          <w:tcPr>
            <w:tcW w:w="334" w:type="pct"/>
            <w:tcBorders>
              <w:top w:val="nil"/>
              <w:left w:val="nil"/>
              <w:bottom w:val="single" w:sz="4" w:space="0" w:color="auto"/>
              <w:right w:val="nil"/>
            </w:tcBorders>
            <w:vAlign w:val="bottom"/>
          </w:tcPr>
          <w:p w14:paraId="74633D99" w14:textId="3FE61B69" w:rsidR="00422E43" w:rsidRPr="00422E43" w:rsidRDefault="00422E43" w:rsidP="00422E43">
            <w:r>
              <w:rPr>
                <w:rFonts w:ascii="Calibri" w:hAnsi="Calibri" w:cs="Calibri"/>
                <w:sz w:val="22"/>
                <w:szCs w:val="22"/>
              </w:rPr>
              <w:t>2.849E-4</w:t>
            </w:r>
          </w:p>
        </w:tc>
        <w:tc>
          <w:tcPr>
            <w:tcW w:w="298" w:type="pct"/>
            <w:tcBorders>
              <w:top w:val="nil"/>
              <w:left w:val="nil"/>
              <w:bottom w:val="single" w:sz="4" w:space="0" w:color="auto"/>
              <w:right w:val="nil"/>
            </w:tcBorders>
            <w:vAlign w:val="bottom"/>
          </w:tcPr>
          <w:p w14:paraId="1E3F1D4E" w14:textId="79B656F8" w:rsidR="00422E43" w:rsidRPr="00422E43" w:rsidRDefault="00422E43" w:rsidP="00422E43">
            <w:r>
              <w:rPr>
                <w:rFonts w:ascii="Calibri" w:hAnsi="Calibri" w:cs="Calibri"/>
                <w:b/>
                <w:bCs/>
                <w:sz w:val="22"/>
                <w:szCs w:val="22"/>
              </w:rPr>
              <w:t>1.260E-4</w:t>
            </w:r>
          </w:p>
        </w:tc>
        <w:tc>
          <w:tcPr>
            <w:tcW w:w="299" w:type="pct"/>
            <w:tcBorders>
              <w:bottom w:val="single" w:sz="4" w:space="0" w:color="auto"/>
            </w:tcBorders>
            <w:vAlign w:val="bottom"/>
          </w:tcPr>
          <w:p w14:paraId="101A91EC" w14:textId="63336167" w:rsidR="00422E43" w:rsidRPr="00422E43" w:rsidRDefault="00422E43" w:rsidP="00422E43">
            <w:r>
              <w:rPr>
                <w:rFonts w:ascii="Calibri" w:hAnsi="Calibri" w:cs="Calibri"/>
                <w:b/>
                <w:bCs/>
                <w:sz w:val="22"/>
                <w:szCs w:val="22"/>
              </w:rPr>
              <w:t>1.579E-4</w:t>
            </w:r>
          </w:p>
        </w:tc>
        <w:tc>
          <w:tcPr>
            <w:tcW w:w="298" w:type="pct"/>
            <w:tcBorders>
              <w:bottom w:val="single" w:sz="4" w:space="0" w:color="auto"/>
            </w:tcBorders>
            <w:vAlign w:val="bottom"/>
          </w:tcPr>
          <w:p w14:paraId="665CCB19" w14:textId="452C8941" w:rsidR="00422E43" w:rsidRPr="00422E43" w:rsidRDefault="00422E43" w:rsidP="00422E43">
            <w:r>
              <w:rPr>
                <w:rFonts w:ascii="Calibri" w:hAnsi="Calibri" w:cs="Calibri"/>
                <w:sz w:val="22"/>
                <w:szCs w:val="22"/>
              </w:rPr>
              <w:t>7.998E-4</w:t>
            </w:r>
          </w:p>
        </w:tc>
        <w:tc>
          <w:tcPr>
            <w:tcW w:w="298" w:type="pct"/>
            <w:tcBorders>
              <w:bottom w:val="single" w:sz="4" w:space="0" w:color="auto"/>
            </w:tcBorders>
            <w:vAlign w:val="bottom"/>
          </w:tcPr>
          <w:p w14:paraId="10E8590C" w14:textId="589A5E79" w:rsidR="00422E43" w:rsidRPr="00422E43" w:rsidRDefault="00422E43" w:rsidP="00422E43">
            <w:r>
              <w:rPr>
                <w:rFonts w:ascii="Calibri" w:hAnsi="Calibri" w:cs="Calibri"/>
                <w:sz w:val="22"/>
                <w:szCs w:val="22"/>
              </w:rPr>
              <w:t>3.075E-4</w:t>
            </w:r>
          </w:p>
        </w:tc>
        <w:tc>
          <w:tcPr>
            <w:tcW w:w="334" w:type="pct"/>
            <w:tcBorders>
              <w:bottom w:val="single" w:sz="4" w:space="0" w:color="auto"/>
            </w:tcBorders>
            <w:vAlign w:val="bottom"/>
          </w:tcPr>
          <w:p w14:paraId="3CACE878" w14:textId="35273C52" w:rsidR="00422E43" w:rsidRPr="00422E43" w:rsidRDefault="00422E43" w:rsidP="00422E43">
            <w:r>
              <w:rPr>
                <w:rFonts w:ascii="Calibri" w:hAnsi="Calibri" w:cs="Calibri"/>
                <w:sz w:val="22"/>
                <w:szCs w:val="22"/>
              </w:rPr>
              <w:t>2.947E-4</w:t>
            </w:r>
          </w:p>
        </w:tc>
        <w:tc>
          <w:tcPr>
            <w:tcW w:w="299" w:type="pct"/>
            <w:tcBorders>
              <w:bottom w:val="single" w:sz="4" w:space="0" w:color="auto"/>
            </w:tcBorders>
            <w:vAlign w:val="bottom"/>
          </w:tcPr>
          <w:p w14:paraId="505F0588" w14:textId="3D41F300" w:rsidR="00422E43" w:rsidRPr="00422E43" w:rsidRDefault="00422E43" w:rsidP="00422E43">
            <w:r>
              <w:rPr>
                <w:rFonts w:ascii="Calibri" w:hAnsi="Calibri" w:cs="Calibri"/>
                <w:sz w:val="22"/>
                <w:szCs w:val="22"/>
              </w:rPr>
              <w:t>1.906E-4</w:t>
            </w:r>
          </w:p>
        </w:tc>
        <w:tc>
          <w:tcPr>
            <w:tcW w:w="300" w:type="pct"/>
            <w:tcBorders>
              <w:bottom w:val="single" w:sz="4" w:space="0" w:color="auto"/>
            </w:tcBorders>
            <w:vAlign w:val="bottom"/>
          </w:tcPr>
          <w:p w14:paraId="6050A8E7" w14:textId="26141F58" w:rsidR="00422E43" w:rsidRPr="00422E43" w:rsidRDefault="00422E43" w:rsidP="00422E43">
            <w:r>
              <w:rPr>
                <w:rFonts w:ascii="Calibri" w:hAnsi="Calibri" w:cs="Calibri"/>
                <w:sz w:val="22"/>
                <w:szCs w:val="22"/>
              </w:rPr>
              <w:t>3.085E-3</w:t>
            </w:r>
          </w:p>
        </w:tc>
        <w:tc>
          <w:tcPr>
            <w:tcW w:w="298" w:type="pct"/>
            <w:tcBorders>
              <w:bottom w:val="single" w:sz="4" w:space="0" w:color="auto"/>
            </w:tcBorders>
            <w:vAlign w:val="bottom"/>
          </w:tcPr>
          <w:p w14:paraId="116C9617" w14:textId="6D032C5D" w:rsidR="00422E43" w:rsidRPr="00422E43" w:rsidRDefault="00422E43" w:rsidP="00422E43">
            <w:r>
              <w:rPr>
                <w:rFonts w:ascii="Calibri" w:hAnsi="Calibri" w:cs="Calibri"/>
                <w:b/>
                <w:bCs/>
                <w:sz w:val="22"/>
                <w:szCs w:val="22"/>
              </w:rPr>
              <w:t>8.365E-4</w:t>
            </w:r>
          </w:p>
        </w:tc>
        <w:tc>
          <w:tcPr>
            <w:tcW w:w="299" w:type="pct"/>
            <w:tcBorders>
              <w:bottom w:val="single" w:sz="4" w:space="0" w:color="auto"/>
            </w:tcBorders>
            <w:vAlign w:val="bottom"/>
          </w:tcPr>
          <w:p w14:paraId="0DC6A09D" w14:textId="2DC9CADF" w:rsidR="00422E43" w:rsidRPr="00422E43" w:rsidRDefault="00422E43" w:rsidP="00422E43">
            <w:r>
              <w:rPr>
                <w:rFonts w:ascii="Calibri" w:hAnsi="Calibri" w:cs="Calibri"/>
                <w:sz w:val="22"/>
                <w:szCs w:val="22"/>
              </w:rPr>
              <w:t>2.402E-3</w:t>
            </w:r>
          </w:p>
        </w:tc>
        <w:tc>
          <w:tcPr>
            <w:tcW w:w="335" w:type="pct"/>
            <w:tcBorders>
              <w:bottom w:val="single" w:sz="4" w:space="0" w:color="auto"/>
            </w:tcBorders>
            <w:vAlign w:val="bottom"/>
          </w:tcPr>
          <w:p w14:paraId="180C599D" w14:textId="317893D2" w:rsidR="00422E43" w:rsidRPr="00422E43" w:rsidRDefault="00422E43" w:rsidP="00422E43">
            <w:r>
              <w:rPr>
                <w:rFonts w:ascii="Calibri" w:hAnsi="Calibri" w:cs="Calibri"/>
                <w:sz w:val="22"/>
                <w:szCs w:val="22"/>
              </w:rPr>
              <w:t>2.445E-3</w:t>
            </w:r>
          </w:p>
        </w:tc>
        <w:tc>
          <w:tcPr>
            <w:tcW w:w="310" w:type="pct"/>
            <w:tcBorders>
              <w:bottom w:val="single" w:sz="4" w:space="0" w:color="auto"/>
            </w:tcBorders>
            <w:vAlign w:val="bottom"/>
          </w:tcPr>
          <w:p w14:paraId="2CD6A6D1" w14:textId="79CBABB6" w:rsidR="00422E43" w:rsidRPr="00422E43" w:rsidRDefault="00422E43" w:rsidP="00422E43">
            <w:r>
              <w:rPr>
                <w:rFonts w:ascii="Calibri" w:hAnsi="Calibri" w:cs="Calibri"/>
                <w:sz w:val="22"/>
                <w:szCs w:val="22"/>
              </w:rPr>
              <w:t>1.133E-3</w:t>
            </w:r>
          </w:p>
        </w:tc>
      </w:tr>
      <w:tr w:rsidR="00422E43" w:rsidRPr="00CA6E93" w14:paraId="5F8C4256" w14:textId="77777777" w:rsidTr="00DA20EF">
        <w:trPr>
          <w:jc w:val="center"/>
        </w:trPr>
        <w:tc>
          <w:tcPr>
            <w:tcW w:w="264" w:type="pct"/>
            <w:tcBorders>
              <w:top w:val="single" w:sz="4" w:space="0" w:color="auto"/>
            </w:tcBorders>
          </w:tcPr>
          <w:p w14:paraId="0B8695BB" w14:textId="77777777" w:rsidR="00422E43" w:rsidRPr="00CA6E93" w:rsidRDefault="00422E43" w:rsidP="00435BD2">
            <w:pPr>
              <w:pStyle w:val="bangtrai"/>
            </w:pPr>
            <w:r>
              <w:t>MMF7</w:t>
            </w:r>
          </w:p>
        </w:tc>
        <w:tc>
          <w:tcPr>
            <w:tcW w:w="136" w:type="pct"/>
            <w:tcBorders>
              <w:top w:val="single" w:sz="4" w:space="0" w:color="auto"/>
            </w:tcBorders>
          </w:tcPr>
          <w:p w14:paraId="452AD038" w14:textId="77777777" w:rsidR="00422E43" w:rsidRPr="00CA6E93" w:rsidRDefault="00422E43" w:rsidP="00435BD2">
            <w:pPr>
              <w:pStyle w:val="bangtrai"/>
            </w:pPr>
            <w:r w:rsidRPr="00CA6E93">
              <w:t>(1)</w:t>
            </w:r>
          </w:p>
        </w:tc>
        <w:tc>
          <w:tcPr>
            <w:tcW w:w="300" w:type="pct"/>
            <w:tcBorders>
              <w:top w:val="single" w:sz="4" w:space="0" w:color="auto"/>
              <w:left w:val="nil"/>
              <w:bottom w:val="nil"/>
              <w:right w:val="nil"/>
            </w:tcBorders>
            <w:vAlign w:val="bottom"/>
          </w:tcPr>
          <w:p w14:paraId="1682D168" w14:textId="15876FD0" w:rsidR="00422E43" w:rsidRPr="00422E43" w:rsidRDefault="00422E43" w:rsidP="00422E43">
            <w:r>
              <w:rPr>
                <w:rFonts w:ascii="Calibri" w:hAnsi="Calibri" w:cs="Calibri"/>
                <w:sz w:val="22"/>
                <w:szCs w:val="22"/>
              </w:rPr>
              <w:t>9.044E-4</w:t>
            </w:r>
          </w:p>
        </w:tc>
        <w:tc>
          <w:tcPr>
            <w:tcW w:w="299" w:type="pct"/>
            <w:tcBorders>
              <w:top w:val="single" w:sz="4" w:space="0" w:color="auto"/>
              <w:left w:val="nil"/>
              <w:bottom w:val="nil"/>
              <w:right w:val="nil"/>
            </w:tcBorders>
            <w:vAlign w:val="bottom"/>
          </w:tcPr>
          <w:p w14:paraId="33A84D30" w14:textId="07D93A6F" w:rsidR="00422E43" w:rsidRPr="00422E43" w:rsidRDefault="00422E43" w:rsidP="00422E43">
            <w:r>
              <w:rPr>
                <w:rFonts w:ascii="Calibri" w:hAnsi="Calibri" w:cs="Calibri"/>
                <w:sz w:val="22"/>
                <w:szCs w:val="22"/>
              </w:rPr>
              <w:t>1.190E-3</w:t>
            </w:r>
          </w:p>
        </w:tc>
        <w:tc>
          <w:tcPr>
            <w:tcW w:w="299" w:type="pct"/>
            <w:tcBorders>
              <w:top w:val="single" w:sz="4" w:space="0" w:color="auto"/>
              <w:left w:val="nil"/>
              <w:bottom w:val="nil"/>
              <w:right w:val="nil"/>
            </w:tcBorders>
            <w:vAlign w:val="bottom"/>
          </w:tcPr>
          <w:p w14:paraId="5AA5EC13" w14:textId="33A36CD2" w:rsidR="00422E43" w:rsidRPr="00422E43" w:rsidRDefault="00422E43" w:rsidP="00422E43">
            <w:r>
              <w:rPr>
                <w:rFonts w:ascii="Calibri" w:hAnsi="Calibri" w:cs="Calibri"/>
                <w:sz w:val="22"/>
                <w:szCs w:val="22"/>
              </w:rPr>
              <w:t>2.968E-4</w:t>
            </w:r>
          </w:p>
        </w:tc>
        <w:tc>
          <w:tcPr>
            <w:tcW w:w="334" w:type="pct"/>
            <w:tcBorders>
              <w:top w:val="single" w:sz="4" w:space="0" w:color="auto"/>
              <w:left w:val="nil"/>
              <w:bottom w:val="nil"/>
              <w:right w:val="nil"/>
            </w:tcBorders>
            <w:vAlign w:val="bottom"/>
          </w:tcPr>
          <w:p w14:paraId="2A5E733D" w14:textId="1F928C7B" w:rsidR="00422E43" w:rsidRPr="00422E43" w:rsidRDefault="00422E43" w:rsidP="00422E43">
            <w:r>
              <w:rPr>
                <w:rFonts w:ascii="Calibri" w:hAnsi="Calibri" w:cs="Calibri"/>
                <w:sz w:val="22"/>
                <w:szCs w:val="22"/>
              </w:rPr>
              <w:t>2.566E-4</w:t>
            </w:r>
          </w:p>
        </w:tc>
        <w:tc>
          <w:tcPr>
            <w:tcW w:w="298" w:type="pct"/>
            <w:tcBorders>
              <w:top w:val="single" w:sz="4" w:space="0" w:color="auto"/>
              <w:left w:val="nil"/>
              <w:bottom w:val="nil"/>
              <w:right w:val="nil"/>
            </w:tcBorders>
            <w:vAlign w:val="bottom"/>
          </w:tcPr>
          <w:p w14:paraId="0477B8F1" w14:textId="54241C81" w:rsidR="00422E43" w:rsidRPr="00422E43" w:rsidRDefault="00422E43" w:rsidP="00422E43">
            <w:r>
              <w:rPr>
                <w:rFonts w:ascii="Calibri" w:hAnsi="Calibri" w:cs="Calibri"/>
                <w:b/>
                <w:bCs/>
                <w:sz w:val="22"/>
                <w:szCs w:val="22"/>
              </w:rPr>
              <w:t>1.306E-4</w:t>
            </w:r>
          </w:p>
        </w:tc>
        <w:tc>
          <w:tcPr>
            <w:tcW w:w="299" w:type="pct"/>
            <w:tcBorders>
              <w:top w:val="single" w:sz="4" w:space="0" w:color="auto"/>
            </w:tcBorders>
            <w:vAlign w:val="bottom"/>
          </w:tcPr>
          <w:p w14:paraId="6506A17A" w14:textId="08666831" w:rsidR="00422E43" w:rsidRPr="00422E43" w:rsidRDefault="00422E43" w:rsidP="00422E43">
            <w:r>
              <w:rPr>
                <w:rFonts w:ascii="Calibri" w:hAnsi="Calibri" w:cs="Calibri"/>
                <w:sz w:val="22"/>
                <w:szCs w:val="22"/>
              </w:rPr>
              <w:t>1.840E-4</w:t>
            </w:r>
          </w:p>
        </w:tc>
        <w:tc>
          <w:tcPr>
            <w:tcW w:w="298" w:type="pct"/>
            <w:tcBorders>
              <w:top w:val="single" w:sz="4" w:space="0" w:color="auto"/>
            </w:tcBorders>
            <w:vAlign w:val="bottom"/>
          </w:tcPr>
          <w:p w14:paraId="4A6DA3F4" w14:textId="5BB7E5C8" w:rsidR="00422E43" w:rsidRPr="00422E43" w:rsidRDefault="00422E43" w:rsidP="00422E43">
            <w:r>
              <w:rPr>
                <w:rFonts w:ascii="Calibri" w:hAnsi="Calibri" w:cs="Calibri"/>
                <w:sz w:val="22"/>
                <w:szCs w:val="22"/>
              </w:rPr>
              <w:t>3.616E-4</w:t>
            </w:r>
          </w:p>
        </w:tc>
        <w:tc>
          <w:tcPr>
            <w:tcW w:w="298" w:type="pct"/>
            <w:tcBorders>
              <w:top w:val="single" w:sz="4" w:space="0" w:color="auto"/>
            </w:tcBorders>
            <w:vAlign w:val="bottom"/>
          </w:tcPr>
          <w:p w14:paraId="6B37B14A" w14:textId="38F71C86" w:rsidR="00422E43" w:rsidRPr="00422E43" w:rsidRDefault="00422E43" w:rsidP="00422E43">
            <w:r>
              <w:rPr>
                <w:rFonts w:ascii="Calibri" w:hAnsi="Calibri" w:cs="Calibri"/>
                <w:sz w:val="22"/>
                <w:szCs w:val="22"/>
              </w:rPr>
              <w:t>2.945E-4</w:t>
            </w:r>
          </w:p>
        </w:tc>
        <w:tc>
          <w:tcPr>
            <w:tcW w:w="334" w:type="pct"/>
            <w:tcBorders>
              <w:top w:val="single" w:sz="4" w:space="0" w:color="auto"/>
            </w:tcBorders>
            <w:vAlign w:val="bottom"/>
          </w:tcPr>
          <w:p w14:paraId="52994211" w14:textId="7B0E059C" w:rsidR="00422E43" w:rsidRPr="00422E43" w:rsidRDefault="00422E43" w:rsidP="00422E43">
            <w:r>
              <w:rPr>
                <w:rFonts w:ascii="Calibri" w:hAnsi="Calibri" w:cs="Calibri"/>
                <w:sz w:val="22"/>
                <w:szCs w:val="22"/>
              </w:rPr>
              <w:t>2.625E-4</w:t>
            </w:r>
          </w:p>
        </w:tc>
        <w:tc>
          <w:tcPr>
            <w:tcW w:w="299" w:type="pct"/>
            <w:tcBorders>
              <w:top w:val="single" w:sz="4" w:space="0" w:color="auto"/>
            </w:tcBorders>
            <w:vAlign w:val="bottom"/>
          </w:tcPr>
          <w:p w14:paraId="5C886C74" w14:textId="63FA3611" w:rsidR="00422E43" w:rsidRPr="00422E43" w:rsidRDefault="00422E43" w:rsidP="00422E43">
            <w:r>
              <w:rPr>
                <w:rFonts w:ascii="Calibri" w:hAnsi="Calibri" w:cs="Calibri"/>
                <w:b/>
                <w:bCs/>
                <w:sz w:val="22"/>
                <w:szCs w:val="22"/>
              </w:rPr>
              <w:t>1.743E-4</w:t>
            </w:r>
          </w:p>
        </w:tc>
        <w:tc>
          <w:tcPr>
            <w:tcW w:w="300" w:type="pct"/>
            <w:tcBorders>
              <w:top w:val="single" w:sz="4" w:space="0" w:color="auto"/>
            </w:tcBorders>
            <w:vAlign w:val="bottom"/>
          </w:tcPr>
          <w:p w14:paraId="646F8DDD" w14:textId="10F928E2" w:rsidR="00422E43" w:rsidRPr="00422E43" w:rsidRDefault="00422E43" w:rsidP="00422E43">
            <w:r>
              <w:rPr>
                <w:rFonts w:ascii="Calibri" w:hAnsi="Calibri" w:cs="Calibri"/>
                <w:sz w:val="22"/>
                <w:szCs w:val="22"/>
              </w:rPr>
              <w:t>1.949E-3</w:t>
            </w:r>
          </w:p>
        </w:tc>
        <w:tc>
          <w:tcPr>
            <w:tcW w:w="298" w:type="pct"/>
            <w:tcBorders>
              <w:top w:val="single" w:sz="4" w:space="0" w:color="auto"/>
            </w:tcBorders>
            <w:vAlign w:val="bottom"/>
          </w:tcPr>
          <w:p w14:paraId="26A23D6A" w14:textId="41A21F7F" w:rsidR="00422E43" w:rsidRPr="00422E43" w:rsidRDefault="00422E43" w:rsidP="00422E43">
            <w:r>
              <w:rPr>
                <w:rFonts w:ascii="Calibri" w:hAnsi="Calibri" w:cs="Calibri"/>
                <w:sz w:val="22"/>
                <w:szCs w:val="22"/>
              </w:rPr>
              <w:t>1.770E-3</w:t>
            </w:r>
          </w:p>
        </w:tc>
        <w:tc>
          <w:tcPr>
            <w:tcW w:w="299" w:type="pct"/>
            <w:tcBorders>
              <w:top w:val="single" w:sz="4" w:space="0" w:color="auto"/>
            </w:tcBorders>
            <w:vAlign w:val="bottom"/>
          </w:tcPr>
          <w:p w14:paraId="391AD517" w14:textId="039F2A3A" w:rsidR="00422E43" w:rsidRPr="00422E43" w:rsidRDefault="00422E43" w:rsidP="00422E43">
            <w:r>
              <w:rPr>
                <w:rFonts w:ascii="Calibri" w:hAnsi="Calibri" w:cs="Calibri"/>
                <w:sz w:val="22"/>
                <w:szCs w:val="22"/>
              </w:rPr>
              <w:t>3.118E-3</w:t>
            </w:r>
          </w:p>
        </w:tc>
        <w:tc>
          <w:tcPr>
            <w:tcW w:w="335" w:type="pct"/>
            <w:tcBorders>
              <w:top w:val="single" w:sz="4" w:space="0" w:color="auto"/>
            </w:tcBorders>
            <w:vAlign w:val="bottom"/>
          </w:tcPr>
          <w:p w14:paraId="556D9511" w14:textId="0C239371" w:rsidR="00422E43" w:rsidRPr="00422E43" w:rsidRDefault="00422E43" w:rsidP="00422E43">
            <w:r>
              <w:rPr>
                <w:rFonts w:ascii="Calibri" w:hAnsi="Calibri" w:cs="Calibri"/>
                <w:sz w:val="22"/>
                <w:szCs w:val="22"/>
              </w:rPr>
              <w:t>1.858E-3</w:t>
            </w:r>
          </w:p>
        </w:tc>
        <w:tc>
          <w:tcPr>
            <w:tcW w:w="310" w:type="pct"/>
            <w:tcBorders>
              <w:top w:val="single" w:sz="4" w:space="0" w:color="auto"/>
            </w:tcBorders>
            <w:vAlign w:val="bottom"/>
          </w:tcPr>
          <w:p w14:paraId="67FC927A" w14:textId="4BDC1B82" w:rsidR="00422E43" w:rsidRPr="00422E43" w:rsidRDefault="00422E43" w:rsidP="00422E43">
            <w:r>
              <w:rPr>
                <w:rFonts w:ascii="Calibri" w:hAnsi="Calibri" w:cs="Calibri"/>
                <w:b/>
                <w:bCs/>
                <w:sz w:val="22"/>
                <w:szCs w:val="22"/>
              </w:rPr>
              <w:t>1.108E-3</w:t>
            </w:r>
          </w:p>
        </w:tc>
      </w:tr>
      <w:tr w:rsidR="00422E43" w:rsidRPr="00CA6E93" w14:paraId="3E7F1BDA" w14:textId="77777777" w:rsidTr="00DA20EF">
        <w:trPr>
          <w:jc w:val="center"/>
        </w:trPr>
        <w:tc>
          <w:tcPr>
            <w:tcW w:w="264" w:type="pct"/>
          </w:tcPr>
          <w:p w14:paraId="22D9CC4A" w14:textId="77777777" w:rsidR="00422E43" w:rsidRPr="00CA6E93" w:rsidRDefault="00422E43" w:rsidP="00435BD2">
            <w:pPr>
              <w:pStyle w:val="bangtrai"/>
            </w:pPr>
          </w:p>
        </w:tc>
        <w:tc>
          <w:tcPr>
            <w:tcW w:w="136" w:type="pct"/>
          </w:tcPr>
          <w:p w14:paraId="187EEDB4"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5871DC6B" w14:textId="561832AD" w:rsidR="00422E43" w:rsidRPr="00422E43" w:rsidRDefault="00422E43" w:rsidP="00422E43">
            <w:r>
              <w:rPr>
                <w:rFonts w:ascii="Calibri" w:hAnsi="Calibri" w:cs="Calibri"/>
                <w:sz w:val="22"/>
                <w:szCs w:val="22"/>
              </w:rPr>
              <w:t>1.626E-3</w:t>
            </w:r>
          </w:p>
        </w:tc>
        <w:tc>
          <w:tcPr>
            <w:tcW w:w="299" w:type="pct"/>
            <w:tcBorders>
              <w:top w:val="nil"/>
              <w:left w:val="nil"/>
              <w:bottom w:val="nil"/>
              <w:right w:val="nil"/>
            </w:tcBorders>
            <w:vAlign w:val="bottom"/>
          </w:tcPr>
          <w:p w14:paraId="2321E065" w14:textId="795CF8A0" w:rsidR="00422E43" w:rsidRPr="00422E43" w:rsidRDefault="00422E43" w:rsidP="00422E43">
            <w:r>
              <w:rPr>
                <w:rFonts w:ascii="Calibri" w:hAnsi="Calibri" w:cs="Calibri"/>
                <w:sz w:val="22"/>
                <w:szCs w:val="22"/>
              </w:rPr>
              <w:t>1.899E-3</w:t>
            </w:r>
          </w:p>
        </w:tc>
        <w:tc>
          <w:tcPr>
            <w:tcW w:w="299" w:type="pct"/>
            <w:tcBorders>
              <w:top w:val="nil"/>
              <w:left w:val="nil"/>
              <w:bottom w:val="nil"/>
              <w:right w:val="nil"/>
            </w:tcBorders>
            <w:vAlign w:val="bottom"/>
          </w:tcPr>
          <w:p w14:paraId="65AA4F44" w14:textId="7EBB13E6" w:rsidR="00422E43" w:rsidRPr="00422E43" w:rsidRDefault="00422E43" w:rsidP="00422E43">
            <w:r>
              <w:rPr>
                <w:rFonts w:ascii="Calibri" w:hAnsi="Calibri" w:cs="Calibri"/>
                <w:sz w:val="22"/>
                <w:szCs w:val="22"/>
              </w:rPr>
              <w:t>4.308E-4</w:t>
            </w:r>
          </w:p>
        </w:tc>
        <w:tc>
          <w:tcPr>
            <w:tcW w:w="334" w:type="pct"/>
            <w:tcBorders>
              <w:top w:val="nil"/>
              <w:left w:val="nil"/>
              <w:bottom w:val="nil"/>
              <w:right w:val="nil"/>
            </w:tcBorders>
            <w:vAlign w:val="bottom"/>
          </w:tcPr>
          <w:p w14:paraId="51AFD5F8" w14:textId="69F74F78" w:rsidR="00422E43" w:rsidRPr="00422E43" w:rsidRDefault="00422E43" w:rsidP="00422E43">
            <w:r>
              <w:rPr>
                <w:rFonts w:ascii="Calibri" w:hAnsi="Calibri" w:cs="Calibri"/>
                <w:sz w:val="22"/>
                <w:szCs w:val="22"/>
              </w:rPr>
              <w:t>1.171E-3</w:t>
            </w:r>
          </w:p>
        </w:tc>
        <w:tc>
          <w:tcPr>
            <w:tcW w:w="298" w:type="pct"/>
            <w:tcBorders>
              <w:top w:val="nil"/>
              <w:left w:val="nil"/>
              <w:bottom w:val="nil"/>
              <w:right w:val="nil"/>
            </w:tcBorders>
            <w:vAlign w:val="bottom"/>
          </w:tcPr>
          <w:p w14:paraId="61B06502" w14:textId="4FB0A49B" w:rsidR="00422E43" w:rsidRPr="00422E43" w:rsidRDefault="00422E43" w:rsidP="00422E43">
            <w:r>
              <w:rPr>
                <w:rFonts w:ascii="Calibri" w:hAnsi="Calibri" w:cs="Calibri"/>
                <w:b/>
                <w:bCs/>
                <w:sz w:val="22"/>
                <w:szCs w:val="22"/>
              </w:rPr>
              <w:t>1.496E-4</w:t>
            </w:r>
          </w:p>
        </w:tc>
        <w:tc>
          <w:tcPr>
            <w:tcW w:w="299" w:type="pct"/>
            <w:vAlign w:val="bottom"/>
          </w:tcPr>
          <w:p w14:paraId="2B6FA96B" w14:textId="46A7AB5F" w:rsidR="00422E43" w:rsidRPr="00422E43" w:rsidRDefault="00422E43" w:rsidP="00422E43">
            <w:r>
              <w:rPr>
                <w:rFonts w:ascii="Calibri" w:hAnsi="Calibri" w:cs="Calibri"/>
                <w:sz w:val="22"/>
                <w:szCs w:val="22"/>
              </w:rPr>
              <w:t>1.252E-3</w:t>
            </w:r>
          </w:p>
        </w:tc>
        <w:tc>
          <w:tcPr>
            <w:tcW w:w="298" w:type="pct"/>
            <w:vAlign w:val="bottom"/>
          </w:tcPr>
          <w:p w14:paraId="75C33C78" w14:textId="296625EB" w:rsidR="00422E43" w:rsidRPr="00422E43" w:rsidRDefault="00422E43" w:rsidP="00422E43">
            <w:r>
              <w:rPr>
                <w:rFonts w:ascii="Calibri" w:hAnsi="Calibri" w:cs="Calibri"/>
                <w:sz w:val="22"/>
                <w:szCs w:val="22"/>
              </w:rPr>
              <w:t>1.643E-3</w:t>
            </w:r>
          </w:p>
        </w:tc>
        <w:tc>
          <w:tcPr>
            <w:tcW w:w="298" w:type="pct"/>
            <w:vAlign w:val="bottom"/>
          </w:tcPr>
          <w:p w14:paraId="5DF3B630" w14:textId="4EC96A02" w:rsidR="00422E43" w:rsidRPr="00422E43" w:rsidRDefault="00422E43" w:rsidP="00422E43">
            <w:r>
              <w:rPr>
                <w:rFonts w:ascii="Calibri" w:hAnsi="Calibri" w:cs="Calibri"/>
                <w:b/>
                <w:bCs/>
                <w:sz w:val="22"/>
                <w:szCs w:val="22"/>
              </w:rPr>
              <w:t>5.243E-4</w:t>
            </w:r>
          </w:p>
        </w:tc>
        <w:tc>
          <w:tcPr>
            <w:tcW w:w="334" w:type="pct"/>
            <w:vAlign w:val="bottom"/>
          </w:tcPr>
          <w:p w14:paraId="69A12D2C" w14:textId="1FF4AD10" w:rsidR="00422E43" w:rsidRPr="00422E43" w:rsidRDefault="00422E43" w:rsidP="00422E43">
            <w:r>
              <w:rPr>
                <w:rFonts w:ascii="Calibri" w:hAnsi="Calibri" w:cs="Calibri"/>
                <w:sz w:val="22"/>
                <w:szCs w:val="22"/>
              </w:rPr>
              <w:t>2.097E-2</w:t>
            </w:r>
          </w:p>
        </w:tc>
        <w:tc>
          <w:tcPr>
            <w:tcW w:w="299" w:type="pct"/>
            <w:vAlign w:val="bottom"/>
          </w:tcPr>
          <w:p w14:paraId="674ED3BD" w14:textId="08A00C97" w:rsidR="00422E43" w:rsidRPr="00422E43" w:rsidRDefault="00422E43" w:rsidP="00422E43">
            <w:r>
              <w:rPr>
                <w:rFonts w:ascii="Calibri" w:hAnsi="Calibri" w:cs="Calibri"/>
                <w:sz w:val="22"/>
                <w:szCs w:val="22"/>
              </w:rPr>
              <w:t>4.970E-3</w:t>
            </w:r>
          </w:p>
        </w:tc>
        <w:tc>
          <w:tcPr>
            <w:tcW w:w="300" w:type="pct"/>
            <w:vAlign w:val="bottom"/>
          </w:tcPr>
          <w:p w14:paraId="5397CC88" w14:textId="7F0FC528" w:rsidR="00422E43" w:rsidRPr="00422E43" w:rsidRDefault="00422E43" w:rsidP="00422E43">
            <w:r>
              <w:rPr>
                <w:rFonts w:ascii="Calibri" w:hAnsi="Calibri" w:cs="Calibri"/>
                <w:sz w:val="22"/>
                <w:szCs w:val="22"/>
              </w:rPr>
              <w:t>7.197E-3</w:t>
            </w:r>
          </w:p>
        </w:tc>
        <w:tc>
          <w:tcPr>
            <w:tcW w:w="298" w:type="pct"/>
            <w:vAlign w:val="bottom"/>
          </w:tcPr>
          <w:p w14:paraId="018E51DB" w14:textId="1B0B9A9A" w:rsidR="00422E43" w:rsidRPr="00422E43" w:rsidRDefault="00422E43" w:rsidP="00422E43">
            <w:r>
              <w:rPr>
                <w:rFonts w:ascii="Calibri" w:hAnsi="Calibri" w:cs="Calibri"/>
                <w:sz w:val="22"/>
                <w:szCs w:val="22"/>
              </w:rPr>
              <w:t>7.227E-3</w:t>
            </w:r>
          </w:p>
        </w:tc>
        <w:tc>
          <w:tcPr>
            <w:tcW w:w="299" w:type="pct"/>
            <w:vAlign w:val="bottom"/>
          </w:tcPr>
          <w:p w14:paraId="4BE6E6DF" w14:textId="2736BE38" w:rsidR="00422E43" w:rsidRPr="00422E43" w:rsidRDefault="00422E43" w:rsidP="00422E43">
            <w:r>
              <w:rPr>
                <w:rFonts w:ascii="Calibri" w:hAnsi="Calibri" w:cs="Calibri"/>
                <w:b/>
                <w:bCs/>
                <w:sz w:val="22"/>
                <w:szCs w:val="22"/>
              </w:rPr>
              <w:t>5.744E-3</w:t>
            </w:r>
          </w:p>
        </w:tc>
        <w:tc>
          <w:tcPr>
            <w:tcW w:w="335" w:type="pct"/>
            <w:vAlign w:val="bottom"/>
          </w:tcPr>
          <w:p w14:paraId="7433C836" w14:textId="7A2C2DA0" w:rsidR="00422E43" w:rsidRPr="00422E43" w:rsidRDefault="00422E43" w:rsidP="00422E43">
            <w:r>
              <w:rPr>
                <w:rFonts w:ascii="Calibri" w:hAnsi="Calibri" w:cs="Calibri"/>
                <w:sz w:val="22"/>
                <w:szCs w:val="22"/>
              </w:rPr>
              <w:t>3.011E-2</w:t>
            </w:r>
          </w:p>
        </w:tc>
        <w:tc>
          <w:tcPr>
            <w:tcW w:w="310" w:type="pct"/>
            <w:vAlign w:val="bottom"/>
          </w:tcPr>
          <w:p w14:paraId="0194A4B3" w14:textId="0BDF57AD" w:rsidR="00422E43" w:rsidRPr="00422E43" w:rsidRDefault="00422E43" w:rsidP="00422E43">
            <w:r>
              <w:rPr>
                <w:rFonts w:ascii="Calibri" w:hAnsi="Calibri" w:cs="Calibri"/>
                <w:sz w:val="22"/>
                <w:szCs w:val="22"/>
              </w:rPr>
              <w:t>2.352E-2</w:t>
            </w:r>
          </w:p>
        </w:tc>
      </w:tr>
      <w:tr w:rsidR="00422E43" w:rsidRPr="00CA6E93" w14:paraId="608CB834" w14:textId="77777777" w:rsidTr="00DA20EF">
        <w:trPr>
          <w:jc w:val="center"/>
        </w:trPr>
        <w:tc>
          <w:tcPr>
            <w:tcW w:w="264" w:type="pct"/>
          </w:tcPr>
          <w:p w14:paraId="2D5C5636" w14:textId="77777777" w:rsidR="00422E43" w:rsidRPr="00CA6E93" w:rsidRDefault="00422E43" w:rsidP="00435BD2">
            <w:pPr>
              <w:pStyle w:val="bangtrai"/>
            </w:pPr>
          </w:p>
        </w:tc>
        <w:tc>
          <w:tcPr>
            <w:tcW w:w="136" w:type="pct"/>
          </w:tcPr>
          <w:p w14:paraId="4A6416A8"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7CC5F7FB" w14:textId="123347C4" w:rsidR="00422E43" w:rsidRPr="00422E43" w:rsidRDefault="00422E43" w:rsidP="00422E43">
            <w:r>
              <w:rPr>
                <w:rFonts w:ascii="Calibri" w:hAnsi="Calibri" w:cs="Calibri"/>
                <w:sz w:val="22"/>
                <w:szCs w:val="22"/>
              </w:rPr>
              <w:t>1.159E-3</w:t>
            </w:r>
          </w:p>
        </w:tc>
        <w:tc>
          <w:tcPr>
            <w:tcW w:w="299" w:type="pct"/>
            <w:tcBorders>
              <w:top w:val="nil"/>
              <w:left w:val="nil"/>
              <w:bottom w:val="nil"/>
              <w:right w:val="nil"/>
            </w:tcBorders>
            <w:vAlign w:val="bottom"/>
          </w:tcPr>
          <w:p w14:paraId="51C746ED" w14:textId="5454DB5B" w:rsidR="00422E43" w:rsidRPr="00422E43" w:rsidRDefault="00422E43" w:rsidP="00422E43">
            <w:r>
              <w:rPr>
                <w:rFonts w:ascii="Calibri" w:hAnsi="Calibri" w:cs="Calibri"/>
                <w:sz w:val="22"/>
                <w:szCs w:val="22"/>
              </w:rPr>
              <w:t>1.480E-3</w:t>
            </w:r>
          </w:p>
        </w:tc>
        <w:tc>
          <w:tcPr>
            <w:tcW w:w="299" w:type="pct"/>
            <w:tcBorders>
              <w:top w:val="nil"/>
              <w:left w:val="nil"/>
              <w:bottom w:val="nil"/>
              <w:right w:val="nil"/>
            </w:tcBorders>
            <w:vAlign w:val="bottom"/>
          </w:tcPr>
          <w:p w14:paraId="64F8DDEB" w14:textId="567011E4" w:rsidR="00422E43" w:rsidRPr="00422E43" w:rsidRDefault="00422E43" w:rsidP="00422E43">
            <w:r>
              <w:rPr>
                <w:rFonts w:ascii="Calibri" w:hAnsi="Calibri" w:cs="Calibri"/>
                <w:sz w:val="22"/>
                <w:szCs w:val="22"/>
              </w:rPr>
              <w:t>3.473E-4</w:t>
            </w:r>
          </w:p>
        </w:tc>
        <w:tc>
          <w:tcPr>
            <w:tcW w:w="334" w:type="pct"/>
            <w:tcBorders>
              <w:top w:val="nil"/>
              <w:left w:val="nil"/>
              <w:bottom w:val="nil"/>
              <w:right w:val="nil"/>
            </w:tcBorders>
            <w:vAlign w:val="bottom"/>
          </w:tcPr>
          <w:p w14:paraId="3A6668D2" w14:textId="246B3DE2" w:rsidR="00422E43" w:rsidRPr="00422E43" w:rsidRDefault="00422E43" w:rsidP="00422E43">
            <w:r>
              <w:rPr>
                <w:rFonts w:ascii="Calibri" w:hAnsi="Calibri" w:cs="Calibri"/>
                <w:sz w:val="22"/>
                <w:szCs w:val="22"/>
              </w:rPr>
              <w:t>4.140E-4</w:t>
            </w:r>
          </w:p>
        </w:tc>
        <w:tc>
          <w:tcPr>
            <w:tcW w:w="298" w:type="pct"/>
            <w:tcBorders>
              <w:top w:val="nil"/>
              <w:left w:val="nil"/>
              <w:bottom w:val="nil"/>
              <w:right w:val="nil"/>
            </w:tcBorders>
            <w:vAlign w:val="bottom"/>
          </w:tcPr>
          <w:p w14:paraId="05D02213" w14:textId="4131C9B7" w:rsidR="00422E43" w:rsidRPr="00422E43" w:rsidRDefault="00422E43" w:rsidP="00422E43">
            <w:r>
              <w:rPr>
                <w:rFonts w:ascii="Calibri" w:hAnsi="Calibri" w:cs="Calibri"/>
                <w:b/>
                <w:bCs/>
                <w:sz w:val="22"/>
                <w:szCs w:val="22"/>
              </w:rPr>
              <w:t>1.396E-4</w:t>
            </w:r>
          </w:p>
        </w:tc>
        <w:tc>
          <w:tcPr>
            <w:tcW w:w="299" w:type="pct"/>
            <w:vAlign w:val="bottom"/>
          </w:tcPr>
          <w:p w14:paraId="564A4631" w14:textId="2E143751" w:rsidR="00422E43" w:rsidRPr="00422E43" w:rsidRDefault="00422E43" w:rsidP="00422E43">
            <w:r>
              <w:rPr>
                <w:rFonts w:ascii="Calibri" w:hAnsi="Calibri" w:cs="Calibri"/>
                <w:sz w:val="22"/>
                <w:szCs w:val="22"/>
              </w:rPr>
              <w:t>4.845E-4</w:t>
            </w:r>
          </w:p>
        </w:tc>
        <w:tc>
          <w:tcPr>
            <w:tcW w:w="298" w:type="pct"/>
            <w:vAlign w:val="bottom"/>
          </w:tcPr>
          <w:p w14:paraId="7A73BBBC" w14:textId="589ADCFD" w:rsidR="00422E43" w:rsidRPr="00422E43" w:rsidRDefault="00422E43" w:rsidP="00422E43">
            <w:r>
              <w:rPr>
                <w:rFonts w:ascii="Calibri" w:hAnsi="Calibri" w:cs="Calibri"/>
                <w:sz w:val="22"/>
                <w:szCs w:val="22"/>
              </w:rPr>
              <w:t>8.282E-4</w:t>
            </w:r>
          </w:p>
        </w:tc>
        <w:tc>
          <w:tcPr>
            <w:tcW w:w="298" w:type="pct"/>
            <w:vAlign w:val="bottom"/>
          </w:tcPr>
          <w:p w14:paraId="44F617C1" w14:textId="481CC973" w:rsidR="00422E43" w:rsidRPr="00422E43" w:rsidRDefault="00422E43" w:rsidP="00422E43">
            <w:r>
              <w:rPr>
                <w:rFonts w:ascii="Calibri" w:hAnsi="Calibri" w:cs="Calibri"/>
                <w:b/>
                <w:bCs/>
                <w:sz w:val="22"/>
                <w:szCs w:val="22"/>
              </w:rPr>
              <w:t>3.734E-4</w:t>
            </w:r>
          </w:p>
        </w:tc>
        <w:tc>
          <w:tcPr>
            <w:tcW w:w="334" w:type="pct"/>
            <w:vAlign w:val="bottom"/>
          </w:tcPr>
          <w:p w14:paraId="2FFA15B7" w14:textId="13691E11" w:rsidR="00422E43" w:rsidRPr="00422E43" w:rsidRDefault="00422E43" w:rsidP="00422E43">
            <w:r>
              <w:rPr>
                <w:rFonts w:ascii="Calibri" w:hAnsi="Calibri" w:cs="Calibri"/>
                <w:sz w:val="22"/>
                <w:szCs w:val="22"/>
              </w:rPr>
              <w:t>4.181E-3</w:t>
            </w:r>
          </w:p>
        </w:tc>
        <w:tc>
          <w:tcPr>
            <w:tcW w:w="299" w:type="pct"/>
            <w:vAlign w:val="bottom"/>
          </w:tcPr>
          <w:p w14:paraId="281FD5B7" w14:textId="42B32B1F" w:rsidR="00422E43" w:rsidRPr="00422E43" w:rsidRDefault="00422E43" w:rsidP="00422E43">
            <w:r>
              <w:rPr>
                <w:rFonts w:ascii="Calibri" w:hAnsi="Calibri" w:cs="Calibri"/>
                <w:sz w:val="22"/>
                <w:szCs w:val="22"/>
              </w:rPr>
              <w:t>3.975E-4</w:t>
            </w:r>
          </w:p>
        </w:tc>
        <w:tc>
          <w:tcPr>
            <w:tcW w:w="300" w:type="pct"/>
            <w:vAlign w:val="bottom"/>
          </w:tcPr>
          <w:p w14:paraId="5A3381F3" w14:textId="6E8A1FE6" w:rsidR="00422E43" w:rsidRPr="00422E43" w:rsidRDefault="00422E43" w:rsidP="00422E43">
            <w:r>
              <w:rPr>
                <w:rFonts w:ascii="Calibri" w:hAnsi="Calibri" w:cs="Calibri"/>
                <w:sz w:val="22"/>
                <w:szCs w:val="22"/>
              </w:rPr>
              <w:t>4.209E-3</w:t>
            </w:r>
          </w:p>
        </w:tc>
        <w:tc>
          <w:tcPr>
            <w:tcW w:w="298" w:type="pct"/>
            <w:vAlign w:val="bottom"/>
          </w:tcPr>
          <w:p w14:paraId="050D308E" w14:textId="43F69A03" w:rsidR="00422E43" w:rsidRPr="00422E43" w:rsidRDefault="00422E43" w:rsidP="00422E43">
            <w:r>
              <w:rPr>
                <w:rFonts w:ascii="Calibri" w:hAnsi="Calibri" w:cs="Calibri"/>
                <w:sz w:val="22"/>
                <w:szCs w:val="22"/>
              </w:rPr>
              <w:t>3.388E-3</w:t>
            </w:r>
          </w:p>
        </w:tc>
        <w:tc>
          <w:tcPr>
            <w:tcW w:w="299" w:type="pct"/>
            <w:vAlign w:val="bottom"/>
          </w:tcPr>
          <w:p w14:paraId="660C72ED" w14:textId="667F4ED0" w:rsidR="00422E43" w:rsidRPr="00422E43" w:rsidRDefault="00422E43" w:rsidP="00422E43">
            <w:r>
              <w:rPr>
                <w:rFonts w:ascii="Calibri" w:hAnsi="Calibri" w:cs="Calibri"/>
                <w:sz w:val="22"/>
                <w:szCs w:val="22"/>
              </w:rPr>
              <w:t>4.485E-3</w:t>
            </w:r>
          </w:p>
        </w:tc>
        <w:tc>
          <w:tcPr>
            <w:tcW w:w="335" w:type="pct"/>
            <w:vAlign w:val="bottom"/>
          </w:tcPr>
          <w:p w14:paraId="06A1E8E9" w14:textId="3CFF66B7" w:rsidR="00422E43" w:rsidRPr="00422E43" w:rsidRDefault="00422E43" w:rsidP="00422E43">
            <w:r>
              <w:rPr>
                <w:rFonts w:ascii="Calibri" w:hAnsi="Calibri" w:cs="Calibri"/>
                <w:sz w:val="22"/>
                <w:szCs w:val="22"/>
              </w:rPr>
              <w:t>1.077E-2</w:t>
            </w:r>
          </w:p>
        </w:tc>
        <w:tc>
          <w:tcPr>
            <w:tcW w:w="310" w:type="pct"/>
            <w:vAlign w:val="bottom"/>
          </w:tcPr>
          <w:p w14:paraId="0C70DAF6" w14:textId="2D145C90" w:rsidR="00422E43" w:rsidRPr="00422E43" w:rsidRDefault="00422E43" w:rsidP="00422E43">
            <w:r>
              <w:rPr>
                <w:rFonts w:ascii="Calibri" w:hAnsi="Calibri" w:cs="Calibri"/>
                <w:b/>
                <w:bCs/>
                <w:sz w:val="22"/>
                <w:szCs w:val="22"/>
              </w:rPr>
              <w:t>2.265E-3</w:t>
            </w:r>
          </w:p>
        </w:tc>
      </w:tr>
      <w:tr w:rsidR="00422E43" w:rsidRPr="00CA6E93" w14:paraId="5EBB86A1" w14:textId="77777777" w:rsidTr="00DA20EF">
        <w:trPr>
          <w:jc w:val="center"/>
        </w:trPr>
        <w:tc>
          <w:tcPr>
            <w:tcW w:w="264" w:type="pct"/>
          </w:tcPr>
          <w:p w14:paraId="11837C82" w14:textId="77777777" w:rsidR="00422E43" w:rsidRPr="00CA6E93" w:rsidRDefault="00422E43" w:rsidP="00435BD2">
            <w:pPr>
              <w:pStyle w:val="bangtrai"/>
            </w:pPr>
          </w:p>
        </w:tc>
        <w:tc>
          <w:tcPr>
            <w:tcW w:w="136" w:type="pct"/>
          </w:tcPr>
          <w:p w14:paraId="7C4C43FD"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14D94D07" w14:textId="012FD13D" w:rsidR="00422E43" w:rsidRPr="00422E43" w:rsidRDefault="00422E43" w:rsidP="00422E43">
            <w:r>
              <w:rPr>
                <w:rFonts w:ascii="Calibri" w:hAnsi="Calibri" w:cs="Calibri"/>
                <w:sz w:val="22"/>
                <w:szCs w:val="22"/>
              </w:rPr>
              <w:t>1.579E-4</w:t>
            </w:r>
          </w:p>
        </w:tc>
        <w:tc>
          <w:tcPr>
            <w:tcW w:w="299" w:type="pct"/>
            <w:tcBorders>
              <w:top w:val="nil"/>
              <w:left w:val="nil"/>
              <w:right w:val="nil"/>
            </w:tcBorders>
            <w:vAlign w:val="bottom"/>
          </w:tcPr>
          <w:p w14:paraId="6F6CD2CB" w14:textId="227ACB3B" w:rsidR="00422E43" w:rsidRPr="00422E43" w:rsidRDefault="00422E43" w:rsidP="00422E43">
            <w:r>
              <w:rPr>
                <w:rFonts w:ascii="Calibri" w:hAnsi="Calibri" w:cs="Calibri"/>
                <w:sz w:val="22"/>
                <w:szCs w:val="22"/>
              </w:rPr>
              <w:t>2.186E-4</w:t>
            </w:r>
          </w:p>
        </w:tc>
        <w:tc>
          <w:tcPr>
            <w:tcW w:w="299" w:type="pct"/>
            <w:tcBorders>
              <w:top w:val="nil"/>
              <w:left w:val="nil"/>
              <w:right w:val="nil"/>
            </w:tcBorders>
            <w:vAlign w:val="bottom"/>
          </w:tcPr>
          <w:p w14:paraId="3CDF9A00" w14:textId="5BD36781" w:rsidR="00422E43" w:rsidRPr="00422E43" w:rsidRDefault="00422E43" w:rsidP="00422E43">
            <w:r>
              <w:rPr>
                <w:rFonts w:ascii="Calibri" w:hAnsi="Calibri" w:cs="Calibri"/>
                <w:sz w:val="22"/>
                <w:szCs w:val="22"/>
              </w:rPr>
              <w:t>4.011E-5</w:t>
            </w:r>
          </w:p>
        </w:tc>
        <w:tc>
          <w:tcPr>
            <w:tcW w:w="334" w:type="pct"/>
            <w:tcBorders>
              <w:top w:val="nil"/>
              <w:left w:val="nil"/>
              <w:right w:val="nil"/>
            </w:tcBorders>
            <w:vAlign w:val="bottom"/>
          </w:tcPr>
          <w:p w14:paraId="6923CD56" w14:textId="5836B9BC" w:rsidR="00422E43" w:rsidRPr="00422E43" w:rsidRDefault="00422E43" w:rsidP="00422E43">
            <w:r>
              <w:rPr>
                <w:rFonts w:ascii="Calibri" w:hAnsi="Calibri" w:cs="Calibri"/>
                <w:sz w:val="22"/>
                <w:szCs w:val="22"/>
              </w:rPr>
              <w:t>2.074E-4</w:t>
            </w:r>
          </w:p>
        </w:tc>
        <w:tc>
          <w:tcPr>
            <w:tcW w:w="298" w:type="pct"/>
            <w:tcBorders>
              <w:top w:val="nil"/>
              <w:left w:val="nil"/>
              <w:right w:val="nil"/>
            </w:tcBorders>
            <w:vAlign w:val="bottom"/>
          </w:tcPr>
          <w:p w14:paraId="1D894631" w14:textId="468038D0" w:rsidR="00422E43" w:rsidRPr="00422E43" w:rsidRDefault="00422E43" w:rsidP="00422E43">
            <w:r>
              <w:rPr>
                <w:rFonts w:ascii="Calibri" w:hAnsi="Calibri" w:cs="Calibri"/>
                <w:b/>
                <w:bCs/>
                <w:sz w:val="22"/>
                <w:szCs w:val="22"/>
              </w:rPr>
              <w:t>5.131E-6</w:t>
            </w:r>
          </w:p>
        </w:tc>
        <w:tc>
          <w:tcPr>
            <w:tcW w:w="299" w:type="pct"/>
            <w:vAlign w:val="bottom"/>
          </w:tcPr>
          <w:p w14:paraId="334B72DB" w14:textId="40106365" w:rsidR="00422E43" w:rsidRPr="00422E43" w:rsidRDefault="00422E43" w:rsidP="00422E43">
            <w:r>
              <w:rPr>
                <w:rFonts w:ascii="Calibri" w:hAnsi="Calibri" w:cs="Calibri"/>
                <w:sz w:val="22"/>
                <w:szCs w:val="22"/>
              </w:rPr>
              <w:t>2.477E-4</w:t>
            </w:r>
          </w:p>
        </w:tc>
        <w:tc>
          <w:tcPr>
            <w:tcW w:w="298" w:type="pct"/>
            <w:vAlign w:val="bottom"/>
          </w:tcPr>
          <w:p w14:paraId="70820D9A" w14:textId="4FC1FFBE" w:rsidR="00422E43" w:rsidRPr="00422E43" w:rsidRDefault="00422E43" w:rsidP="00422E43">
            <w:r>
              <w:rPr>
                <w:rFonts w:ascii="Calibri" w:hAnsi="Calibri" w:cs="Calibri"/>
                <w:sz w:val="22"/>
                <w:szCs w:val="22"/>
              </w:rPr>
              <w:t>3.145E-4</w:t>
            </w:r>
          </w:p>
        </w:tc>
        <w:tc>
          <w:tcPr>
            <w:tcW w:w="298" w:type="pct"/>
            <w:vAlign w:val="bottom"/>
          </w:tcPr>
          <w:p w14:paraId="4850C92D" w14:textId="607D04FF" w:rsidR="00422E43" w:rsidRPr="00422E43" w:rsidRDefault="00422E43" w:rsidP="00422E43">
            <w:r>
              <w:rPr>
                <w:rFonts w:ascii="Calibri" w:hAnsi="Calibri" w:cs="Calibri"/>
                <w:b/>
                <w:bCs/>
                <w:sz w:val="22"/>
                <w:szCs w:val="22"/>
              </w:rPr>
              <w:t>4.924E-5</w:t>
            </w:r>
          </w:p>
        </w:tc>
        <w:tc>
          <w:tcPr>
            <w:tcW w:w="334" w:type="pct"/>
            <w:vAlign w:val="bottom"/>
          </w:tcPr>
          <w:p w14:paraId="5E42A37B" w14:textId="373596D6" w:rsidR="00422E43" w:rsidRPr="00422E43" w:rsidRDefault="00422E43" w:rsidP="00422E43">
            <w:r>
              <w:rPr>
                <w:rFonts w:ascii="Calibri" w:hAnsi="Calibri" w:cs="Calibri"/>
                <w:sz w:val="22"/>
                <w:szCs w:val="22"/>
              </w:rPr>
              <w:t>5.167E-3</w:t>
            </w:r>
          </w:p>
        </w:tc>
        <w:tc>
          <w:tcPr>
            <w:tcW w:w="299" w:type="pct"/>
            <w:vAlign w:val="bottom"/>
          </w:tcPr>
          <w:p w14:paraId="3D86813F" w14:textId="1DE84E4F" w:rsidR="00422E43" w:rsidRPr="00422E43" w:rsidRDefault="00422E43" w:rsidP="00422E43">
            <w:r>
              <w:rPr>
                <w:rFonts w:ascii="Calibri" w:hAnsi="Calibri" w:cs="Calibri"/>
                <w:sz w:val="22"/>
                <w:szCs w:val="22"/>
              </w:rPr>
              <w:t>8.696E-4</w:t>
            </w:r>
          </w:p>
        </w:tc>
        <w:tc>
          <w:tcPr>
            <w:tcW w:w="300" w:type="pct"/>
            <w:vAlign w:val="bottom"/>
          </w:tcPr>
          <w:p w14:paraId="1BE21E93" w14:textId="7410F9DF" w:rsidR="00422E43" w:rsidRPr="00422E43" w:rsidRDefault="00422E43" w:rsidP="00422E43">
            <w:r>
              <w:rPr>
                <w:rFonts w:ascii="Calibri" w:hAnsi="Calibri" w:cs="Calibri"/>
                <w:sz w:val="22"/>
                <w:szCs w:val="22"/>
              </w:rPr>
              <w:t>1.161E-3</w:t>
            </w:r>
          </w:p>
        </w:tc>
        <w:tc>
          <w:tcPr>
            <w:tcW w:w="298" w:type="pct"/>
            <w:vAlign w:val="bottom"/>
          </w:tcPr>
          <w:p w14:paraId="4CBB9DE1" w14:textId="4A4EE3A9" w:rsidR="00422E43" w:rsidRPr="00422E43" w:rsidRDefault="00422E43" w:rsidP="00422E43">
            <w:r>
              <w:rPr>
                <w:rFonts w:ascii="Calibri" w:hAnsi="Calibri" w:cs="Calibri"/>
                <w:sz w:val="22"/>
                <w:szCs w:val="22"/>
              </w:rPr>
              <w:t>1.140E-3</w:t>
            </w:r>
          </w:p>
        </w:tc>
        <w:tc>
          <w:tcPr>
            <w:tcW w:w="299" w:type="pct"/>
            <w:vAlign w:val="bottom"/>
          </w:tcPr>
          <w:p w14:paraId="54A4AE95" w14:textId="4F80A9C7" w:rsidR="00422E43" w:rsidRPr="00422E43" w:rsidRDefault="00422E43" w:rsidP="00422E43">
            <w:r>
              <w:rPr>
                <w:rFonts w:ascii="Calibri" w:hAnsi="Calibri" w:cs="Calibri"/>
                <w:b/>
                <w:bCs/>
                <w:sz w:val="22"/>
                <w:szCs w:val="22"/>
              </w:rPr>
              <w:t>6.766E-4</w:t>
            </w:r>
          </w:p>
        </w:tc>
        <w:tc>
          <w:tcPr>
            <w:tcW w:w="335" w:type="pct"/>
            <w:vAlign w:val="bottom"/>
          </w:tcPr>
          <w:p w14:paraId="4CCA6EE8" w14:textId="15FE19E7" w:rsidR="00422E43" w:rsidRPr="00422E43" w:rsidRDefault="00422E43" w:rsidP="00422E43">
            <w:r>
              <w:rPr>
                <w:rFonts w:ascii="Calibri" w:hAnsi="Calibri" w:cs="Calibri"/>
                <w:sz w:val="22"/>
                <w:szCs w:val="22"/>
              </w:rPr>
              <w:t>8.580E-3</w:t>
            </w:r>
          </w:p>
        </w:tc>
        <w:tc>
          <w:tcPr>
            <w:tcW w:w="310" w:type="pct"/>
            <w:vAlign w:val="bottom"/>
          </w:tcPr>
          <w:p w14:paraId="0D0D9FE3" w14:textId="503467E4" w:rsidR="00422E43" w:rsidRPr="00422E43" w:rsidRDefault="00422E43" w:rsidP="00422E43">
            <w:r>
              <w:rPr>
                <w:rFonts w:ascii="Calibri" w:hAnsi="Calibri" w:cs="Calibri"/>
                <w:sz w:val="22"/>
                <w:szCs w:val="22"/>
              </w:rPr>
              <w:t>4.035E-3</w:t>
            </w:r>
          </w:p>
        </w:tc>
      </w:tr>
      <w:tr w:rsidR="00422E43" w:rsidRPr="00CA6E93" w14:paraId="21610B06" w14:textId="77777777" w:rsidTr="00DA20EF">
        <w:trPr>
          <w:jc w:val="center"/>
        </w:trPr>
        <w:tc>
          <w:tcPr>
            <w:tcW w:w="264" w:type="pct"/>
          </w:tcPr>
          <w:p w14:paraId="5B28AD0C" w14:textId="77777777" w:rsidR="00422E43" w:rsidRPr="00CA6E93" w:rsidRDefault="00422E43" w:rsidP="00435BD2">
            <w:pPr>
              <w:pStyle w:val="bangtrai"/>
            </w:pPr>
          </w:p>
        </w:tc>
        <w:tc>
          <w:tcPr>
            <w:tcW w:w="136" w:type="pct"/>
          </w:tcPr>
          <w:p w14:paraId="4283880A"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4B06C9F0" w14:textId="05827FC8" w:rsidR="00422E43" w:rsidRPr="00422E43" w:rsidRDefault="00422E43" w:rsidP="00422E43">
            <w:r>
              <w:rPr>
                <w:rFonts w:ascii="Calibri" w:hAnsi="Calibri" w:cs="Calibri"/>
                <w:sz w:val="22"/>
                <w:szCs w:val="22"/>
              </w:rPr>
              <w:t>9.044E-4</w:t>
            </w:r>
          </w:p>
        </w:tc>
        <w:tc>
          <w:tcPr>
            <w:tcW w:w="299" w:type="pct"/>
            <w:tcBorders>
              <w:top w:val="nil"/>
              <w:left w:val="nil"/>
              <w:bottom w:val="single" w:sz="4" w:space="0" w:color="auto"/>
              <w:right w:val="nil"/>
            </w:tcBorders>
            <w:vAlign w:val="bottom"/>
          </w:tcPr>
          <w:p w14:paraId="5E7DE203" w14:textId="7A6CC8FC" w:rsidR="00422E43" w:rsidRPr="00422E43" w:rsidRDefault="00422E43" w:rsidP="00422E43">
            <w:r>
              <w:rPr>
                <w:rFonts w:ascii="Calibri" w:hAnsi="Calibri" w:cs="Calibri"/>
                <w:sz w:val="22"/>
                <w:szCs w:val="22"/>
              </w:rPr>
              <w:t>1.190E-3</w:t>
            </w:r>
          </w:p>
        </w:tc>
        <w:tc>
          <w:tcPr>
            <w:tcW w:w="299" w:type="pct"/>
            <w:tcBorders>
              <w:top w:val="nil"/>
              <w:left w:val="nil"/>
              <w:bottom w:val="single" w:sz="4" w:space="0" w:color="auto"/>
              <w:right w:val="nil"/>
            </w:tcBorders>
            <w:vAlign w:val="bottom"/>
          </w:tcPr>
          <w:p w14:paraId="1E548786" w14:textId="3A6767A1" w:rsidR="00422E43" w:rsidRPr="00422E43" w:rsidRDefault="00422E43" w:rsidP="00422E43">
            <w:r>
              <w:rPr>
                <w:rFonts w:ascii="Calibri" w:hAnsi="Calibri" w:cs="Calibri"/>
                <w:sz w:val="22"/>
                <w:szCs w:val="22"/>
              </w:rPr>
              <w:t>2.968E-4</w:t>
            </w:r>
          </w:p>
        </w:tc>
        <w:tc>
          <w:tcPr>
            <w:tcW w:w="334" w:type="pct"/>
            <w:tcBorders>
              <w:top w:val="nil"/>
              <w:left w:val="nil"/>
              <w:bottom w:val="single" w:sz="4" w:space="0" w:color="auto"/>
              <w:right w:val="nil"/>
            </w:tcBorders>
            <w:vAlign w:val="bottom"/>
          </w:tcPr>
          <w:p w14:paraId="2BDFF1E1" w14:textId="2BFF5D89" w:rsidR="00422E43" w:rsidRPr="00422E43" w:rsidRDefault="00422E43" w:rsidP="00422E43">
            <w:r>
              <w:rPr>
                <w:rFonts w:ascii="Calibri" w:hAnsi="Calibri" w:cs="Calibri"/>
                <w:sz w:val="22"/>
                <w:szCs w:val="22"/>
              </w:rPr>
              <w:t>2.566E-4</w:t>
            </w:r>
          </w:p>
        </w:tc>
        <w:tc>
          <w:tcPr>
            <w:tcW w:w="298" w:type="pct"/>
            <w:tcBorders>
              <w:top w:val="nil"/>
              <w:left w:val="nil"/>
              <w:bottom w:val="single" w:sz="4" w:space="0" w:color="auto"/>
              <w:right w:val="nil"/>
            </w:tcBorders>
            <w:vAlign w:val="bottom"/>
          </w:tcPr>
          <w:p w14:paraId="494F022E" w14:textId="7EB426A2" w:rsidR="00422E43" w:rsidRPr="00422E43" w:rsidRDefault="00422E43" w:rsidP="00422E43">
            <w:r>
              <w:rPr>
                <w:rFonts w:ascii="Calibri" w:hAnsi="Calibri" w:cs="Calibri"/>
                <w:b/>
                <w:bCs/>
                <w:sz w:val="22"/>
                <w:szCs w:val="22"/>
              </w:rPr>
              <w:t>1.306E-4</w:t>
            </w:r>
          </w:p>
        </w:tc>
        <w:tc>
          <w:tcPr>
            <w:tcW w:w="299" w:type="pct"/>
            <w:vAlign w:val="bottom"/>
          </w:tcPr>
          <w:p w14:paraId="40B40E84" w14:textId="603B1B32" w:rsidR="00422E43" w:rsidRPr="00422E43" w:rsidRDefault="00422E43" w:rsidP="00422E43">
            <w:r>
              <w:rPr>
                <w:rFonts w:ascii="Calibri" w:hAnsi="Calibri" w:cs="Calibri"/>
                <w:sz w:val="22"/>
                <w:szCs w:val="22"/>
              </w:rPr>
              <w:t>1.840E-4</w:t>
            </w:r>
          </w:p>
        </w:tc>
        <w:tc>
          <w:tcPr>
            <w:tcW w:w="298" w:type="pct"/>
            <w:vAlign w:val="bottom"/>
          </w:tcPr>
          <w:p w14:paraId="569DB7CB" w14:textId="568F413A" w:rsidR="00422E43" w:rsidRPr="00422E43" w:rsidRDefault="00422E43" w:rsidP="00422E43">
            <w:r>
              <w:rPr>
                <w:rFonts w:ascii="Calibri" w:hAnsi="Calibri" w:cs="Calibri"/>
                <w:sz w:val="22"/>
                <w:szCs w:val="22"/>
              </w:rPr>
              <w:t>3.616E-4</w:t>
            </w:r>
          </w:p>
        </w:tc>
        <w:tc>
          <w:tcPr>
            <w:tcW w:w="298" w:type="pct"/>
            <w:vAlign w:val="bottom"/>
          </w:tcPr>
          <w:p w14:paraId="7BA0B86A" w14:textId="50C635C5" w:rsidR="00422E43" w:rsidRPr="00422E43" w:rsidRDefault="00422E43" w:rsidP="00422E43">
            <w:r>
              <w:rPr>
                <w:rFonts w:ascii="Calibri" w:hAnsi="Calibri" w:cs="Calibri"/>
                <w:sz w:val="22"/>
                <w:szCs w:val="22"/>
              </w:rPr>
              <w:t>2.945E-4</w:t>
            </w:r>
          </w:p>
        </w:tc>
        <w:tc>
          <w:tcPr>
            <w:tcW w:w="334" w:type="pct"/>
            <w:vAlign w:val="bottom"/>
          </w:tcPr>
          <w:p w14:paraId="5FCFBA42" w14:textId="5F09AF64" w:rsidR="00422E43" w:rsidRPr="00422E43" w:rsidRDefault="00422E43" w:rsidP="00422E43">
            <w:r>
              <w:rPr>
                <w:rFonts w:ascii="Calibri" w:hAnsi="Calibri" w:cs="Calibri"/>
                <w:sz w:val="22"/>
                <w:szCs w:val="22"/>
              </w:rPr>
              <w:t>2.625E-4</w:t>
            </w:r>
          </w:p>
        </w:tc>
        <w:tc>
          <w:tcPr>
            <w:tcW w:w="299" w:type="pct"/>
            <w:vAlign w:val="bottom"/>
          </w:tcPr>
          <w:p w14:paraId="3F296AA4" w14:textId="119A6D97" w:rsidR="00422E43" w:rsidRPr="00422E43" w:rsidRDefault="00422E43" w:rsidP="00422E43">
            <w:r>
              <w:rPr>
                <w:rFonts w:ascii="Calibri" w:hAnsi="Calibri" w:cs="Calibri"/>
                <w:b/>
                <w:bCs/>
                <w:sz w:val="22"/>
                <w:szCs w:val="22"/>
              </w:rPr>
              <w:t>1.743E-4</w:t>
            </w:r>
          </w:p>
        </w:tc>
        <w:tc>
          <w:tcPr>
            <w:tcW w:w="300" w:type="pct"/>
            <w:vAlign w:val="bottom"/>
          </w:tcPr>
          <w:p w14:paraId="459899D4" w14:textId="6C6B00A9" w:rsidR="00422E43" w:rsidRPr="00422E43" w:rsidRDefault="00422E43" w:rsidP="00422E43">
            <w:r>
              <w:rPr>
                <w:rFonts w:ascii="Calibri" w:hAnsi="Calibri" w:cs="Calibri"/>
                <w:sz w:val="22"/>
                <w:szCs w:val="22"/>
              </w:rPr>
              <w:t>1.949E-3</w:t>
            </w:r>
          </w:p>
        </w:tc>
        <w:tc>
          <w:tcPr>
            <w:tcW w:w="298" w:type="pct"/>
            <w:vAlign w:val="bottom"/>
          </w:tcPr>
          <w:p w14:paraId="0A523B47" w14:textId="6005462F" w:rsidR="00422E43" w:rsidRPr="00422E43" w:rsidRDefault="00422E43" w:rsidP="00422E43">
            <w:r>
              <w:rPr>
                <w:rFonts w:ascii="Calibri" w:hAnsi="Calibri" w:cs="Calibri"/>
                <w:sz w:val="22"/>
                <w:szCs w:val="22"/>
              </w:rPr>
              <w:t>1.770E-3</w:t>
            </w:r>
          </w:p>
        </w:tc>
        <w:tc>
          <w:tcPr>
            <w:tcW w:w="299" w:type="pct"/>
            <w:vAlign w:val="bottom"/>
          </w:tcPr>
          <w:p w14:paraId="0FB8BD6E" w14:textId="45625D67" w:rsidR="00422E43" w:rsidRPr="00422E43" w:rsidRDefault="00422E43" w:rsidP="00422E43">
            <w:r>
              <w:rPr>
                <w:rFonts w:ascii="Calibri" w:hAnsi="Calibri" w:cs="Calibri"/>
                <w:sz w:val="22"/>
                <w:szCs w:val="22"/>
              </w:rPr>
              <w:t>3.118E-3</w:t>
            </w:r>
          </w:p>
        </w:tc>
        <w:tc>
          <w:tcPr>
            <w:tcW w:w="335" w:type="pct"/>
            <w:vAlign w:val="bottom"/>
          </w:tcPr>
          <w:p w14:paraId="3D47E600" w14:textId="69A61A92" w:rsidR="00422E43" w:rsidRPr="00422E43" w:rsidRDefault="00422E43" w:rsidP="00422E43">
            <w:r>
              <w:rPr>
                <w:rFonts w:ascii="Calibri" w:hAnsi="Calibri" w:cs="Calibri"/>
                <w:sz w:val="22"/>
                <w:szCs w:val="22"/>
              </w:rPr>
              <w:t>1.858E-3</w:t>
            </w:r>
          </w:p>
        </w:tc>
        <w:tc>
          <w:tcPr>
            <w:tcW w:w="310" w:type="pct"/>
            <w:vAlign w:val="bottom"/>
          </w:tcPr>
          <w:p w14:paraId="0A4F5AF4" w14:textId="2456514C" w:rsidR="00422E43" w:rsidRPr="00422E43" w:rsidRDefault="00422E43" w:rsidP="00422E43">
            <w:r>
              <w:rPr>
                <w:rFonts w:ascii="Calibri" w:hAnsi="Calibri" w:cs="Calibri"/>
                <w:b/>
                <w:bCs/>
                <w:sz w:val="22"/>
                <w:szCs w:val="22"/>
              </w:rPr>
              <w:t>1.108E-3</w:t>
            </w:r>
          </w:p>
        </w:tc>
      </w:tr>
      <w:tr w:rsidR="00422E43" w:rsidRPr="00CA6E93" w14:paraId="72601C52" w14:textId="77777777" w:rsidTr="00DA20EF">
        <w:trPr>
          <w:jc w:val="center"/>
        </w:trPr>
        <w:tc>
          <w:tcPr>
            <w:tcW w:w="264" w:type="pct"/>
            <w:tcBorders>
              <w:top w:val="single" w:sz="4" w:space="0" w:color="auto"/>
            </w:tcBorders>
          </w:tcPr>
          <w:p w14:paraId="22F0AA7E" w14:textId="77777777" w:rsidR="00422E43" w:rsidRPr="00CA6E93" w:rsidRDefault="00422E43" w:rsidP="00435BD2">
            <w:pPr>
              <w:pStyle w:val="bangtrai"/>
            </w:pPr>
            <w:r>
              <w:t>MMF8</w:t>
            </w:r>
          </w:p>
        </w:tc>
        <w:tc>
          <w:tcPr>
            <w:tcW w:w="136" w:type="pct"/>
            <w:tcBorders>
              <w:top w:val="single" w:sz="4" w:space="0" w:color="auto"/>
            </w:tcBorders>
          </w:tcPr>
          <w:p w14:paraId="05C957ED" w14:textId="77777777" w:rsidR="00422E43" w:rsidRPr="00CA6E93" w:rsidRDefault="00422E43" w:rsidP="00435BD2">
            <w:pPr>
              <w:pStyle w:val="bangtrai"/>
            </w:pPr>
            <w:r w:rsidRPr="00CA6E93">
              <w:t>(1)</w:t>
            </w:r>
          </w:p>
        </w:tc>
        <w:tc>
          <w:tcPr>
            <w:tcW w:w="300" w:type="pct"/>
            <w:tcBorders>
              <w:top w:val="single" w:sz="4" w:space="0" w:color="auto"/>
              <w:left w:val="nil"/>
              <w:bottom w:val="nil"/>
              <w:right w:val="nil"/>
            </w:tcBorders>
            <w:vAlign w:val="bottom"/>
          </w:tcPr>
          <w:p w14:paraId="183EE2C3" w14:textId="1E79868F" w:rsidR="00422E43" w:rsidRPr="00422E43" w:rsidRDefault="00422E43" w:rsidP="00422E43">
            <w:r>
              <w:rPr>
                <w:rFonts w:ascii="Calibri" w:hAnsi="Calibri" w:cs="Calibri"/>
                <w:sz w:val="22"/>
                <w:szCs w:val="22"/>
              </w:rPr>
              <w:t>7.085E-4</w:t>
            </w:r>
          </w:p>
        </w:tc>
        <w:tc>
          <w:tcPr>
            <w:tcW w:w="299" w:type="pct"/>
            <w:tcBorders>
              <w:top w:val="single" w:sz="4" w:space="0" w:color="auto"/>
              <w:left w:val="nil"/>
              <w:bottom w:val="nil"/>
              <w:right w:val="nil"/>
            </w:tcBorders>
            <w:vAlign w:val="bottom"/>
          </w:tcPr>
          <w:p w14:paraId="3F8E0724" w14:textId="372BED66" w:rsidR="00422E43" w:rsidRPr="00422E43" w:rsidRDefault="00422E43" w:rsidP="00422E43">
            <w:r>
              <w:rPr>
                <w:rFonts w:ascii="Calibri" w:hAnsi="Calibri" w:cs="Calibri"/>
                <w:sz w:val="22"/>
                <w:szCs w:val="22"/>
              </w:rPr>
              <w:t>8.496E-4</w:t>
            </w:r>
          </w:p>
        </w:tc>
        <w:tc>
          <w:tcPr>
            <w:tcW w:w="299" w:type="pct"/>
            <w:tcBorders>
              <w:top w:val="single" w:sz="4" w:space="0" w:color="auto"/>
              <w:left w:val="nil"/>
              <w:bottom w:val="nil"/>
              <w:right w:val="nil"/>
            </w:tcBorders>
            <w:vAlign w:val="bottom"/>
          </w:tcPr>
          <w:p w14:paraId="46B4C1AD" w14:textId="2B3F268A" w:rsidR="00422E43" w:rsidRPr="00422E43" w:rsidRDefault="00422E43" w:rsidP="00422E43">
            <w:r>
              <w:rPr>
                <w:rFonts w:ascii="Calibri" w:hAnsi="Calibri" w:cs="Calibri"/>
                <w:sz w:val="22"/>
                <w:szCs w:val="22"/>
              </w:rPr>
              <w:t>2.818E-4</w:t>
            </w:r>
          </w:p>
        </w:tc>
        <w:tc>
          <w:tcPr>
            <w:tcW w:w="334" w:type="pct"/>
            <w:tcBorders>
              <w:top w:val="single" w:sz="4" w:space="0" w:color="auto"/>
              <w:left w:val="nil"/>
              <w:bottom w:val="nil"/>
              <w:right w:val="nil"/>
            </w:tcBorders>
            <w:vAlign w:val="bottom"/>
          </w:tcPr>
          <w:p w14:paraId="1F76DC45" w14:textId="30B656B9" w:rsidR="00422E43" w:rsidRPr="00422E43" w:rsidRDefault="00422E43" w:rsidP="00422E43">
            <w:r>
              <w:rPr>
                <w:rFonts w:ascii="Calibri" w:hAnsi="Calibri" w:cs="Calibri"/>
                <w:sz w:val="22"/>
                <w:szCs w:val="22"/>
              </w:rPr>
              <w:t>2.946E-4</w:t>
            </w:r>
          </w:p>
        </w:tc>
        <w:tc>
          <w:tcPr>
            <w:tcW w:w="298" w:type="pct"/>
            <w:tcBorders>
              <w:top w:val="single" w:sz="4" w:space="0" w:color="auto"/>
              <w:left w:val="nil"/>
              <w:bottom w:val="nil"/>
              <w:right w:val="nil"/>
            </w:tcBorders>
            <w:vAlign w:val="bottom"/>
          </w:tcPr>
          <w:p w14:paraId="2DED156A" w14:textId="5E29C1D6" w:rsidR="00422E43" w:rsidRPr="00422E43" w:rsidRDefault="00422E43" w:rsidP="00422E43">
            <w:r>
              <w:rPr>
                <w:rFonts w:ascii="Calibri" w:hAnsi="Calibri" w:cs="Calibri"/>
                <w:b/>
                <w:bCs/>
                <w:sz w:val="22"/>
                <w:szCs w:val="22"/>
              </w:rPr>
              <w:t>1.369E-4</w:t>
            </w:r>
          </w:p>
        </w:tc>
        <w:tc>
          <w:tcPr>
            <w:tcW w:w="299" w:type="pct"/>
            <w:tcBorders>
              <w:top w:val="single" w:sz="4" w:space="0" w:color="auto"/>
            </w:tcBorders>
            <w:vAlign w:val="bottom"/>
          </w:tcPr>
          <w:p w14:paraId="78EE29F6" w14:textId="02FE054A" w:rsidR="00422E43" w:rsidRPr="00422E43" w:rsidRDefault="00422E43" w:rsidP="00422E43">
            <w:r>
              <w:rPr>
                <w:rFonts w:ascii="Calibri" w:hAnsi="Calibri" w:cs="Calibri"/>
                <w:b/>
                <w:bCs/>
                <w:sz w:val="22"/>
                <w:szCs w:val="22"/>
              </w:rPr>
              <w:t>1.300E-4</w:t>
            </w:r>
          </w:p>
        </w:tc>
        <w:tc>
          <w:tcPr>
            <w:tcW w:w="298" w:type="pct"/>
            <w:tcBorders>
              <w:top w:val="single" w:sz="4" w:space="0" w:color="auto"/>
            </w:tcBorders>
            <w:vAlign w:val="bottom"/>
          </w:tcPr>
          <w:p w14:paraId="63CCB7EE" w14:textId="661D937D" w:rsidR="00422E43" w:rsidRPr="00422E43" w:rsidRDefault="00422E43" w:rsidP="00422E43">
            <w:r>
              <w:rPr>
                <w:rFonts w:ascii="Calibri" w:hAnsi="Calibri" w:cs="Calibri"/>
                <w:sz w:val="22"/>
                <w:szCs w:val="22"/>
              </w:rPr>
              <w:t>1.968E-4</w:t>
            </w:r>
          </w:p>
        </w:tc>
        <w:tc>
          <w:tcPr>
            <w:tcW w:w="298" w:type="pct"/>
            <w:tcBorders>
              <w:top w:val="single" w:sz="4" w:space="0" w:color="auto"/>
            </w:tcBorders>
            <w:vAlign w:val="bottom"/>
          </w:tcPr>
          <w:p w14:paraId="3FB8FF27" w14:textId="17B017AE" w:rsidR="00422E43" w:rsidRPr="00422E43" w:rsidRDefault="00422E43" w:rsidP="00422E43">
            <w:r>
              <w:rPr>
                <w:rFonts w:ascii="Calibri" w:hAnsi="Calibri" w:cs="Calibri"/>
                <w:sz w:val="22"/>
                <w:szCs w:val="22"/>
              </w:rPr>
              <w:t>4.634E-4</w:t>
            </w:r>
          </w:p>
        </w:tc>
        <w:tc>
          <w:tcPr>
            <w:tcW w:w="334" w:type="pct"/>
            <w:tcBorders>
              <w:top w:val="single" w:sz="4" w:space="0" w:color="auto"/>
            </w:tcBorders>
            <w:vAlign w:val="bottom"/>
          </w:tcPr>
          <w:p w14:paraId="37213EE7" w14:textId="59891C97" w:rsidR="00422E43" w:rsidRPr="00422E43" w:rsidRDefault="00422E43" w:rsidP="00422E43">
            <w:r>
              <w:rPr>
                <w:rFonts w:ascii="Calibri" w:hAnsi="Calibri" w:cs="Calibri"/>
                <w:sz w:val="22"/>
                <w:szCs w:val="22"/>
              </w:rPr>
              <w:t>2.747E-4</w:t>
            </w:r>
          </w:p>
        </w:tc>
        <w:tc>
          <w:tcPr>
            <w:tcW w:w="299" w:type="pct"/>
            <w:tcBorders>
              <w:top w:val="single" w:sz="4" w:space="0" w:color="auto"/>
            </w:tcBorders>
            <w:vAlign w:val="bottom"/>
          </w:tcPr>
          <w:p w14:paraId="1177058D" w14:textId="7C1AB766" w:rsidR="00422E43" w:rsidRPr="00422E43" w:rsidRDefault="00422E43" w:rsidP="00422E43">
            <w:r>
              <w:rPr>
                <w:rFonts w:ascii="Calibri" w:hAnsi="Calibri" w:cs="Calibri"/>
                <w:sz w:val="22"/>
                <w:szCs w:val="22"/>
              </w:rPr>
              <w:t>2.801E-4</w:t>
            </w:r>
          </w:p>
        </w:tc>
        <w:tc>
          <w:tcPr>
            <w:tcW w:w="300" w:type="pct"/>
            <w:tcBorders>
              <w:top w:val="single" w:sz="4" w:space="0" w:color="auto"/>
            </w:tcBorders>
            <w:vAlign w:val="bottom"/>
          </w:tcPr>
          <w:p w14:paraId="4FF308D3" w14:textId="27FACF7F" w:rsidR="00422E43" w:rsidRPr="00422E43" w:rsidRDefault="00422E43" w:rsidP="00422E43">
            <w:r>
              <w:rPr>
                <w:rFonts w:ascii="Calibri" w:hAnsi="Calibri" w:cs="Calibri"/>
                <w:sz w:val="22"/>
                <w:szCs w:val="22"/>
              </w:rPr>
              <w:t>2.298E-3</w:t>
            </w:r>
          </w:p>
        </w:tc>
        <w:tc>
          <w:tcPr>
            <w:tcW w:w="298" w:type="pct"/>
            <w:tcBorders>
              <w:top w:val="single" w:sz="4" w:space="0" w:color="auto"/>
            </w:tcBorders>
            <w:vAlign w:val="bottom"/>
          </w:tcPr>
          <w:p w14:paraId="39A6557A" w14:textId="5BF71653" w:rsidR="00422E43" w:rsidRPr="00422E43" w:rsidRDefault="00422E43" w:rsidP="00422E43">
            <w:r>
              <w:rPr>
                <w:rFonts w:ascii="Calibri" w:hAnsi="Calibri" w:cs="Calibri"/>
                <w:b/>
                <w:bCs/>
                <w:sz w:val="22"/>
                <w:szCs w:val="22"/>
              </w:rPr>
              <w:t>1.618E-4</w:t>
            </w:r>
          </w:p>
        </w:tc>
        <w:tc>
          <w:tcPr>
            <w:tcW w:w="299" w:type="pct"/>
            <w:tcBorders>
              <w:top w:val="single" w:sz="4" w:space="0" w:color="auto"/>
            </w:tcBorders>
            <w:vAlign w:val="bottom"/>
          </w:tcPr>
          <w:p w14:paraId="3D2A0675" w14:textId="31204A2A" w:rsidR="00422E43" w:rsidRPr="00422E43" w:rsidRDefault="00422E43" w:rsidP="00422E43">
            <w:r>
              <w:rPr>
                <w:rFonts w:ascii="Calibri" w:hAnsi="Calibri" w:cs="Calibri"/>
                <w:sz w:val="22"/>
                <w:szCs w:val="22"/>
              </w:rPr>
              <w:t>6.035E-4</w:t>
            </w:r>
          </w:p>
        </w:tc>
        <w:tc>
          <w:tcPr>
            <w:tcW w:w="335" w:type="pct"/>
            <w:tcBorders>
              <w:top w:val="single" w:sz="4" w:space="0" w:color="auto"/>
            </w:tcBorders>
            <w:vAlign w:val="bottom"/>
          </w:tcPr>
          <w:p w14:paraId="104687E1" w14:textId="3ECA0932" w:rsidR="00422E43" w:rsidRPr="00422E43" w:rsidRDefault="00422E43" w:rsidP="00422E43">
            <w:r>
              <w:rPr>
                <w:rFonts w:ascii="Calibri" w:hAnsi="Calibri" w:cs="Calibri"/>
                <w:sz w:val="22"/>
                <w:szCs w:val="22"/>
              </w:rPr>
              <w:t>3.659E-4</w:t>
            </w:r>
          </w:p>
        </w:tc>
        <w:tc>
          <w:tcPr>
            <w:tcW w:w="310" w:type="pct"/>
            <w:tcBorders>
              <w:top w:val="single" w:sz="4" w:space="0" w:color="auto"/>
            </w:tcBorders>
            <w:vAlign w:val="bottom"/>
          </w:tcPr>
          <w:p w14:paraId="7CD78040" w14:textId="67CF9821" w:rsidR="00422E43" w:rsidRPr="00422E43" w:rsidRDefault="00422E43" w:rsidP="00422E43">
            <w:r>
              <w:rPr>
                <w:rFonts w:ascii="Calibri" w:hAnsi="Calibri" w:cs="Calibri"/>
                <w:sz w:val="22"/>
                <w:szCs w:val="22"/>
              </w:rPr>
              <w:t>1.227E-3</w:t>
            </w:r>
          </w:p>
        </w:tc>
      </w:tr>
      <w:tr w:rsidR="00422E43" w:rsidRPr="00CA6E93" w14:paraId="67A9B9F2" w14:textId="77777777" w:rsidTr="00DA20EF">
        <w:trPr>
          <w:jc w:val="center"/>
        </w:trPr>
        <w:tc>
          <w:tcPr>
            <w:tcW w:w="264" w:type="pct"/>
          </w:tcPr>
          <w:p w14:paraId="6C2B6667" w14:textId="77777777" w:rsidR="00422E43" w:rsidRPr="00CA6E93" w:rsidRDefault="00422E43" w:rsidP="00435BD2">
            <w:pPr>
              <w:pStyle w:val="bangtrai"/>
            </w:pPr>
          </w:p>
        </w:tc>
        <w:tc>
          <w:tcPr>
            <w:tcW w:w="136" w:type="pct"/>
          </w:tcPr>
          <w:p w14:paraId="58047DEB"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3F5F8DFE" w14:textId="220C2972" w:rsidR="00422E43" w:rsidRPr="00422E43" w:rsidRDefault="00422E43" w:rsidP="00422E43">
            <w:r>
              <w:rPr>
                <w:rFonts w:ascii="Calibri" w:hAnsi="Calibri" w:cs="Calibri"/>
                <w:sz w:val="22"/>
                <w:szCs w:val="22"/>
              </w:rPr>
              <w:t>1.153E-3</w:t>
            </w:r>
          </w:p>
        </w:tc>
        <w:tc>
          <w:tcPr>
            <w:tcW w:w="299" w:type="pct"/>
            <w:tcBorders>
              <w:top w:val="nil"/>
              <w:left w:val="nil"/>
              <w:bottom w:val="nil"/>
              <w:right w:val="nil"/>
            </w:tcBorders>
            <w:vAlign w:val="bottom"/>
          </w:tcPr>
          <w:p w14:paraId="4FD71925" w14:textId="479EACC4" w:rsidR="00422E43" w:rsidRPr="00422E43" w:rsidRDefault="00422E43" w:rsidP="00422E43">
            <w:r>
              <w:rPr>
                <w:rFonts w:ascii="Calibri" w:hAnsi="Calibri" w:cs="Calibri"/>
                <w:sz w:val="22"/>
                <w:szCs w:val="22"/>
              </w:rPr>
              <w:t>2.292E-3</w:t>
            </w:r>
          </w:p>
        </w:tc>
        <w:tc>
          <w:tcPr>
            <w:tcW w:w="299" w:type="pct"/>
            <w:tcBorders>
              <w:top w:val="nil"/>
              <w:left w:val="nil"/>
              <w:bottom w:val="nil"/>
              <w:right w:val="nil"/>
            </w:tcBorders>
            <w:vAlign w:val="bottom"/>
          </w:tcPr>
          <w:p w14:paraId="09EC9269" w14:textId="2D56B771" w:rsidR="00422E43" w:rsidRPr="00422E43" w:rsidRDefault="00422E43" w:rsidP="00422E43">
            <w:r>
              <w:rPr>
                <w:rFonts w:ascii="Calibri" w:hAnsi="Calibri" w:cs="Calibri"/>
                <w:sz w:val="22"/>
                <w:szCs w:val="22"/>
              </w:rPr>
              <w:t>4.507E-4</w:t>
            </w:r>
          </w:p>
        </w:tc>
        <w:tc>
          <w:tcPr>
            <w:tcW w:w="334" w:type="pct"/>
            <w:tcBorders>
              <w:top w:val="nil"/>
              <w:left w:val="nil"/>
              <w:bottom w:val="nil"/>
              <w:right w:val="nil"/>
            </w:tcBorders>
            <w:vAlign w:val="bottom"/>
          </w:tcPr>
          <w:p w14:paraId="53B9842F" w14:textId="72C83487" w:rsidR="00422E43" w:rsidRPr="00422E43" w:rsidRDefault="00422E43" w:rsidP="00422E43">
            <w:r>
              <w:rPr>
                <w:rFonts w:ascii="Calibri" w:hAnsi="Calibri" w:cs="Calibri"/>
                <w:sz w:val="22"/>
                <w:szCs w:val="22"/>
              </w:rPr>
              <w:t>1.412E-3</w:t>
            </w:r>
          </w:p>
        </w:tc>
        <w:tc>
          <w:tcPr>
            <w:tcW w:w="298" w:type="pct"/>
            <w:tcBorders>
              <w:top w:val="nil"/>
              <w:left w:val="nil"/>
              <w:bottom w:val="nil"/>
              <w:right w:val="nil"/>
            </w:tcBorders>
            <w:vAlign w:val="bottom"/>
          </w:tcPr>
          <w:p w14:paraId="0F10E834" w14:textId="05940E04" w:rsidR="00422E43" w:rsidRPr="00422E43" w:rsidRDefault="00422E43" w:rsidP="00422E43">
            <w:r>
              <w:rPr>
                <w:rFonts w:ascii="Calibri" w:hAnsi="Calibri" w:cs="Calibri"/>
                <w:b/>
                <w:bCs/>
                <w:sz w:val="22"/>
                <w:szCs w:val="22"/>
              </w:rPr>
              <w:t>1.516E-4</w:t>
            </w:r>
          </w:p>
        </w:tc>
        <w:tc>
          <w:tcPr>
            <w:tcW w:w="299" w:type="pct"/>
            <w:vAlign w:val="bottom"/>
          </w:tcPr>
          <w:p w14:paraId="62E6004B" w14:textId="1BEA6362" w:rsidR="00422E43" w:rsidRPr="00422E43" w:rsidRDefault="00422E43" w:rsidP="00422E43">
            <w:r>
              <w:rPr>
                <w:rFonts w:ascii="Calibri" w:hAnsi="Calibri" w:cs="Calibri"/>
                <w:sz w:val="22"/>
                <w:szCs w:val="22"/>
              </w:rPr>
              <w:t>2.740E-2</w:t>
            </w:r>
          </w:p>
        </w:tc>
        <w:tc>
          <w:tcPr>
            <w:tcW w:w="298" w:type="pct"/>
            <w:vAlign w:val="bottom"/>
          </w:tcPr>
          <w:p w14:paraId="2CA63189" w14:textId="09F3555C" w:rsidR="00422E43" w:rsidRPr="00422E43" w:rsidRDefault="00422E43" w:rsidP="00422E43">
            <w:r>
              <w:rPr>
                <w:rFonts w:ascii="Calibri" w:hAnsi="Calibri" w:cs="Calibri"/>
                <w:sz w:val="22"/>
                <w:szCs w:val="22"/>
              </w:rPr>
              <w:t>5.721E-1</w:t>
            </w:r>
          </w:p>
        </w:tc>
        <w:tc>
          <w:tcPr>
            <w:tcW w:w="298" w:type="pct"/>
            <w:vAlign w:val="bottom"/>
          </w:tcPr>
          <w:p w14:paraId="7EC72B02" w14:textId="571E6B15" w:rsidR="00422E43" w:rsidRPr="00422E43" w:rsidRDefault="00422E43" w:rsidP="00422E43">
            <w:r>
              <w:rPr>
                <w:rFonts w:ascii="Calibri" w:hAnsi="Calibri" w:cs="Calibri"/>
                <w:sz w:val="22"/>
                <w:szCs w:val="22"/>
              </w:rPr>
              <w:t>2.762E-1</w:t>
            </w:r>
          </w:p>
        </w:tc>
        <w:tc>
          <w:tcPr>
            <w:tcW w:w="334" w:type="pct"/>
            <w:vAlign w:val="bottom"/>
          </w:tcPr>
          <w:p w14:paraId="39C9EE8D" w14:textId="44FEFB77" w:rsidR="00422E43" w:rsidRPr="00422E43" w:rsidRDefault="00422E43" w:rsidP="00422E43">
            <w:r>
              <w:rPr>
                <w:rFonts w:ascii="Calibri" w:hAnsi="Calibri" w:cs="Calibri"/>
                <w:sz w:val="22"/>
                <w:szCs w:val="22"/>
              </w:rPr>
              <w:t>9.428E-1</w:t>
            </w:r>
          </w:p>
        </w:tc>
        <w:tc>
          <w:tcPr>
            <w:tcW w:w="299" w:type="pct"/>
            <w:vAlign w:val="bottom"/>
          </w:tcPr>
          <w:p w14:paraId="12D176C2" w14:textId="0501E138" w:rsidR="00422E43" w:rsidRPr="00422E43" w:rsidRDefault="00422E43" w:rsidP="00422E43">
            <w:r>
              <w:rPr>
                <w:rFonts w:ascii="Calibri" w:hAnsi="Calibri" w:cs="Calibri"/>
                <w:b/>
                <w:bCs/>
                <w:sz w:val="22"/>
                <w:szCs w:val="22"/>
              </w:rPr>
              <w:t>3.424E-4</w:t>
            </w:r>
          </w:p>
        </w:tc>
        <w:tc>
          <w:tcPr>
            <w:tcW w:w="300" w:type="pct"/>
            <w:vAlign w:val="bottom"/>
          </w:tcPr>
          <w:p w14:paraId="24969221" w14:textId="3429E4C8" w:rsidR="00422E43" w:rsidRPr="00422E43" w:rsidRDefault="00422E43" w:rsidP="00422E43">
            <w:r>
              <w:rPr>
                <w:rFonts w:ascii="Calibri" w:hAnsi="Calibri" w:cs="Calibri"/>
                <w:sz w:val="22"/>
                <w:szCs w:val="22"/>
              </w:rPr>
              <w:t>5.216E-2</w:t>
            </w:r>
          </w:p>
        </w:tc>
        <w:tc>
          <w:tcPr>
            <w:tcW w:w="298" w:type="pct"/>
            <w:vAlign w:val="bottom"/>
          </w:tcPr>
          <w:p w14:paraId="3F70C053" w14:textId="463A926A" w:rsidR="00422E43" w:rsidRPr="00422E43" w:rsidRDefault="00422E43" w:rsidP="00422E43">
            <w:r>
              <w:rPr>
                <w:rFonts w:ascii="Calibri" w:hAnsi="Calibri" w:cs="Calibri"/>
                <w:sz w:val="22"/>
                <w:szCs w:val="22"/>
              </w:rPr>
              <w:t>7.270E-3</w:t>
            </w:r>
          </w:p>
        </w:tc>
        <w:tc>
          <w:tcPr>
            <w:tcW w:w="299" w:type="pct"/>
            <w:vAlign w:val="bottom"/>
          </w:tcPr>
          <w:p w14:paraId="638EFCCD" w14:textId="500FCA78" w:rsidR="00422E43" w:rsidRPr="00422E43" w:rsidRDefault="00422E43" w:rsidP="00422E43">
            <w:r>
              <w:rPr>
                <w:rFonts w:ascii="Calibri" w:hAnsi="Calibri" w:cs="Calibri"/>
                <w:sz w:val="22"/>
                <w:szCs w:val="22"/>
              </w:rPr>
              <w:t>8.501E-2</w:t>
            </w:r>
          </w:p>
        </w:tc>
        <w:tc>
          <w:tcPr>
            <w:tcW w:w="335" w:type="pct"/>
            <w:vAlign w:val="bottom"/>
          </w:tcPr>
          <w:p w14:paraId="7F853DB4" w14:textId="08D72EE5" w:rsidR="00422E43" w:rsidRPr="00422E43" w:rsidRDefault="00422E43" w:rsidP="00422E43">
            <w:r>
              <w:rPr>
                <w:rFonts w:ascii="Calibri" w:hAnsi="Calibri" w:cs="Calibri"/>
                <w:sz w:val="22"/>
                <w:szCs w:val="22"/>
              </w:rPr>
              <w:t>1.955E-2</w:t>
            </w:r>
          </w:p>
        </w:tc>
        <w:tc>
          <w:tcPr>
            <w:tcW w:w="310" w:type="pct"/>
            <w:vAlign w:val="bottom"/>
          </w:tcPr>
          <w:p w14:paraId="359D1E8C" w14:textId="422EBDBD" w:rsidR="00422E43" w:rsidRPr="00422E43" w:rsidRDefault="00422E43" w:rsidP="00422E43">
            <w:r>
              <w:rPr>
                <w:rFonts w:ascii="Calibri" w:hAnsi="Calibri" w:cs="Calibri"/>
                <w:b/>
                <w:bCs/>
                <w:sz w:val="22"/>
                <w:szCs w:val="22"/>
              </w:rPr>
              <w:t>1.640E-3</w:t>
            </w:r>
          </w:p>
        </w:tc>
      </w:tr>
      <w:tr w:rsidR="00422E43" w:rsidRPr="00CA6E93" w14:paraId="0B02FC36" w14:textId="77777777" w:rsidTr="00DA20EF">
        <w:trPr>
          <w:jc w:val="center"/>
        </w:trPr>
        <w:tc>
          <w:tcPr>
            <w:tcW w:w="264" w:type="pct"/>
          </w:tcPr>
          <w:p w14:paraId="754F77FD" w14:textId="77777777" w:rsidR="00422E43" w:rsidRPr="00CA6E93" w:rsidRDefault="00422E43" w:rsidP="00435BD2">
            <w:pPr>
              <w:pStyle w:val="bangtrai"/>
            </w:pPr>
          </w:p>
        </w:tc>
        <w:tc>
          <w:tcPr>
            <w:tcW w:w="136" w:type="pct"/>
          </w:tcPr>
          <w:p w14:paraId="04BB2784"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1AE79725" w14:textId="1631DE7E" w:rsidR="00422E43" w:rsidRPr="00422E43" w:rsidRDefault="00422E43" w:rsidP="00422E43">
            <w:r>
              <w:rPr>
                <w:rFonts w:ascii="Calibri" w:hAnsi="Calibri" w:cs="Calibri"/>
                <w:sz w:val="22"/>
                <w:szCs w:val="22"/>
              </w:rPr>
              <w:t>9.005E-4</w:t>
            </w:r>
          </w:p>
        </w:tc>
        <w:tc>
          <w:tcPr>
            <w:tcW w:w="299" w:type="pct"/>
            <w:tcBorders>
              <w:top w:val="nil"/>
              <w:left w:val="nil"/>
              <w:bottom w:val="nil"/>
              <w:right w:val="nil"/>
            </w:tcBorders>
            <w:vAlign w:val="bottom"/>
          </w:tcPr>
          <w:p w14:paraId="419E3604" w14:textId="123151A8" w:rsidR="00422E43" w:rsidRPr="00422E43" w:rsidRDefault="00422E43" w:rsidP="00422E43">
            <w:r>
              <w:rPr>
                <w:rFonts w:ascii="Calibri" w:hAnsi="Calibri" w:cs="Calibri"/>
                <w:sz w:val="22"/>
                <w:szCs w:val="22"/>
              </w:rPr>
              <w:t>1.379E-3</w:t>
            </w:r>
          </w:p>
        </w:tc>
        <w:tc>
          <w:tcPr>
            <w:tcW w:w="299" w:type="pct"/>
            <w:tcBorders>
              <w:top w:val="nil"/>
              <w:left w:val="nil"/>
              <w:bottom w:val="nil"/>
              <w:right w:val="nil"/>
            </w:tcBorders>
            <w:vAlign w:val="bottom"/>
          </w:tcPr>
          <w:p w14:paraId="6D8B0D8B" w14:textId="09165142" w:rsidR="00422E43" w:rsidRPr="00422E43" w:rsidRDefault="00422E43" w:rsidP="00422E43">
            <w:r>
              <w:rPr>
                <w:rFonts w:ascii="Calibri" w:hAnsi="Calibri" w:cs="Calibri"/>
                <w:sz w:val="22"/>
                <w:szCs w:val="22"/>
              </w:rPr>
              <w:t>3.548E-4</w:t>
            </w:r>
          </w:p>
        </w:tc>
        <w:tc>
          <w:tcPr>
            <w:tcW w:w="334" w:type="pct"/>
            <w:tcBorders>
              <w:top w:val="nil"/>
              <w:left w:val="nil"/>
              <w:bottom w:val="nil"/>
              <w:right w:val="nil"/>
            </w:tcBorders>
            <w:vAlign w:val="bottom"/>
          </w:tcPr>
          <w:p w14:paraId="0A938263" w14:textId="3837FF6F" w:rsidR="00422E43" w:rsidRPr="00422E43" w:rsidRDefault="00422E43" w:rsidP="00422E43">
            <w:r>
              <w:rPr>
                <w:rFonts w:ascii="Calibri" w:hAnsi="Calibri" w:cs="Calibri"/>
                <w:sz w:val="22"/>
                <w:szCs w:val="22"/>
              </w:rPr>
              <w:t>8.297E-4</w:t>
            </w:r>
          </w:p>
        </w:tc>
        <w:tc>
          <w:tcPr>
            <w:tcW w:w="298" w:type="pct"/>
            <w:tcBorders>
              <w:top w:val="nil"/>
              <w:left w:val="nil"/>
              <w:bottom w:val="nil"/>
              <w:right w:val="nil"/>
            </w:tcBorders>
            <w:vAlign w:val="bottom"/>
          </w:tcPr>
          <w:p w14:paraId="57FDD13A" w14:textId="574F107A" w:rsidR="00422E43" w:rsidRPr="00422E43" w:rsidRDefault="00422E43" w:rsidP="00422E43">
            <w:r>
              <w:rPr>
                <w:rFonts w:ascii="Calibri" w:hAnsi="Calibri" w:cs="Calibri"/>
                <w:b/>
                <w:bCs/>
                <w:sz w:val="22"/>
                <w:szCs w:val="22"/>
              </w:rPr>
              <w:t>1.428E-4</w:t>
            </w:r>
          </w:p>
        </w:tc>
        <w:tc>
          <w:tcPr>
            <w:tcW w:w="299" w:type="pct"/>
            <w:vAlign w:val="bottom"/>
          </w:tcPr>
          <w:p w14:paraId="0E48897B" w14:textId="0F37F948" w:rsidR="00422E43" w:rsidRPr="00422E43" w:rsidRDefault="00422E43" w:rsidP="00422E43">
            <w:r>
              <w:rPr>
                <w:rFonts w:ascii="Calibri" w:hAnsi="Calibri" w:cs="Calibri"/>
                <w:sz w:val="22"/>
                <w:szCs w:val="22"/>
              </w:rPr>
              <w:t>2.191E-3</w:t>
            </w:r>
          </w:p>
        </w:tc>
        <w:tc>
          <w:tcPr>
            <w:tcW w:w="298" w:type="pct"/>
            <w:vAlign w:val="bottom"/>
          </w:tcPr>
          <w:p w14:paraId="0FCEFA1F" w14:textId="7162F447" w:rsidR="00422E43" w:rsidRPr="00422E43" w:rsidRDefault="00422E43" w:rsidP="00422E43">
            <w:r>
              <w:rPr>
                <w:rFonts w:ascii="Calibri" w:hAnsi="Calibri" w:cs="Calibri"/>
                <w:sz w:val="22"/>
                <w:szCs w:val="22"/>
              </w:rPr>
              <w:t>4.551E-2</w:t>
            </w:r>
          </w:p>
        </w:tc>
        <w:tc>
          <w:tcPr>
            <w:tcW w:w="298" w:type="pct"/>
            <w:vAlign w:val="bottom"/>
          </w:tcPr>
          <w:p w14:paraId="125E20DA" w14:textId="7C423FAD" w:rsidR="00422E43" w:rsidRPr="00422E43" w:rsidRDefault="00422E43" w:rsidP="00422E43">
            <w:r>
              <w:rPr>
                <w:rFonts w:ascii="Calibri" w:hAnsi="Calibri" w:cs="Calibri"/>
                <w:sz w:val="22"/>
                <w:szCs w:val="22"/>
              </w:rPr>
              <w:t>4.650E-2</w:t>
            </w:r>
          </w:p>
        </w:tc>
        <w:tc>
          <w:tcPr>
            <w:tcW w:w="334" w:type="pct"/>
            <w:vAlign w:val="bottom"/>
          </w:tcPr>
          <w:p w14:paraId="401EF767" w14:textId="1491C1AB" w:rsidR="00422E43" w:rsidRPr="00422E43" w:rsidRDefault="00422E43" w:rsidP="00422E43">
            <w:r>
              <w:rPr>
                <w:rFonts w:ascii="Calibri" w:hAnsi="Calibri" w:cs="Calibri"/>
                <w:sz w:val="22"/>
                <w:szCs w:val="22"/>
              </w:rPr>
              <w:t>3.242E-2</w:t>
            </w:r>
          </w:p>
        </w:tc>
        <w:tc>
          <w:tcPr>
            <w:tcW w:w="299" w:type="pct"/>
            <w:vAlign w:val="bottom"/>
          </w:tcPr>
          <w:p w14:paraId="7F060AB3" w14:textId="36BF6D4D" w:rsidR="00422E43" w:rsidRPr="00422E43" w:rsidRDefault="00422E43" w:rsidP="00422E43">
            <w:r>
              <w:rPr>
                <w:rFonts w:ascii="Calibri" w:hAnsi="Calibri" w:cs="Calibri"/>
                <w:b/>
                <w:bCs/>
                <w:sz w:val="22"/>
                <w:szCs w:val="22"/>
              </w:rPr>
              <w:t>3.124E-4</w:t>
            </w:r>
          </w:p>
        </w:tc>
        <w:tc>
          <w:tcPr>
            <w:tcW w:w="300" w:type="pct"/>
            <w:vAlign w:val="bottom"/>
          </w:tcPr>
          <w:p w14:paraId="0598314C" w14:textId="68D0F4F1" w:rsidR="00422E43" w:rsidRPr="00422E43" w:rsidRDefault="00422E43" w:rsidP="00422E43">
            <w:r>
              <w:rPr>
                <w:rFonts w:ascii="Calibri" w:hAnsi="Calibri" w:cs="Calibri"/>
                <w:sz w:val="22"/>
                <w:szCs w:val="22"/>
              </w:rPr>
              <w:t>8.178E-3</w:t>
            </w:r>
          </w:p>
        </w:tc>
        <w:tc>
          <w:tcPr>
            <w:tcW w:w="298" w:type="pct"/>
            <w:vAlign w:val="bottom"/>
          </w:tcPr>
          <w:p w14:paraId="3AA7D254" w14:textId="3351B6D1" w:rsidR="00422E43" w:rsidRPr="00422E43" w:rsidRDefault="00422E43" w:rsidP="00422E43">
            <w:r>
              <w:rPr>
                <w:rFonts w:ascii="Calibri" w:hAnsi="Calibri" w:cs="Calibri"/>
                <w:sz w:val="22"/>
                <w:szCs w:val="22"/>
              </w:rPr>
              <w:t>3.327E-3</w:t>
            </w:r>
          </w:p>
        </w:tc>
        <w:tc>
          <w:tcPr>
            <w:tcW w:w="299" w:type="pct"/>
            <w:vAlign w:val="bottom"/>
          </w:tcPr>
          <w:p w14:paraId="533CB050" w14:textId="60DF2DAA" w:rsidR="00422E43" w:rsidRPr="00422E43" w:rsidRDefault="00422E43" w:rsidP="00422E43">
            <w:r>
              <w:rPr>
                <w:rFonts w:ascii="Calibri" w:hAnsi="Calibri" w:cs="Calibri"/>
                <w:sz w:val="22"/>
                <w:szCs w:val="22"/>
              </w:rPr>
              <w:t>1.855E-2</w:t>
            </w:r>
          </w:p>
        </w:tc>
        <w:tc>
          <w:tcPr>
            <w:tcW w:w="335" w:type="pct"/>
            <w:vAlign w:val="bottom"/>
          </w:tcPr>
          <w:p w14:paraId="5A44D80F" w14:textId="6CE7C65F" w:rsidR="00422E43" w:rsidRPr="00422E43" w:rsidRDefault="00422E43" w:rsidP="00422E43">
            <w:r>
              <w:rPr>
                <w:rFonts w:ascii="Calibri" w:hAnsi="Calibri" w:cs="Calibri"/>
                <w:sz w:val="22"/>
                <w:szCs w:val="22"/>
              </w:rPr>
              <w:t>8.492E-3</w:t>
            </w:r>
          </w:p>
        </w:tc>
        <w:tc>
          <w:tcPr>
            <w:tcW w:w="310" w:type="pct"/>
            <w:vAlign w:val="bottom"/>
          </w:tcPr>
          <w:p w14:paraId="1E219FFA" w14:textId="12B20EC5" w:rsidR="00422E43" w:rsidRPr="00422E43" w:rsidRDefault="00422E43" w:rsidP="00422E43">
            <w:r>
              <w:rPr>
                <w:rFonts w:ascii="Calibri" w:hAnsi="Calibri" w:cs="Calibri"/>
                <w:b/>
                <w:bCs/>
                <w:sz w:val="22"/>
                <w:szCs w:val="22"/>
              </w:rPr>
              <w:t>1.403E-3</w:t>
            </w:r>
          </w:p>
        </w:tc>
      </w:tr>
      <w:tr w:rsidR="00422E43" w:rsidRPr="00CA6E93" w14:paraId="692D3F77" w14:textId="77777777" w:rsidTr="00DA20EF">
        <w:trPr>
          <w:jc w:val="center"/>
        </w:trPr>
        <w:tc>
          <w:tcPr>
            <w:tcW w:w="264" w:type="pct"/>
          </w:tcPr>
          <w:p w14:paraId="0C92548D" w14:textId="77777777" w:rsidR="00422E43" w:rsidRPr="00CA6E93" w:rsidRDefault="00422E43" w:rsidP="00435BD2">
            <w:pPr>
              <w:pStyle w:val="bangtrai"/>
            </w:pPr>
          </w:p>
        </w:tc>
        <w:tc>
          <w:tcPr>
            <w:tcW w:w="136" w:type="pct"/>
          </w:tcPr>
          <w:p w14:paraId="64C249C9"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0C959670" w14:textId="53ED508A" w:rsidR="00422E43" w:rsidRPr="00422E43" w:rsidRDefault="00422E43" w:rsidP="00422E43">
            <w:r>
              <w:rPr>
                <w:rFonts w:ascii="Calibri" w:hAnsi="Calibri" w:cs="Calibri"/>
                <w:sz w:val="22"/>
                <w:szCs w:val="22"/>
              </w:rPr>
              <w:t>1.164E-4</w:t>
            </w:r>
          </w:p>
        </w:tc>
        <w:tc>
          <w:tcPr>
            <w:tcW w:w="299" w:type="pct"/>
            <w:tcBorders>
              <w:top w:val="nil"/>
              <w:left w:val="nil"/>
              <w:right w:val="nil"/>
            </w:tcBorders>
            <w:vAlign w:val="bottom"/>
          </w:tcPr>
          <w:p w14:paraId="61B9082C" w14:textId="5237A815" w:rsidR="00422E43" w:rsidRPr="00422E43" w:rsidRDefault="00422E43" w:rsidP="00422E43">
            <w:r>
              <w:rPr>
                <w:rFonts w:ascii="Calibri" w:hAnsi="Calibri" w:cs="Calibri"/>
                <w:sz w:val="22"/>
                <w:szCs w:val="22"/>
              </w:rPr>
              <w:t>3.714E-4</w:t>
            </w:r>
          </w:p>
        </w:tc>
        <w:tc>
          <w:tcPr>
            <w:tcW w:w="299" w:type="pct"/>
            <w:tcBorders>
              <w:top w:val="nil"/>
              <w:left w:val="nil"/>
              <w:right w:val="nil"/>
            </w:tcBorders>
            <w:vAlign w:val="bottom"/>
          </w:tcPr>
          <w:p w14:paraId="127B76C0" w14:textId="3C380153" w:rsidR="00422E43" w:rsidRPr="00422E43" w:rsidRDefault="00422E43" w:rsidP="00422E43">
            <w:r>
              <w:rPr>
                <w:rFonts w:ascii="Calibri" w:hAnsi="Calibri" w:cs="Calibri"/>
                <w:sz w:val="22"/>
                <w:szCs w:val="22"/>
              </w:rPr>
              <w:t>3.709E-5</w:t>
            </w:r>
          </w:p>
        </w:tc>
        <w:tc>
          <w:tcPr>
            <w:tcW w:w="334" w:type="pct"/>
            <w:tcBorders>
              <w:top w:val="nil"/>
              <w:left w:val="nil"/>
              <w:right w:val="nil"/>
            </w:tcBorders>
            <w:vAlign w:val="bottom"/>
          </w:tcPr>
          <w:p w14:paraId="25875368" w14:textId="4B97A2DF" w:rsidR="00422E43" w:rsidRPr="00422E43" w:rsidRDefault="00422E43" w:rsidP="00422E43">
            <w:r>
              <w:rPr>
                <w:rFonts w:ascii="Calibri" w:hAnsi="Calibri" w:cs="Calibri"/>
                <w:sz w:val="22"/>
                <w:szCs w:val="22"/>
              </w:rPr>
              <w:t>3.110E-4</w:t>
            </w:r>
          </w:p>
        </w:tc>
        <w:tc>
          <w:tcPr>
            <w:tcW w:w="298" w:type="pct"/>
            <w:tcBorders>
              <w:top w:val="nil"/>
              <w:left w:val="nil"/>
              <w:right w:val="nil"/>
            </w:tcBorders>
            <w:vAlign w:val="bottom"/>
          </w:tcPr>
          <w:p w14:paraId="53978456" w14:textId="13501710" w:rsidR="00422E43" w:rsidRPr="00422E43" w:rsidRDefault="00422E43" w:rsidP="00422E43">
            <w:r>
              <w:rPr>
                <w:rFonts w:ascii="Calibri" w:hAnsi="Calibri" w:cs="Calibri"/>
                <w:b/>
                <w:bCs/>
                <w:sz w:val="22"/>
                <w:szCs w:val="22"/>
              </w:rPr>
              <w:t>4.195E-6</w:t>
            </w:r>
          </w:p>
        </w:tc>
        <w:tc>
          <w:tcPr>
            <w:tcW w:w="299" w:type="pct"/>
            <w:vAlign w:val="bottom"/>
          </w:tcPr>
          <w:p w14:paraId="42914564" w14:textId="02917052" w:rsidR="00422E43" w:rsidRPr="00422E43" w:rsidRDefault="00422E43" w:rsidP="00422E43">
            <w:r>
              <w:rPr>
                <w:rFonts w:ascii="Calibri" w:hAnsi="Calibri" w:cs="Calibri"/>
                <w:sz w:val="22"/>
                <w:szCs w:val="22"/>
              </w:rPr>
              <w:t>6.398E-3</w:t>
            </w:r>
          </w:p>
        </w:tc>
        <w:tc>
          <w:tcPr>
            <w:tcW w:w="298" w:type="pct"/>
            <w:vAlign w:val="bottom"/>
          </w:tcPr>
          <w:p w14:paraId="5A1FF34E" w14:textId="208EB369" w:rsidR="00422E43" w:rsidRPr="00422E43" w:rsidRDefault="00422E43" w:rsidP="00422E43">
            <w:r>
              <w:rPr>
                <w:rFonts w:ascii="Calibri" w:hAnsi="Calibri" w:cs="Calibri"/>
                <w:sz w:val="22"/>
                <w:szCs w:val="22"/>
              </w:rPr>
              <w:t>1.322E-1</w:t>
            </w:r>
          </w:p>
        </w:tc>
        <w:tc>
          <w:tcPr>
            <w:tcW w:w="298" w:type="pct"/>
            <w:vAlign w:val="bottom"/>
          </w:tcPr>
          <w:p w14:paraId="16C5D958" w14:textId="1D8590C6" w:rsidR="00422E43" w:rsidRPr="00422E43" w:rsidRDefault="00422E43" w:rsidP="00422E43">
            <w:r>
              <w:rPr>
                <w:rFonts w:ascii="Calibri" w:hAnsi="Calibri" w:cs="Calibri"/>
                <w:sz w:val="22"/>
                <w:szCs w:val="22"/>
              </w:rPr>
              <w:t>7.311E-2</w:t>
            </w:r>
          </w:p>
        </w:tc>
        <w:tc>
          <w:tcPr>
            <w:tcW w:w="334" w:type="pct"/>
            <w:vAlign w:val="bottom"/>
          </w:tcPr>
          <w:p w14:paraId="3F2FCEEC" w14:textId="280FCD4E" w:rsidR="00422E43" w:rsidRPr="00422E43" w:rsidRDefault="00422E43" w:rsidP="00422E43">
            <w:r>
              <w:rPr>
                <w:rFonts w:ascii="Calibri" w:hAnsi="Calibri" w:cs="Calibri"/>
                <w:sz w:val="22"/>
                <w:szCs w:val="22"/>
              </w:rPr>
              <w:t>1.719E-1</w:t>
            </w:r>
          </w:p>
        </w:tc>
        <w:tc>
          <w:tcPr>
            <w:tcW w:w="299" w:type="pct"/>
            <w:vAlign w:val="bottom"/>
          </w:tcPr>
          <w:p w14:paraId="2822184A" w14:textId="0143E6DB" w:rsidR="00422E43" w:rsidRPr="00422E43" w:rsidRDefault="00422E43" w:rsidP="00422E43">
            <w:r>
              <w:rPr>
                <w:rFonts w:ascii="Calibri" w:hAnsi="Calibri" w:cs="Calibri"/>
                <w:b/>
                <w:bCs/>
                <w:sz w:val="22"/>
                <w:szCs w:val="22"/>
              </w:rPr>
              <w:t>1.677E-5</w:t>
            </w:r>
          </w:p>
        </w:tc>
        <w:tc>
          <w:tcPr>
            <w:tcW w:w="300" w:type="pct"/>
            <w:vAlign w:val="bottom"/>
          </w:tcPr>
          <w:p w14:paraId="1598E2A9" w14:textId="24FC17E8" w:rsidR="00422E43" w:rsidRPr="00422E43" w:rsidRDefault="00422E43" w:rsidP="00422E43">
            <w:r>
              <w:rPr>
                <w:rFonts w:ascii="Calibri" w:hAnsi="Calibri" w:cs="Calibri"/>
                <w:sz w:val="22"/>
                <w:szCs w:val="22"/>
              </w:rPr>
              <w:t>1.213E-2</w:t>
            </w:r>
          </w:p>
        </w:tc>
        <w:tc>
          <w:tcPr>
            <w:tcW w:w="298" w:type="pct"/>
            <w:vAlign w:val="bottom"/>
          </w:tcPr>
          <w:p w14:paraId="253C2478" w14:textId="762DE989" w:rsidR="00422E43" w:rsidRPr="00422E43" w:rsidRDefault="00422E43" w:rsidP="00422E43">
            <w:r>
              <w:rPr>
                <w:rFonts w:ascii="Calibri" w:hAnsi="Calibri" w:cs="Calibri"/>
                <w:sz w:val="22"/>
                <w:szCs w:val="22"/>
              </w:rPr>
              <w:t>1.648E-3</w:t>
            </w:r>
          </w:p>
        </w:tc>
        <w:tc>
          <w:tcPr>
            <w:tcW w:w="299" w:type="pct"/>
            <w:vAlign w:val="bottom"/>
          </w:tcPr>
          <w:p w14:paraId="0F4FD67B" w14:textId="5A651255" w:rsidR="00422E43" w:rsidRPr="00422E43" w:rsidRDefault="00422E43" w:rsidP="00422E43">
            <w:r>
              <w:rPr>
                <w:rFonts w:ascii="Calibri" w:hAnsi="Calibri" w:cs="Calibri"/>
                <w:sz w:val="22"/>
                <w:szCs w:val="22"/>
              </w:rPr>
              <w:t>2.769E-2</w:t>
            </w:r>
          </w:p>
        </w:tc>
        <w:tc>
          <w:tcPr>
            <w:tcW w:w="335" w:type="pct"/>
            <w:vAlign w:val="bottom"/>
          </w:tcPr>
          <w:p w14:paraId="04E3D9B8" w14:textId="727D3C24" w:rsidR="00422E43" w:rsidRPr="00422E43" w:rsidRDefault="00422E43" w:rsidP="00422E43">
            <w:r>
              <w:rPr>
                <w:rFonts w:ascii="Calibri" w:hAnsi="Calibri" w:cs="Calibri"/>
                <w:sz w:val="22"/>
                <w:szCs w:val="22"/>
              </w:rPr>
              <w:t>4.141E-3</w:t>
            </w:r>
          </w:p>
        </w:tc>
        <w:tc>
          <w:tcPr>
            <w:tcW w:w="310" w:type="pct"/>
            <w:vAlign w:val="bottom"/>
          </w:tcPr>
          <w:p w14:paraId="342421B0" w14:textId="4979152F" w:rsidR="00422E43" w:rsidRPr="00422E43" w:rsidRDefault="00422E43" w:rsidP="00422E43">
            <w:r>
              <w:rPr>
                <w:rFonts w:ascii="Calibri" w:hAnsi="Calibri" w:cs="Calibri"/>
                <w:b/>
                <w:bCs/>
                <w:sz w:val="22"/>
                <w:szCs w:val="22"/>
              </w:rPr>
              <w:t>1.053E-4</w:t>
            </w:r>
          </w:p>
        </w:tc>
      </w:tr>
      <w:tr w:rsidR="00422E43" w:rsidRPr="00CA6E93" w14:paraId="0534208E" w14:textId="77777777" w:rsidTr="00DA20EF">
        <w:trPr>
          <w:jc w:val="center"/>
        </w:trPr>
        <w:tc>
          <w:tcPr>
            <w:tcW w:w="264" w:type="pct"/>
            <w:tcBorders>
              <w:bottom w:val="single" w:sz="4" w:space="0" w:color="auto"/>
            </w:tcBorders>
          </w:tcPr>
          <w:p w14:paraId="07E8B2F7" w14:textId="77777777" w:rsidR="00422E43" w:rsidRPr="00CA6E93" w:rsidRDefault="00422E43" w:rsidP="00435BD2">
            <w:pPr>
              <w:pStyle w:val="bangtrai"/>
            </w:pPr>
          </w:p>
        </w:tc>
        <w:tc>
          <w:tcPr>
            <w:tcW w:w="136" w:type="pct"/>
            <w:tcBorders>
              <w:bottom w:val="single" w:sz="4" w:space="0" w:color="auto"/>
            </w:tcBorders>
          </w:tcPr>
          <w:p w14:paraId="05267571"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2F741D02" w14:textId="452E7953" w:rsidR="00422E43" w:rsidRPr="00422E43" w:rsidRDefault="00422E43" w:rsidP="00422E43">
            <w:r>
              <w:rPr>
                <w:rFonts w:ascii="Calibri" w:hAnsi="Calibri" w:cs="Calibri"/>
                <w:sz w:val="22"/>
                <w:szCs w:val="22"/>
              </w:rPr>
              <w:t>7.085E-4</w:t>
            </w:r>
          </w:p>
        </w:tc>
        <w:tc>
          <w:tcPr>
            <w:tcW w:w="299" w:type="pct"/>
            <w:tcBorders>
              <w:top w:val="nil"/>
              <w:left w:val="nil"/>
              <w:bottom w:val="single" w:sz="4" w:space="0" w:color="auto"/>
              <w:right w:val="nil"/>
            </w:tcBorders>
            <w:vAlign w:val="bottom"/>
          </w:tcPr>
          <w:p w14:paraId="1489AEF8" w14:textId="22F14969" w:rsidR="00422E43" w:rsidRPr="00422E43" w:rsidRDefault="00422E43" w:rsidP="00422E43">
            <w:r>
              <w:rPr>
                <w:rFonts w:ascii="Calibri" w:hAnsi="Calibri" w:cs="Calibri"/>
                <w:sz w:val="22"/>
                <w:szCs w:val="22"/>
              </w:rPr>
              <w:t>8.496E-4</w:t>
            </w:r>
          </w:p>
        </w:tc>
        <w:tc>
          <w:tcPr>
            <w:tcW w:w="299" w:type="pct"/>
            <w:tcBorders>
              <w:top w:val="nil"/>
              <w:left w:val="nil"/>
              <w:bottom w:val="single" w:sz="4" w:space="0" w:color="auto"/>
              <w:right w:val="nil"/>
            </w:tcBorders>
            <w:vAlign w:val="bottom"/>
          </w:tcPr>
          <w:p w14:paraId="010A2063" w14:textId="1D99F5F9" w:rsidR="00422E43" w:rsidRPr="00422E43" w:rsidRDefault="00422E43" w:rsidP="00422E43">
            <w:r>
              <w:rPr>
                <w:rFonts w:ascii="Calibri" w:hAnsi="Calibri" w:cs="Calibri"/>
                <w:sz w:val="22"/>
                <w:szCs w:val="22"/>
              </w:rPr>
              <w:t>2.818E-4</w:t>
            </w:r>
          </w:p>
        </w:tc>
        <w:tc>
          <w:tcPr>
            <w:tcW w:w="334" w:type="pct"/>
            <w:tcBorders>
              <w:top w:val="nil"/>
              <w:left w:val="nil"/>
              <w:bottom w:val="single" w:sz="4" w:space="0" w:color="auto"/>
              <w:right w:val="nil"/>
            </w:tcBorders>
            <w:vAlign w:val="bottom"/>
          </w:tcPr>
          <w:p w14:paraId="7C892398" w14:textId="367E071B" w:rsidR="00422E43" w:rsidRPr="00422E43" w:rsidRDefault="00422E43" w:rsidP="00422E43">
            <w:r>
              <w:rPr>
                <w:rFonts w:ascii="Calibri" w:hAnsi="Calibri" w:cs="Calibri"/>
                <w:sz w:val="22"/>
                <w:szCs w:val="22"/>
              </w:rPr>
              <w:t>2.946E-4</w:t>
            </w:r>
          </w:p>
        </w:tc>
        <w:tc>
          <w:tcPr>
            <w:tcW w:w="298" w:type="pct"/>
            <w:tcBorders>
              <w:top w:val="nil"/>
              <w:left w:val="nil"/>
              <w:bottom w:val="single" w:sz="4" w:space="0" w:color="auto"/>
              <w:right w:val="nil"/>
            </w:tcBorders>
            <w:vAlign w:val="bottom"/>
          </w:tcPr>
          <w:p w14:paraId="34276FD0" w14:textId="1BE372C0" w:rsidR="00422E43" w:rsidRPr="00422E43" w:rsidRDefault="00422E43" w:rsidP="00422E43">
            <w:r>
              <w:rPr>
                <w:rFonts w:ascii="Calibri" w:hAnsi="Calibri" w:cs="Calibri"/>
                <w:b/>
                <w:bCs/>
                <w:sz w:val="22"/>
                <w:szCs w:val="22"/>
              </w:rPr>
              <w:t>1.369E-4</w:t>
            </w:r>
          </w:p>
        </w:tc>
        <w:tc>
          <w:tcPr>
            <w:tcW w:w="299" w:type="pct"/>
            <w:tcBorders>
              <w:bottom w:val="single" w:sz="4" w:space="0" w:color="auto"/>
            </w:tcBorders>
            <w:vAlign w:val="bottom"/>
          </w:tcPr>
          <w:p w14:paraId="61D88F13" w14:textId="7FB5DE5A" w:rsidR="00422E43" w:rsidRPr="00422E43" w:rsidRDefault="00422E43" w:rsidP="00422E43">
            <w:r>
              <w:rPr>
                <w:rFonts w:ascii="Calibri" w:hAnsi="Calibri" w:cs="Calibri"/>
                <w:b/>
                <w:bCs/>
                <w:sz w:val="22"/>
                <w:szCs w:val="22"/>
              </w:rPr>
              <w:t>1.300E-4</w:t>
            </w:r>
          </w:p>
        </w:tc>
        <w:tc>
          <w:tcPr>
            <w:tcW w:w="298" w:type="pct"/>
            <w:tcBorders>
              <w:bottom w:val="single" w:sz="4" w:space="0" w:color="auto"/>
            </w:tcBorders>
            <w:vAlign w:val="bottom"/>
          </w:tcPr>
          <w:p w14:paraId="4BF5AF55" w14:textId="7F202225" w:rsidR="00422E43" w:rsidRPr="00422E43" w:rsidRDefault="00422E43" w:rsidP="00422E43">
            <w:r>
              <w:rPr>
                <w:rFonts w:ascii="Calibri" w:hAnsi="Calibri" w:cs="Calibri"/>
                <w:sz w:val="22"/>
                <w:szCs w:val="22"/>
              </w:rPr>
              <w:t>1.968E-4</w:t>
            </w:r>
          </w:p>
        </w:tc>
        <w:tc>
          <w:tcPr>
            <w:tcW w:w="298" w:type="pct"/>
            <w:tcBorders>
              <w:bottom w:val="single" w:sz="4" w:space="0" w:color="auto"/>
            </w:tcBorders>
            <w:vAlign w:val="bottom"/>
          </w:tcPr>
          <w:p w14:paraId="2B542B25" w14:textId="0ECAE499" w:rsidR="00422E43" w:rsidRPr="00422E43" w:rsidRDefault="00422E43" w:rsidP="00422E43">
            <w:r>
              <w:rPr>
                <w:rFonts w:ascii="Calibri" w:hAnsi="Calibri" w:cs="Calibri"/>
                <w:sz w:val="22"/>
                <w:szCs w:val="22"/>
              </w:rPr>
              <w:t>4.634E-4</w:t>
            </w:r>
          </w:p>
        </w:tc>
        <w:tc>
          <w:tcPr>
            <w:tcW w:w="334" w:type="pct"/>
            <w:tcBorders>
              <w:bottom w:val="single" w:sz="4" w:space="0" w:color="auto"/>
            </w:tcBorders>
            <w:vAlign w:val="bottom"/>
          </w:tcPr>
          <w:p w14:paraId="5707E70F" w14:textId="18B07E80" w:rsidR="00422E43" w:rsidRPr="00422E43" w:rsidRDefault="00422E43" w:rsidP="00422E43">
            <w:r>
              <w:rPr>
                <w:rFonts w:ascii="Calibri" w:hAnsi="Calibri" w:cs="Calibri"/>
                <w:sz w:val="22"/>
                <w:szCs w:val="22"/>
              </w:rPr>
              <w:t>2.747E-4</w:t>
            </w:r>
          </w:p>
        </w:tc>
        <w:tc>
          <w:tcPr>
            <w:tcW w:w="299" w:type="pct"/>
            <w:tcBorders>
              <w:bottom w:val="single" w:sz="4" w:space="0" w:color="auto"/>
            </w:tcBorders>
            <w:vAlign w:val="bottom"/>
          </w:tcPr>
          <w:p w14:paraId="65380243" w14:textId="45F1C1D3" w:rsidR="00422E43" w:rsidRPr="00422E43" w:rsidRDefault="00422E43" w:rsidP="00422E43">
            <w:r>
              <w:rPr>
                <w:rFonts w:ascii="Calibri" w:hAnsi="Calibri" w:cs="Calibri"/>
                <w:sz w:val="22"/>
                <w:szCs w:val="22"/>
              </w:rPr>
              <w:t>2.801E-4</w:t>
            </w:r>
          </w:p>
        </w:tc>
        <w:tc>
          <w:tcPr>
            <w:tcW w:w="300" w:type="pct"/>
            <w:tcBorders>
              <w:bottom w:val="single" w:sz="4" w:space="0" w:color="auto"/>
            </w:tcBorders>
            <w:vAlign w:val="bottom"/>
          </w:tcPr>
          <w:p w14:paraId="2DC361EE" w14:textId="66A5A6DF" w:rsidR="00422E43" w:rsidRPr="00422E43" w:rsidRDefault="00422E43" w:rsidP="00422E43">
            <w:r>
              <w:rPr>
                <w:rFonts w:ascii="Calibri" w:hAnsi="Calibri" w:cs="Calibri"/>
                <w:sz w:val="22"/>
                <w:szCs w:val="22"/>
              </w:rPr>
              <w:t>2.298E-3</w:t>
            </w:r>
          </w:p>
        </w:tc>
        <w:tc>
          <w:tcPr>
            <w:tcW w:w="298" w:type="pct"/>
            <w:tcBorders>
              <w:bottom w:val="single" w:sz="4" w:space="0" w:color="auto"/>
            </w:tcBorders>
            <w:vAlign w:val="bottom"/>
          </w:tcPr>
          <w:p w14:paraId="3B90AB92" w14:textId="7BFFB670" w:rsidR="00422E43" w:rsidRPr="00422E43" w:rsidRDefault="00422E43" w:rsidP="00422E43">
            <w:r>
              <w:rPr>
                <w:rFonts w:ascii="Calibri" w:hAnsi="Calibri" w:cs="Calibri"/>
                <w:b/>
                <w:bCs/>
                <w:sz w:val="22"/>
                <w:szCs w:val="22"/>
              </w:rPr>
              <w:t>1.618E-4</w:t>
            </w:r>
          </w:p>
        </w:tc>
        <w:tc>
          <w:tcPr>
            <w:tcW w:w="299" w:type="pct"/>
            <w:tcBorders>
              <w:bottom w:val="single" w:sz="4" w:space="0" w:color="auto"/>
            </w:tcBorders>
            <w:vAlign w:val="bottom"/>
          </w:tcPr>
          <w:p w14:paraId="3812DE26" w14:textId="1C06E971" w:rsidR="00422E43" w:rsidRPr="00422E43" w:rsidRDefault="00422E43" w:rsidP="00422E43">
            <w:r>
              <w:rPr>
                <w:rFonts w:ascii="Calibri" w:hAnsi="Calibri" w:cs="Calibri"/>
                <w:sz w:val="22"/>
                <w:szCs w:val="22"/>
              </w:rPr>
              <w:t>6.035E-4</w:t>
            </w:r>
          </w:p>
        </w:tc>
        <w:tc>
          <w:tcPr>
            <w:tcW w:w="335" w:type="pct"/>
            <w:tcBorders>
              <w:bottom w:val="single" w:sz="4" w:space="0" w:color="auto"/>
            </w:tcBorders>
            <w:vAlign w:val="bottom"/>
          </w:tcPr>
          <w:p w14:paraId="46E1370A" w14:textId="5036462D" w:rsidR="00422E43" w:rsidRPr="00422E43" w:rsidRDefault="00422E43" w:rsidP="00422E43">
            <w:r>
              <w:rPr>
                <w:rFonts w:ascii="Calibri" w:hAnsi="Calibri" w:cs="Calibri"/>
                <w:sz w:val="22"/>
                <w:szCs w:val="22"/>
              </w:rPr>
              <w:t>3.659E-4</w:t>
            </w:r>
          </w:p>
        </w:tc>
        <w:tc>
          <w:tcPr>
            <w:tcW w:w="310" w:type="pct"/>
            <w:tcBorders>
              <w:bottom w:val="single" w:sz="4" w:space="0" w:color="auto"/>
            </w:tcBorders>
            <w:vAlign w:val="bottom"/>
          </w:tcPr>
          <w:p w14:paraId="49094F4D" w14:textId="4D2F1A0B" w:rsidR="00422E43" w:rsidRPr="00422E43" w:rsidRDefault="00422E43" w:rsidP="00422E43">
            <w:r>
              <w:rPr>
                <w:rFonts w:ascii="Calibri" w:hAnsi="Calibri" w:cs="Calibri"/>
                <w:sz w:val="22"/>
                <w:szCs w:val="22"/>
              </w:rPr>
              <w:t>1.227E-3</w:t>
            </w:r>
          </w:p>
        </w:tc>
      </w:tr>
      <w:tr w:rsidR="00422E43" w:rsidRPr="00CA6E93" w14:paraId="58611516" w14:textId="77777777" w:rsidTr="00DA20EF">
        <w:trPr>
          <w:jc w:val="center"/>
        </w:trPr>
        <w:tc>
          <w:tcPr>
            <w:tcW w:w="264" w:type="pct"/>
            <w:tcBorders>
              <w:top w:val="single" w:sz="4" w:space="0" w:color="auto"/>
            </w:tcBorders>
          </w:tcPr>
          <w:p w14:paraId="3BD1AA6C" w14:textId="77777777" w:rsidR="00422E43" w:rsidRPr="00CA6E93" w:rsidRDefault="00422E43" w:rsidP="00435BD2">
            <w:pPr>
              <w:pStyle w:val="bangtrai"/>
            </w:pPr>
            <w:r>
              <w:t>MMF10</w:t>
            </w:r>
          </w:p>
        </w:tc>
        <w:tc>
          <w:tcPr>
            <w:tcW w:w="136" w:type="pct"/>
            <w:tcBorders>
              <w:top w:val="single" w:sz="4" w:space="0" w:color="auto"/>
            </w:tcBorders>
          </w:tcPr>
          <w:p w14:paraId="7583CBF8" w14:textId="77777777" w:rsidR="00422E43" w:rsidRPr="00CA6E93" w:rsidRDefault="00422E43" w:rsidP="00435BD2">
            <w:pPr>
              <w:pStyle w:val="bangtrai"/>
            </w:pPr>
            <w:r w:rsidRPr="00CA6E93">
              <w:t>(1)</w:t>
            </w:r>
          </w:p>
        </w:tc>
        <w:tc>
          <w:tcPr>
            <w:tcW w:w="300" w:type="pct"/>
            <w:tcBorders>
              <w:top w:val="single" w:sz="4" w:space="0" w:color="auto"/>
              <w:left w:val="nil"/>
              <w:bottom w:val="nil"/>
              <w:right w:val="nil"/>
            </w:tcBorders>
            <w:vAlign w:val="bottom"/>
          </w:tcPr>
          <w:p w14:paraId="5C34E805" w14:textId="2306EED7" w:rsidR="00422E43" w:rsidRPr="00422E43" w:rsidRDefault="00422E43" w:rsidP="00422E43">
            <w:r>
              <w:rPr>
                <w:rFonts w:ascii="Calibri" w:hAnsi="Calibri" w:cs="Calibri"/>
                <w:sz w:val="22"/>
                <w:szCs w:val="22"/>
              </w:rPr>
              <w:t>7.822E-3</w:t>
            </w:r>
          </w:p>
        </w:tc>
        <w:tc>
          <w:tcPr>
            <w:tcW w:w="299" w:type="pct"/>
            <w:tcBorders>
              <w:top w:val="single" w:sz="4" w:space="0" w:color="auto"/>
              <w:left w:val="nil"/>
              <w:bottom w:val="nil"/>
              <w:right w:val="nil"/>
            </w:tcBorders>
            <w:vAlign w:val="bottom"/>
          </w:tcPr>
          <w:p w14:paraId="74B5FCA0" w14:textId="5C057596" w:rsidR="00422E43" w:rsidRPr="00422E43" w:rsidRDefault="00422E43" w:rsidP="00422E43">
            <w:r>
              <w:rPr>
                <w:rFonts w:ascii="Calibri" w:hAnsi="Calibri" w:cs="Calibri"/>
                <w:sz w:val="22"/>
                <w:szCs w:val="22"/>
              </w:rPr>
              <w:t>3.739E-3</w:t>
            </w:r>
          </w:p>
        </w:tc>
        <w:tc>
          <w:tcPr>
            <w:tcW w:w="299" w:type="pct"/>
            <w:tcBorders>
              <w:top w:val="single" w:sz="4" w:space="0" w:color="auto"/>
              <w:left w:val="nil"/>
              <w:bottom w:val="nil"/>
              <w:right w:val="nil"/>
            </w:tcBorders>
            <w:vAlign w:val="bottom"/>
          </w:tcPr>
          <w:p w14:paraId="04A98D26" w14:textId="587CE045" w:rsidR="00422E43" w:rsidRPr="00422E43" w:rsidRDefault="00422E43" w:rsidP="00422E43">
            <w:r>
              <w:rPr>
                <w:rFonts w:ascii="Calibri" w:hAnsi="Calibri" w:cs="Calibri"/>
                <w:sz w:val="22"/>
                <w:szCs w:val="22"/>
              </w:rPr>
              <w:t>1.346E-3</w:t>
            </w:r>
          </w:p>
        </w:tc>
        <w:tc>
          <w:tcPr>
            <w:tcW w:w="334" w:type="pct"/>
            <w:tcBorders>
              <w:top w:val="single" w:sz="4" w:space="0" w:color="auto"/>
              <w:left w:val="nil"/>
              <w:bottom w:val="nil"/>
              <w:right w:val="nil"/>
            </w:tcBorders>
            <w:vAlign w:val="bottom"/>
          </w:tcPr>
          <w:p w14:paraId="7798AA91" w14:textId="49B49CAB" w:rsidR="00422E43" w:rsidRPr="00422E43" w:rsidRDefault="00422E43" w:rsidP="00422E43">
            <w:r>
              <w:rPr>
                <w:rFonts w:ascii="Calibri" w:hAnsi="Calibri" w:cs="Calibri"/>
                <w:sz w:val="22"/>
                <w:szCs w:val="22"/>
              </w:rPr>
              <w:t>9.977E-3</w:t>
            </w:r>
          </w:p>
        </w:tc>
        <w:tc>
          <w:tcPr>
            <w:tcW w:w="298" w:type="pct"/>
            <w:tcBorders>
              <w:top w:val="single" w:sz="4" w:space="0" w:color="auto"/>
              <w:left w:val="nil"/>
              <w:bottom w:val="nil"/>
              <w:right w:val="nil"/>
            </w:tcBorders>
            <w:vAlign w:val="bottom"/>
          </w:tcPr>
          <w:p w14:paraId="36D46C9F" w14:textId="30EB31A6" w:rsidR="00422E43" w:rsidRPr="00422E43" w:rsidRDefault="00422E43" w:rsidP="00422E43">
            <w:r>
              <w:rPr>
                <w:rFonts w:ascii="Calibri" w:hAnsi="Calibri" w:cs="Calibri"/>
                <w:b/>
                <w:bCs/>
                <w:sz w:val="22"/>
                <w:szCs w:val="22"/>
              </w:rPr>
              <w:t>6.025E-4</w:t>
            </w:r>
          </w:p>
        </w:tc>
        <w:tc>
          <w:tcPr>
            <w:tcW w:w="299" w:type="pct"/>
            <w:tcBorders>
              <w:top w:val="single" w:sz="4" w:space="0" w:color="auto"/>
            </w:tcBorders>
            <w:vAlign w:val="bottom"/>
          </w:tcPr>
          <w:p w14:paraId="5A11B400" w14:textId="49DC8BDD" w:rsidR="00422E43" w:rsidRPr="00422E43" w:rsidRDefault="00422E43" w:rsidP="00422E43">
            <w:r>
              <w:rPr>
                <w:rFonts w:ascii="Calibri" w:hAnsi="Calibri" w:cs="Calibri"/>
                <w:sz w:val="22"/>
                <w:szCs w:val="22"/>
              </w:rPr>
              <w:t>3.072E-3</w:t>
            </w:r>
          </w:p>
        </w:tc>
        <w:tc>
          <w:tcPr>
            <w:tcW w:w="298" w:type="pct"/>
            <w:tcBorders>
              <w:top w:val="single" w:sz="4" w:space="0" w:color="auto"/>
            </w:tcBorders>
            <w:vAlign w:val="bottom"/>
          </w:tcPr>
          <w:p w14:paraId="74334BC6" w14:textId="2CEE7FF8" w:rsidR="00422E43" w:rsidRPr="00422E43" w:rsidRDefault="00422E43" w:rsidP="00422E43">
            <w:r>
              <w:rPr>
                <w:rFonts w:ascii="Calibri" w:hAnsi="Calibri" w:cs="Calibri"/>
                <w:b/>
                <w:bCs/>
                <w:sz w:val="22"/>
                <w:szCs w:val="22"/>
              </w:rPr>
              <w:t>1.121E-3</w:t>
            </w:r>
          </w:p>
        </w:tc>
        <w:tc>
          <w:tcPr>
            <w:tcW w:w="298" w:type="pct"/>
            <w:tcBorders>
              <w:top w:val="single" w:sz="4" w:space="0" w:color="auto"/>
            </w:tcBorders>
            <w:vAlign w:val="bottom"/>
          </w:tcPr>
          <w:p w14:paraId="6EEEDAB8" w14:textId="54B00909" w:rsidR="00422E43" w:rsidRPr="00422E43" w:rsidRDefault="00422E43" w:rsidP="00422E43">
            <w:r>
              <w:rPr>
                <w:rFonts w:ascii="Calibri" w:hAnsi="Calibri" w:cs="Calibri"/>
                <w:sz w:val="22"/>
                <w:szCs w:val="22"/>
              </w:rPr>
              <w:t>3.143E-3</w:t>
            </w:r>
          </w:p>
        </w:tc>
        <w:tc>
          <w:tcPr>
            <w:tcW w:w="334" w:type="pct"/>
            <w:tcBorders>
              <w:top w:val="single" w:sz="4" w:space="0" w:color="auto"/>
            </w:tcBorders>
            <w:vAlign w:val="bottom"/>
          </w:tcPr>
          <w:p w14:paraId="5C49C558" w14:textId="0057841A" w:rsidR="00422E43" w:rsidRPr="00422E43" w:rsidRDefault="00422E43" w:rsidP="00422E43">
            <w:r>
              <w:rPr>
                <w:rFonts w:ascii="Calibri" w:hAnsi="Calibri" w:cs="Calibri"/>
                <w:sz w:val="22"/>
                <w:szCs w:val="22"/>
              </w:rPr>
              <w:t>1.146E-2</w:t>
            </w:r>
          </w:p>
        </w:tc>
        <w:tc>
          <w:tcPr>
            <w:tcW w:w="299" w:type="pct"/>
            <w:tcBorders>
              <w:top w:val="single" w:sz="4" w:space="0" w:color="auto"/>
            </w:tcBorders>
            <w:vAlign w:val="bottom"/>
          </w:tcPr>
          <w:p w14:paraId="1524AE97" w14:textId="38738727" w:rsidR="00422E43" w:rsidRPr="00422E43" w:rsidRDefault="00422E43" w:rsidP="00422E43">
            <w:r>
              <w:rPr>
                <w:rFonts w:ascii="Calibri" w:hAnsi="Calibri" w:cs="Calibri"/>
                <w:sz w:val="22"/>
                <w:szCs w:val="22"/>
              </w:rPr>
              <w:t>1.184E-3</w:t>
            </w:r>
          </w:p>
        </w:tc>
        <w:tc>
          <w:tcPr>
            <w:tcW w:w="300" w:type="pct"/>
            <w:tcBorders>
              <w:top w:val="single" w:sz="4" w:space="0" w:color="auto"/>
            </w:tcBorders>
            <w:vAlign w:val="bottom"/>
          </w:tcPr>
          <w:p w14:paraId="39EB1F89" w14:textId="4314B55E" w:rsidR="00422E43" w:rsidRPr="00422E43" w:rsidRDefault="00422E43" w:rsidP="00422E43">
            <w:r>
              <w:rPr>
                <w:rFonts w:ascii="Calibri" w:hAnsi="Calibri" w:cs="Calibri"/>
                <w:sz w:val="22"/>
                <w:szCs w:val="22"/>
              </w:rPr>
              <w:t>2.416E-3</w:t>
            </w:r>
          </w:p>
        </w:tc>
        <w:tc>
          <w:tcPr>
            <w:tcW w:w="298" w:type="pct"/>
            <w:tcBorders>
              <w:top w:val="single" w:sz="4" w:space="0" w:color="auto"/>
            </w:tcBorders>
            <w:vAlign w:val="bottom"/>
          </w:tcPr>
          <w:p w14:paraId="0C25AF2D" w14:textId="0C7EA2FB" w:rsidR="00422E43" w:rsidRPr="00422E43" w:rsidRDefault="00422E43" w:rsidP="00422E43">
            <w:r>
              <w:rPr>
                <w:rFonts w:ascii="Calibri" w:hAnsi="Calibri" w:cs="Calibri"/>
                <w:b/>
                <w:bCs/>
                <w:sz w:val="22"/>
                <w:szCs w:val="22"/>
              </w:rPr>
              <w:t>1.884E-3</w:t>
            </w:r>
          </w:p>
        </w:tc>
        <w:tc>
          <w:tcPr>
            <w:tcW w:w="299" w:type="pct"/>
            <w:tcBorders>
              <w:top w:val="single" w:sz="4" w:space="0" w:color="auto"/>
            </w:tcBorders>
            <w:vAlign w:val="bottom"/>
          </w:tcPr>
          <w:p w14:paraId="1CBE141C" w14:textId="713F23C3" w:rsidR="00422E43" w:rsidRPr="00422E43" w:rsidRDefault="00422E43" w:rsidP="00422E43">
            <w:r>
              <w:rPr>
                <w:rFonts w:ascii="Calibri" w:hAnsi="Calibri" w:cs="Calibri"/>
                <w:sz w:val="22"/>
                <w:szCs w:val="22"/>
              </w:rPr>
              <w:t>3.169E-3</w:t>
            </w:r>
          </w:p>
        </w:tc>
        <w:tc>
          <w:tcPr>
            <w:tcW w:w="335" w:type="pct"/>
            <w:tcBorders>
              <w:top w:val="single" w:sz="4" w:space="0" w:color="auto"/>
            </w:tcBorders>
            <w:vAlign w:val="bottom"/>
          </w:tcPr>
          <w:p w14:paraId="431649F1" w14:textId="1E4BF2F7" w:rsidR="00422E43" w:rsidRPr="00422E43" w:rsidRDefault="00422E43" w:rsidP="00422E43">
            <w:r>
              <w:rPr>
                <w:rFonts w:ascii="Calibri" w:hAnsi="Calibri" w:cs="Calibri"/>
                <w:sz w:val="22"/>
                <w:szCs w:val="22"/>
              </w:rPr>
              <w:t>2.854E-3</w:t>
            </w:r>
          </w:p>
        </w:tc>
        <w:tc>
          <w:tcPr>
            <w:tcW w:w="310" w:type="pct"/>
            <w:tcBorders>
              <w:top w:val="single" w:sz="4" w:space="0" w:color="auto"/>
            </w:tcBorders>
            <w:vAlign w:val="bottom"/>
          </w:tcPr>
          <w:p w14:paraId="491F7F3D" w14:textId="62B4C2C6" w:rsidR="00422E43" w:rsidRPr="00422E43" w:rsidRDefault="00422E43" w:rsidP="00422E43">
            <w:r>
              <w:rPr>
                <w:rFonts w:ascii="Calibri" w:hAnsi="Calibri" w:cs="Calibri"/>
                <w:sz w:val="22"/>
                <w:szCs w:val="22"/>
              </w:rPr>
              <w:t>2.196E-3</w:t>
            </w:r>
          </w:p>
        </w:tc>
      </w:tr>
      <w:tr w:rsidR="00422E43" w:rsidRPr="00CA6E93" w14:paraId="266B855B" w14:textId="77777777" w:rsidTr="00DA20EF">
        <w:trPr>
          <w:jc w:val="center"/>
        </w:trPr>
        <w:tc>
          <w:tcPr>
            <w:tcW w:w="264" w:type="pct"/>
          </w:tcPr>
          <w:p w14:paraId="1F72C33D" w14:textId="77777777" w:rsidR="00422E43" w:rsidRPr="00CA6E93" w:rsidRDefault="00422E43" w:rsidP="00435BD2">
            <w:pPr>
              <w:pStyle w:val="bangtrai"/>
            </w:pPr>
          </w:p>
        </w:tc>
        <w:tc>
          <w:tcPr>
            <w:tcW w:w="136" w:type="pct"/>
          </w:tcPr>
          <w:p w14:paraId="10B8B143"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1875105D" w14:textId="4BA105FD" w:rsidR="00422E43" w:rsidRPr="00422E43" w:rsidRDefault="00422E43" w:rsidP="00422E43">
            <w:r>
              <w:rPr>
                <w:rFonts w:ascii="Calibri" w:hAnsi="Calibri" w:cs="Calibri"/>
                <w:sz w:val="22"/>
                <w:szCs w:val="22"/>
              </w:rPr>
              <w:t>4.743E-2</w:t>
            </w:r>
          </w:p>
        </w:tc>
        <w:tc>
          <w:tcPr>
            <w:tcW w:w="299" w:type="pct"/>
            <w:tcBorders>
              <w:top w:val="nil"/>
              <w:left w:val="nil"/>
              <w:bottom w:val="nil"/>
              <w:right w:val="nil"/>
            </w:tcBorders>
            <w:vAlign w:val="bottom"/>
          </w:tcPr>
          <w:p w14:paraId="5E017C07" w14:textId="7B6F8F80" w:rsidR="00422E43" w:rsidRPr="00422E43" w:rsidRDefault="00422E43" w:rsidP="00422E43">
            <w:r>
              <w:rPr>
                <w:rFonts w:ascii="Calibri" w:hAnsi="Calibri" w:cs="Calibri"/>
                <w:sz w:val="22"/>
                <w:szCs w:val="22"/>
              </w:rPr>
              <w:t>8.375E-3</w:t>
            </w:r>
          </w:p>
        </w:tc>
        <w:tc>
          <w:tcPr>
            <w:tcW w:w="299" w:type="pct"/>
            <w:tcBorders>
              <w:top w:val="nil"/>
              <w:left w:val="nil"/>
              <w:bottom w:val="nil"/>
              <w:right w:val="nil"/>
            </w:tcBorders>
            <w:vAlign w:val="bottom"/>
          </w:tcPr>
          <w:p w14:paraId="79FFF3E1" w14:textId="01E1247B" w:rsidR="00422E43" w:rsidRPr="00422E43" w:rsidRDefault="00422E43" w:rsidP="00422E43">
            <w:r>
              <w:rPr>
                <w:rFonts w:ascii="Calibri" w:hAnsi="Calibri" w:cs="Calibri"/>
                <w:b/>
                <w:bCs/>
                <w:sz w:val="22"/>
                <w:szCs w:val="22"/>
              </w:rPr>
              <w:t>2.181E-3</w:t>
            </w:r>
          </w:p>
        </w:tc>
        <w:tc>
          <w:tcPr>
            <w:tcW w:w="334" w:type="pct"/>
            <w:tcBorders>
              <w:top w:val="nil"/>
              <w:left w:val="nil"/>
              <w:bottom w:val="nil"/>
              <w:right w:val="nil"/>
            </w:tcBorders>
            <w:vAlign w:val="bottom"/>
          </w:tcPr>
          <w:p w14:paraId="6B3BE8AF" w14:textId="35412347" w:rsidR="00422E43" w:rsidRPr="00422E43" w:rsidRDefault="00422E43" w:rsidP="00422E43">
            <w:r>
              <w:rPr>
                <w:rFonts w:ascii="Calibri" w:hAnsi="Calibri" w:cs="Calibri"/>
                <w:sz w:val="22"/>
                <w:szCs w:val="22"/>
              </w:rPr>
              <w:t>2.434E-2</w:t>
            </w:r>
          </w:p>
        </w:tc>
        <w:tc>
          <w:tcPr>
            <w:tcW w:w="298" w:type="pct"/>
            <w:tcBorders>
              <w:top w:val="nil"/>
              <w:left w:val="nil"/>
              <w:bottom w:val="nil"/>
              <w:right w:val="nil"/>
            </w:tcBorders>
            <w:vAlign w:val="bottom"/>
          </w:tcPr>
          <w:p w14:paraId="745A7BC8" w14:textId="1EF33529" w:rsidR="00422E43" w:rsidRPr="00422E43" w:rsidRDefault="00422E43" w:rsidP="00422E43">
            <w:r>
              <w:rPr>
                <w:rFonts w:ascii="Calibri" w:hAnsi="Calibri" w:cs="Calibri"/>
                <w:sz w:val="22"/>
                <w:szCs w:val="22"/>
              </w:rPr>
              <w:t>4.476E-3</w:t>
            </w:r>
          </w:p>
        </w:tc>
        <w:tc>
          <w:tcPr>
            <w:tcW w:w="299" w:type="pct"/>
            <w:vAlign w:val="bottom"/>
          </w:tcPr>
          <w:p w14:paraId="432F25D0" w14:textId="734B329E" w:rsidR="00422E43" w:rsidRPr="00422E43" w:rsidRDefault="00422E43" w:rsidP="00422E43">
            <w:r>
              <w:rPr>
                <w:rFonts w:ascii="Calibri" w:hAnsi="Calibri" w:cs="Calibri"/>
                <w:sz w:val="22"/>
                <w:szCs w:val="22"/>
              </w:rPr>
              <w:t>2.739E-1</w:t>
            </w:r>
          </w:p>
        </w:tc>
        <w:tc>
          <w:tcPr>
            <w:tcW w:w="298" w:type="pct"/>
            <w:vAlign w:val="bottom"/>
          </w:tcPr>
          <w:p w14:paraId="02CA7608" w14:textId="26E1D79A" w:rsidR="00422E43" w:rsidRPr="00422E43" w:rsidRDefault="00422E43" w:rsidP="00422E43">
            <w:r>
              <w:rPr>
                <w:rFonts w:ascii="Calibri" w:hAnsi="Calibri" w:cs="Calibri"/>
                <w:sz w:val="22"/>
                <w:szCs w:val="22"/>
              </w:rPr>
              <w:t>3.627E-3</w:t>
            </w:r>
          </w:p>
        </w:tc>
        <w:tc>
          <w:tcPr>
            <w:tcW w:w="298" w:type="pct"/>
            <w:vAlign w:val="bottom"/>
          </w:tcPr>
          <w:p w14:paraId="2C1EBFBD" w14:textId="411900B1" w:rsidR="00422E43" w:rsidRPr="00422E43" w:rsidRDefault="00422E43" w:rsidP="00422E43">
            <w:r>
              <w:rPr>
                <w:rFonts w:ascii="Calibri" w:hAnsi="Calibri" w:cs="Calibri"/>
                <w:sz w:val="22"/>
                <w:szCs w:val="22"/>
              </w:rPr>
              <w:t>7.348E-2</w:t>
            </w:r>
          </w:p>
        </w:tc>
        <w:tc>
          <w:tcPr>
            <w:tcW w:w="334" w:type="pct"/>
            <w:vAlign w:val="bottom"/>
          </w:tcPr>
          <w:p w14:paraId="32AE7D4C" w14:textId="773C66A8" w:rsidR="00422E43" w:rsidRPr="00422E43" w:rsidRDefault="00422E43" w:rsidP="00422E43">
            <w:r>
              <w:rPr>
                <w:rFonts w:ascii="Calibri" w:hAnsi="Calibri" w:cs="Calibri"/>
                <w:sz w:val="22"/>
                <w:szCs w:val="22"/>
              </w:rPr>
              <w:t>2.932E-1</w:t>
            </w:r>
          </w:p>
        </w:tc>
        <w:tc>
          <w:tcPr>
            <w:tcW w:w="299" w:type="pct"/>
            <w:vAlign w:val="bottom"/>
          </w:tcPr>
          <w:p w14:paraId="6B098999" w14:textId="633B2B7F" w:rsidR="00422E43" w:rsidRPr="00422E43" w:rsidRDefault="00422E43" w:rsidP="00422E43">
            <w:r>
              <w:rPr>
                <w:rFonts w:ascii="Calibri" w:hAnsi="Calibri" w:cs="Calibri"/>
                <w:b/>
                <w:bCs/>
                <w:sz w:val="22"/>
                <w:szCs w:val="22"/>
              </w:rPr>
              <w:t>2.763E-3</w:t>
            </w:r>
          </w:p>
        </w:tc>
        <w:tc>
          <w:tcPr>
            <w:tcW w:w="300" w:type="pct"/>
            <w:vAlign w:val="bottom"/>
          </w:tcPr>
          <w:p w14:paraId="1732E457" w14:textId="700099B3" w:rsidR="00422E43" w:rsidRPr="00422E43" w:rsidRDefault="00422E43" w:rsidP="00422E43">
            <w:r>
              <w:rPr>
                <w:rFonts w:ascii="Calibri" w:hAnsi="Calibri" w:cs="Calibri"/>
                <w:sz w:val="22"/>
                <w:szCs w:val="22"/>
              </w:rPr>
              <w:t>1.941E-2</w:t>
            </w:r>
          </w:p>
        </w:tc>
        <w:tc>
          <w:tcPr>
            <w:tcW w:w="298" w:type="pct"/>
            <w:vAlign w:val="bottom"/>
          </w:tcPr>
          <w:p w14:paraId="166E95A8" w14:textId="62155DD0" w:rsidR="00422E43" w:rsidRPr="00422E43" w:rsidRDefault="00422E43" w:rsidP="00422E43">
            <w:r>
              <w:rPr>
                <w:rFonts w:ascii="Calibri" w:hAnsi="Calibri" w:cs="Calibri"/>
                <w:sz w:val="22"/>
                <w:szCs w:val="22"/>
              </w:rPr>
              <w:t>8.567E-3</w:t>
            </w:r>
          </w:p>
        </w:tc>
        <w:tc>
          <w:tcPr>
            <w:tcW w:w="299" w:type="pct"/>
            <w:vAlign w:val="bottom"/>
          </w:tcPr>
          <w:p w14:paraId="2B6FFC6A" w14:textId="68BCE314" w:rsidR="00422E43" w:rsidRPr="00422E43" w:rsidRDefault="00422E43" w:rsidP="00422E43">
            <w:r>
              <w:rPr>
                <w:rFonts w:ascii="Calibri" w:hAnsi="Calibri" w:cs="Calibri"/>
                <w:sz w:val="22"/>
                <w:szCs w:val="22"/>
              </w:rPr>
              <w:t>4.204E-2</w:t>
            </w:r>
          </w:p>
        </w:tc>
        <w:tc>
          <w:tcPr>
            <w:tcW w:w="335" w:type="pct"/>
            <w:vAlign w:val="bottom"/>
          </w:tcPr>
          <w:p w14:paraId="023332B2" w14:textId="31607366" w:rsidR="00422E43" w:rsidRPr="00422E43" w:rsidRDefault="00422E43" w:rsidP="00422E43">
            <w:r>
              <w:rPr>
                <w:rFonts w:ascii="Calibri" w:hAnsi="Calibri" w:cs="Calibri"/>
                <w:sz w:val="22"/>
                <w:szCs w:val="22"/>
              </w:rPr>
              <w:t>7.109E-2</w:t>
            </w:r>
          </w:p>
        </w:tc>
        <w:tc>
          <w:tcPr>
            <w:tcW w:w="310" w:type="pct"/>
            <w:vAlign w:val="bottom"/>
          </w:tcPr>
          <w:p w14:paraId="012C9562" w14:textId="5C37D091" w:rsidR="00422E43" w:rsidRPr="00422E43" w:rsidRDefault="00422E43" w:rsidP="00422E43">
            <w:r>
              <w:rPr>
                <w:rFonts w:ascii="Calibri" w:hAnsi="Calibri" w:cs="Calibri"/>
                <w:b/>
                <w:bCs/>
                <w:sz w:val="22"/>
                <w:szCs w:val="22"/>
              </w:rPr>
              <w:t>7.950E-3</w:t>
            </w:r>
          </w:p>
        </w:tc>
      </w:tr>
      <w:tr w:rsidR="00422E43" w:rsidRPr="00CA6E93" w14:paraId="1DF1F3E0" w14:textId="77777777" w:rsidTr="00DA20EF">
        <w:trPr>
          <w:jc w:val="center"/>
        </w:trPr>
        <w:tc>
          <w:tcPr>
            <w:tcW w:w="264" w:type="pct"/>
          </w:tcPr>
          <w:p w14:paraId="05E7B9BD" w14:textId="77777777" w:rsidR="00422E43" w:rsidRPr="00CA6E93" w:rsidRDefault="00422E43" w:rsidP="00435BD2">
            <w:pPr>
              <w:pStyle w:val="bangtrai"/>
            </w:pPr>
          </w:p>
        </w:tc>
        <w:tc>
          <w:tcPr>
            <w:tcW w:w="136" w:type="pct"/>
          </w:tcPr>
          <w:p w14:paraId="25CD4B82"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4FD69321" w14:textId="64493393" w:rsidR="00422E43" w:rsidRPr="00422E43" w:rsidRDefault="00422E43" w:rsidP="00422E43">
            <w:r>
              <w:rPr>
                <w:rFonts w:ascii="Calibri" w:hAnsi="Calibri" w:cs="Calibri"/>
                <w:sz w:val="22"/>
                <w:szCs w:val="22"/>
              </w:rPr>
              <w:t>1.961E-2</w:t>
            </w:r>
          </w:p>
        </w:tc>
        <w:tc>
          <w:tcPr>
            <w:tcW w:w="299" w:type="pct"/>
            <w:tcBorders>
              <w:top w:val="nil"/>
              <w:left w:val="nil"/>
              <w:bottom w:val="nil"/>
              <w:right w:val="nil"/>
            </w:tcBorders>
            <w:vAlign w:val="bottom"/>
          </w:tcPr>
          <w:p w14:paraId="75D73376" w14:textId="674C73A1" w:rsidR="00422E43" w:rsidRPr="00422E43" w:rsidRDefault="00422E43" w:rsidP="00422E43">
            <w:r>
              <w:rPr>
                <w:rFonts w:ascii="Calibri" w:hAnsi="Calibri" w:cs="Calibri"/>
                <w:sz w:val="22"/>
                <w:szCs w:val="22"/>
              </w:rPr>
              <w:t>5.434E-3</w:t>
            </w:r>
          </w:p>
        </w:tc>
        <w:tc>
          <w:tcPr>
            <w:tcW w:w="299" w:type="pct"/>
            <w:tcBorders>
              <w:top w:val="nil"/>
              <w:left w:val="nil"/>
              <w:bottom w:val="nil"/>
              <w:right w:val="nil"/>
            </w:tcBorders>
            <w:vAlign w:val="bottom"/>
          </w:tcPr>
          <w:p w14:paraId="5BDE2F8D" w14:textId="7AFCD089" w:rsidR="00422E43" w:rsidRPr="00422E43" w:rsidRDefault="00422E43" w:rsidP="00422E43">
            <w:r>
              <w:rPr>
                <w:rFonts w:ascii="Calibri" w:hAnsi="Calibri" w:cs="Calibri"/>
                <w:sz w:val="22"/>
                <w:szCs w:val="22"/>
              </w:rPr>
              <w:t>1.694E-3</w:t>
            </w:r>
          </w:p>
        </w:tc>
        <w:tc>
          <w:tcPr>
            <w:tcW w:w="334" w:type="pct"/>
            <w:tcBorders>
              <w:top w:val="nil"/>
              <w:left w:val="nil"/>
              <w:bottom w:val="nil"/>
              <w:right w:val="nil"/>
            </w:tcBorders>
            <w:vAlign w:val="bottom"/>
          </w:tcPr>
          <w:p w14:paraId="75D30D76" w14:textId="4FD90AEF" w:rsidR="00422E43" w:rsidRPr="00422E43" w:rsidRDefault="00422E43" w:rsidP="00422E43">
            <w:r>
              <w:rPr>
                <w:rFonts w:ascii="Calibri" w:hAnsi="Calibri" w:cs="Calibri"/>
                <w:sz w:val="22"/>
                <w:szCs w:val="22"/>
              </w:rPr>
              <w:t>1.935E-2</w:t>
            </w:r>
          </w:p>
        </w:tc>
        <w:tc>
          <w:tcPr>
            <w:tcW w:w="298" w:type="pct"/>
            <w:tcBorders>
              <w:top w:val="nil"/>
              <w:left w:val="nil"/>
              <w:bottom w:val="nil"/>
              <w:right w:val="nil"/>
            </w:tcBorders>
            <w:vAlign w:val="bottom"/>
          </w:tcPr>
          <w:p w14:paraId="3CB84E85" w14:textId="548553B5" w:rsidR="00422E43" w:rsidRPr="00422E43" w:rsidRDefault="00422E43" w:rsidP="00422E43">
            <w:r>
              <w:rPr>
                <w:rFonts w:ascii="Calibri" w:hAnsi="Calibri" w:cs="Calibri"/>
                <w:b/>
                <w:bCs/>
                <w:sz w:val="22"/>
                <w:szCs w:val="22"/>
              </w:rPr>
              <w:t>8.901E-4</w:t>
            </w:r>
          </w:p>
        </w:tc>
        <w:tc>
          <w:tcPr>
            <w:tcW w:w="299" w:type="pct"/>
            <w:vAlign w:val="bottom"/>
          </w:tcPr>
          <w:p w14:paraId="431C4008" w14:textId="19E91B47" w:rsidR="00422E43" w:rsidRPr="00422E43" w:rsidRDefault="00422E43" w:rsidP="00422E43">
            <w:r>
              <w:rPr>
                <w:rFonts w:ascii="Calibri" w:hAnsi="Calibri" w:cs="Calibri"/>
                <w:sz w:val="22"/>
                <w:szCs w:val="22"/>
              </w:rPr>
              <w:t>6.256E-2</w:t>
            </w:r>
          </w:p>
        </w:tc>
        <w:tc>
          <w:tcPr>
            <w:tcW w:w="298" w:type="pct"/>
            <w:vAlign w:val="bottom"/>
          </w:tcPr>
          <w:p w14:paraId="2DD15297" w14:textId="1EC82213" w:rsidR="00422E43" w:rsidRPr="00422E43" w:rsidRDefault="00422E43" w:rsidP="00422E43">
            <w:r>
              <w:rPr>
                <w:rFonts w:ascii="Calibri" w:hAnsi="Calibri" w:cs="Calibri"/>
                <w:b/>
                <w:bCs/>
                <w:sz w:val="22"/>
                <w:szCs w:val="22"/>
              </w:rPr>
              <w:t>2.255E-3</w:t>
            </w:r>
          </w:p>
        </w:tc>
        <w:tc>
          <w:tcPr>
            <w:tcW w:w="298" w:type="pct"/>
            <w:vAlign w:val="bottom"/>
          </w:tcPr>
          <w:p w14:paraId="525A42F8" w14:textId="7ECFFDFA" w:rsidR="00422E43" w:rsidRPr="00422E43" w:rsidRDefault="00422E43" w:rsidP="00422E43">
            <w:r>
              <w:rPr>
                <w:rFonts w:ascii="Calibri" w:hAnsi="Calibri" w:cs="Calibri"/>
                <w:sz w:val="22"/>
                <w:szCs w:val="22"/>
              </w:rPr>
              <w:t>9.944E-3</w:t>
            </w:r>
          </w:p>
        </w:tc>
        <w:tc>
          <w:tcPr>
            <w:tcW w:w="334" w:type="pct"/>
            <w:vAlign w:val="bottom"/>
          </w:tcPr>
          <w:p w14:paraId="6BC8154F" w14:textId="0C4F602D" w:rsidR="00422E43" w:rsidRPr="00422E43" w:rsidRDefault="00422E43" w:rsidP="00422E43">
            <w:r>
              <w:rPr>
                <w:rFonts w:ascii="Calibri" w:hAnsi="Calibri" w:cs="Calibri"/>
                <w:sz w:val="22"/>
                <w:szCs w:val="22"/>
              </w:rPr>
              <w:t>8.013E-2</w:t>
            </w:r>
          </w:p>
        </w:tc>
        <w:tc>
          <w:tcPr>
            <w:tcW w:w="299" w:type="pct"/>
            <w:vAlign w:val="bottom"/>
          </w:tcPr>
          <w:p w14:paraId="75E66325" w14:textId="5C2957AB" w:rsidR="00422E43" w:rsidRPr="00422E43" w:rsidRDefault="00422E43" w:rsidP="00422E43">
            <w:r>
              <w:rPr>
                <w:rFonts w:ascii="Calibri" w:hAnsi="Calibri" w:cs="Calibri"/>
                <w:sz w:val="22"/>
                <w:szCs w:val="22"/>
              </w:rPr>
              <w:t>2.402E-3</w:t>
            </w:r>
          </w:p>
        </w:tc>
        <w:tc>
          <w:tcPr>
            <w:tcW w:w="300" w:type="pct"/>
            <w:vAlign w:val="bottom"/>
          </w:tcPr>
          <w:p w14:paraId="347C6859" w14:textId="3915133D" w:rsidR="00422E43" w:rsidRPr="00422E43" w:rsidRDefault="00422E43" w:rsidP="00422E43">
            <w:r>
              <w:rPr>
                <w:rFonts w:ascii="Calibri" w:hAnsi="Calibri" w:cs="Calibri"/>
                <w:sz w:val="22"/>
                <w:szCs w:val="22"/>
              </w:rPr>
              <w:t>5.767E-3</w:t>
            </w:r>
          </w:p>
        </w:tc>
        <w:tc>
          <w:tcPr>
            <w:tcW w:w="298" w:type="pct"/>
            <w:vAlign w:val="bottom"/>
          </w:tcPr>
          <w:p w14:paraId="23BBF69A" w14:textId="788FD603" w:rsidR="00422E43" w:rsidRPr="00422E43" w:rsidRDefault="00422E43" w:rsidP="00422E43">
            <w:r>
              <w:rPr>
                <w:rFonts w:ascii="Calibri" w:hAnsi="Calibri" w:cs="Calibri"/>
                <w:sz w:val="22"/>
                <w:szCs w:val="22"/>
              </w:rPr>
              <w:t>3.803E-3</w:t>
            </w:r>
          </w:p>
        </w:tc>
        <w:tc>
          <w:tcPr>
            <w:tcW w:w="299" w:type="pct"/>
            <w:vAlign w:val="bottom"/>
          </w:tcPr>
          <w:p w14:paraId="7CF0245E" w14:textId="41121C8A" w:rsidR="00422E43" w:rsidRPr="00422E43" w:rsidRDefault="00422E43" w:rsidP="00422E43">
            <w:r>
              <w:rPr>
                <w:rFonts w:ascii="Calibri" w:hAnsi="Calibri" w:cs="Calibri"/>
                <w:sz w:val="22"/>
                <w:szCs w:val="22"/>
              </w:rPr>
              <w:t>6.419E-3</w:t>
            </w:r>
          </w:p>
        </w:tc>
        <w:tc>
          <w:tcPr>
            <w:tcW w:w="335" w:type="pct"/>
            <w:vAlign w:val="bottom"/>
          </w:tcPr>
          <w:p w14:paraId="23B033B8" w14:textId="6EDD9FE3" w:rsidR="00422E43" w:rsidRPr="00422E43" w:rsidRDefault="00422E43" w:rsidP="00422E43">
            <w:r>
              <w:rPr>
                <w:rFonts w:ascii="Calibri" w:hAnsi="Calibri" w:cs="Calibri"/>
                <w:sz w:val="22"/>
                <w:szCs w:val="22"/>
              </w:rPr>
              <w:t>1.396E-2</w:t>
            </w:r>
          </w:p>
        </w:tc>
        <w:tc>
          <w:tcPr>
            <w:tcW w:w="310" w:type="pct"/>
            <w:vAlign w:val="bottom"/>
          </w:tcPr>
          <w:p w14:paraId="39BCE034" w14:textId="474BCBCA" w:rsidR="00422E43" w:rsidRPr="00422E43" w:rsidRDefault="00422E43" w:rsidP="00422E43">
            <w:r>
              <w:rPr>
                <w:rFonts w:ascii="Calibri" w:hAnsi="Calibri" w:cs="Calibri"/>
                <w:b/>
                <w:bCs/>
                <w:sz w:val="22"/>
                <w:szCs w:val="22"/>
              </w:rPr>
              <w:t>2.701E-3</w:t>
            </w:r>
          </w:p>
        </w:tc>
      </w:tr>
      <w:tr w:rsidR="00422E43" w:rsidRPr="00CA6E93" w14:paraId="579C97BD" w14:textId="77777777" w:rsidTr="00DA20EF">
        <w:trPr>
          <w:jc w:val="center"/>
        </w:trPr>
        <w:tc>
          <w:tcPr>
            <w:tcW w:w="264" w:type="pct"/>
          </w:tcPr>
          <w:p w14:paraId="662588B4" w14:textId="77777777" w:rsidR="00422E43" w:rsidRPr="00CA6E93" w:rsidRDefault="00422E43" w:rsidP="00435BD2">
            <w:pPr>
              <w:pStyle w:val="bangtrai"/>
            </w:pPr>
          </w:p>
        </w:tc>
        <w:tc>
          <w:tcPr>
            <w:tcW w:w="136" w:type="pct"/>
          </w:tcPr>
          <w:p w14:paraId="48FA414C"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43A7EDA1" w14:textId="41D5D5D5" w:rsidR="00422E43" w:rsidRPr="00422E43" w:rsidRDefault="00422E43" w:rsidP="00422E43">
            <w:r>
              <w:rPr>
                <w:rFonts w:ascii="Calibri" w:hAnsi="Calibri" w:cs="Calibri"/>
                <w:sz w:val="22"/>
                <w:szCs w:val="22"/>
              </w:rPr>
              <w:t>9.025E-3</w:t>
            </w:r>
          </w:p>
        </w:tc>
        <w:tc>
          <w:tcPr>
            <w:tcW w:w="299" w:type="pct"/>
            <w:tcBorders>
              <w:top w:val="nil"/>
              <w:left w:val="nil"/>
              <w:right w:val="nil"/>
            </w:tcBorders>
            <w:vAlign w:val="bottom"/>
          </w:tcPr>
          <w:p w14:paraId="1C541E58" w14:textId="437910DD" w:rsidR="00422E43" w:rsidRPr="00422E43" w:rsidRDefault="00422E43" w:rsidP="00422E43">
            <w:r>
              <w:rPr>
                <w:rFonts w:ascii="Calibri" w:hAnsi="Calibri" w:cs="Calibri"/>
                <w:sz w:val="22"/>
                <w:szCs w:val="22"/>
              </w:rPr>
              <w:t>1.229E-3</w:t>
            </w:r>
          </w:p>
        </w:tc>
        <w:tc>
          <w:tcPr>
            <w:tcW w:w="299" w:type="pct"/>
            <w:tcBorders>
              <w:top w:val="nil"/>
              <w:left w:val="nil"/>
              <w:right w:val="nil"/>
            </w:tcBorders>
            <w:vAlign w:val="bottom"/>
          </w:tcPr>
          <w:p w14:paraId="621CDC2D" w14:textId="1688C8E0" w:rsidR="00422E43" w:rsidRPr="00422E43" w:rsidRDefault="00422E43" w:rsidP="00422E43">
            <w:r>
              <w:rPr>
                <w:rFonts w:ascii="Calibri" w:hAnsi="Calibri" w:cs="Calibri"/>
                <w:b/>
                <w:bCs/>
                <w:sz w:val="22"/>
                <w:szCs w:val="22"/>
              </w:rPr>
              <w:t>2.180E-4</w:t>
            </w:r>
          </w:p>
        </w:tc>
        <w:tc>
          <w:tcPr>
            <w:tcW w:w="334" w:type="pct"/>
            <w:tcBorders>
              <w:top w:val="nil"/>
              <w:left w:val="nil"/>
              <w:right w:val="nil"/>
            </w:tcBorders>
            <w:vAlign w:val="bottom"/>
          </w:tcPr>
          <w:p w14:paraId="08378BC2" w14:textId="188F0402" w:rsidR="00422E43" w:rsidRPr="00422E43" w:rsidRDefault="00422E43" w:rsidP="00422E43">
            <w:r>
              <w:rPr>
                <w:rFonts w:ascii="Calibri" w:hAnsi="Calibri" w:cs="Calibri"/>
                <w:sz w:val="22"/>
                <w:szCs w:val="22"/>
              </w:rPr>
              <w:t>4.412E-3</w:t>
            </w:r>
          </w:p>
        </w:tc>
        <w:tc>
          <w:tcPr>
            <w:tcW w:w="298" w:type="pct"/>
            <w:tcBorders>
              <w:top w:val="nil"/>
              <w:left w:val="nil"/>
              <w:right w:val="nil"/>
            </w:tcBorders>
            <w:vAlign w:val="bottom"/>
          </w:tcPr>
          <w:p w14:paraId="55F94A0C" w14:textId="419970E8" w:rsidR="00422E43" w:rsidRPr="00422E43" w:rsidRDefault="00422E43" w:rsidP="00422E43">
            <w:r>
              <w:rPr>
                <w:rFonts w:ascii="Calibri" w:hAnsi="Calibri" w:cs="Calibri"/>
                <w:sz w:val="22"/>
                <w:szCs w:val="22"/>
              </w:rPr>
              <w:t>7.141E-4</w:t>
            </w:r>
          </w:p>
        </w:tc>
        <w:tc>
          <w:tcPr>
            <w:tcW w:w="299" w:type="pct"/>
            <w:vAlign w:val="bottom"/>
          </w:tcPr>
          <w:p w14:paraId="5F33F504" w14:textId="368D4641" w:rsidR="00422E43" w:rsidRPr="00422E43" w:rsidRDefault="00422E43" w:rsidP="00422E43">
            <w:r>
              <w:rPr>
                <w:rFonts w:ascii="Calibri" w:hAnsi="Calibri" w:cs="Calibri"/>
                <w:sz w:val="22"/>
                <w:szCs w:val="22"/>
              </w:rPr>
              <w:t>7.235E-2</w:t>
            </w:r>
          </w:p>
        </w:tc>
        <w:tc>
          <w:tcPr>
            <w:tcW w:w="298" w:type="pct"/>
            <w:vAlign w:val="bottom"/>
          </w:tcPr>
          <w:p w14:paraId="674B8227" w14:textId="64CCFA83" w:rsidR="00422E43" w:rsidRPr="00422E43" w:rsidRDefault="00422E43" w:rsidP="00422E43">
            <w:r>
              <w:rPr>
                <w:rFonts w:ascii="Calibri" w:hAnsi="Calibri" w:cs="Calibri"/>
                <w:sz w:val="22"/>
                <w:szCs w:val="22"/>
              </w:rPr>
              <w:t>6.450E-4</w:t>
            </w:r>
          </w:p>
        </w:tc>
        <w:tc>
          <w:tcPr>
            <w:tcW w:w="298" w:type="pct"/>
            <w:vAlign w:val="bottom"/>
          </w:tcPr>
          <w:p w14:paraId="56CCFAFE" w14:textId="26B357B2" w:rsidR="00422E43" w:rsidRPr="00422E43" w:rsidRDefault="00422E43" w:rsidP="00422E43">
            <w:r>
              <w:rPr>
                <w:rFonts w:ascii="Calibri" w:hAnsi="Calibri" w:cs="Calibri"/>
                <w:sz w:val="22"/>
                <w:szCs w:val="22"/>
              </w:rPr>
              <w:t>1.919E-2</w:t>
            </w:r>
          </w:p>
        </w:tc>
        <w:tc>
          <w:tcPr>
            <w:tcW w:w="334" w:type="pct"/>
            <w:vAlign w:val="bottom"/>
          </w:tcPr>
          <w:p w14:paraId="10C5C089" w14:textId="493814EA" w:rsidR="00422E43" w:rsidRPr="00422E43" w:rsidRDefault="00422E43" w:rsidP="00422E43">
            <w:r>
              <w:rPr>
                <w:rFonts w:ascii="Calibri" w:hAnsi="Calibri" w:cs="Calibri"/>
                <w:sz w:val="22"/>
                <w:szCs w:val="22"/>
              </w:rPr>
              <w:t>6.970E-2</w:t>
            </w:r>
          </w:p>
        </w:tc>
        <w:tc>
          <w:tcPr>
            <w:tcW w:w="299" w:type="pct"/>
            <w:vAlign w:val="bottom"/>
          </w:tcPr>
          <w:p w14:paraId="0D780E95" w14:textId="07873944" w:rsidR="00422E43" w:rsidRPr="00422E43" w:rsidRDefault="00422E43" w:rsidP="00422E43">
            <w:r>
              <w:rPr>
                <w:rFonts w:ascii="Calibri" w:hAnsi="Calibri" w:cs="Calibri"/>
                <w:b/>
                <w:bCs/>
                <w:sz w:val="22"/>
                <w:szCs w:val="22"/>
              </w:rPr>
              <w:t>3.485E-4</w:t>
            </w:r>
          </w:p>
        </w:tc>
        <w:tc>
          <w:tcPr>
            <w:tcW w:w="300" w:type="pct"/>
            <w:vAlign w:val="bottom"/>
          </w:tcPr>
          <w:p w14:paraId="4F7E0C21" w14:textId="69AC9A86" w:rsidR="00422E43" w:rsidRPr="00422E43" w:rsidRDefault="00422E43" w:rsidP="00422E43">
            <w:r>
              <w:rPr>
                <w:rFonts w:ascii="Calibri" w:hAnsi="Calibri" w:cs="Calibri"/>
                <w:sz w:val="22"/>
                <w:szCs w:val="22"/>
              </w:rPr>
              <w:t>3.532E-3</w:t>
            </w:r>
          </w:p>
        </w:tc>
        <w:tc>
          <w:tcPr>
            <w:tcW w:w="298" w:type="pct"/>
            <w:vAlign w:val="bottom"/>
          </w:tcPr>
          <w:p w14:paraId="31A43025" w14:textId="1DB1090F" w:rsidR="00422E43" w:rsidRPr="00422E43" w:rsidRDefault="00422E43" w:rsidP="00422E43">
            <w:r>
              <w:rPr>
                <w:rFonts w:ascii="Calibri" w:hAnsi="Calibri" w:cs="Calibri"/>
                <w:sz w:val="22"/>
                <w:szCs w:val="22"/>
              </w:rPr>
              <w:t>1.459E-3</w:t>
            </w:r>
          </w:p>
        </w:tc>
        <w:tc>
          <w:tcPr>
            <w:tcW w:w="299" w:type="pct"/>
            <w:vAlign w:val="bottom"/>
          </w:tcPr>
          <w:p w14:paraId="02D7D356" w14:textId="2BB53A06" w:rsidR="00422E43" w:rsidRPr="00422E43" w:rsidRDefault="00422E43" w:rsidP="00422E43">
            <w:r>
              <w:rPr>
                <w:rFonts w:ascii="Calibri" w:hAnsi="Calibri" w:cs="Calibri"/>
                <w:sz w:val="22"/>
                <w:szCs w:val="22"/>
              </w:rPr>
              <w:t>6.777E-3</w:t>
            </w:r>
          </w:p>
        </w:tc>
        <w:tc>
          <w:tcPr>
            <w:tcW w:w="335" w:type="pct"/>
            <w:vAlign w:val="bottom"/>
          </w:tcPr>
          <w:p w14:paraId="2CD34031" w14:textId="627FCD26" w:rsidR="00422E43" w:rsidRPr="00422E43" w:rsidRDefault="00422E43" w:rsidP="00422E43">
            <w:r>
              <w:rPr>
                <w:rFonts w:ascii="Calibri" w:hAnsi="Calibri" w:cs="Calibri"/>
                <w:sz w:val="22"/>
                <w:szCs w:val="22"/>
              </w:rPr>
              <w:t>1.531E-2</w:t>
            </w:r>
          </w:p>
        </w:tc>
        <w:tc>
          <w:tcPr>
            <w:tcW w:w="310" w:type="pct"/>
            <w:vAlign w:val="bottom"/>
          </w:tcPr>
          <w:p w14:paraId="3F526940" w14:textId="5BEE03E5" w:rsidR="00422E43" w:rsidRPr="00422E43" w:rsidRDefault="00422E43" w:rsidP="00422E43">
            <w:r>
              <w:rPr>
                <w:rFonts w:ascii="Calibri" w:hAnsi="Calibri" w:cs="Calibri"/>
                <w:b/>
                <w:bCs/>
                <w:sz w:val="22"/>
                <w:szCs w:val="22"/>
              </w:rPr>
              <w:t>1.064E-3</w:t>
            </w:r>
          </w:p>
        </w:tc>
      </w:tr>
      <w:tr w:rsidR="00422E43" w:rsidRPr="00CA6E93" w14:paraId="43D97A21" w14:textId="77777777" w:rsidTr="00DA20EF">
        <w:trPr>
          <w:jc w:val="center"/>
        </w:trPr>
        <w:tc>
          <w:tcPr>
            <w:tcW w:w="264" w:type="pct"/>
            <w:tcBorders>
              <w:bottom w:val="single" w:sz="4" w:space="0" w:color="auto"/>
            </w:tcBorders>
          </w:tcPr>
          <w:p w14:paraId="2D75FF2F" w14:textId="77777777" w:rsidR="00422E43" w:rsidRPr="00CA6E93" w:rsidRDefault="00422E43" w:rsidP="00435BD2">
            <w:pPr>
              <w:pStyle w:val="bangtrai"/>
            </w:pPr>
          </w:p>
        </w:tc>
        <w:tc>
          <w:tcPr>
            <w:tcW w:w="136" w:type="pct"/>
            <w:tcBorders>
              <w:bottom w:val="single" w:sz="4" w:space="0" w:color="auto"/>
            </w:tcBorders>
          </w:tcPr>
          <w:p w14:paraId="22CB7987"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73020682" w14:textId="551840E8" w:rsidR="00422E43" w:rsidRPr="00422E43" w:rsidRDefault="00422E43" w:rsidP="00422E43">
            <w:r>
              <w:rPr>
                <w:rFonts w:ascii="Calibri" w:hAnsi="Calibri" w:cs="Calibri"/>
                <w:sz w:val="22"/>
                <w:szCs w:val="22"/>
              </w:rPr>
              <w:t>7.822E-3</w:t>
            </w:r>
          </w:p>
        </w:tc>
        <w:tc>
          <w:tcPr>
            <w:tcW w:w="299" w:type="pct"/>
            <w:tcBorders>
              <w:top w:val="nil"/>
              <w:left w:val="nil"/>
              <w:bottom w:val="single" w:sz="4" w:space="0" w:color="auto"/>
              <w:right w:val="nil"/>
            </w:tcBorders>
            <w:vAlign w:val="bottom"/>
          </w:tcPr>
          <w:p w14:paraId="2FC09A98" w14:textId="1E7EE085" w:rsidR="00422E43" w:rsidRPr="00422E43" w:rsidRDefault="00422E43" w:rsidP="00422E43">
            <w:r>
              <w:rPr>
                <w:rFonts w:ascii="Calibri" w:hAnsi="Calibri" w:cs="Calibri"/>
                <w:sz w:val="22"/>
                <w:szCs w:val="22"/>
              </w:rPr>
              <w:t>3.739E-3</w:t>
            </w:r>
          </w:p>
        </w:tc>
        <w:tc>
          <w:tcPr>
            <w:tcW w:w="299" w:type="pct"/>
            <w:tcBorders>
              <w:top w:val="nil"/>
              <w:left w:val="nil"/>
              <w:bottom w:val="single" w:sz="4" w:space="0" w:color="auto"/>
              <w:right w:val="nil"/>
            </w:tcBorders>
            <w:vAlign w:val="bottom"/>
          </w:tcPr>
          <w:p w14:paraId="0AF78C51" w14:textId="047818CD" w:rsidR="00422E43" w:rsidRPr="00422E43" w:rsidRDefault="00422E43" w:rsidP="00422E43">
            <w:r>
              <w:rPr>
                <w:rFonts w:ascii="Calibri" w:hAnsi="Calibri" w:cs="Calibri"/>
                <w:sz w:val="22"/>
                <w:szCs w:val="22"/>
              </w:rPr>
              <w:t>1.346E-3</w:t>
            </w:r>
          </w:p>
        </w:tc>
        <w:tc>
          <w:tcPr>
            <w:tcW w:w="334" w:type="pct"/>
            <w:tcBorders>
              <w:top w:val="nil"/>
              <w:left w:val="nil"/>
              <w:bottom w:val="single" w:sz="4" w:space="0" w:color="auto"/>
              <w:right w:val="nil"/>
            </w:tcBorders>
            <w:vAlign w:val="bottom"/>
          </w:tcPr>
          <w:p w14:paraId="55CEC3C2" w14:textId="0E5C12B8" w:rsidR="00422E43" w:rsidRPr="00422E43" w:rsidRDefault="00422E43" w:rsidP="00422E43">
            <w:r>
              <w:rPr>
                <w:rFonts w:ascii="Calibri" w:hAnsi="Calibri" w:cs="Calibri"/>
                <w:sz w:val="22"/>
                <w:szCs w:val="22"/>
              </w:rPr>
              <w:t>9.977E-3</w:t>
            </w:r>
          </w:p>
        </w:tc>
        <w:tc>
          <w:tcPr>
            <w:tcW w:w="298" w:type="pct"/>
            <w:tcBorders>
              <w:top w:val="nil"/>
              <w:left w:val="nil"/>
              <w:bottom w:val="single" w:sz="4" w:space="0" w:color="auto"/>
              <w:right w:val="nil"/>
            </w:tcBorders>
            <w:vAlign w:val="bottom"/>
          </w:tcPr>
          <w:p w14:paraId="7838DC7D" w14:textId="7D46D0B1" w:rsidR="00422E43" w:rsidRPr="00422E43" w:rsidRDefault="00422E43" w:rsidP="00422E43">
            <w:r>
              <w:rPr>
                <w:rFonts w:ascii="Calibri" w:hAnsi="Calibri" w:cs="Calibri"/>
                <w:b/>
                <w:bCs/>
                <w:sz w:val="22"/>
                <w:szCs w:val="22"/>
              </w:rPr>
              <w:t>6.025E-4</w:t>
            </w:r>
          </w:p>
        </w:tc>
        <w:tc>
          <w:tcPr>
            <w:tcW w:w="299" w:type="pct"/>
            <w:tcBorders>
              <w:bottom w:val="single" w:sz="4" w:space="0" w:color="auto"/>
            </w:tcBorders>
            <w:vAlign w:val="bottom"/>
          </w:tcPr>
          <w:p w14:paraId="2D72AFE3" w14:textId="20C10AD1" w:rsidR="00422E43" w:rsidRPr="00422E43" w:rsidRDefault="00422E43" w:rsidP="00422E43">
            <w:r>
              <w:rPr>
                <w:rFonts w:ascii="Calibri" w:hAnsi="Calibri" w:cs="Calibri"/>
                <w:sz w:val="22"/>
                <w:szCs w:val="22"/>
              </w:rPr>
              <w:t>3.072E-3</w:t>
            </w:r>
          </w:p>
        </w:tc>
        <w:tc>
          <w:tcPr>
            <w:tcW w:w="298" w:type="pct"/>
            <w:tcBorders>
              <w:bottom w:val="single" w:sz="4" w:space="0" w:color="auto"/>
            </w:tcBorders>
            <w:vAlign w:val="bottom"/>
          </w:tcPr>
          <w:p w14:paraId="23D2580E" w14:textId="28C8B8C9" w:rsidR="00422E43" w:rsidRPr="00422E43" w:rsidRDefault="00422E43" w:rsidP="00422E43">
            <w:r>
              <w:rPr>
                <w:rFonts w:ascii="Calibri" w:hAnsi="Calibri" w:cs="Calibri"/>
                <w:b/>
                <w:bCs/>
                <w:sz w:val="22"/>
                <w:szCs w:val="22"/>
              </w:rPr>
              <w:t>1.121E-3</w:t>
            </w:r>
          </w:p>
        </w:tc>
        <w:tc>
          <w:tcPr>
            <w:tcW w:w="298" w:type="pct"/>
            <w:tcBorders>
              <w:bottom w:val="single" w:sz="4" w:space="0" w:color="auto"/>
            </w:tcBorders>
            <w:vAlign w:val="bottom"/>
          </w:tcPr>
          <w:p w14:paraId="5788DA97" w14:textId="3765CE16" w:rsidR="00422E43" w:rsidRPr="00422E43" w:rsidRDefault="00422E43" w:rsidP="00422E43">
            <w:r>
              <w:rPr>
                <w:rFonts w:ascii="Calibri" w:hAnsi="Calibri" w:cs="Calibri"/>
                <w:sz w:val="22"/>
                <w:szCs w:val="22"/>
              </w:rPr>
              <w:t>3.143E-3</w:t>
            </w:r>
          </w:p>
        </w:tc>
        <w:tc>
          <w:tcPr>
            <w:tcW w:w="334" w:type="pct"/>
            <w:tcBorders>
              <w:bottom w:val="single" w:sz="4" w:space="0" w:color="auto"/>
            </w:tcBorders>
            <w:vAlign w:val="bottom"/>
          </w:tcPr>
          <w:p w14:paraId="3836B3F7" w14:textId="579FFE61" w:rsidR="00422E43" w:rsidRPr="00422E43" w:rsidRDefault="00422E43" w:rsidP="00422E43">
            <w:r>
              <w:rPr>
                <w:rFonts w:ascii="Calibri" w:hAnsi="Calibri" w:cs="Calibri"/>
                <w:sz w:val="22"/>
                <w:szCs w:val="22"/>
              </w:rPr>
              <w:t>1.146E-2</w:t>
            </w:r>
          </w:p>
        </w:tc>
        <w:tc>
          <w:tcPr>
            <w:tcW w:w="299" w:type="pct"/>
            <w:tcBorders>
              <w:bottom w:val="single" w:sz="4" w:space="0" w:color="auto"/>
            </w:tcBorders>
            <w:vAlign w:val="bottom"/>
          </w:tcPr>
          <w:p w14:paraId="25A2CDCB" w14:textId="2FEEA7A8" w:rsidR="00422E43" w:rsidRPr="00422E43" w:rsidRDefault="00422E43" w:rsidP="00422E43">
            <w:r>
              <w:rPr>
                <w:rFonts w:ascii="Calibri" w:hAnsi="Calibri" w:cs="Calibri"/>
                <w:sz w:val="22"/>
                <w:szCs w:val="22"/>
              </w:rPr>
              <w:t>1.184E-3</w:t>
            </w:r>
          </w:p>
        </w:tc>
        <w:tc>
          <w:tcPr>
            <w:tcW w:w="300" w:type="pct"/>
            <w:tcBorders>
              <w:bottom w:val="single" w:sz="4" w:space="0" w:color="auto"/>
            </w:tcBorders>
            <w:vAlign w:val="bottom"/>
          </w:tcPr>
          <w:p w14:paraId="14CA0EBF" w14:textId="71A29864" w:rsidR="00422E43" w:rsidRPr="00422E43" w:rsidRDefault="00422E43" w:rsidP="00422E43">
            <w:r>
              <w:rPr>
                <w:rFonts w:ascii="Calibri" w:hAnsi="Calibri" w:cs="Calibri"/>
                <w:sz w:val="22"/>
                <w:szCs w:val="22"/>
              </w:rPr>
              <w:t>2.416E-3</w:t>
            </w:r>
          </w:p>
        </w:tc>
        <w:tc>
          <w:tcPr>
            <w:tcW w:w="298" w:type="pct"/>
            <w:tcBorders>
              <w:bottom w:val="single" w:sz="4" w:space="0" w:color="auto"/>
            </w:tcBorders>
            <w:vAlign w:val="bottom"/>
          </w:tcPr>
          <w:p w14:paraId="26A484E3" w14:textId="05BD35A9" w:rsidR="00422E43" w:rsidRPr="00422E43" w:rsidRDefault="00422E43" w:rsidP="00422E43">
            <w:r>
              <w:rPr>
                <w:rFonts w:ascii="Calibri" w:hAnsi="Calibri" w:cs="Calibri"/>
                <w:b/>
                <w:bCs/>
                <w:sz w:val="22"/>
                <w:szCs w:val="22"/>
              </w:rPr>
              <w:t>1.884E-3</w:t>
            </w:r>
          </w:p>
        </w:tc>
        <w:tc>
          <w:tcPr>
            <w:tcW w:w="299" w:type="pct"/>
            <w:tcBorders>
              <w:bottom w:val="single" w:sz="4" w:space="0" w:color="auto"/>
            </w:tcBorders>
            <w:vAlign w:val="bottom"/>
          </w:tcPr>
          <w:p w14:paraId="108AC798" w14:textId="46C0354A" w:rsidR="00422E43" w:rsidRPr="00422E43" w:rsidRDefault="00422E43" w:rsidP="00422E43">
            <w:r>
              <w:rPr>
                <w:rFonts w:ascii="Calibri" w:hAnsi="Calibri" w:cs="Calibri"/>
                <w:sz w:val="22"/>
                <w:szCs w:val="22"/>
              </w:rPr>
              <w:t>3.169E-3</w:t>
            </w:r>
          </w:p>
        </w:tc>
        <w:tc>
          <w:tcPr>
            <w:tcW w:w="335" w:type="pct"/>
            <w:tcBorders>
              <w:bottom w:val="single" w:sz="4" w:space="0" w:color="auto"/>
            </w:tcBorders>
            <w:vAlign w:val="bottom"/>
          </w:tcPr>
          <w:p w14:paraId="3717BE81" w14:textId="56C927C1" w:rsidR="00422E43" w:rsidRPr="00422E43" w:rsidRDefault="00422E43" w:rsidP="00422E43">
            <w:r>
              <w:rPr>
                <w:rFonts w:ascii="Calibri" w:hAnsi="Calibri" w:cs="Calibri"/>
                <w:sz w:val="22"/>
                <w:szCs w:val="22"/>
              </w:rPr>
              <w:t>2.854E-3</w:t>
            </w:r>
          </w:p>
        </w:tc>
        <w:tc>
          <w:tcPr>
            <w:tcW w:w="310" w:type="pct"/>
            <w:tcBorders>
              <w:bottom w:val="single" w:sz="4" w:space="0" w:color="auto"/>
            </w:tcBorders>
            <w:vAlign w:val="bottom"/>
          </w:tcPr>
          <w:p w14:paraId="24F41BC1" w14:textId="7E070913" w:rsidR="00422E43" w:rsidRPr="00422E43" w:rsidRDefault="00422E43" w:rsidP="00422E43">
            <w:r>
              <w:rPr>
                <w:rFonts w:ascii="Calibri" w:hAnsi="Calibri" w:cs="Calibri"/>
                <w:sz w:val="22"/>
                <w:szCs w:val="22"/>
              </w:rPr>
              <w:t>2.196E-3</w:t>
            </w:r>
          </w:p>
        </w:tc>
      </w:tr>
      <w:tr w:rsidR="00422E43" w:rsidRPr="00CA6E93" w14:paraId="54346414" w14:textId="77777777" w:rsidTr="00DA20EF">
        <w:trPr>
          <w:jc w:val="center"/>
        </w:trPr>
        <w:tc>
          <w:tcPr>
            <w:tcW w:w="264" w:type="pct"/>
            <w:tcBorders>
              <w:top w:val="single" w:sz="4" w:space="0" w:color="auto"/>
            </w:tcBorders>
          </w:tcPr>
          <w:p w14:paraId="092F149D" w14:textId="77777777" w:rsidR="00422E43" w:rsidRPr="00CA6E93" w:rsidRDefault="00422E43" w:rsidP="00435BD2">
            <w:pPr>
              <w:pStyle w:val="bangtrai"/>
            </w:pPr>
            <w:r>
              <w:t>MMF11</w:t>
            </w:r>
          </w:p>
        </w:tc>
        <w:tc>
          <w:tcPr>
            <w:tcW w:w="136" w:type="pct"/>
            <w:tcBorders>
              <w:top w:val="single" w:sz="4" w:space="0" w:color="auto"/>
            </w:tcBorders>
          </w:tcPr>
          <w:p w14:paraId="6E368F98" w14:textId="77777777" w:rsidR="00422E43" w:rsidRPr="00CA6E93" w:rsidRDefault="00422E43" w:rsidP="00435BD2">
            <w:pPr>
              <w:pStyle w:val="bangtrai"/>
            </w:pPr>
            <w:r w:rsidRPr="00CA6E93">
              <w:t>(1)</w:t>
            </w:r>
          </w:p>
        </w:tc>
        <w:tc>
          <w:tcPr>
            <w:tcW w:w="300" w:type="pct"/>
            <w:tcBorders>
              <w:top w:val="nil"/>
              <w:left w:val="nil"/>
              <w:bottom w:val="nil"/>
              <w:right w:val="nil"/>
            </w:tcBorders>
            <w:vAlign w:val="bottom"/>
          </w:tcPr>
          <w:p w14:paraId="3E2F9BC7" w14:textId="6EF428AB" w:rsidR="00422E43" w:rsidRPr="00422E43" w:rsidRDefault="00422E43" w:rsidP="00422E43">
            <w:r>
              <w:rPr>
                <w:rFonts w:ascii="Calibri" w:hAnsi="Calibri" w:cs="Calibri"/>
                <w:sz w:val="22"/>
                <w:szCs w:val="22"/>
              </w:rPr>
              <w:t>6.466E-3</w:t>
            </w:r>
          </w:p>
        </w:tc>
        <w:tc>
          <w:tcPr>
            <w:tcW w:w="299" w:type="pct"/>
            <w:tcBorders>
              <w:top w:val="nil"/>
              <w:left w:val="nil"/>
              <w:bottom w:val="nil"/>
              <w:right w:val="nil"/>
            </w:tcBorders>
            <w:vAlign w:val="bottom"/>
          </w:tcPr>
          <w:p w14:paraId="4377E7F3" w14:textId="27C9113F" w:rsidR="00422E43" w:rsidRPr="00422E43" w:rsidRDefault="00422E43" w:rsidP="00422E43">
            <w:r>
              <w:rPr>
                <w:rFonts w:ascii="Calibri" w:hAnsi="Calibri" w:cs="Calibri"/>
                <w:sz w:val="22"/>
                <w:szCs w:val="22"/>
              </w:rPr>
              <w:t>6.388E-3</w:t>
            </w:r>
          </w:p>
        </w:tc>
        <w:tc>
          <w:tcPr>
            <w:tcW w:w="299" w:type="pct"/>
            <w:tcBorders>
              <w:top w:val="nil"/>
              <w:left w:val="nil"/>
              <w:bottom w:val="nil"/>
              <w:right w:val="nil"/>
            </w:tcBorders>
            <w:vAlign w:val="bottom"/>
          </w:tcPr>
          <w:p w14:paraId="6A0A3A21" w14:textId="67A771BB" w:rsidR="00422E43" w:rsidRPr="00422E43" w:rsidRDefault="00422E43" w:rsidP="00422E43">
            <w:r>
              <w:rPr>
                <w:rFonts w:ascii="Calibri" w:hAnsi="Calibri" w:cs="Calibri"/>
                <w:sz w:val="22"/>
                <w:szCs w:val="22"/>
              </w:rPr>
              <w:t>1.976E-3</w:t>
            </w:r>
          </w:p>
        </w:tc>
        <w:tc>
          <w:tcPr>
            <w:tcW w:w="334" w:type="pct"/>
            <w:tcBorders>
              <w:top w:val="nil"/>
              <w:left w:val="nil"/>
              <w:bottom w:val="nil"/>
              <w:right w:val="nil"/>
            </w:tcBorders>
            <w:vAlign w:val="bottom"/>
          </w:tcPr>
          <w:p w14:paraId="2564F090" w14:textId="1DC2F697" w:rsidR="00422E43" w:rsidRPr="00422E43" w:rsidRDefault="00422E43" w:rsidP="00422E43">
            <w:r>
              <w:rPr>
                <w:rFonts w:ascii="Calibri" w:hAnsi="Calibri" w:cs="Calibri"/>
                <w:sz w:val="22"/>
                <w:szCs w:val="22"/>
              </w:rPr>
              <w:t>1.306E-3</w:t>
            </w:r>
          </w:p>
        </w:tc>
        <w:tc>
          <w:tcPr>
            <w:tcW w:w="298" w:type="pct"/>
            <w:tcBorders>
              <w:top w:val="nil"/>
              <w:left w:val="nil"/>
              <w:bottom w:val="nil"/>
              <w:right w:val="nil"/>
            </w:tcBorders>
            <w:vAlign w:val="bottom"/>
          </w:tcPr>
          <w:p w14:paraId="2C6D7F5C" w14:textId="5B7AC8A9" w:rsidR="00422E43" w:rsidRPr="00422E43" w:rsidRDefault="00422E43" w:rsidP="00422E43">
            <w:r>
              <w:rPr>
                <w:rFonts w:ascii="Calibri" w:hAnsi="Calibri" w:cs="Calibri"/>
                <w:b/>
                <w:bCs/>
                <w:sz w:val="22"/>
                <w:szCs w:val="22"/>
              </w:rPr>
              <w:t>9.013E-4</w:t>
            </w:r>
          </w:p>
        </w:tc>
        <w:tc>
          <w:tcPr>
            <w:tcW w:w="299" w:type="pct"/>
            <w:tcBorders>
              <w:top w:val="single" w:sz="4" w:space="0" w:color="auto"/>
            </w:tcBorders>
            <w:vAlign w:val="bottom"/>
          </w:tcPr>
          <w:p w14:paraId="5CB5836E" w14:textId="1070D204" w:rsidR="00422E43" w:rsidRPr="00422E43" w:rsidRDefault="00422E43" w:rsidP="00422E43">
            <w:r>
              <w:rPr>
                <w:rFonts w:ascii="Calibri" w:hAnsi="Calibri" w:cs="Calibri"/>
                <w:sz w:val="22"/>
                <w:szCs w:val="22"/>
              </w:rPr>
              <w:t>2.634E-3</w:t>
            </w:r>
          </w:p>
        </w:tc>
        <w:tc>
          <w:tcPr>
            <w:tcW w:w="298" w:type="pct"/>
            <w:tcBorders>
              <w:top w:val="single" w:sz="4" w:space="0" w:color="auto"/>
            </w:tcBorders>
            <w:vAlign w:val="bottom"/>
          </w:tcPr>
          <w:p w14:paraId="3A80072D" w14:textId="53359607" w:rsidR="00422E43" w:rsidRPr="00422E43" w:rsidRDefault="00422E43" w:rsidP="00422E43">
            <w:r>
              <w:rPr>
                <w:rFonts w:ascii="Calibri" w:hAnsi="Calibri" w:cs="Calibri"/>
                <w:b/>
                <w:bCs/>
                <w:sz w:val="22"/>
                <w:szCs w:val="22"/>
              </w:rPr>
              <w:t>1.337E-3</w:t>
            </w:r>
          </w:p>
        </w:tc>
        <w:tc>
          <w:tcPr>
            <w:tcW w:w="298" w:type="pct"/>
            <w:tcBorders>
              <w:top w:val="single" w:sz="4" w:space="0" w:color="auto"/>
            </w:tcBorders>
            <w:vAlign w:val="bottom"/>
          </w:tcPr>
          <w:p w14:paraId="5CA0189F" w14:textId="49C97BAF" w:rsidR="00422E43" w:rsidRPr="00422E43" w:rsidRDefault="00422E43" w:rsidP="00422E43">
            <w:r>
              <w:rPr>
                <w:rFonts w:ascii="Calibri" w:hAnsi="Calibri" w:cs="Calibri"/>
                <w:sz w:val="22"/>
                <w:szCs w:val="22"/>
              </w:rPr>
              <w:t>4.780E-3</w:t>
            </w:r>
          </w:p>
        </w:tc>
        <w:tc>
          <w:tcPr>
            <w:tcW w:w="334" w:type="pct"/>
            <w:tcBorders>
              <w:top w:val="single" w:sz="4" w:space="0" w:color="auto"/>
            </w:tcBorders>
            <w:vAlign w:val="bottom"/>
          </w:tcPr>
          <w:p w14:paraId="04DD6C59" w14:textId="519ACD0D" w:rsidR="00422E43" w:rsidRPr="00422E43" w:rsidRDefault="00422E43" w:rsidP="00422E43">
            <w:r>
              <w:rPr>
                <w:rFonts w:ascii="Calibri" w:hAnsi="Calibri" w:cs="Calibri"/>
                <w:sz w:val="22"/>
                <w:szCs w:val="22"/>
              </w:rPr>
              <w:t>1.796E-3</w:t>
            </w:r>
          </w:p>
        </w:tc>
        <w:tc>
          <w:tcPr>
            <w:tcW w:w="299" w:type="pct"/>
            <w:tcBorders>
              <w:top w:val="single" w:sz="4" w:space="0" w:color="auto"/>
            </w:tcBorders>
            <w:vAlign w:val="bottom"/>
          </w:tcPr>
          <w:p w14:paraId="3D924AFA" w14:textId="3AB95BD1" w:rsidR="00422E43" w:rsidRPr="00422E43" w:rsidRDefault="00422E43" w:rsidP="00422E43">
            <w:r>
              <w:rPr>
                <w:rFonts w:ascii="Calibri" w:hAnsi="Calibri" w:cs="Calibri"/>
                <w:sz w:val="22"/>
                <w:szCs w:val="22"/>
              </w:rPr>
              <w:t>3.563E-3</w:t>
            </w:r>
          </w:p>
        </w:tc>
        <w:tc>
          <w:tcPr>
            <w:tcW w:w="300" w:type="pct"/>
            <w:tcBorders>
              <w:top w:val="single" w:sz="4" w:space="0" w:color="auto"/>
            </w:tcBorders>
            <w:vAlign w:val="bottom"/>
          </w:tcPr>
          <w:p w14:paraId="04A2B9DC" w14:textId="74043092" w:rsidR="00422E43" w:rsidRPr="00422E43" w:rsidRDefault="00422E43" w:rsidP="00422E43">
            <w:r>
              <w:rPr>
                <w:rFonts w:ascii="Calibri" w:hAnsi="Calibri" w:cs="Calibri"/>
                <w:sz w:val="22"/>
                <w:szCs w:val="22"/>
              </w:rPr>
              <w:t>2.205E-3</w:t>
            </w:r>
          </w:p>
        </w:tc>
        <w:tc>
          <w:tcPr>
            <w:tcW w:w="298" w:type="pct"/>
            <w:tcBorders>
              <w:top w:val="single" w:sz="4" w:space="0" w:color="auto"/>
            </w:tcBorders>
            <w:vAlign w:val="bottom"/>
          </w:tcPr>
          <w:p w14:paraId="71C0EEA2" w14:textId="5FC85476" w:rsidR="00422E43" w:rsidRPr="00422E43" w:rsidRDefault="00422E43" w:rsidP="00422E43">
            <w:r>
              <w:rPr>
                <w:rFonts w:ascii="Calibri" w:hAnsi="Calibri" w:cs="Calibri"/>
                <w:b/>
                <w:bCs/>
                <w:sz w:val="22"/>
                <w:szCs w:val="22"/>
              </w:rPr>
              <w:t>2.057E-3</w:t>
            </w:r>
          </w:p>
        </w:tc>
        <w:tc>
          <w:tcPr>
            <w:tcW w:w="299" w:type="pct"/>
            <w:tcBorders>
              <w:top w:val="single" w:sz="4" w:space="0" w:color="auto"/>
            </w:tcBorders>
            <w:vAlign w:val="bottom"/>
          </w:tcPr>
          <w:p w14:paraId="118FA228" w14:textId="235D23C9" w:rsidR="00422E43" w:rsidRPr="00422E43" w:rsidRDefault="00422E43" w:rsidP="00422E43">
            <w:r>
              <w:rPr>
                <w:rFonts w:ascii="Calibri" w:hAnsi="Calibri" w:cs="Calibri"/>
                <w:sz w:val="22"/>
                <w:szCs w:val="22"/>
              </w:rPr>
              <w:t>4.352E-3</w:t>
            </w:r>
          </w:p>
        </w:tc>
        <w:tc>
          <w:tcPr>
            <w:tcW w:w="335" w:type="pct"/>
            <w:tcBorders>
              <w:top w:val="single" w:sz="4" w:space="0" w:color="auto"/>
            </w:tcBorders>
            <w:vAlign w:val="bottom"/>
          </w:tcPr>
          <w:p w14:paraId="4E4CA22F" w14:textId="4732A598" w:rsidR="00422E43" w:rsidRPr="00422E43" w:rsidRDefault="00422E43" w:rsidP="00422E43">
            <w:r>
              <w:rPr>
                <w:rFonts w:ascii="Calibri" w:hAnsi="Calibri" w:cs="Calibri"/>
                <w:sz w:val="22"/>
                <w:szCs w:val="22"/>
              </w:rPr>
              <w:t>2.544E-3</w:t>
            </w:r>
          </w:p>
        </w:tc>
        <w:tc>
          <w:tcPr>
            <w:tcW w:w="310" w:type="pct"/>
            <w:tcBorders>
              <w:top w:val="single" w:sz="4" w:space="0" w:color="auto"/>
            </w:tcBorders>
            <w:vAlign w:val="bottom"/>
          </w:tcPr>
          <w:p w14:paraId="6CF6D41E" w14:textId="7D078E4F" w:rsidR="00422E43" w:rsidRPr="00422E43" w:rsidRDefault="00422E43" w:rsidP="00422E43">
            <w:r>
              <w:rPr>
                <w:rFonts w:ascii="Calibri" w:hAnsi="Calibri" w:cs="Calibri"/>
                <w:sz w:val="22"/>
                <w:szCs w:val="22"/>
              </w:rPr>
              <w:t>2.158E-3</w:t>
            </w:r>
          </w:p>
        </w:tc>
      </w:tr>
      <w:tr w:rsidR="00422E43" w:rsidRPr="00CA6E93" w14:paraId="47E4E614" w14:textId="77777777" w:rsidTr="00DA20EF">
        <w:trPr>
          <w:jc w:val="center"/>
        </w:trPr>
        <w:tc>
          <w:tcPr>
            <w:tcW w:w="264" w:type="pct"/>
          </w:tcPr>
          <w:p w14:paraId="78F043BB" w14:textId="77777777" w:rsidR="00422E43" w:rsidRPr="00CA6E93" w:rsidRDefault="00422E43" w:rsidP="00435BD2">
            <w:pPr>
              <w:pStyle w:val="bangtrai"/>
            </w:pPr>
          </w:p>
        </w:tc>
        <w:tc>
          <w:tcPr>
            <w:tcW w:w="136" w:type="pct"/>
          </w:tcPr>
          <w:p w14:paraId="34634F6D"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60EAD10D" w14:textId="25EB6197" w:rsidR="00422E43" w:rsidRPr="00422E43" w:rsidRDefault="00422E43" w:rsidP="00422E43">
            <w:r>
              <w:rPr>
                <w:rFonts w:ascii="Calibri" w:hAnsi="Calibri" w:cs="Calibri"/>
                <w:sz w:val="22"/>
                <w:szCs w:val="22"/>
              </w:rPr>
              <w:t>9.743E-3</w:t>
            </w:r>
          </w:p>
        </w:tc>
        <w:tc>
          <w:tcPr>
            <w:tcW w:w="299" w:type="pct"/>
            <w:tcBorders>
              <w:top w:val="nil"/>
              <w:left w:val="nil"/>
              <w:bottom w:val="nil"/>
              <w:right w:val="nil"/>
            </w:tcBorders>
            <w:vAlign w:val="bottom"/>
          </w:tcPr>
          <w:p w14:paraId="2B62D25D" w14:textId="520B9F1E" w:rsidR="00422E43" w:rsidRPr="00422E43" w:rsidRDefault="00422E43" w:rsidP="00422E43">
            <w:r>
              <w:rPr>
                <w:rFonts w:ascii="Calibri" w:hAnsi="Calibri" w:cs="Calibri"/>
                <w:sz w:val="22"/>
                <w:szCs w:val="22"/>
              </w:rPr>
              <w:t>1.066E-2</w:t>
            </w:r>
          </w:p>
        </w:tc>
        <w:tc>
          <w:tcPr>
            <w:tcW w:w="299" w:type="pct"/>
            <w:tcBorders>
              <w:top w:val="nil"/>
              <w:left w:val="nil"/>
              <w:bottom w:val="nil"/>
              <w:right w:val="nil"/>
            </w:tcBorders>
            <w:vAlign w:val="bottom"/>
          </w:tcPr>
          <w:p w14:paraId="092D102E" w14:textId="22E423C2" w:rsidR="00422E43" w:rsidRPr="00422E43" w:rsidRDefault="00422E43" w:rsidP="00422E43">
            <w:r>
              <w:rPr>
                <w:rFonts w:ascii="Calibri" w:hAnsi="Calibri" w:cs="Calibri"/>
                <w:sz w:val="22"/>
                <w:szCs w:val="22"/>
              </w:rPr>
              <w:t>3.268E-3</w:t>
            </w:r>
          </w:p>
        </w:tc>
        <w:tc>
          <w:tcPr>
            <w:tcW w:w="334" w:type="pct"/>
            <w:tcBorders>
              <w:top w:val="nil"/>
              <w:left w:val="nil"/>
              <w:bottom w:val="nil"/>
              <w:right w:val="nil"/>
            </w:tcBorders>
            <w:vAlign w:val="bottom"/>
          </w:tcPr>
          <w:p w14:paraId="20D278C0" w14:textId="253C857F" w:rsidR="00422E43" w:rsidRPr="00422E43" w:rsidRDefault="00422E43" w:rsidP="00422E43">
            <w:r>
              <w:rPr>
                <w:rFonts w:ascii="Calibri" w:hAnsi="Calibri" w:cs="Calibri"/>
                <w:sz w:val="22"/>
                <w:szCs w:val="22"/>
              </w:rPr>
              <w:t>7.665E-3</w:t>
            </w:r>
          </w:p>
        </w:tc>
        <w:tc>
          <w:tcPr>
            <w:tcW w:w="298" w:type="pct"/>
            <w:tcBorders>
              <w:top w:val="nil"/>
              <w:left w:val="nil"/>
              <w:bottom w:val="nil"/>
              <w:right w:val="nil"/>
            </w:tcBorders>
            <w:vAlign w:val="bottom"/>
          </w:tcPr>
          <w:p w14:paraId="456F0E87" w14:textId="1DDA1F92" w:rsidR="00422E43" w:rsidRPr="00422E43" w:rsidRDefault="00422E43" w:rsidP="00422E43">
            <w:r>
              <w:rPr>
                <w:rFonts w:ascii="Calibri" w:hAnsi="Calibri" w:cs="Calibri"/>
                <w:b/>
                <w:bCs/>
                <w:sz w:val="22"/>
                <w:szCs w:val="22"/>
              </w:rPr>
              <w:t>1.218E-3</w:t>
            </w:r>
          </w:p>
        </w:tc>
        <w:tc>
          <w:tcPr>
            <w:tcW w:w="299" w:type="pct"/>
            <w:vAlign w:val="bottom"/>
          </w:tcPr>
          <w:p w14:paraId="54200159" w14:textId="53F9F3FD" w:rsidR="00422E43" w:rsidRPr="00422E43" w:rsidRDefault="00422E43" w:rsidP="00422E43">
            <w:r>
              <w:rPr>
                <w:rFonts w:ascii="Calibri" w:hAnsi="Calibri" w:cs="Calibri"/>
                <w:sz w:val="22"/>
                <w:szCs w:val="22"/>
              </w:rPr>
              <w:t>2.109E-1</w:t>
            </w:r>
          </w:p>
        </w:tc>
        <w:tc>
          <w:tcPr>
            <w:tcW w:w="298" w:type="pct"/>
            <w:vAlign w:val="bottom"/>
          </w:tcPr>
          <w:p w14:paraId="6AE09A6E" w14:textId="3712037B" w:rsidR="00422E43" w:rsidRPr="00422E43" w:rsidRDefault="00422E43" w:rsidP="00422E43">
            <w:r>
              <w:rPr>
                <w:rFonts w:ascii="Calibri" w:hAnsi="Calibri" w:cs="Calibri"/>
                <w:sz w:val="22"/>
                <w:szCs w:val="22"/>
              </w:rPr>
              <w:t>5.411E-3</w:t>
            </w:r>
          </w:p>
        </w:tc>
        <w:tc>
          <w:tcPr>
            <w:tcW w:w="298" w:type="pct"/>
            <w:vAlign w:val="bottom"/>
          </w:tcPr>
          <w:p w14:paraId="45916BC4" w14:textId="491C65F7" w:rsidR="00422E43" w:rsidRPr="00422E43" w:rsidRDefault="00422E43" w:rsidP="00422E43">
            <w:r>
              <w:rPr>
                <w:rFonts w:ascii="Calibri" w:hAnsi="Calibri" w:cs="Calibri"/>
                <w:sz w:val="22"/>
                <w:szCs w:val="22"/>
              </w:rPr>
              <w:t>1.089E-1</w:t>
            </w:r>
          </w:p>
        </w:tc>
        <w:tc>
          <w:tcPr>
            <w:tcW w:w="334" w:type="pct"/>
            <w:vAlign w:val="bottom"/>
          </w:tcPr>
          <w:p w14:paraId="76E01724" w14:textId="61809E3A" w:rsidR="00422E43" w:rsidRPr="00422E43" w:rsidRDefault="00422E43" w:rsidP="00422E43">
            <w:r>
              <w:rPr>
                <w:rFonts w:ascii="Calibri" w:hAnsi="Calibri" w:cs="Calibri"/>
                <w:sz w:val="22"/>
                <w:szCs w:val="22"/>
              </w:rPr>
              <w:t>1.232E-2</w:t>
            </w:r>
          </w:p>
        </w:tc>
        <w:tc>
          <w:tcPr>
            <w:tcW w:w="299" w:type="pct"/>
            <w:vAlign w:val="bottom"/>
          </w:tcPr>
          <w:p w14:paraId="0DE4B139" w14:textId="1E430DAF" w:rsidR="00422E43" w:rsidRPr="00422E43" w:rsidRDefault="00422E43" w:rsidP="00422E43">
            <w:r>
              <w:rPr>
                <w:rFonts w:ascii="Calibri" w:hAnsi="Calibri" w:cs="Calibri"/>
                <w:b/>
                <w:bCs/>
                <w:sz w:val="22"/>
                <w:szCs w:val="22"/>
              </w:rPr>
              <w:t>4.094E-3</w:t>
            </w:r>
          </w:p>
        </w:tc>
        <w:tc>
          <w:tcPr>
            <w:tcW w:w="300" w:type="pct"/>
            <w:vAlign w:val="bottom"/>
          </w:tcPr>
          <w:p w14:paraId="68D9491F" w14:textId="0D70BAA9" w:rsidR="00422E43" w:rsidRPr="00422E43" w:rsidRDefault="00422E43" w:rsidP="00422E43">
            <w:r>
              <w:rPr>
                <w:rFonts w:ascii="Calibri" w:hAnsi="Calibri" w:cs="Calibri"/>
                <w:sz w:val="22"/>
                <w:szCs w:val="22"/>
              </w:rPr>
              <w:t>3.353E-2</w:t>
            </w:r>
          </w:p>
        </w:tc>
        <w:tc>
          <w:tcPr>
            <w:tcW w:w="298" w:type="pct"/>
            <w:vAlign w:val="bottom"/>
          </w:tcPr>
          <w:p w14:paraId="72D71807" w14:textId="38B58ED5" w:rsidR="00422E43" w:rsidRPr="00422E43" w:rsidRDefault="00422E43" w:rsidP="00422E43">
            <w:r>
              <w:rPr>
                <w:rFonts w:ascii="Calibri" w:hAnsi="Calibri" w:cs="Calibri"/>
                <w:sz w:val="22"/>
                <w:szCs w:val="22"/>
              </w:rPr>
              <w:t>7.928E-3</w:t>
            </w:r>
          </w:p>
        </w:tc>
        <w:tc>
          <w:tcPr>
            <w:tcW w:w="299" w:type="pct"/>
            <w:vAlign w:val="bottom"/>
          </w:tcPr>
          <w:p w14:paraId="40C1C8B7" w14:textId="28354604" w:rsidR="00422E43" w:rsidRPr="00422E43" w:rsidRDefault="00422E43" w:rsidP="00422E43">
            <w:r>
              <w:rPr>
                <w:rFonts w:ascii="Calibri" w:hAnsi="Calibri" w:cs="Calibri"/>
                <w:sz w:val="22"/>
                <w:szCs w:val="22"/>
              </w:rPr>
              <w:t>6.320E-3</w:t>
            </w:r>
          </w:p>
        </w:tc>
        <w:tc>
          <w:tcPr>
            <w:tcW w:w="335" w:type="pct"/>
            <w:vAlign w:val="bottom"/>
          </w:tcPr>
          <w:p w14:paraId="653DFE34" w14:textId="1ECBC99E" w:rsidR="00422E43" w:rsidRPr="00422E43" w:rsidRDefault="00422E43" w:rsidP="00422E43">
            <w:r>
              <w:rPr>
                <w:rFonts w:ascii="Calibri" w:hAnsi="Calibri" w:cs="Calibri"/>
                <w:sz w:val="22"/>
                <w:szCs w:val="22"/>
              </w:rPr>
              <w:t>1.908E-2</w:t>
            </w:r>
          </w:p>
        </w:tc>
        <w:tc>
          <w:tcPr>
            <w:tcW w:w="310" w:type="pct"/>
            <w:vAlign w:val="bottom"/>
          </w:tcPr>
          <w:p w14:paraId="164DF60C" w14:textId="0B0274CA" w:rsidR="00422E43" w:rsidRPr="00422E43" w:rsidRDefault="00422E43" w:rsidP="00422E43">
            <w:r>
              <w:rPr>
                <w:rFonts w:ascii="Calibri" w:hAnsi="Calibri" w:cs="Calibri"/>
                <w:b/>
                <w:bCs/>
                <w:sz w:val="22"/>
                <w:szCs w:val="22"/>
              </w:rPr>
              <w:t>2.702E-3</w:t>
            </w:r>
          </w:p>
        </w:tc>
      </w:tr>
      <w:tr w:rsidR="00422E43" w:rsidRPr="00CA6E93" w14:paraId="3E5D03CA" w14:textId="77777777" w:rsidTr="00DA20EF">
        <w:trPr>
          <w:jc w:val="center"/>
        </w:trPr>
        <w:tc>
          <w:tcPr>
            <w:tcW w:w="264" w:type="pct"/>
          </w:tcPr>
          <w:p w14:paraId="335B5E30" w14:textId="77777777" w:rsidR="00422E43" w:rsidRPr="00CA6E93" w:rsidRDefault="00422E43" w:rsidP="00435BD2">
            <w:pPr>
              <w:pStyle w:val="bangtrai"/>
            </w:pPr>
          </w:p>
        </w:tc>
        <w:tc>
          <w:tcPr>
            <w:tcW w:w="136" w:type="pct"/>
          </w:tcPr>
          <w:p w14:paraId="533937DF"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55213715" w14:textId="78471A4F" w:rsidR="00422E43" w:rsidRPr="00422E43" w:rsidRDefault="00422E43" w:rsidP="00422E43">
            <w:r>
              <w:rPr>
                <w:rFonts w:ascii="Calibri" w:hAnsi="Calibri" w:cs="Calibri"/>
                <w:sz w:val="22"/>
                <w:szCs w:val="22"/>
              </w:rPr>
              <w:t>8.015E-3</w:t>
            </w:r>
          </w:p>
        </w:tc>
        <w:tc>
          <w:tcPr>
            <w:tcW w:w="299" w:type="pct"/>
            <w:tcBorders>
              <w:top w:val="nil"/>
              <w:left w:val="nil"/>
              <w:bottom w:val="nil"/>
              <w:right w:val="nil"/>
            </w:tcBorders>
            <w:vAlign w:val="bottom"/>
          </w:tcPr>
          <w:p w14:paraId="764B0EFF" w14:textId="5AC939FD" w:rsidR="00422E43" w:rsidRPr="00422E43" w:rsidRDefault="00422E43" w:rsidP="00422E43">
            <w:r>
              <w:rPr>
                <w:rFonts w:ascii="Calibri" w:hAnsi="Calibri" w:cs="Calibri"/>
                <w:sz w:val="22"/>
                <w:szCs w:val="22"/>
              </w:rPr>
              <w:t>8.149E-3</w:t>
            </w:r>
          </w:p>
        </w:tc>
        <w:tc>
          <w:tcPr>
            <w:tcW w:w="299" w:type="pct"/>
            <w:tcBorders>
              <w:top w:val="nil"/>
              <w:left w:val="nil"/>
              <w:bottom w:val="nil"/>
              <w:right w:val="nil"/>
            </w:tcBorders>
            <w:vAlign w:val="bottom"/>
          </w:tcPr>
          <w:p w14:paraId="388B3BD5" w14:textId="74C29153" w:rsidR="00422E43" w:rsidRPr="00422E43" w:rsidRDefault="00422E43" w:rsidP="00422E43">
            <w:r>
              <w:rPr>
                <w:rFonts w:ascii="Calibri" w:hAnsi="Calibri" w:cs="Calibri"/>
                <w:sz w:val="22"/>
                <w:szCs w:val="22"/>
              </w:rPr>
              <w:t>2.308E-3</w:t>
            </w:r>
          </w:p>
        </w:tc>
        <w:tc>
          <w:tcPr>
            <w:tcW w:w="334" w:type="pct"/>
            <w:tcBorders>
              <w:top w:val="nil"/>
              <w:left w:val="nil"/>
              <w:bottom w:val="nil"/>
              <w:right w:val="nil"/>
            </w:tcBorders>
            <w:vAlign w:val="bottom"/>
          </w:tcPr>
          <w:p w14:paraId="50832322" w14:textId="674E0500" w:rsidR="00422E43" w:rsidRPr="00422E43" w:rsidRDefault="00422E43" w:rsidP="00422E43">
            <w:r>
              <w:rPr>
                <w:rFonts w:ascii="Calibri" w:hAnsi="Calibri" w:cs="Calibri"/>
                <w:sz w:val="22"/>
                <w:szCs w:val="22"/>
              </w:rPr>
              <w:t>3.345E-3</w:t>
            </w:r>
          </w:p>
        </w:tc>
        <w:tc>
          <w:tcPr>
            <w:tcW w:w="298" w:type="pct"/>
            <w:tcBorders>
              <w:top w:val="nil"/>
              <w:left w:val="nil"/>
              <w:bottom w:val="nil"/>
              <w:right w:val="nil"/>
            </w:tcBorders>
            <w:vAlign w:val="bottom"/>
          </w:tcPr>
          <w:p w14:paraId="51E7B780" w14:textId="3722C7E9" w:rsidR="00422E43" w:rsidRPr="00422E43" w:rsidRDefault="00422E43" w:rsidP="00422E43">
            <w:r>
              <w:rPr>
                <w:rFonts w:ascii="Calibri" w:hAnsi="Calibri" w:cs="Calibri"/>
                <w:b/>
                <w:bCs/>
                <w:sz w:val="22"/>
                <w:szCs w:val="22"/>
              </w:rPr>
              <w:t>1.024E-3</w:t>
            </w:r>
          </w:p>
        </w:tc>
        <w:tc>
          <w:tcPr>
            <w:tcW w:w="299" w:type="pct"/>
            <w:vAlign w:val="bottom"/>
          </w:tcPr>
          <w:p w14:paraId="23B99277" w14:textId="4C5C1999" w:rsidR="00422E43" w:rsidRPr="00422E43" w:rsidRDefault="00422E43" w:rsidP="00422E43">
            <w:r>
              <w:rPr>
                <w:rFonts w:ascii="Calibri" w:hAnsi="Calibri" w:cs="Calibri"/>
                <w:sz w:val="22"/>
                <w:szCs w:val="22"/>
              </w:rPr>
              <w:t>1.672E-2</w:t>
            </w:r>
          </w:p>
        </w:tc>
        <w:tc>
          <w:tcPr>
            <w:tcW w:w="298" w:type="pct"/>
            <w:vAlign w:val="bottom"/>
          </w:tcPr>
          <w:p w14:paraId="2134A84A" w14:textId="044EE844" w:rsidR="00422E43" w:rsidRPr="00422E43" w:rsidRDefault="00422E43" w:rsidP="00422E43">
            <w:r>
              <w:rPr>
                <w:rFonts w:ascii="Calibri" w:hAnsi="Calibri" w:cs="Calibri"/>
                <w:b/>
                <w:bCs/>
                <w:sz w:val="22"/>
                <w:szCs w:val="22"/>
              </w:rPr>
              <w:t>3.184E-3</w:t>
            </w:r>
          </w:p>
        </w:tc>
        <w:tc>
          <w:tcPr>
            <w:tcW w:w="298" w:type="pct"/>
            <w:vAlign w:val="bottom"/>
          </w:tcPr>
          <w:p w14:paraId="7C28D62D" w14:textId="62311879" w:rsidR="00422E43" w:rsidRPr="00422E43" w:rsidRDefault="00422E43" w:rsidP="00422E43">
            <w:r>
              <w:rPr>
                <w:rFonts w:ascii="Calibri" w:hAnsi="Calibri" w:cs="Calibri"/>
                <w:sz w:val="22"/>
                <w:szCs w:val="22"/>
              </w:rPr>
              <w:t>1.077E-2</w:t>
            </w:r>
          </w:p>
        </w:tc>
        <w:tc>
          <w:tcPr>
            <w:tcW w:w="334" w:type="pct"/>
            <w:vAlign w:val="bottom"/>
          </w:tcPr>
          <w:p w14:paraId="45AD7E80" w14:textId="1084B466" w:rsidR="00422E43" w:rsidRPr="00422E43" w:rsidRDefault="00422E43" w:rsidP="00422E43">
            <w:r>
              <w:rPr>
                <w:rFonts w:ascii="Calibri" w:hAnsi="Calibri" w:cs="Calibri"/>
                <w:sz w:val="22"/>
                <w:szCs w:val="22"/>
              </w:rPr>
              <w:t>3.383E-3</w:t>
            </w:r>
          </w:p>
        </w:tc>
        <w:tc>
          <w:tcPr>
            <w:tcW w:w="299" w:type="pct"/>
            <w:vAlign w:val="bottom"/>
          </w:tcPr>
          <w:p w14:paraId="2BDABB9C" w14:textId="4E0969BF" w:rsidR="00422E43" w:rsidRPr="00422E43" w:rsidRDefault="00422E43" w:rsidP="00422E43">
            <w:r>
              <w:rPr>
                <w:rFonts w:ascii="Calibri" w:hAnsi="Calibri" w:cs="Calibri"/>
                <w:sz w:val="22"/>
                <w:szCs w:val="22"/>
              </w:rPr>
              <w:t>3.820E-3</w:t>
            </w:r>
          </w:p>
        </w:tc>
        <w:tc>
          <w:tcPr>
            <w:tcW w:w="300" w:type="pct"/>
            <w:vAlign w:val="bottom"/>
          </w:tcPr>
          <w:p w14:paraId="441C6184" w14:textId="5A2AA32B" w:rsidR="00422E43" w:rsidRPr="00422E43" w:rsidRDefault="00422E43" w:rsidP="00422E43">
            <w:r>
              <w:rPr>
                <w:rFonts w:ascii="Calibri" w:hAnsi="Calibri" w:cs="Calibri"/>
                <w:sz w:val="22"/>
                <w:szCs w:val="22"/>
              </w:rPr>
              <w:t>7.802E-3</w:t>
            </w:r>
          </w:p>
        </w:tc>
        <w:tc>
          <w:tcPr>
            <w:tcW w:w="298" w:type="pct"/>
            <w:vAlign w:val="bottom"/>
          </w:tcPr>
          <w:p w14:paraId="0FD5E89D" w14:textId="30C2A035" w:rsidR="00422E43" w:rsidRPr="00422E43" w:rsidRDefault="00422E43" w:rsidP="00422E43">
            <w:r>
              <w:rPr>
                <w:rFonts w:ascii="Calibri" w:hAnsi="Calibri" w:cs="Calibri"/>
                <w:sz w:val="22"/>
                <w:szCs w:val="22"/>
              </w:rPr>
              <w:t>4.439E-3</w:t>
            </w:r>
          </w:p>
        </w:tc>
        <w:tc>
          <w:tcPr>
            <w:tcW w:w="299" w:type="pct"/>
            <w:vAlign w:val="bottom"/>
          </w:tcPr>
          <w:p w14:paraId="1C497DF1" w14:textId="3588E733" w:rsidR="00422E43" w:rsidRPr="00422E43" w:rsidRDefault="00422E43" w:rsidP="00422E43">
            <w:r>
              <w:rPr>
                <w:rFonts w:ascii="Calibri" w:hAnsi="Calibri" w:cs="Calibri"/>
                <w:sz w:val="22"/>
                <w:szCs w:val="22"/>
              </w:rPr>
              <w:t>5.285E-3</w:t>
            </w:r>
          </w:p>
        </w:tc>
        <w:tc>
          <w:tcPr>
            <w:tcW w:w="335" w:type="pct"/>
            <w:vAlign w:val="bottom"/>
          </w:tcPr>
          <w:p w14:paraId="4A715526" w14:textId="601A501D" w:rsidR="00422E43" w:rsidRPr="00422E43" w:rsidRDefault="00422E43" w:rsidP="00422E43">
            <w:r>
              <w:rPr>
                <w:rFonts w:ascii="Calibri" w:hAnsi="Calibri" w:cs="Calibri"/>
                <w:sz w:val="22"/>
                <w:szCs w:val="22"/>
              </w:rPr>
              <w:t>7.236E-3</w:t>
            </w:r>
          </w:p>
        </w:tc>
        <w:tc>
          <w:tcPr>
            <w:tcW w:w="310" w:type="pct"/>
            <w:vAlign w:val="bottom"/>
          </w:tcPr>
          <w:p w14:paraId="78DC8165" w14:textId="6C805867" w:rsidR="00422E43" w:rsidRPr="00422E43" w:rsidRDefault="00422E43" w:rsidP="00422E43">
            <w:r>
              <w:rPr>
                <w:rFonts w:ascii="Calibri" w:hAnsi="Calibri" w:cs="Calibri"/>
                <w:b/>
                <w:bCs/>
                <w:sz w:val="22"/>
                <w:szCs w:val="22"/>
              </w:rPr>
              <w:t>2.498E-3</w:t>
            </w:r>
          </w:p>
        </w:tc>
      </w:tr>
      <w:tr w:rsidR="00422E43" w:rsidRPr="00CA6E93" w14:paraId="26196F42" w14:textId="77777777" w:rsidTr="00DA20EF">
        <w:trPr>
          <w:jc w:val="center"/>
        </w:trPr>
        <w:tc>
          <w:tcPr>
            <w:tcW w:w="264" w:type="pct"/>
          </w:tcPr>
          <w:p w14:paraId="11673F37" w14:textId="77777777" w:rsidR="00422E43" w:rsidRPr="00CA6E93" w:rsidRDefault="00422E43" w:rsidP="00435BD2">
            <w:pPr>
              <w:pStyle w:val="bangtrai"/>
            </w:pPr>
          </w:p>
        </w:tc>
        <w:tc>
          <w:tcPr>
            <w:tcW w:w="136" w:type="pct"/>
          </w:tcPr>
          <w:p w14:paraId="40F0EADC"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756ED781" w14:textId="12CC4887" w:rsidR="00422E43" w:rsidRPr="00422E43" w:rsidRDefault="00422E43" w:rsidP="00422E43">
            <w:r>
              <w:rPr>
                <w:rFonts w:ascii="Calibri" w:hAnsi="Calibri" w:cs="Calibri"/>
                <w:sz w:val="22"/>
                <w:szCs w:val="22"/>
              </w:rPr>
              <w:t>9.279E-4</w:t>
            </w:r>
          </w:p>
        </w:tc>
        <w:tc>
          <w:tcPr>
            <w:tcW w:w="299" w:type="pct"/>
            <w:tcBorders>
              <w:top w:val="nil"/>
              <w:left w:val="nil"/>
              <w:right w:val="nil"/>
            </w:tcBorders>
            <w:vAlign w:val="bottom"/>
          </w:tcPr>
          <w:p w14:paraId="384E6B0C" w14:textId="4207261B" w:rsidR="00422E43" w:rsidRPr="00422E43" w:rsidRDefault="00422E43" w:rsidP="00422E43">
            <w:r>
              <w:rPr>
                <w:rFonts w:ascii="Calibri" w:hAnsi="Calibri" w:cs="Calibri"/>
                <w:sz w:val="22"/>
                <w:szCs w:val="22"/>
              </w:rPr>
              <w:t>1.251E-3</w:t>
            </w:r>
          </w:p>
        </w:tc>
        <w:tc>
          <w:tcPr>
            <w:tcW w:w="299" w:type="pct"/>
            <w:tcBorders>
              <w:top w:val="nil"/>
              <w:left w:val="nil"/>
              <w:right w:val="nil"/>
            </w:tcBorders>
            <w:vAlign w:val="bottom"/>
          </w:tcPr>
          <w:p w14:paraId="336D7683" w14:textId="274DA317" w:rsidR="00422E43" w:rsidRPr="00422E43" w:rsidRDefault="00422E43" w:rsidP="00422E43">
            <w:r>
              <w:rPr>
                <w:rFonts w:ascii="Calibri" w:hAnsi="Calibri" w:cs="Calibri"/>
                <w:sz w:val="22"/>
                <w:szCs w:val="22"/>
              </w:rPr>
              <w:t>3.026E-4</w:t>
            </w:r>
          </w:p>
        </w:tc>
        <w:tc>
          <w:tcPr>
            <w:tcW w:w="334" w:type="pct"/>
            <w:tcBorders>
              <w:top w:val="nil"/>
              <w:left w:val="nil"/>
              <w:right w:val="nil"/>
            </w:tcBorders>
            <w:vAlign w:val="bottom"/>
          </w:tcPr>
          <w:p w14:paraId="0968608D" w14:textId="6876758E" w:rsidR="00422E43" w:rsidRPr="00422E43" w:rsidRDefault="00422E43" w:rsidP="00422E43">
            <w:r>
              <w:rPr>
                <w:rFonts w:ascii="Calibri" w:hAnsi="Calibri" w:cs="Calibri"/>
                <w:sz w:val="22"/>
                <w:szCs w:val="22"/>
              </w:rPr>
              <w:t>1.859E-3</w:t>
            </w:r>
          </w:p>
        </w:tc>
        <w:tc>
          <w:tcPr>
            <w:tcW w:w="298" w:type="pct"/>
            <w:tcBorders>
              <w:top w:val="nil"/>
              <w:left w:val="nil"/>
              <w:right w:val="nil"/>
            </w:tcBorders>
            <w:vAlign w:val="bottom"/>
          </w:tcPr>
          <w:p w14:paraId="044CB65A" w14:textId="2388BE60" w:rsidR="00422E43" w:rsidRPr="00422E43" w:rsidRDefault="00422E43" w:rsidP="00422E43">
            <w:r>
              <w:rPr>
                <w:rFonts w:ascii="Calibri" w:hAnsi="Calibri" w:cs="Calibri"/>
                <w:b/>
                <w:bCs/>
                <w:sz w:val="22"/>
                <w:szCs w:val="22"/>
              </w:rPr>
              <w:t>9.803E-5</w:t>
            </w:r>
          </w:p>
        </w:tc>
        <w:tc>
          <w:tcPr>
            <w:tcW w:w="299" w:type="pct"/>
            <w:vAlign w:val="bottom"/>
          </w:tcPr>
          <w:p w14:paraId="2210AE03" w14:textId="4FFC3108" w:rsidR="00422E43" w:rsidRPr="00422E43" w:rsidRDefault="00422E43" w:rsidP="00422E43">
            <w:r>
              <w:rPr>
                <w:rFonts w:ascii="Calibri" w:hAnsi="Calibri" w:cs="Calibri"/>
                <w:sz w:val="22"/>
                <w:szCs w:val="22"/>
              </w:rPr>
              <w:t>3.910E-2</w:t>
            </w:r>
          </w:p>
        </w:tc>
        <w:tc>
          <w:tcPr>
            <w:tcW w:w="298" w:type="pct"/>
            <w:vAlign w:val="bottom"/>
          </w:tcPr>
          <w:p w14:paraId="74F07F8E" w14:textId="18F1D6AD" w:rsidR="00422E43" w:rsidRPr="00422E43" w:rsidRDefault="00422E43" w:rsidP="00422E43">
            <w:r>
              <w:rPr>
                <w:rFonts w:ascii="Calibri" w:hAnsi="Calibri" w:cs="Calibri"/>
                <w:sz w:val="22"/>
                <w:szCs w:val="22"/>
              </w:rPr>
              <w:t>1.108E-3</w:t>
            </w:r>
          </w:p>
        </w:tc>
        <w:tc>
          <w:tcPr>
            <w:tcW w:w="298" w:type="pct"/>
            <w:vAlign w:val="bottom"/>
          </w:tcPr>
          <w:p w14:paraId="495A5BF4" w14:textId="10C56B5D" w:rsidR="00422E43" w:rsidRPr="00422E43" w:rsidRDefault="00422E43" w:rsidP="00422E43">
            <w:r>
              <w:rPr>
                <w:rFonts w:ascii="Calibri" w:hAnsi="Calibri" w:cs="Calibri"/>
                <w:sz w:val="22"/>
                <w:szCs w:val="22"/>
              </w:rPr>
              <w:t>2.055E-2</w:t>
            </w:r>
          </w:p>
        </w:tc>
        <w:tc>
          <w:tcPr>
            <w:tcW w:w="334" w:type="pct"/>
            <w:vAlign w:val="bottom"/>
          </w:tcPr>
          <w:p w14:paraId="2A8672BD" w14:textId="00B49153" w:rsidR="00422E43" w:rsidRPr="00422E43" w:rsidRDefault="00422E43" w:rsidP="00422E43">
            <w:r>
              <w:rPr>
                <w:rFonts w:ascii="Calibri" w:hAnsi="Calibri" w:cs="Calibri"/>
                <w:sz w:val="22"/>
                <w:szCs w:val="22"/>
              </w:rPr>
              <w:t>1.828E-3</w:t>
            </w:r>
          </w:p>
        </w:tc>
        <w:tc>
          <w:tcPr>
            <w:tcW w:w="299" w:type="pct"/>
            <w:vAlign w:val="bottom"/>
          </w:tcPr>
          <w:p w14:paraId="02EC8100" w14:textId="2A37DC05" w:rsidR="00422E43" w:rsidRPr="00422E43" w:rsidRDefault="00422E43" w:rsidP="00422E43">
            <w:r>
              <w:rPr>
                <w:rFonts w:ascii="Calibri" w:hAnsi="Calibri" w:cs="Calibri"/>
                <w:b/>
                <w:bCs/>
                <w:sz w:val="22"/>
                <w:szCs w:val="22"/>
              </w:rPr>
              <w:t>1.479E-4</w:t>
            </w:r>
          </w:p>
        </w:tc>
        <w:tc>
          <w:tcPr>
            <w:tcW w:w="300" w:type="pct"/>
            <w:vAlign w:val="bottom"/>
          </w:tcPr>
          <w:p w14:paraId="754280C1" w14:textId="3C006E81" w:rsidR="00422E43" w:rsidRPr="00422E43" w:rsidRDefault="00422E43" w:rsidP="00422E43">
            <w:r>
              <w:rPr>
                <w:rFonts w:ascii="Calibri" w:hAnsi="Calibri" w:cs="Calibri"/>
                <w:sz w:val="22"/>
                <w:szCs w:val="22"/>
              </w:rPr>
              <w:t>8.666E-3</w:t>
            </w:r>
          </w:p>
        </w:tc>
        <w:tc>
          <w:tcPr>
            <w:tcW w:w="298" w:type="pct"/>
            <w:vAlign w:val="bottom"/>
          </w:tcPr>
          <w:p w14:paraId="135258EA" w14:textId="779C232A" w:rsidR="00422E43" w:rsidRPr="00422E43" w:rsidRDefault="00422E43" w:rsidP="00422E43">
            <w:r>
              <w:rPr>
                <w:rFonts w:ascii="Calibri" w:hAnsi="Calibri" w:cs="Calibri"/>
                <w:sz w:val="22"/>
                <w:szCs w:val="22"/>
              </w:rPr>
              <w:t>1.695E-3</w:t>
            </w:r>
          </w:p>
        </w:tc>
        <w:tc>
          <w:tcPr>
            <w:tcW w:w="299" w:type="pct"/>
            <w:vAlign w:val="bottom"/>
          </w:tcPr>
          <w:p w14:paraId="5929B298" w14:textId="3BFDF1C0" w:rsidR="00422E43" w:rsidRPr="00422E43" w:rsidRDefault="00422E43" w:rsidP="00422E43">
            <w:r>
              <w:rPr>
                <w:rFonts w:ascii="Calibri" w:hAnsi="Calibri" w:cs="Calibri"/>
                <w:sz w:val="22"/>
                <w:szCs w:val="22"/>
              </w:rPr>
              <w:t>4.747E-4</w:t>
            </w:r>
          </w:p>
        </w:tc>
        <w:tc>
          <w:tcPr>
            <w:tcW w:w="335" w:type="pct"/>
            <w:vAlign w:val="bottom"/>
          </w:tcPr>
          <w:p w14:paraId="2FB543CB" w14:textId="18303762" w:rsidR="00422E43" w:rsidRPr="00422E43" w:rsidRDefault="00422E43" w:rsidP="00422E43">
            <w:r>
              <w:rPr>
                <w:rFonts w:ascii="Calibri" w:hAnsi="Calibri" w:cs="Calibri"/>
                <w:sz w:val="22"/>
                <w:szCs w:val="22"/>
              </w:rPr>
              <w:t>4.344E-3</w:t>
            </w:r>
          </w:p>
        </w:tc>
        <w:tc>
          <w:tcPr>
            <w:tcW w:w="310" w:type="pct"/>
            <w:vAlign w:val="bottom"/>
          </w:tcPr>
          <w:p w14:paraId="57F67CAA" w14:textId="0CC95BE8" w:rsidR="00422E43" w:rsidRPr="00422E43" w:rsidRDefault="00422E43" w:rsidP="00422E43">
            <w:r>
              <w:rPr>
                <w:rFonts w:ascii="Calibri" w:hAnsi="Calibri" w:cs="Calibri"/>
                <w:b/>
                <w:bCs/>
                <w:sz w:val="22"/>
                <w:szCs w:val="22"/>
              </w:rPr>
              <w:t>1.316E-4</w:t>
            </w:r>
          </w:p>
        </w:tc>
      </w:tr>
      <w:tr w:rsidR="00422E43" w:rsidRPr="00CA6E93" w14:paraId="2A4A0817" w14:textId="77777777" w:rsidTr="00DA20EF">
        <w:trPr>
          <w:jc w:val="center"/>
        </w:trPr>
        <w:tc>
          <w:tcPr>
            <w:tcW w:w="264" w:type="pct"/>
            <w:tcBorders>
              <w:bottom w:val="single" w:sz="4" w:space="0" w:color="auto"/>
            </w:tcBorders>
          </w:tcPr>
          <w:p w14:paraId="38CE073A" w14:textId="77777777" w:rsidR="00422E43" w:rsidRPr="00CA6E93" w:rsidRDefault="00422E43" w:rsidP="00435BD2">
            <w:pPr>
              <w:pStyle w:val="bangtrai"/>
            </w:pPr>
          </w:p>
        </w:tc>
        <w:tc>
          <w:tcPr>
            <w:tcW w:w="136" w:type="pct"/>
            <w:tcBorders>
              <w:bottom w:val="single" w:sz="4" w:space="0" w:color="auto"/>
            </w:tcBorders>
          </w:tcPr>
          <w:p w14:paraId="52F80427"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0FC41BF8" w14:textId="23D79AB1" w:rsidR="00422E43" w:rsidRPr="00422E43" w:rsidRDefault="00422E43" w:rsidP="00422E43">
            <w:r>
              <w:rPr>
                <w:rFonts w:ascii="Calibri" w:hAnsi="Calibri" w:cs="Calibri"/>
                <w:sz w:val="22"/>
                <w:szCs w:val="22"/>
              </w:rPr>
              <w:t>6.466E-3</w:t>
            </w:r>
          </w:p>
        </w:tc>
        <w:tc>
          <w:tcPr>
            <w:tcW w:w="299" w:type="pct"/>
            <w:tcBorders>
              <w:top w:val="nil"/>
              <w:left w:val="nil"/>
              <w:bottom w:val="single" w:sz="4" w:space="0" w:color="auto"/>
              <w:right w:val="nil"/>
            </w:tcBorders>
            <w:vAlign w:val="bottom"/>
          </w:tcPr>
          <w:p w14:paraId="7171BDBA" w14:textId="21562FC0" w:rsidR="00422E43" w:rsidRPr="00422E43" w:rsidRDefault="00422E43" w:rsidP="00422E43">
            <w:r>
              <w:rPr>
                <w:rFonts w:ascii="Calibri" w:hAnsi="Calibri" w:cs="Calibri"/>
                <w:sz w:val="22"/>
                <w:szCs w:val="22"/>
              </w:rPr>
              <w:t>6.388E-3</w:t>
            </w:r>
          </w:p>
        </w:tc>
        <w:tc>
          <w:tcPr>
            <w:tcW w:w="299" w:type="pct"/>
            <w:tcBorders>
              <w:top w:val="nil"/>
              <w:left w:val="nil"/>
              <w:bottom w:val="single" w:sz="4" w:space="0" w:color="auto"/>
              <w:right w:val="nil"/>
            </w:tcBorders>
            <w:vAlign w:val="bottom"/>
          </w:tcPr>
          <w:p w14:paraId="33887119" w14:textId="02729C1D" w:rsidR="00422E43" w:rsidRPr="00422E43" w:rsidRDefault="00422E43" w:rsidP="00422E43">
            <w:r>
              <w:rPr>
                <w:rFonts w:ascii="Calibri" w:hAnsi="Calibri" w:cs="Calibri"/>
                <w:sz w:val="22"/>
                <w:szCs w:val="22"/>
              </w:rPr>
              <w:t>1.976E-3</w:t>
            </w:r>
          </w:p>
        </w:tc>
        <w:tc>
          <w:tcPr>
            <w:tcW w:w="334" w:type="pct"/>
            <w:tcBorders>
              <w:top w:val="nil"/>
              <w:left w:val="nil"/>
              <w:bottom w:val="single" w:sz="4" w:space="0" w:color="auto"/>
              <w:right w:val="nil"/>
            </w:tcBorders>
            <w:vAlign w:val="bottom"/>
          </w:tcPr>
          <w:p w14:paraId="14678E8C" w14:textId="01DBC354" w:rsidR="00422E43" w:rsidRPr="00422E43" w:rsidRDefault="00422E43" w:rsidP="00422E43">
            <w:r>
              <w:rPr>
                <w:rFonts w:ascii="Calibri" w:hAnsi="Calibri" w:cs="Calibri"/>
                <w:sz w:val="22"/>
                <w:szCs w:val="22"/>
              </w:rPr>
              <w:t>1.306E-3</w:t>
            </w:r>
          </w:p>
        </w:tc>
        <w:tc>
          <w:tcPr>
            <w:tcW w:w="298" w:type="pct"/>
            <w:tcBorders>
              <w:top w:val="nil"/>
              <w:left w:val="nil"/>
              <w:bottom w:val="single" w:sz="4" w:space="0" w:color="auto"/>
              <w:right w:val="nil"/>
            </w:tcBorders>
            <w:vAlign w:val="bottom"/>
          </w:tcPr>
          <w:p w14:paraId="63D448C1" w14:textId="66E1293C" w:rsidR="00422E43" w:rsidRPr="00422E43" w:rsidRDefault="00422E43" w:rsidP="00422E43">
            <w:r>
              <w:rPr>
                <w:rFonts w:ascii="Calibri" w:hAnsi="Calibri" w:cs="Calibri"/>
                <w:b/>
                <w:bCs/>
                <w:sz w:val="22"/>
                <w:szCs w:val="22"/>
              </w:rPr>
              <w:t>9.013E-4</w:t>
            </w:r>
          </w:p>
        </w:tc>
        <w:tc>
          <w:tcPr>
            <w:tcW w:w="299" w:type="pct"/>
            <w:tcBorders>
              <w:bottom w:val="single" w:sz="4" w:space="0" w:color="auto"/>
            </w:tcBorders>
            <w:vAlign w:val="bottom"/>
          </w:tcPr>
          <w:p w14:paraId="025619F3" w14:textId="66F7CAB7" w:rsidR="00422E43" w:rsidRPr="00422E43" w:rsidRDefault="00422E43" w:rsidP="00422E43">
            <w:r>
              <w:rPr>
                <w:rFonts w:ascii="Calibri" w:hAnsi="Calibri" w:cs="Calibri"/>
                <w:sz w:val="22"/>
                <w:szCs w:val="22"/>
              </w:rPr>
              <w:t>2.634E-3</w:t>
            </w:r>
          </w:p>
        </w:tc>
        <w:tc>
          <w:tcPr>
            <w:tcW w:w="298" w:type="pct"/>
            <w:tcBorders>
              <w:bottom w:val="single" w:sz="4" w:space="0" w:color="auto"/>
            </w:tcBorders>
            <w:vAlign w:val="bottom"/>
          </w:tcPr>
          <w:p w14:paraId="3C2E3D3E" w14:textId="4B28C491" w:rsidR="00422E43" w:rsidRPr="00422E43" w:rsidRDefault="00422E43" w:rsidP="00422E43">
            <w:r>
              <w:rPr>
                <w:rFonts w:ascii="Calibri" w:hAnsi="Calibri" w:cs="Calibri"/>
                <w:b/>
                <w:bCs/>
                <w:sz w:val="22"/>
                <w:szCs w:val="22"/>
              </w:rPr>
              <w:t>1.337E-3</w:t>
            </w:r>
          </w:p>
        </w:tc>
        <w:tc>
          <w:tcPr>
            <w:tcW w:w="298" w:type="pct"/>
            <w:tcBorders>
              <w:bottom w:val="single" w:sz="4" w:space="0" w:color="auto"/>
            </w:tcBorders>
            <w:vAlign w:val="bottom"/>
          </w:tcPr>
          <w:p w14:paraId="54F055AE" w14:textId="7609D2B4" w:rsidR="00422E43" w:rsidRPr="00422E43" w:rsidRDefault="00422E43" w:rsidP="00422E43">
            <w:r>
              <w:rPr>
                <w:rFonts w:ascii="Calibri" w:hAnsi="Calibri" w:cs="Calibri"/>
                <w:sz w:val="22"/>
                <w:szCs w:val="22"/>
              </w:rPr>
              <w:t>4.780E-3</w:t>
            </w:r>
          </w:p>
        </w:tc>
        <w:tc>
          <w:tcPr>
            <w:tcW w:w="334" w:type="pct"/>
            <w:tcBorders>
              <w:bottom w:val="single" w:sz="4" w:space="0" w:color="auto"/>
            </w:tcBorders>
            <w:vAlign w:val="bottom"/>
          </w:tcPr>
          <w:p w14:paraId="2313E31B" w14:textId="71E53009" w:rsidR="00422E43" w:rsidRPr="00422E43" w:rsidRDefault="00422E43" w:rsidP="00422E43">
            <w:r>
              <w:rPr>
                <w:rFonts w:ascii="Calibri" w:hAnsi="Calibri" w:cs="Calibri"/>
                <w:sz w:val="22"/>
                <w:szCs w:val="22"/>
              </w:rPr>
              <w:t>1.796E-3</w:t>
            </w:r>
          </w:p>
        </w:tc>
        <w:tc>
          <w:tcPr>
            <w:tcW w:w="299" w:type="pct"/>
            <w:tcBorders>
              <w:bottom w:val="single" w:sz="4" w:space="0" w:color="auto"/>
            </w:tcBorders>
            <w:vAlign w:val="bottom"/>
          </w:tcPr>
          <w:p w14:paraId="4CFC560E" w14:textId="0070B1CC" w:rsidR="00422E43" w:rsidRPr="00422E43" w:rsidRDefault="00422E43" w:rsidP="00422E43">
            <w:r>
              <w:rPr>
                <w:rFonts w:ascii="Calibri" w:hAnsi="Calibri" w:cs="Calibri"/>
                <w:sz w:val="22"/>
                <w:szCs w:val="22"/>
              </w:rPr>
              <w:t>3.563E-3</w:t>
            </w:r>
          </w:p>
        </w:tc>
        <w:tc>
          <w:tcPr>
            <w:tcW w:w="300" w:type="pct"/>
            <w:tcBorders>
              <w:bottom w:val="single" w:sz="4" w:space="0" w:color="auto"/>
            </w:tcBorders>
            <w:vAlign w:val="bottom"/>
          </w:tcPr>
          <w:p w14:paraId="0E0572D6" w14:textId="7E61A191" w:rsidR="00422E43" w:rsidRPr="00422E43" w:rsidRDefault="00422E43" w:rsidP="00422E43">
            <w:r>
              <w:rPr>
                <w:rFonts w:ascii="Calibri" w:hAnsi="Calibri" w:cs="Calibri"/>
                <w:sz w:val="22"/>
                <w:szCs w:val="22"/>
              </w:rPr>
              <w:t>2.205E-3</w:t>
            </w:r>
          </w:p>
        </w:tc>
        <w:tc>
          <w:tcPr>
            <w:tcW w:w="298" w:type="pct"/>
            <w:tcBorders>
              <w:bottom w:val="single" w:sz="4" w:space="0" w:color="auto"/>
            </w:tcBorders>
            <w:vAlign w:val="bottom"/>
          </w:tcPr>
          <w:p w14:paraId="02132901" w14:textId="02803C4E" w:rsidR="00422E43" w:rsidRPr="00422E43" w:rsidRDefault="00422E43" w:rsidP="00422E43">
            <w:r>
              <w:rPr>
                <w:rFonts w:ascii="Calibri" w:hAnsi="Calibri" w:cs="Calibri"/>
                <w:b/>
                <w:bCs/>
                <w:sz w:val="22"/>
                <w:szCs w:val="22"/>
              </w:rPr>
              <w:t>2.057E-3</w:t>
            </w:r>
          </w:p>
        </w:tc>
        <w:tc>
          <w:tcPr>
            <w:tcW w:w="299" w:type="pct"/>
            <w:tcBorders>
              <w:bottom w:val="single" w:sz="4" w:space="0" w:color="auto"/>
            </w:tcBorders>
            <w:vAlign w:val="bottom"/>
          </w:tcPr>
          <w:p w14:paraId="3418B3C0" w14:textId="0C962853" w:rsidR="00422E43" w:rsidRPr="00422E43" w:rsidRDefault="00422E43" w:rsidP="00422E43">
            <w:r>
              <w:rPr>
                <w:rFonts w:ascii="Calibri" w:hAnsi="Calibri" w:cs="Calibri"/>
                <w:sz w:val="22"/>
                <w:szCs w:val="22"/>
              </w:rPr>
              <w:t>4.352E-3</w:t>
            </w:r>
          </w:p>
        </w:tc>
        <w:tc>
          <w:tcPr>
            <w:tcW w:w="335" w:type="pct"/>
            <w:tcBorders>
              <w:bottom w:val="single" w:sz="4" w:space="0" w:color="auto"/>
            </w:tcBorders>
            <w:vAlign w:val="bottom"/>
          </w:tcPr>
          <w:p w14:paraId="32B4A2EC" w14:textId="77959D2B" w:rsidR="00422E43" w:rsidRPr="00422E43" w:rsidRDefault="00422E43" w:rsidP="00422E43">
            <w:r>
              <w:rPr>
                <w:rFonts w:ascii="Calibri" w:hAnsi="Calibri" w:cs="Calibri"/>
                <w:sz w:val="22"/>
                <w:szCs w:val="22"/>
              </w:rPr>
              <w:t>2.544E-3</w:t>
            </w:r>
          </w:p>
        </w:tc>
        <w:tc>
          <w:tcPr>
            <w:tcW w:w="310" w:type="pct"/>
            <w:tcBorders>
              <w:bottom w:val="single" w:sz="4" w:space="0" w:color="auto"/>
            </w:tcBorders>
            <w:vAlign w:val="bottom"/>
          </w:tcPr>
          <w:p w14:paraId="56DAFDDE" w14:textId="41BB611D" w:rsidR="00422E43" w:rsidRPr="00422E43" w:rsidRDefault="00422E43" w:rsidP="00422E43">
            <w:r>
              <w:rPr>
                <w:rFonts w:ascii="Calibri" w:hAnsi="Calibri" w:cs="Calibri"/>
                <w:sz w:val="22"/>
                <w:szCs w:val="22"/>
              </w:rPr>
              <w:t>2.158E-3</w:t>
            </w:r>
          </w:p>
        </w:tc>
      </w:tr>
      <w:tr w:rsidR="00422E43" w:rsidRPr="00CA6E93" w14:paraId="1E4A9252" w14:textId="77777777" w:rsidTr="00DA20EF">
        <w:trPr>
          <w:jc w:val="center"/>
        </w:trPr>
        <w:tc>
          <w:tcPr>
            <w:tcW w:w="264" w:type="pct"/>
            <w:tcBorders>
              <w:top w:val="single" w:sz="4" w:space="0" w:color="auto"/>
            </w:tcBorders>
          </w:tcPr>
          <w:p w14:paraId="7525170B" w14:textId="77777777" w:rsidR="00422E43" w:rsidRPr="00CA6E93" w:rsidRDefault="00422E43" w:rsidP="00435BD2">
            <w:pPr>
              <w:pStyle w:val="bangtrai"/>
            </w:pPr>
            <w:r>
              <w:t>MMF12</w:t>
            </w:r>
          </w:p>
        </w:tc>
        <w:tc>
          <w:tcPr>
            <w:tcW w:w="136" w:type="pct"/>
            <w:tcBorders>
              <w:top w:val="single" w:sz="4" w:space="0" w:color="auto"/>
            </w:tcBorders>
          </w:tcPr>
          <w:p w14:paraId="2AF20625" w14:textId="77777777" w:rsidR="00422E43" w:rsidRPr="00CA6E93" w:rsidRDefault="00422E43" w:rsidP="00435BD2">
            <w:pPr>
              <w:pStyle w:val="bangtrai"/>
            </w:pPr>
            <w:r w:rsidRPr="00CA6E93">
              <w:t>(1)</w:t>
            </w:r>
          </w:p>
        </w:tc>
        <w:tc>
          <w:tcPr>
            <w:tcW w:w="300" w:type="pct"/>
            <w:tcBorders>
              <w:top w:val="nil"/>
              <w:left w:val="nil"/>
              <w:bottom w:val="nil"/>
              <w:right w:val="nil"/>
            </w:tcBorders>
            <w:vAlign w:val="bottom"/>
          </w:tcPr>
          <w:p w14:paraId="21E28ABE" w14:textId="4C8972D2" w:rsidR="00422E43" w:rsidRPr="00422E43" w:rsidRDefault="00422E43" w:rsidP="00422E43">
            <w:r>
              <w:rPr>
                <w:rFonts w:ascii="Calibri" w:hAnsi="Calibri" w:cs="Calibri"/>
                <w:sz w:val="22"/>
                <w:szCs w:val="22"/>
              </w:rPr>
              <w:t>1.044E-3</w:t>
            </w:r>
          </w:p>
        </w:tc>
        <w:tc>
          <w:tcPr>
            <w:tcW w:w="299" w:type="pct"/>
            <w:tcBorders>
              <w:top w:val="nil"/>
              <w:left w:val="nil"/>
              <w:bottom w:val="nil"/>
              <w:right w:val="nil"/>
            </w:tcBorders>
            <w:vAlign w:val="bottom"/>
          </w:tcPr>
          <w:p w14:paraId="0AF15193" w14:textId="5006C199" w:rsidR="00422E43" w:rsidRPr="00422E43" w:rsidRDefault="00422E43" w:rsidP="00422E43">
            <w:r>
              <w:rPr>
                <w:rFonts w:ascii="Calibri" w:hAnsi="Calibri" w:cs="Calibri"/>
                <w:sz w:val="22"/>
                <w:szCs w:val="22"/>
              </w:rPr>
              <w:t>1.569E-3</w:t>
            </w:r>
          </w:p>
        </w:tc>
        <w:tc>
          <w:tcPr>
            <w:tcW w:w="299" w:type="pct"/>
            <w:tcBorders>
              <w:top w:val="nil"/>
              <w:left w:val="nil"/>
              <w:bottom w:val="nil"/>
              <w:right w:val="nil"/>
            </w:tcBorders>
            <w:vAlign w:val="bottom"/>
          </w:tcPr>
          <w:p w14:paraId="66D330DE" w14:textId="2E3DE639" w:rsidR="00422E43" w:rsidRPr="00422E43" w:rsidRDefault="00422E43" w:rsidP="00422E43">
            <w:r>
              <w:rPr>
                <w:rFonts w:ascii="Calibri" w:hAnsi="Calibri" w:cs="Calibri"/>
                <w:sz w:val="22"/>
                <w:szCs w:val="22"/>
              </w:rPr>
              <w:t>3.561E-4</w:t>
            </w:r>
          </w:p>
        </w:tc>
        <w:tc>
          <w:tcPr>
            <w:tcW w:w="334" w:type="pct"/>
            <w:tcBorders>
              <w:top w:val="nil"/>
              <w:left w:val="nil"/>
              <w:bottom w:val="nil"/>
              <w:right w:val="nil"/>
            </w:tcBorders>
            <w:vAlign w:val="bottom"/>
          </w:tcPr>
          <w:p w14:paraId="4F06A4E4" w14:textId="17B5D1CE" w:rsidR="00422E43" w:rsidRPr="00422E43" w:rsidRDefault="00422E43" w:rsidP="00422E43">
            <w:r>
              <w:rPr>
                <w:rFonts w:ascii="Calibri" w:hAnsi="Calibri" w:cs="Calibri"/>
                <w:sz w:val="22"/>
                <w:szCs w:val="22"/>
              </w:rPr>
              <w:t>1.153E-3</w:t>
            </w:r>
          </w:p>
        </w:tc>
        <w:tc>
          <w:tcPr>
            <w:tcW w:w="298" w:type="pct"/>
            <w:tcBorders>
              <w:top w:val="nil"/>
              <w:left w:val="nil"/>
              <w:bottom w:val="nil"/>
              <w:right w:val="nil"/>
            </w:tcBorders>
            <w:vAlign w:val="bottom"/>
          </w:tcPr>
          <w:p w14:paraId="4CF09C6A" w14:textId="353E8F0C" w:rsidR="00422E43" w:rsidRPr="00422E43" w:rsidRDefault="00422E43" w:rsidP="00422E43">
            <w:r>
              <w:rPr>
                <w:rFonts w:ascii="Calibri" w:hAnsi="Calibri" w:cs="Calibri"/>
                <w:b/>
                <w:bCs/>
                <w:sz w:val="22"/>
                <w:szCs w:val="22"/>
              </w:rPr>
              <w:t>1.605E-4</w:t>
            </w:r>
          </w:p>
        </w:tc>
        <w:tc>
          <w:tcPr>
            <w:tcW w:w="299" w:type="pct"/>
            <w:tcBorders>
              <w:top w:val="single" w:sz="4" w:space="0" w:color="auto"/>
            </w:tcBorders>
            <w:vAlign w:val="bottom"/>
          </w:tcPr>
          <w:p w14:paraId="27C858AC" w14:textId="3C029694" w:rsidR="00422E43" w:rsidRPr="00422E43" w:rsidRDefault="00422E43" w:rsidP="00422E43">
            <w:r>
              <w:rPr>
                <w:rFonts w:ascii="Calibri" w:hAnsi="Calibri" w:cs="Calibri"/>
                <w:sz w:val="22"/>
                <w:szCs w:val="22"/>
              </w:rPr>
              <w:t>2.682E-4</w:t>
            </w:r>
          </w:p>
        </w:tc>
        <w:tc>
          <w:tcPr>
            <w:tcW w:w="298" w:type="pct"/>
            <w:tcBorders>
              <w:top w:val="single" w:sz="4" w:space="0" w:color="auto"/>
            </w:tcBorders>
            <w:vAlign w:val="bottom"/>
          </w:tcPr>
          <w:p w14:paraId="4BFE7914" w14:textId="4A576FBA" w:rsidR="00422E43" w:rsidRPr="00422E43" w:rsidRDefault="00422E43" w:rsidP="00422E43">
            <w:r>
              <w:rPr>
                <w:rFonts w:ascii="Calibri" w:hAnsi="Calibri" w:cs="Calibri"/>
                <w:b/>
                <w:bCs/>
                <w:sz w:val="22"/>
                <w:szCs w:val="22"/>
              </w:rPr>
              <w:t>1.713E-4</w:t>
            </w:r>
          </w:p>
        </w:tc>
        <w:tc>
          <w:tcPr>
            <w:tcW w:w="298" w:type="pct"/>
            <w:tcBorders>
              <w:top w:val="single" w:sz="4" w:space="0" w:color="auto"/>
            </w:tcBorders>
            <w:vAlign w:val="bottom"/>
          </w:tcPr>
          <w:p w14:paraId="7C77CFC0" w14:textId="176602BF" w:rsidR="00422E43" w:rsidRPr="00422E43" w:rsidRDefault="00422E43" w:rsidP="00422E43">
            <w:r>
              <w:rPr>
                <w:rFonts w:ascii="Calibri" w:hAnsi="Calibri" w:cs="Calibri"/>
                <w:sz w:val="22"/>
                <w:szCs w:val="22"/>
              </w:rPr>
              <w:t>5.150E-4</w:t>
            </w:r>
          </w:p>
        </w:tc>
        <w:tc>
          <w:tcPr>
            <w:tcW w:w="334" w:type="pct"/>
            <w:tcBorders>
              <w:top w:val="single" w:sz="4" w:space="0" w:color="auto"/>
            </w:tcBorders>
            <w:vAlign w:val="bottom"/>
          </w:tcPr>
          <w:p w14:paraId="1B69F0A3" w14:textId="3F841A80" w:rsidR="00422E43" w:rsidRPr="00422E43" w:rsidRDefault="00422E43" w:rsidP="00422E43">
            <w:r>
              <w:rPr>
                <w:rFonts w:ascii="Calibri" w:hAnsi="Calibri" w:cs="Calibri"/>
                <w:sz w:val="22"/>
                <w:szCs w:val="22"/>
              </w:rPr>
              <w:t>3.554E-4</w:t>
            </w:r>
          </w:p>
        </w:tc>
        <w:tc>
          <w:tcPr>
            <w:tcW w:w="299" w:type="pct"/>
            <w:tcBorders>
              <w:top w:val="single" w:sz="4" w:space="0" w:color="auto"/>
            </w:tcBorders>
            <w:vAlign w:val="bottom"/>
          </w:tcPr>
          <w:p w14:paraId="4A4168AB" w14:textId="49F9746B" w:rsidR="00422E43" w:rsidRPr="00422E43" w:rsidRDefault="00422E43" w:rsidP="00422E43">
            <w:r>
              <w:rPr>
                <w:rFonts w:ascii="Calibri" w:hAnsi="Calibri" w:cs="Calibri"/>
                <w:sz w:val="22"/>
                <w:szCs w:val="22"/>
              </w:rPr>
              <w:t>3.361E-4</w:t>
            </w:r>
          </w:p>
        </w:tc>
        <w:tc>
          <w:tcPr>
            <w:tcW w:w="300" w:type="pct"/>
            <w:tcBorders>
              <w:top w:val="single" w:sz="4" w:space="0" w:color="auto"/>
            </w:tcBorders>
            <w:vAlign w:val="bottom"/>
          </w:tcPr>
          <w:p w14:paraId="5CC2F1DB" w14:textId="01F41780" w:rsidR="00422E43" w:rsidRPr="00422E43" w:rsidRDefault="00422E43" w:rsidP="00422E43">
            <w:r>
              <w:rPr>
                <w:rFonts w:ascii="Calibri" w:hAnsi="Calibri" w:cs="Calibri"/>
                <w:sz w:val="22"/>
                <w:szCs w:val="22"/>
              </w:rPr>
              <w:t>2.386E-3</w:t>
            </w:r>
          </w:p>
        </w:tc>
        <w:tc>
          <w:tcPr>
            <w:tcW w:w="298" w:type="pct"/>
            <w:tcBorders>
              <w:top w:val="single" w:sz="4" w:space="0" w:color="auto"/>
            </w:tcBorders>
            <w:vAlign w:val="bottom"/>
          </w:tcPr>
          <w:p w14:paraId="3DC557F1" w14:textId="0C3628D3" w:rsidR="00422E43" w:rsidRPr="00422E43" w:rsidRDefault="00422E43" w:rsidP="00422E43">
            <w:r>
              <w:rPr>
                <w:rFonts w:ascii="Calibri" w:hAnsi="Calibri" w:cs="Calibri"/>
                <w:sz w:val="22"/>
                <w:szCs w:val="22"/>
              </w:rPr>
              <w:t>1.288E-3</w:t>
            </w:r>
          </w:p>
        </w:tc>
        <w:tc>
          <w:tcPr>
            <w:tcW w:w="299" w:type="pct"/>
            <w:tcBorders>
              <w:top w:val="single" w:sz="4" w:space="0" w:color="auto"/>
            </w:tcBorders>
            <w:vAlign w:val="bottom"/>
          </w:tcPr>
          <w:p w14:paraId="56CB9C47" w14:textId="14C8D749" w:rsidR="00422E43" w:rsidRPr="00422E43" w:rsidRDefault="00422E43" w:rsidP="00422E43">
            <w:r>
              <w:rPr>
                <w:rFonts w:ascii="Calibri" w:hAnsi="Calibri" w:cs="Calibri"/>
                <w:sz w:val="22"/>
                <w:szCs w:val="22"/>
              </w:rPr>
              <w:t>2.070E-3</w:t>
            </w:r>
          </w:p>
        </w:tc>
        <w:tc>
          <w:tcPr>
            <w:tcW w:w="335" w:type="pct"/>
            <w:tcBorders>
              <w:top w:val="single" w:sz="4" w:space="0" w:color="auto"/>
            </w:tcBorders>
            <w:vAlign w:val="bottom"/>
          </w:tcPr>
          <w:p w14:paraId="5C3746ED" w14:textId="77F7D191" w:rsidR="00422E43" w:rsidRPr="00422E43" w:rsidRDefault="00422E43" w:rsidP="00422E43">
            <w:r>
              <w:rPr>
                <w:rFonts w:ascii="Calibri" w:hAnsi="Calibri" w:cs="Calibri"/>
                <w:sz w:val="22"/>
                <w:szCs w:val="22"/>
              </w:rPr>
              <w:t>3.580E-3</w:t>
            </w:r>
          </w:p>
        </w:tc>
        <w:tc>
          <w:tcPr>
            <w:tcW w:w="310" w:type="pct"/>
            <w:tcBorders>
              <w:top w:val="single" w:sz="4" w:space="0" w:color="auto"/>
            </w:tcBorders>
            <w:vAlign w:val="bottom"/>
          </w:tcPr>
          <w:p w14:paraId="4FA8EAF5" w14:textId="792F9242" w:rsidR="00422E43" w:rsidRPr="00422E43" w:rsidRDefault="00422E43" w:rsidP="00422E43">
            <w:r>
              <w:rPr>
                <w:rFonts w:ascii="Calibri" w:hAnsi="Calibri" w:cs="Calibri"/>
                <w:b/>
                <w:bCs/>
                <w:sz w:val="22"/>
                <w:szCs w:val="22"/>
              </w:rPr>
              <w:t>1.029E-3</w:t>
            </w:r>
          </w:p>
        </w:tc>
      </w:tr>
      <w:tr w:rsidR="00422E43" w:rsidRPr="00CA6E93" w14:paraId="4459F459" w14:textId="77777777" w:rsidTr="00DA20EF">
        <w:trPr>
          <w:jc w:val="center"/>
        </w:trPr>
        <w:tc>
          <w:tcPr>
            <w:tcW w:w="264" w:type="pct"/>
          </w:tcPr>
          <w:p w14:paraId="2DDC1B0C" w14:textId="77777777" w:rsidR="00422E43" w:rsidRPr="00CA6E93" w:rsidRDefault="00422E43" w:rsidP="00435BD2">
            <w:pPr>
              <w:pStyle w:val="bangtrai"/>
            </w:pPr>
          </w:p>
        </w:tc>
        <w:tc>
          <w:tcPr>
            <w:tcW w:w="136" w:type="pct"/>
          </w:tcPr>
          <w:p w14:paraId="70066B3B"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414CA866" w14:textId="310AE9D6" w:rsidR="00422E43" w:rsidRPr="00422E43" w:rsidRDefault="00422E43" w:rsidP="00422E43">
            <w:r>
              <w:rPr>
                <w:rFonts w:ascii="Calibri" w:hAnsi="Calibri" w:cs="Calibri"/>
                <w:sz w:val="22"/>
                <w:szCs w:val="22"/>
              </w:rPr>
              <w:t>2.379E-3</w:t>
            </w:r>
          </w:p>
        </w:tc>
        <w:tc>
          <w:tcPr>
            <w:tcW w:w="299" w:type="pct"/>
            <w:tcBorders>
              <w:top w:val="nil"/>
              <w:left w:val="nil"/>
              <w:bottom w:val="nil"/>
              <w:right w:val="nil"/>
            </w:tcBorders>
            <w:vAlign w:val="bottom"/>
          </w:tcPr>
          <w:p w14:paraId="34E53589" w14:textId="0AB973F6" w:rsidR="00422E43" w:rsidRPr="00422E43" w:rsidRDefault="00422E43" w:rsidP="00422E43">
            <w:r>
              <w:rPr>
                <w:rFonts w:ascii="Calibri" w:hAnsi="Calibri" w:cs="Calibri"/>
                <w:sz w:val="22"/>
                <w:szCs w:val="22"/>
              </w:rPr>
              <w:t>2.790E-3</w:t>
            </w:r>
          </w:p>
        </w:tc>
        <w:tc>
          <w:tcPr>
            <w:tcW w:w="299" w:type="pct"/>
            <w:tcBorders>
              <w:top w:val="nil"/>
              <w:left w:val="nil"/>
              <w:bottom w:val="nil"/>
              <w:right w:val="nil"/>
            </w:tcBorders>
            <w:vAlign w:val="bottom"/>
          </w:tcPr>
          <w:p w14:paraId="5843927F" w14:textId="07A26735" w:rsidR="00422E43" w:rsidRPr="00422E43" w:rsidRDefault="00422E43" w:rsidP="00422E43">
            <w:r>
              <w:rPr>
                <w:rFonts w:ascii="Calibri" w:hAnsi="Calibri" w:cs="Calibri"/>
                <w:sz w:val="22"/>
                <w:szCs w:val="22"/>
              </w:rPr>
              <w:t>5.055E-4</w:t>
            </w:r>
          </w:p>
        </w:tc>
        <w:tc>
          <w:tcPr>
            <w:tcW w:w="334" w:type="pct"/>
            <w:tcBorders>
              <w:top w:val="nil"/>
              <w:left w:val="nil"/>
              <w:bottom w:val="nil"/>
              <w:right w:val="nil"/>
            </w:tcBorders>
            <w:vAlign w:val="bottom"/>
          </w:tcPr>
          <w:p w14:paraId="33580826" w14:textId="7C5E10A0" w:rsidR="00422E43" w:rsidRPr="00422E43" w:rsidRDefault="00422E43" w:rsidP="00422E43">
            <w:r>
              <w:rPr>
                <w:rFonts w:ascii="Calibri" w:hAnsi="Calibri" w:cs="Calibri"/>
                <w:sz w:val="22"/>
                <w:szCs w:val="22"/>
              </w:rPr>
              <w:t>3.032E-2</w:t>
            </w:r>
          </w:p>
        </w:tc>
        <w:tc>
          <w:tcPr>
            <w:tcW w:w="298" w:type="pct"/>
            <w:tcBorders>
              <w:top w:val="nil"/>
              <w:left w:val="nil"/>
              <w:bottom w:val="nil"/>
              <w:right w:val="nil"/>
            </w:tcBorders>
            <w:vAlign w:val="bottom"/>
          </w:tcPr>
          <w:p w14:paraId="533D76DD" w14:textId="3FB0C90E" w:rsidR="00422E43" w:rsidRPr="00422E43" w:rsidRDefault="00422E43" w:rsidP="00422E43">
            <w:r>
              <w:rPr>
                <w:rFonts w:ascii="Calibri" w:hAnsi="Calibri" w:cs="Calibri"/>
                <w:b/>
                <w:bCs/>
                <w:sz w:val="22"/>
                <w:szCs w:val="22"/>
              </w:rPr>
              <w:t>2.023E-4</w:t>
            </w:r>
          </w:p>
        </w:tc>
        <w:tc>
          <w:tcPr>
            <w:tcW w:w="299" w:type="pct"/>
            <w:vAlign w:val="bottom"/>
          </w:tcPr>
          <w:p w14:paraId="1663F3BA" w14:textId="7C1DEC88" w:rsidR="00422E43" w:rsidRPr="00422E43" w:rsidRDefault="00422E43" w:rsidP="00422E43">
            <w:r>
              <w:rPr>
                <w:rFonts w:ascii="Calibri" w:hAnsi="Calibri" w:cs="Calibri"/>
                <w:sz w:val="22"/>
                <w:szCs w:val="22"/>
              </w:rPr>
              <w:t>4.907E-3</w:t>
            </w:r>
          </w:p>
        </w:tc>
        <w:tc>
          <w:tcPr>
            <w:tcW w:w="298" w:type="pct"/>
            <w:vAlign w:val="bottom"/>
          </w:tcPr>
          <w:p w14:paraId="1389DE8B" w14:textId="2308246E" w:rsidR="00422E43" w:rsidRPr="00422E43" w:rsidRDefault="00422E43" w:rsidP="00422E43">
            <w:r>
              <w:rPr>
                <w:rFonts w:ascii="Calibri" w:hAnsi="Calibri" w:cs="Calibri"/>
                <w:sz w:val="22"/>
                <w:szCs w:val="22"/>
              </w:rPr>
              <w:t>6.760E-4</w:t>
            </w:r>
          </w:p>
        </w:tc>
        <w:tc>
          <w:tcPr>
            <w:tcW w:w="298" w:type="pct"/>
            <w:vAlign w:val="bottom"/>
          </w:tcPr>
          <w:p w14:paraId="2B2B4846" w14:textId="0A6A4FBA" w:rsidR="00422E43" w:rsidRPr="00422E43" w:rsidRDefault="00422E43" w:rsidP="00422E43">
            <w:r>
              <w:rPr>
                <w:rFonts w:ascii="Calibri" w:hAnsi="Calibri" w:cs="Calibri"/>
                <w:sz w:val="22"/>
                <w:szCs w:val="22"/>
              </w:rPr>
              <w:t>1.609E-2</w:t>
            </w:r>
          </w:p>
        </w:tc>
        <w:tc>
          <w:tcPr>
            <w:tcW w:w="334" w:type="pct"/>
            <w:vAlign w:val="bottom"/>
          </w:tcPr>
          <w:p w14:paraId="36806DBD" w14:textId="2B815C27" w:rsidR="00422E43" w:rsidRPr="00422E43" w:rsidRDefault="00422E43" w:rsidP="00422E43">
            <w:r>
              <w:rPr>
                <w:rFonts w:ascii="Calibri" w:hAnsi="Calibri" w:cs="Calibri"/>
                <w:sz w:val="22"/>
                <w:szCs w:val="22"/>
              </w:rPr>
              <w:t>3.515E-3</w:t>
            </w:r>
          </w:p>
        </w:tc>
        <w:tc>
          <w:tcPr>
            <w:tcW w:w="299" w:type="pct"/>
            <w:vAlign w:val="bottom"/>
          </w:tcPr>
          <w:p w14:paraId="77FEA9FF" w14:textId="1CB905E2" w:rsidR="00422E43" w:rsidRPr="00422E43" w:rsidRDefault="00422E43" w:rsidP="00422E43">
            <w:r>
              <w:rPr>
                <w:rFonts w:ascii="Calibri" w:hAnsi="Calibri" w:cs="Calibri"/>
                <w:b/>
                <w:bCs/>
                <w:sz w:val="22"/>
                <w:szCs w:val="22"/>
              </w:rPr>
              <w:t>4.049E-4</w:t>
            </w:r>
          </w:p>
        </w:tc>
        <w:tc>
          <w:tcPr>
            <w:tcW w:w="300" w:type="pct"/>
            <w:vAlign w:val="bottom"/>
          </w:tcPr>
          <w:p w14:paraId="683B5093" w14:textId="01236E0C" w:rsidR="00422E43" w:rsidRPr="00422E43" w:rsidRDefault="00422E43" w:rsidP="00422E43">
            <w:r>
              <w:rPr>
                <w:rFonts w:ascii="Calibri" w:hAnsi="Calibri" w:cs="Calibri"/>
                <w:sz w:val="22"/>
                <w:szCs w:val="22"/>
              </w:rPr>
              <w:t>2.151E-2</w:t>
            </w:r>
          </w:p>
        </w:tc>
        <w:tc>
          <w:tcPr>
            <w:tcW w:w="298" w:type="pct"/>
            <w:vAlign w:val="bottom"/>
          </w:tcPr>
          <w:p w14:paraId="468EFCA1" w14:textId="474165A7" w:rsidR="00422E43" w:rsidRPr="00422E43" w:rsidRDefault="00422E43" w:rsidP="00422E43">
            <w:r>
              <w:rPr>
                <w:rFonts w:ascii="Calibri" w:hAnsi="Calibri" w:cs="Calibri"/>
                <w:sz w:val="22"/>
                <w:szCs w:val="22"/>
              </w:rPr>
              <w:t>5.021E-3</w:t>
            </w:r>
          </w:p>
        </w:tc>
        <w:tc>
          <w:tcPr>
            <w:tcW w:w="299" w:type="pct"/>
            <w:vAlign w:val="bottom"/>
          </w:tcPr>
          <w:p w14:paraId="767E9589" w14:textId="32E5805A" w:rsidR="00422E43" w:rsidRPr="00422E43" w:rsidRDefault="00422E43" w:rsidP="00422E43">
            <w:r>
              <w:rPr>
                <w:rFonts w:ascii="Calibri" w:hAnsi="Calibri" w:cs="Calibri"/>
                <w:sz w:val="22"/>
                <w:szCs w:val="22"/>
              </w:rPr>
              <w:t>2.036E-2</w:t>
            </w:r>
          </w:p>
        </w:tc>
        <w:tc>
          <w:tcPr>
            <w:tcW w:w="335" w:type="pct"/>
            <w:vAlign w:val="bottom"/>
          </w:tcPr>
          <w:p w14:paraId="713B9BEF" w14:textId="2979C2FB" w:rsidR="00422E43" w:rsidRPr="00422E43" w:rsidRDefault="00422E43" w:rsidP="00422E43">
            <w:r>
              <w:rPr>
                <w:rFonts w:ascii="Calibri" w:hAnsi="Calibri" w:cs="Calibri"/>
                <w:sz w:val="22"/>
                <w:szCs w:val="22"/>
              </w:rPr>
              <w:t>5.928E-2</w:t>
            </w:r>
          </w:p>
        </w:tc>
        <w:tc>
          <w:tcPr>
            <w:tcW w:w="310" w:type="pct"/>
            <w:vAlign w:val="bottom"/>
          </w:tcPr>
          <w:p w14:paraId="16DA00B6" w14:textId="3F39D932" w:rsidR="00422E43" w:rsidRPr="00422E43" w:rsidRDefault="00422E43" w:rsidP="00422E43">
            <w:r>
              <w:rPr>
                <w:rFonts w:ascii="Calibri" w:hAnsi="Calibri" w:cs="Calibri"/>
                <w:b/>
                <w:bCs/>
                <w:sz w:val="22"/>
                <w:szCs w:val="22"/>
              </w:rPr>
              <w:t>1.366E-3</w:t>
            </w:r>
          </w:p>
        </w:tc>
      </w:tr>
      <w:tr w:rsidR="00422E43" w:rsidRPr="00CA6E93" w14:paraId="28E80D14" w14:textId="77777777" w:rsidTr="00DA20EF">
        <w:trPr>
          <w:jc w:val="center"/>
        </w:trPr>
        <w:tc>
          <w:tcPr>
            <w:tcW w:w="264" w:type="pct"/>
          </w:tcPr>
          <w:p w14:paraId="49FFD6F1" w14:textId="77777777" w:rsidR="00422E43" w:rsidRPr="00CA6E93" w:rsidRDefault="00422E43" w:rsidP="00435BD2">
            <w:pPr>
              <w:pStyle w:val="bangtrai"/>
            </w:pPr>
          </w:p>
        </w:tc>
        <w:tc>
          <w:tcPr>
            <w:tcW w:w="136" w:type="pct"/>
          </w:tcPr>
          <w:p w14:paraId="76E5C8DE"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6857ED60" w14:textId="294E2DFB" w:rsidR="00422E43" w:rsidRPr="00422E43" w:rsidRDefault="00422E43" w:rsidP="00422E43">
            <w:r>
              <w:rPr>
                <w:rFonts w:ascii="Calibri" w:hAnsi="Calibri" w:cs="Calibri"/>
                <w:sz w:val="22"/>
                <w:szCs w:val="22"/>
              </w:rPr>
              <w:t>1.511E-3</w:t>
            </w:r>
          </w:p>
        </w:tc>
        <w:tc>
          <w:tcPr>
            <w:tcW w:w="299" w:type="pct"/>
            <w:tcBorders>
              <w:top w:val="nil"/>
              <w:left w:val="nil"/>
              <w:bottom w:val="nil"/>
              <w:right w:val="nil"/>
            </w:tcBorders>
            <w:vAlign w:val="bottom"/>
          </w:tcPr>
          <w:p w14:paraId="103A581D" w14:textId="3746AF5B" w:rsidR="00422E43" w:rsidRPr="00422E43" w:rsidRDefault="00422E43" w:rsidP="00422E43">
            <w:r>
              <w:rPr>
                <w:rFonts w:ascii="Calibri" w:hAnsi="Calibri" w:cs="Calibri"/>
                <w:sz w:val="22"/>
                <w:szCs w:val="22"/>
              </w:rPr>
              <w:t>1.951E-3</w:t>
            </w:r>
          </w:p>
        </w:tc>
        <w:tc>
          <w:tcPr>
            <w:tcW w:w="299" w:type="pct"/>
            <w:tcBorders>
              <w:top w:val="nil"/>
              <w:left w:val="nil"/>
              <w:bottom w:val="nil"/>
              <w:right w:val="nil"/>
            </w:tcBorders>
            <w:vAlign w:val="bottom"/>
          </w:tcPr>
          <w:p w14:paraId="29531B04" w14:textId="2DC2003D" w:rsidR="00422E43" w:rsidRPr="00422E43" w:rsidRDefault="00422E43" w:rsidP="00422E43">
            <w:r>
              <w:rPr>
                <w:rFonts w:ascii="Calibri" w:hAnsi="Calibri" w:cs="Calibri"/>
                <w:sz w:val="22"/>
                <w:szCs w:val="22"/>
              </w:rPr>
              <w:t>4.170E-4</w:t>
            </w:r>
          </w:p>
        </w:tc>
        <w:tc>
          <w:tcPr>
            <w:tcW w:w="334" w:type="pct"/>
            <w:tcBorders>
              <w:top w:val="nil"/>
              <w:left w:val="nil"/>
              <w:bottom w:val="nil"/>
              <w:right w:val="nil"/>
            </w:tcBorders>
            <w:vAlign w:val="bottom"/>
          </w:tcPr>
          <w:p w14:paraId="7440310E" w14:textId="068FF742" w:rsidR="00422E43" w:rsidRPr="00422E43" w:rsidRDefault="00422E43" w:rsidP="00422E43">
            <w:r>
              <w:rPr>
                <w:rFonts w:ascii="Calibri" w:hAnsi="Calibri" w:cs="Calibri"/>
                <w:sz w:val="22"/>
                <w:szCs w:val="22"/>
              </w:rPr>
              <w:t>3.855E-3</w:t>
            </w:r>
          </w:p>
        </w:tc>
        <w:tc>
          <w:tcPr>
            <w:tcW w:w="298" w:type="pct"/>
            <w:tcBorders>
              <w:top w:val="nil"/>
              <w:left w:val="nil"/>
              <w:bottom w:val="nil"/>
              <w:right w:val="nil"/>
            </w:tcBorders>
            <w:vAlign w:val="bottom"/>
          </w:tcPr>
          <w:p w14:paraId="5DA6E6A9" w14:textId="5C0D634F" w:rsidR="00422E43" w:rsidRPr="00422E43" w:rsidRDefault="00422E43" w:rsidP="00422E43">
            <w:r>
              <w:rPr>
                <w:rFonts w:ascii="Calibri" w:hAnsi="Calibri" w:cs="Calibri"/>
                <w:b/>
                <w:bCs/>
                <w:sz w:val="22"/>
                <w:szCs w:val="22"/>
              </w:rPr>
              <w:t>1.818E-4</w:t>
            </w:r>
          </w:p>
        </w:tc>
        <w:tc>
          <w:tcPr>
            <w:tcW w:w="299" w:type="pct"/>
            <w:vAlign w:val="bottom"/>
          </w:tcPr>
          <w:p w14:paraId="007A106F" w14:textId="08A7C0B8" w:rsidR="00422E43" w:rsidRPr="00422E43" w:rsidRDefault="00422E43" w:rsidP="00422E43">
            <w:r>
              <w:rPr>
                <w:rFonts w:ascii="Calibri" w:hAnsi="Calibri" w:cs="Calibri"/>
                <w:sz w:val="22"/>
                <w:szCs w:val="22"/>
              </w:rPr>
              <w:t>5.540E-4</w:t>
            </w:r>
          </w:p>
        </w:tc>
        <w:tc>
          <w:tcPr>
            <w:tcW w:w="298" w:type="pct"/>
            <w:vAlign w:val="bottom"/>
          </w:tcPr>
          <w:p w14:paraId="65D51C0F" w14:textId="2698FF5A" w:rsidR="00422E43" w:rsidRPr="00422E43" w:rsidRDefault="00422E43" w:rsidP="00422E43">
            <w:r>
              <w:rPr>
                <w:rFonts w:ascii="Calibri" w:hAnsi="Calibri" w:cs="Calibri"/>
                <w:b/>
                <w:bCs/>
                <w:sz w:val="22"/>
                <w:szCs w:val="22"/>
              </w:rPr>
              <w:t>3.514E-4</w:t>
            </w:r>
          </w:p>
        </w:tc>
        <w:tc>
          <w:tcPr>
            <w:tcW w:w="298" w:type="pct"/>
            <w:vAlign w:val="bottom"/>
          </w:tcPr>
          <w:p w14:paraId="3BA24BF5" w14:textId="5688F57D" w:rsidR="00422E43" w:rsidRPr="00422E43" w:rsidRDefault="00422E43" w:rsidP="00422E43">
            <w:r>
              <w:rPr>
                <w:rFonts w:ascii="Calibri" w:hAnsi="Calibri" w:cs="Calibri"/>
                <w:sz w:val="22"/>
                <w:szCs w:val="22"/>
              </w:rPr>
              <w:t>3.636E-3</w:t>
            </w:r>
          </w:p>
        </w:tc>
        <w:tc>
          <w:tcPr>
            <w:tcW w:w="334" w:type="pct"/>
            <w:vAlign w:val="bottom"/>
          </w:tcPr>
          <w:p w14:paraId="5C48D982" w14:textId="5F3E956C" w:rsidR="00422E43" w:rsidRPr="00422E43" w:rsidRDefault="00422E43" w:rsidP="00422E43">
            <w:r>
              <w:rPr>
                <w:rFonts w:ascii="Calibri" w:hAnsi="Calibri" w:cs="Calibri"/>
                <w:sz w:val="22"/>
                <w:szCs w:val="22"/>
              </w:rPr>
              <w:t>1.050E-3</w:t>
            </w:r>
          </w:p>
        </w:tc>
        <w:tc>
          <w:tcPr>
            <w:tcW w:w="299" w:type="pct"/>
            <w:vAlign w:val="bottom"/>
          </w:tcPr>
          <w:p w14:paraId="71CD3274" w14:textId="7EF74857" w:rsidR="00422E43" w:rsidRPr="00422E43" w:rsidRDefault="00422E43" w:rsidP="00422E43">
            <w:r>
              <w:rPr>
                <w:rFonts w:ascii="Calibri" w:hAnsi="Calibri" w:cs="Calibri"/>
                <w:sz w:val="22"/>
                <w:szCs w:val="22"/>
              </w:rPr>
              <w:t>3.728E-4</w:t>
            </w:r>
          </w:p>
        </w:tc>
        <w:tc>
          <w:tcPr>
            <w:tcW w:w="300" w:type="pct"/>
            <w:vAlign w:val="bottom"/>
          </w:tcPr>
          <w:p w14:paraId="1E767521" w14:textId="6F9F3853" w:rsidR="00422E43" w:rsidRPr="00422E43" w:rsidRDefault="00422E43" w:rsidP="00422E43">
            <w:r>
              <w:rPr>
                <w:rFonts w:ascii="Calibri" w:hAnsi="Calibri" w:cs="Calibri"/>
                <w:sz w:val="22"/>
                <w:szCs w:val="22"/>
              </w:rPr>
              <w:t>4.145E-3</w:t>
            </w:r>
          </w:p>
        </w:tc>
        <w:tc>
          <w:tcPr>
            <w:tcW w:w="298" w:type="pct"/>
            <w:vAlign w:val="bottom"/>
          </w:tcPr>
          <w:p w14:paraId="41782C62" w14:textId="4A40B8C5" w:rsidR="00422E43" w:rsidRPr="00422E43" w:rsidRDefault="00422E43" w:rsidP="00422E43">
            <w:r>
              <w:rPr>
                <w:rFonts w:ascii="Calibri" w:hAnsi="Calibri" w:cs="Calibri"/>
                <w:sz w:val="22"/>
                <w:szCs w:val="22"/>
              </w:rPr>
              <w:t>2.614E-3</w:t>
            </w:r>
          </w:p>
        </w:tc>
        <w:tc>
          <w:tcPr>
            <w:tcW w:w="299" w:type="pct"/>
            <w:vAlign w:val="bottom"/>
          </w:tcPr>
          <w:p w14:paraId="3A4B8AB0" w14:textId="2FFD37B5" w:rsidR="00422E43" w:rsidRPr="00422E43" w:rsidRDefault="00422E43" w:rsidP="00422E43">
            <w:r>
              <w:rPr>
                <w:rFonts w:ascii="Calibri" w:hAnsi="Calibri" w:cs="Calibri"/>
                <w:sz w:val="22"/>
                <w:szCs w:val="22"/>
              </w:rPr>
              <w:t>3.817E-3</w:t>
            </w:r>
          </w:p>
        </w:tc>
        <w:tc>
          <w:tcPr>
            <w:tcW w:w="335" w:type="pct"/>
            <w:vAlign w:val="bottom"/>
          </w:tcPr>
          <w:p w14:paraId="7F1448AB" w14:textId="204EE1F0" w:rsidR="00422E43" w:rsidRPr="00422E43" w:rsidRDefault="00422E43" w:rsidP="00422E43">
            <w:r>
              <w:rPr>
                <w:rFonts w:ascii="Calibri" w:hAnsi="Calibri" w:cs="Calibri"/>
                <w:sz w:val="22"/>
                <w:szCs w:val="22"/>
              </w:rPr>
              <w:t>1.701E-2</w:t>
            </w:r>
          </w:p>
        </w:tc>
        <w:tc>
          <w:tcPr>
            <w:tcW w:w="310" w:type="pct"/>
            <w:vAlign w:val="bottom"/>
          </w:tcPr>
          <w:p w14:paraId="4834B3F1" w14:textId="0D3E7D19" w:rsidR="00422E43" w:rsidRPr="00422E43" w:rsidRDefault="00422E43" w:rsidP="00422E43">
            <w:r>
              <w:rPr>
                <w:rFonts w:ascii="Calibri" w:hAnsi="Calibri" w:cs="Calibri"/>
                <w:b/>
                <w:bCs/>
                <w:sz w:val="22"/>
                <w:szCs w:val="22"/>
              </w:rPr>
              <w:t>1.235E-3</w:t>
            </w:r>
          </w:p>
        </w:tc>
      </w:tr>
      <w:tr w:rsidR="00422E43" w:rsidRPr="00CA6E93" w14:paraId="188D3F42" w14:textId="77777777" w:rsidTr="00DA20EF">
        <w:trPr>
          <w:jc w:val="center"/>
        </w:trPr>
        <w:tc>
          <w:tcPr>
            <w:tcW w:w="264" w:type="pct"/>
          </w:tcPr>
          <w:p w14:paraId="694A7AA6" w14:textId="77777777" w:rsidR="00422E43" w:rsidRPr="00CA6E93" w:rsidRDefault="00422E43" w:rsidP="00435BD2">
            <w:pPr>
              <w:pStyle w:val="bangtrai"/>
            </w:pPr>
          </w:p>
        </w:tc>
        <w:tc>
          <w:tcPr>
            <w:tcW w:w="136" w:type="pct"/>
          </w:tcPr>
          <w:p w14:paraId="69502FF5"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444CBB4C" w14:textId="3151D172" w:rsidR="00422E43" w:rsidRPr="00422E43" w:rsidRDefault="00422E43" w:rsidP="00422E43">
            <w:r>
              <w:rPr>
                <w:rFonts w:ascii="Calibri" w:hAnsi="Calibri" w:cs="Calibri"/>
                <w:sz w:val="22"/>
                <w:szCs w:val="22"/>
              </w:rPr>
              <w:t>3.062E-4</w:t>
            </w:r>
          </w:p>
        </w:tc>
        <w:tc>
          <w:tcPr>
            <w:tcW w:w="299" w:type="pct"/>
            <w:tcBorders>
              <w:top w:val="nil"/>
              <w:left w:val="nil"/>
              <w:right w:val="nil"/>
            </w:tcBorders>
            <w:vAlign w:val="bottom"/>
          </w:tcPr>
          <w:p w14:paraId="4EBA1EA9" w14:textId="2ADCC015" w:rsidR="00422E43" w:rsidRPr="00422E43" w:rsidRDefault="00422E43" w:rsidP="00422E43">
            <w:r>
              <w:rPr>
                <w:rFonts w:ascii="Calibri" w:hAnsi="Calibri" w:cs="Calibri"/>
                <w:sz w:val="22"/>
                <w:szCs w:val="22"/>
              </w:rPr>
              <w:t>3.289E-4</w:t>
            </w:r>
          </w:p>
        </w:tc>
        <w:tc>
          <w:tcPr>
            <w:tcW w:w="299" w:type="pct"/>
            <w:tcBorders>
              <w:top w:val="nil"/>
              <w:left w:val="nil"/>
              <w:right w:val="nil"/>
            </w:tcBorders>
            <w:vAlign w:val="bottom"/>
          </w:tcPr>
          <w:p w14:paraId="5537213F" w14:textId="71C1ABE9" w:rsidR="00422E43" w:rsidRPr="00422E43" w:rsidRDefault="00422E43" w:rsidP="00422E43">
            <w:r>
              <w:rPr>
                <w:rFonts w:ascii="Calibri" w:hAnsi="Calibri" w:cs="Calibri"/>
                <w:sz w:val="22"/>
                <w:szCs w:val="22"/>
              </w:rPr>
              <w:t>3.907E-5</w:t>
            </w:r>
          </w:p>
        </w:tc>
        <w:tc>
          <w:tcPr>
            <w:tcW w:w="334" w:type="pct"/>
            <w:tcBorders>
              <w:top w:val="nil"/>
              <w:left w:val="nil"/>
              <w:right w:val="nil"/>
            </w:tcBorders>
            <w:vAlign w:val="bottom"/>
          </w:tcPr>
          <w:p w14:paraId="3F033E49" w14:textId="2DECF205" w:rsidR="00422E43" w:rsidRPr="00422E43" w:rsidRDefault="00422E43" w:rsidP="00422E43">
            <w:r>
              <w:rPr>
                <w:rFonts w:ascii="Calibri" w:hAnsi="Calibri" w:cs="Calibri"/>
                <w:sz w:val="22"/>
                <w:szCs w:val="22"/>
              </w:rPr>
              <w:t>5.510E-3</w:t>
            </w:r>
          </w:p>
        </w:tc>
        <w:tc>
          <w:tcPr>
            <w:tcW w:w="298" w:type="pct"/>
            <w:tcBorders>
              <w:top w:val="nil"/>
              <w:left w:val="nil"/>
              <w:right w:val="nil"/>
            </w:tcBorders>
            <w:vAlign w:val="bottom"/>
          </w:tcPr>
          <w:p w14:paraId="7A794C89" w14:textId="760D84B4" w:rsidR="00422E43" w:rsidRPr="00422E43" w:rsidRDefault="00422E43" w:rsidP="00422E43">
            <w:r>
              <w:rPr>
                <w:rFonts w:ascii="Calibri" w:hAnsi="Calibri" w:cs="Calibri"/>
                <w:b/>
                <w:bCs/>
                <w:sz w:val="22"/>
                <w:szCs w:val="22"/>
              </w:rPr>
              <w:t>1.075E-5</w:t>
            </w:r>
          </w:p>
        </w:tc>
        <w:tc>
          <w:tcPr>
            <w:tcW w:w="299" w:type="pct"/>
            <w:vAlign w:val="bottom"/>
          </w:tcPr>
          <w:p w14:paraId="580578C2" w14:textId="7FA8D3E4" w:rsidR="00422E43" w:rsidRPr="00422E43" w:rsidRDefault="00422E43" w:rsidP="00422E43">
            <w:r>
              <w:rPr>
                <w:rFonts w:ascii="Calibri" w:hAnsi="Calibri" w:cs="Calibri"/>
                <w:sz w:val="22"/>
                <w:szCs w:val="22"/>
              </w:rPr>
              <w:t>8.297E-4</w:t>
            </w:r>
          </w:p>
        </w:tc>
        <w:tc>
          <w:tcPr>
            <w:tcW w:w="298" w:type="pct"/>
            <w:vAlign w:val="bottom"/>
          </w:tcPr>
          <w:p w14:paraId="64F692ED" w14:textId="0AD5BE41" w:rsidR="00422E43" w:rsidRPr="00422E43" w:rsidRDefault="00422E43" w:rsidP="00422E43">
            <w:r>
              <w:rPr>
                <w:rFonts w:ascii="Calibri" w:hAnsi="Calibri" w:cs="Calibri"/>
                <w:sz w:val="22"/>
                <w:szCs w:val="22"/>
              </w:rPr>
              <w:t>1.129E-4</w:t>
            </w:r>
          </w:p>
        </w:tc>
        <w:tc>
          <w:tcPr>
            <w:tcW w:w="298" w:type="pct"/>
            <w:vAlign w:val="bottom"/>
          </w:tcPr>
          <w:p w14:paraId="626F6FE1" w14:textId="44F070CC" w:rsidR="00422E43" w:rsidRPr="00422E43" w:rsidRDefault="00422E43" w:rsidP="00422E43">
            <w:r>
              <w:rPr>
                <w:rFonts w:ascii="Calibri" w:hAnsi="Calibri" w:cs="Calibri"/>
                <w:sz w:val="22"/>
                <w:szCs w:val="22"/>
              </w:rPr>
              <w:t>5.382E-3</w:t>
            </w:r>
          </w:p>
        </w:tc>
        <w:tc>
          <w:tcPr>
            <w:tcW w:w="334" w:type="pct"/>
            <w:vAlign w:val="bottom"/>
          </w:tcPr>
          <w:p w14:paraId="6823E626" w14:textId="572409E4" w:rsidR="00422E43" w:rsidRPr="00422E43" w:rsidRDefault="00422E43" w:rsidP="00422E43">
            <w:r>
              <w:rPr>
                <w:rFonts w:ascii="Calibri" w:hAnsi="Calibri" w:cs="Calibri"/>
                <w:sz w:val="22"/>
                <w:szCs w:val="22"/>
              </w:rPr>
              <w:t>7.293E-4</w:t>
            </w:r>
          </w:p>
        </w:tc>
        <w:tc>
          <w:tcPr>
            <w:tcW w:w="299" w:type="pct"/>
            <w:vAlign w:val="bottom"/>
          </w:tcPr>
          <w:p w14:paraId="444130B9" w14:textId="1C9C4A1F" w:rsidR="00422E43" w:rsidRPr="00422E43" w:rsidRDefault="00422E43" w:rsidP="00422E43">
            <w:r>
              <w:rPr>
                <w:rFonts w:ascii="Calibri" w:hAnsi="Calibri" w:cs="Calibri"/>
                <w:b/>
                <w:bCs/>
                <w:sz w:val="22"/>
                <w:szCs w:val="22"/>
              </w:rPr>
              <w:t>1.475E-5</w:t>
            </w:r>
          </w:p>
        </w:tc>
        <w:tc>
          <w:tcPr>
            <w:tcW w:w="300" w:type="pct"/>
            <w:vAlign w:val="bottom"/>
          </w:tcPr>
          <w:p w14:paraId="04B2E6C1" w14:textId="32D43605" w:rsidR="00422E43" w:rsidRPr="00422E43" w:rsidRDefault="00422E43" w:rsidP="00422E43">
            <w:r>
              <w:rPr>
                <w:rFonts w:ascii="Calibri" w:hAnsi="Calibri" w:cs="Calibri"/>
                <w:sz w:val="22"/>
                <w:szCs w:val="22"/>
              </w:rPr>
              <w:t>3.384E-3</w:t>
            </w:r>
          </w:p>
        </w:tc>
        <w:tc>
          <w:tcPr>
            <w:tcW w:w="298" w:type="pct"/>
            <w:vAlign w:val="bottom"/>
          </w:tcPr>
          <w:p w14:paraId="5E4B2246" w14:textId="12291E7C" w:rsidR="00422E43" w:rsidRPr="00422E43" w:rsidRDefault="00422E43" w:rsidP="00422E43">
            <w:r>
              <w:rPr>
                <w:rFonts w:ascii="Calibri" w:hAnsi="Calibri" w:cs="Calibri"/>
                <w:sz w:val="22"/>
                <w:szCs w:val="22"/>
              </w:rPr>
              <w:t>1.027E-3</w:t>
            </w:r>
          </w:p>
        </w:tc>
        <w:tc>
          <w:tcPr>
            <w:tcW w:w="299" w:type="pct"/>
            <w:vAlign w:val="bottom"/>
          </w:tcPr>
          <w:p w14:paraId="036EBF0F" w14:textId="4E832528" w:rsidR="00422E43" w:rsidRPr="00422E43" w:rsidRDefault="00422E43" w:rsidP="00422E43">
            <w:r>
              <w:rPr>
                <w:rFonts w:ascii="Calibri" w:hAnsi="Calibri" w:cs="Calibri"/>
                <w:sz w:val="22"/>
                <w:szCs w:val="22"/>
              </w:rPr>
              <w:t>3.181E-3</w:t>
            </w:r>
          </w:p>
        </w:tc>
        <w:tc>
          <w:tcPr>
            <w:tcW w:w="335" w:type="pct"/>
            <w:vAlign w:val="bottom"/>
          </w:tcPr>
          <w:p w14:paraId="4AA45DF1" w14:textId="18354C85" w:rsidR="00422E43" w:rsidRPr="00422E43" w:rsidRDefault="00422E43" w:rsidP="00422E43">
            <w:r>
              <w:rPr>
                <w:rFonts w:ascii="Calibri" w:hAnsi="Calibri" w:cs="Calibri"/>
                <w:sz w:val="22"/>
                <w:szCs w:val="22"/>
              </w:rPr>
              <w:t>1.144E-2</w:t>
            </w:r>
          </w:p>
        </w:tc>
        <w:tc>
          <w:tcPr>
            <w:tcW w:w="310" w:type="pct"/>
            <w:vAlign w:val="bottom"/>
          </w:tcPr>
          <w:p w14:paraId="1EB4C8EF" w14:textId="4FC54DC0" w:rsidR="00422E43" w:rsidRPr="00422E43" w:rsidRDefault="00422E43" w:rsidP="00422E43">
            <w:r>
              <w:rPr>
                <w:rFonts w:ascii="Calibri" w:hAnsi="Calibri" w:cs="Calibri"/>
                <w:b/>
                <w:bCs/>
                <w:sz w:val="22"/>
                <w:szCs w:val="22"/>
              </w:rPr>
              <w:t>8.002E-5</w:t>
            </w:r>
          </w:p>
        </w:tc>
      </w:tr>
      <w:tr w:rsidR="00422E43" w:rsidRPr="00CA6E93" w14:paraId="02909C7F" w14:textId="77777777" w:rsidTr="00DA20EF">
        <w:trPr>
          <w:jc w:val="center"/>
        </w:trPr>
        <w:tc>
          <w:tcPr>
            <w:tcW w:w="264" w:type="pct"/>
            <w:tcBorders>
              <w:bottom w:val="single" w:sz="4" w:space="0" w:color="auto"/>
            </w:tcBorders>
          </w:tcPr>
          <w:p w14:paraId="7DC096EC" w14:textId="77777777" w:rsidR="00422E43" w:rsidRPr="00CA6E93" w:rsidRDefault="00422E43" w:rsidP="00435BD2">
            <w:pPr>
              <w:pStyle w:val="bangtrai"/>
            </w:pPr>
          </w:p>
        </w:tc>
        <w:tc>
          <w:tcPr>
            <w:tcW w:w="136" w:type="pct"/>
            <w:tcBorders>
              <w:bottom w:val="single" w:sz="4" w:space="0" w:color="auto"/>
            </w:tcBorders>
          </w:tcPr>
          <w:p w14:paraId="606AD4AB"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7D6D848D" w14:textId="5F44AADF" w:rsidR="00422E43" w:rsidRPr="00422E43" w:rsidRDefault="00422E43" w:rsidP="00422E43">
            <w:r>
              <w:rPr>
                <w:rFonts w:ascii="Calibri" w:hAnsi="Calibri" w:cs="Calibri"/>
                <w:sz w:val="22"/>
                <w:szCs w:val="22"/>
              </w:rPr>
              <w:t>1.044E-3</w:t>
            </w:r>
          </w:p>
        </w:tc>
        <w:tc>
          <w:tcPr>
            <w:tcW w:w="299" w:type="pct"/>
            <w:tcBorders>
              <w:top w:val="nil"/>
              <w:left w:val="nil"/>
              <w:bottom w:val="single" w:sz="4" w:space="0" w:color="auto"/>
              <w:right w:val="nil"/>
            </w:tcBorders>
            <w:vAlign w:val="bottom"/>
          </w:tcPr>
          <w:p w14:paraId="6D830CA8" w14:textId="685C0AF8" w:rsidR="00422E43" w:rsidRPr="00422E43" w:rsidRDefault="00422E43" w:rsidP="00422E43">
            <w:r>
              <w:rPr>
                <w:rFonts w:ascii="Calibri" w:hAnsi="Calibri" w:cs="Calibri"/>
                <w:sz w:val="22"/>
                <w:szCs w:val="22"/>
              </w:rPr>
              <w:t>1.569E-3</w:t>
            </w:r>
          </w:p>
        </w:tc>
        <w:tc>
          <w:tcPr>
            <w:tcW w:w="299" w:type="pct"/>
            <w:tcBorders>
              <w:top w:val="nil"/>
              <w:left w:val="nil"/>
              <w:bottom w:val="single" w:sz="4" w:space="0" w:color="auto"/>
              <w:right w:val="nil"/>
            </w:tcBorders>
            <w:vAlign w:val="bottom"/>
          </w:tcPr>
          <w:p w14:paraId="5789778D" w14:textId="2E1DC3C1" w:rsidR="00422E43" w:rsidRPr="00422E43" w:rsidRDefault="00422E43" w:rsidP="00422E43">
            <w:r>
              <w:rPr>
                <w:rFonts w:ascii="Calibri" w:hAnsi="Calibri" w:cs="Calibri"/>
                <w:sz w:val="22"/>
                <w:szCs w:val="22"/>
              </w:rPr>
              <w:t>3.561E-4</w:t>
            </w:r>
          </w:p>
        </w:tc>
        <w:tc>
          <w:tcPr>
            <w:tcW w:w="334" w:type="pct"/>
            <w:tcBorders>
              <w:top w:val="nil"/>
              <w:left w:val="nil"/>
              <w:bottom w:val="single" w:sz="4" w:space="0" w:color="auto"/>
              <w:right w:val="nil"/>
            </w:tcBorders>
            <w:vAlign w:val="bottom"/>
          </w:tcPr>
          <w:p w14:paraId="4FBC3310" w14:textId="46EBA006" w:rsidR="00422E43" w:rsidRPr="00422E43" w:rsidRDefault="00422E43" w:rsidP="00422E43">
            <w:r>
              <w:rPr>
                <w:rFonts w:ascii="Calibri" w:hAnsi="Calibri" w:cs="Calibri"/>
                <w:sz w:val="22"/>
                <w:szCs w:val="22"/>
              </w:rPr>
              <w:t>1.153E-3</w:t>
            </w:r>
          </w:p>
        </w:tc>
        <w:tc>
          <w:tcPr>
            <w:tcW w:w="298" w:type="pct"/>
            <w:tcBorders>
              <w:top w:val="nil"/>
              <w:left w:val="nil"/>
              <w:bottom w:val="single" w:sz="4" w:space="0" w:color="auto"/>
              <w:right w:val="nil"/>
            </w:tcBorders>
            <w:vAlign w:val="bottom"/>
          </w:tcPr>
          <w:p w14:paraId="01FFDAA9" w14:textId="5866E902" w:rsidR="00422E43" w:rsidRPr="00422E43" w:rsidRDefault="00422E43" w:rsidP="00422E43">
            <w:r>
              <w:rPr>
                <w:rFonts w:ascii="Calibri" w:hAnsi="Calibri" w:cs="Calibri"/>
                <w:b/>
                <w:bCs/>
                <w:sz w:val="22"/>
                <w:szCs w:val="22"/>
              </w:rPr>
              <w:t>1.605E-4</w:t>
            </w:r>
          </w:p>
        </w:tc>
        <w:tc>
          <w:tcPr>
            <w:tcW w:w="299" w:type="pct"/>
            <w:tcBorders>
              <w:bottom w:val="single" w:sz="4" w:space="0" w:color="auto"/>
            </w:tcBorders>
            <w:vAlign w:val="bottom"/>
          </w:tcPr>
          <w:p w14:paraId="3A5A41CE" w14:textId="7F05E1F7" w:rsidR="00422E43" w:rsidRPr="00422E43" w:rsidRDefault="00422E43" w:rsidP="00422E43">
            <w:r>
              <w:rPr>
                <w:rFonts w:ascii="Calibri" w:hAnsi="Calibri" w:cs="Calibri"/>
                <w:sz w:val="22"/>
                <w:szCs w:val="22"/>
              </w:rPr>
              <w:t>2.682E-4</w:t>
            </w:r>
          </w:p>
        </w:tc>
        <w:tc>
          <w:tcPr>
            <w:tcW w:w="298" w:type="pct"/>
            <w:tcBorders>
              <w:bottom w:val="single" w:sz="4" w:space="0" w:color="auto"/>
            </w:tcBorders>
            <w:vAlign w:val="bottom"/>
          </w:tcPr>
          <w:p w14:paraId="339B5201" w14:textId="1FBAC4AE" w:rsidR="00422E43" w:rsidRPr="00422E43" w:rsidRDefault="00422E43" w:rsidP="00422E43">
            <w:r>
              <w:rPr>
                <w:rFonts w:ascii="Calibri" w:hAnsi="Calibri" w:cs="Calibri"/>
                <w:b/>
                <w:bCs/>
                <w:sz w:val="22"/>
                <w:szCs w:val="22"/>
              </w:rPr>
              <w:t>1.713E-4</w:t>
            </w:r>
          </w:p>
        </w:tc>
        <w:tc>
          <w:tcPr>
            <w:tcW w:w="298" w:type="pct"/>
            <w:tcBorders>
              <w:bottom w:val="single" w:sz="4" w:space="0" w:color="auto"/>
            </w:tcBorders>
            <w:vAlign w:val="bottom"/>
          </w:tcPr>
          <w:p w14:paraId="68A5C5DB" w14:textId="5B181C1A" w:rsidR="00422E43" w:rsidRPr="00422E43" w:rsidRDefault="00422E43" w:rsidP="00422E43">
            <w:r>
              <w:rPr>
                <w:rFonts w:ascii="Calibri" w:hAnsi="Calibri" w:cs="Calibri"/>
                <w:sz w:val="22"/>
                <w:szCs w:val="22"/>
              </w:rPr>
              <w:t>5.150E-4</w:t>
            </w:r>
          </w:p>
        </w:tc>
        <w:tc>
          <w:tcPr>
            <w:tcW w:w="334" w:type="pct"/>
            <w:tcBorders>
              <w:bottom w:val="single" w:sz="4" w:space="0" w:color="auto"/>
            </w:tcBorders>
            <w:vAlign w:val="bottom"/>
          </w:tcPr>
          <w:p w14:paraId="3AA44610" w14:textId="46FB09EE" w:rsidR="00422E43" w:rsidRPr="00422E43" w:rsidRDefault="00422E43" w:rsidP="00422E43">
            <w:r>
              <w:rPr>
                <w:rFonts w:ascii="Calibri" w:hAnsi="Calibri" w:cs="Calibri"/>
                <w:sz w:val="22"/>
                <w:szCs w:val="22"/>
              </w:rPr>
              <w:t>3.554E-4</w:t>
            </w:r>
          </w:p>
        </w:tc>
        <w:tc>
          <w:tcPr>
            <w:tcW w:w="299" w:type="pct"/>
            <w:tcBorders>
              <w:bottom w:val="single" w:sz="4" w:space="0" w:color="auto"/>
            </w:tcBorders>
            <w:vAlign w:val="bottom"/>
          </w:tcPr>
          <w:p w14:paraId="4B20B60B" w14:textId="27B8CC4D" w:rsidR="00422E43" w:rsidRPr="00422E43" w:rsidRDefault="00422E43" w:rsidP="00422E43">
            <w:r>
              <w:rPr>
                <w:rFonts w:ascii="Calibri" w:hAnsi="Calibri" w:cs="Calibri"/>
                <w:sz w:val="22"/>
                <w:szCs w:val="22"/>
              </w:rPr>
              <w:t>3.361E-4</w:t>
            </w:r>
          </w:p>
        </w:tc>
        <w:tc>
          <w:tcPr>
            <w:tcW w:w="300" w:type="pct"/>
            <w:tcBorders>
              <w:bottom w:val="single" w:sz="4" w:space="0" w:color="auto"/>
            </w:tcBorders>
            <w:vAlign w:val="bottom"/>
          </w:tcPr>
          <w:p w14:paraId="041883C1" w14:textId="77825B78" w:rsidR="00422E43" w:rsidRPr="00422E43" w:rsidRDefault="00422E43" w:rsidP="00422E43">
            <w:r>
              <w:rPr>
                <w:rFonts w:ascii="Calibri" w:hAnsi="Calibri" w:cs="Calibri"/>
                <w:sz w:val="22"/>
                <w:szCs w:val="22"/>
              </w:rPr>
              <w:t>2.386E-3</w:t>
            </w:r>
          </w:p>
        </w:tc>
        <w:tc>
          <w:tcPr>
            <w:tcW w:w="298" w:type="pct"/>
            <w:tcBorders>
              <w:bottom w:val="single" w:sz="4" w:space="0" w:color="auto"/>
            </w:tcBorders>
            <w:vAlign w:val="bottom"/>
          </w:tcPr>
          <w:p w14:paraId="3B832E93" w14:textId="5EFBFEF5" w:rsidR="00422E43" w:rsidRPr="00422E43" w:rsidRDefault="00422E43" w:rsidP="00422E43">
            <w:r>
              <w:rPr>
                <w:rFonts w:ascii="Calibri" w:hAnsi="Calibri" w:cs="Calibri"/>
                <w:sz w:val="22"/>
                <w:szCs w:val="22"/>
              </w:rPr>
              <w:t>1.288E-3</w:t>
            </w:r>
          </w:p>
        </w:tc>
        <w:tc>
          <w:tcPr>
            <w:tcW w:w="299" w:type="pct"/>
            <w:tcBorders>
              <w:bottom w:val="single" w:sz="4" w:space="0" w:color="auto"/>
            </w:tcBorders>
            <w:vAlign w:val="bottom"/>
          </w:tcPr>
          <w:p w14:paraId="329E7E5E" w14:textId="0470DA4B" w:rsidR="00422E43" w:rsidRPr="00422E43" w:rsidRDefault="00422E43" w:rsidP="00422E43">
            <w:r>
              <w:rPr>
                <w:rFonts w:ascii="Calibri" w:hAnsi="Calibri" w:cs="Calibri"/>
                <w:sz w:val="22"/>
                <w:szCs w:val="22"/>
              </w:rPr>
              <w:t>2.070E-3</w:t>
            </w:r>
          </w:p>
        </w:tc>
        <w:tc>
          <w:tcPr>
            <w:tcW w:w="335" w:type="pct"/>
            <w:tcBorders>
              <w:bottom w:val="single" w:sz="4" w:space="0" w:color="auto"/>
            </w:tcBorders>
            <w:vAlign w:val="bottom"/>
          </w:tcPr>
          <w:p w14:paraId="0562A223" w14:textId="78732830" w:rsidR="00422E43" w:rsidRPr="00422E43" w:rsidRDefault="00422E43" w:rsidP="00422E43">
            <w:r>
              <w:rPr>
                <w:rFonts w:ascii="Calibri" w:hAnsi="Calibri" w:cs="Calibri"/>
                <w:sz w:val="22"/>
                <w:szCs w:val="22"/>
              </w:rPr>
              <w:t>3.580E-3</w:t>
            </w:r>
          </w:p>
        </w:tc>
        <w:tc>
          <w:tcPr>
            <w:tcW w:w="310" w:type="pct"/>
            <w:tcBorders>
              <w:bottom w:val="single" w:sz="4" w:space="0" w:color="auto"/>
            </w:tcBorders>
            <w:vAlign w:val="bottom"/>
          </w:tcPr>
          <w:p w14:paraId="33F2BEDB" w14:textId="74D9BB6F" w:rsidR="00422E43" w:rsidRPr="00422E43" w:rsidRDefault="00422E43" w:rsidP="00422E43">
            <w:r>
              <w:rPr>
                <w:rFonts w:ascii="Calibri" w:hAnsi="Calibri" w:cs="Calibri"/>
                <w:b/>
                <w:bCs/>
                <w:sz w:val="22"/>
                <w:szCs w:val="22"/>
              </w:rPr>
              <w:t>1.029E-3</w:t>
            </w:r>
          </w:p>
        </w:tc>
      </w:tr>
      <w:tr w:rsidR="00422E43" w:rsidRPr="00CA6E93" w14:paraId="598B8166" w14:textId="77777777" w:rsidTr="00DA20EF">
        <w:trPr>
          <w:jc w:val="center"/>
        </w:trPr>
        <w:tc>
          <w:tcPr>
            <w:tcW w:w="264" w:type="pct"/>
            <w:tcBorders>
              <w:top w:val="single" w:sz="4" w:space="0" w:color="auto"/>
            </w:tcBorders>
          </w:tcPr>
          <w:p w14:paraId="00D06BD0" w14:textId="77777777" w:rsidR="00422E43" w:rsidRPr="00CA6E93" w:rsidRDefault="00422E43" w:rsidP="00435BD2">
            <w:pPr>
              <w:pStyle w:val="bangtrai"/>
            </w:pPr>
            <w:r>
              <w:t>MMF13</w:t>
            </w:r>
          </w:p>
        </w:tc>
        <w:tc>
          <w:tcPr>
            <w:tcW w:w="136" w:type="pct"/>
            <w:tcBorders>
              <w:top w:val="single" w:sz="4" w:space="0" w:color="auto"/>
            </w:tcBorders>
          </w:tcPr>
          <w:p w14:paraId="56C4BC77" w14:textId="77777777" w:rsidR="00422E43" w:rsidRPr="00CA6E93" w:rsidRDefault="00422E43" w:rsidP="00435BD2">
            <w:pPr>
              <w:pStyle w:val="bangtrai"/>
            </w:pPr>
            <w:r w:rsidRPr="00CA6E93">
              <w:t>(1)</w:t>
            </w:r>
          </w:p>
        </w:tc>
        <w:tc>
          <w:tcPr>
            <w:tcW w:w="300" w:type="pct"/>
            <w:tcBorders>
              <w:top w:val="nil"/>
              <w:left w:val="nil"/>
              <w:bottom w:val="nil"/>
              <w:right w:val="nil"/>
            </w:tcBorders>
            <w:vAlign w:val="bottom"/>
          </w:tcPr>
          <w:p w14:paraId="547F1104" w14:textId="5FF89738" w:rsidR="00422E43" w:rsidRPr="00422E43" w:rsidRDefault="00422E43" w:rsidP="00422E43">
            <w:r>
              <w:rPr>
                <w:rFonts w:ascii="Calibri" w:hAnsi="Calibri" w:cs="Calibri"/>
                <w:sz w:val="22"/>
                <w:szCs w:val="22"/>
              </w:rPr>
              <w:t>4.159E-3</w:t>
            </w:r>
          </w:p>
        </w:tc>
        <w:tc>
          <w:tcPr>
            <w:tcW w:w="299" w:type="pct"/>
            <w:tcBorders>
              <w:top w:val="nil"/>
              <w:left w:val="nil"/>
              <w:bottom w:val="nil"/>
              <w:right w:val="nil"/>
            </w:tcBorders>
            <w:vAlign w:val="bottom"/>
          </w:tcPr>
          <w:p w14:paraId="29BCB3DA" w14:textId="5ECE2FF6" w:rsidR="00422E43" w:rsidRPr="00422E43" w:rsidRDefault="00422E43" w:rsidP="00422E43">
            <w:r>
              <w:rPr>
                <w:rFonts w:ascii="Calibri" w:hAnsi="Calibri" w:cs="Calibri"/>
                <w:sz w:val="22"/>
                <w:szCs w:val="22"/>
              </w:rPr>
              <w:t>3.717E-3</w:t>
            </w:r>
          </w:p>
        </w:tc>
        <w:tc>
          <w:tcPr>
            <w:tcW w:w="299" w:type="pct"/>
            <w:tcBorders>
              <w:top w:val="nil"/>
              <w:left w:val="nil"/>
              <w:bottom w:val="nil"/>
              <w:right w:val="nil"/>
            </w:tcBorders>
            <w:vAlign w:val="bottom"/>
          </w:tcPr>
          <w:p w14:paraId="474C6D2A" w14:textId="2712CA6F" w:rsidR="00422E43" w:rsidRPr="00422E43" w:rsidRDefault="00422E43" w:rsidP="00422E43">
            <w:r>
              <w:rPr>
                <w:rFonts w:ascii="Calibri" w:hAnsi="Calibri" w:cs="Calibri"/>
                <w:sz w:val="22"/>
                <w:szCs w:val="22"/>
              </w:rPr>
              <w:t>1.483E-3</w:t>
            </w:r>
          </w:p>
        </w:tc>
        <w:tc>
          <w:tcPr>
            <w:tcW w:w="334" w:type="pct"/>
            <w:tcBorders>
              <w:top w:val="nil"/>
              <w:left w:val="nil"/>
              <w:bottom w:val="nil"/>
              <w:right w:val="nil"/>
            </w:tcBorders>
            <w:vAlign w:val="bottom"/>
          </w:tcPr>
          <w:p w14:paraId="5A04BC39" w14:textId="16ECC48A" w:rsidR="00422E43" w:rsidRPr="00422E43" w:rsidRDefault="00422E43" w:rsidP="00422E43">
            <w:r>
              <w:rPr>
                <w:rFonts w:ascii="Calibri" w:hAnsi="Calibri" w:cs="Calibri"/>
                <w:sz w:val="22"/>
                <w:szCs w:val="22"/>
              </w:rPr>
              <w:t>1.475E-3</w:t>
            </w:r>
          </w:p>
        </w:tc>
        <w:tc>
          <w:tcPr>
            <w:tcW w:w="298" w:type="pct"/>
            <w:tcBorders>
              <w:top w:val="nil"/>
              <w:left w:val="nil"/>
              <w:bottom w:val="nil"/>
              <w:right w:val="nil"/>
            </w:tcBorders>
            <w:vAlign w:val="bottom"/>
          </w:tcPr>
          <w:p w14:paraId="02B5B9FE" w14:textId="143CAF29" w:rsidR="00422E43" w:rsidRPr="00422E43" w:rsidRDefault="00422E43" w:rsidP="00422E43">
            <w:r>
              <w:rPr>
                <w:rFonts w:ascii="Calibri" w:hAnsi="Calibri" w:cs="Calibri"/>
                <w:b/>
                <w:bCs/>
                <w:sz w:val="22"/>
                <w:szCs w:val="22"/>
              </w:rPr>
              <w:t>6.636E-4</w:t>
            </w:r>
          </w:p>
        </w:tc>
        <w:tc>
          <w:tcPr>
            <w:tcW w:w="299" w:type="pct"/>
            <w:tcBorders>
              <w:top w:val="single" w:sz="4" w:space="0" w:color="auto"/>
            </w:tcBorders>
            <w:vAlign w:val="bottom"/>
          </w:tcPr>
          <w:p w14:paraId="54EFA505" w14:textId="7718873E" w:rsidR="00422E43" w:rsidRPr="00422E43" w:rsidRDefault="00422E43" w:rsidP="00422E43">
            <w:r>
              <w:rPr>
                <w:rFonts w:ascii="Calibri" w:hAnsi="Calibri" w:cs="Calibri"/>
                <w:sz w:val="22"/>
                <w:szCs w:val="22"/>
              </w:rPr>
              <w:t>1.349E-3</w:t>
            </w:r>
          </w:p>
        </w:tc>
        <w:tc>
          <w:tcPr>
            <w:tcW w:w="298" w:type="pct"/>
            <w:tcBorders>
              <w:top w:val="single" w:sz="4" w:space="0" w:color="auto"/>
            </w:tcBorders>
            <w:vAlign w:val="bottom"/>
          </w:tcPr>
          <w:p w14:paraId="089A9EE4" w14:textId="03093D14" w:rsidR="00422E43" w:rsidRPr="00422E43" w:rsidRDefault="00422E43" w:rsidP="00422E43">
            <w:r>
              <w:rPr>
                <w:rFonts w:ascii="Calibri" w:hAnsi="Calibri" w:cs="Calibri"/>
                <w:b/>
                <w:bCs/>
                <w:sz w:val="22"/>
                <w:szCs w:val="22"/>
              </w:rPr>
              <w:t>7.872E-4</w:t>
            </w:r>
          </w:p>
        </w:tc>
        <w:tc>
          <w:tcPr>
            <w:tcW w:w="298" w:type="pct"/>
            <w:tcBorders>
              <w:top w:val="single" w:sz="4" w:space="0" w:color="auto"/>
            </w:tcBorders>
            <w:vAlign w:val="bottom"/>
          </w:tcPr>
          <w:p w14:paraId="2ECE3DC9" w14:textId="1478DCF1" w:rsidR="00422E43" w:rsidRPr="00422E43" w:rsidRDefault="00422E43" w:rsidP="00422E43">
            <w:r>
              <w:rPr>
                <w:rFonts w:ascii="Calibri" w:hAnsi="Calibri" w:cs="Calibri"/>
                <w:sz w:val="22"/>
                <w:szCs w:val="22"/>
              </w:rPr>
              <w:t>1.715E-3</w:t>
            </w:r>
          </w:p>
        </w:tc>
        <w:tc>
          <w:tcPr>
            <w:tcW w:w="334" w:type="pct"/>
            <w:tcBorders>
              <w:top w:val="single" w:sz="4" w:space="0" w:color="auto"/>
            </w:tcBorders>
            <w:vAlign w:val="bottom"/>
          </w:tcPr>
          <w:p w14:paraId="39252143" w14:textId="7BC0D7A0" w:rsidR="00422E43" w:rsidRPr="00422E43" w:rsidRDefault="00422E43" w:rsidP="00422E43">
            <w:r>
              <w:rPr>
                <w:rFonts w:ascii="Calibri" w:hAnsi="Calibri" w:cs="Calibri"/>
                <w:sz w:val="22"/>
                <w:szCs w:val="22"/>
              </w:rPr>
              <w:t>9.436E-4</w:t>
            </w:r>
          </w:p>
        </w:tc>
        <w:tc>
          <w:tcPr>
            <w:tcW w:w="299" w:type="pct"/>
            <w:tcBorders>
              <w:top w:val="single" w:sz="4" w:space="0" w:color="auto"/>
            </w:tcBorders>
            <w:vAlign w:val="bottom"/>
          </w:tcPr>
          <w:p w14:paraId="6079C7A0" w14:textId="301D104F" w:rsidR="00422E43" w:rsidRPr="00422E43" w:rsidRDefault="00422E43" w:rsidP="00422E43">
            <w:r>
              <w:rPr>
                <w:rFonts w:ascii="Calibri" w:hAnsi="Calibri" w:cs="Calibri"/>
                <w:sz w:val="22"/>
                <w:szCs w:val="22"/>
              </w:rPr>
              <w:t>1.347E-3</w:t>
            </w:r>
          </w:p>
        </w:tc>
        <w:tc>
          <w:tcPr>
            <w:tcW w:w="300" w:type="pct"/>
            <w:tcBorders>
              <w:top w:val="single" w:sz="4" w:space="0" w:color="auto"/>
            </w:tcBorders>
            <w:vAlign w:val="bottom"/>
          </w:tcPr>
          <w:p w14:paraId="144C4347" w14:textId="660771DA" w:rsidR="00422E43" w:rsidRPr="00422E43" w:rsidRDefault="00422E43" w:rsidP="00422E43">
            <w:r>
              <w:rPr>
                <w:rFonts w:ascii="Calibri" w:hAnsi="Calibri" w:cs="Calibri"/>
                <w:sz w:val="22"/>
                <w:szCs w:val="22"/>
              </w:rPr>
              <w:t>2.919E-3</w:t>
            </w:r>
          </w:p>
        </w:tc>
        <w:tc>
          <w:tcPr>
            <w:tcW w:w="298" w:type="pct"/>
            <w:tcBorders>
              <w:top w:val="single" w:sz="4" w:space="0" w:color="auto"/>
            </w:tcBorders>
            <w:vAlign w:val="bottom"/>
          </w:tcPr>
          <w:p w14:paraId="4CBDBC5B" w14:textId="46A79927" w:rsidR="00422E43" w:rsidRPr="00422E43" w:rsidRDefault="00422E43" w:rsidP="00422E43">
            <w:r>
              <w:rPr>
                <w:rFonts w:ascii="Calibri" w:hAnsi="Calibri" w:cs="Calibri"/>
                <w:b/>
                <w:bCs/>
                <w:sz w:val="22"/>
                <w:szCs w:val="22"/>
              </w:rPr>
              <w:t>1.384E-3</w:t>
            </w:r>
          </w:p>
        </w:tc>
        <w:tc>
          <w:tcPr>
            <w:tcW w:w="299" w:type="pct"/>
            <w:tcBorders>
              <w:top w:val="single" w:sz="4" w:space="0" w:color="auto"/>
            </w:tcBorders>
            <w:vAlign w:val="bottom"/>
          </w:tcPr>
          <w:p w14:paraId="25EFC66D" w14:textId="26AB48A8" w:rsidR="00422E43" w:rsidRPr="00422E43" w:rsidRDefault="00422E43" w:rsidP="00422E43">
            <w:r>
              <w:rPr>
                <w:rFonts w:ascii="Calibri" w:hAnsi="Calibri" w:cs="Calibri"/>
                <w:sz w:val="22"/>
                <w:szCs w:val="22"/>
              </w:rPr>
              <w:t>4.256E-3</w:t>
            </w:r>
          </w:p>
        </w:tc>
        <w:tc>
          <w:tcPr>
            <w:tcW w:w="335" w:type="pct"/>
            <w:tcBorders>
              <w:top w:val="single" w:sz="4" w:space="0" w:color="auto"/>
            </w:tcBorders>
            <w:vAlign w:val="bottom"/>
          </w:tcPr>
          <w:p w14:paraId="7A9C157E" w14:textId="140F268E" w:rsidR="00422E43" w:rsidRPr="00422E43" w:rsidRDefault="00422E43" w:rsidP="00422E43">
            <w:r>
              <w:rPr>
                <w:rFonts w:ascii="Calibri" w:hAnsi="Calibri" w:cs="Calibri"/>
                <w:sz w:val="22"/>
                <w:szCs w:val="22"/>
              </w:rPr>
              <w:t>3.328E-3</w:t>
            </w:r>
          </w:p>
        </w:tc>
        <w:tc>
          <w:tcPr>
            <w:tcW w:w="310" w:type="pct"/>
            <w:tcBorders>
              <w:top w:val="single" w:sz="4" w:space="0" w:color="auto"/>
            </w:tcBorders>
            <w:vAlign w:val="bottom"/>
          </w:tcPr>
          <w:p w14:paraId="50F17111" w14:textId="2446E10A" w:rsidR="00422E43" w:rsidRPr="00422E43" w:rsidRDefault="00422E43" w:rsidP="00422E43">
            <w:r>
              <w:rPr>
                <w:rFonts w:ascii="Calibri" w:hAnsi="Calibri" w:cs="Calibri"/>
                <w:sz w:val="22"/>
                <w:szCs w:val="22"/>
              </w:rPr>
              <w:t>2.386E-3</w:t>
            </w:r>
          </w:p>
        </w:tc>
      </w:tr>
      <w:tr w:rsidR="00422E43" w:rsidRPr="00CA6E93" w14:paraId="379DDA96" w14:textId="77777777" w:rsidTr="00DA20EF">
        <w:trPr>
          <w:jc w:val="center"/>
        </w:trPr>
        <w:tc>
          <w:tcPr>
            <w:tcW w:w="264" w:type="pct"/>
          </w:tcPr>
          <w:p w14:paraId="57F0194B" w14:textId="77777777" w:rsidR="00422E43" w:rsidRPr="00CA6E93" w:rsidRDefault="00422E43" w:rsidP="00435BD2">
            <w:pPr>
              <w:pStyle w:val="bangtrai"/>
            </w:pPr>
          </w:p>
        </w:tc>
        <w:tc>
          <w:tcPr>
            <w:tcW w:w="136" w:type="pct"/>
          </w:tcPr>
          <w:p w14:paraId="31073A06"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7D49C19B" w14:textId="4E341319" w:rsidR="00422E43" w:rsidRPr="00422E43" w:rsidRDefault="00422E43" w:rsidP="00422E43">
            <w:r>
              <w:rPr>
                <w:rFonts w:ascii="Calibri" w:hAnsi="Calibri" w:cs="Calibri"/>
                <w:sz w:val="22"/>
                <w:szCs w:val="22"/>
              </w:rPr>
              <w:t>8.206E-3</w:t>
            </w:r>
          </w:p>
        </w:tc>
        <w:tc>
          <w:tcPr>
            <w:tcW w:w="299" w:type="pct"/>
            <w:tcBorders>
              <w:top w:val="nil"/>
              <w:left w:val="nil"/>
              <w:bottom w:val="nil"/>
              <w:right w:val="nil"/>
            </w:tcBorders>
            <w:vAlign w:val="bottom"/>
          </w:tcPr>
          <w:p w14:paraId="119557D0" w14:textId="3ECD9773" w:rsidR="00422E43" w:rsidRPr="00422E43" w:rsidRDefault="00422E43" w:rsidP="00422E43">
            <w:r>
              <w:rPr>
                <w:rFonts w:ascii="Calibri" w:hAnsi="Calibri" w:cs="Calibri"/>
                <w:sz w:val="22"/>
                <w:szCs w:val="22"/>
              </w:rPr>
              <w:t>7.796E-3</w:t>
            </w:r>
          </w:p>
        </w:tc>
        <w:tc>
          <w:tcPr>
            <w:tcW w:w="299" w:type="pct"/>
            <w:tcBorders>
              <w:top w:val="nil"/>
              <w:left w:val="nil"/>
              <w:bottom w:val="nil"/>
              <w:right w:val="nil"/>
            </w:tcBorders>
            <w:vAlign w:val="bottom"/>
          </w:tcPr>
          <w:p w14:paraId="29568DD2" w14:textId="7037E9CC" w:rsidR="00422E43" w:rsidRPr="00422E43" w:rsidRDefault="00422E43" w:rsidP="00422E43">
            <w:r>
              <w:rPr>
                <w:rFonts w:ascii="Calibri" w:hAnsi="Calibri" w:cs="Calibri"/>
                <w:sz w:val="22"/>
                <w:szCs w:val="22"/>
              </w:rPr>
              <w:t>2.278E-3</w:t>
            </w:r>
          </w:p>
        </w:tc>
        <w:tc>
          <w:tcPr>
            <w:tcW w:w="334" w:type="pct"/>
            <w:tcBorders>
              <w:top w:val="nil"/>
              <w:left w:val="nil"/>
              <w:bottom w:val="nil"/>
              <w:right w:val="nil"/>
            </w:tcBorders>
            <w:vAlign w:val="bottom"/>
          </w:tcPr>
          <w:p w14:paraId="788B8129" w14:textId="2C111AD7" w:rsidR="00422E43" w:rsidRPr="00422E43" w:rsidRDefault="00422E43" w:rsidP="00422E43">
            <w:r>
              <w:rPr>
                <w:rFonts w:ascii="Calibri" w:hAnsi="Calibri" w:cs="Calibri"/>
                <w:sz w:val="22"/>
                <w:szCs w:val="22"/>
              </w:rPr>
              <w:t>7.182E-3</w:t>
            </w:r>
          </w:p>
        </w:tc>
        <w:tc>
          <w:tcPr>
            <w:tcW w:w="298" w:type="pct"/>
            <w:tcBorders>
              <w:top w:val="nil"/>
              <w:left w:val="nil"/>
              <w:bottom w:val="nil"/>
              <w:right w:val="nil"/>
            </w:tcBorders>
            <w:vAlign w:val="bottom"/>
          </w:tcPr>
          <w:p w14:paraId="1AE6F3DD" w14:textId="273F7AF4" w:rsidR="00422E43" w:rsidRPr="00422E43" w:rsidRDefault="00422E43" w:rsidP="00422E43">
            <w:r>
              <w:rPr>
                <w:rFonts w:ascii="Calibri" w:hAnsi="Calibri" w:cs="Calibri"/>
                <w:b/>
                <w:bCs/>
                <w:sz w:val="22"/>
                <w:szCs w:val="22"/>
              </w:rPr>
              <w:t>8.389E-4</w:t>
            </w:r>
          </w:p>
        </w:tc>
        <w:tc>
          <w:tcPr>
            <w:tcW w:w="299" w:type="pct"/>
            <w:vAlign w:val="bottom"/>
          </w:tcPr>
          <w:p w14:paraId="3728F026" w14:textId="495CBC1B" w:rsidR="00422E43" w:rsidRPr="00422E43" w:rsidRDefault="00422E43" w:rsidP="00422E43">
            <w:r>
              <w:rPr>
                <w:rFonts w:ascii="Calibri" w:hAnsi="Calibri" w:cs="Calibri"/>
                <w:sz w:val="22"/>
                <w:szCs w:val="22"/>
              </w:rPr>
              <w:t>3.363E-2</w:t>
            </w:r>
          </w:p>
        </w:tc>
        <w:tc>
          <w:tcPr>
            <w:tcW w:w="298" w:type="pct"/>
            <w:vAlign w:val="bottom"/>
          </w:tcPr>
          <w:p w14:paraId="3891B174" w14:textId="05A92D02" w:rsidR="00422E43" w:rsidRPr="00422E43" w:rsidRDefault="00422E43" w:rsidP="00422E43">
            <w:r>
              <w:rPr>
                <w:rFonts w:ascii="Calibri" w:hAnsi="Calibri" w:cs="Calibri"/>
                <w:sz w:val="22"/>
                <w:szCs w:val="22"/>
              </w:rPr>
              <w:t>2.516E-3</w:t>
            </w:r>
          </w:p>
        </w:tc>
        <w:tc>
          <w:tcPr>
            <w:tcW w:w="298" w:type="pct"/>
            <w:vAlign w:val="bottom"/>
          </w:tcPr>
          <w:p w14:paraId="48518C34" w14:textId="463046FF" w:rsidR="00422E43" w:rsidRPr="00422E43" w:rsidRDefault="00422E43" w:rsidP="00422E43">
            <w:r>
              <w:rPr>
                <w:rFonts w:ascii="Calibri" w:hAnsi="Calibri" w:cs="Calibri"/>
                <w:sz w:val="22"/>
                <w:szCs w:val="22"/>
              </w:rPr>
              <w:t>6.785E-2</w:t>
            </w:r>
          </w:p>
        </w:tc>
        <w:tc>
          <w:tcPr>
            <w:tcW w:w="334" w:type="pct"/>
            <w:vAlign w:val="bottom"/>
          </w:tcPr>
          <w:p w14:paraId="7B7C714B" w14:textId="452070FD" w:rsidR="00422E43" w:rsidRPr="00422E43" w:rsidRDefault="00422E43" w:rsidP="00422E43">
            <w:r>
              <w:rPr>
                <w:rFonts w:ascii="Calibri" w:hAnsi="Calibri" w:cs="Calibri"/>
                <w:sz w:val="22"/>
                <w:szCs w:val="22"/>
              </w:rPr>
              <w:t>4.549E-2</w:t>
            </w:r>
          </w:p>
        </w:tc>
        <w:tc>
          <w:tcPr>
            <w:tcW w:w="299" w:type="pct"/>
            <w:vAlign w:val="bottom"/>
          </w:tcPr>
          <w:p w14:paraId="7013323E" w14:textId="089B7746" w:rsidR="00422E43" w:rsidRPr="00422E43" w:rsidRDefault="00422E43" w:rsidP="00422E43">
            <w:r>
              <w:rPr>
                <w:rFonts w:ascii="Calibri" w:hAnsi="Calibri" w:cs="Calibri"/>
                <w:b/>
                <w:bCs/>
                <w:sz w:val="22"/>
                <w:szCs w:val="22"/>
              </w:rPr>
              <w:t>1.683E-3</w:t>
            </w:r>
          </w:p>
        </w:tc>
        <w:tc>
          <w:tcPr>
            <w:tcW w:w="300" w:type="pct"/>
            <w:vAlign w:val="bottom"/>
          </w:tcPr>
          <w:p w14:paraId="3AE64D8F" w14:textId="4F3B7858" w:rsidR="00422E43" w:rsidRPr="00422E43" w:rsidRDefault="00422E43" w:rsidP="00422E43">
            <w:r>
              <w:rPr>
                <w:rFonts w:ascii="Calibri" w:hAnsi="Calibri" w:cs="Calibri"/>
                <w:sz w:val="22"/>
                <w:szCs w:val="22"/>
              </w:rPr>
              <w:t>2.566E-2</w:t>
            </w:r>
          </w:p>
        </w:tc>
        <w:tc>
          <w:tcPr>
            <w:tcW w:w="298" w:type="pct"/>
            <w:vAlign w:val="bottom"/>
          </w:tcPr>
          <w:p w14:paraId="303A363A" w14:textId="37849F7C" w:rsidR="00422E43" w:rsidRPr="00422E43" w:rsidRDefault="00422E43" w:rsidP="00422E43">
            <w:r>
              <w:rPr>
                <w:rFonts w:ascii="Calibri" w:hAnsi="Calibri" w:cs="Calibri"/>
                <w:sz w:val="22"/>
                <w:szCs w:val="22"/>
              </w:rPr>
              <w:t>6.323E-3</w:t>
            </w:r>
          </w:p>
        </w:tc>
        <w:tc>
          <w:tcPr>
            <w:tcW w:w="299" w:type="pct"/>
            <w:vAlign w:val="bottom"/>
          </w:tcPr>
          <w:p w14:paraId="443F094A" w14:textId="75E737E1" w:rsidR="00422E43" w:rsidRPr="00422E43" w:rsidRDefault="00422E43" w:rsidP="00422E43">
            <w:r>
              <w:rPr>
                <w:rFonts w:ascii="Calibri" w:hAnsi="Calibri" w:cs="Calibri"/>
                <w:sz w:val="22"/>
                <w:szCs w:val="22"/>
              </w:rPr>
              <w:t>7.235E-3</w:t>
            </w:r>
          </w:p>
        </w:tc>
        <w:tc>
          <w:tcPr>
            <w:tcW w:w="335" w:type="pct"/>
            <w:vAlign w:val="bottom"/>
          </w:tcPr>
          <w:p w14:paraId="41543AE4" w14:textId="425798CA" w:rsidR="00422E43" w:rsidRPr="00422E43" w:rsidRDefault="00422E43" w:rsidP="00422E43">
            <w:r>
              <w:rPr>
                <w:rFonts w:ascii="Calibri" w:hAnsi="Calibri" w:cs="Calibri"/>
                <w:sz w:val="22"/>
                <w:szCs w:val="22"/>
              </w:rPr>
              <w:t>3.376E-2</w:t>
            </w:r>
          </w:p>
        </w:tc>
        <w:tc>
          <w:tcPr>
            <w:tcW w:w="310" w:type="pct"/>
            <w:vAlign w:val="bottom"/>
          </w:tcPr>
          <w:p w14:paraId="576422F4" w14:textId="358D6682" w:rsidR="00422E43" w:rsidRPr="00422E43" w:rsidRDefault="00422E43" w:rsidP="00422E43">
            <w:r>
              <w:rPr>
                <w:rFonts w:ascii="Calibri" w:hAnsi="Calibri" w:cs="Calibri"/>
                <w:b/>
                <w:bCs/>
                <w:sz w:val="22"/>
                <w:szCs w:val="22"/>
              </w:rPr>
              <w:t>2.873E-3</w:t>
            </w:r>
          </w:p>
        </w:tc>
      </w:tr>
      <w:tr w:rsidR="00422E43" w:rsidRPr="00CA6E93" w14:paraId="469D6F8A" w14:textId="77777777" w:rsidTr="00DA20EF">
        <w:trPr>
          <w:jc w:val="center"/>
        </w:trPr>
        <w:tc>
          <w:tcPr>
            <w:tcW w:w="264" w:type="pct"/>
          </w:tcPr>
          <w:p w14:paraId="3DD76E34" w14:textId="77777777" w:rsidR="00422E43" w:rsidRPr="00CA6E93" w:rsidRDefault="00422E43" w:rsidP="00435BD2">
            <w:pPr>
              <w:pStyle w:val="bangtrai"/>
            </w:pPr>
          </w:p>
        </w:tc>
        <w:tc>
          <w:tcPr>
            <w:tcW w:w="136" w:type="pct"/>
          </w:tcPr>
          <w:p w14:paraId="0CABA632"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301395D2" w14:textId="0CA25D00" w:rsidR="00422E43" w:rsidRPr="00422E43" w:rsidRDefault="00422E43" w:rsidP="00422E43">
            <w:r>
              <w:rPr>
                <w:rFonts w:ascii="Calibri" w:hAnsi="Calibri" w:cs="Calibri"/>
                <w:sz w:val="22"/>
                <w:szCs w:val="22"/>
              </w:rPr>
              <w:t>6.029E-3</w:t>
            </w:r>
          </w:p>
        </w:tc>
        <w:tc>
          <w:tcPr>
            <w:tcW w:w="299" w:type="pct"/>
            <w:tcBorders>
              <w:top w:val="nil"/>
              <w:left w:val="nil"/>
              <w:bottom w:val="nil"/>
              <w:right w:val="nil"/>
            </w:tcBorders>
            <w:vAlign w:val="bottom"/>
          </w:tcPr>
          <w:p w14:paraId="7A6761F7" w14:textId="4BD67F53" w:rsidR="00422E43" w:rsidRPr="00422E43" w:rsidRDefault="00422E43" w:rsidP="00422E43">
            <w:r>
              <w:rPr>
                <w:rFonts w:ascii="Calibri" w:hAnsi="Calibri" w:cs="Calibri"/>
                <w:sz w:val="22"/>
                <w:szCs w:val="22"/>
              </w:rPr>
              <w:t>5.279E-3</w:t>
            </w:r>
          </w:p>
        </w:tc>
        <w:tc>
          <w:tcPr>
            <w:tcW w:w="299" w:type="pct"/>
            <w:tcBorders>
              <w:top w:val="nil"/>
              <w:left w:val="nil"/>
              <w:bottom w:val="nil"/>
              <w:right w:val="nil"/>
            </w:tcBorders>
            <w:vAlign w:val="bottom"/>
          </w:tcPr>
          <w:p w14:paraId="6B264846" w14:textId="7EDF6113" w:rsidR="00422E43" w:rsidRPr="00422E43" w:rsidRDefault="00422E43" w:rsidP="00422E43">
            <w:r>
              <w:rPr>
                <w:rFonts w:ascii="Calibri" w:hAnsi="Calibri" w:cs="Calibri"/>
                <w:sz w:val="22"/>
                <w:szCs w:val="22"/>
              </w:rPr>
              <w:t>1.733E-3</w:t>
            </w:r>
          </w:p>
        </w:tc>
        <w:tc>
          <w:tcPr>
            <w:tcW w:w="334" w:type="pct"/>
            <w:tcBorders>
              <w:top w:val="nil"/>
              <w:left w:val="nil"/>
              <w:bottom w:val="nil"/>
              <w:right w:val="nil"/>
            </w:tcBorders>
            <w:vAlign w:val="bottom"/>
          </w:tcPr>
          <w:p w14:paraId="36AF95E6" w14:textId="5A9C1282" w:rsidR="00422E43" w:rsidRPr="00422E43" w:rsidRDefault="00422E43" w:rsidP="00422E43">
            <w:r>
              <w:rPr>
                <w:rFonts w:ascii="Calibri" w:hAnsi="Calibri" w:cs="Calibri"/>
                <w:sz w:val="22"/>
                <w:szCs w:val="22"/>
              </w:rPr>
              <w:t>3.919E-3</w:t>
            </w:r>
          </w:p>
        </w:tc>
        <w:tc>
          <w:tcPr>
            <w:tcW w:w="298" w:type="pct"/>
            <w:tcBorders>
              <w:top w:val="nil"/>
              <w:left w:val="nil"/>
              <w:bottom w:val="nil"/>
              <w:right w:val="nil"/>
            </w:tcBorders>
            <w:vAlign w:val="bottom"/>
          </w:tcPr>
          <w:p w14:paraId="091664C3" w14:textId="307EE1C4" w:rsidR="00422E43" w:rsidRPr="00422E43" w:rsidRDefault="00422E43" w:rsidP="00422E43">
            <w:r>
              <w:rPr>
                <w:rFonts w:ascii="Calibri" w:hAnsi="Calibri" w:cs="Calibri"/>
                <w:b/>
                <w:bCs/>
                <w:sz w:val="22"/>
                <w:szCs w:val="22"/>
              </w:rPr>
              <w:t>7.543E-4</w:t>
            </w:r>
          </w:p>
        </w:tc>
        <w:tc>
          <w:tcPr>
            <w:tcW w:w="299" w:type="pct"/>
            <w:vAlign w:val="bottom"/>
          </w:tcPr>
          <w:p w14:paraId="7734A712" w14:textId="0EA7DC32" w:rsidR="00422E43" w:rsidRPr="00422E43" w:rsidRDefault="00422E43" w:rsidP="00422E43">
            <w:r>
              <w:rPr>
                <w:rFonts w:ascii="Calibri" w:hAnsi="Calibri" w:cs="Calibri"/>
                <w:sz w:val="22"/>
                <w:szCs w:val="22"/>
              </w:rPr>
              <w:t>9.540E-3</w:t>
            </w:r>
          </w:p>
        </w:tc>
        <w:tc>
          <w:tcPr>
            <w:tcW w:w="298" w:type="pct"/>
            <w:vAlign w:val="bottom"/>
          </w:tcPr>
          <w:p w14:paraId="39FA5AAC" w14:textId="58B72249" w:rsidR="00422E43" w:rsidRPr="00422E43" w:rsidRDefault="00422E43" w:rsidP="00422E43">
            <w:r>
              <w:rPr>
                <w:rFonts w:ascii="Calibri" w:hAnsi="Calibri" w:cs="Calibri"/>
                <w:sz w:val="22"/>
                <w:szCs w:val="22"/>
              </w:rPr>
              <w:t>1.577E-3</w:t>
            </w:r>
          </w:p>
        </w:tc>
        <w:tc>
          <w:tcPr>
            <w:tcW w:w="298" w:type="pct"/>
            <w:vAlign w:val="bottom"/>
          </w:tcPr>
          <w:p w14:paraId="54753926" w14:textId="04AB263C" w:rsidR="00422E43" w:rsidRPr="00422E43" w:rsidRDefault="00422E43" w:rsidP="00422E43">
            <w:r>
              <w:rPr>
                <w:rFonts w:ascii="Calibri" w:hAnsi="Calibri" w:cs="Calibri"/>
                <w:sz w:val="22"/>
                <w:szCs w:val="22"/>
              </w:rPr>
              <w:t>5.131E-3</w:t>
            </w:r>
          </w:p>
        </w:tc>
        <w:tc>
          <w:tcPr>
            <w:tcW w:w="334" w:type="pct"/>
            <w:vAlign w:val="bottom"/>
          </w:tcPr>
          <w:p w14:paraId="301E3747" w14:textId="34E68BDD" w:rsidR="00422E43" w:rsidRPr="00422E43" w:rsidRDefault="00422E43" w:rsidP="00422E43">
            <w:r>
              <w:rPr>
                <w:rFonts w:ascii="Calibri" w:hAnsi="Calibri" w:cs="Calibri"/>
                <w:sz w:val="22"/>
                <w:szCs w:val="22"/>
              </w:rPr>
              <w:t>4.432E-3</w:t>
            </w:r>
          </w:p>
        </w:tc>
        <w:tc>
          <w:tcPr>
            <w:tcW w:w="299" w:type="pct"/>
            <w:vAlign w:val="bottom"/>
          </w:tcPr>
          <w:p w14:paraId="123B7BC8" w14:textId="0B905C61" w:rsidR="00422E43" w:rsidRPr="00422E43" w:rsidRDefault="00422E43" w:rsidP="00422E43">
            <w:r>
              <w:rPr>
                <w:rFonts w:ascii="Calibri" w:hAnsi="Calibri" w:cs="Calibri"/>
                <w:b/>
                <w:bCs/>
                <w:sz w:val="22"/>
                <w:szCs w:val="22"/>
              </w:rPr>
              <w:t>1.529E-3</w:t>
            </w:r>
          </w:p>
        </w:tc>
        <w:tc>
          <w:tcPr>
            <w:tcW w:w="300" w:type="pct"/>
            <w:vAlign w:val="bottom"/>
          </w:tcPr>
          <w:p w14:paraId="51013D7A" w14:textId="3C34A677" w:rsidR="00422E43" w:rsidRPr="00422E43" w:rsidRDefault="00422E43" w:rsidP="00422E43">
            <w:r>
              <w:rPr>
                <w:rFonts w:ascii="Calibri" w:hAnsi="Calibri" w:cs="Calibri"/>
                <w:sz w:val="22"/>
                <w:szCs w:val="22"/>
              </w:rPr>
              <w:t>9.264E-3</w:t>
            </w:r>
          </w:p>
        </w:tc>
        <w:tc>
          <w:tcPr>
            <w:tcW w:w="298" w:type="pct"/>
            <w:vAlign w:val="bottom"/>
          </w:tcPr>
          <w:p w14:paraId="37A04F48" w14:textId="4AE30A08" w:rsidR="00422E43" w:rsidRPr="00422E43" w:rsidRDefault="00422E43" w:rsidP="00422E43">
            <w:r>
              <w:rPr>
                <w:rFonts w:ascii="Calibri" w:hAnsi="Calibri" w:cs="Calibri"/>
                <w:sz w:val="22"/>
                <w:szCs w:val="22"/>
              </w:rPr>
              <w:t>3.697E-3</w:t>
            </w:r>
          </w:p>
        </w:tc>
        <w:tc>
          <w:tcPr>
            <w:tcW w:w="299" w:type="pct"/>
            <w:vAlign w:val="bottom"/>
          </w:tcPr>
          <w:p w14:paraId="1C0E4E75" w14:textId="0304B6D7" w:rsidR="00422E43" w:rsidRPr="00422E43" w:rsidRDefault="00422E43" w:rsidP="00422E43">
            <w:r>
              <w:rPr>
                <w:rFonts w:ascii="Calibri" w:hAnsi="Calibri" w:cs="Calibri"/>
                <w:sz w:val="22"/>
                <w:szCs w:val="22"/>
              </w:rPr>
              <w:t>5.673E-3</w:t>
            </w:r>
          </w:p>
        </w:tc>
        <w:tc>
          <w:tcPr>
            <w:tcW w:w="335" w:type="pct"/>
            <w:vAlign w:val="bottom"/>
          </w:tcPr>
          <w:p w14:paraId="6BE4950D" w14:textId="66E71917" w:rsidR="00422E43" w:rsidRPr="00422E43" w:rsidRDefault="00422E43" w:rsidP="00422E43">
            <w:r>
              <w:rPr>
                <w:rFonts w:ascii="Calibri" w:hAnsi="Calibri" w:cs="Calibri"/>
                <w:sz w:val="22"/>
                <w:szCs w:val="22"/>
              </w:rPr>
              <w:t>1.111E-2</w:t>
            </w:r>
          </w:p>
        </w:tc>
        <w:tc>
          <w:tcPr>
            <w:tcW w:w="310" w:type="pct"/>
            <w:vAlign w:val="bottom"/>
          </w:tcPr>
          <w:p w14:paraId="3B36F68E" w14:textId="4ABA7008" w:rsidR="00422E43" w:rsidRPr="00422E43" w:rsidRDefault="00422E43" w:rsidP="00422E43">
            <w:r>
              <w:rPr>
                <w:rFonts w:ascii="Calibri" w:hAnsi="Calibri" w:cs="Calibri"/>
                <w:b/>
                <w:bCs/>
                <w:sz w:val="22"/>
                <w:szCs w:val="22"/>
              </w:rPr>
              <w:t>2.550E-3</w:t>
            </w:r>
          </w:p>
        </w:tc>
      </w:tr>
      <w:tr w:rsidR="00422E43" w:rsidRPr="00CA6E93" w14:paraId="3C672109" w14:textId="77777777" w:rsidTr="00DA20EF">
        <w:trPr>
          <w:jc w:val="center"/>
        </w:trPr>
        <w:tc>
          <w:tcPr>
            <w:tcW w:w="264" w:type="pct"/>
          </w:tcPr>
          <w:p w14:paraId="20CCE5B0" w14:textId="77777777" w:rsidR="00422E43" w:rsidRPr="00CA6E93" w:rsidRDefault="00422E43" w:rsidP="00435BD2">
            <w:pPr>
              <w:pStyle w:val="bangtrai"/>
            </w:pPr>
          </w:p>
        </w:tc>
        <w:tc>
          <w:tcPr>
            <w:tcW w:w="136" w:type="pct"/>
          </w:tcPr>
          <w:p w14:paraId="6F9461A2"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2A7275BF" w14:textId="6D68CA3B" w:rsidR="00422E43" w:rsidRPr="00422E43" w:rsidRDefault="00422E43" w:rsidP="00422E43">
            <w:r>
              <w:rPr>
                <w:rFonts w:ascii="Calibri" w:hAnsi="Calibri" w:cs="Calibri"/>
                <w:sz w:val="22"/>
                <w:szCs w:val="22"/>
              </w:rPr>
              <w:t>8.889E-4</w:t>
            </w:r>
          </w:p>
        </w:tc>
        <w:tc>
          <w:tcPr>
            <w:tcW w:w="299" w:type="pct"/>
            <w:tcBorders>
              <w:top w:val="nil"/>
              <w:left w:val="nil"/>
              <w:right w:val="nil"/>
            </w:tcBorders>
            <w:vAlign w:val="bottom"/>
          </w:tcPr>
          <w:p w14:paraId="041BD777" w14:textId="682325C7" w:rsidR="00422E43" w:rsidRPr="00422E43" w:rsidRDefault="00422E43" w:rsidP="00422E43">
            <w:r>
              <w:rPr>
                <w:rFonts w:ascii="Calibri" w:hAnsi="Calibri" w:cs="Calibri"/>
                <w:sz w:val="22"/>
                <w:szCs w:val="22"/>
              </w:rPr>
              <w:t>1.058E-3</w:t>
            </w:r>
          </w:p>
        </w:tc>
        <w:tc>
          <w:tcPr>
            <w:tcW w:w="299" w:type="pct"/>
            <w:tcBorders>
              <w:top w:val="nil"/>
              <w:left w:val="nil"/>
              <w:right w:val="nil"/>
            </w:tcBorders>
            <w:vAlign w:val="bottom"/>
          </w:tcPr>
          <w:p w14:paraId="3B2590C0" w14:textId="276D364F" w:rsidR="00422E43" w:rsidRPr="00422E43" w:rsidRDefault="00422E43" w:rsidP="00422E43">
            <w:r>
              <w:rPr>
                <w:rFonts w:ascii="Calibri" w:hAnsi="Calibri" w:cs="Calibri"/>
                <w:sz w:val="22"/>
                <w:szCs w:val="22"/>
              </w:rPr>
              <w:t>1.937E-4</w:t>
            </w:r>
          </w:p>
        </w:tc>
        <w:tc>
          <w:tcPr>
            <w:tcW w:w="334" w:type="pct"/>
            <w:tcBorders>
              <w:top w:val="nil"/>
              <w:left w:val="nil"/>
              <w:right w:val="nil"/>
            </w:tcBorders>
            <w:vAlign w:val="bottom"/>
          </w:tcPr>
          <w:p w14:paraId="2B2EE926" w14:textId="23C94792" w:rsidR="00422E43" w:rsidRPr="00422E43" w:rsidRDefault="00422E43" w:rsidP="00422E43">
            <w:r>
              <w:rPr>
                <w:rFonts w:ascii="Calibri" w:hAnsi="Calibri" w:cs="Calibri"/>
                <w:sz w:val="22"/>
                <w:szCs w:val="22"/>
              </w:rPr>
              <w:t>2.041E-3</w:t>
            </w:r>
          </w:p>
        </w:tc>
        <w:tc>
          <w:tcPr>
            <w:tcW w:w="298" w:type="pct"/>
            <w:tcBorders>
              <w:top w:val="nil"/>
              <w:left w:val="nil"/>
              <w:right w:val="nil"/>
            </w:tcBorders>
            <w:vAlign w:val="bottom"/>
          </w:tcPr>
          <w:p w14:paraId="41B310A6" w14:textId="7BCB81D4" w:rsidR="00422E43" w:rsidRPr="00422E43" w:rsidRDefault="00422E43" w:rsidP="00422E43">
            <w:r>
              <w:rPr>
                <w:rFonts w:ascii="Calibri" w:hAnsi="Calibri" w:cs="Calibri"/>
                <w:b/>
                <w:bCs/>
                <w:sz w:val="22"/>
                <w:szCs w:val="22"/>
              </w:rPr>
              <w:t>4.465E-5</w:t>
            </w:r>
          </w:p>
        </w:tc>
        <w:tc>
          <w:tcPr>
            <w:tcW w:w="299" w:type="pct"/>
            <w:vAlign w:val="bottom"/>
          </w:tcPr>
          <w:p w14:paraId="4B17F01C" w14:textId="4940A165" w:rsidR="00422E43" w:rsidRPr="00422E43" w:rsidRDefault="00422E43" w:rsidP="00422E43">
            <w:r>
              <w:rPr>
                <w:rFonts w:ascii="Calibri" w:hAnsi="Calibri" w:cs="Calibri"/>
                <w:sz w:val="22"/>
                <w:szCs w:val="22"/>
              </w:rPr>
              <w:t>1.338E-2</w:t>
            </w:r>
          </w:p>
        </w:tc>
        <w:tc>
          <w:tcPr>
            <w:tcW w:w="298" w:type="pct"/>
            <w:vAlign w:val="bottom"/>
          </w:tcPr>
          <w:p w14:paraId="7063503D" w14:textId="4F7C7170" w:rsidR="00422E43" w:rsidRPr="00422E43" w:rsidRDefault="00422E43" w:rsidP="00422E43">
            <w:r>
              <w:rPr>
                <w:rFonts w:ascii="Calibri" w:hAnsi="Calibri" w:cs="Calibri"/>
                <w:sz w:val="22"/>
                <w:szCs w:val="22"/>
              </w:rPr>
              <w:t>4.593E-4</w:t>
            </w:r>
          </w:p>
        </w:tc>
        <w:tc>
          <w:tcPr>
            <w:tcW w:w="298" w:type="pct"/>
            <w:vAlign w:val="bottom"/>
          </w:tcPr>
          <w:p w14:paraId="2D0A2DD8" w14:textId="7418B60B" w:rsidR="00422E43" w:rsidRPr="00422E43" w:rsidRDefault="00422E43" w:rsidP="00422E43">
            <w:r>
              <w:rPr>
                <w:rFonts w:ascii="Calibri" w:hAnsi="Calibri" w:cs="Calibri"/>
                <w:sz w:val="22"/>
                <w:szCs w:val="22"/>
              </w:rPr>
              <w:t>1.250E-2</w:t>
            </w:r>
          </w:p>
        </w:tc>
        <w:tc>
          <w:tcPr>
            <w:tcW w:w="334" w:type="pct"/>
            <w:vAlign w:val="bottom"/>
          </w:tcPr>
          <w:p w14:paraId="7A8D90B5" w14:textId="730CB476" w:rsidR="00422E43" w:rsidRPr="00422E43" w:rsidRDefault="00422E43" w:rsidP="00422E43">
            <w:r>
              <w:rPr>
                <w:rFonts w:ascii="Calibri" w:hAnsi="Calibri" w:cs="Calibri"/>
                <w:sz w:val="22"/>
                <w:szCs w:val="22"/>
              </w:rPr>
              <w:t>8.765E-3</w:t>
            </w:r>
          </w:p>
        </w:tc>
        <w:tc>
          <w:tcPr>
            <w:tcW w:w="299" w:type="pct"/>
            <w:vAlign w:val="bottom"/>
          </w:tcPr>
          <w:p w14:paraId="23F55668" w14:textId="4974056F" w:rsidR="00422E43" w:rsidRPr="00422E43" w:rsidRDefault="00422E43" w:rsidP="00422E43">
            <w:r>
              <w:rPr>
                <w:rFonts w:ascii="Calibri" w:hAnsi="Calibri" w:cs="Calibri"/>
                <w:b/>
                <w:bCs/>
                <w:sz w:val="22"/>
                <w:szCs w:val="22"/>
              </w:rPr>
              <w:t>8.391E-5</w:t>
            </w:r>
          </w:p>
        </w:tc>
        <w:tc>
          <w:tcPr>
            <w:tcW w:w="300" w:type="pct"/>
            <w:vAlign w:val="bottom"/>
          </w:tcPr>
          <w:p w14:paraId="32370843" w14:textId="030142D4" w:rsidR="00422E43" w:rsidRPr="00422E43" w:rsidRDefault="00422E43" w:rsidP="00422E43">
            <w:r>
              <w:rPr>
                <w:rFonts w:ascii="Calibri" w:hAnsi="Calibri" w:cs="Calibri"/>
                <w:sz w:val="22"/>
                <w:szCs w:val="22"/>
              </w:rPr>
              <w:t>8.691E-3</w:t>
            </w:r>
          </w:p>
        </w:tc>
        <w:tc>
          <w:tcPr>
            <w:tcW w:w="298" w:type="pct"/>
            <w:vAlign w:val="bottom"/>
          </w:tcPr>
          <w:p w14:paraId="0444D207" w14:textId="626D67C6" w:rsidR="00422E43" w:rsidRPr="00422E43" w:rsidRDefault="00422E43" w:rsidP="00422E43">
            <w:r>
              <w:rPr>
                <w:rFonts w:ascii="Calibri" w:hAnsi="Calibri" w:cs="Calibri"/>
                <w:sz w:val="22"/>
                <w:szCs w:val="22"/>
              </w:rPr>
              <w:t>1.282E-3</w:t>
            </w:r>
          </w:p>
        </w:tc>
        <w:tc>
          <w:tcPr>
            <w:tcW w:w="299" w:type="pct"/>
            <w:vAlign w:val="bottom"/>
          </w:tcPr>
          <w:p w14:paraId="5F3A084B" w14:textId="1A330FF2" w:rsidR="00422E43" w:rsidRPr="00422E43" w:rsidRDefault="00422E43" w:rsidP="00422E43">
            <w:r>
              <w:rPr>
                <w:rFonts w:ascii="Calibri" w:hAnsi="Calibri" w:cs="Calibri"/>
                <w:sz w:val="22"/>
                <w:szCs w:val="22"/>
              </w:rPr>
              <w:t>6.201E-4</w:t>
            </w:r>
          </w:p>
        </w:tc>
        <w:tc>
          <w:tcPr>
            <w:tcW w:w="335" w:type="pct"/>
            <w:vAlign w:val="bottom"/>
          </w:tcPr>
          <w:p w14:paraId="505D1676" w14:textId="33F76871" w:rsidR="00422E43" w:rsidRPr="00422E43" w:rsidRDefault="00422E43" w:rsidP="00422E43">
            <w:r>
              <w:rPr>
                <w:rFonts w:ascii="Calibri" w:hAnsi="Calibri" w:cs="Calibri"/>
                <w:sz w:val="22"/>
                <w:szCs w:val="22"/>
              </w:rPr>
              <w:t>7.366E-3</w:t>
            </w:r>
          </w:p>
        </w:tc>
        <w:tc>
          <w:tcPr>
            <w:tcW w:w="310" w:type="pct"/>
            <w:vAlign w:val="bottom"/>
          </w:tcPr>
          <w:p w14:paraId="1E339851" w14:textId="356E935D" w:rsidR="00422E43" w:rsidRPr="00422E43" w:rsidRDefault="00422E43" w:rsidP="00422E43">
            <w:r>
              <w:rPr>
                <w:rFonts w:ascii="Calibri" w:hAnsi="Calibri" w:cs="Calibri"/>
                <w:b/>
                <w:bCs/>
                <w:sz w:val="22"/>
                <w:szCs w:val="22"/>
              </w:rPr>
              <w:t>1.113E-4</w:t>
            </w:r>
          </w:p>
        </w:tc>
      </w:tr>
      <w:tr w:rsidR="00422E43" w:rsidRPr="00CA6E93" w14:paraId="2CA756E6" w14:textId="77777777" w:rsidTr="00DA20EF">
        <w:trPr>
          <w:jc w:val="center"/>
        </w:trPr>
        <w:tc>
          <w:tcPr>
            <w:tcW w:w="264" w:type="pct"/>
            <w:tcBorders>
              <w:bottom w:val="single" w:sz="4" w:space="0" w:color="auto"/>
            </w:tcBorders>
          </w:tcPr>
          <w:p w14:paraId="5B6B264B" w14:textId="77777777" w:rsidR="00422E43" w:rsidRPr="00CA6E93" w:rsidRDefault="00422E43" w:rsidP="00435BD2">
            <w:pPr>
              <w:pStyle w:val="bangtrai"/>
            </w:pPr>
          </w:p>
        </w:tc>
        <w:tc>
          <w:tcPr>
            <w:tcW w:w="136" w:type="pct"/>
            <w:tcBorders>
              <w:bottom w:val="single" w:sz="4" w:space="0" w:color="auto"/>
            </w:tcBorders>
          </w:tcPr>
          <w:p w14:paraId="38A8E4C9"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425DCF2E" w14:textId="6E18283B" w:rsidR="00422E43" w:rsidRPr="00422E43" w:rsidRDefault="00422E43" w:rsidP="00422E43">
            <w:r>
              <w:rPr>
                <w:rFonts w:ascii="Calibri" w:hAnsi="Calibri" w:cs="Calibri"/>
                <w:sz w:val="22"/>
                <w:szCs w:val="22"/>
              </w:rPr>
              <w:t>4.159E-3</w:t>
            </w:r>
          </w:p>
        </w:tc>
        <w:tc>
          <w:tcPr>
            <w:tcW w:w="299" w:type="pct"/>
            <w:tcBorders>
              <w:top w:val="nil"/>
              <w:left w:val="nil"/>
              <w:bottom w:val="single" w:sz="4" w:space="0" w:color="auto"/>
              <w:right w:val="nil"/>
            </w:tcBorders>
            <w:vAlign w:val="bottom"/>
          </w:tcPr>
          <w:p w14:paraId="23E20196" w14:textId="2FCC4A48" w:rsidR="00422E43" w:rsidRPr="00422E43" w:rsidRDefault="00422E43" w:rsidP="00422E43">
            <w:r>
              <w:rPr>
                <w:rFonts w:ascii="Calibri" w:hAnsi="Calibri" w:cs="Calibri"/>
                <w:sz w:val="22"/>
                <w:szCs w:val="22"/>
              </w:rPr>
              <w:t>3.717E-3</w:t>
            </w:r>
          </w:p>
        </w:tc>
        <w:tc>
          <w:tcPr>
            <w:tcW w:w="299" w:type="pct"/>
            <w:tcBorders>
              <w:top w:val="nil"/>
              <w:left w:val="nil"/>
              <w:bottom w:val="single" w:sz="4" w:space="0" w:color="auto"/>
              <w:right w:val="nil"/>
            </w:tcBorders>
            <w:vAlign w:val="bottom"/>
          </w:tcPr>
          <w:p w14:paraId="3063A438" w14:textId="4B4A86E5" w:rsidR="00422E43" w:rsidRPr="00422E43" w:rsidRDefault="00422E43" w:rsidP="00422E43">
            <w:r>
              <w:rPr>
                <w:rFonts w:ascii="Calibri" w:hAnsi="Calibri" w:cs="Calibri"/>
                <w:sz w:val="22"/>
                <w:szCs w:val="22"/>
              </w:rPr>
              <w:t>1.483E-3</w:t>
            </w:r>
          </w:p>
        </w:tc>
        <w:tc>
          <w:tcPr>
            <w:tcW w:w="334" w:type="pct"/>
            <w:tcBorders>
              <w:top w:val="nil"/>
              <w:left w:val="nil"/>
              <w:bottom w:val="single" w:sz="4" w:space="0" w:color="auto"/>
              <w:right w:val="nil"/>
            </w:tcBorders>
            <w:vAlign w:val="bottom"/>
          </w:tcPr>
          <w:p w14:paraId="799FD22E" w14:textId="0525D7C3" w:rsidR="00422E43" w:rsidRPr="00422E43" w:rsidRDefault="00422E43" w:rsidP="00422E43">
            <w:r>
              <w:rPr>
                <w:rFonts w:ascii="Calibri" w:hAnsi="Calibri" w:cs="Calibri"/>
                <w:sz w:val="22"/>
                <w:szCs w:val="22"/>
              </w:rPr>
              <w:t>1.475E-3</w:t>
            </w:r>
          </w:p>
        </w:tc>
        <w:tc>
          <w:tcPr>
            <w:tcW w:w="298" w:type="pct"/>
            <w:tcBorders>
              <w:top w:val="nil"/>
              <w:left w:val="nil"/>
              <w:bottom w:val="single" w:sz="4" w:space="0" w:color="auto"/>
              <w:right w:val="nil"/>
            </w:tcBorders>
            <w:vAlign w:val="bottom"/>
          </w:tcPr>
          <w:p w14:paraId="034F26C0" w14:textId="17D2FBC8" w:rsidR="00422E43" w:rsidRPr="00422E43" w:rsidRDefault="00422E43" w:rsidP="00422E43">
            <w:r>
              <w:rPr>
                <w:rFonts w:ascii="Calibri" w:hAnsi="Calibri" w:cs="Calibri"/>
                <w:b/>
                <w:bCs/>
                <w:sz w:val="22"/>
                <w:szCs w:val="22"/>
              </w:rPr>
              <w:t>6.636E-4</w:t>
            </w:r>
          </w:p>
        </w:tc>
        <w:tc>
          <w:tcPr>
            <w:tcW w:w="299" w:type="pct"/>
            <w:tcBorders>
              <w:bottom w:val="single" w:sz="4" w:space="0" w:color="auto"/>
            </w:tcBorders>
            <w:vAlign w:val="bottom"/>
          </w:tcPr>
          <w:p w14:paraId="0343CE44" w14:textId="1411D404" w:rsidR="00422E43" w:rsidRPr="00422E43" w:rsidRDefault="00422E43" w:rsidP="00422E43">
            <w:r>
              <w:rPr>
                <w:rFonts w:ascii="Calibri" w:hAnsi="Calibri" w:cs="Calibri"/>
                <w:sz w:val="22"/>
                <w:szCs w:val="22"/>
              </w:rPr>
              <w:t>1.349E-3</w:t>
            </w:r>
          </w:p>
        </w:tc>
        <w:tc>
          <w:tcPr>
            <w:tcW w:w="298" w:type="pct"/>
            <w:tcBorders>
              <w:bottom w:val="single" w:sz="4" w:space="0" w:color="auto"/>
            </w:tcBorders>
            <w:vAlign w:val="bottom"/>
          </w:tcPr>
          <w:p w14:paraId="5B4CBADA" w14:textId="0AFF6550" w:rsidR="00422E43" w:rsidRPr="00422E43" w:rsidRDefault="00422E43" w:rsidP="00422E43">
            <w:r>
              <w:rPr>
                <w:rFonts w:ascii="Calibri" w:hAnsi="Calibri" w:cs="Calibri"/>
                <w:b/>
                <w:bCs/>
                <w:sz w:val="22"/>
                <w:szCs w:val="22"/>
              </w:rPr>
              <w:t>7.872E-4</w:t>
            </w:r>
          </w:p>
        </w:tc>
        <w:tc>
          <w:tcPr>
            <w:tcW w:w="298" w:type="pct"/>
            <w:tcBorders>
              <w:bottom w:val="single" w:sz="4" w:space="0" w:color="auto"/>
            </w:tcBorders>
            <w:vAlign w:val="bottom"/>
          </w:tcPr>
          <w:p w14:paraId="29A92739" w14:textId="02DE68F6" w:rsidR="00422E43" w:rsidRPr="00422E43" w:rsidRDefault="00422E43" w:rsidP="00422E43">
            <w:r>
              <w:rPr>
                <w:rFonts w:ascii="Calibri" w:hAnsi="Calibri" w:cs="Calibri"/>
                <w:sz w:val="22"/>
                <w:szCs w:val="22"/>
              </w:rPr>
              <w:t>1.715E-3</w:t>
            </w:r>
          </w:p>
        </w:tc>
        <w:tc>
          <w:tcPr>
            <w:tcW w:w="334" w:type="pct"/>
            <w:tcBorders>
              <w:bottom w:val="single" w:sz="4" w:space="0" w:color="auto"/>
            </w:tcBorders>
            <w:vAlign w:val="bottom"/>
          </w:tcPr>
          <w:p w14:paraId="59528102" w14:textId="296D5001" w:rsidR="00422E43" w:rsidRPr="00422E43" w:rsidRDefault="00422E43" w:rsidP="00422E43">
            <w:r>
              <w:rPr>
                <w:rFonts w:ascii="Calibri" w:hAnsi="Calibri" w:cs="Calibri"/>
                <w:sz w:val="22"/>
                <w:szCs w:val="22"/>
              </w:rPr>
              <w:t>9.436E-4</w:t>
            </w:r>
          </w:p>
        </w:tc>
        <w:tc>
          <w:tcPr>
            <w:tcW w:w="299" w:type="pct"/>
            <w:tcBorders>
              <w:bottom w:val="single" w:sz="4" w:space="0" w:color="auto"/>
            </w:tcBorders>
            <w:vAlign w:val="bottom"/>
          </w:tcPr>
          <w:p w14:paraId="4D2C189F" w14:textId="61A2F767" w:rsidR="00422E43" w:rsidRPr="00422E43" w:rsidRDefault="00422E43" w:rsidP="00422E43">
            <w:r>
              <w:rPr>
                <w:rFonts w:ascii="Calibri" w:hAnsi="Calibri" w:cs="Calibri"/>
                <w:sz w:val="22"/>
                <w:szCs w:val="22"/>
              </w:rPr>
              <w:t>1.347E-3</w:t>
            </w:r>
          </w:p>
        </w:tc>
        <w:tc>
          <w:tcPr>
            <w:tcW w:w="300" w:type="pct"/>
            <w:tcBorders>
              <w:bottom w:val="single" w:sz="4" w:space="0" w:color="auto"/>
            </w:tcBorders>
            <w:vAlign w:val="bottom"/>
          </w:tcPr>
          <w:p w14:paraId="757EA1FF" w14:textId="43FA0E5F" w:rsidR="00422E43" w:rsidRPr="00422E43" w:rsidRDefault="00422E43" w:rsidP="00422E43">
            <w:r>
              <w:rPr>
                <w:rFonts w:ascii="Calibri" w:hAnsi="Calibri" w:cs="Calibri"/>
                <w:sz w:val="22"/>
                <w:szCs w:val="22"/>
              </w:rPr>
              <w:t>2.919E-3</w:t>
            </w:r>
          </w:p>
        </w:tc>
        <w:tc>
          <w:tcPr>
            <w:tcW w:w="298" w:type="pct"/>
            <w:tcBorders>
              <w:bottom w:val="single" w:sz="4" w:space="0" w:color="auto"/>
            </w:tcBorders>
            <w:vAlign w:val="bottom"/>
          </w:tcPr>
          <w:p w14:paraId="16199E6A" w14:textId="6B063830" w:rsidR="00422E43" w:rsidRPr="00422E43" w:rsidRDefault="00422E43" w:rsidP="00422E43">
            <w:r>
              <w:rPr>
                <w:rFonts w:ascii="Calibri" w:hAnsi="Calibri" w:cs="Calibri"/>
                <w:b/>
                <w:bCs/>
                <w:sz w:val="22"/>
                <w:szCs w:val="22"/>
              </w:rPr>
              <w:t>1.384E-3</w:t>
            </w:r>
          </w:p>
        </w:tc>
        <w:tc>
          <w:tcPr>
            <w:tcW w:w="299" w:type="pct"/>
            <w:tcBorders>
              <w:bottom w:val="single" w:sz="4" w:space="0" w:color="auto"/>
            </w:tcBorders>
            <w:vAlign w:val="bottom"/>
          </w:tcPr>
          <w:p w14:paraId="6FDEF5D6" w14:textId="68A675EE" w:rsidR="00422E43" w:rsidRPr="00422E43" w:rsidRDefault="00422E43" w:rsidP="00422E43">
            <w:r>
              <w:rPr>
                <w:rFonts w:ascii="Calibri" w:hAnsi="Calibri" w:cs="Calibri"/>
                <w:sz w:val="22"/>
                <w:szCs w:val="22"/>
              </w:rPr>
              <w:t>4.256E-3</w:t>
            </w:r>
          </w:p>
        </w:tc>
        <w:tc>
          <w:tcPr>
            <w:tcW w:w="335" w:type="pct"/>
            <w:tcBorders>
              <w:bottom w:val="single" w:sz="4" w:space="0" w:color="auto"/>
            </w:tcBorders>
            <w:vAlign w:val="bottom"/>
          </w:tcPr>
          <w:p w14:paraId="578A0ED3" w14:textId="55072C43" w:rsidR="00422E43" w:rsidRPr="00422E43" w:rsidRDefault="00422E43" w:rsidP="00422E43">
            <w:r>
              <w:rPr>
                <w:rFonts w:ascii="Calibri" w:hAnsi="Calibri" w:cs="Calibri"/>
                <w:sz w:val="22"/>
                <w:szCs w:val="22"/>
              </w:rPr>
              <w:t>3.328E-3</w:t>
            </w:r>
          </w:p>
        </w:tc>
        <w:tc>
          <w:tcPr>
            <w:tcW w:w="310" w:type="pct"/>
            <w:tcBorders>
              <w:bottom w:val="single" w:sz="4" w:space="0" w:color="auto"/>
            </w:tcBorders>
            <w:vAlign w:val="bottom"/>
          </w:tcPr>
          <w:p w14:paraId="666786B2" w14:textId="0F39E966" w:rsidR="00422E43" w:rsidRPr="00422E43" w:rsidRDefault="00422E43" w:rsidP="00422E43">
            <w:r>
              <w:rPr>
                <w:rFonts w:ascii="Calibri" w:hAnsi="Calibri" w:cs="Calibri"/>
                <w:sz w:val="22"/>
                <w:szCs w:val="22"/>
              </w:rPr>
              <w:t>2.386E-3</w:t>
            </w:r>
          </w:p>
        </w:tc>
      </w:tr>
      <w:tr w:rsidR="00422E43" w:rsidRPr="00CA6E93" w14:paraId="415474D8" w14:textId="77777777" w:rsidTr="00685821">
        <w:trPr>
          <w:jc w:val="center"/>
        </w:trPr>
        <w:tc>
          <w:tcPr>
            <w:tcW w:w="264" w:type="pct"/>
            <w:tcBorders>
              <w:top w:val="single" w:sz="4" w:space="0" w:color="auto"/>
            </w:tcBorders>
          </w:tcPr>
          <w:p w14:paraId="7BBBA4C8" w14:textId="0E496172" w:rsidR="00422E43" w:rsidRPr="00CA6E93" w:rsidRDefault="00422E43" w:rsidP="00435BD2">
            <w:pPr>
              <w:pStyle w:val="bangtrai"/>
            </w:pPr>
            <w:r>
              <w:t>MMF14</w:t>
            </w:r>
          </w:p>
        </w:tc>
        <w:tc>
          <w:tcPr>
            <w:tcW w:w="136" w:type="pct"/>
            <w:tcBorders>
              <w:top w:val="single" w:sz="4" w:space="0" w:color="auto"/>
            </w:tcBorders>
          </w:tcPr>
          <w:p w14:paraId="68AD94A7" w14:textId="77777777" w:rsidR="00422E43" w:rsidRPr="00CA6E93" w:rsidRDefault="00422E43" w:rsidP="00435BD2">
            <w:pPr>
              <w:pStyle w:val="bangtrai"/>
            </w:pPr>
            <w:r w:rsidRPr="00CA6E93">
              <w:t>(1)</w:t>
            </w:r>
          </w:p>
        </w:tc>
        <w:tc>
          <w:tcPr>
            <w:tcW w:w="300" w:type="pct"/>
            <w:tcBorders>
              <w:top w:val="nil"/>
              <w:left w:val="nil"/>
              <w:bottom w:val="nil"/>
              <w:right w:val="nil"/>
            </w:tcBorders>
            <w:vAlign w:val="bottom"/>
          </w:tcPr>
          <w:p w14:paraId="662CAF25" w14:textId="3BBBA67A" w:rsidR="00422E43" w:rsidRPr="00422E43" w:rsidRDefault="00422E43" w:rsidP="00422E43">
            <w:r>
              <w:rPr>
                <w:rFonts w:ascii="Calibri" w:hAnsi="Calibri" w:cs="Calibri"/>
                <w:sz w:val="22"/>
                <w:szCs w:val="22"/>
              </w:rPr>
              <w:t>4.413E-3</w:t>
            </w:r>
          </w:p>
        </w:tc>
        <w:tc>
          <w:tcPr>
            <w:tcW w:w="299" w:type="pct"/>
            <w:tcBorders>
              <w:top w:val="nil"/>
              <w:left w:val="nil"/>
              <w:bottom w:val="nil"/>
              <w:right w:val="nil"/>
            </w:tcBorders>
            <w:vAlign w:val="bottom"/>
          </w:tcPr>
          <w:p w14:paraId="5B480E88" w14:textId="28EE678B" w:rsidR="00422E43" w:rsidRPr="00422E43" w:rsidRDefault="00422E43" w:rsidP="00422E43">
            <w:r>
              <w:rPr>
                <w:rFonts w:ascii="Calibri" w:hAnsi="Calibri" w:cs="Calibri"/>
                <w:sz w:val="22"/>
                <w:szCs w:val="22"/>
              </w:rPr>
              <w:t>5.017E-3</w:t>
            </w:r>
          </w:p>
        </w:tc>
        <w:tc>
          <w:tcPr>
            <w:tcW w:w="299" w:type="pct"/>
            <w:tcBorders>
              <w:top w:val="nil"/>
              <w:left w:val="nil"/>
              <w:bottom w:val="nil"/>
              <w:right w:val="nil"/>
            </w:tcBorders>
            <w:vAlign w:val="bottom"/>
          </w:tcPr>
          <w:p w14:paraId="76626D6A" w14:textId="5D071570" w:rsidR="00422E43" w:rsidRPr="00422E43" w:rsidRDefault="00422E43" w:rsidP="00422E43">
            <w:r>
              <w:rPr>
                <w:rFonts w:ascii="Calibri" w:hAnsi="Calibri" w:cs="Calibri"/>
                <w:sz w:val="22"/>
                <w:szCs w:val="22"/>
              </w:rPr>
              <w:t>4.130E-3</w:t>
            </w:r>
          </w:p>
        </w:tc>
        <w:tc>
          <w:tcPr>
            <w:tcW w:w="334" w:type="pct"/>
            <w:tcBorders>
              <w:top w:val="nil"/>
              <w:left w:val="nil"/>
              <w:bottom w:val="nil"/>
              <w:right w:val="nil"/>
            </w:tcBorders>
            <w:vAlign w:val="bottom"/>
          </w:tcPr>
          <w:p w14:paraId="390C7EEF" w14:textId="73CE50A3" w:rsidR="00422E43" w:rsidRPr="00422E43" w:rsidRDefault="00422E43" w:rsidP="00422E43">
            <w:r>
              <w:rPr>
                <w:rFonts w:ascii="Calibri" w:hAnsi="Calibri" w:cs="Calibri"/>
                <w:sz w:val="22"/>
                <w:szCs w:val="22"/>
              </w:rPr>
              <w:t>3.083E-3</w:t>
            </w:r>
          </w:p>
        </w:tc>
        <w:tc>
          <w:tcPr>
            <w:tcW w:w="298" w:type="pct"/>
            <w:tcBorders>
              <w:top w:val="nil"/>
              <w:left w:val="nil"/>
              <w:bottom w:val="nil"/>
              <w:right w:val="nil"/>
            </w:tcBorders>
            <w:vAlign w:val="bottom"/>
          </w:tcPr>
          <w:p w14:paraId="2F6E6161" w14:textId="4CF86D15" w:rsidR="00422E43" w:rsidRPr="00422E43" w:rsidRDefault="00422E43" w:rsidP="00422E43">
            <w:r>
              <w:rPr>
                <w:rFonts w:ascii="Calibri" w:hAnsi="Calibri" w:cs="Calibri"/>
                <w:b/>
                <w:bCs/>
                <w:sz w:val="22"/>
                <w:szCs w:val="22"/>
              </w:rPr>
              <w:t>2.877E-3</w:t>
            </w:r>
          </w:p>
        </w:tc>
        <w:tc>
          <w:tcPr>
            <w:tcW w:w="299" w:type="pct"/>
            <w:tcBorders>
              <w:top w:val="single" w:sz="4" w:space="0" w:color="auto"/>
            </w:tcBorders>
            <w:vAlign w:val="bottom"/>
          </w:tcPr>
          <w:p w14:paraId="389A95D0" w14:textId="717D9FCF" w:rsidR="00422E43" w:rsidRPr="00422E43" w:rsidRDefault="00422E43" w:rsidP="00422E43">
            <w:r>
              <w:rPr>
                <w:rFonts w:ascii="Calibri" w:hAnsi="Calibri" w:cs="Calibri"/>
                <w:b/>
                <w:bCs/>
                <w:sz w:val="22"/>
                <w:szCs w:val="22"/>
              </w:rPr>
              <w:t>2.815E-3</w:t>
            </w:r>
          </w:p>
        </w:tc>
        <w:tc>
          <w:tcPr>
            <w:tcW w:w="298" w:type="pct"/>
            <w:tcBorders>
              <w:top w:val="single" w:sz="4" w:space="0" w:color="auto"/>
            </w:tcBorders>
            <w:vAlign w:val="bottom"/>
          </w:tcPr>
          <w:p w14:paraId="1D7222A8" w14:textId="7B68B897" w:rsidR="00422E43" w:rsidRPr="00422E43" w:rsidRDefault="00422E43" w:rsidP="00422E43">
            <w:r>
              <w:rPr>
                <w:rFonts w:ascii="Calibri" w:hAnsi="Calibri" w:cs="Calibri"/>
                <w:sz w:val="22"/>
                <w:szCs w:val="22"/>
              </w:rPr>
              <w:t>3.448E-3</w:t>
            </w:r>
          </w:p>
        </w:tc>
        <w:tc>
          <w:tcPr>
            <w:tcW w:w="298" w:type="pct"/>
            <w:tcBorders>
              <w:top w:val="single" w:sz="4" w:space="0" w:color="auto"/>
            </w:tcBorders>
            <w:vAlign w:val="bottom"/>
          </w:tcPr>
          <w:p w14:paraId="3EA8558E" w14:textId="7B7E6460" w:rsidR="00422E43" w:rsidRPr="00422E43" w:rsidRDefault="00422E43" w:rsidP="00422E43">
            <w:r>
              <w:rPr>
                <w:rFonts w:ascii="Calibri" w:hAnsi="Calibri" w:cs="Calibri"/>
                <w:sz w:val="22"/>
                <w:szCs w:val="22"/>
              </w:rPr>
              <w:t>1.135E-2</w:t>
            </w:r>
          </w:p>
        </w:tc>
        <w:tc>
          <w:tcPr>
            <w:tcW w:w="334" w:type="pct"/>
            <w:tcBorders>
              <w:top w:val="single" w:sz="4" w:space="0" w:color="auto"/>
            </w:tcBorders>
            <w:vAlign w:val="bottom"/>
          </w:tcPr>
          <w:p w14:paraId="5AE71036" w14:textId="3ADDA9E4" w:rsidR="00422E43" w:rsidRPr="00422E43" w:rsidRDefault="00422E43" w:rsidP="00422E43">
            <w:r>
              <w:rPr>
                <w:rFonts w:ascii="Calibri" w:hAnsi="Calibri" w:cs="Calibri"/>
                <w:sz w:val="22"/>
                <w:szCs w:val="22"/>
              </w:rPr>
              <w:t>4.328E-3</w:t>
            </w:r>
          </w:p>
        </w:tc>
        <w:tc>
          <w:tcPr>
            <w:tcW w:w="299" w:type="pct"/>
            <w:tcBorders>
              <w:top w:val="single" w:sz="4" w:space="0" w:color="auto"/>
            </w:tcBorders>
            <w:vAlign w:val="bottom"/>
          </w:tcPr>
          <w:p w14:paraId="6D65C979" w14:textId="64CB62C6" w:rsidR="00422E43" w:rsidRPr="00422E43" w:rsidRDefault="00422E43" w:rsidP="00422E43">
            <w:r>
              <w:rPr>
                <w:rFonts w:ascii="Calibri" w:hAnsi="Calibri" w:cs="Calibri"/>
                <w:sz w:val="22"/>
                <w:szCs w:val="22"/>
              </w:rPr>
              <w:t>3.846E-3</w:t>
            </w:r>
          </w:p>
        </w:tc>
        <w:tc>
          <w:tcPr>
            <w:tcW w:w="300" w:type="pct"/>
            <w:tcBorders>
              <w:top w:val="single" w:sz="4" w:space="0" w:color="auto"/>
            </w:tcBorders>
            <w:vAlign w:val="bottom"/>
          </w:tcPr>
          <w:p w14:paraId="74EF0956" w14:textId="699922B0" w:rsidR="00422E43" w:rsidRPr="00422E43" w:rsidRDefault="00422E43" w:rsidP="00422E43">
            <w:r>
              <w:rPr>
                <w:rFonts w:ascii="Calibri" w:hAnsi="Calibri" w:cs="Calibri"/>
                <w:sz w:val="22"/>
                <w:szCs w:val="22"/>
              </w:rPr>
              <w:t>1.358E-2</w:t>
            </w:r>
          </w:p>
        </w:tc>
        <w:tc>
          <w:tcPr>
            <w:tcW w:w="298" w:type="pct"/>
            <w:tcBorders>
              <w:top w:val="single" w:sz="4" w:space="0" w:color="auto"/>
            </w:tcBorders>
            <w:vAlign w:val="bottom"/>
          </w:tcPr>
          <w:p w14:paraId="1146151E" w14:textId="32D4B532" w:rsidR="00422E43" w:rsidRPr="00422E43" w:rsidRDefault="00422E43" w:rsidP="00422E43">
            <w:r>
              <w:rPr>
                <w:rFonts w:ascii="Calibri" w:hAnsi="Calibri" w:cs="Calibri"/>
                <w:sz w:val="22"/>
                <w:szCs w:val="22"/>
              </w:rPr>
              <w:t>1.317E-2</w:t>
            </w:r>
          </w:p>
        </w:tc>
        <w:tc>
          <w:tcPr>
            <w:tcW w:w="299" w:type="pct"/>
            <w:tcBorders>
              <w:top w:val="single" w:sz="4" w:space="0" w:color="auto"/>
            </w:tcBorders>
            <w:vAlign w:val="bottom"/>
          </w:tcPr>
          <w:p w14:paraId="48A4D087" w14:textId="2538114A" w:rsidR="00422E43" w:rsidRPr="00422E43" w:rsidRDefault="00422E43" w:rsidP="00422E43">
            <w:r>
              <w:rPr>
                <w:rFonts w:ascii="Calibri" w:hAnsi="Calibri" w:cs="Calibri"/>
                <w:sz w:val="22"/>
                <w:szCs w:val="22"/>
              </w:rPr>
              <w:t>1.272E-2</w:t>
            </w:r>
          </w:p>
        </w:tc>
        <w:tc>
          <w:tcPr>
            <w:tcW w:w="335" w:type="pct"/>
            <w:tcBorders>
              <w:top w:val="single" w:sz="4" w:space="0" w:color="auto"/>
            </w:tcBorders>
            <w:vAlign w:val="bottom"/>
          </w:tcPr>
          <w:p w14:paraId="75E0A075" w14:textId="72FBFA5A" w:rsidR="00422E43" w:rsidRPr="00422E43" w:rsidRDefault="00422E43" w:rsidP="00422E43">
            <w:r>
              <w:rPr>
                <w:rFonts w:ascii="Calibri" w:hAnsi="Calibri" w:cs="Calibri"/>
                <w:sz w:val="22"/>
                <w:szCs w:val="22"/>
              </w:rPr>
              <w:t>1.204E-2</w:t>
            </w:r>
          </w:p>
        </w:tc>
        <w:tc>
          <w:tcPr>
            <w:tcW w:w="310" w:type="pct"/>
            <w:tcBorders>
              <w:top w:val="single" w:sz="4" w:space="0" w:color="auto"/>
            </w:tcBorders>
            <w:vAlign w:val="bottom"/>
          </w:tcPr>
          <w:p w14:paraId="4578AB67" w14:textId="47C050EC" w:rsidR="00422E43" w:rsidRPr="00422E43" w:rsidRDefault="00422E43" w:rsidP="00422E43">
            <w:r>
              <w:rPr>
                <w:rFonts w:ascii="Calibri" w:hAnsi="Calibri" w:cs="Calibri"/>
                <w:b/>
                <w:bCs/>
                <w:sz w:val="22"/>
                <w:szCs w:val="22"/>
              </w:rPr>
              <w:t>1.084E-2</w:t>
            </w:r>
          </w:p>
        </w:tc>
      </w:tr>
      <w:tr w:rsidR="00422E43" w:rsidRPr="00CA6E93" w14:paraId="6FF934A3" w14:textId="77777777" w:rsidTr="00685821">
        <w:trPr>
          <w:jc w:val="center"/>
        </w:trPr>
        <w:tc>
          <w:tcPr>
            <w:tcW w:w="264" w:type="pct"/>
          </w:tcPr>
          <w:p w14:paraId="601367EC" w14:textId="77777777" w:rsidR="00422E43" w:rsidRPr="00CA6E93" w:rsidRDefault="00422E43" w:rsidP="00435BD2">
            <w:pPr>
              <w:pStyle w:val="bangtrai"/>
            </w:pPr>
          </w:p>
        </w:tc>
        <w:tc>
          <w:tcPr>
            <w:tcW w:w="136" w:type="pct"/>
          </w:tcPr>
          <w:p w14:paraId="6386A053"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3EC176F4" w14:textId="37ED3BE3" w:rsidR="00422E43" w:rsidRPr="00422E43" w:rsidRDefault="00422E43" w:rsidP="00422E43">
            <w:r>
              <w:rPr>
                <w:rFonts w:ascii="Calibri" w:hAnsi="Calibri" w:cs="Calibri"/>
                <w:sz w:val="22"/>
                <w:szCs w:val="22"/>
              </w:rPr>
              <w:t>9.005E-3</w:t>
            </w:r>
          </w:p>
        </w:tc>
        <w:tc>
          <w:tcPr>
            <w:tcW w:w="299" w:type="pct"/>
            <w:tcBorders>
              <w:top w:val="nil"/>
              <w:left w:val="nil"/>
              <w:bottom w:val="nil"/>
              <w:right w:val="nil"/>
            </w:tcBorders>
            <w:vAlign w:val="bottom"/>
          </w:tcPr>
          <w:p w14:paraId="1EFD5093" w14:textId="231F3840" w:rsidR="00422E43" w:rsidRPr="00422E43" w:rsidRDefault="00422E43" w:rsidP="00422E43">
            <w:r>
              <w:rPr>
                <w:rFonts w:ascii="Calibri" w:hAnsi="Calibri" w:cs="Calibri"/>
                <w:sz w:val="22"/>
                <w:szCs w:val="22"/>
              </w:rPr>
              <w:t>9.698E-3</w:t>
            </w:r>
          </w:p>
        </w:tc>
        <w:tc>
          <w:tcPr>
            <w:tcW w:w="299" w:type="pct"/>
            <w:tcBorders>
              <w:top w:val="nil"/>
              <w:left w:val="nil"/>
              <w:bottom w:val="nil"/>
              <w:right w:val="nil"/>
            </w:tcBorders>
            <w:vAlign w:val="bottom"/>
          </w:tcPr>
          <w:p w14:paraId="7708DA63" w14:textId="7FBDBF58" w:rsidR="00422E43" w:rsidRPr="00422E43" w:rsidRDefault="00422E43" w:rsidP="00422E43">
            <w:r>
              <w:rPr>
                <w:rFonts w:ascii="Calibri" w:hAnsi="Calibri" w:cs="Calibri"/>
                <w:sz w:val="22"/>
                <w:szCs w:val="22"/>
              </w:rPr>
              <w:t>5.146E-3</w:t>
            </w:r>
          </w:p>
        </w:tc>
        <w:tc>
          <w:tcPr>
            <w:tcW w:w="334" w:type="pct"/>
            <w:tcBorders>
              <w:top w:val="nil"/>
              <w:left w:val="nil"/>
              <w:bottom w:val="nil"/>
              <w:right w:val="nil"/>
            </w:tcBorders>
            <w:vAlign w:val="bottom"/>
          </w:tcPr>
          <w:p w14:paraId="29AEF0A4" w14:textId="2D6299D7" w:rsidR="00422E43" w:rsidRPr="00422E43" w:rsidRDefault="00422E43" w:rsidP="00422E43">
            <w:r>
              <w:rPr>
                <w:rFonts w:ascii="Calibri" w:hAnsi="Calibri" w:cs="Calibri"/>
                <w:b/>
                <w:bCs/>
                <w:sz w:val="22"/>
                <w:szCs w:val="22"/>
              </w:rPr>
              <w:t>3.961E-3</w:t>
            </w:r>
          </w:p>
        </w:tc>
        <w:tc>
          <w:tcPr>
            <w:tcW w:w="298" w:type="pct"/>
            <w:tcBorders>
              <w:top w:val="nil"/>
              <w:left w:val="nil"/>
              <w:bottom w:val="nil"/>
              <w:right w:val="nil"/>
            </w:tcBorders>
            <w:vAlign w:val="bottom"/>
          </w:tcPr>
          <w:p w14:paraId="375293FA" w14:textId="3AB4A526" w:rsidR="00422E43" w:rsidRPr="00422E43" w:rsidRDefault="00422E43" w:rsidP="00422E43">
            <w:r>
              <w:rPr>
                <w:rFonts w:ascii="Calibri" w:hAnsi="Calibri" w:cs="Calibri"/>
                <w:sz w:val="22"/>
                <w:szCs w:val="22"/>
              </w:rPr>
              <w:t>4.110E-3</w:t>
            </w:r>
          </w:p>
        </w:tc>
        <w:tc>
          <w:tcPr>
            <w:tcW w:w="299" w:type="pct"/>
            <w:vAlign w:val="bottom"/>
          </w:tcPr>
          <w:p w14:paraId="7603B3D6" w14:textId="3F3066B1" w:rsidR="00422E43" w:rsidRPr="00422E43" w:rsidRDefault="00422E43" w:rsidP="00422E43">
            <w:r>
              <w:rPr>
                <w:rFonts w:ascii="Calibri" w:hAnsi="Calibri" w:cs="Calibri"/>
                <w:b/>
                <w:bCs/>
                <w:sz w:val="22"/>
                <w:szCs w:val="22"/>
              </w:rPr>
              <w:t>3.989E-3</w:t>
            </w:r>
          </w:p>
        </w:tc>
        <w:tc>
          <w:tcPr>
            <w:tcW w:w="298" w:type="pct"/>
            <w:vAlign w:val="bottom"/>
          </w:tcPr>
          <w:p w14:paraId="071706AA" w14:textId="3EE05D82" w:rsidR="00422E43" w:rsidRPr="00422E43" w:rsidRDefault="00422E43" w:rsidP="00422E43">
            <w:r>
              <w:rPr>
                <w:rFonts w:ascii="Calibri" w:hAnsi="Calibri" w:cs="Calibri"/>
                <w:sz w:val="22"/>
                <w:szCs w:val="22"/>
              </w:rPr>
              <w:t>6.558E-3</w:t>
            </w:r>
          </w:p>
        </w:tc>
        <w:tc>
          <w:tcPr>
            <w:tcW w:w="298" w:type="pct"/>
            <w:vAlign w:val="bottom"/>
          </w:tcPr>
          <w:p w14:paraId="19676D38" w14:textId="40700976" w:rsidR="00422E43" w:rsidRPr="00422E43" w:rsidRDefault="00422E43" w:rsidP="00422E43">
            <w:r>
              <w:rPr>
                <w:rFonts w:ascii="Calibri" w:hAnsi="Calibri" w:cs="Calibri"/>
                <w:sz w:val="22"/>
                <w:szCs w:val="22"/>
              </w:rPr>
              <w:t>3.020E-2</w:t>
            </w:r>
          </w:p>
        </w:tc>
        <w:tc>
          <w:tcPr>
            <w:tcW w:w="334" w:type="pct"/>
            <w:vAlign w:val="bottom"/>
          </w:tcPr>
          <w:p w14:paraId="2FD5BF6F" w14:textId="2527C76A" w:rsidR="00422E43" w:rsidRPr="00422E43" w:rsidRDefault="00422E43" w:rsidP="00422E43">
            <w:r>
              <w:rPr>
                <w:rFonts w:ascii="Calibri" w:hAnsi="Calibri" w:cs="Calibri"/>
                <w:sz w:val="22"/>
                <w:szCs w:val="22"/>
              </w:rPr>
              <w:t>2.489E-2</w:t>
            </w:r>
          </w:p>
        </w:tc>
        <w:tc>
          <w:tcPr>
            <w:tcW w:w="299" w:type="pct"/>
            <w:vAlign w:val="bottom"/>
          </w:tcPr>
          <w:p w14:paraId="361DC0BE" w14:textId="0219F54B" w:rsidR="00422E43" w:rsidRPr="00422E43" w:rsidRDefault="00422E43" w:rsidP="00422E43">
            <w:r>
              <w:rPr>
                <w:rFonts w:ascii="Calibri" w:hAnsi="Calibri" w:cs="Calibri"/>
                <w:sz w:val="22"/>
                <w:szCs w:val="22"/>
              </w:rPr>
              <w:t>1.535E-2</w:t>
            </w:r>
          </w:p>
        </w:tc>
        <w:tc>
          <w:tcPr>
            <w:tcW w:w="300" w:type="pct"/>
            <w:vAlign w:val="bottom"/>
          </w:tcPr>
          <w:p w14:paraId="2E781470" w14:textId="38E3F22C" w:rsidR="00422E43" w:rsidRPr="00422E43" w:rsidRDefault="00422E43" w:rsidP="00422E43">
            <w:r>
              <w:rPr>
                <w:rFonts w:ascii="Calibri" w:hAnsi="Calibri" w:cs="Calibri"/>
                <w:sz w:val="22"/>
                <w:szCs w:val="22"/>
              </w:rPr>
              <w:t>2.092E-2</w:t>
            </w:r>
          </w:p>
        </w:tc>
        <w:tc>
          <w:tcPr>
            <w:tcW w:w="298" w:type="pct"/>
            <w:vAlign w:val="bottom"/>
          </w:tcPr>
          <w:p w14:paraId="4FB4D73E" w14:textId="1BCE571C" w:rsidR="00422E43" w:rsidRPr="00422E43" w:rsidRDefault="00422E43" w:rsidP="00422E43">
            <w:r>
              <w:rPr>
                <w:rFonts w:ascii="Calibri" w:hAnsi="Calibri" w:cs="Calibri"/>
                <w:sz w:val="22"/>
                <w:szCs w:val="22"/>
              </w:rPr>
              <w:t>2.126E-2</w:t>
            </w:r>
          </w:p>
        </w:tc>
        <w:tc>
          <w:tcPr>
            <w:tcW w:w="299" w:type="pct"/>
            <w:vAlign w:val="bottom"/>
          </w:tcPr>
          <w:p w14:paraId="67B23518" w14:textId="55F07E79" w:rsidR="00422E43" w:rsidRPr="00422E43" w:rsidRDefault="00422E43" w:rsidP="00422E43">
            <w:r>
              <w:rPr>
                <w:rFonts w:ascii="Calibri" w:hAnsi="Calibri" w:cs="Calibri"/>
                <w:sz w:val="22"/>
                <w:szCs w:val="22"/>
              </w:rPr>
              <w:t>2.590E-2</w:t>
            </w:r>
          </w:p>
        </w:tc>
        <w:tc>
          <w:tcPr>
            <w:tcW w:w="335" w:type="pct"/>
            <w:vAlign w:val="bottom"/>
          </w:tcPr>
          <w:p w14:paraId="3AABD62D" w14:textId="0630D5BB" w:rsidR="00422E43" w:rsidRPr="00422E43" w:rsidRDefault="00422E43" w:rsidP="00422E43">
            <w:r>
              <w:rPr>
                <w:rFonts w:ascii="Calibri" w:hAnsi="Calibri" w:cs="Calibri"/>
                <w:sz w:val="22"/>
                <w:szCs w:val="22"/>
              </w:rPr>
              <w:t>1.728E-2</w:t>
            </w:r>
          </w:p>
        </w:tc>
        <w:tc>
          <w:tcPr>
            <w:tcW w:w="310" w:type="pct"/>
            <w:vAlign w:val="bottom"/>
          </w:tcPr>
          <w:p w14:paraId="6D444ADF" w14:textId="1A841E62" w:rsidR="00422E43" w:rsidRPr="00422E43" w:rsidRDefault="00422E43" w:rsidP="00422E43">
            <w:r>
              <w:rPr>
                <w:rFonts w:ascii="Calibri" w:hAnsi="Calibri" w:cs="Calibri"/>
                <w:b/>
                <w:bCs/>
                <w:sz w:val="22"/>
                <w:szCs w:val="22"/>
              </w:rPr>
              <w:t>1.449E-2</w:t>
            </w:r>
          </w:p>
        </w:tc>
      </w:tr>
      <w:tr w:rsidR="00422E43" w:rsidRPr="00CA6E93" w14:paraId="5C5BDABF" w14:textId="77777777" w:rsidTr="00685821">
        <w:trPr>
          <w:jc w:val="center"/>
        </w:trPr>
        <w:tc>
          <w:tcPr>
            <w:tcW w:w="264" w:type="pct"/>
          </w:tcPr>
          <w:p w14:paraId="46653325" w14:textId="77777777" w:rsidR="00422E43" w:rsidRPr="00CA6E93" w:rsidRDefault="00422E43" w:rsidP="00435BD2">
            <w:pPr>
              <w:pStyle w:val="bangtrai"/>
            </w:pPr>
          </w:p>
        </w:tc>
        <w:tc>
          <w:tcPr>
            <w:tcW w:w="136" w:type="pct"/>
          </w:tcPr>
          <w:p w14:paraId="3367FBDE"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37363CEE" w14:textId="598E58F6" w:rsidR="00422E43" w:rsidRPr="00422E43" w:rsidRDefault="00422E43" w:rsidP="00422E43">
            <w:r>
              <w:rPr>
                <w:rFonts w:ascii="Calibri" w:hAnsi="Calibri" w:cs="Calibri"/>
                <w:sz w:val="22"/>
                <w:szCs w:val="22"/>
              </w:rPr>
              <w:t>5.695E-3</w:t>
            </w:r>
          </w:p>
        </w:tc>
        <w:tc>
          <w:tcPr>
            <w:tcW w:w="299" w:type="pct"/>
            <w:tcBorders>
              <w:top w:val="nil"/>
              <w:left w:val="nil"/>
              <w:bottom w:val="nil"/>
              <w:right w:val="nil"/>
            </w:tcBorders>
            <w:vAlign w:val="bottom"/>
          </w:tcPr>
          <w:p w14:paraId="36CC42AA" w14:textId="44F7BA85" w:rsidR="00422E43" w:rsidRPr="00422E43" w:rsidRDefault="00422E43" w:rsidP="00422E43">
            <w:r>
              <w:rPr>
                <w:rFonts w:ascii="Calibri" w:hAnsi="Calibri" w:cs="Calibri"/>
                <w:sz w:val="22"/>
                <w:szCs w:val="22"/>
              </w:rPr>
              <w:t>6.953E-3</w:t>
            </w:r>
          </w:p>
        </w:tc>
        <w:tc>
          <w:tcPr>
            <w:tcW w:w="299" w:type="pct"/>
            <w:tcBorders>
              <w:top w:val="nil"/>
              <w:left w:val="nil"/>
              <w:bottom w:val="nil"/>
              <w:right w:val="nil"/>
            </w:tcBorders>
            <w:vAlign w:val="bottom"/>
          </w:tcPr>
          <w:p w14:paraId="5526432E" w14:textId="6EBB6265" w:rsidR="00422E43" w:rsidRPr="00422E43" w:rsidRDefault="00422E43" w:rsidP="00422E43">
            <w:r>
              <w:rPr>
                <w:rFonts w:ascii="Calibri" w:hAnsi="Calibri" w:cs="Calibri"/>
                <w:sz w:val="22"/>
                <w:szCs w:val="22"/>
              </w:rPr>
              <w:t>4.568E-3</w:t>
            </w:r>
          </w:p>
        </w:tc>
        <w:tc>
          <w:tcPr>
            <w:tcW w:w="334" w:type="pct"/>
            <w:tcBorders>
              <w:top w:val="nil"/>
              <w:left w:val="nil"/>
              <w:bottom w:val="nil"/>
              <w:right w:val="nil"/>
            </w:tcBorders>
            <w:vAlign w:val="bottom"/>
          </w:tcPr>
          <w:p w14:paraId="37EC2A3B" w14:textId="25BAB3FB" w:rsidR="00422E43" w:rsidRPr="00422E43" w:rsidRDefault="00422E43" w:rsidP="00422E43">
            <w:r>
              <w:rPr>
                <w:rFonts w:ascii="Calibri" w:hAnsi="Calibri" w:cs="Calibri"/>
                <w:sz w:val="22"/>
                <w:szCs w:val="22"/>
              </w:rPr>
              <w:t>3.383E-3</w:t>
            </w:r>
          </w:p>
        </w:tc>
        <w:tc>
          <w:tcPr>
            <w:tcW w:w="298" w:type="pct"/>
            <w:tcBorders>
              <w:top w:val="nil"/>
              <w:left w:val="nil"/>
              <w:bottom w:val="nil"/>
              <w:right w:val="nil"/>
            </w:tcBorders>
            <w:vAlign w:val="bottom"/>
          </w:tcPr>
          <w:p w14:paraId="7A1CF033" w14:textId="06975E42" w:rsidR="00422E43" w:rsidRPr="00422E43" w:rsidRDefault="00422E43" w:rsidP="00422E43">
            <w:r>
              <w:rPr>
                <w:rFonts w:ascii="Calibri" w:hAnsi="Calibri" w:cs="Calibri"/>
                <w:b/>
                <w:bCs/>
                <w:sz w:val="22"/>
                <w:szCs w:val="22"/>
              </w:rPr>
              <w:t>3.339E-3</w:t>
            </w:r>
          </w:p>
        </w:tc>
        <w:tc>
          <w:tcPr>
            <w:tcW w:w="299" w:type="pct"/>
            <w:vAlign w:val="bottom"/>
          </w:tcPr>
          <w:p w14:paraId="4337BB67" w14:textId="7807B4AF" w:rsidR="00422E43" w:rsidRPr="00422E43" w:rsidRDefault="00422E43" w:rsidP="00422E43">
            <w:r>
              <w:rPr>
                <w:rFonts w:ascii="Calibri" w:hAnsi="Calibri" w:cs="Calibri"/>
                <w:b/>
                <w:bCs/>
                <w:sz w:val="22"/>
                <w:szCs w:val="22"/>
              </w:rPr>
              <w:t>3.362E-3</w:t>
            </w:r>
          </w:p>
        </w:tc>
        <w:tc>
          <w:tcPr>
            <w:tcW w:w="298" w:type="pct"/>
            <w:vAlign w:val="bottom"/>
          </w:tcPr>
          <w:p w14:paraId="4C1D4764" w14:textId="5AAB8BF1" w:rsidR="00422E43" w:rsidRPr="00422E43" w:rsidRDefault="00422E43" w:rsidP="00422E43">
            <w:r>
              <w:rPr>
                <w:rFonts w:ascii="Calibri" w:hAnsi="Calibri" w:cs="Calibri"/>
                <w:sz w:val="22"/>
                <w:szCs w:val="22"/>
              </w:rPr>
              <w:t>4.605E-3</w:t>
            </w:r>
          </w:p>
        </w:tc>
        <w:tc>
          <w:tcPr>
            <w:tcW w:w="298" w:type="pct"/>
            <w:vAlign w:val="bottom"/>
          </w:tcPr>
          <w:p w14:paraId="1A48B387" w14:textId="02248BD3" w:rsidR="00422E43" w:rsidRPr="00422E43" w:rsidRDefault="00422E43" w:rsidP="00422E43">
            <w:r>
              <w:rPr>
                <w:rFonts w:ascii="Calibri" w:hAnsi="Calibri" w:cs="Calibri"/>
                <w:sz w:val="22"/>
                <w:szCs w:val="22"/>
              </w:rPr>
              <w:t>2.182E-2</w:t>
            </w:r>
          </w:p>
        </w:tc>
        <w:tc>
          <w:tcPr>
            <w:tcW w:w="334" w:type="pct"/>
            <w:vAlign w:val="bottom"/>
          </w:tcPr>
          <w:p w14:paraId="721C009B" w14:textId="4F14C703" w:rsidR="00422E43" w:rsidRPr="00422E43" w:rsidRDefault="00422E43" w:rsidP="00422E43">
            <w:r>
              <w:rPr>
                <w:rFonts w:ascii="Calibri" w:hAnsi="Calibri" w:cs="Calibri"/>
                <w:sz w:val="22"/>
                <w:szCs w:val="22"/>
              </w:rPr>
              <w:t>8.405E-3</w:t>
            </w:r>
          </w:p>
        </w:tc>
        <w:tc>
          <w:tcPr>
            <w:tcW w:w="299" w:type="pct"/>
            <w:vAlign w:val="bottom"/>
          </w:tcPr>
          <w:p w14:paraId="37502DD9" w14:textId="6B23A21F" w:rsidR="00422E43" w:rsidRPr="00422E43" w:rsidRDefault="00422E43" w:rsidP="00422E43">
            <w:r>
              <w:rPr>
                <w:rFonts w:ascii="Calibri" w:hAnsi="Calibri" w:cs="Calibri"/>
                <w:sz w:val="22"/>
                <w:szCs w:val="22"/>
              </w:rPr>
              <w:t>6.409E-3</w:t>
            </w:r>
          </w:p>
        </w:tc>
        <w:tc>
          <w:tcPr>
            <w:tcW w:w="300" w:type="pct"/>
            <w:vAlign w:val="bottom"/>
          </w:tcPr>
          <w:p w14:paraId="19FBBB45" w14:textId="510F5C8C" w:rsidR="00422E43" w:rsidRPr="00422E43" w:rsidRDefault="00422E43" w:rsidP="00422E43">
            <w:r>
              <w:rPr>
                <w:rFonts w:ascii="Calibri" w:hAnsi="Calibri" w:cs="Calibri"/>
                <w:sz w:val="22"/>
                <w:szCs w:val="22"/>
              </w:rPr>
              <w:t>1.755E-2</w:t>
            </w:r>
          </w:p>
        </w:tc>
        <w:tc>
          <w:tcPr>
            <w:tcW w:w="298" w:type="pct"/>
            <w:vAlign w:val="bottom"/>
          </w:tcPr>
          <w:p w14:paraId="694C0CF2" w14:textId="555E463E" w:rsidR="00422E43" w:rsidRPr="00422E43" w:rsidRDefault="00422E43" w:rsidP="00422E43">
            <w:r>
              <w:rPr>
                <w:rFonts w:ascii="Calibri" w:hAnsi="Calibri" w:cs="Calibri"/>
                <w:sz w:val="22"/>
                <w:szCs w:val="22"/>
              </w:rPr>
              <w:t>1.723E-2</w:t>
            </w:r>
          </w:p>
        </w:tc>
        <w:tc>
          <w:tcPr>
            <w:tcW w:w="299" w:type="pct"/>
            <w:vAlign w:val="bottom"/>
          </w:tcPr>
          <w:p w14:paraId="259999AD" w14:textId="1CB99B22" w:rsidR="00422E43" w:rsidRPr="00422E43" w:rsidRDefault="00422E43" w:rsidP="00422E43">
            <w:r>
              <w:rPr>
                <w:rFonts w:ascii="Calibri" w:hAnsi="Calibri" w:cs="Calibri"/>
                <w:sz w:val="22"/>
                <w:szCs w:val="22"/>
              </w:rPr>
              <w:t>1.884E-2</w:t>
            </w:r>
          </w:p>
        </w:tc>
        <w:tc>
          <w:tcPr>
            <w:tcW w:w="335" w:type="pct"/>
            <w:vAlign w:val="bottom"/>
          </w:tcPr>
          <w:p w14:paraId="10A93BB2" w14:textId="17811C54" w:rsidR="00422E43" w:rsidRPr="00422E43" w:rsidRDefault="00422E43" w:rsidP="00422E43">
            <w:r>
              <w:rPr>
                <w:rFonts w:ascii="Calibri" w:hAnsi="Calibri" w:cs="Calibri"/>
                <w:sz w:val="22"/>
                <w:szCs w:val="22"/>
              </w:rPr>
              <w:t>1.418E-2</w:t>
            </w:r>
          </w:p>
        </w:tc>
        <w:tc>
          <w:tcPr>
            <w:tcW w:w="310" w:type="pct"/>
            <w:vAlign w:val="bottom"/>
          </w:tcPr>
          <w:p w14:paraId="4763D7D5" w14:textId="4F28861A" w:rsidR="00422E43" w:rsidRPr="00422E43" w:rsidRDefault="00422E43" w:rsidP="00422E43">
            <w:r>
              <w:rPr>
                <w:rFonts w:ascii="Calibri" w:hAnsi="Calibri" w:cs="Calibri"/>
                <w:b/>
                <w:bCs/>
                <w:sz w:val="22"/>
                <w:szCs w:val="22"/>
              </w:rPr>
              <w:t>1.251E-2</w:t>
            </w:r>
          </w:p>
        </w:tc>
      </w:tr>
      <w:tr w:rsidR="00422E43" w:rsidRPr="00CA6E93" w14:paraId="33D18509" w14:textId="77777777" w:rsidTr="00685821">
        <w:trPr>
          <w:jc w:val="center"/>
        </w:trPr>
        <w:tc>
          <w:tcPr>
            <w:tcW w:w="264" w:type="pct"/>
          </w:tcPr>
          <w:p w14:paraId="4AE3BF75" w14:textId="77777777" w:rsidR="00422E43" w:rsidRPr="00CA6E93" w:rsidRDefault="00422E43" w:rsidP="00435BD2">
            <w:pPr>
              <w:pStyle w:val="bangtrai"/>
            </w:pPr>
          </w:p>
        </w:tc>
        <w:tc>
          <w:tcPr>
            <w:tcW w:w="136" w:type="pct"/>
          </w:tcPr>
          <w:p w14:paraId="1E34BED4"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68897DE4" w14:textId="60AD6723" w:rsidR="00422E43" w:rsidRPr="00422E43" w:rsidRDefault="00422E43" w:rsidP="00422E43">
            <w:r>
              <w:rPr>
                <w:rFonts w:ascii="Calibri" w:hAnsi="Calibri" w:cs="Calibri"/>
                <w:sz w:val="22"/>
                <w:szCs w:val="22"/>
              </w:rPr>
              <w:t>1.018E-3</w:t>
            </w:r>
          </w:p>
        </w:tc>
        <w:tc>
          <w:tcPr>
            <w:tcW w:w="299" w:type="pct"/>
            <w:tcBorders>
              <w:top w:val="nil"/>
              <w:left w:val="nil"/>
              <w:right w:val="nil"/>
            </w:tcBorders>
            <w:vAlign w:val="bottom"/>
          </w:tcPr>
          <w:p w14:paraId="7DAF7A7A" w14:textId="775AA5CB" w:rsidR="00422E43" w:rsidRPr="00422E43" w:rsidRDefault="00422E43" w:rsidP="00422E43">
            <w:r>
              <w:rPr>
                <w:rFonts w:ascii="Calibri" w:hAnsi="Calibri" w:cs="Calibri"/>
                <w:sz w:val="22"/>
                <w:szCs w:val="22"/>
              </w:rPr>
              <w:t>1.408E-3</w:t>
            </w:r>
          </w:p>
        </w:tc>
        <w:tc>
          <w:tcPr>
            <w:tcW w:w="299" w:type="pct"/>
            <w:tcBorders>
              <w:top w:val="nil"/>
              <w:left w:val="nil"/>
              <w:right w:val="nil"/>
            </w:tcBorders>
            <w:vAlign w:val="bottom"/>
          </w:tcPr>
          <w:p w14:paraId="4FFA94AD" w14:textId="6B975527" w:rsidR="00422E43" w:rsidRPr="00422E43" w:rsidRDefault="00422E43" w:rsidP="00422E43">
            <w:r>
              <w:rPr>
                <w:rFonts w:ascii="Calibri" w:hAnsi="Calibri" w:cs="Calibri"/>
                <w:sz w:val="22"/>
                <w:szCs w:val="22"/>
              </w:rPr>
              <w:t>2.422E-4</w:t>
            </w:r>
          </w:p>
        </w:tc>
        <w:tc>
          <w:tcPr>
            <w:tcW w:w="334" w:type="pct"/>
            <w:tcBorders>
              <w:top w:val="nil"/>
              <w:left w:val="nil"/>
              <w:right w:val="nil"/>
            </w:tcBorders>
            <w:vAlign w:val="bottom"/>
          </w:tcPr>
          <w:p w14:paraId="5B26A283" w14:textId="27AAB57A" w:rsidR="00422E43" w:rsidRPr="00422E43" w:rsidRDefault="00422E43" w:rsidP="00422E43">
            <w:r>
              <w:rPr>
                <w:rFonts w:ascii="Calibri" w:hAnsi="Calibri" w:cs="Calibri"/>
                <w:b/>
                <w:bCs/>
                <w:sz w:val="22"/>
                <w:szCs w:val="22"/>
              </w:rPr>
              <w:t>1.886E-4</w:t>
            </w:r>
          </w:p>
        </w:tc>
        <w:tc>
          <w:tcPr>
            <w:tcW w:w="298" w:type="pct"/>
            <w:tcBorders>
              <w:top w:val="nil"/>
              <w:left w:val="nil"/>
              <w:right w:val="nil"/>
            </w:tcBorders>
            <w:vAlign w:val="bottom"/>
          </w:tcPr>
          <w:p w14:paraId="74356A7B" w14:textId="5B00C9FB" w:rsidR="00422E43" w:rsidRPr="00422E43" w:rsidRDefault="00422E43" w:rsidP="00422E43">
            <w:r>
              <w:rPr>
                <w:rFonts w:ascii="Calibri" w:hAnsi="Calibri" w:cs="Calibri"/>
                <w:sz w:val="22"/>
                <w:szCs w:val="22"/>
              </w:rPr>
              <w:t>2.519E-4</w:t>
            </w:r>
          </w:p>
        </w:tc>
        <w:tc>
          <w:tcPr>
            <w:tcW w:w="299" w:type="pct"/>
            <w:vAlign w:val="bottom"/>
          </w:tcPr>
          <w:p w14:paraId="4042EA4B" w14:textId="48519905" w:rsidR="00422E43" w:rsidRPr="00422E43" w:rsidRDefault="00422E43" w:rsidP="00422E43">
            <w:r>
              <w:rPr>
                <w:rFonts w:ascii="Calibri" w:hAnsi="Calibri" w:cs="Calibri"/>
                <w:b/>
                <w:bCs/>
                <w:sz w:val="22"/>
                <w:szCs w:val="22"/>
              </w:rPr>
              <w:t>2.830E-4</w:t>
            </w:r>
          </w:p>
        </w:tc>
        <w:tc>
          <w:tcPr>
            <w:tcW w:w="298" w:type="pct"/>
            <w:vAlign w:val="bottom"/>
          </w:tcPr>
          <w:p w14:paraId="62231197" w14:textId="7D6831CD" w:rsidR="00422E43" w:rsidRPr="00422E43" w:rsidRDefault="00422E43" w:rsidP="00422E43">
            <w:r>
              <w:rPr>
                <w:rFonts w:ascii="Calibri" w:hAnsi="Calibri" w:cs="Calibri"/>
                <w:sz w:val="22"/>
                <w:szCs w:val="22"/>
              </w:rPr>
              <w:t>6.907E-4</w:t>
            </w:r>
          </w:p>
        </w:tc>
        <w:tc>
          <w:tcPr>
            <w:tcW w:w="298" w:type="pct"/>
            <w:vAlign w:val="bottom"/>
          </w:tcPr>
          <w:p w14:paraId="7666BF98" w14:textId="214B6F46" w:rsidR="00422E43" w:rsidRPr="00422E43" w:rsidRDefault="00422E43" w:rsidP="00422E43">
            <w:r>
              <w:rPr>
                <w:rFonts w:ascii="Calibri" w:hAnsi="Calibri" w:cs="Calibri"/>
                <w:sz w:val="22"/>
                <w:szCs w:val="22"/>
              </w:rPr>
              <w:t>5.285E-3</w:t>
            </w:r>
          </w:p>
        </w:tc>
        <w:tc>
          <w:tcPr>
            <w:tcW w:w="334" w:type="pct"/>
            <w:vAlign w:val="bottom"/>
          </w:tcPr>
          <w:p w14:paraId="5ED12014" w14:textId="65F89630" w:rsidR="00422E43" w:rsidRPr="00422E43" w:rsidRDefault="00422E43" w:rsidP="00422E43">
            <w:r>
              <w:rPr>
                <w:rFonts w:ascii="Calibri" w:hAnsi="Calibri" w:cs="Calibri"/>
                <w:sz w:val="22"/>
                <w:szCs w:val="22"/>
              </w:rPr>
              <w:t>4.402E-3</w:t>
            </w:r>
          </w:p>
        </w:tc>
        <w:tc>
          <w:tcPr>
            <w:tcW w:w="299" w:type="pct"/>
            <w:vAlign w:val="bottom"/>
          </w:tcPr>
          <w:p w14:paraId="17C894D5" w14:textId="0CA68D67" w:rsidR="00422E43" w:rsidRPr="00422E43" w:rsidRDefault="00422E43" w:rsidP="00422E43">
            <w:r>
              <w:rPr>
                <w:rFonts w:ascii="Calibri" w:hAnsi="Calibri" w:cs="Calibri"/>
                <w:sz w:val="22"/>
                <w:szCs w:val="22"/>
              </w:rPr>
              <w:t>3.479E-3</w:t>
            </w:r>
          </w:p>
        </w:tc>
        <w:tc>
          <w:tcPr>
            <w:tcW w:w="300" w:type="pct"/>
            <w:vAlign w:val="bottom"/>
          </w:tcPr>
          <w:p w14:paraId="050262A2" w14:textId="6C8B5359" w:rsidR="00422E43" w:rsidRPr="00422E43" w:rsidRDefault="00422E43" w:rsidP="00422E43">
            <w:r>
              <w:rPr>
                <w:rFonts w:ascii="Calibri" w:hAnsi="Calibri" w:cs="Calibri"/>
                <w:sz w:val="22"/>
                <w:szCs w:val="22"/>
              </w:rPr>
              <w:t>1.844E-3</w:t>
            </w:r>
          </w:p>
        </w:tc>
        <w:tc>
          <w:tcPr>
            <w:tcW w:w="298" w:type="pct"/>
            <w:vAlign w:val="bottom"/>
          </w:tcPr>
          <w:p w14:paraId="478E9D9E" w14:textId="3809809B" w:rsidR="00422E43" w:rsidRPr="00422E43" w:rsidRDefault="00422E43" w:rsidP="00422E43">
            <w:r>
              <w:rPr>
                <w:rFonts w:ascii="Calibri" w:hAnsi="Calibri" w:cs="Calibri"/>
                <w:sz w:val="22"/>
                <w:szCs w:val="22"/>
              </w:rPr>
              <w:t>1.892E-3</w:t>
            </w:r>
          </w:p>
        </w:tc>
        <w:tc>
          <w:tcPr>
            <w:tcW w:w="299" w:type="pct"/>
            <w:vAlign w:val="bottom"/>
          </w:tcPr>
          <w:p w14:paraId="45419C27" w14:textId="5F979D23" w:rsidR="00422E43" w:rsidRPr="00422E43" w:rsidRDefault="00422E43" w:rsidP="00422E43">
            <w:r>
              <w:rPr>
                <w:rFonts w:ascii="Calibri" w:hAnsi="Calibri" w:cs="Calibri"/>
                <w:sz w:val="22"/>
                <w:szCs w:val="22"/>
              </w:rPr>
              <w:t>3.010E-3</w:t>
            </w:r>
          </w:p>
        </w:tc>
        <w:tc>
          <w:tcPr>
            <w:tcW w:w="335" w:type="pct"/>
            <w:vAlign w:val="bottom"/>
          </w:tcPr>
          <w:p w14:paraId="01105146" w14:textId="567437F5" w:rsidR="00422E43" w:rsidRPr="00422E43" w:rsidRDefault="00422E43" w:rsidP="00422E43">
            <w:r>
              <w:rPr>
                <w:rFonts w:ascii="Calibri" w:hAnsi="Calibri" w:cs="Calibri"/>
                <w:sz w:val="22"/>
                <w:szCs w:val="22"/>
              </w:rPr>
              <w:t>1.340E-3</w:t>
            </w:r>
          </w:p>
        </w:tc>
        <w:tc>
          <w:tcPr>
            <w:tcW w:w="310" w:type="pct"/>
            <w:vAlign w:val="bottom"/>
          </w:tcPr>
          <w:p w14:paraId="6A0A9A62" w14:textId="43938F97" w:rsidR="00422E43" w:rsidRPr="00422E43" w:rsidRDefault="00422E43" w:rsidP="00422E43">
            <w:r>
              <w:rPr>
                <w:rFonts w:ascii="Calibri" w:hAnsi="Calibri" w:cs="Calibri"/>
                <w:b/>
                <w:bCs/>
                <w:sz w:val="22"/>
                <w:szCs w:val="22"/>
              </w:rPr>
              <w:t>9.612E-4</w:t>
            </w:r>
          </w:p>
        </w:tc>
      </w:tr>
      <w:tr w:rsidR="00422E43" w:rsidRPr="00CA6E93" w14:paraId="30295999" w14:textId="77777777" w:rsidTr="00685821">
        <w:trPr>
          <w:jc w:val="center"/>
        </w:trPr>
        <w:tc>
          <w:tcPr>
            <w:tcW w:w="264" w:type="pct"/>
            <w:tcBorders>
              <w:bottom w:val="single" w:sz="4" w:space="0" w:color="auto"/>
            </w:tcBorders>
          </w:tcPr>
          <w:p w14:paraId="07E96AA3" w14:textId="77777777" w:rsidR="00422E43" w:rsidRPr="00CA6E93" w:rsidRDefault="00422E43" w:rsidP="00435BD2">
            <w:pPr>
              <w:pStyle w:val="bangtrai"/>
            </w:pPr>
          </w:p>
        </w:tc>
        <w:tc>
          <w:tcPr>
            <w:tcW w:w="136" w:type="pct"/>
            <w:tcBorders>
              <w:bottom w:val="single" w:sz="4" w:space="0" w:color="auto"/>
            </w:tcBorders>
          </w:tcPr>
          <w:p w14:paraId="20ACA3D1"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1A155009" w14:textId="0EF868AD" w:rsidR="00422E43" w:rsidRPr="00422E43" w:rsidRDefault="00422E43" w:rsidP="00422E43">
            <w:r>
              <w:rPr>
                <w:rFonts w:ascii="Calibri" w:hAnsi="Calibri" w:cs="Calibri"/>
                <w:sz w:val="22"/>
                <w:szCs w:val="22"/>
              </w:rPr>
              <w:t>4.413E-3</w:t>
            </w:r>
          </w:p>
        </w:tc>
        <w:tc>
          <w:tcPr>
            <w:tcW w:w="299" w:type="pct"/>
            <w:tcBorders>
              <w:top w:val="nil"/>
              <w:left w:val="nil"/>
              <w:bottom w:val="single" w:sz="4" w:space="0" w:color="auto"/>
              <w:right w:val="nil"/>
            </w:tcBorders>
            <w:vAlign w:val="bottom"/>
          </w:tcPr>
          <w:p w14:paraId="3EAC2B35" w14:textId="6AD48000" w:rsidR="00422E43" w:rsidRPr="00422E43" w:rsidRDefault="00422E43" w:rsidP="00422E43">
            <w:r>
              <w:rPr>
                <w:rFonts w:ascii="Calibri" w:hAnsi="Calibri" w:cs="Calibri"/>
                <w:sz w:val="22"/>
                <w:szCs w:val="22"/>
              </w:rPr>
              <w:t>5.017E-3</w:t>
            </w:r>
          </w:p>
        </w:tc>
        <w:tc>
          <w:tcPr>
            <w:tcW w:w="299" w:type="pct"/>
            <w:tcBorders>
              <w:top w:val="nil"/>
              <w:left w:val="nil"/>
              <w:bottom w:val="single" w:sz="4" w:space="0" w:color="auto"/>
              <w:right w:val="nil"/>
            </w:tcBorders>
            <w:vAlign w:val="bottom"/>
          </w:tcPr>
          <w:p w14:paraId="6E026419" w14:textId="753F60F4" w:rsidR="00422E43" w:rsidRPr="00422E43" w:rsidRDefault="00422E43" w:rsidP="00422E43">
            <w:r>
              <w:rPr>
                <w:rFonts w:ascii="Calibri" w:hAnsi="Calibri" w:cs="Calibri"/>
                <w:sz w:val="22"/>
                <w:szCs w:val="22"/>
              </w:rPr>
              <w:t>4.130E-3</w:t>
            </w:r>
          </w:p>
        </w:tc>
        <w:tc>
          <w:tcPr>
            <w:tcW w:w="334" w:type="pct"/>
            <w:tcBorders>
              <w:top w:val="nil"/>
              <w:left w:val="nil"/>
              <w:bottom w:val="single" w:sz="4" w:space="0" w:color="auto"/>
              <w:right w:val="nil"/>
            </w:tcBorders>
            <w:vAlign w:val="bottom"/>
          </w:tcPr>
          <w:p w14:paraId="6CC6F6BC" w14:textId="1B7772A5" w:rsidR="00422E43" w:rsidRPr="00422E43" w:rsidRDefault="00422E43" w:rsidP="00422E43">
            <w:r>
              <w:rPr>
                <w:rFonts w:ascii="Calibri" w:hAnsi="Calibri" w:cs="Calibri"/>
                <w:sz w:val="22"/>
                <w:szCs w:val="22"/>
              </w:rPr>
              <w:t>3.083E-3</w:t>
            </w:r>
          </w:p>
        </w:tc>
        <w:tc>
          <w:tcPr>
            <w:tcW w:w="298" w:type="pct"/>
            <w:tcBorders>
              <w:top w:val="nil"/>
              <w:left w:val="nil"/>
              <w:bottom w:val="single" w:sz="4" w:space="0" w:color="auto"/>
              <w:right w:val="nil"/>
            </w:tcBorders>
            <w:vAlign w:val="bottom"/>
          </w:tcPr>
          <w:p w14:paraId="27F47A9E" w14:textId="5075DD1C" w:rsidR="00422E43" w:rsidRPr="00422E43" w:rsidRDefault="00422E43" w:rsidP="00422E43">
            <w:r>
              <w:rPr>
                <w:rFonts w:ascii="Calibri" w:hAnsi="Calibri" w:cs="Calibri"/>
                <w:b/>
                <w:bCs/>
                <w:sz w:val="22"/>
                <w:szCs w:val="22"/>
              </w:rPr>
              <w:t>2.877E-3</w:t>
            </w:r>
          </w:p>
        </w:tc>
        <w:tc>
          <w:tcPr>
            <w:tcW w:w="299" w:type="pct"/>
            <w:tcBorders>
              <w:bottom w:val="single" w:sz="4" w:space="0" w:color="auto"/>
            </w:tcBorders>
            <w:vAlign w:val="bottom"/>
          </w:tcPr>
          <w:p w14:paraId="6910BDA9" w14:textId="54B06BB7" w:rsidR="00422E43" w:rsidRPr="00422E43" w:rsidRDefault="00422E43" w:rsidP="00422E43">
            <w:r>
              <w:rPr>
                <w:rFonts w:ascii="Calibri" w:hAnsi="Calibri" w:cs="Calibri"/>
                <w:b/>
                <w:bCs/>
                <w:sz w:val="22"/>
                <w:szCs w:val="22"/>
              </w:rPr>
              <w:t>2.815E-3</w:t>
            </w:r>
          </w:p>
        </w:tc>
        <w:tc>
          <w:tcPr>
            <w:tcW w:w="298" w:type="pct"/>
            <w:tcBorders>
              <w:bottom w:val="single" w:sz="4" w:space="0" w:color="auto"/>
            </w:tcBorders>
            <w:vAlign w:val="bottom"/>
          </w:tcPr>
          <w:p w14:paraId="4248FA6D" w14:textId="0F211E94" w:rsidR="00422E43" w:rsidRPr="00422E43" w:rsidRDefault="00422E43" w:rsidP="00422E43">
            <w:r>
              <w:rPr>
                <w:rFonts w:ascii="Calibri" w:hAnsi="Calibri" w:cs="Calibri"/>
                <w:sz w:val="22"/>
                <w:szCs w:val="22"/>
              </w:rPr>
              <w:t>3.448E-3</w:t>
            </w:r>
          </w:p>
        </w:tc>
        <w:tc>
          <w:tcPr>
            <w:tcW w:w="298" w:type="pct"/>
            <w:tcBorders>
              <w:bottom w:val="single" w:sz="4" w:space="0" w:color="auto"/>
            </w:tcBorders>
            <w:vAlign w:val="bottom"/>
          </w:tcPr>
          <w:p w14:paraId="04BBEF02" w14:textId="049ED81B" w:rsidR="00422E43" w:rsidRPr="00422E43" w:rsidRDefault="00422E43" w:rsidP="00422E43">
            <w:r>
              <w:rPr>
                <w:rFonts w:ascii="Calibri" w:hAnsi="Calibri" w:cs="Calibri"/>
                <w:sz w:val="22"/>
                <w:szCs w:val="22"/>
              </w:rPr>
              <w:t>1.135E-2</w:t>
            </w:r>
          </w:p>
        </w:tc>
        <w:tc>
          <w:tcPr>
            <w:tcW w:w="334" w:type="pct"/>
            <w:tcBorders>
              <w:bottom w:val="single" w:sz="4" w:space="0" w:color="auto"/>
            </w:tcBorders>
            <w:vAlign w:val="bottom"/>
          </w:tcPr>
          <w:p w14:paraId="38CCD72D" w14:textId="5CD52A18" w:rsidR="00422E43" w:rsidRPr="00422E43" w:rsidRDefault="00422E43" w:rsidP="00422E43">
            <w:r>
              <w:rPr>
                <w:rFonts w:ascii="Calibri" w:hAnsi="Calibri" w:cs="Calibri"/>
                <w:sz w:val="22"/>
                <w:szCs w:val="22"/>
              </w:rPr>
              <w:t>4.328E-3</w:t>
            </w:r>
          </w:p>
        </w:tc>
        <w:tc>
          <w:tcPr>
            <w:tcW w:w="299" w:type="pct"/>
            <w:tcBorders>
              <w:bottom w:val="single" w:sz="4" w:space="0" w:color="auto"/>
            </w:tcBorders>
            <w:vAlign w:val="bottom"/>
          </w:tcPr>
          <w:p w14:paraId="25679CB6" w14:textId="78BCD3F3" w:rsidR="00422E43" w:rsidRPr="00422E43" w:rsidRDefault="00422E43" w:rsidP="00422E43">
            <w:r>
              <w:rPr>
                <w:rFonts w:ascii="Calibri" w:hAnsi="Calibri" w:cs="Calibri"/>
                <w:sz w:val="22"/>
                <w:szCs w:val="22"/>
              </w:rPr>
              <w:t>3.846E-3</w:t>
            </w:r>
          </w:p>
        </w:tc>
        <w:tc>
          <w:tcPr>
            <w:tcW w:w="300" w:type="pct"/>
            <w:tcBorders>
              <w:bottom w:val="single" w:sz="4" w:space="0" w:color="auto"/>
            </w:tcBorders>
            <w:vAlign w:val="bottom"/>
          </w:tcPr>
          <w:p w14:paraId="12F3B0E9" w14:textId="7F1C0D6E" w:rsidR="00422E43" w:rsidRPr="00422E43" w:rsidRDefault="00422E43" w:rsidP="00422E43">
            <w:r>
              <w:rPr>
                <w:rFonts w:ascii="Calibri" w:hAnsi="Calibri" w:cs="Calibri"/>
                <w:sz w:val="22"/>
                <w:szCs w:val="22"/>
              </w:rPr>
              <w:t>1.358E-2</w:t>
            </w:r>
          </w:p>
        </w:tc>
        <w:tc>
          <w:tcPr>
            <w:tcW w:w="298" w:type="pct"/>
            <w:tcBorders>
              <w:bottom w:val="single" w:sz="4" w:space="0" w:color="auto"/>
            </w:tcBorders>
            <w:vAlign w:val="bottom"/>
          </w:tcPr>
          <w:p w14:paraId="29D6965D" w14:textId="723C3469" w:rsidR="00422E43" w:rsidRPr="00422E43" w:rsidRDefault="00422E43" w:rsidP="00422E43">
            <w:r>
              <w:rPr>
                <w:rFonts w:ascii="Calibri" w:hAnsi="Calibri" w:cs="Calibri"/>
                <w:sz w:val="22"/>
                <w:szCs w:val="22"/>
              </w:rPr>
              <w:t>1.317E-2</w:t>
            </w:r>
          </w:p>
        </w:tc>
        <w:tc>
          <w:tcPr>
            <w:tcW w:w="299" w:type="pct"/>
            <w:tcBorders>
              <w:bottom w:val="single" w:sz="4" w:space="0" w:color="auto"/>
            </w:tcBorders>
            <w:vAlign w:val="bottom"/>
          </w:tcPr>
          <w:p w14:paraId="28533EB6" w14:textId="0AB39F4D" w:rsidR="00422E43" w:rsidRPr="00422E43" w:rsidRDefault="00422E43" w:rsidP="00422E43">
            <w:r>
              <w:rPr>
                <w:rFonts w:ascii="Calibri" w:hAnsi="Calibri" w:cs="Calibri"/>
                <w:sz w:val="22"/>
                <w:szCs w:val="22"/>
              </w:rPr>
              <w:t>1.272E-2</w:t>
            </w:r>
          </w:p>
        </w:tc>
        <w:tc>
          <w:tcPr>
            <w:tcW w:w="335" w:type="pct"/>
            <w:tcBorders>
              <w:bottom w:val="single" w:sz="4" w:space="0" w:color="auto"/>
            </w:tcBorders>
            <w:vAlign w:val="bottom"/>
          </w:tcPr>
          <w:p w14:paraId="1C998630" w14:textId="27F309E4" w:rsidR="00422E43" w:rsidRPr="00422E43" w:rsidRDefault="00422E43" w:rsidP="00422E43">
            <w:r>
              <w:rPr>
                <w:rFonts w:ascii="Calibri" w:hAnsi="Calibri" w:cs="Calibri"/>
                <w:sz w:val="22"/>
                <w:szCs w:val="22"/>
              </w:rPr>
              <w:t>1.204E-2</w:t>
            </w:r>
          </w:p>
        </w:tc>
        <w:tc>
          <w:tcPr>
            <w:tcW w:w="310" w:type="pct"/>
            <w:tcBorders>
              <w:bottom w:val="single" w:sz="4" w:space="0" w:color="auto"/>
            </w:tcBorders>
            <w:vAlign w:val="bottom"/>
          </w:tcPr>
          <w:p w14:paraId="48BDB082" w14:textId="31CF3D28" w:rsidR="00422E43" w:rsidRPr="00422E43" w:rsidRDefault="00422E43" w:rsidP="00422E43">
            <w:r>
              <w:rPr>
                <w:rFonts w:ascii="Calibri" w:hAnsi="Calibri" w:cs="Calibri"/>
                <w:b/>
                <w:bCs/>
                <w:sz w:val="22"/>
                <w:szCs w:val="22"/>
              </w:rPr>
              <w:t>1.084E-2</w:t>
            </w:r>
          </w:p>
        </w:tc>
      </w:tr>
      <w:tr w:rsidR="00422E43" w:rsidRPr="00CA6E93" w14:paraId="5EF14E6D" w14:textId="77777777" w:rsidTr="00685821">
        <w:trPr>
          <w:jc w:val="center"/>
        </w:trPr>
        <w:tc>
          <w:tcPr>
            <w:tcW w:w="264" w:type="pct"/>
            <w:tcBorders>
              <w:top w:val="single" w:sz="4" w:space="0" w:color="auto"/>
            </w:tcBorders>
          </w:tcPr>
          <w:p w14:paraId="515850F2" w14:textId="24C543AC" w:rsidR="00422E43" w:rsidRPr="00CA6E93" w:rsidRDefault="00422E43" w:rsidP="00435BD2">
            <w:pPr>
              <w:pStyle w:val="bangtrai"/>
            </w:pPr>
            <w:r>
              <w:t>MMF15</w:t>
            </w:r>
          </w:p>
        </w:tc>
        <w:tc>
          <w:tcPr>
            <w:tcW w:w="136" w:type="pct"/>
            <w:tcBorders>
              <w:top w:val="single" w:sz="4" w:space="0" w:color="auto"/>
            </w:tcBorders>
          </w:tcPr>
          <w:p w14:paraId="4426273C" w14:textId="77777777" w:rsidR="00422E43" w:rsidRPr="00CA6E93" w:rsidRDefault="00422E43" w:rsidP="00435BD2">
            <w:pPr>
              <w:pStyle w:val="bangtrai"/>
            </w:pPr>
            <w:r w:rsidRPr="00CA6E93">
              <w:t>(1)</w:t>
            </w:r>
          </w:p>
        </w:tc>
        <w:tc>
          <w:tcPr>
            <w:tcW w:w="300" w:type="pct"/>
            <w:tcBorders>
              <w:top w:val="nil"/>
              <w:left w:val="nil"/>
              <w:bottom w:val="nil"/>
              <w:right w:val="nil"/>
            </w:tcBorders>
            <w:vAlign w:val="bottom"/>
          </w:tcPr>
          <w:p w14:paraId="06BC020A" w14:textId="7669EC63" w:rsidR="00422E43" w:rsidRPr="00422E43" w:rsidRDefault="00422E43" w:rsidP="00422E43">
            <w:r>
              <w:rPr>
                <w:rFonts w:ascii="Calibri" w:hAnsi="Calibri" w:cs="Calibri"/>
                <w:sz w:val="22"/>
                <w:szCs w:val="22"/>
              </w:rPr>
              <w:t>6.432E-3</w:t>
            </w:r>
          </w:p>
        </w:tc>
        <w:tc>
          <w:tcPr>
            <w:tcW w:w="299" w:type="pct"/>
            <w:tcBorders>
              <w:top w:val="nil"/>
              <w:left w:val="nil"/>
              <w:bottom w:val="nil"/>
              <w:right w:val="nil"/>
            </w:tcBorders>
            <w:vAlign w:val="bottom"/>
          </w:tcPr>
          <w:p w14:paraId="75A6F9EB" w14:textId="589E8F65" w:rsidR="00422E43" w:rsidRPr="00422E43" w:rsidRDefault="00422E43" w:rsidP="00422E43">
            <w:r>
              <w:rPr>
                <w:rFonts w:ascii="Calibri" w:hAnsi="Calibri" w:cs="Calibri"/>
                <w:sz w:val="22"/>
                <w:szCs w:val="22"/>
              </w:rPr>
              <w:t>9.278E-3</w:t>
            </w:r>
          </w:p>
        </w:tc>
        <w:tc>
          <w:tcPr>
            <w:tcW w:w="299" w:type="pct"/>
            <w:tcBorders>
              <w:top w:val="nil"/>
              <w:left w:val="nil"/>
              <w:bottom w:val="nil"/>
              <w:right w:val="nil"/>
            </w:tcBorders>
            <w:vAlign w:val="bottom"/>
          </w:tcPr>
          <w:p w14:paraId="21CEA6BB" w14:textId="55EFF23A" w:rsidR="00422E43" w:rsidRPr="00422E43" w:rsidRDefault="00422E43" w:rsidP="00422E43">
            <w:r>
              <w:rPr>
                <w:rFonts w:ascii="Calibri" w:hAnsi="Calibri" w:cs="Calibri"/>
                <w:sz w:val="22"/>
                <w:szCs w:val="22"/>
              </w:rPr>
              <w:t>5.902E-3</w:t>
            </w:r>
          </w:p>
        </w:tc>
        <w:tc>
          <w:tcPr>
            <w:tcW w:w="334" w:type="pct"/>
            <w:tcBorders>
              <w:top w:val="nil"/>
              <w:left w:val="nil"/>
              <w:bottom w:val="nil"/>
              <w:right w:val="nil"/>
            </w:tcBorders>
            <w:vAlign w:val="bottom"/>
          </w:tcPr>
          <w:p w14:paraId="0FDF1F3D" w14:textId="712C816B" w:rsidR="00422E43" w:rsidRPr="00422E43" w:rsidRDefault="00422E43" w:rsidP="00422E43">
            <w:r>
              <w:rPr>
                <w:rFonts w:ascii="Calibri" w:hAnsi="Calibri" w:cs="Calibri"/>
                <w:sz w:val="22"/>
                <w:szCs w:val="22"/>
              </w:rPr>
              <w:t>4.455E-3</w:t>
            </w:r>
          </w:p>
        </w:tc>
        <w:tc>
          <w:tcPr>
            <w:tcW w:w="298" w:type="pct"/>
            <w:tcBorders>
              <w:top w:val="nil"/>
              <w:left w:val="nil"/>
              <w:bottom w:val="nil"/>
              <w:right w:val="nil"/>
            </w:tcBorders>
            <w:vAlign w:val="bottom"/>
          </w:tcPr>
          <w:p w14:paraId="7DBE2FB0" w14:textId="536DEAB8" w:rsidR="00422E43" w:rsidRPr="00422E43" w:rsidRDefault="00422E43" w:rsidP="00422E43">
            <w:r>
              <w:rPr>
                <w:rFonts w:ascii="Calibri" w:hAnsi="Calibri" w:cs="Calibri"/>
                <w:b/>
                <w:bCs/>
                <w:sz w:val="22"/>
                <w:szCs w:val="22"/>
              </w:rPr>
              <w:t>4.266E-3</w:t>
            </w:r>
          </w:p>
        </w:tc>
        <w:tc>
          <w:tcPr>
            <w:tcW w:w="299" w:type="pct"/>
            <w:tcBorders>
              <w:top w:val="single" w:sz="4" w:space="0" w:color="auto"/>
            </w:tcBorders>
            <w:vAlign w:val="bottom"/>
          </w:tcPr>
          <w:p w14:paraId="04386C8D" w14:textId="3AD270A2" w:rsidR="00422E43" w:rsidRPr="00422E43" w:rsidRDefault="00422E43" w:rsidP="00422E43">
            <w:r>
              <w:rPr>
                <w:rFonts w:ascii="Calibri" w:hAnsi="Calibri" w:cs="Calibri"/>
                <w:b/>
                <w:bCs/>
                <w:sz w:val="22"/>
                <w:szCs w:val="22"/>
              </w:rPr>
              <w:t>2.965E-3</w:t>
            </w:r>
          </w:p>
        </w:tc>
        <w:tc>
          <w:tcPr>
            <w:tcW w:w="298" w:type="pct"/>
            <w:tcBorders>
              <w:top w:val="single" w:sz="4" w:space="0" w:color="auto"/>
            </w:tcBorders>
            <w:vAlign w:val="bottom"/>
          </w:tcPr>
          <w:p w14:paraId="03A90936" w14:textId="3637BDE2" w:rsidR="00422E43" w:rsidRPr="00422E43" w:rsidRDefault="00422E43" w:rsidP="00422E43">
            <w:r>
              <w:rPr>
                <w:rFonts w:ascii="Calibri" w:hAnsi="Calibri" w:cs="Calibri"/>
                <w:sz w:val="22"/>
                <w:szCs w:val="22"/>
              </w:rPr>
              <w:t>3.290E-3</w:t>
            </w:r>
          </w:p>
        </w:tc>
        <w:tc>
          <w:tcPr>
            <w:tcW w:w="298" w:type="pct"/>
            <w:tcBorders>
              <w:top w:val="single" w:sz="4" w:space="0" w:color="auto"/>
            </w:tcBorders>
            <w:vAlign w:val="bottom"/>
          </w:tcPr>
          <w:p w14:paraId="06D301A3" w14:textId="137C6870" w:rsidR="00422E43" w:rsidRPr="00422E43" w:rsidRDefault="00422E43" w:rsidP="00422E43">
            <w:r>
              <w:rPr>
                <w:rFonts w:ascii="Calibri" w:hAnsi="Calibri" w:cs="Calibri"/>
                <w:sz w:val="22"/>
                <w:szCs w:val="22"/>
              </w:rPr>
              <w:t>1.059E-2</w:t>
            </w:r>
          </w:p>
        </w:tc>
        <w:tc>
          <w:tcPr>
            <w:tcW w:w="334" w:type="pct"/>
            <w:tcBorders>
              <w:top w:val="single" w:sz="4" w:space="0" w:color="auto"/>
            </w:tcBorders>
            <w:vAlign w:val="bottom"/>
          </w:tcPr>
          <w:p w14:paraId="67F27359" w14:textId="26BF424B" w:rsidR="00422E43" w:rsidRPr="00422E43" w:rsidRDefault="00422E43" w:rsidP="00422E43">
            <w:r>
              <w:rPr>
                <w:rFonts w:ascii="Calibri" w:hAnsi="Calibri" w:cs="Calibri"/>
                <w:sz w:val="22"/>
                <w:szCs w:val="22"/>
              </w:rPr>
              <w:t>4.434E-3</w:t>
            </w:r>
          </w:p>
        </w:tc>
        <w:tc>
          <w:tcPr>
            <w:tcW w:w="299" w:type="pct"/>
            <w:tcBorders>
              <w:top w:val="single" w:sz="4" w:space="0" w:color="auto"/>
            </w:tcBorders>
            <w:vAlign w:val="bottom"/>
          </w:tcPr>
          <w:p w14:paraId="5B4012D1" w14:textId="125EF42A" w:rsidR="00422E43" w:rsidRPr="00422E43" w:rsidRDefault="00422E43" w:rsidP="00422E43">
            <w:r>
              <w:rPr>
                <w:rFonts w:ascii="Calibri" w:hAnsi="Calibri" w:cs="Calibri"/>
                <w:sz w:val="22"/>
                <w:szCs w:val="22"/>
              </w:rPr>
              <w:t>3.630E-3</w:t>
            </w:r>
          </w:p>
        </w:tc>
        <w:tc>
          <w:tcPr>
            <w:tcW w:w="300" w:type="pct"/>
            <w:tcBorders>
              <w:top w:val="single" w:sz="4" w:space="0" w:color="auto"/>
            </w:tcBorders>
            <w:vAlign w:val="bottom"/>
          </w:tcPr>
          <w:p w14:paraId="441ED4EF" w14:textId="5FC9BC95" w:rsidR="00422E43" w:rsidRPr="00422E43" w:rsidRDefault="00422E43" w:rsidP="00422E43">
            <w:r>
              <w:rPr>
                <w:rFonts w:ascii="Calibri" w:hAnsi="Calibri" w:cs="Calibri"/>
                <w:sz w:val="22"/>
                <w:szCs w:val="22"/>
              </w:rPr>
              <w:t>1.277E-2</w:t>
            </w:r>
          </w:p>
        </w:tc>
        <w:tc>
          <w:tcPr>
            <w:tcW w:w="298" w:type="pct"/>
            <w:tcBorders>
              <w:top w:val="single" w:sz="4" w:space="0" w:color="auto"/>
            </w:tcBorders>
            <w:vAlign w:val="bottom"/>
          </w:tcPr>
          <w:p w14:paraId="6DDBBC13" w14:textId="59548B5A" w:rsidR="00422E43" w:rsidRPr="00422E43" w:rsidRDefault="00422E43" w:rsidP="00422E43">
            <w:r>
              <w:rPr>
                <w:rFonts w:ascii="Calibri" w:hAnsi="Calibri" w:cs="Calibri"/>
                <w:sz w:val="22"/>
                <w:szCs w:val="22"/>
              </w:rPr>
              <w:t>1.358E-2</w:t>
            </w:r>
          </w:p>
        </w:tc>
        <w:tc>
          <w:tcPr>
            <w:tcW w:w="299" w:type="pct"/>
            <w:tcBorders>
              <w:top w:val="single" w:sz="4" w:space="0" w:color="auto"/>
            </w:tcBorders>
            <w:vAlign w:val="bottom"/>
          </w:tcPr>
          <w:p w14:paraId="21CB0A48" w14:textId="1B72D2C4" w:rsidR="00422E43" w:rsidRPr="00422E43" w:rsidRDefault="00422E43" w:rsidP="00422E43">
            <w:r>
              <w:rPr>
                <w:rFonts w:ascii="Calibri" w:hAnsi="Calibri" w:cs="Calibri"/>
                <w:sz w:val="22"/>
                <w:szCs w:val="22"/>
              </w:rPr>
              <w:t>1.419E-2</w:t>
            </w:r>
          </w:p>
        </w:tc>
        <w:tc>
          <w:tcPr>
            <w:tcW w:w="335" w:type="pct"/>
            <w:tcBorders>
              <w:top w:val="single" w:sz="4" w:space="0" w:color="auto"/>
            </w:tcBorders>
            <w:vAlign w:val="bottom"/>
          </w:tcPr>
          <w:p w14:paraId="05563CDC" w14:textId="1F0C5F3B" w:rsidR="00422E43" w:rsidRPr="00422E43" w:rsidRDefault="00422E43" w:rsidP="00422E43">
            <w:r>
              <w:rPr>
                <w:rFonts w:ascii="Calibri" w:hAnsi="Calibri" w:cs="Calibri"/>
                <w:b/>
                <w:bCs/>
                <w:sz w:val="22"/>
                <w:szCs w:val="22"/>
              </w:rPr>
              <w:t>1.047E-2</w:t>
            </w:r>
          </w:p>
        </w:tc>
        <w:tc>
          <w:tcPr>
            <w:tcW w:w="310" w:type="pct"/>
            <w:tcBorders>
              <w:top w:val="single" w:sz="4" w:space="0" w:color="auto"/>
            </w:tcBorders>
            <w:vAlign w:val="bottom"/>
          </w:tcPr>
          <w:p w14:paraId="58696916" w14:textId="38AE0C7D" w:rsidR="00422E43" w:rsidRPr="00422E43" w:rsidRDefault="00422E43" w:rsidP="00422E43">
            <w:r>
              <w:rPr>
                <w:rFonts w:ascii="Calibri" w:hAnsi="Calibri" w:cs="Calibri"/>
                <w:sz w:val="22"/>
                <w:szCs w:val="22"/>
              </w:rPr>
              <w:t>1.066E-2</w:t>
            </w:r>
          </w:p>
        </w:tc>
      </w:tr>
      <w:tr w:rsidR="00422E43" w:rsidRPr="00CA6E93" w14:paraId="39F4B988" w14:textId="77777777" w:rsidTr="00685821">
        <w:trPr>
          <w:jc w:val="center"/>
        </w:trPr>
        <w:tc>
          <w:tcPr>
            <w:tcW w:w="264" w:type="pct"/>
          </w:tcPr>
          <w:p w14:paraId="6A5A98D7" w14:textId="77777777" w:rsidR="00422E43" w:rsidRPr="00CA6E93" w:rsidRDefault="00422E43" w:rsidP="00435BD2">
            <w:pPr>
              <w:pStyle w:val="bangtrai"/>
            </w:pPr>
          </w:p>
        </w:tc>
        <w:tc>
          <w:tcPr>
            <w:tcW w:w="136" w:type="pct"/>
          </w:tcPr>
          <w:p w14:paraId="30A669DD"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7B38237D" w14:textId="0821D7C7" w:rsidR="00422E43" w:rsidRPr="00422E43" w:rsidRDefault="00422E43" w:rsidP="00422E43">
            <w:r>
              <w:rPr>
                <w:rFonts w:ascii="Calibri" w:hAnsi="Calibri" w:cs="Calibri"/>
                <w:sz w:val="22"/>
                <w:szCs w:val="22"/>
              </w:rPr>
              <w:t>1.302E-2</w:t>
            </w:r>
          </w:p>
        </w:tc>
        <w:tc>
          <w:tcPr>
            <w:tcW w:w="299" w:type="pct"/>
            <w:tcBorders>
              <w:top w:val="nil"/>
              <w:left w:val="nil"/>
              <w:bottom w:val="nil"/>
              <w:right w:val="nil"/>
            </w:tcBorders>
            <w:vAlign w:val="bottom"/>
          </w:tcPr>
          <w:p w14:paraId="33B67B4E" w14:textId="155FA1E5" w:rsidR="00422E43" w:rsidRPr="00422E43" w:rsidRDefault="00422E43" w:rsidP="00422E43">
            <w:r>
              <w:rPr>
                <w:rFonts w:ascii="Calibri" w:hAnsi="Calibri" w:cs="Calibri"/>
                <w:sz w:val="22"/>
                <w:szCs w:val="22"/>
              </w:rPr>
              <w:t>2.590E-2</w:t>
            </w:r>
          </w:p>
        </w:tc>
        <w:tc>
          <w:tcPr>
            <w:tcW w:w="299" w:type="pct"/>
            <w:tcBorders>
              <w:top w:val="nil"/>
              <w:left w:val="nil"/>
              <w:bottom w:val="nil"/>
              <w:right w:val="nil"/>
            </w:tcBorders>
            <w:vAlign w:val="bottom"/>
          </w:tcPr>
          <w:p w14:paraId="7AA533C7" w14:textId="10D2954D" w:rsidR="00422E43" w:rsidRPr="00422E43" w:rsidRDefault="00422E43" w:rsidP="00422E43">
            <w:r>
              <w:rPr>
                <w:rFonts w:ascii="Calibri" w:hAnsi="Calibri" w:cs="Calibri"/>
                <w:sz w:val="22"/>
                <w:szCs w:val="22"/>
              </w:rPr>
              <w:t>7.529E-3</w:t>
            </w:r>
          </w:p>
        </w:tc>
        <w:tc>
          <w:tcPr>
            <w:tcW w:w="334" w:type="pct"/>
            <w:tcBorders>
              <w:top w:val="nil"/>
              <w:left w:val="nil"/>
              <w:bottom w:val="nil"/>
              <w:right w:val="nil"/>
            </w:tcBorders>
            <w:vAlign w:val="bottom"/>
          </w:tcPr>
          <w:p w14:paraId="2EC04E55" w14:textId="79B66CE8" w:rsidR="00422E43" w:rsidRPr="00422E43" w:rsidRDefault="00422E43" w:rsidP="00422E43">
            <w:r>
              <w:rPr>
                <w:rFonts w:ascii="Calibri" w:hAnsi="Calibri" w:cs="Calibri"/>
                <w:b/>
                <w:bCs/>
                <w:sz w:val="22"/>
                <w:szCs w:val="22"/>
              </w:rPr>
              <w:t>5.893E-3</w:t>
            </w:r>
          </w:p>
        </w:tc>
        <w:tc>
          <w:tcPr>
            <w:tcW w:w="298" w:type="pct"/>
            <w:tcBorders>
              <w:top w:val="nil"/>
              <w:left w:val="nil"/>
              <w:bottom w:val="nil"/>
              <w:right w:val="nil"/>
            </w:tcBorders>
            <w:vAlign w:val="bottom"/>
          </w:tcPr>
          <w:p w14:paraId="2289E23B" w14:textId="667CFA7D" w:rsidR="00422E43" w:rsidRPr="00422E43" w:rsidRDefault="00422E43" w:rsidP="00422E43">
            <w:r>
              <w:rPr>
                <w:rFonts w:ascii="Calibri" w:hAnsi="Calibri" w:cs="Calibri"/>
                <w:sz w:val="22"/>
                <w:szCs w:val="22"/>
              </w:rPr>
              <w:t>7.439E-3</w:t>
            </w:r>
          </w:p>
        </w:tc>
        <w:tc>
          <w:tcPr>
            <w:tcW w:w="299" w:type="pct"/>
            <w:vAlign w:val="bottom"/>
          </w:tcPr>
          <w:p w14:paraId="1EB8B2A0" w14:textId="63A27123" w:rsidR="00422E43" w:rsidRPr="00422E43" w:rsidRDefault="00422E43" w:rsidP="00422E43">
            <w:r>
              <w:rPr>
                <w:rFonts w:ascii="Calibri" w:hAnsi="Calibri" w:cs="Calibri"/>
                <w:b/>
                <w:bCs/>
                <w:sz w:val="22"/>
                <w:szCs w:val="22"/>
              </w:rPr>
              <w:t>4.098E-3</w:t>
            </w:r>
          </w:p>
        </w:tc>
        <w:tc>
          <w:tcPr>
            <w:tcW w:w="298" w:type="pct"/>
            <w:vAlign w:val="bottom"/>
          </w:tcPr>
          <w:p w14:paraId="2EA958A7" w14:textId="69DB42D9" w:rsidR="00422E43" w:rsidRPr="00422E43" w:rsidRDefault="00422E43" w:rsidP="00422E43">
            <w:r>
              <w:rPr>
                <w:rFonts w:ascii="Calibri" w:hAnsi="Calibri" w:cs="Calibri"/>
                <w:sz w:val="22"/>
                <w:szCs w:val="22"/>
              </w:rPr>
              <w:t>6.803E-3</w:t>
            </w:r>
          </w:p>
        </w:tc>
        <w:tc>
          <w:tcPr>
            <w:tcW w:w="298" w:type="pct"/>
            <w:vAlign w:val="bottom"/>
          </w:tcPr>
          <w:p w14:paraId="31BABECF" w14:textId="1BA077B2" w:rsidR="00422E43" w:rsidRPr="00422E43" w:rsidRDefault="00422E43" w:rsidP="00422E43">
            <w:r>
              <w:rPr>
                <w:rFonts w:ascii="Calibri" w:hAnsi="Calibri" w:cs="Calibri"/>
                <w:sz w:val="22"/>
                <w:szCs w:val="22"/>
              </w:rPr>
              <w:t>3.611E-2</w:t>
            </w:r>
          </w:p>
        </w:tc>
        <w:tc>
          <w:tcPr>
            <w:tcW w:w="334" w:type="pct"/>
            <w:vAlign w:val="bottom"/>
          </w:tcPr>
          <w:p w14:paraId="6436D141" w14:textId="761C9A9D" w:rsidR="00422E43" w:rsidRPr="00422E43" w:rsidRDefault="00422E43" w:rsidP="00422E43">
            <w:r>
              <w:rPr>
                <w:rFonts w:ascii="Calibri" w:hAnsi="Calibri" w:cs="Calibri"/>
                <w:sz w:val="22"/>
                <w:szCs w:val="22"/>
              </w:rPr>
              <w:t>1.222E-2</w:t>
            </w:r>
          </w:p>
        </w:tc>
        <w:tc>
          <w:tcPr>
            <w:tcW w:w="299" w:type="pct"/>
            <w:vAlign w:val="bottom"/>
          </w:tcPr>
          <w:p w14:paraId="2606A473" w14:textId="426466A8" w:rsidR="00422E43" w:rsidRPr="00422E43" w:rsidRDefault="00422E43" w:rsidP="00422E43">
            <w:r>
              <w:rPr>
                <w:rFonts w:ascii="Calibri" w:hAnsi="Calibri" w:cs="Calibri"/>
                <w:sz w:val="22"/>
                <w:szCs w:val="22"/>
              </w:rPr>
              <w:t>2.328E-2</w:t>
            </w:r>
          </w:p>
        </w:tc>
        <w:tc>
          <w:tcPr>
            <w:tcW w:w="300" w:type="pct"/>
            <w:vAlign w:val="bottom"/>
          </w:tcPr>
          <w:p w14:paraId="67DF9097" w14:textId="20C30AFB" w:rsidR="00422E43" w:rsidRPr="00422E43" w:rsidRDefault="00422E43" w:rsidP="00422E43">
            <w:r>
              <w:rPr>
                <w:rFonts w:ascii="Calibri" w:hAnsi="Calibri" w:cs="Calibri"/>
                <w:sz w:val="22"/>
                <w:szCs w:val="22"/>
              </w:rPr>
              <w:t>2.324E-2</w:t>
            </w:r>
          </w:p>
        </w:tc>
        <w:tc>
          <w:tcPr>
            <w:tcW w:w="298" w:type="pct"/>
            <w:vAlign w:val="bottom"/>
          </w:tcPr>
          <w:p w14:paraId="06BACF45" w14:textId="758911C0" w:rsidR="00422E43" w:rsidRPr="00422E43" w:rsidRDefault="00422E43" w:rsidP="00422E43">
            <w:r>
              <w:rPr>
                <w:rFonts w:ascii="Calibri" w:hAnsi="Calibri" w:cs="Calibri"/>
                <w:sz w:val="22"/>
                <w:szCs w:val="22"/>
              </w:rPr>
              <w:t>2.628E-2</w:t>
            </w:r>
          </w:p>
        </w:tc>
        <w:tc>
          <w:tcPr>
            <w:tcW w:w="299" w:type="pct"/>
            <w:vAlign w:val="bottom"/>
          </w:tcPr>
          <w:p w14:paraId="47AE3872" w14:textId="267AF966" w:rsidR="00422E43" w:rsidRPr="00422E43" w:rsidRDefault="00422E43" w:rsidP="00422E43">
            <w:r>
              <w:rPr>
                <w:rFonts w:ascii="Calibri" w:hAnsi="Calibri" w:cs="Calibri"/>
                <w:sz w:val="22"/>
                <w:szCs w:val="22"/>
              </w:rPr>
              <w:t>2.359E-2</w:t>
            </w:r>
          </w:p>
        </w:tc>
        <w:tc>
          <w:tcPr>
            <w:tcW w:w="335" w:type="pct"/>
            <w:vAlign w:val="bottom"/>
          </w:tcPr>
          <w:p w14:paraId="01B857F7" w14:textId="56BE8144" w:rsidR="00422E43" w:rsidRPr="00422E43" w:rsidRDefault="00422E43" w:rsidP="00422E43">
            <w:r>
              <w:rPr>
                <w:rFonts w:ascii="Calibri" w:hAnsi="Calibri" w:cs="Calibri"/>
                <w:sz w:val="22"/>
                <w:szCs w:val="22"/>
              </w:rPr>
              <w:t>1.662E-2</w:t>
            </w:r>
          </w:p>
        </w:tc>
        <w:tc>
          <w:tcPr>
            <w:tcW w:w="310" w:type="pct"/>
            <w:vAlign w:val="bottom"/>
          </w:tcPr>
          <w:p w14:paraId="18135D73" w14:textId="6571E4EB" w:rsidR="00422E43" w:rsidRPr="00422E43" w:rsidRDefault="00422E43" w:rsidP="00422E43">
            <w:r>
              <w:rPr>
                <w:rFonts w:ascii="Calibri" w:hAnsi="Calibri" w:cs="Calibri"/>
                <w:b/>
                <w:bCs/>
                <w:sz w:val="22"/>
                <w:szCs w:val="22"/>
              </w:rPr>
              <w:t>1.548E-2</w:t>
            </w:r>
          </w:p>
        </w:tc>
      </w:tr>
      <w:tr w:rsidR="00422E43" w:rsidRPr="00CA6E93" w14:paraId="358A9B4E" w14:textId="77777777" w:rsidTr="00685821">
        <w:trPr>
          <w:jc w:val="center"/>
        </w:trPr>
        <w:tc>
          <w:tcPr>
            <w:tcW w:w="264" w:type="pct"/>
          </w:tcPr>
          <w:p w14:paraId="7C7E5C16" w14:textId="77777777" w:rsidR="00422E43" w:rsidRPr="00CA6E93" w:rsidRDefault="00422E43" w:rsidP="00435BD2">
            <w:pPr>
              <w:pStyle w:val="bangtrai"/>
            </w:pPr>
          </w:p>
        </w:tc>
        <w:tc>
          <w:tcPr>
            <w:tcW w:w="136" w:type="pct"/>
          </w:tcPr>
          <w:p w14:paraId="169FB55A"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07FCECD4" w14:textId="5D67F5B1" w:rsidR="00422E43" w:rsidRPr="00422E43" w:rsidRDefault="00422E43" w:rsidP="00422E43">
            <w:r>
              <w:rPr>
                <w:rFonts w:ascii="Calibri" w:hAnsi="Calibri" w:cs="Calibri"/>
                <w:sz w:val="22"/>
                <w:szCs w:val="22"/>
              </w:rPr>
              <w:t>8.191E-3</w:t>
            </w:r>
          </w:p>
        </w:tc>
        <w:tc>
          <w:tcPr>
            <w:tcW w:w="299" w:type="pct"/>
            <w:tcBorders>
              <w:top w:val="nil"/>
              <w:left w:val="nil"/>
              <w:bottom w:val="nil"/>
              <w:right w:val="nil"/>
            </w:tcBorders>
            <w:vAlign w:val="bottom"/>
          </w:tcPr>
          <w:p w14:paraId="0D163E29" w14:textId="78497DD6" w:rsidR="00422E43" w:rsidRPr="00422E43" w:rsidRDefault="00422E43" w:rsidP="00422E43">
            <w:r>
              <w:rPr>
                <w:rFonts w:ascii="Calibri" w:hAnsi="Calibri" w:cs="Calibri"/>
                <w:sz w:val="22"/>
                <w:szCs w:val="22"/>
              </w:rPr>
              <w:t>1.377E-2</w:t>
            </w:r>
          </w:p>
        </w:tc>
        <w:tc>
          <w:tcPr>
            <w:tcW w:w="299" w:type="pct"/>
            <w:tcBorders>
              <w:top w:val="nil"/>
              <w:left w:val="nil"/>
              <w:bottom w:val="nil"/>
              <w:right w:val="nil"/>
            </w:tcBorders>
            <w:vAlign w:val="bottom"/>
          </w:tcPr>
          <w:p w14:paraId="295B66C4" w14:textId="366D6238" w:rsidR="00422E43" w:rsidRPr="00422E43" w:rsidRDefault="00422E43" w:rsidP="00422E43">
            <w:r>
              <w:rPr>
                <w:rFonts w:ascii="Calibri" w:hAnsi="Calibri" w:cs="Calibri"/>
                <w:sz w:val="22"/>
                <w:szCs w:val="22"/>
              </w:rPr>
              <w:t>6.632E-3</w:t>
            </w:r>
          </w:p>
        </w:tc>
        <w:tc>
          <w:tcPr>
            <w:tcW w:w="334" w:type="pct"/>
            <w:tcBorders>
              <w:top w:val="nil"/>
              <w:left w:val="nil"/>
              <w:bottom w:val="nil"/>
              <w:right w:val="nil"/>
            </w:tcBorders>
            <w:vAlign w:val="bottom"/>
          </w:tcPr>
          <w:p w14:paraId="328225B3" w14:textId="1D5DD257" w:rsidR="00422E43" w:rsidRPr="00422E43" w:rsidRDefault="00422E43" w:rsidP="00422E43">
            <w:r>
              <w:rPr>
                <w:rFonts w:ascii="Calibri" w:hAnsi="Calibri" w:cs="Calibri"/>
                <w:b/>
                <w:bCs/>
                <w:sz w:val="22"/>
                <w:szCs w:val="22"/>
              </w:rPr>
              <w:t>4.878E-3</w:t>
            </w:r>
          </w:p>
        </w:tc>
        <w:tc>
          <w:tcPr>
            <w:tcW w:w="298" w:type="pct"/>
            <w:tcBorders>
              <w:top w:val="nil"/>
              <w:left w:val="nil"/>
              <w:bottom w:val="nil"/>
              <w:right w:val="nil"/>
            </w:tcBorders>
            <w:vAlign w:val="bottom"/>
          </w:tcPr>
          <w:p w14:paraId="45ED1C38" w14:textId="335B1ED6" w:rsidR="00422E43" w:rsidRPr="00422E43" w:rsidRDefault="00422E43" w:rsidP="00422E43">
            <w:r>
              <w:rPr>
                <w:rFonts w:ascii="Calibri" w:hAnsi="Calibri" w:cs="Calibri"/>
                <w:sz w:val="22"/>
                <w:szCs w:val="22"/>
              </w:rPr>
              <w:t>5.090E-3</w:t>
            </w:r>
          </w:p>
        </w:tc>
        <w:tc>
          <w:tcPr>
            <w:tcW w:w="299" w:type="pct"/>
            <w:vAlign w:val="bottom"/>
          </w:tcPr>
          <w:p w14:paraId="3460622B" w14:textId="49BAB94E" w:rsidR="00422E43" w:rsidRPr="00422E43" w:rsidRDefault="00422E43" w:rsidP="00422E43">
            <w:r>
              <w:rPr>
                <w:rFonts w:ascii="Calibri" w:hAnsi="Calibri" w:cs="Calibri"/>
                <w:b/>
                <w:bCs/>
                <w:sz w:val="22"/>
                <w:szCs w:val="22"/>
              </w:rPr>
              <w:t>3.393E-3</w:t>
            </w:r>
          </w:p>
        </w:tc>
        <w:tc>
          <w:tcPr>
            <w:tcW w:w="298" w:type="pct"/>
            <w:vAlign w:val="bottom"/>
          </w:tcPr>
          <w:p w14:paraId="70A2CC95" w14:textId="1B63BCB4" w:rsidR="00422E43" w:rsidRPr="00422E43" w:rsidRDefault="00422E43" w:rsidP="00422E43">
            <w:r>
              <w:rPr>
                <w:rFonts w:ascii="Calibri" w:hAnsi="Calibri" w:cs="Calibri"/>
                <w:sz w:val="22"/>
                <w:szCs w:val="22"/>
              </w:rPr>
              <w:t>3.711E-3</w:t>
            </w:r>
          </w:p>
        </w:tc>
        <w:tc>
          <w:tcPr>
            <w:tcW w:w="298" w:type="pct"/>
            <w:vAlign w:val="bottom"/>
          </w:tcPr>
          <w:p w14:paraId="308F5C7A" w14:textId="5C4B1749" w:rsidR="00422E43" w:rsidRPr="00422E43" w:rsidRDefault="00422E43" w:rsidP="00422E43">
            <w:r>
              <w:rPr>
                <w:rFonts w:ascii="Calibri" w:hAnsi="Calibri" w:cs="Calibri"/>
                <w:sz w:val="22"/>
                <w:szCs w:val="22"/>
              </w:rPr>
              <w:t>2.561E-2</w:t>
            </w:r>
          </w:p>
        </w:tc>
        <w:tc>
          <w:tcPr>
            <w:tcW w:w="334" w:type="pct"/>
            <w:vAlign w:val="bottom"/>
          </w:tcPr>
          <w:p w14:paraId="06DB80FA" w14:textId="47C939D0" w:rsidR="00422E43" w:rsidRPr="00422E43" w:rsidRDefault="00422E43" w:rsidP="00422E43">
            <w:r>
              <w:rPr>
                <w:rFonts w:ascii="Calibri" w:hAnsi="Calibri" w:cs="Calibri"/>
                <w:sz w:val="22"/>
                <w:szCs w:val="22"/>
              </w:rPr>
              <w:t>6.656E-3</w:t>
            </w:r>
          </w:p>
        </w:tc>
        <w:tc>
          <w:tcPr>
            <w:tcW w:w="299" w:type="pct"/>
            <w:vAlign w:val="bottom"/>
          </w:tcPr>
          <w:p w14:paraId="2DEFA354" w14:textId="0DBBC8CB" w:rsidR="00422E43" w:rsidRPr="00422E43" w:rsidRDefault="00422E43" w:rsidP="00422E43">
            <w:r>
              <w:rPr>
                <w:rFonts w:ascii="Calibri" w:hAnsi="Calibri" w:cs="Calibri"/>
                <w:sz w:val="22"/>
                <w:szCs w:val="22"/>
              </w:rPr>
              <w:t>7.434E-3</w:t>
            </w:r>
          </w:p>
        </w:tc>
        <w:tc>
          <w:tcPr>
            <w:tcW w:w="300" w:type="pct"/>
            <w:vAlign w:val="bottom"/>
          </w:tcPr>
          <w:p w14:paraId="5D59A34F" w14:textId="7812BA42" w:rsidR="00422E43" w:rsidRPr="00422E43" w:rsidRDefault="00422E43" w:rsidP="00422E43">
            <w:r>
              <w:rPr>
                <w:rFonts w:ascii="Calibri" w:hAnsi="Calibri" w:cs="Calibri"/>
                <w:sz w:val="22"/>
                <w:szCs w:val="22"/>
              </w:rPr>
              <w:t>1.741E-2</w:t>
            </w:r>
          </w:p>
        </w:tc>
        <w:tc>
          <w:tcPr>
            <w:tcW w:w="298" w:type="pct"/>
            <w:vAlign w:val="bottom"/>
          </w:tcPr>
          <w:p w14:paraId="52DAE6B7" w14:textId="01805DC2" w:rsidR="00422E43" w:rsidRPr="00422E43" w:rsidRDefault="00422E43" w:rsidP="00422E43">
            <w:r>
              <w:rPr>
                <w:rFonts w:ascii="Calibri" w:hAnsi="Calibri" w:cs="Calibri"/>
                <w:sz w:val="22"/>
                <w:szCs w:val="22"/>
              </w:rPr>
              <w:t>1.894E-2</w:t>
            </w:r>
          </w:p>
        </w:tc>
        <w:tc>
          <w:tcPr>
            <w:tcW w:w="299" w:type="pct"/>
            <w:vAlign w:val="bottom"/>
          </w:tcPr>
          <w:p w14:paraId="32D1CC3A" w14:textId="34997E9E" w:rsidR="00422E43" w:rsidRPr="00422E43" w:rsidRDefault="00422E43" w:rsidP="00422E43">
            <w:r>
              <w:rPr>
                <w:rFonts w:ascii="Calibri" w:hAnsi="Calibri" w:cs="Calibri"/>
                <w:sz w:val="22"/>
                <w:szCs w:val="22"/>
              </w:rPr>
              <w:t>1.824E-2</w:t>
            </w:r>
          </w:p>
        </w:tc>
        <w:tc>
          <w:tcPr>
            <w:tcW w:w="335" w:type="pct"/>
            <w:vAlign w:val="bottom"/>
          </w:tcPr>
          <w:p w14:paraId="3594AD6E" w14:textId="7F9B5481" w:rsidR="00422E43" w:rsidRPr="00422E43" w:rsidRDefault="00422E43" w:rsidP="00422E43">
            <w:r>
              <w:rPr>
                <w:rFonts w:ascii="Calibri" w:hAnsi="Calibri" w:cs="Calibri"/>
                <w:sz w:val="22"/>
                <w:szCs w:val="22"/>
              </w:rPr>
              <w:t>1.340E-2</w:t>
            </w:r>
          </w:p>
        </w:tc>
        <w:tc>
          <w:tcPr>
            <w:tcW w:w="310" w:type="pct"/>
            <w:vAlign w:val="bottom"/>
          </w:tcPr>
          <w:p w14:paraId="23CE1F11" w14:textId="0505CDCB" w:rsidR="00422E43" w:rsidRPr="00422E43" w:rsidRDefault="00422E43" w:rsidP="00422E43">
            <w:r>
              <w:rPr>
                <w:rFonts w:ascii="Calibri" w:hAnsi="Calibri" w:cs="Calibri"/>
                <w:b/>
                <w:bCs/>
                <w:sz w:val="22"/>
                <w:szCs w:val="22"/>
              </w:rPr>
              <w:t>1.258E-2</w:t>
            </w:r>
          </w:p>
        </w:tc>
      </w:tr>
      <w:tr w:rsidR="00422E43" w:rsidRPr="00CA6E93" w14:paraId="0645CA9B" w14:textId="77777777" w:rsidTr="00685821">
        <w:trPr>
          <w:jc w:val="center"/>
        </w:trPr>
        <w:tc>
          <w:tcPr>
            <w:tcW w:w="264" w:type="pct"/>
          </w:tcPr>
          <w:p w14:paraId="2174C7CB" w14:textId="77777777" w:rsidR="00422E43" w:rsidRPr="00CA6E93" w:rsidRDefault="00422E43" w:rsidP="00435BD2">
            <w:pPr>
              <w:pStyle w:val="bangtrai"/>
            </w:pPr>
          </w:p>
        </w:tc>
        <w:tc>
          <w:tcPr>
            <w:tcW w:w="136" w:type="pct"/>
          </w:tcPr>
          <w:p w14:paraId="18218307"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58AC5392" w14:textId="4AB4966C" w:rsidR="00422E43" w:rsidRPr="00422E43" w:rsidRDefault="00422E43" w:rsidP="00422E43">
            <w:r>
              <w:rPr>
                <w:rFonts w:ascii="Calibri" w:hAnsi="Calibri" w:cs="Calibri"/>
                <w:sz w:val="22"/>
                <w:szCs w:val="22"/>
              </w:rPr>
              <w:t>1.620E-3</w:t>
            </w:r>
          </w:p>
        </w:tc>
        <w:tc>
          <w:tcPr>
            <w:tcW w:w="299" w:type="pct"/>
            <w:tcBorders>
              <w:top w:val="nil"/>
              <w:left w:val="nil"/>
              <w:right w:val="nil"/>
            </w:tcBorders>
            <w:vAlign w:val="bottom"/>
          </w:tcPr>
          <w:p w14:paraId="660EF26F" w14:textId="0CFB977C" w:rsidR="00422E43" w:rsidRPr="00422E43" w:rsidRDefault="00422E43" w:rsidP="00422E43">
            <w:r>
              <w:rPr>
                <w:rFonts w:ascii="Calibri" w:hAnsi="Calibri" w:cs="Calibri"/>
                <w:sz w:val="22"/>
                <w:szCs w:val="22"/>
              </w:rPr>
              <w:t>4.136E-3</w:t>
            </w:r>
          </w:p>
        </w:tc>
        <w:tc>
          <w:tcPr>
            <w:tcW w:w="299" w:type="pct"/>
            <w:tcBorders>
              <w:top w:val="nil"/>
              <w:left w:val="nil"/>
              <w:right w:val="nil"/>
            </w:tcBorders>
            <w:vAlign w:val="bottom"/>
          </w:tcPr>
          <w:p w14:paraId="667789D4" w14:textId="2AEF3941" w:rsidR="00422E43" w:rsidRPr="00422E43" w:rsidRDefault="00422E43" w:rsidP="00422E43">
            <w:r>
              <w:rPr>
                <w:rFonts w:ascii="Calibri" w:hAnsi="Calibri" w:cs="Calibri"/>
                <w:sz w:val="22"/>
                <w:szCs w:val="22"/>
              </w:rPr>
              <w:t>4.097E-4</w:t>
            </w:r>
          </w:p>
        </w:tc>
        <w:tc>
          <w:tcPr>
            <w:tcW w:w="334" w:type="pct"/>
            <w:tcBorders>
              <w:top w:val="nil"/>
              <w:left w:val="nil"/>
              <w:right w:val="nil"/>
            </w:tcBorders>
            <w:vAlign w:val="bottom"/>
          </w:tcPr>
          <w:p w14:paraId="12EF6D60" w14:textId="367437D9" w:rsidR="00422E43" w:rsidRPr="00422E43" w:rsidRDefault="00422E43" w:rsidP="00422E43">
            <w:r>
              <w:rPr>
                <w:rFonts w:ascii="Calibri" w:hAnsi="Calibri" w:cs="Calibri"/>
                <w:b/>
                <w:bCs/>
                <w:sz w:val="22"/>
                <w:szCs w:val="22"/>
              </w:rPr>
              <w:t>3.443E-4</w:t>
            </w:r>
          </w:p>
        </w:tc>
        <w:tc>
          <w:tcPr>
            <w:tcW w:w="298" w:type="pct"/>
            <w:tcBorders>
              <w:top w:val="nil"/>
              <w:left w:val="nil"/>
              <w:right w:val="nil"/>
            </w:tcBorders>
            <w:vAlign w:val="bottom"/>
          </w:tcPr>
          <w:p w14:paraId="0643A9CF" w14:textId="238F5361" w:rsidR="00422E43" w:rsidRPr="00422E43" w:rsidRDefault="00422E43" w:rsidP="00422E43">
            <w:r>
              <w:rPr>
                <w:rFonts w:ascii="Calibri" w:hAnsi="Calibri" w:cs="Calibri"/>
                <w:sz w:val="22"/>
                <w:szCs w:val="22"/>
              </w:rPr>
              <w:t>7.300E-4</w:t>
            </w:r>
          </w:p>
        </w:tc>
        <w:tc>
          <w:tcPr>
            <w:tcW w:w="299" w:type="pct"/>
            <w:vAlign w:val="bottom"/>
          </w:tcPr>
          <w:p w14:paraId="6CD62AEF" w14:textId="4C7E7805" w:rsidR="00422E43" w:rsidRPr="00422E43" w:rsidRDefault="00422E43" w:rsidP="00422E43">
            <w:r>
              <w:rPr>
                <w:rFonts w:ascii="Calibri" w:hAnsi="Calibri" w:cs="Calibri"/>
                <w:b/>
                <w:bCs/>
                <w:sz w:val="22"/>
                <w:szCs w:val="22"/>
              </w:rPr>
              <w:t>2.526E-4</w:t>
            </w:r>
          </w:p>
        </w:tc>
        <w:tc>
          <w:tcPr>
            <w:tcW w:w="298" w:type="pct"/>
            <w:vAlign w:val="bottom"/>
          </w:tcPr>
          <w:p w14:paraId="6F3A10A0" w14:textId="2ACF321B" w:rsidR="00422E43" w:rsidRPr="00422E43" w:rsidRDefault="00422E43" w:rsidP="00422E43">
            <w:r>
              <w:rPr>
                <w:rFonts w:ascii="Calibri" w:hAnsi="Calibri" w:cs="Calibri"/>
                <w:sz w:val="22"/>
                <w:szCs w:val="22"/>
              </w:rPr>
              <w:t>6.155E-4</w:t>
            </w:r>
          </w:p>
        </w:tc>
        <w:tc>
          <w:tcPr>
            <w:tcW w:w="298" w:type="pct"/>
            <w:vAlign w:val="bottom"/>
          </w:tcPr>
          <w:p w14:paraId="219CC96E" w14:textId="69C20AED" w:rsidR="00422E43" w:rsidRPr="00422E43" w:rsidRDefault="00422E43" w:rsidP="00422E43">
            <w:r>
              <w:rPr>
                <w:rFonts w:ascii="Calibri" w:hAnsi="Calibri" w:cs="Calibri"/>
                <w:sz w:val="22"/>
                <w:szCs w:val="22"/>
              </w:rPr>
              <w:t>5.287E-3</w:t>
            </w:r>
          </w:p>
        </w:tc>
        <w:tc>
          <w:tcPr>
            <w:tcW w:w="334" w:type="pct"/>
            <w:vAlign w:val="bottom"/>
          </w:tcPr>
          <w:p w14:paraId="16E84BD1" w14:textId="542A0D20" w:rsidR="00422E43" w:rsidRPr="00422E43" w:rsidRDefault="00422E43" w:rsidP="00422E43">
            <w:r>
              <w:rPr>
                <w:rFonts w:ascii="Calibri" w:hAnsi="Calibri" w:cs="Calibri"/>
                <w:sz w:val="22"/>
                <w:szCs w:val="22"/>
              </w:rPr>
              <w:t>2.210E-3</w:t>
            </w:r>
          </w:p>
        </w:tc>
        <w:tc>
          <w:tcPr>
            <w:tcW w:w="299" w:type="pct"/>
            <w:vAlign w:val="bottom"/>
          </w:tcPr>
          <w:p w14:paraId="68B15602" w14:textId="6C465518" w:rsidR="00422E43" w:rsidRPr="00422E43" w:rsidRDefault="00422E43" w:rsidP="00422E43">
            <w:r>
              <w:rPr>
                <w:rFonts w:ascii="Calibri" w:hAnsi="Calibri" w:cs="Calibri"/>
                <w:sz w:val="22"/>
                <w:szCs w:val="22"/>
              </w:rPr>
              <w:t>4.915E-3</w:t>
            </w:r>
          </w:p>
        </w:tc>
        <w:tc>
          <w:tcPr>
            <w:tcW w:w="300" w:type="pct"/>
            <w:vAlign w:val="bottom"/>
          </w:tcPr>
          <w:p w14:paraId="763D76B2" w14:textId="613B7D11" w:rsidR="00422E43" w:rsidRPr="00422E43" w:rsidRDefault="00422E43" w:rsidP="00422E43">
            <w:r>
              <w:rPr>
                <w:rFonts w:ascii="Calibri" w:hAnsi="Calibri" w:cs="Calibri"/>
                <w:sz w:val="22"/>
                <w:szCs w:val="22"/>
              </w:rPr>
              <w:t>2.025E-3</w:t>
            </w:r>
          </w:p>
        </w:tc>
        <w:tc>
          <w:tcPr>
            <w:tcW w:w="298" w:type="pct"/>
            <w:vAlign w:val="bottom"/>
          </w:tcPr>
          <w:p w14:paraId="2EFF810D" w14:textId="4239DF0D" w:rsidR="00422E43" w:rsidRPr="00422E43" w:rsidRDefault="00422E43" w:rsidP="00422E43">
            <w:r>
              <w:rPr>
                <w:rFonts w:ascii="Calibri" w:hAnsi="Calibri" w:cs="Calibri"/>
                <w:sz w:val="22"/>
                <w:szCs w:val="22"/>
              </w:rPr>
              <w:t>2.977E-3</w:t>
            </w:r>
          </w:p>
        </w:tc>
        <w:tc>
          <w:tcPr>
            <w:tcW w:w="299" w:type="pct"/>
            <w:vAlign w:val="bottom"/>
          </w:tcPr>
          <w:p w14:paraId="1B06A944" w14:textId="412EC273" w:rsidR="00422E43" w:rsidRPr="00422E43" w:rsidRDefault="00422E43" w:rsidP="00422E43">
            <w:r>
              <w:rPr>
                <w:rFonts w:ascii="Calibri" w:hAnsi="Calibri" w:cs="Calibri"/>
                <w:sz w:val="22"/>
                <w:szCs w:val="22"/>
              </w:rPr>
              <w:t>2.458E-3</w:t>
            </w:r>
          </w:p>
        </w:tc>
        <w:tc>
          <w:tcPr>
            <w:tcW w:w="335" w:type="pct"/>
            <w:vAlign w:val="bottom"/>
          </w:tcPr>
          <w:p w14:paraId="69984B80" w14:textId="39E68F9E" w:rsidR="00422E43" w:rsidRPr="00422E43" w:rsidRDefault="00422E43" w:rsidP="00422E43">
            <w:r>
              <w:rPr>
                <w:rFonts w:ascii="Calibri" w:hAnsi="Calibri" w:cs="Calibri"/>
                <w:sz w:val="22"/>
                <w:szCs w:val="22"/>
              </w:rPr>
              <w:t>1.550E-3</w:t>
            </w:r>
          </w:p>
        </w:tc>
        <w:tc>
          <w:tcPr>
            <w:tcW w:w="310" w:type="pct"/>
            <w:vAlign w:val="bottom"/>
          </w:tcPr>
          <w:p w14:paraId="12955760" w14:textId="5D207212" w:rsidR="00422E43" w:rsidRPr="00422E43" w:rsidRDefault="00422E43" w:rsidP="00422E43">
            <w:r>
              <w:rPr>
                <w:rFonts w:ascii="Calibri" w:hAnsi="Calibri" w:cs="Calibri"/>
                <w:b/>
                <w:bCs/>
                <w:sz w:val="22"/>
                <w:szCs w:val="22"/>
              </w:rPr>
              <w:t>1.097E-3</w:t>
            </w:r>
          </w:p>
        </w:tc>
      </w:tr>
      <w:tr w:rsidR="00422E43" w:rsidRPr="00CA6E93" w14:paraId="701F92D5" w14:textId="77777777" w:rsidTr="00685821">
        <w:trPr>
          <w:jc w:val="center"/>
        </w:trPr>
        <w:tc>
          <w:tcPr>
            <w:tcW w:w="264" w:type="pct"/>
            <w:tcBorders>
              <w:bottom w:val="single" w:sz="4" w:space="0" w:color="auto"/>
            </w:tcBorders>
          </w:tcPr>
          <w:p w14:paraId="3E7A4FC9" w14:textId="77777777" w:rsidR="00422E43" w:rsidRPr="00CA6E93" w:rsidRDefault="00422E43" w:rsidP="00435BD2">
            <w:pPr>
              <w:pStyle w:val="bangtrai"/>
            </w:pPr>
          </w:p>
        </w:tc>
        <w:tc>
          <w:tcPr>
            <w:tcW w:w="136" w:type="pct"/>
            <w:tcBorders>
              <w:bottom w:val="single" w:sz="4" w:space="0" w:color="auto"/>
            </w:tcBorders>
          </w:tcPr>
          <w:p w14:paraId="7553A3B0"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24BB96B1" w14:textId="40C4F5EE" w:rsidR="00422E43" w:rsidRPr="00422E43" w:rsidRDefault="00422E43" w:rsidP="00422E43">
            <w:r>
              <w:rPr>
                <w:rFonts w:ascii="Calibri" w:hAnsi="Calibri" w:cs="Calibri"/>
                <w:sz w:val="22"/>
                <w:szCs w:val="22"/>
              </w:rPr>
              <w:t>6.432E-3</w:t>
            </w:r>
          </w:p>
        </w:tc>
        <w:tc>
          <w:tcPr>
            <w:tcW w:w="299" w:type="pct"/>
            <w:tcBorders>
              <w:top w:val="nil"/>
              <w:left w:val="nil"/>
              <w:bottom w:val="single" w:sz="4" w:space="0" w:color="auto"/>
              <w:right w:val="nil"/>
            </w:tcBorders>
            <w:vAlign w:val="bottom"/>
          </w:tcPr>
          <w:p w14:paraId="4B90D29A" w14:textId="5F1B79AF" w:rsidR="00422E43" w:rsidRPr="00422E43" w:rsidRDefault="00422E43" w:rsidP="00422E43">
            <w:r>
              <w:rPr>
                <w:rFonts w:ascii="Calibri" w:hAnsi="Calibri" w:cs="Calibri"/>
                <w:sz w:val="22"/>
                <w:szCs w:val="22"/>
              </w:rPr>
              <w:t>9.278E-3</w:t>
            </w:r>
          </w:p>
        </w:tc>
        <w:tc>
          <w:tcPr>
            <w:tcW w:w="299" w:type="pct"/>
            <w:tcBorders>
              <w:top w:val="nil"/>
              <w:left w:val="nil"/>
              <w:bottom w:val="single" w:sz="4" w:space="0" w:color="auto"/>
              <w:right w:val="nil"/>
            </w:tcBorders>
            <w:vAlign w:val="bottom"/>
          </w:tcPr>
          <w:p w14:paraId="0DEC30AB" w14:textId="3C1820B1" w:rsidR="00422E43" w:rsidRPr="00422E43" w:rsidRDefault="00422E43" w:rsidP="00422E43">
            <w:r>
              <w:rPr>
                <w:rFonts w:ascii="Calibri" w:hAnsi="Calibri" w:cs="Calibri"/>
                <w:sz w:val="22"/>
                <w:szCs w:val="22"/>
              </w:rPr>
              <w:t>5.902E-3</w:t>
            </w:r>
          </w:p>
        </w:tc>
        <w:tc>
          <w:tcPr>
            <w:tcW w:w="334" w:type="pct"/>
            <w:tcBorders>
              <w:top w:val="nil"/>
              <w:left w:val="nil"/>
              <w:bottom w:val="single" w:sz="4" w:space="0" w:color="auto"/>
              <w:right w:val="nil"/>
            </w:tcBorders>
            <w:vAlign w:val="bottom"/>
          </w:tcPr>
          <w:p w14:paraId="3913D7FA" w14:textId="04AAF248" w:rsidR="00422E43" w:rsidRPr="00422E43" w:rsidRDefault="00422E43" w:rsidP="00422E43">
            <w:r>
              <w:rPr>
                <w:rFonts w:ascii="Calibri" w:hAnsi="Calibri" w:cs="Calibri"/>
                <w:sz w:val="22"/>
                <w:szCs w:val="22"/>
              </w:rPr>
              <w:t>4.455E-3</w:t>
            </w:r>
          </w:p>
        </w:tc>
        <w:tc>
          <w:tcPr>
            <w:tcW w:w="298" w:type="pct"/>
            <w:tcBorders>
              <w:top w:val="nil"/>
              <w:left w:val="nil"/>
              <w:bottom w:val="single" w:sz="4" w:space="0" w:color="auto"/>
              <w:right w:val="nil"/>
            </w:tcBorders>
            <w:vAlign w:val="bottom"/>
          </w:tcPr>
          <w:p w14:paraId="49517314" w14:textId="2D1D6EAD" w:rsidR="00422E43" w:rsidRPr="00422E43" w:rsidRDefault="00422E43" w:rsidP="00422E43">
            <w:r>
              <w:rPr>
                <w:rFonts w:ascii="Calibri" w:hAnsi="Calibri" w:cs="Calibri"/>
                <w:b/>
                <w:bCs/>
                <w:sz w:val="22"/>
                <w:szCs w:val="22"/>
              </w:rPr>
              <w:t>4.266E-3</w:t>
            </w:r>
          </w:p>
        </w:tc>
        <w:tc>
          <w:tcPr>
            <w:tcW w:w="299" w:type="pct"/>
            <w:tcBorders>
              <w:bottom w:val="single" w:sz="4" w:space="0" w:color="auto"/>
            </w:tcBorders>
            <w:vAlign w:val="bottom"/>
          </w:tcPr>
          <w:p w14:paraId="54B89743" w14:textId="5D2BB75E" w:rsidR="00422E43" w:rsidRPr="00422E43" w:rsidRDefault="00422E43" w:rsidP="00422E43">
            <w:r>
              <w:rPr>
                <w:rFonts w:ascii="Calibri" w:hAnsi="Calibri" w:cs="Calibri"/>
                <w:b/>
                <w:bCs/>
                <w:sz w:val="22"/>
                <w:szCs w:val="22"/>
              </w:rPr>
              <w:t>2.965E-3</w:t>
            </w:r>
          </w:p>
        </w:tc>
        <w:tc>
          <w:tcPr>
            <w:tcW w:w="298" w:type="pct"/>
            <w:tcBorders>
              <w:bottom w:val="single" w:sz="4" w:space="0" w:color="auto"/>
            </w:tcBorders>
            <w:vAlign w:val="bottom"/>
          </w:tcPr>
          <w:p w14:paraId="488FCCBE" w14:textId="712666CA" w:rsidR="00422E43" w:rsidRPr="00422E43" w:rsidRDefault="00422E43" w:rsidP="00422E43">
            <w:r>
              <w:rPr>
                <w:rFonts w:ascii="Calibri" w:hAnsi="Calibri" w:cs="Calibri"/>
                <w:sz w:val="22"/>
                <w:szCs w:val="22"/>
              </w:rPr>
              <w:t>3.290E-3</w:t>
            </w:r>
          </w:p>
        </w:tc>
        <w:tc>
          <w:tcPr>
            <w:tcW w:w="298" w:type="pct"/>
            <w:tcBorders>
              <w:bottom w:val="single" w:sz="4" w:space="0" w:color="auto"/>
            </w:tcBorders>
            <w:vAlign w:val="bottom"/>
          </w:tcPr>
          <w:p w14:paraId="4FAE61F9" w14:textId="694244D2" w:rsidR="00422E43" w:rsidRPr="00422E43" w:rsidRDefault="00422E43" w:rsidP="00422E43">
            <w:r>
              <w:rPr>
                <w:rFonts w:ascii="Calibri" w:hAnsi="Calibri" w:cs="Calibri"/>
                <w:sz w:val="22"/>
                <w:szCs w:val="22"/>
              </w:rPr>
              <w:t>1.059E-2</w:t>
            </w:r>
          </w:p>
        </w:tc>
        <w:tc>
          <w:tcPr>
            <w:tcW w:w="334" w:type="pct"/>
            <w:tcBorders>
              <w:bottom w:val="single" w:sz="4" w:space="0" w:color="auto"/>
            </w:tcBorders>
            <w:vAlign w:val="bottom"/>
          </w:tcPr>
          <w:p w14:paraId="6FF17C33" w14:textId="2E572CCB" w:rsidR="00422E43" w:rsidRPr="00422E43" w:rsidRDefault="00422E43" w:rsidP="00422E43">
            <w:r>
              <w:rPr>
                <w:rFonts w:ascii="Calibri" w:hAnsi="Calibri" w:cs="Calibri"/>
                <w:sz w:val="22"/>
                <w:szCs w:val="22"/>
              </w:rPr>
              <w:t>4.434E-3</w:t>
            </w:r>
          </w:p>
        </w:tc>
        <w:tc>
          <w:tcPr>
            <w:tcW w:w="299" w:type="pct"/>
            <w:tcBorders>
              <w:bottom w:val="single" w:sz="4" w:space="0" w:color="auto"/>
            </w:tcBorders>
            <w:vAlign w:val="bottom"/>
          </w:tcPr>
          <w:p w14:paraId="1E369C34" w14:textId="615E2EED" w:rsidR="00422E43" w:rsidRPr="00422E43" w:rsidRDefault="00422E43" w:rsidP="00422E43">
            <w:r>
              <w:rPr>
                <w:rFonts w:ascii="Calibri" w:hAnsi="Calibri" w:cs="Calibri"/>
                <w:sz w:val="22"/>
                <w:szCs w:val="22"/>
              </w:rPr>
              <w:t>3.630E-3</w:t>
            </w:r>
          </w:p>
        </w:tc>
        <w:tc>
          <w:tcPr>
            <w:tcW w:w="300" w:type="pct"/>
            <w:tcBorders>
              <w:bottom w:val="single" w:sz="4" w:space="0" w:color="auto"/>
            </w:tcBorders>
            <w:vAlign w:val="bottom"/>
          </w:tcPr>
          <w:p w14:paraId="30132B1E" w14:textId="753B295D" w:rsidR="00422E43" w:rsidRPr="00422E43" w:rsidRDefault="00422E43" w:rsidP="00422E43">
            <w:r>
              <w:rPr>
                <w:rFonts w:ascii="Calibri" w:hAnsi="Calibri" w:cs="Calibri"/>
                <w:sz w:val="22"/>
                <w:szCs w:val="22"/>
              </w:rPr>
              <w:t>1.277E-2</w:t>
            </w:r>
          </w:p>
        </w:tc>
        <w:tc>
          <w:tcPr>
            <w:tcW w:w="298" w:type="pct"/>
            <w:tcBorders>
              <w:bottom w:val="single" w:sz="4" w:space="0" w:color="auto"/>
            </w:tcBorders>
            <w:vAlign w:val="bottom"/>
          </w:tcPr>
          <w:p w14:paraId="6A69E886" w14:textId="79AECADE" w:rsidR="00422E43" w:rsidRPr="00422E43" w:rsidRDefault="00422E43" w:rsidP="00422E43">
            <w:r>
              <w:rPr>
                <w:rFonts w:ascii="Calibri" w:hAnsi="Calibri" w:cs="Calibri"/>
                <w:sz w:val="22"/>
                <w:szCs w:val="22"/>
              </w:rPr>
              <w:t>1.358E-2</w:t>
            </w:r>
          </w:p>
        </w:tc>
        <w:tc>
          <w:tcPr>
            <w:tcW w:w="299" w:type="pct"/>
            <w:tcBorders>
              <w:bottom w:val="single" w:sz="4" w:space="0" w:color="auto"/>
            </w:tcBorders>
            <w:vAlign w:val="bottom"/>
          </w:tcPr>
          <w:p w14:paraId="7C0A5995" w14:textId="41A9B10B" w:rsidR="00422E43" w:rsidRPr="00422E43" w:rsidRDefault="00422E43" w:rsidP="00422E43">
            <w:r>
              <w:rPr>
                <w:rFonts w:ascii="Calibri" w:hAnsi="Calibri" w:cs="Calibri"/>
                <w:sz w:val="22"/>
                <w:szCs w:val="22"/>
              </w:rPr>
              <w:t>1.419E-2</w:t>
            </w:r>
          </w:p>
        </w:tc>
        <w:tc>
          <w:tcPr>
            <w:tcW w:w="335" w:type="pct"/>
            <w:tcBorders>
              <w:bottom w:val="single" w:sz="4" w:space="0" w:color="auto"/>
            </w:tcBorders>
            <w:vAlign w:val="bottom"/>
          </w:tcPr>
          <w:p w14:paraId="341BA177" w14:textId="25F9B95B" w:rsidR="00422E43" w:rsidRPr="00422E43" w:rsidRDefault="00422E43" w:rsidP="00422E43">
            <w:r>
              <w:rPr>
                <w:rFonts w:ascii="Calibri" w:hAnsi="Calibri" w:cs="Calibri"/>
                <w:b/>
                <w:bCs/>
                <w:sz w:val="22"/>
                <w:szCs w:val="22"/>
              </w:rPr>
              <w:t>1.047E-2</w:t>
            </w:r>
          </w:p>
        </w:tc>
        <w:tc>
          <w:tcPr>
            <w:tcW w:w="310" w:type="pct"/>
            <w:tcBorders>
              <w:bottom w:val="single" w:sz="4" w:space="0" w:color="auto"/>
            </w:tcBorders>
            <w:vAlign w:val="bottom"/>
          </w:tcPr>
          <w:p w14:paraId="230E2148" w14:textId="7848A109" w:rsidR="00422E43" w:rsidRPr="00422E43" w:rsidRDefault="00422E43" w:rsidP="00422E43">
            <w:r>
              <w:rPr>
                <w:rFonts w:ascii="Calibri" w:hAnsi="Calibri" w:cs="Calibri"/>
                <w:sz w:val="22"/>
                <w:szCs w:val="22"/>
              </w:rPr>
              <w:t>1.066E-2</w:t>
            </w:r>
          </w:p>
        </w:tc>
      </w:tr>
    </w:tbl>
    <w:p w14:paraId="2E67CF61" w14:textId="77777777" w:rsidR="00DB06D1" w:rsidRPr="00FC6DF7" w:rsidRDefault="00DB06D1" w:rsidP="00435BD2">
      <w:pPr>
        <w:pStyle w:val="bangtrai"/>
        <w:rPr>
          <w:sz w:val="2"/>
          <w:szCs w:val="2"/>
        </w:rPr>
      </w:pPr>
      <w:bookmarkStart w:id="57" w:name="_Ref525119729"/>
      <w:bookmarkStart w:id="58" w:name="_Ref424472"/>
      <w:bookmarkStart w:id="59" w:name="_Ref104468346"/>
      <w:bookmarkEnd w:id="4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956"/>
        <w:gridCol w:w="416"/>
        <w:gridCol w:w="948"/>
        <w:gridCol w:w="945"/>
        <w:gridCol w:w="948"/>
        <w:gridCol w:w="1010"/>
        <w:gridCol w:w="948"/>
        <w:gridCol w:w="948"/>
        <w:gridCol w:w="948"/>
        <w:gridCol w:w="948"/>
        <w:gridCol w:w="1010"/>
        <w:gridCol w:w="948"/>
        <w:gridCol w:w="907"/>
        <w:gridCol w:w="905"/>
        <w:gridCol w:w="905"/>
        <w:gridCol w:w="1010"/>
        <w:gridCol w:w="905"/>
      </w:tblGrid>
      <w:tr w:rsidR="00D337F7" w:rsidRPr="00DD53BC" w14:paraId="74C9B436" w14:textId="77777777" w:rsidTr="0052298E">
        <w:trPr>
          <w:tblHeader/>
          <w:jc w:val="center"/>
        </w:trPr>
        <w:tc>
          <w:tcPr>
            <w:tcW w:w="15605" w:type="dxa"/>
            <w:gridSpan w:val="17"/>
            <w:tcBorders>
              <w:bottom w:val="single" w:sz="4" w:space="0" w:color="auto"/>
            </w:tcBorders>
          </w:tcPr>
          <w:p w14:paraId="6A70646E" w14:textId="77777777" w:rsidR="00D337F7" w:rsidRPr="00DD53BC" w:rsidRDefault="00D337F7" w:rsidP="001501D2">
            <w:pPr>
              <w:pStyle w:val="chuthichbang"/>
            </w:pPr>
            <w:bookmarkStart w:id="60" w:name="_Ref175426440"/>
            <w:bookmarkStart w:id="61" w:name="_Ref189393435"/>
            <w:r w:rsidRPr="00250213">
              <w:t xml:space="preserve">Indicator-Based </w:t>
            </w:r>
            <w:r>
              <w:t>c</w:t>
            </w:r>
            <w:r w:rsidRPr="00250213">
              <w:t xml:space="preserve">omparison for </w:t>
            </w:r>
            <w:r>
              <w:t>constrained</w:t>
            </w:r>
            <w:r w:rsidRPr="00E15A3A">
              <w:t xml:space="preserve"> </w:t>
            </w:r>
            <w:r>
              <w:t xml:space="preserve">engineering </w:t>
            </w:r>
            <w:r w:rsidRPr="00E15A3A">
              <w:t>problems</w:t>
            </w:r>
            <w:r w:rsidRPr="00DD53BC">
              <w:t>.</w:t>
            </w:r>
            <w:bookmarkEnd w:id="60"/>
            <w:bookmarkEnd w:id="61"/>
          </w:p>
        </w:tc>
      </w:tr>
      <w:tr w:rsidR="005A2724" w:rsidRPr="00CA6E93" w14:paraId="1C2896DB" w14:textId="77777777" w:rsidTr="0052298E">
        <w:trPr>
          <w:tblHeader/>
          <w:jc w:val="center"/>
        </w:trPr>
        <w:tc>
          <w:tcPr>
            <w:tcW w:w="956" w:type="dxa"/>
            <w:vMerge w:val="restart"/>
            <w:tcBorders>
              <w:top w:val="single" w:sz="4" w:space="0" w:color="auto"/>
            </w:tcBorders>
            <w:shd w:val="clear" w:color="auto" w:fill="DEEAF6" w:themeFill="accent1" w:themeFillTint="33"/>
          </w:tcPr>
          <w:p w14:paraId="3D6770B6" w14:textId="77777777" w:rsidR="005A2724" w:rsidRPr="00CA6E93" w:rsidRDefault="005A2724" w:rsidP="005A2724">
            <w:pPr>
              <w:pStyle w:val="bangtrai"/>
            </w:pPr>
            <w:r>
              <w:t>Tests</w:t>
            </w:r>
          </w:p>
        </w:tc>
        <w:tc>
          <w:tcPr>
            <w:tcW w:w="0" w:type="auto"/>
            <w:vMerge w:val="restart"/>
            <w:tcBorders>
              <w:top w:val="single" w:sz="4" w:space="0" w:color="auto"/>
            </w:tcBorders>
            <w:shd w:val="clear" w:color="auto" w:fill="DEEAF6" w:themeFill="accent1" w:themeFillTint="33"/>
          </w:tcPr>
          <w:p w14:paraId="445BBC7A" w14:textId="77777777" w:rsidR="005A2724" w:rsidRPr="00CA6E93" w:rsidRDefault="005A2724" w:rsidP="005A2724">
            <w:pPr>
              <w:pStyle w:val="bangtrai"/>
            </w:pPr>
            <w:r w:rsidRPr="00CA6E93">
              <w:t>SKs</w:t>
            </w:r>
          </w:p>
        </w:tc>
        <w:tc>
          <w:tcPr>
            <w:tcW w:w="0" w:type="auto"/>
            <w:tcBorders>
              <w:top w:val="single" w:sz="4" w:space="0" w:color="auto"/>
              <w:bottom w:val="single" w:sz="4" w:space="0" w:color="auto"/>
            </w:tcBorders>
            <w:shd w:val="clear" w:color="auto" w:fill="DEEAF6" w:themeFill="accent1" w:themeFillTint="33"/>
          </w:tcPr>
          <w:p w14:paraId="0E5A5D4E" w14:textId="76CBD95F" w:rsidR="005A2724" w:rsidRPr="00CA6E93" w:rsidRDefault="005A2724" w:rsidP="005A2724">
            <w:pPr>
              <w:pStyle w:val="bangtrai"/>
            </w:pPr>
            <m:oMath>
              <m:r>
                <w:rPr>
                  <w:rFonts w:ascii="Cambria Math" w:hAnsi="Cambria Math"/>
                </w:rPr>
                <m:t>IGD</m:t>
              </m:r>
            </m:oMath>
            <w:r>
              <w:t xml:space="preserve"> </w:t>
            </w:r>
          </w:p>
        </w:tc>
        <w:tc>
          <w:tcPr>
            <w:tcW w:w="0" w:type="auto"/>
            <w:tcBorders>
              <w:top w:val="single" w:sz="4" w:space="0" w:color="auto"/>
              <w:bottom w:val="single" w:sz="4" w:space="0" w:color="auto"/>
            </w:tcBorders>
            <w:shd w:val="clear" w:color="auto" w:fill="DEEAF6" w:themeFill="accent1" w:themeFillTint="33"/>
          </w:tcPr>
          <w:p w14:paraId="3BBA29AA"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6FDD3EAA"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15B9ECC8"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18BD7339"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347FA163" w14:textId="2723FA19" w:rsidR="005A2724" w:rsidRPr="00CA6E93" w:rsidRDefault="005A2724" w:rsidP="005A2724">
            <w:pPr>
              <w:pStyle w:val="bangtrai"/>
            </w:pPr>
            <m:oMath>
              <m:r>
                <w:rPr>
                  <w:rFonts w:ascii="Cambria Math" w:hAnsi="Cambria Math"/>
                </w:rPr>
                <m:t>GD</m:t>
              </m:r>
            </m:oMath>
            <w:r>
              <w:t xml:space="preserve"> </w:t>
            </w:r>
          </w:p>
        </w:tc>
        <w:tc>
          <w:tcPr>
            <w:tcW w:w="0" w:type="auto"/>
            <w:tcBorders>
              <w:top w:val="single" w:sz="4" w:space="0" w:color="auto"/>
              <w:bottom w:val="single" w:sz="4" w:space="0" w:color="auto"/>
            </w:tcBorders>
            <w:shd w:val="clear" w:color="auto" w:fill="DEEAF6" w:themeFill="accent1" w:themeFillTint="33"/>
          </w:tcPr>
          <w:p w14:paraId="1F5F3247"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22188312"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216902A3"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5496EA6D"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348CCBE3" w14:textId="377ED292" w:rsidR="005A2724" w:rsidRPr="00CA6E93" w:rsidRDefault="005A2724" w:rsidP="005A2724">
            <w:pPr>
              <w:pStyle w:val="bangtrai"/>
            </w:pPr>
            <m:oMath>
              <m:r>
                <w:rPr>
                  <w:rFonts w:ascii="Cambria Math" w:hAnsi="Cambria Math"/>
                </w:rPr>
                <m:t>STE</m:t>
              </m:r>
            </m:oMath>
            <w:r>
              <w:t xml:space="preserve"> </w:t>
            </w:r>
          </w:p>
        </w:tc>
        <w:tc>
          <w:tcPr>
            <w:tcW w:w="0" w:type="auto"/>
            <w:tcBorders>
              <w:top w:val="single" w:sz="4" w:space="0" w:color="auto"/>
              <w:bottom w:val="single" w:sz="4" w:space="0" w:color="auto"/>
            </w:tcBorders>
            <w:shd w:val="clear" w:color="auto" w:fill="DEEAF6" w:themeFill="accent1" w:themeFillTint="33"/>
          </w:tcPr>
          <w:p w14:paraId="187693A4"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180ABBB2"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6ECF4938"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2138D3F8" w14:textId="77777777" w:rsidR="005A2724" w:rsidRPr="00CA6E93" w:rsidRDefault="005A2724" w:rsidP="005A2724">
            <w:pPr>
              <w:pStyle w:val="bangtrai"/>
            </w:pPr>
          </w:p>
        </w:tc>
      </w:tr>
      <w:tr w:rsidR="00FC6DF7" w:rsidRPr="00CA6E93" w14:paraId="1A2CF6DB" w14:textId="77777777" w:rsidTr="0052298E">
        <w:trPr>
          <w:tblHeader/>
          <w:jc w:val="center"/>
        </w:trPr>
        <w:tc>
          <w:tcPr>
            <w:tcW w:w="956" w:type="dxa"/>
            <w:vMerge/>
            <w:tcBorders>
              <w:bottom w:val="single" w:sz="4" w:space="0" w:color="auto"/>
            </w:tcBorders>
            <w:shd w:val="clear" w:color="auto" w:fill="DEEAF6" w:themeFill="accent1" w:themeFillTint="33"/>
          </w:tcPr>
          <w:p w14:paraId="5C300727" w14:textId="77777777" w:rsidR="00D337F7" w:rsidRPr="00CA6E93" w:rsidRDefault="00D337F7" w:rsidP="00435BD2">
            <w:pPr>
              <w:pStyle w:val="bangtrai"/>
            </w:pPr>
          </w:p>
        </w:tc>
        <w:tc>
          <w:tcPr>
            <w:tcW w:w="0" w:type="auto"/>
            <w:vMerge/>
            <w:tcBorders>
              <w:bottom w:val="single" w:sz="4" w:space="0" w:color="auto"/>
            </w:tcBorders>
            <w:shd w:val="clear" w:color="auto" w:fill="DEEAF6" w:themeFill="accent1" w:themeFillTint="33"/>
          </w:tcPr>
          <w:p w14:paraId="398F5AD4" w14:textId="77777777" w:rsidR="00D337F7" w:rsidRPr="00CA6E93" w:rsidRDefault="00D337F7" w:rsidP="00435BD2">
            <w:pPr>
              <w:pStyle w:val="bangtrai"/>
            </w:pPr>
          </w:p>
        </w:tc>
        <w:tc>
          <w:tcPr>
            <w:tcW w:w="0" w:type="auto"/>
            <w:tcBorders>
              <w:top w:val="single" w:sz="4" w:space="0" w:color="auto"/>
              <w:bottom w:val="single" w:sz="4" w:space="0" w:color="auto"/>
            </w:tcBorders>
            <w:shd w:val="clear" w:color="auto" w:fill="DEEAF6" w:themeFill="accent1" w:themeFillTint="33"/>
            <w:vAlign w:val="bottom"/>
          </w:tcPr>
          <w:p w14:paraId="4B9C53ED" w14:textId="77777777" w:rsidR="00D337F7" w:rsidRPr="00CA6E93" w:rsidRDefault="00D337F7" w:rsidP="00435BD2">
            <w:pPr>
              <w:pStyle w:val="bangtrai"/>
            </w:pPr>
            <w:r w:rsidRPr="00CA6E93">
              <w:t>MOMVO</w:t>
            </w:r>
          </w:p>
        </w:tc>
        <w:tc>
          <w:tcPr>
            <w:tcW w:w="0" w:type="auto"/>
            <w:tcBorders>
              <w:top w:val="single" w:sz="4" w:space="0" w:color="auto"/>
              <w:bottom w:val="single" w:sz="4" w:space="0" w:color="auto"/>
            </w:tcBorders>
            <w:shd w:val="clear" w:color="auto" w:fill="DEEAF6" w:themeFill="accent1" w:themeFillTint="33"/>
            <w:vAlign w:val="bottom"/>
          </w:tcPr>
          <w:p w14:paraId="474C8DEE" w14:textId="77777777" w:rsidR="00D337F7" w:rsidRPr="00CA6E93" w:rsidRDefault="00D337F7" w:rsidP="00435BD2">
            <w:pPr>
              <w:pStyle w:val="bangtrai"/>
            </w:pPr>
            <w:r w:rsidRPr="00CA6E93">
              <w:t>MSSA</w:t>
            </w:r>
          </w:p>
        </w:tc>
        <w:tc>
          <w:tcPr>
            <w:tcW w:w="0" w:type="auto"/>
            <w:tcBorders>
              <w:top w:val="single" w:sz="4" w:space="0" w:color="auto"/>
              <w:bottom w:val="single" w:sz="4" w:space="0" w:color="auto"/>
            </w:tcBorders>
            <w:shd w:val="clear" w:color="auto" w:fill="DEEAF6" w:themeFill="accent1" w:themeFillTint="33"/>
            <w:vAlign w:val="bottom"/>
          </w:tcPr>
          <w:p w14:paraId="5EEDAD57" w14:textId="77777777" w:rsidR="00D337F7" w:rsidRPr="00CA6E93" w:rsidRDefault="00D337F7" w:rsidP="00435BD2">
            <w:pPr>
              <w:pStyle w:val="bangtrai"/>
            </w:pPr>
            <w:r w:rsidRPr="00CA6E93">
              <w:t>MOMSA</w:t>
            </w:r>
          </w:p>
        </w:tc>
        <w:tc>
          <w:tcPr>
            <w:tcW w:w="0" w:type="auto"/>
            <w:tcBorders>
              <w:top w:val="single" w:sz="4" w:space="0" w:color="auto"/>
              <w:bottom w:val="single" w:sz="4" w:space="0" w:color="auto"/>
            </w:tcBorders>
            <w:shd w:val="clear" w:color="auto" w:fill="DEEAF6" w:themeFill="accent1" w:themeFillTint="33"/>
            <w:vAlign w:val="bottom"/>
          </w:tcPr>
          <w:p w14:paraId="5F1FC030" w14:textId="77777777" w:rsidR="00D337F7" w:rsidRPr="00CA6E93" w:rsidRDefault="00D337F7" w:rsidP="00435BD2">
            <w:pPr>
              <w:pStyle w:val="bangtrai"/>
            </w:pPr>
            <w:r w:rsidRPr="00CA6E93">
              <w:t>MOGNDO</w:t>
            </w:r>
          </w:p>
        </w:tc>
        <w:tc>
          <w:tcPr>
            <w:tcW w:w="0" w:type="auto"/>
            <w:tcBorders>
              <w:top w:val="single" w:sz="4" w:space="0" w:color="auto"/>
              <w:bottom w:val="single" w:sz="4" w:space="0" w:color="auto"/>
            </w:tcBorders>
            <w:shd w:val="clear" w:color="auto" w:fill="DEEAF6" w:themeFill="accent1" w:themeFillTint="33"/>
            <w:vAlign w:val="bottom"/>
          </w:tcPr>
          <w:p w14:paraId="601CEC9E" w14:textId="77777777" w:rsidR="00D337F7" w:rsidRPr="00CA6E93" w:rsidRDefault="00D337F7" w:rsidP="00991CD9">
            <w:pPr>
              <w:pStyle w:val="Tencot"/>
            </w:pPr>
            <w:r w:rsidRPr="00CA6E93">
              <w:t>MOFDA</w:t>
            </w:r>
          </w:p>
        </w:tc>
        <w:tc>
          <w:tcPr>
            <w:tcW w:w="0" w:type="auto"/>
            <w:tcBorders>
              <w:top w:val="single" w:sz="4" w:space="0" w:color="auto"/>
              <w:bottom w:val="single" w:sz="4" w:space="0" w:color="auto"/>
            </w:tcBorders>
            <w:shd w:val="clear" w:color="auto" w:fill="DEEAF6" w:themeFill="accent1" w:themeFillTint="33"/>
            <w:vAlign w:val="bottom"/>
          </w:tcPr>
          <w:p w14:paraId="4BE2A3F7" w14:textId="77777777" w:rsidR="00D337F7" w:rsidRPr="00CA6E93" w:rsidRDefault="00D337F7" w:rsidP="00435BD2">
            <w:pPr>
              <w:pStyle w:val="bangtrai"/>
            </w:pPr>
            <w:r w:rsidRPr="00CA6E93">
              <w:t>MOMVO</w:t>
            </w:r>
          </w:p>
        </w:tc>
        <w:tc>
          <w:tcPr>
            <w:tcW w:w="0" w:type="auto"/>
            <w:tcBorders>
              <w:top w:val="single" w:sz="4" w:space="0" w:color="auto"/>
              <w:bottom w:val="single" w:sz="4" w:space="0" w:color="auto"/>
            </w:tcBorders>
            <w:shd w:val="clear" w:color="auto" w:fill="DEEAF6" w:themeFill="accent1" w:themeFillTint="33"/>
            <w:vAlign w:val="bottom"/>
          </w:tcPr>
          <w:p w14:paraId="50B91638" w14:textId="77777777" w:rsidR="00D337F7" w:rsidRPr="00CA6E93" w:rsidRDefault="00D337F7" w:rsidP="00435BD2">
            <w:pPr>
              <w:pStyle w:val="bangtrai"/>
            </w:pPr>
            <w:r w:rsidRPr="00CA6E93">
              <w:t>MSSA</w:t>
            </w:r>
          </w:p>
        </w:tc>
        <w:tc>
          <w:tcPr>
            <w:tcW w:w="0" w:type="auto"/>
            <w:tcBorders>
              <w:top w:val="single" w:sz="4" w:space="0" w:color="auto"/>
              <w:bottom w:val="single" w:sz="4" w:space="0" w:color="auto"/>
            </w:tcBorders>
            <w:shd w:val="clear" w:color="auto" w:fill="DEEAF6" w:themeFill="accent1" w:themeFillTint="33"/>
            <w:vAlign w:val="bottom"/>
          </w:tcPr>
          <w:p w14:paraId="679633DD" w14:textId="77777777" w:rsidR="00D337F7" w:rsidRPr="00CA6E93" w:rsidRDefault="00D337F7" w:rsidP="00435BD2">
            <w:pPr>
              <w:pStyle w:val="bangtrai"/>
            </w:pPr>
            <w:r w:rsidRPr="00CA6E93">
              <w:t>MOMSA</w:t>
            </w:r>
          </w:p>
        </w:tc>
        <w:tc>
          <w:tcPr>
            <w:tcW w:w="0" w:type="auto"/>
            <w:tcBorders>
              <w:top w:val="single" w:sz="4" w:space="0" w:color="auto"/>
              <w:bottom w:val="single" w:sz="4" w:space="0" w:color="auto"/>
            </w:tcBorders>
            <w:shd w:val="clear" w:color="auto" w:fill="DEEAF6" w:themeFill="accent1" w:themeFillTint="33"/>
            <w:vAlign w:val="bottom"/>
          </w:tcPr>
          <w:p w14:paraId="0850971B" w14:textId="77777777" w:rsidR="00D337F7" w:rsidRPr="00CA6E93" w:rsidRDefault="00D337F7" w:rsidP="00435BD2">
            <w:pPr>
              <w:pStyle w:val="bangtrai"/>
            </w:pPr>
            <w:r w:rsidRPr="00CA6E93">
              <w:t>MOGNDO</w:t>
            </w:r>
          </w:p>
        </w:tc>
        <w:tc>
          <w:tcPr>
            <w:tcW w:w="0" w:type="auto"/>
            <w:tcBorders>
              <w:top w:val="single" w:sz="4" w:space="0" w:color="auto"/>
              <w:bottom w:val="single" w:sz="4" w:space="0" w:color="auto"/>
            </w:tcBorders>
            <w:shd w:val="clear" w:color="auto" w:fill="DEEAF6" w:themeFill="accent1" w:themeFillTint="33"/>
            <w:vAlign w:val="bottom"/>
          </w:tcPr>
          <w:p w14:paraId="16C196EA" w14:textId="77777777" w:rsidR="00D337F7" w:rsidRPr="00CA6E93" w:rsidRDefault="00D337F7" w:rsidP="00991CD9">
            <w:pPr>
              <w:pStyle w:val="Tencot"/>
            </w:pPr>
            <w:r w:rsidRPr="00CA6E93">
              <w:t>MOFDA</w:t>
            </w:r>
          </w:p>
        </w:tc>
        <w:tc>
          <w:tcPr>
            <w:tcW w:w="0" w:type="auto"/>
            <w:tcBorders>
              <w:top w:val="single" w:sz="4" w:space="0" w:color="auto"/>
              <w:bottom w:val="single" w:sz="4" w:space="0" w:color="auto"/>
            </w:tcBorders>
            <w:shd w:val="clear" w:color="auto" w:fill="DEEAF6" w:themeFill="accent1" w:themeFillTint="33"/>
            <w:vAlign w:val="bottom"/>
          </w:tcPr>
          <w:p w14:paraId="49D4F81C" w14:textId="77777777" w:rsidR="00D337F7" w:rsidRPr="00CA6E93" w:rsidRDefault="00D337F7" w:rsidP="00435BD2">
            <w:pPr>
              <w:pStyle w:val="bangtrai"/>
            </w:pPr>
            <w:r w:rsidRPr="00CA6E93">
              <w:t>MOMVO</w:t>
            </w:r>
          </w:p>
        </w:tc>
        <w:tc>
          <w:tcPr>
            <w:tcW w:w="0" w:type="auto"/>
            <w:tcBorders>
              <w:top w:val="single" w:sz="4" w:space="0" w:color="auto"/>
              <w:bottom w:val="single" w:sz="4" w:space="0" w:color="auto"/>
            </w:tcBorders>
            <w:shd w:val="clear" w:color="auto" w:fill="DEEAF6" w:themeFill="accent1" w:themeFillTint="33"/>
            <w:vAlign w:val="bottom"/>
          </w:tcPr>
          <w:p w14:paraId="0A3F2DE8" w14:textId="77777777" w:rsidR="00D337F7" w:rsidRPr="00CA6E93" w:rsidRDefault="00D337F7" w:rsidP="00435BD2">
            <w:pPr>
              <w:pStyle w:val="bangtrai"/>
            </w:pPr>
            <w:r w:rsidRPr="00CA6E93">
              <w:t>MSSA</w:t>
            </w:r>
          </w:p>
        </w:tc>
        <w:tc>
          <w:tcPr>
            <w:tcW w:w="0" w:type="auto"/>
            <w:tcBorders>
              <w:top w:val="single" w:sz="4" w:space="0" w:color="auto"/>
              <w:bottom w:val="single" w:sz="4" w:space="0" w:color="auto"/>
            </w:tcBorders>
            <w:shd w:val="clear" w:color="auto" w:fill="DEEAF6" w:themeFill="accent1" w:themeFillTint="33"/>
            <w:vAlign w:val="bottom"/>
          </w:tcPr>
          <w:p w14:paraId="34D0C7B1" w14:textId="77777777" w:rsidR="00D337F7" w:rsidRPr="00CA6E93" w:rsidRDefault="00D337F7" w:rsidP="00435BD2">
            <w:pPr>
              <w:pStyle w:val="bangtrai"/>
            </w:pPr>
            <w:r w:rsidRPr="00CA6E93">
              <w:t>MOMSA</w:t>
            </w:r>
          </w:p>
        </w:tc>
        <w:tc>
          <w:tcPr>
            <w:tcW w:w="0" w:type="auto"/>
            <w:tcBorders>
              <w:top w:val="single" w:sz="4" w:space="0" w:color="auto"/>
              <w:bottom w:val="single" w:sz="4" w:space="0" w:color="auto"/>
            </w:tcBorders>
            <w:shd w:val="clear" w:color="auto" w:fill="DEEAF6" w:themeFill="accent1" w:themeFillTint="33"/>
            <w:vAlign w:val="bottom"/>
          </w:tcPr>
          <w:p w14:paraId="4889A3CC" w14:textId="77777777" w:rsidR="00D337F7" w:rsidRPr="00CA6E93" w:rsidRDefault="00D337F7" w:rsidP="00435BD2">
            <w:pPr>
              <w:pStyle w:val="bangtrai"/>
            </w:pPr>
            <w:r w:rsidRPr="00CA6E93">
              <w:t>MOGNDO</w:t>
            </w:r>
          </w:p>
        </w:tc>
        <w:tc>
          <w:tcPr>
            <w:tcW w:w="0" w:type="auto"/>
            <w:tcBorders>
              <w:top w:val="single" w:sz="4" w:space="0" w:color="auto"/>
              <w:bottom w:val="single" w:sz="4" w:space="0" w:color="auto"/>
            </w:tcBorders>
            <w:shd w:val="clear" w:color="auto" w:fill="DEEAF6" w:themeFill="accent1" w:themeFillTint="33"/>
            <w:vAlign w:val="bottom"/>
          </w:tcPr>
          <w:p w14:paraId="635DA26C" w14:textId="77777777" w:rsidR="00D337F7" w:rsidRPr="00CA6E93" w:rsidRDefault="00D337F7" w:rsidP="00991CD9">
            <w:pPr>
              <w:pStyle w:val="Tencot"/>
            </w:pPr>
            <w:r w:rsidRPr="00CA6E93">
              <w:t>MOFDA</w:t>
            </w:r>
          </w:p>
        </w:tc>
      </w:tr>
      <w:tr w:rsidR="00CB00E2" w:rsidRPr="00CA6E93" w14:paraId="784FE887" w14:textId="77777777" w:rsidTr="0052298E">
        <w:trPr>
          <w:jc w:val="center"/>
        </w:trPr>
        <w:tc>
          <w:tcPr>
            <w:tcW w:w="956" w:type="dxa"/>
            <w:tcBorders>
              <w:top w:val="single" w:sz="4" w:space="0" w:color="auto"/>
            </w:tcBorders>
          </w:tcPr>
          <w:p w14:paraId="4A06FF6F" w14:textId="77777777" w:rsidR="00CB00E2" w:rsidRPr="00CA6E93" w:rsidRDefault="00CB00E2" w:rsidP="00CB00E2">
            <w:pPr>
              <w:pStyle w:val="bangtrai"/>
            </w:pPr>
            <w:r>
              <w:t>10-bar</w:t>
            </w:r>
          </w:p>
        </w:tc>
        <w:tc>
          <w:tcPr>
            <w:tcW w:w="0" w:type="auto"/>
            <w:tcBorders>
              <w:top w:val="single" w:sz="4" w:space="0" w:color="auto"/>
            </w:tcBorders>
          </w:tcPr>
          <w:p w14:paraId="098210EE" w14:textId="77777777" w:rsidR="00CB00E2" w:rsidRPr="00CA6E93" w:rsidRDefault="00CB00E2" w:rsidP="00CB00E2">
            <w:pPr>
              <w:pStyle w:val="bangtrai"/>
            </w:pPr>
            <w:r w:rsidRPr="00CA6E93">
              <w:t>(1)</w:t>
            </w:r>
          </w:p>
        </w:tc>
        <w:tc>
          <w:tcPr>
            <w:tcW w:w="0" w:type="auto"/>
            <w:tcBorders>
              <w:top w:val="nil"/>
              <w:left w:val="nil"/>
              <w:bottom w:val="nil"/>
              <w:right w:val="nil"/>
            </w:tcBorders>
            <w:vAlign w:val="bottom"/>
          </w:tcPr>
          <w:p w14:paraId="5DD03880" w14:textId="05DF7039" w:rsidR="00CB00E2" w:rsidRPr="00EC1F8A" w:rsidRDefault="00CB00E2" w:rsidP="00CB00E2">
            <w:r>
              <w:rPr>
                <w:rFonts w:ascii="Calibri" w:hAnsi="Calibri" w:cs="Calibri"/>
                <w:sz w:val="22"/>
                <w:szCs w:val="22"/>
              </w:rPr>
              <w:t>6.283E+1</w:t>
            </w:r>
          </w:p>
        </w:tc>
        <w:tc>
          <w:tcPr>
            <w:tcW w:w="0" w:type="auto"/>
            <w:tcBorders>
              <w:top w:val="nil"/>
              <w:left w:val="nil"/>
              <w:bottom w:val="nil"/>
              <w:right w:val="nil"/>
            </w:tcBorders>
            <w:vAlign w:val="bottom"/>
          </w:tcPr>
          <w:p w14:paraId="18146FA1" w14:textId="3C9CA18C" w:rsidR="00CB00E2" w:rsidRPr="00EC1F8A" w:rsidRDefault="00CB00E2" w:rsidP="00CB00E2">
            <w:r>
              <w:rPr>
                <w:rFonts w:ascii="Calibri" w:hAnsi="Calibri" w:cs="Calibri"/>
                <w:sz w:val="22"/>
                <w:szCs w:val="22"/>
              </w:rPr>
              <w:t>6.087E+2</w:t>
            </w:r>
          </w:p>
        </w:tc>
        <w:tc>
          <w:tcPr>
            <w:tcW w:w="0" w:type="auto"/>
            <w:tcBorders>
              <w:top w:val="nil"/>
              <w:left w:val="nil"/>
              <w:bottom w:val="nil"/>
              <w:right w:val="nil"/>
            </w:tcBorders>
            <w:vAlign w:val="bottom"/>
          </w:tcPr>
          <w:p w14:paraId="630B20E5" w14:textId="5309457C" w:rsidR="00CB00E2" w:rsidRPr="00EC1F8A" w:rsidRDefault="00CB00E2" w:rsidP="00CB00E2">
            <w:r>
              <w:rPr>
                <w:rFonts w:ascii="Calibri" w:hAnsi="Calibri" w:cs="Calibri"/>
                <w:sz w:val="22"/>
                <w:szCs w:val="22"/>
              </w:rPr>
              <w:t>3.627E+1</w:t>
            </w:r>
          </w:p>
        </w:tc>
        <w:tc>
          <w:tcPr>
            <w:tcW w:w="0" w:type="auto"/>
            <w:tcBorders>
              <w:top w:val="nil"/>
              <w:left w:val="nil"/>
              <w:bottom w:val="nil"/>
              <w:right w:val="nil"/>
            </w:tcBorders>
            <w:vAlign w:val="bottom"/>
          </w:tcPr>
          <w:p w14:paraId="3CF9CDE1" w14:textId="2795BD13" w:rsidR="00CB00E2" w:rsidRPr="00EC1F8A" w:rsidRDefault="00CB00E2" w:rsidP="00CB00E2">
            <w:r>
              <w:rPr>
                <w:rFonts w:ascii="Calibri" w:hAnsi="Calibri" w:cs="Calibri"/>
                <w:sz w:val="22"/>
                <w:szCs w:val="22"/>
              </w:rPr>
              <w:t>3.651E+2</w:t>
            </w:r>
          </w:p>
        </w:tc>
        <w:tc>
          <w:tcPr>
            <w:tcW w:w="0" w:type="auto"/>
            <w:tcBorders>
              <w:top w:val="nil"/>
              <w:left w:val="nil"/>
              <w:bottom w:val="nil"/>
              <w:right w:val="nil"/>
            </w:tcBorders>
            <w:vAlign w:val="bottom"/>
          </w:tcPr>
          <w:p w14:paraId="565BFEAA" w14:textId="66890F08" w:rsidR="00CB00E2" w:rsidRPr="00EC1F8A" w:rsidRDefault="00CB00E2" w:rsidP="00CB00E2">
            <w:r>
              <w:rPr>
                <w:rFonts w:ascii="Calibri" w:hAnsi="Calibri" w:cs="Calibri"/>
                <w:b/>
                <w:bCs/>
                <w:sz w:val="22"/>
                <w:szCs w:val="22"/>
              </w:rPr>
              <w:t>1.971E+1</w:t>
            </w:r>
          </w:p>
        </w:tc>
        <w:tc>
          <w:tcPr>
            <w:tcW w:w="0" w:type="auto"/>
            <w:tcBorders>
              <w:top w:val="single" w:sz="4" w:space="0" w:color="auto"/>
            </w:tcBorders>
            <w:vAlign w:val="bottom"/>
          </w:tcPr>
          <w:p w14:paraId="62985A76" w14:textId="6BD4C4DA" w:rsidR="00CB00E2" w:rsidRPr="00EC1F8A" w:rsidRDefault="00CB00E2" w:rsidP="00CB00E2">
            <w:r>
              <w:rPr>
                <w:rFonts w:ascii="Calibri" w:hAnsi="Calibri" w:cs="Calibri"/>
                <w:sz w:val="22"/>
                <w:szCs w:val="22"/>
              </w:rPr>
              <w:t>1.070E+1</w:t>
            </w:r>
          </w:p>
        </w:tc>
        <w:tc>
          <w:tcPr>
            <w:tcW w:w="0" w:type="auto"/>
            <w:tcBorders>
              <w:top w:val="single" w:sz="4" w:space="0" w:color="auto"/>
            </w:tcBorders>
            <w:vAlign w:val="bottom"/>
          </w:tcPr>
          <w:p w14:paraId="09D34041" w14:textId="3B924C7E" w:rsidR="00CB00E2" w:rsidRPr="00EC1F8A" w:rsidRDefault="00CB00E2" w:rsidP="00CB00E2">
            <w:r>
              <w:rPr>
                <w:rFonts w:ascii="Calibri" w:hAnsi="Calibri" w:cs="Calibri"/>
                <w:sz w:val="22"/>
                <w:szCs w:val="22"/>
              </w:rPr>
              <w:t>1.074E+1</w:t>
            </w:r>
          </w:p>
        </w:tc>
        <w:tc>
          <w:tcPr>
            <w:tcW w:w="0" w:type="auto"/>
            <w:tcBorders>
              <w:top w:val="single" w:sz="4" w:space="0" w:color="auto"/>
            </w:tcBorders>
            <w:vAlign w:val="bottom"/>
          </w:tcPr>
          <w:p w14:paraId="0854B9DC" w14:textId="2478B577" w:rsidR="00CB00E2" w:rsidRPr="00EC1F8A" w:rsidRDefault="00CB00E2" w:rsidP="00CB00E2">
            <w:r>
              <w:rPr>
                <w:rFonts w:ascii="Calibri" w:hAnsi="Calibri" w:cs="Calibri"/>
                <w:sz w:val="22"/>
                <w:szCs w:val="22"/>
              </w:rPr>
              <w:t>2.070E+1</w:t>
            </w:r>
          </w:p>
        </w:tc>
        <w:tc>
          <w:tcPr>
            <w:tcW w:w="0" w:type="auto"/>
            <w:tcBorders>
              <w:top w:val="single" w:sz="4" w:space="0" w:color="auto"/>
            </w:tcBorders>
            <w:vAlign w:val="bottom"/>
          </w:tcPr>
          <w:p w14:paraId="356AE1E6" w14:textId="48FEB49D" w:rsidR="00CB00E2" w:rsidRPr="00EC1F8A" w:rsidRDefault="00CB00E2" w:rsidP="00CB00E2">
            <w:r>
              <w:rPr>
                <w:rFonts w:ascii="Calibri" w:hAnsi="Calibri" w:cs="Calibri"/>
                <w:sz w:val="22"/>
                <w:szCs w:val="22"/>
              </w:rPr>
              <w:t>2.004E+1</w:t>
            </w:r>
          </w:p>
        </w:tc>
        <w:tc>
          <w:tcPr>
            <w:tcW w:w="0" w:type="auto"/>
            <w:tcBorders>
              <w:top w:val="single" w:sz="4" w:space="0" w:color="auto"/>
            </w:tcBorders>
            <w:vAlign w:val="bottom"/>
          </w:tcPr>
          <w:p w14:paraId="6068F823" w14:textId="074D76FA" w:rsidR="00CB00E2" w:rsidRPr="00EC1F8A" w:rsidRDefault="00CB00E2" w:rsidP="00CB00E2">
            <w:r>
              <w:rPr>
                <w:rFonts w:ascii="Calibri" w:hAnsi="Calibri" w:cs="Calibri"/>
                <w:b/>
                <w:bCs/>
                <w:sz w:val="22"/>
                <w:szCs w:val="22"/>
              </w:rPr>
              <w:t>8.488E+0</w:t>
            </w:r>
          </w:p>
        </w:tc>
        <w:tc>
          <w:tcPr>
            <w:tcW w:w="0" w:type="auto"/>
            <w:tcBorders>
              <w:top w:val="single" w:sz="4" w:space="0" w:color="auto"/>
            </w:tcBorders>
            <w:vAlign w:val="bottom"/>
          </w:tcPr>
          <w:p w14:paraId="5E9B91A5" w14:textId="66828600" w:rsidR="00CB00E2" w:rsidRPr="00EC1F8A" w:rsidRDefault="00CB00E2" w:rsidP="00CB00E2">
            <w:r>
              <w:rPr>
                <w:rFonts w:ascii="Calibri" w:hAnsi="Calibri" w:cs="Calibri"/>
                <w:sz w:val="22"/>
                <w:szCs w:val="22"/>
              </w:rPr>
              <w:t>2.868E-3</w:t>
            </w:r>
          </w:p>
        </w:tc>
        <w:tc>
          <w:tcPr>
            <w:tcW w:w="0" w:type="auto"/>
            <w:tcBorders>
              <w:top w:val="single" w:sz="4" w:space="0" w:color="auto"/>
            </w:tcBorders>
            <w:vAlign w:val="bottom"/>
          </w:tcPr>
          <w:p w14:paraId="112F5F5B" w14:textId="2E372995" w:rsidR="00CB00E2" w:rsidRPr="00EC1F8A" w:rsidRDefault="00CB00E2" w:rsidP="00CB00E2">
            <w:r>
              <w:rPr>
                <w:rFonts w:ascii="Calibri" w:hAnsi="Calibri" w:cs="Calibri"/>
                <w:sz w:val="22"/>
                <w:szCs w:val="22"/>
              </w:rPr>
              <w:t>3.941E-3</w:t>
            </w:r>
          </w:p>
        </w:tc>
        <w:tc>
          <w:tcPr>
            <w:tcW w:w="0" w:type="auto"/>
            <w:tcBorders>
              <w:top w:val="single" w:sz="4" w:space="0" w:color="auto"/>
            </w:tcBorders>
            <w:vAlign w:val="bottom"/>
          </w:tcPr>
          <w:p w14:paraId="6169D590" w14:textId="49DC7E86" w:rsidR="00CB00E2" w:rsidRPr="00EC1F8A" w:rsidRDefault="00CB00E2" w:rsidP="00CB00E2">
            <w:r>
              <w:rPr>
                <w:rFonts w:ascii="Calibri" w:hAnsi="Calibri" w:cs="Calibri"/>
                <w:sz w:val="22"/>
                <w:szCs w:val="22"/>
              </w:rPr>
              <w:t>4.671E-3</w:t>
            </w:r>
          </w:p>
        </w:tc>
        <w:tc>
          <w:tcPr>
            <w:tcW w:w="0" w:type="auto"/>
            <w:tcBorders>
              <w:top w:val="single" w:sz="4" w:space="0" w:color="auto"/>
            </w:tcBorders>
            <w:vAlign w:val="bottom"/>
          </w:tcPr>
          <w:p w14:paraId="3432D54C" w14:textId="2267E5CD" w:rsidR="00CB00E2" w:rsidRPr="00EC1F8A" w:rsidRDefault="00CB00E2" w:rsidP="00CB00E2">
            <w:r>
              <w:rPr>
                <w:rFonts w:ascii="Calibri" w:hAnsi="Calibri" w:cs="Calibri"/>
                <w:sz w:val="22"/>
                <w:szCs w:val="22"/>
              </w:rPr>
              <w:t>4.880E-3</w:t>
            </w:r>
          </w:p>
        </w:tc>
        <w:tc>
          <w:tcPr>
            <w:tcW w:w="0" w:type="auto"/>
            <w:tcBorders>
              <w:top w:val="single" w:sz="4" w:space="0" w:color="auto"/>
            </w:tcBorders>
            <w:vAlign w:val="bottom"/>
          </w:tcPr>
          <w:p w14:paraId="1D2D923D" w14:textId="0151475D" w:rsidR="00CB00E2" w:rsidRPr="00EC1F8A" w:rsidRDefault="00CB00E2" w:rsidP="00CB00E2">
            <w:r>
              <w:rPr>
                <w:rFonts w:ascii="Calibri" w:hAnsi="Calibri" w:cs="Calibri"/>
                <w:b/>
                <w:bCs/>
                <w:sz w:val="22"/>
                <w:szCs w:val="22"/>
              </w:rPr>
              <w:t>2.215E-3</w:t>
            </w:r>
          </w:p>
        </w:tc>
      </w:tr>
      <w:tr w:rsidR="00CB00E2" w:rsidRPr="00CA6E93" w14:paraId="0B30967E" w14:textId="77777777" w:rsidTr="0052298E">
        <w:trPr>
          <w:jc w:val="center"/>
        </w:trPr>
        <w:tc>
          <w:tcPr>
            <w:tcW w:w="956" w:type="dxa"/>
          </w:tcPr>
          <w:p w14:paraId="2C986FFD" w14:textId="77777777" w:rsidR="00CB00E2" w:rsidRPr="00CA6E93" w:rsidRDefault="00CB00E2" w:rsidP="00CB00E2">
            <w:pPr>
              <w:pStyle w:val="bangtrai"/>
            </w:pPr>
            <w:r>
              <w:t>Truss</w:t>
            </w:r>
          </w:p>
        </w:tc>
        <w:tc>
          <w:tcPr>
            <w:tcW w:w="0" w:type="auto"/>
          </w:tcPr>
          <w:p w14:paraId="6F0D1AF1"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64CF8E2D" w14:textId="6AB91771" w:rsidR="00CB00E2" w:rsidRPr="00EC1F8A" w:rsidRDefault="00CB00E2" w:rsidP="00CB00E2">
            <w:r>
              <w:rPr>
                <w:rFonts w:ascii="Calibri" w:hAnsi="Calibri" w:cs="Calibri"/>
                <w:sz w:val="22"/>
                <w:szCs w:val="22"/>
              </w:rPr>
              <w:t>1.507E+2</w:t>
            </w:r>
          </w:p>
        </w:tc>
        <w:tc>
          <w:tcPr>
            <w:tcW w:w="0" w:type="auto"/>
            <w:tcBorders>
              <w:top w:val="nil"/>
              <w:left w:val="nil"/>
              <w:bottom w:val="nil"/>
              <w:right w:val="nil"/>
            </w:tcBorders>
            <w:vAlign w:val="bottom"/>
          </w:tcPr>
          <w:p w14:paraId="098E53A8" w14:textId="7F97CE93" w:rsidR="00CB00E2" w:rsidRPr="00EC1F8A" w:rsidRDefault="00CB00E2" w:rsidP="00CB00E2">
            <w:r>
              <w:rPr>
                <w:rFonts w:ascii="Calibri" w:hAnsi="Calibri" w:cs="Calibri"/>
                <w:sz w:val="22"/>
                <w:szCs w:val="22"/>
              </w:rPr>
              <w:t>2.384E+3</w:t>
            </w:r>
          </w:p>
        </w:tc>
        <w:tc>
          <w:tcPr>
            <w:tcW w:w="0" w:type="auto"/>
            <w:tcBorders>
              <w:top w:val="nil"/>
              <w:left w:val="nil"/>
              <w:bottom w:val="nil"/>
              <w:right w:val="nil"/>
            </w:tcBorders>
            <w:vAlign w:val="bottom"/>
          </w:tcPr>
          <w:p w14:paraId="342BF873" w14:textId="1DB28F1C" w:rsidR="00CB00E2" w:rsidRPr="00EC1F8A" w:rsidRDefault="00CB00E2" w:rsidP="00CB00E2">
            <w:r>
              <w:rPr>
                <w:rFonts w:ascii="Calibri" w:hAnsi="Calibri" w:cs="Calibri"/>
                <w:b/>
                <w:bCs/>
                <w:sz w:val="22"/>
                <w:szCs w:val="22"/>
              </w:rPr>
              <w:t>8.342E+1</w:t>
            </w:r>
          </w:p>
        </w:tc>
        <w:tc>
          <w:tcPr>
            <w:tcW w:w="0" w:type="auto"/>
            <w:tcBorders>
              <w:top w:val="nil"/>
              <w:left w:val="nil"/>
              <w:bottom w:val="nil"/>
              <w:right w:val="nil"/>
            </w:tcBorders>
            <w:vAlign w:val="bottom"/>
          </w:tcPr>
          <w:p w14:paraId="15E711E5" w14:textId="495F5AB7" w:rsidR="00CB00E2" w:rsidRPr="00EC1F8A" w:rsidRDefault="00CB00E2" w:rsidP="00CB00E2">
            <w:r>
              <w:rPr>
                <w:rFonts w:ascii="Calibri" w:hAnsi="Calibri" w:cs="Calibri"/>
                <w:sz w:val="22"/>
                <w:szCs w:val="22"/>
              </w:rPr>
              <w:t>2.449E+3</w:t>
            </w:r>
          </w:p>
        </w:tc>
        <w:tc>
          <w:tcPr>
            <w:tcW w:w="0" w:type="auto"/>
            <w:tcBorders>
              <w:top w:val="nil"/>
              <w:left w:val="nil"/>
              <w:bottom w:val="nil"/>
              <w:right w:val="nil"/>
            </w:tcBorders>
            <w:vAlign w:val="bottom"/>
          </w:tcPr>
          <w:p w14:paraId="5CA647EB" w14:textId="1C3A1EC5" w:rsidR="00CB00E2" w:rsidRPr="00EC1F8A" w:rsidRDefault="00CB00E2" w:rsidP="00CB00E2">
            <w:r>
              <w:rPr>
                <w:rFonts w:ascii="Calibri" w:hAnsi="Calibri" w:cs="Calibri"/>
                <w:sz w:val="22"/>
                <w:szCs w:val="22"/>
              </w:rPr>
              <w:t>5.157E+2</w:t>
            </w:r>
          </w:p>
        </w:tc>
        <w:tc>
          <w:tcPr>
            <w:tcW w:w="0" w:type="auto"/>
            <w:vAlign w:val="bottom"/>
          </w:tcPr>
          <w:p w14:paraId="1C42A4AA" w14:textId="363D45A5" w:rsidR="00CB00E2" w:rsidRPr="00EC1F8A" w:rsidRDefault="00CB00E2" w:rsidP="00CB00E2">
            <w:r>
              <w:rPr>
                <w:rFonts w:ascii="Calibri" w:hAnsi="Calibri" w:cs="Calibri"/>
                <w:sz w:val="22"/>
                <w:szCs w:val="22"/>
              </w:rPr>
              <w:t>1.746E+1</w:t>
            </w:r>
          </w:p>
        </w:tc>
        <w:tc>
          <w:tcPr>
            <w:tcW w:w="0" w:type="auto"/>
            <w:vAlign w:val="bottom"/>
          </w:tcPr>
          <w:p w14:paraId="43B3D850" w14:textId="585EE1F3" w:rsidR="00CB00E2" w:rsidRPr="00EC1F8A" w:rsidRDefault="00CB00E2" w:rsidP="00CB00E2">
            <w:r>
              <w:rPr>
                <w:rFonts w:ascii="Calibri" w:hAnsi="Calibri" w:cs="Calibri"/>
                <w:sz w:val="22"/>
                <w:szCs w:val="22"/>
              </w:rPr>
              <w:t>5.858E+1</w:t>
            </w:r>
          </w:p>
        </w:tc>
        <w:tc>
          <w:tcPr>
            <w:tcW w:w="0" w:type="auto"/>
            <w:vAlign w:val="bottom"/>
          </w:tcPr>
          <w:p w14:paraId="657E44A2" w14:textId="19A4EDD5" w:rsidR="00CB00E2" w:rsidRPr="00EC1F8A" w:rsidRDefault="00CB00E2" w:rsidP="00CB00E2">
            <w:r>
              <w:rPr>
                <w:rFonts w:ascii="Calibri" w:hAnsi="Calibri" w:cs="Calibri"/>
                <w:sz w:val="22"/>
                <w:szCs w:val="22"/>
              </w:rPr>
              <w:t>3.546E+1</w:t>
            </w:r>
          </w:p>
        </w:tc>
        <w:tc>
          <w:tcPr>
            <w:tcW w:w="0" w:type="auto"/>
            <w:vAlign w:val="bottom"/>
          </w:tcPr>
          <w:p w14:paraId="381BF74F" w14:textId="537910C8" w:rsidR="00CB00E2" w:rsidRPr="00EC1F8A" w:rsidRDefault="00CB00E2" w:rsidP="00CB00E2">
            <w:r>
              <w:rPr>
                <w:rFonts w:ascii="Calibri" w:hAnsi="Calibri" w:cs="Calibri"/>
                <w:sz w:val="22"/>
                <w:szCs w:val="22"/>
              </w:rPr>
              <w:t>6.927E+1</w:t>
            </w:r>
          </w:p>
        </w:tc>
        <w:tc>
          <w:tcPr>
            <w:tcW w:w="0" w:type="auto"/>
            <w:vAlign w:val="bottom"/>
          </w:tcPr>
          <w:p w14:paraId="23EB603A" w14:textId="2EA97FF7" w:rsidR="00CB00E2" w:rsidRPr="00EC1F8A" w:rsidRDefault="00CB00E2" w:rsidP="00CB00E2">
            <w:r>
              <w:rPr>
                <w:rFonts w:ascii="Calibri" w:hAnsi="Calibri" w:cs="Calibri"/>
                <w:b/>
                <w:bCs/>
                <w:sz w:val="22"/>
                <w:szCs w:val="22"/>
              </w:rPr>
              <w:t>1.576E+1</w:t>
            </w:r>
          </w:p>
        </w:tc>
        <w:tc>
          <w:tcPr>
            <w:tcW w:w="0" w:type="auto"/>
            <w:vAlign w:val="bottom"/>
          </w:tcPr>
          <w:p w14:paraId="3A7E68BC" w14:textId="6A642D05" w:rsidR="00CB00E2" w:rsidRPr="00EC1F8A" w:rsidRDefault="00CB00E2" w:rsidP="00CB00E2">
            <w:r>
              <w:rPr>
                <w:rFonts w:ascii="Calibri" w:hAnsi="Calibri" w:cs="Calibri"/>
                <w:sz w:val="22"/>
                <w:szCs w:val="22"/>
              </w:rPr>
              <w:t>7.192E-3</w:t>
            </w:r>
          </w:p>
        </w:tc>
        <w:tc>
          <w:tcPr>
            <w:tcW w:w="0" w:type="auto"/>
            <w:vAlign w:val="bottom"/>
          </w:tcPr>
          <w:p w14:paraId="1E84D6AE" w14:textId="062E1761" w:rsidR="00CB00E2" w:rsidRPr="00EC1F8A" w:rsidRDefault="00CB00E2" w:rsidP="00CB00E2">
            <w:r>
              <w:rPr>
                <w:rFonts w:ascii="Calibri" w:hAnsi="Calibri" w:cs="Calibri"/>
                <w:sz w:val="22"/>
                <w:szCs w:val="22"/>
              </w:rPr>
              <w:t>4.145E-2</w:t>
            </w:r>
          </w:p>
        </w:tc>
        <w:tc>
          <w:tcPr>
            <w:tcW w:w="0" w:type="auto"/>
            <w:vAlign w:val="bottom"/>
          </w:tcPr>
          <w:p w14:paraId="692C97A4" w14:textId="06CA340E" w:rsidR="00CB00E2" w:rsidRPr="00EC1F8A" w:rsidRDefault="00CB00E2" w:rsidP="00CB00E2">
            <w:r>
              <w:rPr>
                <w:rFonts w:ascii="Calibri" w:hAnsi="Calibri" w:cs="Calibri"/>
                <w:sz w:val="22"/>
                <w:szCs w:val="22"/>
              </w:rPr>
              <w:t>7.338E-3</w:t>
            </w:r>
          </w:p>
        </w:tc>
        <w:tc>
          <w:tcPr>
            <w:tcW w:w="0" w:type="auto"/>
            <w:vAlign w:val="bottom"/>
          </w:tcPr>
          <w:p w14:paraId="6EC264E3" w14:textId="0CDA0001" w:rsidR="00CB00E2" w:rsidRPr="00EC1F8A" w:rsidRDefault="00CB00E2" w:rsidP="00CB00E2">
            <w:r>
              <w:rPr>
                <w:rFonts w:ascii="Calibri" w:hAnsi="Calibri" w:cs="Calibri"/>
                <w:sz w:val="22"/>
                <w:szCs w:val="22"/>
              </w:rPr>
              <w:t>1.814E-2</w:t>
            </w:r>
          </w:p>
        </w:tc>
        <w:tc>
          <w:tcPr>
            <w:tcW w:w="0" w:type="auto"/>
            <w:vAlign w:val="bottom"/>
          </w:tcPr>
          <w:p w14:paraId="32A55166" w14:textId="5EA570E2" w:rsidR="00CB00E2" w:rsidRPr="00EC1F8A" w:rsidRDefault="00CB00E2" w:rsidP="00CB00E2">
            <w:r>
              <w:rPr>
                <w:rFonts w:ascii="Calibri" w:hAnsi="Calibri" w:cs="Calibri"/>
                <w:b/>
                <w:bCs/>
                <w:sz w:val="22"/>
                <w:szCs w:val="22"/>
              </w:rPr>
              <w:t>3.726E-3</w:t>
            </w:r>
          </w:p>
        </w:tc>
      </w:tr>
      <w:tr w:rsidR="00CB00E2" w:rsidRPr="00CA6E93" w14:paraId="2589144A" w14:textId="77777777" w:rsidTr="0052298E">
        <w:trPr>
          <w:jc w:val="center"/>
        </w:trPr>
        <w:tc>
          <w:tcPr>
            <w:tcW w:w="956" w:type="dxa"/>
          </w:tcPr>
          <w:p w14:paraId="620A0A7B" w14:textId="77777777" w:rsidR="00CB00E2" w:rsidRPr="00CA6E93" w:rsidRDefault="00CB00E2" w:rsidP="00CB00E2">
            <w:pPr>
              <w:pStyle w:val="bangtrai"/>
            </w:pPr>
          </w:p>
        </w:tc>
        <w:tc>
          <w:tcPr>
            <w:tcW w:w="0" w:type="auto"/>
          </w:tcPr>
          <w:p w14:paraId="3640FF0E"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768584EA" w14:textId="6E109869" w:rsidR="00CB00E2" w:rsidRPr="00EC1F8A" w:rsidRDefault="00CB00E2" w:rsidP="00CB00E2">
            <w:r>
              <w:rPr>
                <w:rFonts w:ascii="Calibri" w:hAnsi="Calibri" w:cs="Calibri"/>
                <w:sz w:val="22"/>
                <w:szCs w:val="22"/>
              </w:rPr>
              <w:t>9.639E+1</w:t>
            </w:r>
          </w:p>
        </w:tc>
        <w:tc>
          <w:tcPr>
            <w:tcW w:w="0" w:type="auto"/>
            <w:tcBorders>
              <w:top w:val="nil"/>
              <w:left w:val="nil"/>
              <w:bottom w:val="nil"/>
              <w:right w:val="nil"/>
            </w:tcBorders>
            <w:vAlign w:val="bottom"/>
          </w:tcPr>
          <w:p w14:paraId="7B48F420" w14:textId="48BAEE38" w:rsidR="00CB00E2" w:rsidRPr="00EC1F8A" w:rsidRDefault="00CB00E2" w:rsidP="00CB00E2">
            <w:r>
              <w:rPr>
                <w:rFonts w:ascii="Calibri" w:hAnsi="Calibri" w:cs="Calibri"/>
                <w:sz w:val="22"/>
                <w:szCs w:val="22"/>
              </w:rPr>
              <w:t>1.465E+3</w:t>
            </w:r>
          </w:p>
        </w:tc>
        <w:tc>
          <w:tcPr>
            <w:tcW w:w="0" w:type="auto"/>
            <w:tcBorders>
              <w:top w:val="nil"/>
              <w:left w:val="nil"/>
              <w:bottom w:val="nil"/>
              <w:right w:val="nil"/>
            </w:tcBorders>
            <w:vAlign w:val="bottom"/>
          </w:tcPr>
          <w:p w14:paraId="38CA57DA" w14:textId="4A853DB3" w:rsidR="00CB00E2" w:rsidRPr="00EC1F8A" w:rsidRDefault="00CB00E2" w:rsidP="00CB00E2">
            <w:r>
              <w:rPr>
                <w:rFonts w:ascii="Calibri" w:hAnsi="Calibri" w:cs="Calibri"/>
                <w:b/>
                <w:bCs/>
                <w:sz w:val="22"/>
                <w:szCs w:val="22"/>
              </w:rPr>
              <w:t>4.604E+1</w:t>
            </w:r>
          </w:p>
        </w:tc>
        <w:tc>
          <w:tcPr>
            <w:tcW w:w="0" w:type="auto"/>
            <w:tcBorders>
              <w:top w:val="nil"/>
              <w:left w:val="nil"/>
              <w:bottom w:val="nil"/>
              <w:right w:val="nil"/>
            </w:tcBorders>
            <w:vAlign w:val="bottom"/>
          </w:tcPr>
          <w:p w14:paraId="45991326" w14:textId="3F105F78" w:rsidR="00CB00E2" w:rsidRPr="00EC1F8A" w:rsidRDefault="00CB00E2" w:rsidP="00CB00E2">
            <w:r>
              <w:rPr>
                <w:rFonts w:ascii="Calibri" w:hAnsi="Calibri" w:cs="Calibri"/>
                <w:sz w:val="22"/>
                <w:szCs w:val="22"/>
              </w:rPr>
              <w:t>1.018E+3</w:t>
            </w:r>
          </w:p>
        </w:tc>
        <w:tc>
          <w:tcPr>
            <w:tcW w:w="0" w:type="auto"/>
            <w:tcBorders>
              <w:top w:val="nil"/>
              <w:left w:val="nil"/>
              <w:bottom w:val="nil"/>
              <w:right w:val="nil"/>
            </w:tcBorders>
            <w:vAlign w:val="bottom"/>
          </w:tcPr>
          <w:p w14:paraId="1C806130" w14:textId="0287FC09" w:rsidR="00CB00E2" w:rsidRPr="00EC1F8A" w:rsidRDefault="00CB00E2" w:rsidP="00CB00E2">
            <w:r>
              <w:rPr>
                <w:rFonts w:ascii="Calibri" w:hAnsi="Calibri" w:cs="Calibri"/>
                <w:sz w:val="22"/>
                <w:szCs w:val="22"/>
              </w:rPr>
              <w:t>1.723E+2</w:t>
            </w:r>
          </w:p>
        </w:tc>
        <w:tc>
          <w:tcPr>
            <w:tcW w:w="0" w:type="auto"/>
            <w:vAlign w:val="bottom"/>
          </w:tcPr>
          <w:p w14:paraId="6F5700E6" w14:textId="6CA8945E" w:rsidR="00CB00E2" w:rsidRPr="00EC1F8A" w:rsidRDefault="00CB00E2" w:rsidP="00CB00E2">
            <w:r>
              <w:rPr>
                <w:rFonts w:ascii="Calibri" w:hAnsi="Calibri" w:cs="Calibri"/>
                <w:sz w:val="22"/>
                <w:szCs w:val="22"/>
              </w:rPr>
              <w:t>1.278E+1</w:t>
            </w:r>
          </w:p>
        </w:tc>
        <w:tc>
          <w:tcPr>
            <w:tcW w:w="0" w:type="auto"/>
            <w:vAlign w:val="bottom"/>
          </w:tcPr>
          <w:p w14:paraId="77CA6193" w14:textId="27630812" w:rsidR="00CB00E2" w:rsidRPr="00EC1F8A" w:rsidRDefault="00CB00E2" w:rsidP="00CB00E2">
            <w:r>
              <w:rPr>
                <w:rFonts w:ascii="Calibri" w:hAnsi="Calibri" w:cs="Calibri"/>
                <w:sz w:val="22"/>
                <w:szCs w:val="22"/>
              </w:rPr>
              <w:t>2.067E+1</w:t>
            </w:r>
          </w:p>
        </w:tc>
        <w:tc>
          <w:tcPr>
            <w:tcW w:w="0" w:type="auto"/>
            <w:vAlign w:val="bottom"/>
          </w:tcPr>
          <w:p w14:paraId="2A0E4581" w14:textId="4001A11C" w:rsidR="00CB00E2" w:rsidRPr="00EC1F8A" w:rsidRDefault="00CB00E2" w:rsidP="00CB00E2">
            <w:r>
              <w:rPr>
                <w:rFonts w:ascii="Calibri" w:hAnsi="Calibri" w:cs="Calibri"/>
                <w:sz w:val="22"/>
                <w:szCs w:val="22"/>
              </w:rPr>
              <w:t>2.713E+1</w:t>
            </w:r>
          </w:p>
        </w:tc>
        <w:tc>
          <w:tcPr>
            <w:tcW w:w="0" w:type="auto"/>
            <w:vAlign w:val="bottom"/>
          </w:tcPr>
          <w:p w14:paraId="008D3E82" w14:textId="0B19F60D" w:rsidR="00CB00E2" w:rsidRPr="00EC1F8A" w:rsidRDefault="00CB00E2" w:rsidP="00CB00E2">
            <w:r>
              <w:rPr>
                <w:rFonts w:ascii="Calibri" w:hAnsi="Calibri" w:cs="Calibri"/>
                <w:sz w:val="22"/>
                <w:szCs w:val="22"/>
              </w:rPr>
              <w:t>3.771E+1</w:t>
            </w:r>
          </w:p>
        </w:tc>
        <w:tc>
          <w:tcPr>
            <w:tcW w:w="0" w:type="auto"/>
            <w:vAlign w:val="bottom"/>
          </w:tcPr>
          <w:p w14:paraId="45A3B022" w14:textId="09277D66" w:rsidR="00CB00E2" w:rsidRPr="00EC1F8A" w:rsidRDefault="00CB00E2" w:rsidP="00CB00E2">
            <w:r>
              <w:rPr>
                <w:rFonts w:ascii="Calibri" w:hAnsi="Calibri" w:cs="Calibri"/>
                <w:b/>
                <w:bCs/>
                <w:sz w:val="22"/>
                <w:szCs w:val="22"/>
              </w:rPr>
              <w:t>1.088E+1</w:t>
            </w:r>
          </w:p>
        </w:tc>
        <w:tc>
          <w:tcPr>
            <w:tcW w:w="0" w:type="auto"/>
            <w:vAlign w:val="bottom"/>
          </w:tcPr>
          <w:p w14:paraId="6F4B2255" w14:textId="38090C8B" w:rsidR="00CB00E2" w:rsidRPr="00EC1F8A" w:rsidRDefault="00CB00E2" w:rsidP="00CB00E2">
            <w:r>
              <w:rPr>
                <w:rFonts w:ascii="Calibri" w:hAnsi="Calibri" w:cs="Calibri"/>
                <w:sz w:val="22"/>
                <w:szCs w:val="22"/>
              </w:rPr>
              <w:t>4.066E-3</w:t>
            </w:r>
          </w:p>
        </w:tc>
        <w:tc>
          <w:tcPr>
            <w:tcW w:w="0" w:type="auto"/>
            <w:vAlign w:val="bottom"/>
          </w:tcPr>
          <w:p w14:paraId="307112F6" w14:textId="13E47C2A" w:rsidR="00CB00E2" w:rsidRPr="00EC1F8A" w:rsidRDefault="00CB00E2" w:rsidP="00CB00E2">
            <w:r>
              <w:rPr>
                <w:rFonts w:ascii="Calibri" w:hAnsi="Calibri" w:cs="Calibri"/>
                <w:sz w:val="22"/>
                <w:szCs w:val="22"/>
              </w:rPr>
              <w:t>1.083E-2</w:t>
            </w:r>
          </w:p>
        </w:tc>
        <w:tc>
          <w:tcPr>
            <w:tcW w:w="0" w:type="auto"/>
            <w:vAlign w:val="bottom"/>
          </w:tcPr>
          <w:p w14:paraId="7CF13969" w14:textId="144764E3" w:rsidR="00CB00E2" w:rsidRPr="00EC1F8A" w:rsidRDefault="00CB00E2" w:rsidP="00CB00E2">
            <w:r>
              <w:rPr>
                <w:rFonts w:ascii="Calibri" w:hAnsi="Calibri" w:cs="Calibri"/>
                <w:sz w:val="22"/>
                <w:szCs w:val="22"/>
              </w:rPr>
              <w:t>5.798E-3</w:t>
            </w:r>
          </w:p>
        </w:tc>
        <w:tc>
          <w:tcPr>
            <w:tcW w:w="0" w:type="auto"/>
            <w:vAlign w:val="bottom"/>
          </w:tcPr>
          <w:p w14:paraId="4D346D60" w14:textId="279C6992" w:rsidR="00CB00E2" w:rsidRPr="00EC1F8A" w:rsidRDefault="00CB00E2" w:rsidP="00CB00E2">
            <w:r>
              <w:rPr>
                <w:rFonts w:ascii="Calibri" w:hAnsi="Calibri" w:cs="Calibri"/>
                <w:sz w:val="22"/>
                <w:szCs w:val="22"/>
              </w:rPr>
              <w:t>8.401E-3</w:t>
            </w:r>
          </w:p>
        </w:tc>
        <w:tc>
          <w:tcPr>
            <w:tcW w:w="0" w:type="auto"/>
            <w:vAlign w:val="bottom"/>
          </w:tcPr>
          <w:p w14:paraId="6F54DC01" w14:textId="03AE069C" w:rsidR="00CB00E2" w:rsidRPr="00EC1F8A" w:rsidRDefault="00CB00E2" w:rsidP="00CB00E2">
            <w:r>
              <w:rPr>
                <w:rFonts w:ascii="Calibri" w:hAnsi="Calibri" w:cs="Calibri"/>
                <w:b/>
                <w:bCs/>
                <w:sz w:val="22"/>
                <w:szCs w:val="22"/>
              </w:rPr>
              <w:t>2.863E-3</w:t>
            </w:r>
          </w:p>
        </w:tc>
      </w:tr>
      <w:tr w:rsidR="00CB00E2" w:rsidRPr="00CA6E93" w14:paraId="68BC4123" w14:textId="77777777" w:rsidTr="0052298E">
        <w:trPr>
          <w:jc w:val="center"/>
        </w:trPr>
        <w:tc>
          <w:tcPr>
            <w:tcW w:w="956" w:type="dxa"/>
          </w:tcPr>
          <w:p w14:paraId="16DC3387" w14:textId="77777777" w:rsidR="00CB00E2" w:rsidRPr="00CA6E93" w:rsidRDefault="00CB00E2" w:rsidP="00CB00E2">
            <w:pPr>
              <w:pStyle w:val="bangtrai"/>
            </w:pPr>
          </w:p>
        </w:tc>
        <w:tc>
          <w:tcPr>
            <w:tcW w:w="0" w:type="auto"/>
          </w:tcPr>
          <w:p w14:paraId="18B170F3"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6A46E8E0" w14:textId="2C1967C0" w:rsidR="00CB00E2" w:rsidRPr="00EC1F8A" w:rsidRDefault="00CB00E2" w:rsidP="00CB00E2">
            <w:r>
              <w:rPr>
                <w:rFonts w:ascii="Calibri" w:hAnsi="Calibri" w:cs="Calibri"/>
                <w:sz w:val="22"/>
                <w:szCs w:val="22"/>
              </w:rPr>
              <w:t>1.920E+1</w:t>
            </w:r>
          </w:p>
        </w:tc>
        <w:tc>
          <w:tcPr>
            <w:tcW w:w="0" w:type="auto"/>
            <w:tcBorders>
              <w:top w:val="nil"/>
              <w:left w:val="nil"/>
              <w:right w:val="nil"/>
            </w:tcBorders>
            <w:vAlign w:val="bottom"/>
          </w:tcPr>
          <w:p w14:paraId="3D60C7F8" w14:textId="6082D868" w:rsidR="00CB00E2" w:rsidRPr="00EC1F8A" w:rsidRDefault="00CB00E2" w:rsidP="00CB00E2">
            <w:r>
              <w:rPr>
                <w:rFonts w:ascii="Calibri" w:hAnsi="Calibri" w:cs="Calibri"/>
                <w:sz w:val="22"/>
                <w:szCs w:val="22"/>
              </w:rPr>
              <w:t>3.537E+2</w:t>
            </w:r>
          </w:p>
        </w:tc>
        <w:tc>
          <w:tcPr>
            <w:tcW w:w="0" w:type="auto"/>
            <w:tcBorders>
              <w:top w:val="nil"/>
              <w:left w:val="nil"/>
              <w:right w:val="nil"/>
            </w:tcBorders>
            <w:vAlign w:val="bottom"/>
          </w:tcPr>
          <w:p w14:paraId="44E452D4" w14:textId="365D0278" w:rsidR="00CB00E2" w:rsidRPr="00EC1F8A" w:rsidRDefault="00CB00E2" w:rsidP="00CB00E2">
            <w:r>
              <w:rPr>
                <w:rFonts w:ascii="Calibri" w:hAnsi="Calibri" w:cs="Calibri"/>
                <w:b/>
                <w:bCs/>
                <w:sz w:val="22"/>
                <w:szCs w:val="22"/>
              </w:rPr>
              <w:t>9.759E+0</w:t>
            </w:r>
          </w:p>
        </w:tc>
        <w:tc>
          <w:tcPr>
            <w:tcW w:w="0" w:type="auto"/>
            <w:tcBorders>
              <w:top w:val="nil"/>
              <w:left w:val="nil"/>
              <w:right w:val="nil"/>
            </w:tcBorders>
            <w:vAlign w:val="bottom"/>
          </w:tcPr>
          <w:p w14:paraId="064A71C6" w14:textId="5CE8CF9A" w:rsidR="00CB00E2" w:rsidRPr="00EC1F8A" w:rsidRDefault="00CB00E2" w:rsidP="00CB00E2">
            <w:r>
              <w:rPr>
                <w:rFonts w:ascii="Calibri" w:hAnsi="Calibri" w:cs="Calibri"/>
                <w:sz w:val="22"/>
                <w:szCs w:val="22"/>
              </w:rPr>
              <w:t>5.564E+2</w:t>
            </w:r>
          </w:p>
        </w:tc>
        <w:tc>
          <w:tcPr>
            <w:tcW w:w="0" w:type="auto"/>
            <w:tcBorders>
              <w:top w:val="nil"/>
              <w:left w:val="nil"/>
              <w:right w:val="nil"/>
            </w:tcBorders>
            <w:vAlign w:val="bottom"/>
          </w:tcPr>
          <w:p w14:paraId="70FB7BD7" w14:textId="1525611A" w:rsidR="00CB00E2" w:rsidRPr="00EC1F8A" w:rsidRDefault="00CB00E2" w:rsidP="00CB00E2">
            <w:r>
              <w:rPr>
                <w:rFonts w:ascii="Calibri" w:hAnsi="Calibri" w:cs="Calibri"/>
                <w:sz w:val="22"/>
                <w:szCs w:val="22"/>
              </w:rPr>
              <w:t>1.207E+2</w:t>
            </w:r>
          </w:p>
        </w:tc>
        <w:tc>
          <w:tcPr>
            <w:tcW w:w="0" w:type="auto"/>
            <w:vAlign w:val="bottom"/>
          </w:tcPr>
          <w:p w14:paraId="5086A802" w14:textId="7B5E3224" w:rsidR="00CB00E2" w:rsidRPr="00EC1F8A" w:rsidRDefault="00CB00E2" w:rsidP="00CB00E2">
            <w:r>
              <w:rPr>
                <w:rFonts w:ascii="Calibri" w:hAnsi="Calibri" w:cs="Calibri"/>
                <w:b/>
                <w:bCs/>
                <w:sz w:val="22"/>
                <w:szCs w:val="22"/>
              </w:rPr>
              <w:t>1.463E+0</w:t>
            </w:r>
          </w:p>
        </w:tc>
        <w:tc>
          <w:tcPr>
            <w:tcW w:w="0" w:type="auto"/>
            <w:vAlign w:val="bottom"/>
          </w:tcPr>
          <w:p w14:paraId="58E8237A" w14:textId="60C918BB" w:rsidR="00CB00E2" w:rsidRPr="00EC1F8A" w:rsidRDefault="00CB00E2" w:rsidP="00CB00E2">
            <w:r>
              <w:rPr>
                <w:rFonts w:ascii="Calibri" w:hAnsi="Calibri" w:cs="Calibri"/>
                <w:sz w:val="22"/>
                <w:szCs w:val="22"/>
              </w:rPr>
              <w:t>1.141E+1</w:t>
            </w:r>
          </w:p>
        </w:tc>
        <w:tc>
          <w:tcPr>
            <w:tcW w:w="0" w:type="auto"/>
            <w:vAlign w:val="bottom"/>
          </w:tcPr>
          <w:p w14:paraId="5CA5D57D" w14:textId="68A4E27C" w:rsidR="00CB00E2" w:rsidRPr="00EC1F8A" w:rsidRDefault="00CB00E2" w:rsidP="00CB00E2">
            <w:r>
              <w:rPr>
                <w:rFonts w:ascii="Calibri" w:hAnsi="Calibri" w:cs="Calibri"/>
                <w:sz w:val="22"/>
                <w:szCs w:val="22"/>
              </w:rPr>
              <w:t>3.770E+0</w:t>
            </w:r>
          </w:p>
        </w:tc>
        <w:tc>
          <w:tcPr>
            <w:tcW w:w="0" w:type="auto"/>
            <w:vAlign w:val="bottom"/>
          </w:tcPr>
          <w:p w14:paraId="60FBF1E7" w14:textId="25CC7524" w:rsidR="00CB00E2" w:rsidRPr="00EC1F8A" w:rsidRDefault="00CB00E2" w:rsidP="00CB00E2">
            <w:r>
              <w:rPr>
                <w:rFonts w:ascii="Calibri" w:hAnsi="Calibri" w:cs="Calibri"/>
                <w:sz w:val="22"/>
                <w:szCs w:val="22"/>
              </w:rPr>
              <w:t>1.144E+1</w:t>
            </w:r>
          </w:p>
        </w:tc>
        <w:tc>
          <w:tcPr>
            <w:tcW w:w="0" w:type="auto"/>
            <w:vAlign w:val="bottom"/>
          </w:tcPr>
          <w:p w14:paraId="3C7C0E6C" w14:textId="108E9050" w:rsidR="00CB00E2" w:rsidRPr="00EC1F8A" w:rsidRDefault="00CB00E2" w:rsidP="00CB00E2">
            <w:r>
              <w:rPr>
                <w:rFonts w:ascii="Calibri" w:hAnsi="Calibri" w:cs="Calibri"/>
                <w:sz w:val="22"/>
                <w:szCs w:val="22"/>
              </w:rPr>
              <w:t>1.484E+0</w:t>
            </w:r>
          </w:p>
        </w:tc>
        <w:tc>
          <w:tcPr>
            <w:tcW w:w="0" w:type="auto"/>
            <w:vAlign w:val="bottom"/>
          </w:tcPr>
          <w:p w14:paraId="4AF0DF17" w14:textId="50893C7F" w:rsidR="00CB00E2" w:rsidRPr="00EC1F8A" w:rsidRDefault="00CB00E2" w:rsidP="00CB00E2">
            <w:r>
              <w:rPr>
                <w:rFonts w:ascii="Calibri" w:hAnsi="Calibri" w:cs="Calibri"/>
                <w:sz w:val="22"/>
                <w:szCs w:val="22"/>
              </w:rPr>
              <w:t>9.689E-4</w:t>
            </w:r>
          </w:p>
        </w:tc>
        <w:tc>
          <w:tcPr>
            <w:tcW w:w="0" w:type="auto"/>
            <w:vAlign w:val="bottom"/>
          </w:tcPr>
          <w:p w14:paraId="15AB4DB3" w14:textId="060795A8" w:rsidR="00CB00E2" w:rsidRPr="00EC1F8A" w:rsidRDefault="00CB00E2" w:rsidP="00CB00E2">
            <w:r>
              <w:rPr>
                <w:rFonts w:ascii="Calibri" w:hAnsi="Calibri" w:cs="Calibri"/>
                <w:sz w:val="22"/>
                <w:szCs w:val="22"/>
              </w:rPr>
              <w:t>7.641E-3</w:t>
            </w:r>
          </w:p>
        </w:tc>
        <w:tc>
          <w:tcPr>
            <w:tcW w:w="0" w:type="auto"/>
            <w:vAlign w:val="bottom"/>
          </w:tcPr>
          <w:p w14:paraId="67D0856C" w14:textId="14A22639" w:rsidR="00CB00E2" w:rsidRPr="00EC1F8A" w:rsidRDefault="00CB00E2" w:rsidP="00CB00E2">
            <w:r>
              <w:rPr>
                <w:rFonts w:ascii="Calibri" w:hAnsi="Calibri" w:cs="Calibri"/>
                <w:sz w:val="22"/>
                <w:szCs w:val="22"/>
              </w:rPr>
              <w:t>6.301E-4</w:t>
            </w:r>
          </w:p>
        </w:tc>
        <w:tc>
          <w:tcPr>
            <w:tcW w:w="0" w:type="auto"/>
            <w:vAlign w:val="bottom"/>
          </w:tcPr>
          <w:p w14:paraId="459B5F52" w14:textId="5F54169A" w:rsidR="00CB00E2" w:rsidRPr="00EC1F8A" w:rsidRDefault="00CB00E2" w:rsidP="00CB00E2">
            <w:r>
              <w:rPr>
                <w:rFonts w:ascii="Calibri" w:hAnsi="Calibri" w:cs="Calibri"/>
                <w:sz w:val="22"/>
                <w:szCs w:val="22"/>
              </w:rPr>
              <w:t>2.562E-3</w:t>
            </w:r>
          </w:p>
        </w:tc>
        <w:tc>
          <w:tcPr>
            <w:tcW w:w="0" w:type="auto"/>
            <w:vAlign w:val="bottom"/>
          </w:tcPr>
          <w:p w14:paraId="74A49385" w14:textId="2746E60D" w:rsidR="00CB00E2" w:rsidRPr="00EC1F8A" w:rsidRDefault="00CB00E2" w:rsidP="00CB00E2">
            <w:r>
              <w:rPr>
                <w:rFonts w:ascii="Calibri" w:hAnsi="Calibri" w:cs="Calibri"/>
                <w:b/>
                <w:bCs/>
                <w:sz w:val="22"/>
                <w:szCs w:val="22"/>
              </w:rPr>
              <w:t>3.829E-4</w:t>
            </w:r>
          </w:p>
        </w:tc>
      </w:tr>
      <w:tr w:rsidR="00CB00E2" w:rsidRPr="00CA6E93" w14:paraId="6267E117" w14:textId="77777777" w:rsidTr="0052298E">
        <w:trPr>
          <w:jc w:val="center"/>
        </w:trPr>
        <w:tc>
          <w:tcPr>
            <w:tcW w:w="956" w:type="dxa"/>
            <w:tcBorders>
              <w:bottom w:val="single" w:sz="4" w:space="0" w:color="auto"/>
            </w:tcBorders>
          </w:tcPr>
          <w:p w14:paraId="191BC43E" w14:textId="77777777" w:rsidR="00CB00E2" w:rsidRPr="00CA6E93" w:rsidRDefault="00CB00E2" w:rsidP="00CB00E2">
            <w:pPr>
              <w:pStyle w:val="bangtrai"/>
            </w:pPr>
          </w:p>
        </w:tc>
        <w:tc>
          <w:tcPr>
            <w:tcW w:w="0" w:type="auto"/>
            <w:tcBorders>
              <w:bottom w:val="single" w:sz="4" w:space="0" w:color="auto"/>
            </w:tcBorders>
          </w:tcPr>
          <w:p w14:paraId="594440E9"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2A7B01F0" w14:textId="66CDBFD1" w:rsidR="00CB00E2" w:rsidRPr="00EC1F8A" w:rsidRDefault="00CB00E2" w:rsidP="00CB00E2">
            <w:r>
              <w:rPr>
                <w:rFonts w:ascii="Calibri" w:hAnsi="Calibri" w:cs="Calibri"/>
                <w:sz w:val="22"/>
                <w:szCs w:val="22"/>
              </w:rPr>
              <w:t>6.283E+1</w:t>
            </w:r>
          </w:p>
        </w:tc>
        <w:tc>
          <w:tcPr>
            <w:tcW w:w="0" w:type="auto"/>
            <w:tcBorders>
              <w:top w:val="nil"/>
              <w:left w:val="nil"/>
              <w:bottom w:val="single" w:sz="4" w:space="0" w:color="auto"/>
              <w:right w:val="nil"/>
            </w:tcBorders>
            <w:vAlign w:val="bottom"/>
          </w:tcPr>
          <w:p w14:paraId="4C061F1E" w14:textId="279301F6" w:rsidR="00CB00E2" w:rsidRPr="00EC1F8A" w:rsidRDefault="00CB00E2" w:rsidP="00CB00E2">
            <w:r>
              <w:rPr>
                <w:rFonts w:ascii="Calibri" w:hAnsi="Calibri" w:cs="Calibri"/>
                <w:sz w:val="22"/>
                <w:szCs w:val="22"/>
              </w:rPr>
              <w:t>6.087E+2</w:t>
            </w:r>
          </w:p>
        </w:tc>
        <w:tc>
          <w:tcPr>
            <w:tcW w:w="0" w:type="auto"/>
            <w:tcBorders>
              <w:top w:val="nil"/>
              <w:left w:val="nil"/>
              <w:bottom w:val="single" w:sz="4" w:space="0" w:color="auto"/>
              <w:right w:val="nil"/>
            </w:tcBorders>
            <w:vAlign w:val="bottom"/>
          </w:tcPr>
          <w:p w14:paraId="21E48DF4" w14:textId="35ED0D22" w:rsidR="00CB00E2" w:rsidRPr="00EC1F8A" w:rsidRDefault="00CB00E2" w:rsidP="00CB00E2">
            <w:r>
              <w:rPr>
                <w:rFonts w:ascii="Calibri" w:hAnsi="Calibri" w:cs="Calibri"/>
                <w:sz w:val="22"/>
                <w:szCs w:val="22"/>
              </w:rPr>
              <w:t>3.627E+1</w:t>
            </w:r>
          </w:p>
        </w:tc>
        <w:tc>
          <w:tcPr>
            <w:tcW w:w="0" w:type="auto"/>
            <w:tcBorders>
              <w:top w:val="nil"/>
              <w:left w:val="nil"/>
              <w:bottom w:val="single" w:sz="4" w:space="0" w:color="auto"/>
              <w:right w:val="nil"/>
            </w:tcBorders>
            <w:vAlign w:val="bottom"/>
          </w:tcPr>
          <w:p w14:paraId="58268B20" w14:textId="2811FEE7" w:rsidR="00CB00E2" w:rsidRPr="00EC1F8A" w:rsidRDefault="00CB00E2" w:rsidP="00CB00E2">
            <w:r>
              <w:rPr>
                <w:rFonts w:ascii="Calibri" w:hAnsi="Calibri" w:cs="Calibri"/>
                <w:sz w:val="22"/>
                <w:szCs w:val="22"/>
              </w:rPr>
              <w:t>3.651E+2</w:t>
            </w:r>
          </w:p>
        </w:tc>
        <w:tc>
          <w:tcPr>
            <w:tcW w:w="0" w:type="auto"/>
            <w:tcBorders>
              <w:top w:val="nil"/>
              <w:left w:val="nil"/>
              <w:bottom w:val="single" w:sz="4" w:space="0" w:color="auto"/>
              <w:right w:val="nil"/>
            </w:tcBorders>
            <w:vAlign w:val="bottom"/>
          </w:tcPr>
          <w:p w14:paraId="59B44163" w14:textId="47F20A90" w:rsidR="00CB00E2" w:rsidRPr="00EC1F8A" w:rsidRDefault="00CB00E2" w:rsidP="00CB00E2">
            <w:r>
              <w:rPr>
                <w:rFonts w:ascii="Calibri" w:hAnsi="Calibri" w:cs="Calibri"/>
                <w:b/>
                <w:bCs/>
                <w:sz w:val="22"/>
                <w:szCs w:val="22"/>
              </w:rPr>
              <w:t>1.971E+1</w:t>
            </w:r>
          </w:p>
        </w:tc>
        <w:tc>
          <w:tcPr>
            <w:tcW w:w="0" w:type="auto"/>
            <w:tcBorders>
              <w:bottom w:val="single" w:sz="4" w:space="0" w:color="auto"/>
            </w:tcBorders>
            <w:vAlign w:val="bottom"/>
          </w:tcPr>
          <w:p w14:paraId="1125B31B" w14:textId="3668C472" w:rsidR="00CB00E2" w:rsidRPr="00EC1F8A" w:rsidRDefault="00CB00E2" w:rsidP="00CB00E2">
            <w:r>
              <w:rPr>
                <w:rFonts w:ascii="Calibri" w:hAnsi="Calibri" w:cs="Calibri"/>
                <w:sz w:val="22"/>
                <w:szCs w:val="22"/>
              </w:rPr>
              <w:t>1.070E+1</w:t>
            </w:r>
          </w:p>
        </w:tc>
        <w:tc>
          <w:tcPr>
            <w:tcW w:w="0" w:type="auto"/>
            <w:tcBorders>
              <w:bottom w:val="single" w:sz="4" w:space="0" w:color="auto"/>
            </w:tcBorders>
            <w:vAlign w:val="bottom"/>
          </w:tcPr>
          <w:p w14:paraId="6E54D844" w14:textId="323B53BC" w:rsidR="00CB00E2" w:rsidRPr="00EC1F8A" w:rsidRDefault="00CB00E2" w:rsidP="00CB00E2">
            <w:r>
              <w:rPr>
                <w:rFonts w:ascii="Calibri" w:hAnsi="Calibri" w:cs="Calibri"/>
                <w:sz w:val="22"/>
                <w:szCs w:val="22"/>
              </w:rPr>
              <w:t>1.074E+1</w:t>
            </w:r>
          </w:p>
        </w:tc>
        <w:tc>
          <w:tcPr>
            <w:tcW w:w="0" w:type="auto"/>
            <w:tcBorders>
              <w:bottom w:val="single" w:sz="4" w:space="0" w:color="auto"/>
            </w:tcBorders>
            <w:vAlign w:val="bottom"/>
          </w:tcPr>
          <w:p w14:paraId="47F99127" w14:textId="3AA9DE86" w:rsidR="00CB00E2" w:rsidRPr="00EC1F8A" w:rsidRDefault="00CB00E2" w:rsidP="00CB00E2">
            <w:r>
              <w:rPr>
                <w:rFonts w:ascii="Calibri" w:hAnsi="Calibri" w:cs="Calibri"/>
                <w:sz w:val="22"/>
                <w:szCs w:val="22"/>
              </w:rPr>
              <w:t>2.070E+1</w:t>
            </w:r>
          </w:p>
        </w:tc>
        <w:tc>
          <w:tcPr>
            <w:tcW w:w="0" w:type="auto"/>
            <w:tcBorders>
              <w:bottom w:val="single" w:sz="4" w:space="0" w:color="auto"/>
            </w:tcBorders>
            <w:vAlign w:val="bottom"/>
          </w:tcPr>
          <w:p w14:paraId="4C426719" w14:textId="737CC650" w:rsidR="00CB00E2" w:rsidRPr="00EC1F8A" w:rsidRDefault="00CB00E2" w:rsidP="00CB00E2">
            <w:r>
              <w:rPr>
                <w:rFonts w:ascii="Calibri" w:hAnsi="Calibri" w:cs="Calibri"/>
                <w:sz w:val="22"/>
                <w:szCs w:val="22"/>
              </w:rPr>
              <w:t>2.004E+1</w:t>
            </w:r>
          </w:p>
        </w:tc>
        <w:tc>
          <w:tcPr>
            <w:tcW w:w="0" w:type="auto"/>
            <w:tcBorders>
              <w:bottom w:val="single" w:sz="4" w:space="0" w:color="auto"/>
            </w:tcBorders>
            <w:vAlign w:val="bottom"/>
          </w:tcPr>
          <w:p w14:paraId="2A7A136F" w14:textId="2D6B66A0" w:rsidR="00CB00E2" w:rsidRPr="00EC1F8A" w:rsidRDefault="00CB00E2" w:rsidP="00CB00E2">
            <w:r>
              <w:rPr>
                <w:rFonts w:ascii="Calibri" w:hAnsi="Calibri" w:cs="Calibri"/>
                <w:b/>
                <w:bCs/>
                <w:sz w:val="22"/>
                <w:szCs w:val="22"/>
              </w:rPr>
              <w:t>8.488E+0</w:t>
            </w:r>
          </w:p>
        </w:tc>
        <w:tc>
          <w:tcPr>
            <w:tcW w:w="0" w:type="auto"/>
            <w:tcBorders>
              <w:bottom w:val="single" w:sz="4" w:space="0" w:color="auto"/>
            </w:tcBorders>
            <w:vAlign w:val="bottom"/>
          </w:tcPr>
          <w:p w14:paraId="788A7C89" w14:textId="7974D5B5" w:rsidR="00CB00E2" w:rsidRPr="00EC1F8A" w:rsidRDefault="00CB00E2" w:rsidP="00CB00E2">
            <w:r>
              <w:rPr>
                <w:rFonts w:ascii="Calibri" w:hAnsi="Calibri" w:cs="Calibri"/>
                <w:sz w:val="22"/>
                <w:szCs w:val="22"/>
              </w:rPr>
              <w:t>2.868E-3</w:t>
            </w:r>
          </w:p>
        </w:tc>
        <w:tc>
          <w:tcPr>
            <w:tcW w:w="0" w:type="auto"/>
            <w:tcBorders>
              <w:bottom w:val="single" w:sz="4" w:space="0" w:color="auto"/>
            </w:tcBorders>
            <w:vAlign w:val="bottom"/>
          </w:tcPr>
          <w:p w14:paraId="73D8892E" w14:textId="726A1611" w:rsidR="00CB00E2" w:rsidRPr="00EC1F8A" w:rsidRDefault="00CB00E2" w:rsidP="00CB00E2">
            <w:r>
              <w:rPr>
                <w:rFonts w:ascii="Calibri" w:hAnsi="Calibri" w:cs="Calibri"/>
                <w:sz w:val="22"/>
                <w:szCs w:val="22"/>
              </w:rPr>
              <w:t>3.941E-3</w:t>
            </w:r>
          </w:p>
        </w:tc>
        <w:tc>
          <w:tcPr>
            <w:tcW w:w="0" w:type="auto"/>
            <w:tcBorders>
              <w:bottom w:val="single" w:sz="4" w:space="0" w:color="auto"/>
            </w:tcBorders>
            <w:vAlign w:val="bottom"/>
          </w:tcPr>
          <w:p w14:paraId="55139BD3" w14:textId="4E4F315D" w:rsidR="00CB00E2" w:rsidRPr="00EC1F8A" w:rsidRDefault="00CB00E2" w:rsidP="00CB00E2">
            <w:r>
              <w:rPr>
                <w:rFonts w:ascii="Calibri" w:hAnsi="Calibri" w:cs="Calibri"/>
                <w:sz w:val="22"/>
                <w:szCs w:val="22"/>
              </w:rPr>
              <w:t>4.671E-3</w:t>
            </w:r>
          </w:p>
        </w:tc>
        <w:tc>
          <w:tcPr>
            <w:tcW w:w="0" w:type="auto"/>
            <w:tcBorders>
              <w:bottom w:val="single" w:sz="4" w:space="0" w:color="auto"/>
            </w:tcBorders>
            <w:vAlign w:val="bottom"/>
          </w:tcPr>
          <w:p w14:paraId="6C4DE011" w14:textId="71523B4F" w:rsidR="00CB00E2" w:rsidRPr="00EC1F8A" w:rsidRDefault="00CB00E2" w:rsidP="00CB00E2">
            <w:r>
              <w:rPr>
                <w:rFonts w:ascii="Calibri" w:hAnsi="Calibri" w:cs="Calibri"/>
                <w:sz w:val="22"/>
                <w:szCs w:val="22"/>
              </w:rPr>
              <w:t>4.880E-3</w:t>
            </w:r>
          </w:p>
        </w:tc>
        <w:tc>
          <w:tcPr>
            <w:tcW w:w="0" w:type="auto"/>
            <w:tcBorders>
              <w:bottom w:val="single" w:sz="4" w:space="0" w:color="auto"/>
            </w:tcBorders>
            <w:vAlign w:val="bottom"/>
          </w:tcPr>
          <w:p w14:paraId="0299D408" w14:textId="56D94382" w:rsidR="00CB00E2" w:rsidRPr="00EC1F8A" w:rsidRDefault="00CB00E2" w:rsidP="00CB00E2">
            <w:r>
              <w:rPr>
                <w:rFonts w:ascii="Calibri" w:hAnsi="Calibri" w:cs="Calibri"/>
                <w:b/>
                <w:bCs/>
                <w:sz w:val="22"/>
                <w:szCs w:val="22"/>
              </w:rPr>
              <w:t>2.215E-3</w:t>
            </w:r>
          </w:p>
        </w:tc>
      </w:tr>
      <w:tr w:rsidR="00CB00E2" w:rsidRPr="00CA6E93" w14:paraId="1F4A2471" w14:textId="77777777" w:rsidTr="0052298E">
        <w:trPr>
          <w:jc w:val="center"/>
        </w:trPr>
        <w:tc>
          <w:tcPr>
            <w:tcW w:w="956" w:type="dxa"/>
            <w:tcBorders>
              <w:top w:val="single" w:sz="4" w:space="0" w:color="auto"/>
            </w:tcBorders>
          </w:tcPr>
          <w:p w14:paraId="46331350" w14:textId="77777777" w:rsidR="00CB00E2" w:rsidRPr="00CA6E93" w:rsidRDefault="00CB00E2" w:rsidP="00CB00E2">
            <w:pPr>
              <w:pStyle w:val="bangtrai"/>
            </w:pPr>
            <w:r>
              <w:t>25-bar</w:t>
            </w:r>
          </w:p>
        </w:tc>
        <w:tc>
          <w:tcPr>
            <w:tcW w:w="0" w:type="auto"/>
            <w:tcBorders>
              <w:top w:val="single" w:sz="4" w:space="0" w:color="auto"/>
            </w:tcBorders>
          </w:tcPr>
          <w:p w14:paraId="3078BA62" w14:textId="77777777" w:rsidR="00CB00E2" w:rsidRPr="00CA6E93" w:rsidRDefault="00CB00E2" w:rsidP="00CB00E2">
            <w:pPr>
              <w:pStyle w:val="bangtrai"/>
            </w:pPr>
            <w:r w:rsidRPr="00CA6E93">
              <w:t>(1)</w:t>
            </w:r>
          </w:p>
        </w:tc>
        <w:tc>
          <w:tcPr>
            <w:tcW w:w="0" w:type="auto"/>
            <w:tcBorders>
              <w:top w:val="single" w:sz="4" w:space="0" w:color="auto"/>
              <w:left w:val="nil"/>
              <w:bottom w:val="nil"/>
              <w:right w:val="nil"/>
            </w:tcBorders>
            <w:vAlign w:val="bottom"/>
          </w:tcPr>
          <w:p w14:paraId="2292FEAC" w14:textId="598C7669" w:rsidR="00CB00E2" w:rsidRPr="00EC1F8A" w:rsidRDefault="00CB00E2" w:rsidP="00CB00E2">
            <w:r>
              <w:rPr>
                <w:rFonts w:ascii="Calibri" w:hAnsi="Calibri" w:cs="Calibri"/>
                <w:sz w:val="22"/>
                <w:szCs w:val="22"/>
              </w:rPr>
              <w:t>1.299E+1</w:t>
            </w:r>
          </w:p>
        </w:tc>
        <w:tc>
          <w:tcPr>
            <w:tcW w:w="0" w:type="auto"/>
            <w:tcBorders>
              <w:top w:val="single" w:sz="4" w:space="0" w:color="auto"/>
              <w:left w:val="nil"/>
              <w:bottom w:val="nil"/>
              <w:right w:val="nil"/>
            </w:tcBorders>
            <w:vAlign w:val="bottom"/>
          </w:tcPr>
          <w:p w14:paraId="7C40C161" w14:textId="4249B77E" w:rsidR="00CB00E2" w:rsidRPr="00EC1F8A" w:rsidRDefault="00CB00E2" w:rsidP="00CB00E2">
            <w:r>
              <w:rPr>
                <w:rFonts w:ascii="Calibri" w:hAnsi="Calibri" w:cs="Calibri"/>
                <w:sz w:val="22"/>
                <w:szCs w:val="22"/>
              </w:rPr>
              <w:t>1.343E+2</w:t>
            </w:r>
          </w:p>
        </w:tc>
        <w:tc>
          <w:tcPr>
            <w:tcW w:w="0" w:type="auto"/>
            <w:tcBorders>
              <w:top w:val="single" w:sz="4" w:space="0" w:color="auto"/>
              <w:left w:val="nil"/>
              <w:bottom w:val="nil"/>
              <w:right w:val="nil"/>
            </w:tcBorders>
            <w:vAlign w:val="bottom"/>
          </w:tcPr>
          <w:p w14:paraId="5B47AF95" w14:textId="297218DA" w:rsidR="00CB00E2" w:rsidRPr="00EC1F8A" w:rsidRDefault="00CB00E2" w:rsidP="00CB00E2">
            <w:r>
              <w:rPr>
                <w:rFonts w:ascii="Calibri" w:hAnsi="Calibri" w:cs="Calibri"/>
                <w:sz w:val="22"/>
                <w:szCs w:val="22"/>
              </w:rPr>
              <w:t>1.243E+1</w:t>
            </w:r>
          </w:p>
        </w:tc>
        <w:tc>
          <w:tcPr>
            <w:tcW w:w="0" w:type="auto"/>
            <w:tcBorders>
              <w:top w:val="single" w:sz="4" w:space="0" w:color="auto"/>
              <w:left w:val="nil"/>
              <w:bottom w:val="nil"/>
              <w:right w:val="nil"/>
            </w:tcBorders>
            <w:vAlign w:val="bottom"/>
          </w:tcPr>
          <w:p w14:paraId="6827BF05" w14:textId="66E23F22" w:rsidR="00CB00E2" w:rsidRPr="00EC1F8A" w:rsidRDefault="00CB00E2" w:rsidP="00CB00E2">
            <w:r>
              <w:rPr>
                <w:rFonts w:ascii="Calibri" w:hAnsi="Calibri" w:cs="Calibri"/>
                <w:sz w:val="22"/>
                <w:szCs w:val="22"/>
              </w:rPr>
              <w:t>4.356E+1</w:t>
            </w:r>
          </w:p>
        </w:tc>
        <w:tc>
          <w:tcPr>
            <w:tcW w:w="0" w:type="auto"/>
            <w:tcBorders>
              <w:top w:val="single" w:sz="4" w:space="0" w:color="auto"/>
              <w:left w:val="nil"/>
              <w:bottom w:val="nil"/>
              <w:right w:val="nil"/>
            </w:tcBorders>
            <w:vAlign w:val="bottom"/>
          </w:tcPr>
          <w:p w14:paraId="57D7FF20" w14:textId="70A7D10D" w:rsidR="00CB00E2" w:rsidRPr="00EC1F8A" w:rsidRDefault="00CB00E2" w:rsidP="00CB00E2">
            <w:r>
              <w:rPr>
                <w:rFonts w:ascii="Calibri" w:hAnsi="Calibri" w:cs="Calibri"/>
                <w:b/>
                <w:bCs/>
                <w:sz w:val="22"/>
                <w:szCs w:val="22"/>
              </w:rPr>
              <w:t>4.630E+0</w:t>
            </w:r>
          </w:p>
        </w:tc>
        <w:tc>
          <w:tcPr>
            <w:tcW w:w="0" w:type="auto"/>
            <w:tcBorders>
              <w:top w:val="single" w:sz="4" w:space="0" w:color="auto"/>
            </w:tcBorders>
            <w:vAlign w:val="bottom"/>
          </w:tcPr>
          <w:p w14:paraId="445D9B2C" w14:textId="6B89C7A8" w:rsidR="00CB00E2" w:rsidRPr="00EC1F8A" w:rsidRDefault="00CB00E2" w:rsidP="00CB00E2">
            <w:r>
              <w:rPr>
                <w:rFonts w:ascii="Calibri" w:hAnsi="Calibri" w:cs="Calibri"/>
                <w:sz w:val="22"/>
                <w:szCs w:val="22"/>
              </w:rPr>
              <w:t>3.698E+0</w:t>
            </w:r>
          </w:p>
        </w:tc>
        <w:tc>
          <w:tcPr>
            <w:tcW w:w="0" w:type="auto"/>
            <w:tcBorders>
              <w:top w:val="single" w:sz="4" w:space="0" w:color="auto"/>
            </w:tcBorders>
            <w:vAlign w:val="bottom"/>
          </w:tcPr>
          <w:p w14:paraId="5616C192" w14:textId="4310A3AA" w:rsidR="00CB00E2" w:rsidRPr="00EC1F8A" w:rsidRDefault="00CB00E2" w:rsidP="00CB00E2">
            <w:r>
              <w:rPr>
                <w:rFonts w:ascii="Calibri" w:hAnsi="Calibri" w:cs="Calibri"/>
                <w:sz w:val="22"/>
                <w:szCs w:val="22"/>
              </w:rPr>
              <w:t>1.094E+1</w:t>
            </w:r>
          </w:p>
        </w:tc>
        <w:tc>
          <w:tcPr>
            <w:tcW w:w="0" w:type="auto"/>
            <w:tcBorders>
              <w:top w:val="single" w:sz="4" w:space="0" w:color="auto"/>
            </w:tcBorders>
            <w:vAlign w:val="bottom"/>
          </w:tcPr>
          <w:p w14:paraId="420CEF08" w14:textId="357B44BF" w:rsidR="00CB00E2" w:rsidRPr="00EC1F8A" w:rsidRDefault="00CB00E2" w:rsidP="00CB00E2">
            <w:r>
              <w:rPr>
                <w:rFonts w:ascii="Calibri" w:hAnsi="Calibri" w:cs="Calibri"/>
                <w:sz w:val="22"/>
                <w:szCs w:val="22"/>
              </w:rPr>
              <w:t>8.031E+0</w:t>
            </w:r>
          </w:p>
        </w:tc>
        <w:tc>
          <w:tcPr>
            <w:tcW w:w="0" w:type="auto"/>
            <w:tcBorders>
              <w:top w:val="single" w:sz="4" w:space="0" w:color="auto"/>
            </w:tcBorders>
            <w:vAlign w:val="bottom"/>
          </w:tcPr>
          <w:p w14:paraId="053ADC74" w14:textId="5B77E2FC" w:rsidR="00CB00E2" w:rsidRPr="00EC1F8A" w:rsidRDefault="00CB00E2" w:rsidP="00CB00E2">
            <w:r>
              <w:rPr>
                <w:rFonts w:ascii="Calibri" w:hAnsi="Calibri" w:cs="Calibri"/>
                <w:sz w:val="22"/>
                <w:szCs w:val="22"/>
              </w:rPr>
              <w:t>1.273E+1</w:t>
            </w:r>
          </w:p>
        </w:tc>
        <w:tc>
          <w:tcPr>
            <w:tcW w:w="0" w:type="auto"/>
            <w:tcBorders>
              <w:top w:val="single" w:sz="4" w:space="0" w:color="auto"/>
            </w:tcBorders>
            <w:vAlign w:val="bottom"/>
          </w:tcPr>
          <w:p w14:paraId="3E27F9C0" w14:textId="70CCE260" w:rsidR="00CB00E2" w:rsidRPr="00EC1F8A" w:rsidRDefault="00CB00E2" w:rsidP="00CB00E2">
            <w:r>
              <w:rPr>
                <w:rFonts w:ascii="Calibri" w:hAnsi="Calibri" w:cs="Calibri"/>
                <w:b/>
                <w:bCs/>
                <w:sz w:val="22"/>
                <w:szCs w:val="22"/>
              </w:rPr>
              <w:t>2.760E+0</w:t>
            </w:r>
          </w:p>
        </w:tc>
        <w:tc>
          <w:tcPr>
            <w:tcW w:w="0" w:type="auto"/>
            <w:tcBorders>
              <w:top w:val="single" w:sz="4" w:space="0" w:color="auto"/>
            </w:tcBorders>
            <w:vAlign w:val="bottom"/>
          </w:tcPr>
          <w:p w14:paraId="3C700969" w14:textId="751EC903" w:rsidR="00CB00E2" w:rsidRPr="00EC1F8A" w:rsidRDefault="00CB00E2" w:rsidP="00CB00E2">
            <w:r>
              <w:rPr>
                <w:rFonts w:ascii="Calibri" w:hAnsi="Calibri" w:cs="Calibri"/>
                <w:sz w:val="22"/>
                <w:szCs w:val="22"/>
              </w:rPr>
              <w:t>2.961E-3</w:t>
            </w:r>
          </w:p>
        </w:tc>
        <w:tc>
          <w:tcPr>
            <w:tcW w:w="0" w:type="auto"/>
            <w:tcBorders>
              <w:top w:val="single" w:sz="4" w:space="0" w:color="auto"/>
            </w:tcBorders>
            <w:vAlign w:val="bottom"/>
          </w:tcPr>
          <w:p w14:paraId="3125CE66" w14:textId="12813F4F" w:rsidR="00CB00E2" w:rsidRPr="00EC1F8A" w:rsidRDefault="00CB00E2" w:rsidP="00CB00E2">
            <w:r>
              <w:rPr>
                <w:rFonts w:ascii="Calibri" w:hAnsi="Calibri" w:cs="Calibri"/>
                <w:sz w:val="22"/>
                <w:szCs w:val="22"/>
              </w:rPr>
              <w:t>5.695E-3</w:t>
            </w:r>
          </w:p>
        </w:tc>
        <w:tc>
          <w:tcPr>
            <w:tcW w:w="0" w:type="auto"/>
            <w:tcBorders>
              <w:top w:val="single" w:sz="4" w:space="0" w:color="auto"/>
            </w:tcBorders>
            <w:vAlign w:val="bottom"/>
          </w:tcPr>
          <w:p w14:paraId="126BDCF3" w14:textId="0D90B0D7" w:rsidR="00CB00E2" w:rsidRPr="00EC1F8A" w:rsidRDefault="00CB00E2" w:rsidP="00CB00E2">
            <w:r>
              <w:rPr>
                <w:rFonts w:ascii="Calibri" w:hAnsi="Calibri" w:cs="Calibri"/>
                <w:sz w:val="22"/>
                <w:szCs w:val="22"/>
              </w:rPr>
              <w:t>4.517E-3</w:t>
            </w:r>
          </w:p>
        </w:tc>
        <w:tc>
          <w:tcPr>
            <w:tcW w:w="0" w:type="auto"/>
            <w:tcBorders>
              <w:top w:val="single" w:sz="4" w:space="0" w:color="auto"/>
            </w:tcBorders>
            <w:vAlign w:val="bottom"/>
          </w:tcPr>
          <w:p w14:paraId="4F080B1A" w14:textId="6D4E1B65" w:rsidR="00CB00E2" w:rsidRPr="00EC1F8A" w:rsidRDefault="00CB00E2" w:rsidP="00CB00E2">
            <w:r>
              <w:rPr>
                <w:rFonts w:ascii="Calibri" w:hAnsi="Calibri" w:cs="Calibri"/>
                <w:sz w:val="22"/>
                <w:szCs w:val="22"/>
              </w:rPr>
              <w:t>4.186E-3</w:t>
            </w:r>
          </w:p>
        </w:tc>
        <w:tc>
          <w:tcPr>
            <w:tcW w:w="0" w:type="auto"/>
            <w:tcBorders>
              <w:top w:val="single" w:sz="4" w:space="0" w:color="auto"/>
            </w:tcBorders>
            <w:vAlign w:val="bottom"/>
          </w:tcPr>
          <w:p w14:paraId="029EC076" w14:textId="3FA50A3F" w:rsidR="00CB00E2" w:rsidRPr="00EC1F8A" w:rsidRDefault="00CB00E2" w:rsidP="00CB00E2">
            <w:r>
              <w:rPr>
                <w:rFonts w:ascii="Calibri" w:hAnsi="Calibri" w:cs="Calibri"/>
                <w:b/>
                <w:bCs/>
                <w:sz w:val="22"/>
                <w:szCs w:val="22"/>
              </w:rPr>
              <w:t>2.033E-3</w:t>
            </w:r>
          </w:p>
        </w:tc>
      </w:tr>
      <w:tr w:rsidR="00CB00E2" w:rsidRPr="00CA6E93" w14:paraId="53D8C29F" w14:textId="77777777" w:rsidTr="0052298E">
        <w:trPr>
          <w:jc w:val="center"/>
        </w:trPr>
        <w:tc>
          <w:tcPr>
            <w:tcW w:w="956" w:type="dxa"/>
          </w:tcPr>
          <w:p w14:paraId="7A64D805" w14:textId="77777777" w:rsidR="00CB00E2" w:rsidRPr="00CA6E93" w:rsidRDefault="00CB00E2" w:rsidP="00CB00E2">
            <w:pPr>
              <w:pStyle w:val="bangtrai"/>
            </w:pPr>
            <w:r>
              <w:t>Truss</w:t>
            </w:r>
          </w:p>
        </w:tc>
        <w:tc>
          <w:tcPr>
            <w:tcW w:w="0" w:type="auto"/>
          </w:tcPr>
          <w:p w14:paraId="09C027EA"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2BC7E54B" w14:textId="09B2BC0C" w:rsidR="00CB00E2" w:rsidRPr="00EC1F8A" w:rsidRDefault="00CB00E2" w:rsidP="00CB00E2">
            <w:r>
              <w:rPr>
                <w:rFonts w:ascii="Calibri" w:hAnsi="Calibri" w:cs="Calibri"/>
                <w:sz w:val="22"/>
                <w:szCs w:val="22"/>
              </w:rPr>
              <w:t>3.603E+1</w:t>
            </w:r>
          </w:p>
        </w:tc>
        <w:tc>
          <w:tcPr>
            <w:tcW w:w="0" w:type="auto"/>
            <w:tcBorders>
              <w:top w:val="nil"/>
              <w:left w:val="nil"/>
              <w:bottom w:val="nil"/>
              <w:right w:val="nil"/>
            </w:tcBorders>
            <w:vAlign w:val="bottom"/>
          </w:tcPr>
          <w:p w14:paraId="2EB44B4F" w14:textId="6AB4D633" w:rsidR="00CB00E2" w:rsidRPr="00EC1F8A" w:rsidRDefault="00CB00E2" w:rsidP="00CB00E2">
            <w:r>
              <w:rPr>
                <w:rFonts w:ascii="Calibri" w:hAnsi="Calibri" w:cs="Calibri"/>
                <w:sz w:val="22"/>
                <w:szCs w:val="22"/>
              </w:rPr>
              <w:t>8.364E+2</w:t>
            </w:r>
          </w:p>
        </w:tc>
        <w:tc>
          <w:tcPr>
            <w:tcW w:w="0" w:type="auto"/>
            <w:tcBorders>
              <w:top w:val="nil"/>
              <w:left w:val="nil"/>
              <w:bottom w:val="nil"/>
              <w:right w:val="nil"/>
            </w:tcBorders>
            <w:vAlign w:val="bottom"/>
          </w:tcPr>
          <w:p w14:paraId="55B9E01A" w14:textId="72AA77C1" w:rsidR="00CB00E2" w:rsidRPr="00EC1F8A" w:rsidRDefault="00CB00E2" w:rsidP="00CB00E2">
            <w:r>
              <w:rPr>
                <w:rFonts w:ascii="Calibri" w:hAnsi="Calibri" w:cs="Calibri"/>
                <w:b/>
                <w:bCs/>
                <w:sz w:val="22"/>
                <w:szCs w:val="22"/>
              </w:rPr>
              <w:t>1.716E+1</w:t>
            </w:r>
          </w:p>
        </w:tc>
        <w:tc>
          <w:tcPr>
            <w:tcW w:w="0" w:type="auto"/>
            <w:tcBorders>
              <w:top w:val="nil"/>
              <w:left w:val="nil"/>
              <w:bottom w:val="nil"/>
              <w:right w:val="nil"/>
            </w:tcBorders>
            <w:vAlign w:val="bottom"/>
          </w:tcPr>
          <w:p w14:paraId="56D72D72" w14:textId="5B33D596" w:rsidR="00CB00E2" w:rsidRPr="00EC1F8A" w:rsidRDefault="00CB00E2" w:rsidP="00CB00E2">
            <w:r>
              <w:rPr>
                <w:rFonts w:ascii="Calibri" w:hAnsi="Calibri" w:cs="Calibri"/>
                <w:sz w:val="22"/>
                <w:szCs w:val="22"/>
              </w:rPr>
              <w:t>4.141E+2</w:t>
            </w:r>
          </w:p>
        </w:tc>
        <w:tc>
          <w:tcPr>
            <w:tcW w:w="0" w:type="auto"/>
            <w:tcBorders>
              <w:top w:val="nil"/>
              <w:left w:val="nil"/>
              <w:bottom w:val="nil"/>
              <w:right w:val="nil"/>
            </w:tcBorders>
            <w:vAlign w:val="bottom"/>
          </w:tcPr>
          <w:p w14:paraId="17F74CC0" w14:textId="00CA6A83" w:rsidR="00CB00E2" w:rsidRPr="00EC1F8A" w:rsidRDefault="00CB00E2" w:rsidP="00CB00E2">
            <w:r>
              <w:rPr>
                <w:rFonts w:ascii="Calibri" w:hAnsi="Calibri" w:cs="Calibri"/>
                <w:sz w:val="22"/>
                <w:szCs w:val="22"/>
              </w:rPr>
              <w:t>1.732E+1</w:t>
            </w:r>
          </w:p>
        </w:tc>
        <w:tc>
          <w:tcPr>
            <w:tcW w:w="0" w:type="auto"/>
            <w:vAlign w:val="bottom"/>
          </w:tcPr>
          <w:p w14:paraId="3D541659" w14:textId="6676460A" w:rsidR="00CB00E2" w:rsidRPr="00EC1F8A" w:rsidRDefault="00CB00E2" w:rsidP="00CB00E2">
            <w:r>
              <w:rPr>
                <w:rFonts w:ascii="Calibri" w:hAnsi="Calibri" w:cs="Calibri"/>
                <w:sz w:val="22"/>
                <w:szCs w:val="22"/>
              </w:rPr>
              <w:t>8.562E+0</w:t>
            </w:r>
          </w:p>
        </w:tc>
        <w:tc>
          <w:tcPr>
            <w:tcW w:w="0" w:type="auto"/>
            <w:vAlign w:val="bottom"/>
          </w:tcPr>
          <w:p w14:paraId="5DEA3909" w14:textId="10806E56" w:rsidR="00CB00E2" w:rsidRPr="00EC1F8A" w:rsidRDefault="00CB00E2" w:rsidP="00CB00E2">
            <w:r>
              <w:rPr>
                <w:rFonts w:ascii="Calibri" w:hAnsi="Calibri" w:cs="Calibri"/>
                <w:sz w:val="22"/>
                <w:szCs w:val="22"/>
              </w:rPr>
              <w:t>5.068E+1</w:t>
            </w:r>
          </w:p>
        </w:tc>
        <w:tc>
          <w:tcPr>
            <w:tcW w:w="0" w:type="auto"/>
            <w:vAlign w:val="bottom"/>
          </w:tcPr>
          <w:p w14:paraId="7D9AECE7" w14:textId="1A5F2284" w:rsidR="00CB00E2" w:rsidRPr="00EC1F8A" w:rsidRDefault="00CB00E2" w:rsidP="00CB00E2">
            <w:r>
              <w:rPr>
                <w:rFonts w:ascii="Calibri" w:hAnsi="Calibri" w:cs="Calibri"/>
                <w:sz w:val="22"/>
                <w:szCs w:val="22"/>
              </w:rPr>
              <w:t>1.186E+1</w:t>
            </w:r>
          </w:p>
        </w:tc>
        <w:tc>
          <w:tcPr>
            <w:tcW w:w="0" w:type="auto"/>
            <w:vAlign w:val="bottom"/>
          </w:tcPr>
          <w:p w14:paraId="3B7F4391" w14:textId="17596A3D" w:rsidR="00CB00E2" w:rsidRPr="00EC1F8A" w:rsidRDefault="00CB00E2" w:rsidP="00CB00E2">
            <w:r>
              <w:rPr>
                <w:rFonts w:ascii="Calibri" w:hAnsi="Calibri" w:cs="Calibri"/>
                <w:sz w:val="22"/>
                <w:szCs w:val="22"/>
              </w:rPr>
              <w:t>3.655E+1</w:t>
            </w:r>
          </w:p>
        </w:tc>
        <w:tc>
          <w:tcPr>
            <w:tcW w:w="0" w:type="auto"/>
            <w:vAlign w:val="bottom"/>
          </w:tcPr>
          <w:p w14:paraId="1C4FF003" w14:textId="2062FDA5" w:rsidR="00CB00E2" w:rsidRPr="00EC1F8A" w:rsidRDefault="00CB00E2" w:rsidP="00CB00E2">
            <w:r>
              <w:rPr>
                <w:rFonts w:ascii="Calibri" w:hAnsi="Calibri" w:cs="Calibri"/>
                <w:b/>
                <w:bCs/>
                <w:sz w:val="22"/>
                <w:szCs w:val="22"/>
              </w:rPr>
              <w:t>5.702E+0</w:t>
            </w:r>
          </w:p>
        </w:tc>
        <w:tc>
          <w:tcPr>
            <w:tcW w:w="0" w:type="auto"/>
            <w:vAlign w:val="bottom"/>
          </w:tcPr>
          <w:p w14:paraId="3571BCF5" w14:textId="4E5636A9" w:rsidR="00CB00E2" w:rsidRPr="00EC1F8A" w:rsidRDefault="00CB00E2" w:rsidP="00CB00E2">
            <w:r>
              <w:rPr>
                <w:rFonts w:ascii="Calibri" w:hAnsi="Calibri" w:cs="Calibri"/>
                <w:sz w:val="22"/>
                <w:szCs w:val="22"/>
              </w:rPr>
              <w:t>6.301E-3</w:t>
            </w:r>
          </w:p>
        </w:tc>
        <w:tc>
          <w:tcPr>
            <w:tcW w:w="0" w:type="auto"/>
            <w:vAlign w:val="bottom"/>
          </w:tcPr>
          <w:p w14:paraId="676AC158" w14:textId="134A98D1" w:rsidR="00CB00E2" w:rsidRPr="00EC1F8A" w:rsidRDefault="00CB00E2" w:rsidP="00CB00E2">
            <w:r>
              <w:rPr>
                <w:rFonts w:ascii="Calibri" w:hAnsi="Calibri" w:cs="Calibri"/>
                <w:sz w:val="22"/>
                <w:szCs w:val="22"/>
              </w:rPr>
              <w:t>2.493E-2</w:t>
            </w:r>
          </w:p>
        </w:tc>
        <w:tc>
          <w:tcPr>
            <w:tcW w:w="0" w:type="auto"/>
            <w:vAlign w:val="bottom"/>
          </w:tcPr>
          <w:p w14:paraId="05882B9B" w14:textId="25FA038D" w:rsidR="00CB00E2" w:rsidRPr="00EC1F8A" w:rsidRDefault="00CB00E2" w:rsidP="00CB00E2">
            <w:r>
              <w:rPr>
                <w:rFonts w:ascii="Calibri" w:hAnsi="Calibri" w:cs="Calibri"/>
                <w:sz w:val="22"/>
                <w:szCs w:val="22"/>
              </w:rPr>
              <w:t>6.592E-3</w:t>
            </w:r>
          </w:p>
        </w:tc>
        <w:tc>
          <w:tcPr>
            <w:tcW w:w="0" w:type="auto"/>
            <w:vAlign w:val="bottom"/>
          </w:tcPr>
          <w:p w14:paraId="53FD9C98" w14:textId="240A430A" w:rsidR="00CB00E2" w:rsidRPr="00EC1F8A" w:rsidRDefault="00CB00E2" w:rsidP="00CB00E2">
            <w:r>
              <w:rPr>
                <w:rFonts w:ascii="Calibri" w:hAnsi="Calibri" w:cs="Calibri"/>
                <w:sz w:val="22"/>
                <w:szCs w:val="22"/>
              </w:rPr>
              <w:t>2.525E-2</w:t>
            </w:r>
          </w:p>
        </w:tc>
        <w:tc>
          <w:tcPr>
            <w:tcW w:w="0" w:type="auto"/>
            <w:vAlign w:val="bottom"/>
          </w:tcPr>
          <w:p w14:paraId="436D5167" w14:textId="68E9537A" w:rsidR="00CB00E2" w:rsidRPr="00EC1F8A" w:rsidRDefault="00CB00E2" w:rsidP="00CB00E2">
            <w:r>
              <w:rPr>
                <w:rFonts w:ascii="Calibri" w:hAnsi="Calibri" w:cs="Calibri"/>
                <w:b/>
                <w:bCs/>
                <w:sz w:val="22"/>
                <w:szCs w:val="22"/>
              </w:rPr>
              <w:t>3.011E-3</w:t>
            </w:r>
          </w:p>
        </w:tc>
      </w:tr>
      <w:tr w:rsidR="00CB00E2" w:rsidRPr="00CA6E93" w14:paraId="5C9C7A72" w14:textId="77777777" w:rsidTr="0052298E">
        <w:trPr>
          <w:jc w:val="center"/>
        </w:trPr>
        <w:tc>
          <w:tcPr>
            <w:tcW w:w="956" w:type="dxa"/>
          </w:tcPr>
          <w:p w14:paraId="3DAF1E4F" w14:textId="77777777" w:rsidR="00CB00E2" w:rsidRPr="00CA6E93" w:rsidRDefault="00CB00E2" w:rsidP="00CB00E2">
            <w:pPr>
              <w:pStyle w:val="bangtrai"/>
            </w:pPr>
          </w:p>
        </w:tc>
        <w:tc>
          <w:tcPr>
            <w:tcW w:w="0" w:type="auto"/>
          </w:tcPr>
          <w:p w14:paraId="022AA0A8"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38620C59" w14:textId="27204AF1" w:rsidR="00CB00E2" w:rsidRPr="00EC1F8A" w:rsidRDefault="00CB00E2" w:rsidP="00CB00E2">
            <w:r>
              <w:rPr>
                <w:rFonts w:ascii="Calibri" w:hAnsi="Calibri" w:cs="Calibri"/>
                <w:sz w:val="22"/>
                <w:szCs w:val="22"/>
              </w:rPr>
              <w:t>2.275E+1</w:t>
            </w:r>
          </w:p>
        </w:tc>
        <w:tc>
          <w:tcPr>
            <w:tcW w:w="0" w:type="auto"/>
            <w:tcBorders>
              <w:top w:val="nil"/>
              <w:left w:val="nil"/>
              <w:bottom w:val="nil"/>
              <w:right w:val="nil"/>
            </w:tcBorders>
            <w:vAlign w:val="bottom"/>
          </w:tcPr>
          <w:p w14:paraId="24807878" w14:textId="033B7DA5" w:rsidR="00CB00E2" w:rsidRPr="00EC1F8A" w:rsidRDefault="00CB00E2" w:rsidP="00CB00E2">
            <w:r>
              <w:rPr>
                <w:rFonts w:ascii="Calibri" w:hAnsi="Calibri" w:cs="Calibri"/>
                <w:sz w:val="22"/>
                <w:szCs w:val="22"/>
              </w:rPr>
              <w:t>5.271E+2</w:t>
            </w:r>
          </w:p>
        </w:tc>
        <w:tc>
          <w:tcPr>
            <w:tcW w:w="0" w:type="auto"/>
            <w:tcBorders>
              <w:top w:val="nil"/>
              <w:left w:val="nil"/>
              <w:bottom w:val="nil"/>
              <w:right w:val="nil"/>
            </w:tcBorders>
            <w:vAlign w:val="bottom"/>
          </w:tcPr>
          <w:p w14:paraId="6F9A5EAB" w14:textId="3E8E10C9" w:rsidR="00CB00E2" w:rsidRPr="00EC1F8A" w:rsidRDefault="00CB00E2" w:rsidP="00CB00E2">
            <w:r>
              <w:rPr>
                <w:rFonts w:ascii="Calibri" w:hAnsi="Calibri" w:cs="Calibri"/>
                <w:sz w:val="22"/>
                <w:szCs w:val="22"/>
              </w:rPr>
              <w:t>1.411E+1</w:t>
            </w:r>
          </w:p>
        </w:tc>
        <w:tc>
          <w:tcPr>
            <w:tcW w:w="0" w:type="auto"/>
            <w:tcBorders>
              <w:top w:val="nil"/>
              <w:left w:val="nil"/>
              <w:bottom w:val="nil"/>
              <w:right w:val="nil"/>
            </w:tcBorders>
            <w:vAlign w:val="bottom"/>
          </w:tcPr>
          <w:p w14:paraId="102EC67A" w14:textId="4AC64827" w:rsidR="00CB00E2" w:rsidRPr="00EC1F8A" w:rsidRDefault="00CB00E2" w:rsidP="00CB00E2">
            <w:r>
              <w:rPr>
                <w:rFonts w:ascii="Calibri" w:hAnsi="Calibri" w:cs="Calibri"/>
                <w:sz w:val="22"/>
                <w:szCs w:val="22"/>
              </w:rPr>
              <w:t>1.713E+2</w:t>
            </w:r>
          </w:p>
        </w:tc>
        <w:tc>
          <w:tcPr>
            <w:tcW w:w="0" w:type="auto"/>
            <w:tcBorders>
              <w:top w:val="nil"/>
              <w:left w:val="nil"/>
              <w:bottom w:val="nil"/>
              <w:right w:val="nil"/>
            </w:tcBorders>
            <w:vAlign w:val="bottom"/>
          </w:tcPr>
          <w:p w14:paraId="6D80EFA3" w14:textId="08F4C693" w:rsidR="00CB00E2" w:rsidRPr="00EC1F8A" w:rsidRDefault="00CB00E2" w:rsidP="00CB00E2">
            <w:r>
              <w:rPr>
                <w:rFonts w:ascii="Calibri" w:hAnsi="Calibri" w:cs="Calibri"/>
                <w:b/>
                <w:bCs/>
                <w:sz w:val="22"/>
                <w:szCs w:val="22"/>
              </w:rPr>
              <w:t>6.318E+0</w:t>
            </w:r>
          </w:p>
        </w:tc>
        <w:tc>
          <w:tcPr>
            <w:tcW w:w="0" w:type="auto"/>
            <w:vAlign w:val="bottom"/>
          </w:tcPr>
          <w:p w14:paraId="014FFD86" w14:textId="15C2DD0D" w:rsidR="00CB00E2" w:rsidRPr="00EC1F8A" w:rsidRDefault="00CB00E2" w:rsidP="00CB00E2">
            <w:r>
              <w:rPr>
                <w:rFonts w:ascii="Calibri" w:hAnsi="Calibri" w:cs="Calibri"/>
                <w:sz w:val="22"/>
                <w:szCs w:val="22"/>
              </w:rPr>
              <w:t>5.386E+0</w:t>
            </w:r>
          </w:p>
        </w:tc>
        <w:tc>
          <w:tcPr>
            <w:tcW w:w="0" w:type="auto"/>
            <w:vAlign w:val="bottom"/>
          </w:tcPr>
          <w:p w14:paraId="74BD9C66" w14:textId="75F91DBE" w:rsidR="00CB00E2" w:rsidRPr="00EC1F8A" w:rsidRDefault="00CB00E2" w:rsidP="00CB00E2">
            <w:r>
              <w:rPr>
                <w:rFonts w:ascii="Calibri" w:hAnsi="Calibri" w:cs="Calibri"/>
                <w:sz w:val="22"/>
                <w:szCs w:val="22"/>
              </w:rPr>
              <w:t>3.017E+1</w:t>
            </w:r>
          </w:p>
        </w:tc>
        <w:tc>
          <w:tcPr>
            <w:tcW w:w="0" w:type="auto"/>
            <w:vAlign w:val="bottom"/>
          </w:tcPr>
          <w:p w14:paraId="2925E107" w14:textId="4E87C38B" w:rsidR="00CB00E2" w:rsidRPr="00EC1F8A" w:rsidRDefault="00CB00E2" w:rsidP="00CB00E2">
            <w:r>
              <w:rPr>
                <w:rFonts w:ascii="Calibri" w:hAnsi="Calibri" w:cs="Calibri"/>
                <w:sz w:val="22"/>
                <w:szCs w:val="22"/>
              </w:rPr>
              <w:t>9.698E+0</w:t>
            </w:r>
          </w:p>
        </w:tc>
        <w:tc>
          <w:tcPr>
            <w:tcW w:w="0" w:type="auto"/>
            <w:vAlign w:val="bottom"/>
          </w:tcPr>
          <w:p w14:paraId="2D36A52F" w14:textId="555495F3" w:rsidR="00CB00E2" w:rsidRPr="00EC1F8A" w:rsidRDefault="00CB00E2" w:rsidP="00CB00E2">
            <w:r>
              <w:rPr>
                <w:rFonts w:ascii="Calibri" w:hAnsi="Calibri" w:cs="Calibri"/>
                <w:sz w:val="22"/>
                <w:szCs w:val="22"/>
              </w:rPr>
              <w:t>1.952E+1</w:t>
            </w:r>
          </w:p>
        </w:tc>
        <w:tc>
          <w:tcPr>
            <w:tcW w:w="0" w:type="auto"/>
            <w:vAlign w:val="bottom"/>
          </w:tcPr>
          <w:p w14:paraId="246BB52C" w14:textId="6A3F2D22" w:rsidR="00CB00E2" w:rsidRPr="00EC1F8A" w:rsidRDefault="00CB00E2" w:rsidP="00CB00E2">
            <w:r>
              <w:rPr>
                <w:rFonts w:ascii="Calibri" w:hAnsi="Calibri" w:cs="Calibri"/>
                <w:b/>
                <w:bCs/>
                <w:sz w:val="22"/>
                <w:szCs w:val="22"/>
              </w:rPr>
              <w:t>3.650E+0</w:t>
            </w:r>
          </w:p>
        </w:tc>
        <w:tc>
          <w:tcPr>
            <w:tcW w:w="0" w:type="auto"/>
            <w:vAlign w:val="bottom"/>
          </w:tcPr>
          <w:p w14:paraId="78D08161" w14:textId="432F2539" w:rsidR="00CB00E2" w:rsidRPr="00EC1F8A" w:rsidRDefault="00CB00E2" w:rsidP="00CB00E2">
            <w:r>
              <w:rPr>
                <w:rFonts w:ascii="Calibri" w:hAnsi="Calibri" w:cs="Calibri"/>
                <w:sz w:val="22"/>
                <w:szCs w:val="22"/>
              </w:rPr>
              <w:t>4.159E-3</w:t>
            </w:r>
          </w:p>
        </w:tc>
        <w:tc>
          <w:tcPr>
            <w:tcW w:w="0" w:type="auto"/>
            <w:vAlign w:val="bottom"/>
          </w:tcPr>
          <w:p w14:paraId="7200508F" w14:textId="48D1E4FF" w:rsidR="00CB00E2" w:rsidRPr="00EC1F8A" w:rsidRDefault="00CB00E2" w:rsidP="00CB00E2">
            <w:r>
              <w:rPr>
                <w:rFonts w:ascii="Calibri" w:hAnsi="Calibri" w:cs="Calibri"/>
                <w:sz w:val="22"/>
                <w:szCs w:val="22"/>
              </w:rPr>
              <w:t>1.224E-2</w:t>
            </w:r>
          </w:p>
        </w:tc>
        <w:tc>
          <w:tcPr>
            <w:tcW w:w="0" w:type="auto"/>
            <w:vAlign w:val="bottom"/>
          </w:tcPr>
          <w:p w14:paraId="111F7490" w14:textId="4E968BB8" w:rsidR="00CB00E2" w:rsidRPr="00EC1F8A" w:rsidRDefault="00CB00E2" w:rsidP="00CB00E2">
            <w:r>
              <w:rPr>
                <w:rFonts w:ascii="Calibri" w:hAnsi="Calibri" w:cs="Calibri"/>
                <w:sz w:val="22"/>
                <w:szCs w:val="22"/>
              </w:rPr>
              <w:t>5.412E-3</w:t>
            </w:r>
          </w:p>
        </w:tc>
        <w:tc>
          <w:tcPr>
            <w:tcW w:w="0" w:type="auto"/>
            <w:vAlign w:val="bottom"/>
          </w:tcPr>
          <w:p w14:paraId="7EC78077" w14:textId="08A1B3E0" w:rsidR="00CB00E2" w:rsidRPr="00EC1F8A" w:rsidRDefault="00CB00E2" w:rsidP="00CB00E2">
            <w:r>
              <w:rPr>
                <w:rFonts w:ascii="Calibri" w:hAnsi="Calibri" w:cs="Calibri"/>
                <w:sz w:val="22"/>
                <w:szCs w:val="22"/>
              </w:rPr>
              <w:t>9.070E-3</w:t>
            </w:r>
          </w:p>
        </w:tc>
        <w:tc>
          <w:tcPr>
            <w:tcW w:w="0" w:type="auto"/>
            <w:vAlign w:val="bottom"/>
          </w:tcPr>
          <w:p w14:paraId="4698525C" w14:textId="1083CC9A" w:rsidR="00CB00E2" w:rsidRPr="00EC1F8A" w:rsidRDefault="00CB00E2" w:rsidP="00CB00E2">
            <w:r>
              <w:rPr>
                <w:rFonts w:ascii="Calibri" w:hAnsi="Calibri" w:cs="Calibri"/>
                <w:b/>
                <w:bCs/>
                <w:sz w:val="22"/>
                <w:szCs w:val="22"/>
              </w:rPr>
              <w:t>2.321E-3</w:t>
            </w:r>
          </w:p>
        </w:tc>
      </w:tr>
      <w:tr w:rsidR="00CB00E2" w:rsidRPr="00CA6E93" w14:paraId="3155420B" w14:textId="77777777" w:rsidTr="0052298E">
        <w:trPr>
          <w:jc w:val="center"/>
        </w:trPr>
        <w:tc>
          <w:tcPr>
            <w:tcW w:w="956" w:type="dxa"/>
          </w:tcPr>
          <w:p w14:paraId="7A125E3F" w14:textId="77777777" w:rsidR="00CB00E2" w:rsidRPr="00CA6E93" w:rsidRDefault="00CB00E2" w:rsidP="00CB00E2">
            <w:pPr>
              <w:pStyle w:val="bangtrai"/>
            </w:pPr>
          </w:p>
        </w:tc>
        <w:tc>
          <w:tcPr>
            <w:tcW w:w="0" w:type="auto"/>
          </w:tcPr>
          <w:p w14:paraId="2DB69A3D"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5147D9AB" w14:textId="4083CEFC" w:rsidR="00CB00E2" w:rsidRPr="00EC1F8A" w:rsidRDefault="00CB00E2" w:rsidP="00CB00E2">
            <w:r>
              <w:rPr>
                <w:rFonts w:ascii="Calibri" w:hAnsi="Calibri" w:cs="Calibri"/>
                <w:sz w:val="22"/>
                <w:szCs w:val="22"/>
              </w:rPr>
              <w:t>5.935E+0</w:t>
            </w:r>
          </w:p>
        </w:tc>
        <w:tc>
          <w:tcPr>
            <w:tcW w:w="0" w:type="auto"/>
            <w:tcBorders>
              <w:top w:val="nil"/>
              <w:left w:val="nil"/>
              <w:right w:val="nil"/>
            </w:tcBorders>
            <w:vAlign w:val="bottom"/>
          </w:tcPr>
          <w:p w14:paraId="4C766836" w14:textId="25EFAAB4" w:rsidR="00CB00E2" w:rsidRPr="00EC1F8A" w:rsidRDefault="00CB00E2" w:rsidP="00CB00E2">
            <w:r>
              <w:rPr>
                <w:rFonts w:ascii="Calibri" w:hAnsi="Calibri" w:cs="Calibri"/>
                <w:sz w:val="22"/>
                <w:szCs w:val="22"/>
              </w:rPr>
              <w:t>1.501E+2</w:t>
            </w:r>
          </w:p>
        </w:tc>
        <w:tc>
          <w:tcPr>
            <w:tcW w:w="0" w:type="auto"/>
            <w:tcBorders>
              <w:top w:val="nil"/>
              <w:left w:val="nil"/>
              <w:right w:val="nil"/>
            </w:tcBorders>
            <w:vAlign w:val="bottom"/>
          </w:tcPr>
          <w:p w14:paraId="7588B974" w14:textId="6D85D888" w:rsidR="00CB00E2" w:rsidRPr="00EC1F8A" w:rsidRDefault="00CB00E2" w:rsidP="00CB00E2">
            <w:r>
              <w:rPr>
                <w:rFonts w:ascii="Calibri" w:hAnsi="Calibri" w:cs="Calibri"/>
                <w:b/>
                <w:bCs/>
                <w:sz w:val="22"/>
                <w:szCs w:val="22"/>
              </w:rPr>
              <w:t>1.193E+0</w:t>
            </w:r>
          </w:p>
        </w:tc>
        <w:tc>
          <w:tcPr>
            <w:tcW w:w="0" w:type="auto"/>
            <w:tcBorders>
              <w:top w:val="nil"/>
              <w:left w:val="nil"/>
              <w:right w:val="nil"/>
            </w:tcBorders>
            <w:vAlign w:val="bottom"/>
          </w:tcPr>
          <w:p w14:paraId="193F8F2E" w14:textId="5EA9A4E7" w:rsidR="00CB00E2" w:rsidRPr="00EC1F8A" w:rsidRDefault="00CB00E2" w:rsidP="00CB00E2">
            <w:r>
              <w:rPr>
                <w:rFonts w:ascii="Calibri" w:hAnsi="Calibri" w:cs="Calibri"/>
                <w:sz w:val="22"/>
                <w:szCs w:val="22"/>
              </w:rPr>
              <w:t>1.110E+2</w:t>
            </w:r>
          </w:p>
        </w:tc>
        <w:tc>
          <w:tcPr>
            <w:tcW w:w="0" w:type="auto"/>
            <w:tcBorders>
              <w:top w:val="nil"/>
              <w:left w:val="nil"/>
              <w:right w:val="nil"/>
            </w:tcBorders>
            <w:vAlign w:val="bottom"/>
          </w:tcPr>
          <w:p w14:paraId="36648AE3" w14:textId="7826574E" w:rsidR="00CB00E2" w:rsidRPr="00EC1F8A" w:rsidRDefault="00CB00E2" w:rsidP="00CB00E2">
            <w:r>
              <w:rPr>
                <w:rFonts w:ascii="Calibri" w:hAnsi="Calibri" w:cs="Calibri"/>
                <w:sz w:val="22"/>
                <w:szCs w:val="22"/>
              </w:rPr>
              <w:t>2.303E+0</w:t>
            </w:r>
          </w:p>
        </w:tc>
        <w:tc>
          <w:tcPr>
            <w:tcW w:w="0" w:type="auto"/>
            <w:vAlign w:val="bottom"/>
          </w:tcPr>
          <w:p w14:paraId="553E9DFF" w14:textId="28193B21" w:rsidR="00CB00E2" w:rsidRPr="00EC1F8A" w:rsidRDefault="00CB00E2" w:rsidP="00CB00E2">
            <w:r>
              <w:rPr>
                <w:rFonts w:ascii="Calibri" w:hAnsi="Calibri" w:cs="Calibri"/>
                <w:sz w:val="22"/>
                <w:szCs w:val="22"/>
              </w:rPr>
              <w:t>9.705E-1</w:t>
            </w:r>
          </w:p>
        </w:tc>
        <w:tc>
          <w:tcPr>
            <w:tcW w:w="0" w:type="auto"/>
            <w:vAlign w:val="bottom"/>
          </w:tcPr>
          <w:p w14:paraId="5E4032BA" w14:textId="335AC8C3" w:rsidR="00CB00E2" w:rsidRPr="00EC1F8A" w:rsidRDefault="00CB00E2" w:rsidP="00CB00E2">
            <w:r>
              <w:rPr>
                <w:rFonts w:ascii="Calibri" w:hAnsi="Calibri" w:cs="Calibri"/>
                <w:sz w:val="22"/>
                <w:szCs w:val="22"/>
              </w:rPr>
              <w:t>9.082E+0</w:t>
            </w:r>
          </w:p>
        </w:tc>
        <w:tc>
          <w:tcPr>
            <w:tcW w:w="0" w:type="auto"/>
            <w:vAlign w:val="bottom"/>
          </w:tcPr>
          <w:p w14:paraId="5FE6E368" w14:textId="45EE0F32" w:rsidR="00CB00E2" w:rsidRPr="00EC1F8A" w:rsidRDefault="00CB00E2" w:rsidP="00CB00E2">
            <w:r>
              <w:rPr>
                <w:rFonts w:ascii="Calibri" w:hAnsi="Calibri" w:cs="Calibri"/>
                <w:sz w:val="22"/>
                <w:szCs w:val="22"/>
              </w:rPr>
              <w:t>8.742E-1</w:t>
            </w:r>
          </w:p>
        </w:tc>
        <w:tc>
          <w:tcPr>
            <w:tcW w:w="0" w:type="auto"/>
            <w:vAlign w:val="bottom"/>
          </w:tcPr>
          <w:p w14:paraId="37AF04D1" w14:textId="518BEAE1" w:rsidR="00CB00E2" w:rsidRPr="00EC1F8A" w:rsidRDefault="00CB00E2" w:rsidP="00CB00E2">
            <w:r>
              <w:rPr>
                <w:rFonts w:ascii="Calibri" w:hAnsi="Calibri" w:cs="Calibri"/>
                <w:sz w:val="22"/>
                <w:szCs w:val="22"/>
              </w:rPr>
              <w:t>5.760E+0</w:t>
            </w:r>
          </w:p>
        </w:tc>
        <w:tc>
          <w:tcPr>
            <w:tcW w:w="0" w:type="auto"/>
            <w:vAlign w:val="bottom"/>
          </w:tcPr>
          <w:p w14:paraId="50589F51" w14:textId="4C8F6DAE" w:rsidR="00CB00E2" w:rsidRPr="00EC1F8A" w:rsidRDefault="00CB00E2" w:rsidP="00CB00E2">
            <w:r>
              <w:rPr>
                <w:rFonts w:ascii="Calibri" w:hAnsi="Calibri" w:cs="Calibri"/>
                <w:b/>
                <w:bCs/>
                <w:sz w:val="22"/>
                <w:szCs w:val="22"/>
              </w:rPr>
              <w:t>6.496E-1</w:t>
            </w:r>
          </w:p>
        </w:tc>
        <w:tc>
          <w:tcPr>
            <w:tcW w:w="0" w:type="auto"/>
            <w:vAlign w:val="bottom"/>
          </w:tcPr>
          <w:p w14:paraId="4AF3366C" w14:textId="1281F1E1" w:rsidR="00CB00E2" w:rsidRPr="00EC1F8A" w:rsidRDefault="00CB00E2" w:rsidP="00CB00E2">
            <w:r>
              <w:rPr>
                <w:rFonts w:ascii="Calibri" w:hAnsi="Calibri" w:cs="Calibri"/>
                <w:sz w:val="22"/>
                <w:szCs w:val="22"/>
              </w:rPr>
              <w:t>7.194E-4</w:t>
            </w:r>
          </w:p>
        </w:tc>
        <w:tc>
          <w:tcPr>
            <w:tcW w:w="0" w:type="auto"/>
            <w:vAlign w:val="bottom"/>
          </w:tcPr>
          <w:p w14:paraId="6F7B9949" w14:textId="27FD42AB" w:rsidR="00CB00E2" w:rsidRPr="00EC1F8A" w:rsidRDefault="00CB00E2" w:rsidP="00CB00E2">
            <w:r>
              <w:rPr>
                <w:rFonts w:ascii="Calibri" w:hAnsi="Calibri" w:cs="Calibri"/>
                <w:sz w:val="22"/>
                <w:szCs w:val="22"/>
              </w:rPr>
              <w:t>5.224E-3</w:t>
            </w:r>
          </w:p>
        </w:tc>
        <w:tc>
          <w:tcPr>
            <w:tcW w:w="0" w:type="auto"/>
            <w:vAlign w:val="bottom"/>
          </w:tcPr>
          <w:p w14:paraId="73B46D5E" w14:textId="477BA6AA" w:rsidR="00CB00E2" w:rsidRPr="00EC1F8A" w:rsidRDefault="00CB00E2" w:rsidP="00CB00E2">
            <w:r>
              <w:rPr>
                <w:rFonts w:ascii="Calibri" w:hAnsi="Calibri" w:cs="Calibri"/>
                <w:sz w:val="22"/>
                <w:szCs w:val="22"/>
              </w:rPr>
              <w:t>4.827E-4</w:t>
            </w:r>
          </w:p>
        </w:tc>
        <w:tc>
          <w:tcPr>
            <w:tcW w:w="0" w:type="auto"/>
            <w:vAlign w:val="bottom"/>
          </w:tcPr>
          <w:p w14:paraId="6BD4A60F" w14:textId="6E32E32A" w:rsidR="00CB00E2" w:rsidRPr="00EC1F8A" w:rsidRDefault="00CB00E2" w:rsidP="00CB00E2">
            <w:r>
              <w:rPr>
                <w:rFonts w:ascii="Calibri" w:hAnsi="Calibri" w:cs="Calibri"/>
                <w:sz w:val="22"/>
                <w:szCs w:val="22"/>
              </w:rPr>
              <w:t>3.828E-3</w:t>
            </w:r>
          </w:p>
        </w:tc>
        <w:tc>
          <w:tcPr>
            <w:tcW w:w="0" w:type="auto"/>
            <w:vAlign w:val="bottom"/>
          </w:tcPr>
          <w:p w14:paraId="57F3717A" w14:textId="3DE8B300" w:rsidR="00CB00E2" w:rsidRPr="00EC1F8A" w:rsidRDefault="00CB00E2" w:rsidP="00CB00E2">
            <w:r>
              <w:rPr>
                <w:rFonts w:ascii="Calibri" w:hAnsi="Calibri" w:cs="Calibri"/>
                <w:b/>
                <w:bCs/>
                <w:sz w:val="22"/>
                <w:szCs w:val="22"/>
              </w:rPr>
              <w:t>2.229E-4</w:t>
            </w:r>
          </w:p>
        </w:tc>
      </w:tr>
      <w:tr w:rsidR="00CB00E2" w:rsidRPr="00CA6E93" w14:paraId="1B048270" w14:textId="77777777" w:rsidTr="0052298E">
        <w:trPr>
          <w:jc w:val="center"/>
        </w:trPr>
        <w:tc>
          <w:tcPr>
            <w:tcW w:w="956" w:type="dxa"/>
            <w:tcBorders>
              <w:bottom w:val="single" w:sz="4" w:space="0" w:color="auto"/>
            </w:tcBorders>
          </w:tcPr>
          <w:p w14:paraId="2ED368FA" w14:textId="77777777" w:rsidR="00CB00E2" w:rsidRPr="00CA6E93" w:rsidRDefault="00CB00E2" w:rsidP="00CB00E2">
            <w:pPr>
              <w:pStyle w:val="bangtrai"/>
            </w:pPr>
          </w:p>
        </w:tc>
        <w:tc>
          <w:tcPr>
            <w:tcW w:w="0" w:type="auto"/>
            <w:tcBorders>
              <w:bottom w:val="single" w:sz="4" w:space="0" w:color="auto"/>
            </w:tcBorders>
          </w:tcPr>
          <w:p w14:paraId="7F6F1582"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6399227F" w14:textId="4BF20964" w:rsidR="00CB00E2" w:rsidRPr="00EC1F8A" w:rsidRDefault="00CB00E2" w:rsidP="00CB00E2">
            <w:r>
              <w:rPr>
                <w:rFonts w:ascii="Calibri" w:hAnsi="Calibri" w:cs="Calibri"/>
                <w:sz w:val="22"/>
                <w:szCs w:val="22"/>
              </w:rPr>
              <w:t>1.299E+1</w:t>
            </w:r>
          </w:p>
        </w:tc>
        <w:tc>
          <w:tcPr>
            <w:tcW w:w="0" w:type="auto"/>
            <w:tcBorders>
              <w:top w:val="nil"/>
              <w:left w:val="nil"/>
              <w:bottom w:val="single" w:sz="4" w:space="0" w:color="auto"/>
              <w:right w:val="nil"/>
            </w:tcBorders>
            <w:vAlign w:val="bottom"/>
          </w:tcPr>
          <w:p w14:paraId="04CD4F29" w14:textId="1CB68869" w:rsidR="00CB00E2" w:rsidRPr="00EC1F8A" w:rsidRDefault="00CB00E2" w:rsidP="00CB00E2">
            <w:r>
              <w:rPr>
                <w:rFonts w:ascii="Calibri" w:hAnsi="Calibri" w:cs="Calibri"/>
                <w:sz w:val="22"/>
                <w:szCs w:val="22"/>
              </w:rPr>
              <w:t>1.343E+2</w:t>
            </w:r>
          </w:p>
        </w:tc>
        <w:tc>
          <w:tcPr>
            <w:tcW w:w="0" w:type="auto"/>
            <w:tcBorders>
              <w:top w:val="nil"/>
              <w:left w:val="nil"/>
              <w:bottom w:val="single" w:sz="4" w:space="0" w:color="auto"/>
              <w:right w:val="nil"/>
            </w:tcBorders>
            <w:vAlign w:val="bottom"/>
          </w:tcPr>
          <w:p w14:paraId="53629662" w14:textId="74B9C8C4" w:rsidR="00CB00E2" w:rsidRPr="00EC1F8A" w:rsidRDefault="00CB00E2" w:rsidP="00CB00E2">
            <w:r>
              <w:rPr>
                <w:rFonts w:ascii="Calibri" w:hAnsi="Calibri" w:cs="Calibri"/>
                <w:sz w:val="22"/>
                <w:szCs w:val="22"/>
              </w:rPr>
              <w:t>1.243E+1</w:t>
            </w:r>
          </w:p>
        </w:tc>
        <w:tc>
          <w:tcPr>
            <w:tcW w:w="0" w:type="auto"/>
            <w:tcBorders>
              <w:top w:val="nil"/>
              <w:left w:val="nil"/>
              <w:bottom w:val="single" w:sz="4" w:space="0" w:color="auto"/>
              <w:right w:val="nil"/>
            </w:tcBorders>
            <w:vAlign w:val="bottom"/>
          </w:tcPr>
          <w:p w14:paraId="08301A2D" w14:textId="4646FED0" w:rsidR="00CB00E2" w:rsidRPr="00EC1F8A" w:rsidRDefault="00CB00E2" w:rsidP="00CB00E2">
            <w:r>
              <w:rPr>
                <w:rFonts w:ascii="Calibri" w:hAnsi="Calibri" w:cs="Calibri"/>
                <w:sz w:val="22"/>
                <w:szCs w:val="22"/>
              </w:rPr>
              <w:t>4.356E+1</w:t>
            </w:r>
          </w:p>
        </w:tc>
        <w:tc>
          <w:tcPr>
            <w:tcW w:w="0" w:type="auto"/>
            <w:tcBorders>
              <w:top w:val="nil"/>
              <w:left w:val="nil"/>
              <w:bottom w:val="single" w:sz="4" w:space="0" w:color="auto"/>
              <w:right w:val="nil"/>
            </w:tcBorders>
            <w:vAlign w:val="bottom"/>
          </w:tcPr>
          <w:p w14:paraId="3868EB64" w14:textId="1B272B16" w:rsidR="00CB00E2" w:rsidRPr="00EC1F8A" w:rsidRDefault="00CB00E2" w:rsidP="00CB00E2">
            <w:r>
              <w:rPr>
                <w:rFonts w:ascii="Calibri" w:hAnsi="Calibri" w:cs="Calibri"/>
                <w:b/>
                <w:bCs/>
                <w:sz w:val="22"/>
                <w:szCs w:val="22"/>
              </w:rPr>
              <w:t>4.630E+0</w:t>
            </w:r>
          </w:p>
        </w:tc>
        <w:tc>
          <w:tcPr>
            <w:tcW w:w="0" w:type="auto"/>
            <w:tcBorders>
              <w:bottom w:val="single" w:sz="4" w:space="0" w:color="auto"/>
            </w:tcBorders>
            <w:vAlign w:val="bottom"/>
          </w:tcPr>
          <w:p w14:paraId="2B96FB80" w14:textId="21F78B61" w:rsidR="00CB00E2" w:rsidRPr="00EC1F8A" w:rsidRDefault="00CB00E2" w:rsidP="00CB00E2">
            <w:r>
              <w:rPr>
                <w:rFonts w:ascii="Calibri" w:hAnsi="Calibri" w:cs="Calibri"/>
                <w:sz w:val="22"/>
                <w:szCs w:val="22"/>
              </w:rPr>
              <w:t>3.698E+0</w:t>
            </w:r>
          </w:p>
        </w:tc>
        <w:tc>
          <w:tcPr>
            <w:tcW w:w="0" w:type="auto"/>
            <w:tcBorders>
              <w:bottom w:val="single" w:sz="4" w:space="0" w:color="auto"/>
            </w:tcBorders>
            <w:vAlign w:val="bottom"/>
          </w:tcPr>
          <w:p w14:paraId="5A3B2B33" w14:textId="23713051" w:rsidR="00CB00E2" w:rsidRPr="00EC1F8A" w:rsidRDefault="00CB00E2" w:rsidP="00CB00E2">
            <w:r>
              <w:rPr>
                <w:rFonts w:ascii="Calibri" w:hAnsi="Calibri" w:cs="Calibri"/>
                <w:sz w:val="22"/>
                <w:szCs w:val="22"/>
              </w:rPr>
              <w:t>1.094E+1</w:t>
            </w:r>
          </w:p>
        </w:tc>
        <w:tc>
          <w:tcPr>
            <w:tcW w:w="0" w:type="auto"/>
            <w:tcBorders>
              <w:bottom w:val="single" w:sz="4" w:space="0" w:color="auto"/>
            </w:tcBorders>
            <w:vAlign w:val="bottom"/>
          </w:tcPr>
          <w:p w14:paraId="2AF52B3B" w14:textId="5778BB64" w:rsidR="00CB00E2" w:rsidRPr="00EC1F8A" w:rsidRDefault="00CB00E2" w:rsidP="00CB00E2">
            <w:r>
              <w:rPr>
                <w:rFonts w:ascii="Calibri" w:hAnsi="Calibri" w:cs="Calibri"/>
                <w:sz w:val="22"/>
                <w:szCs w:val="22"/>
              </w:rPr>
              <w:t>8.031E+0</w:t>
            </w:r>
          </w:p>
        </w:tc>
        <w:tc>
          <w:tcPr>
            <w:tcW w:w="0" w:type="auto"/>
            <w:tcBorders>
              <w:bottom w:val="single" w:sz="4" w:space="0" w:color="auto"/>
            </w:tcBorders>
            <w:vAlign w:val="bottom"/>
          </w:tcPr>
          <w:p w14:paraId="1A8838E6" w14:textId="6BBC698E" w:rsidR="00CB00E2" w:rsidRPr="00EC1F8A" w:rsidRDefault="00CB00E2" w:rsidP="00CB00E2">
            <w:r>
              <w:rPr>
                <w:rFonts w:ascii="Calibri" w:hAnsi="Calibri" w:cs="Calibri"/>
                <w:sz w:val="22"/>
                <w:szCs w:val="22"/>
              </w:rPr>
              <w:t>1.273E+1</w:t>
            </w:r>
          </w:p>
        </w:tc>
        <w:tc>
          <w:tcPr>
            <w:tcW w:w="0" w:type="auto"/>
            <w:tcBorders>
              <w:bottom w:val="single" w:sz="4" w:space="0" w:color="auto"/>
            </w:tcBorders>
            <w:vAlign w:val="bottom"/>
          </w:tcPr>
          <w:p w14:paraId="76FB8773" w14:textId="1506AE46" w:rsidR="00CB00E2" w:rsidRPr="00EC1F8A" w:rsidRDefault="00CB00E2" w:rsidP="00CB00E2">
            <w:r>
              <w:rPr>
                <w:rFonts w:ascii="Calibri" w:hAnsi="Calibri" w:cs="Calibri"/>
                <w:b/>
                <w:bCs/>
                <w:sz w:val="22"/>
                <w:szCs w:val="22"/>
              </w:rPr>
              <w:t>2.760E+0</w:t>
            </w:r>
          </w:p>
        </w:tc>
        <w:tc>
          <w:tcPr>
            <w:tcW w:w="0" w:type="auto"/>
            <w:tcBorders>
              <w:bottom w:val="single" w:sz="4" w:space="0" w:color="auto"/>
            </w:tcBorders>
            <w:vAlign w:val="bottom"/>
          </w:tcPr>
          <w:p w14:paraId="463DBDC7" w14:textId="2684C30D" w:rsidR="00CB00E2" w:rsidRPr="00EC1F8A" w:rsidRDefault="00CB00E2" w:rsidP="00CB00E2">
            <w:r>
              <w:rPr>
                <w:rFonts w:ascii="Calibri" w:hAnsi="Calibri" w:cs="Calibri"/>
                <w:sz w:val="22"/>
                <w:szCs w:val="22"/>
              </w:rPr>
              <w:t>2.961E-3</w:t>
            </w:r>
          </w:p>
        </w:tc>
        <w:tc>
          <w:tcPr>
            <w:tcW w:w="0" w:type="auto"/>
            <w:tcBorders>
              <w:bottom w:val="single" w:sz="4" w:space="0" w:color="auto"/>
            </w:tcBorders>
            <w:vAlign w:val="bottom"/>
          </w:tcPr>
          <w:p w14:paraId="49A66697" w14:textId="5C9AAF8D" w:rsidR="00CB00E2" w:rsidRPr="00EC1F8A" w:rsidRDefault="00CB00E2" w:rsidP="00CB00E2">
            <w:r>
              <w:rPr>
                <w:rFonts w:ascii="Calibri" w:hAnsi="Calibri" w:cs="Calibri"/>
                <w:sz w:val="22"/>
                <w:szCs w:val="22"/>
              </w:rPr>
              <w:t>5.695E-3</w:t>
            </w:r>
          </w:p>
        </w:tc>
        <w:tc>
          <w:tcPr>
            <w:tcW w:w="0" w:type="auto"/>
            <w:tcBorders>
              <w:bottom w:val="single" w:sz="4" w:space="0" w:color="auto"/>
            </w:tcBorders>
            <w:vAlign w:val="bottom"/>
          </w:tcPr>
          <w:p w14:paraId="0FBA8CE5" w14:textId="7B416E21" w:rsidR="00CB00E2" w:rsidRPr="00EC1F8A" w:rsidRDefault="00CB00E2" w:rsidP="00CB00E2">
            <w:r>
              <w:rPr>
                <w:rFonts w:ascii="Calibri" w:hAnsi="Calibri" w:cs="Calibri"/>
                <w:sz w:val="22"/>
                <w:szCs w:val="22"/>
              </w:rPr>
              <w:t>4.517E-3</w:t>
            </w:r>
          </w:p>
        </w:tc>
        <w:tc>
          <w:tcPr>
            <w:tcW w:w="0" w:type="auto"/>
            <w:tcBorders>
              <w:bottom w:val="single" w:sz="4" w:space="0" w:color="auto"/>
            </w:tcBorders>
            <w:vAlign w:val="bottom"/>
          </w:tcPr>
          <w:p w14:paraId="02BBDF19" w14:textId="3E5FF0E6" w:rsidR="00CB00E2" w:rsidRPr="00EC1F8A" w:rsidRDefault="00CB00E2" w:rsidP="00CB00E2">
            <w:r>
              <w:rPr>
                <w:rFonts w:ascii="Calibri" w:hAnsi="Calibri" w:cs="Calibri"/>
                <w:sz w:val="22"/>
                <w:szCs w:val="22"/>
              </w:rPr>
              <w:t>4.186E-3</w:t>
            </w:r>
          </w:p>
        </w:tc>
        <w:tc>
          <w:tcPr>
            <w:tcW w:w="0" w:type="auto"/>
            <w:tcBorders>
              <w:bottom w:val="single" w:sz="4" w:space="0" w:color="auto"/>
            </w:tcBorders>
            <w:vAlign w:val="bottom"/>
          </w:tcPr>
          <w:p w14:paraId="7C6A7481" w14:textId="5F5CEB49" w:rsidR="00CB00E2" w:rsidRPr="00EC1F8A" w:rsidRDefault="00CB00E2" w:rsidP="00CB00E2">
            <w:r>
              <w:rPr>
                <w:rFonts w:ascii="Calibri" w:hAnsi="Calibri" w:cs="Calibri"/>
                <w:b/>
                <w:bCs/>
                <w:sz w:val="22"/>
                <w:szCs w:val="22"/>
              </w:rPr>
              <w:t>2.033E-3</w:t>
            </w:r>
          </w:p>
        </w:tc>
      </w:tr>
      <w:tr w:rsidR="00CB00E2" w:rsidRPr="00CA6E93" w14:paraId="41A21109" w14:textId="77777777" w:rsidTr="0052298E">
        <w:trPr>
          <w:jc w:val="center"/>
        </w:trPr>
        <w:tc>
          <w:tcPr>
            <w:tcW w:w="956" w:type="dxa"/>
            <w:tcBorders>
              <w:top w:val="single" w:sz="4" w:space="0" w:color="auto"/>
            </w:tcBorders>
          </w:tcPr>
          <w:p w14:paraId="170CB9C3" w14:textId="77777777" w:rsidR="00CB00E2" w:rsidRPr="00CA6E93" w:rsidRDefault="00CB00E2" w:rsidP="00CB00E2">
            <w:pPr>
              <w:pStyle w:val="bangtrai"/>
            </w:pPr>
            <w:r>
              <w:t>37-bar</w:t>
            </w:r>
          </w:p>
        </w:tc>
        <w:tc>
          <w:tcPr>
            <w:tcW w:w="0" w:type="auto"/>
            <w:tcBorders>
              <w:top w:val="single" w:sz="4" w:space="0" w:color="auto"/>
            </w:tcBorders>
          </w:tcPr>
          <w:p w14:paraId="5E3F34B8" w14:textId="77777777" w:rsidR="00CB00E2" w:rsidRPr="00CA6E93" w:rsidRDefault="00CB00E2" w:rsidP="00CB00E2">
            <w:pPr>
              <w:pStyle w:val="bangtrai"/>
            </w:pPr>
            <w:r w:rsidRPr="00CA6E93">
              <w:t>(1)</w:t>
            </w:r>
          </w:p>
        </w:tc>
        <w:tc>
          <w:tcPr>
            <w:tcW w:w="0" w:type="auto"/>
            <w:tcBorders>
              <w:top w:val="single" w:sz="4" w:space="0" w:color="auto"/>
              <w:left w:val="nil"/>
              <w:bottom w:val="nil"/>
              <w:right w:val="nil"/>
            </w:tcBorders>
            <w:vAlign w:val="bottom"/>
          </w:tcPr>
          <w:p w14:paraId="39D6709A" w14:textId="48D56F91" w:rsidR="00CB00E2" w:rsidRPr="00EC1F8A" w:rsidRDefault="00CB00E2" w:rsidP="00CB00E2">
            <w:r>
              <w:rPr>
                <w:rFonts w:ascii="Calibri" w:hAnsi="Calibri" w:cs="Calibri"/>
                <w:sz w:val="22"/>
                <w:szCs w:val="22"/>
              </w:rPr>
              <w:t>1.926E+1</w:t>
            </w:r>
          </w:p>
        </w:tc>
        <w:tc>
          <w:tcPr>
            <w:tcW w:w="0" w:type="auto"/>
            <w:tcBorders>
              <w:top w:val="single" w:sz="4" w:space="0" w:color="auto"/>
              <w:left w:val="nil"/>
              <w:bottom w:val="nil"/>
              <w:right w:val="nil"/>
            </w:tcBorders>
            <w:vAlign w:val="bottom"/>
          </w:tcPr>
          <w:p w14:paraId="72AAA427" w14:textId="2CD07D62" w:rsidR="00CB00E2" w:rsidRPr="00EC1F8A" w:rsidRDefault="00CB00E2" w:rsidP="00CB00E2">
            <w:r>
              <w:rPr>
                <w:rFonts w:ascii="Calibri" w:hAnsi="Calibri" w:cs="Calibri"/>
                <w:sz w:val="22"/>
                <w:szCs w:val="22"/>
              </w:rPr>
              <w:t>7.211E+1</w:t>
            </w:r>
          </w:p>
        </w:tc>
        <w:tc>
          <w:tcPr>
            <w:tcW w:w="0" w:type="auto"/>
            <w:tcBorders>
              <w:top w:val="single" w:sz="4" w:space="0" w:color="auto"/>
              <w:left w:val="nil"/>
              <w:bottom w:val="nil"/>
              <w:right w:val="nil"/>
            </w:tcBorders>
            <w:vAlign w:val="bottom"/>
          </w:tcPr>
          <w:p w14:paraId="17684EB4" w14:textId="69476C88" w:rsidR="00CB00E2" w:rsidRPr="00EC1F8A" w:rsidRDefault="00CB00E2" w:rsidP="00CB00E2">
            <w:r>
              <w:rPr>
                <w:rFonts w:ascii="Calibri" w:hAnsi="Calibri" w:cs="Calibri"/>
                <w:sz w:val="22"/>
                <w:szCs w:val="22"/>
              </w:rPr>
              <w:t>6.685E+0</w:t>
            </w:r>
          </w:p>
        </w:tc>
        <w:tc>
          <w:tcPr>
            <w:tcW w:w="0" w:type="auto"/>
            <w:tcBorders>
              <w:top w:val="single" w:sz="4" w:space="0" w:color="auto"/>
              <w:left w:val="nil"/>
              <w:bottom w:val="nil"/>
              <w:right w:val="nil"/>
            </w:tcBorders>
            <w:vAlign w:val="bottom"/>
          </w:tcPr>
          <w:p w14:paraId="179FFD79" w14:textId="5F8EDCF8" w:rsidR="00CB00E2" w:rsidRPr="00EC1F8A" w:rsidRDefault="00CB00E2" w:rsidP="00CB00E2">
            <w:r>
              <w:rPr>
                <w:rFonts w:ascii="Calibri" w:hAnsi="Calibri" w:cs="Calibri"/>
                <w:sz w:val="22"/>
                <w:szCs w:val="22"/>
              </w:rPr>
              <w:t>5.166E+1</w:t>
            </w:r>
          </w:p>
        </w:tc>
        <w:tc>
          <w:tcPr>
            <w:tcW w:w="0" w:type="auto"/>
            <w:tcBorders>
              <w:top w:val="single" w:sz="4" w:space="0" w:color="auto"/>
              <w:left w:val="nil"/>
              <w:bottom w:val="nil"/>
              <w:right w:val="nil"/>
            </w:tcBorders>
            <w:vAlign w:val="bottom"/>
          </w:tcPr>
          <w:p w14:paraId="6FCBD9A1" w14:textId="0BF17AAC" w:rsidR="00CB00E2" w:rsidRPr="00EC1F8A" w:rsidRDefault="00CB00E2" w:rsidP="00CB00E2">
            <w:r>
              <w:rPr>
                <w:rFonts w:ascii="Calibri" w:hAnsi="Calibri" w:cs="Calibri"/>
                <w:b/>
                <w:bCs/>
                <w:sz w:val="22"/>
                <w:szCs w:val="22"/>
              </w:rPr>
              <w:t>5.732E+0</w:t>
            </w:r>
          </w:p>
        </w:tc>
        <w:tc>
          <w:tcPr>
            <w:tcW w:w="0" w:type="auto"/>
            <w:tcBorders>
              <w:top w:val="single" w:sz="4" w:space="0" w:color="auto"/>
            </w:tcBorders>
            <w:vAlign w:val="bottom"/>
          </w:tcPr>
          <w:p w14:paraId="260E2B6A" w14:textId="5D701B28" w:rsidR="00CB00E2" w:rsidRPr="00EC1F8A" w:rsidRDefault="00CB00E2" w:rsidP="00CB00E2">
            <w:r>
              <w:rPr>
                <w:rFonts w:ascii="Calibri" w:hAnsi="Calibri" w:cs="Calibri"/>
                <w:sz w:val="22"/>
                <w:szCs w:val="22"/>
              </w:rPr>
              <w:t>3.996E+0</w:t>
            </w:r>
          </w:p>
        </w:tc>
        <w:tc>
          <w:tcPr>
            <w:tcW w:w="0" w:type="auto"/>
            <w:tcBorders>
              <w:top w:val="single" w:sz="4" w:space="0" w:color="auto"/>
            </w:tcBorders>
            <w:vAlign w:val="bottom"/>
          </w:tcPr>
          <w:p w14:paraId="08A44552" w14:textId="04B82503" w:rsidR="00CB00E2" w:rsidRPr="00EC1F8A" w:rsidRDefault="00CB00E2" w:rsidP="00CB00E2">
            <w:r>
              <w:rPr>
                <w:rFonts w:ascii="Calibri" w:hAnsi="Calibri" w:cs="Calibri"/>
                <w:sz w:val="22"/>
                <w:szCs w:val="22"/>
              </w:rPr>
              <w:t>3.839E+0</w:t>
            </w:r>
          </w:p>
        </w:tc>
        <w:tc>
          <w:tcPr>
            <w:tcW w:w="0" w:type="auto"/>
            <w:tcBorders>
              <w:top w:val="single" w:sz="4" w:space="0" w:color="auto"/>
            </w:tcBorders>
            <w:vAlign w:val="bottom"/>
          </w:tcPr>
          <w:p w14:paraId="21041D07" w14:textId="26C69817" w:rsidR="00CB00E2" w:rsidRPr="00EC1F8A" w:rsidRDefault="00CB00E2" w:rsidP="00CB00E2">
            <w:r>
              <w:rPr>
                <w:rFonts w:ascii="Calibri" w:hAnsi="Calibri" w:cs="Calibri"/>
                <w:sz w:val="22"/>
                <w:szCs w:val="22"/>
              </w:rPr>
              <w:t>1.298E+1</w:t>
            </w:r>
          </w:p>
        </w:tc>
        <w:tc>
          <w:tcPr>
            <w:tcW w:w="0" w:type="auto"/>
            <w:tcBorders>
              <w:top w:val="single" w:sz="4" w:space="0" w:color="auto"/>
            </w:tcBorders>
            <w:vAlign w:val="bottom"/>
          </w:tcPr>
          <w:p w14:paraId="35DA5EE6" w14:textId="4F79715C" w:rsidR="00CB00E2" w:rsidRPr="00EC1F8A" w:rsidRDefault="00CB00E2" w:rsidP="00CB00E2">
            <w:r>
              <w:rPr>
                <w:rFonts w:ascii="Calibri" w:hAnsi="Calibri" w:cs="Calibri"/>
                <w:sz w:val="22"/>
                <w:szCs w:val="22"/>
              </w:rPr>
              <w:t>1.552E+1</w:t>
            </w:r>
          </w:p>
        </w:tc>
        <w:tc>
          <w:tcPr>
            <w:tcW w:w="0" w:type="auto"/>
            <w:tcBorders>
              <w:top w:val="single" w:sz="4" w:space="0" w:color="auto"/>
            </w:tcBorders>
            <w:vAlign w:val="bottom"/>
          </w:tcPr>
          <w:p w14:paraId="157770BA" w14:textId="44979934" w:rsidR="00CB00E2" w:rsidRPr="00EC1F8A" w:rsidRDefault="00CB00E2" w:rsidP="00CB00E2">
            <w:r>
              <w:rPr>
                <w:rFonts w:ascii="Calibri" w:hAnsi="Calibri" w:cs="Calibri"/>
                <w:b/>
                <w:bCs/>
                <w:sz w:val="22"/>
                <w:szCs w:val="22"/>
              </w:rPr>
              <w:t>2.989E+0</w:t>
            </w:r>
          </w:p>
        </w:tc>
        <w:tc>
          <w:tcPr>
            <w:tcW w:w="0" w:type="auto"/>
            <w:tcBorders>
              <w:top w:val="single" w:sz="4" w:space="0" w:color="auto"/>
            </w:tcBorders>
            <w:vAlign w:val="bottom"/>
          </w:tcPr>
          <w:p w14:paraId="1AA70BE8" w14:textId="6FAC1BB0" w:rsidR="00CB00E2" w:rsidRPr="00EC1F8A" w:rsidRDefault="00CB00E2" w:rsidP="00CB00E2">
            <w:r>
              <w:rPr>
                <w:rFonts w:ascii="Calibri" w:hAnsi="Calibri" w:cs="Calibri"/>
                <w:sz w:val="22"/>
                <w:szCs w:val="22"/>
              </w:rPr>
              <w:t>2.803E-3</w:t>
            </w:r>
          </w:p>
        </w:tc>
        <w:tc>
          <w:tcPr>
            <w:tcW w:w="0" w:type="auto"/>
            <w:tcBorders>
              <w:top w:val="single" w:sz="4" w:space="0" w:color="auto"/>
            </w:tcBorders>
            <w:vAlign w:val="bottom"/>
          </w:tcPr>
          <w:p w14:paraId="15809688" w14:textId="3276F7FF" w:rsidR="00CB00E2" w:rsidRPr="00EC1F8A" w:rsidRDefault="00CB00E2" w:rsidP="00CB00E2">
            <w:r>
              <w:rPr>
                <w:rFonts w:ascii="Calibri" w:hAnsi="Calibri" w:cs="Calibri"/>
                <w:sz w:val="22"/>
                <w:szCs w:val="22"/>
              </w:rPr>
              <w:t>2.734E-3</w:t>
            </w:r>
          </w:p>
        </w:tc>
        <w:tc>
          <w:tcPr>
            <w:tcW w:w="0" w:type="auto"/>
            <w:tcBorders>
              <w:top w:val="single" w:sz="4" w:space="0" w:color="auto"/>
            </w:tcBorders>
            <w:vAlign w:val="bottom"/>
          </w:tcPr>
          <w:p w14:paraId="011B8B52" w14:textId="4E27F4FC" w:rsidR="00CB00E2" w:rsidRPr="00EC1F8A" w:rsidRDefault="00CB00E2" w:rsidP="00CB00E2">
            <w:r>
              <w:rPr>
                <w:rFonts w:ascii="Calibri" w:hAnsi="Calibri" w:cs="Calibri"/>
                <w:sz w:val="22"/>
                <w:szCs w:val="22"/>
              </w:rPr>
              <w:t>4.620E-3</w:t>
            </w:r>
          </w:p>
        </w:tc>
        <w:tc>
          <w:tcPr>
            <w:tcW w:w="0" w:type="auto"/>
            <w:tcBorders>
              <w:top w:val="single" w:sz="4" w:space="0" w:color="auto"/>
            </w:tcBorders>
            <w:vAlign w:val="bottom"/>
          </w:tcPr>
          <w:p w14:paraId="18BC66D7" w14:textId="66583B44" w:rsidR="00CB00E2" w:rsidRPr="00EC1F8A" w:rsidRDefault="00CB00E2" w:rsidP="00CB00E2">
            <w:r>
              <w:rPr>
                <w:rFonts w:ascii="Calibri" w:hAnsi="Calibri" w:cs="Calibri"/>
                <w:sz w:val="22"/>
                <w:szCs w:val="22"/>
              </w:rPr>
              <w:t>6.178E-3</w:t>
            </w:r>
          </w:p>
        </w:tc>
        <w:tc>
          <w:tcPr>
            <w:tcW w:w="0" w:type="auto"/>
            <w:tcBorders>
              <w:top w:val="single" w:sz="4" w:space="0" w:color="auto"/>
            </w:tcBorders>
            <w:vAlign w:val="bottom"/>
          </w:tcPr>
          <w:p w14:paraId="0EC1F35E" w14:textId="665AE6EB" w:rsidR="00CB00E2" w:rsidRPr="00EC1F8A" w:rsidRDefault="00CB00E2" w:rsidP="00CB00E2">
            <w:r>
              <w:rPr>
                <w:rFonts w:ascii="Calibri" w:hAnsi="Calibri" w:cs="Calibri"/>
                <w:b/>
                <w:bCs/>
                <w:sz w:val="22"/>
                <w:szCs w:val="22"/>
              </w:rPr>
              <w:t>1.892E-3</w:t>
            </w:r>
          </w:p>
        </w:tc>
      </w:tr>
      <w:tr w:rsidR="00CB00E2" w:rsidRPr="00CA6E93" w14:paraId="7801DA55" w14:textId="77777777" w:rsidTr="0052298E">
        <w:trPr>
          <w:jc w:val="center"/>
        </w:trPr>
        <w:tc>
          <w:tcPr>
            <w:tcW w:w="956" w:type="dxa"/>
          </w:tcPr>
          <w:p w14:paraId="01746B17" w14:textId="77777777" w:rsidR="00CB00E2" w:rsidRPr="00CA6E93" w:rsidRDefault="00CB00E2" w:rsidP="00CB00E2">
            <w:pPr>
              <w:pStyle w:val="bangtrai"/>
            </w:pPr>
            <w:r>
              <w:t>Truss</w:t>
            </w:r>
          </w:p>
        </w:tc>
        <w:tc>
          <w:tcPr>
            <w:tcW w:w="0" w:type="auto"/>
          </w:tcPr>
          <w:p w14:paraId="6A3D00DC"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4156D7E8" w14:textId="34A1C53C" w:rsidR="00CB00E2" w:rsidRPr="00EC1F8A" w:rsidRDefault="00CB00E2" w:rsidP="00CB00E2">
            <w:r>
              <w:rPr>
                <w:rFonts w:ascii="Calibri" w:hAnsi="Calibri" w:cs="Calibri"/>
                <w:sz w:val="22"/>
                <w:szCs w:val="22"/>
              </w:rPr>
              <w:t>4.312E+1</w:t>
            </w:r>
          </w:p>
        </w:tc>
        <w:tc>
          <w:tcPr>
            <w:tcW w:w="0" w:type="auto"/>
            <w:tcBorders>
              <w:top w:val="nil"/>
              <w:left w:val="nil"/>
              <w:bottom w:val="nil"/>
              <w:right w:val="nil"/>
            </w:tcBorders>
            <w:vAlign w:val="bottom"/>
          </w:tcPr>
          <w:p w14:paraId="3BA5B85F" w14:textId="69D824E3" w:rsidR="00CB00E2" w:rsidRPr="00EC1F8A" w:rsidRDefault="00CB00E2" w:rsidP="00CB00E2">
            <w:r>
              <w:rPr>
                <w:rFonts w:ascii="Calibri" w:hAnsi="Calibri" w:cs="Calibri"/>
                <w:sz w:val="22"/>
                <w:szCs w:val="22"/>
              </w:rPr>
              <w:t>2.982E+2</w:t>
            </w:r>
          </w:p>
        </w:tc>
        <w:tc>
          <w:tcPr>
            <w:tcW w:w="0" w:type="auto"/>
            <w:tcBorders>
              <w:top w:val="nil"/>
              <w:left w:val="nil"/>
              <w:bottom w:val="nil"/>
              <w:right w:val="nil"/>
            </w:tcBorders>
            <w:vAlign w:val="bottom"/>
          </w:tcPr>
          <w:p w14:paraId="5F9EED3A" w14:textId="7E96EFBD" w:rsidR="00CB00E2" w:rsidRPr="00EC1F8A" w:rsidRDefault="00CB00E2" w:rsidP="00CB00E2">
            <w:r>
              <w:rPr>
                <w:rFonts w:ascii="Calibri" w:hAnsi="Calibri" w:cs="Calibri"/>
                <w:b/>
                <w:bCs/>
                <w:sz w:val="22"/>
                <w:szCs w:val="22"/>
              </w:rPr>
              <w:t>2.040E+1</w:t>
            </w:r>
          </w:p>
        </w:tc>
        <w:tc>
          <w:tcPr>
            <w:tcW w:w="0" w:type="auto"/>
            <w:tcBorders>
              <w:top w:val="nil"/>
              <w:left w:val="nil"/>
              <w:bottom w:val="nil"/>
              <w:right w:val="nil"/>
            </w:tcBorders>
            <w:vAlign w:val="bottom"/>
          </w:tcPr>
          <w:p w14:paraId="6EFFA64E" w14:textId="3EE9E5B0" w:rsidR="00CB00E2" w:rsidRPr="00EC1F8A" w:rsidRDefault="00CB00E2" w:rsidP="00CB00E2">
            <w:r>
              <w:rPr>
                <w:rFonts w:ascii="Calibri" w:hAnsi="Calibri" w:cs="Calibri"/>
                <w:sz w:val="22"/>
                <w:szCs w:val="22"/>
              </w:rPr>
              <w:t>4.037E+2</w:t>
            </w:r>
          </w:p>
        </w:tc>
        <w:tc>
          <w:tcPr>
            <w:tcW w:w="0" w:type="auto"/>
            <w:tcBorders>
              <w:top w:val="nil"/>
              <w:left w:val="nil"/>
              <w:bottom w:val="nil"/>
              <w:right w:val="nil"/>
            </w:tcBorders>
            <w:vAlign w:val="bottom"/>
          </w:tcPr>
          <w:p w14:paraId="609BEF2D" w14:textId="39CFA361" w:rsidR="00CB00E2" w:rsidRPr="00EC1F8A" w:rsidRDefault="00CB00E2" w:rsidP="00CB00E2">
            <w:r>
              <w:rPr>
                <w:rFonts w:ascii="Calibri" w:hAnsi="Calibri" w:cs="Calibri"/>
                <w:sz w:val="22"/>
                <w:szCs w:val="22"/>
              </w:rPr>
              <w:t>8.170E+1</w:t>
            </w:r>
          </w:p>
        </w:tc>
        <w:tc>
          <w:tcPr>
            <w:tcW w:w="0" w:type="auto"/>
            <w:vAlign w:val="bottom"/>
          </w:tcPr>
          <w:p w14:paraId="27D43D62" w14:textId="50270D8B" w:rsidR="00CB00E2" w:rsidRPr="00EC1F8A" w:rsidRDefault="00CB00E2" w:rsidP="00CB00E2">
            <w:r>
              <w:rPr>
                <w:rFonts w:ascii="Calibri" w:hAnsi="Calibri" w:cs="Calibri"/>
                <w:sz w:val="22"/>
                <w:szCs w:val="22"/>
              </w:rPr>
              <w:t>2.142E+1</w:t>
            </w:r>
          </w:p>
        </w:tc>
        <w:tc>
          <w:tcPr>
            <w:tcW w:w="0" w:type="auto"/>
            <w:vAlign w:val="bottom"/>
          </w:tcPr>
          <w:p w14:paraId="14439E83" w14:textId="6B412D5D" w:rsidR="00CB00E2" w:rsidRPr="00EC1F8A" w:rsidRDefault="00CB00E2" w:rsidP="00CB00E2">
            <w:r>
              <w:rPr>
                <w:rFonts w:ascii="Calibri" w:hAnsi="Calibri" w:cs="Calibri"/>
                <w:b/>
                <w:bCs/>
                <w:sz w:val="22"/>
                <w:szCs w:val="22"/>
              </w:rPr>
              <w:t>7.812E+0</w:t>
            </w:r>
          </w:p>
        </w:tc>
        <w:tc>
          <w:tcPr>
            <w:tcW w:w="0" w:type="auto"/>
            <w:vAlign w:val="bottom"/>
          </w:tcPr>
          <w:p w14:paraId="0124CD21" w14:textId="5606DB44" w:rsidR="00CB00E2" w:rsidRPr="00EC1F8A" w:rsidRDefault="00CB00E2" w:rsidP="00CB00E2">
            <w:r>
              <w:rPr>
                <w:rFonts w:ascii="Calibri" w:hAnsi="Calibri" w:cs="Calibri"/>
                <w:sz w:val="22"/>
                <w:szCs w:val="22"/>
              </w:rPr>
              <w:t>3.442E+1</w:t>
            </w:r>
          </w:p>
        </w:tc>
        <w:tc>
          <w:tcPr>
            <w:tcW w:w="0" w:type="auto"/>
            <w:vAlign w:val="bottom"/>
          </w:tcPr>
          <w:p w14:paraId="7BDE0DAD" w14:textId="6021033E" w:rsidR="00CB00E2" w:rsidRPr="00EC1F8A" w:rsidRDefault="00CB00E2" w:rsidP="00CB00E2">
            <w:r>
              <w:rPr>
                <w:rFonts w:ascii="Calibri" w:hAnsi="Calibri" w:cs="Calibri"/>
                <w:sz w:val="22"/>
                <w:szCs w:val="22"/>
              </w:rPr>
              <w:t>5.819E+1</w:t>
            </w:r>
          </w:p>
        </w:tc>
        <w:tc>
          <w:tcPr>
            <w:tcW w:w="0" w:type="auto"/>
            <w:vAlign w:val="bottom"/>
          </w:tcPr>
          <w:p w14:paraId="10BFA9E0" w14:textId="5249C8D3" w:rsidR="00CB00E2" w:rsidRPr="00EC1F8A" w:rsidRDefault="00CB00E2" w:rsidP="00CB00E2">
            <w:r>
              <w:rPr>
                <w:rFonts w:ascii="Calibri" w:hAnsi="Calibri" w:cs="Calibri"/>
                <w:sz w:val="22"/>
                <w:szCs w:val="22"/>
              </w:rPr>
              <w:t>1.031E+1</w:t>
            </w:r>
          </w:p>
        </w:tc>
        <w:tc>
          <w:tcPr>
            <w:tcW w:w="0" w:type="auto"/>
            <w:vAlign w:val="bottom"/>
          </w:tcPr>
          <w:p w14:paraId="185A4A97" w14:textId="646D6840" w:rsidR="00CB00E2" w:rsidRPr="00EC1F8A" w:rsidRDefault="00CB00E2" w:rsidP="00CB00E2">
            <w:r>
              <w:rPr>
                <w:rFonts w:ascii="Calibri" w:hAnsi="Calibri" w:cs="Calibri"/>
                <w:b/>
                <w:bCs/>
                <w:sz w:val="22"/>
                <w:szCs w:val="22"/>
              </w:rPr>
              <w:t>4.762E-3</w:t>
            </w:r>
          </w:p>
        </w:tc>
        <w:tc>
          <w:tcPr>
            <w:tcW w:w="0" w:type="auto"/>
            <w:vAlign w:val="bottom"/>
          </w:tcPr>
          <w:p w14:paraId="5AEC4F5B" w14:textId="7F4CF1C8" w:rsidR="00CB00E2" w:rsidRPr="00EC1F8A" w:rsidRDefault="00CB00E2" w:rsidP="00CB00E2">
            <w:r>
              <w:rPr>
                <w:rFonts w:ascii="Calibri" w:hAnsi="Calibri" w:cs="Calibri"/>
                <w:sz w:val="22"/>
                <w:szCs w:val="22"/>
              </w:rPr>
              <w:t>2.921E-2</w:t>
            </w:r>
          </w:p>
        </w:tc>
        <w:tc>
          <w:tcPr>
            <w:tcW w:w="0" w:type="auto"/>
            <w:vAlign w:val="bottom"/>
          </w:tcPr>
          <w:p w14:paraId="36AD415B" w14:textId="6AC7DC7A" w:rsidR="00CB00E2" w:rsidRPr="00EC1F8A" w:rsidRDefault="00CB00E2" w:rsidP="00CB00E2">
            <w:r>
              <w:rPr>
                <w:rFonts w:ascii="Calibri" w:hAnsi="Calibri" w:cs="Calibri"/>
                <w:sz w:val="22"/>
                <w:szCs w:val="22"/>
              </w:rPr>
              <w:t>6.098E-3</w:t>
            </w:r>
          </w:p>
        </w:tc>
        <w:tc>
          <w:tcPr>
            <w:tcW w:w="0" w:type="auto"/>
            <w:vAlign w:val="bottom"/>
          </w:tcPr>
          <w:p w14:paraId="2FB11E18" w14:textId="20A5BFF4" w:rsidR="00CB00E2" w:rsidRPr="00EC1F8A" w:rsidRDefault="00CB00E2" w:rsidP="00CB00E2">
            <w:r>
              <w:rPr>
                <w:rFonts w:ascii="Calibri" w:hAnsi="Calibri" w:cs="Calibri"/>
                <w:sz w:val="22"/>
                <w:szCs w:val="22"/>
              </w:rPr>
              <w:t>4.603E-2</w:t>
            </w:r>
          </w:p>
        </w:tc>
        <w:tc>
          <w:tcPr>
            <w:tcW w:w="0" w:type="auto"/>
            <w:vAlign w:val="bottom"/>
          </w:tcPr>
          <w:p w14:paraId="38DC56FC" w14:textId="4CCAA05B" w:rsidR="00CB00E2" w:rsidRPr="00EC1F8A" w:rsidRDefault="00CB00E2" w:rsidP="00CB00E2">
            <w:r>
              <w:rPr>
                <w:rFonts w:ascii="Calibri" w:hAnsi="Calibri" w:cs="Calibri"/>
                <w:sz w:val="22"/>
                <w:szCs w:val="22"/>
              </w:rPr>
              <w:t>5.494E-3</w:t>
            </w:r>
          </w:p>
        </w:tc>
      </w:tr>
      <w:tr w:rsidR="00CB00E2" w:rsidRPr="00CA6E93" w14:paraId="571C897A" w14:textId="77777777" w:rsidTr="0052298E">
        <w:trPr>
          <w:jc w:val="center"/>
        </w:trPr>
        <w:tc>
          <w:tcPr>
            <w:tcW w:w="956" w:type="dxa"/>
          </w:tcPr>
          <w:p w14:paraId="7A21F872" w14:textId="77777777" w:rsidR="00CB00E2" w:rsidRPr="00CA6E93" w:rsidRDefault="00CB00E2" w:rsidP="00CB00E2">
            <w:pPr>
              <w:pStyle w:val="bangtrai"/>
            </w:pPr>
          </w:p>
        </w:tc>
        <w:tc>
          <w:tcPr>
            <w:tcW w:w="0" w:type="auto"/>
          </w:tcPr>
          <w:p w14:paraId="04451A24"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6A0879C5" w14:textId="253757B0" w:rsidR="00CB00E2" w:rsidRPr="00EC1F8A" w:rsidRDefault="00CB00E2" w:rsidP="00CB00E2">
            <w:r>
              <w:rPr>
                <w:rFonts w:ascii="Calibri" w:hAnsi="Calibri" w:cs="Calibri"/>
                <w:sz w:val="22"/>
                <w:szCs w:val="22"/>
              </w:rPr>
              <w:t>3.107E+1</w:t>
            </w:r>
          </w:p>
        </w:tc>
        <w:tc>
          <w:tcPr>
            <w:tcW w:w="0" w:type="auto"/>
            <w:tcBorders>
              <w:top w:val="nil"/>
              <w:left w:val="nil"/>
              <w:bottom w:val="nil"/>
              <w:right w:val="nil"/>
            </w:tcBorders>
            <w:vAlign w:val="bottom"/>
          </w:tcPr>
          <w:p w14:paraId="6234583A" w14:textId="41FA083D" w:rsidR="00CB00E2" w:rsidRPr="00EC1F8A" w:rsidRDefault="00CB00E2" w:rsidP="00CB00E2">
            <w:r>
              <w:rPr>
                <w:rFonts w:ascii="Calibri" w:hAnsi="Calibri" w:cs="Calibri"/>
                <w:sz w:val="22"/>
                <w:szCs w:val="22"/>
              </w:rPr>
              <w:t>1.980E+2</w:t>
            </w:r>
          </w:p>
        </w:tc>
        <w:tc>
          <w:tcPr>
            <w:tcW w:w="0" w:type="auto"/>
            <w:tcBorders>
              <w:top w:val="nil"/>
              <w:left w:val="nil"/>
              <w:bottom w:val="nil"/>
              <w:right w:val="nil"/>
            </w:tcBorders>
            <w:vAlign w:val="bottom"/>
          </w:tcPr>
          <w:p w14:paraId="0D2984DC" w14:textId="152126B7" w:rsidR="00CB00E2" w:rsidRPr="00EC1F8A" w:rsidRDefault="00CB00E2" w:rsidP="00CB00E2">
            <w:r>
              <w:rPr>
                <w:rFonts w:ascii="Calibri" w:hAnsi="Calibri" w:cs="Calibri"/>
                <w:b/>
                <w:bCs/>
                <w:sz w:val="22"/>
                <w:szCs w:val="22"/>
              </w:rPr>
              <w:t>1.052E+1</w:t>
            </w:r>
          </w:p>
        </w:tc>
        <w:tc>
          <w:tcPr>
            <w:tcW w:w="0" w:type="auto"/>
            <w:tcBorders>
              <w:top w:val="nil"/>
              <w:left w:val="nil"/>
              <w:bottom w:val="nil"/>
              <w:right w:val="nil"/>
            </w:tcBorders>
            <w:vAlign w:val="bottom"/>
          </w:tcPr>
          <w:p w14:paraId="0CDAB2F5" w14:textId="58EC30BC" w:rsidR="00CB00E2" w:rsidRPr="00EC1F8A" w:rsidRDefault="00CB00E2" w:rsidP="00CB00E2">
            <w:r>
              <w:rPr>
                <w:rFonts w:ascii="Calibri" w:hAnsi="Calibri" w:cs="Calibri"/>
                <w:sz w:val="22"/>
                <w:szCs w:val="22"/>
              </w:rPr>
              <w:t>1.870E+2</w:t>
            </w:r>
          </w:p>
        </w:tc>
        <w:tc>
          <w:tcPr>
            <w:tcW w:w="0" w:type="auto"/>
            <w:tcBorders>
              <w:top w:val="nil"/>
              <w:left w:val="nil"/>
              <w:bottom w:val="nil"/>
              <w:right w:val="nil"/>
            </w:tcBorders>
            <w:vAlign w:val="bottom"/>
          </w:tcPr>
          <w:p w14:paraId="3D101BF9" w14:textId="104353F3" w:rsidR="00CB00E2" w:rsidRPr="00EC1F8A" w:rsidRDefault="00CB00E2" w:rsidP="00CB00E2">
            <w:r>
              <w:rPr>
                <w:rFonts w:ascii="Calibri" w:hAnsi="Calibri" w:cs="Calibri"/>
                <w:sz w:val="22"/>
                <w:szCs w:val="22"/>
              </w:rPr>
              <w:t>2.338E+1</w:t>
            </w:r>
          </w:p>
        </w:tc>
        <w:tc>
          <w:tcPr>
            <w:tcW w:w="0" w:type="auto"/>
            <w:vAlign w:val="bottom"/>
          </w:tcPr>
          <w:p w14:paraId="68D9CD83" w14:textId="2FF34970" w:rsidR="00CB00E2" w:rsidRPr="00EC1F8A" w:rsidRDefault="00CB00E2" w:rsidP="00CB00E2">
            <w:r>
              <w:rPr>
                <w:rFonts w:ascii="Calibri" w:hAnsi="Calibri" w:cs="Calibri"/>
                <w:sz w:val="22"/>
                <w:szCs w:val="22"/>
              </w:rPr>
              <w:t>1.138E+1</w:t>
            </w:r>
          </w:p>
        </w:tc>
        <w:tc>
          <w:tcPr>
            <w:tcW w:w="0" w:type="auto"/>
            <w:vAlign w:val="bottom"/>
          </w:tcPr>
          <w:p w14:paraId="06AE0E48" w14:textId="11D231A4" w:rsidR="00CB00E2" w:rsidRPr="00EC1F8A" w:rsidRDefault="00CB00E2" w:rsidP="00CB00E2">
            <w:r>
              <w:rPr>
                <w:rFonts w:ascii="Calibri" w:hAnsi="Calibri" w:cs="Calibri"/>
                <w:b/>
                <w:bCs/>
                <w:sz w:val="22"/>
                <w:szCs w:val="22"/>
              </w:rPr>
              <w:t>5.365E+0</w:t>
            </w:r>
          </w:p>
        </w:tc>
        <w:tc>
          <w:tcPr>
            <w:tcW w:w="0" w:type="auto"/>
            <w:vAlign w:val="bottom"/>
          </w:tcPr>
          <w:p w14:paraId="5E66A504" w14:textId="39F1DEED" w:rsidR="00CB00E2" w:rsidRPr="00EC1F8A" w:rsidRDefault="00CB00E2" w:rsidP="00CB00E2">
            <w:r>
              <w:rPr>
                <w:rFonts w:ascii="Calibri" w:hAnsi="Calibri" w:cs="Calibri"/>
                <w:sz w:val="22"/>
                <w:szCs w:val="22"/>
              </w:rPr>
              <w:t>2.051E+1</w:t>
            </w:r>
          </w:p>
        </w:tc>
        <w:tc>
          <w:tcPr>
            <w:tcW w:w="0" w:type="auto"/>
            <w:vAlign w:val="bottom"/>
          </w:tcPr>
          <w:p w14:paraId="22D56186" w14:textId="58026687" w:rsidR="00CB00E2" w:rsidRPr="00EC1F8A" w:rsidRDefault="00CB00E2" w:rsidP="00CB00E2">
            <w:r>
              <w:rPr>
                <w:rFonts w:ascii="Calibri" w:hAnsi="Calibri" w:cs="Calibri"/>
                <w:sz w:val="22"/>
                <w:szCs w:val="22"/>
              </w:rPr>
              <w:t>3.651E+1</w:t>
            </w:r>
          </w:p>
        </w:tc>
        <w:tc>
          <w:tcPr>
            <w:tcW w:w="0" w:type="auto"/>
            <w:vAlign w:val="bottom"/>
          </w:tcPr>
          <w:p w14:paraId="6F0B07B3" w14:textId="58F922A9" w:rsidR="00CB00E2" w:rsidRPr="00EC1F8A" w:rsidRDefault="00CB00E2" w:rsidP="00CB00E2">
            <w:r>
              <w:rPr>
                <w:rFonts w:ascii="Calibri" w:hAnsi="Calibri" w:cs="Calibri"/>
                <w:sz w:val="22"/>
                <w:szCs w:val="22"/>
              </w:rPr>
              <w:t>5.945E+0</w:t>
            </w:r>
          </w:p>
        </w:tc>
        <w:tc>
          <w:tcPr>
            <w:tcW w:w="0" w:type="auto"/>
            <w:vAlign w:val="bottom"/>
          </w:tcPr>
          <w:p w14:paraId="6E7C318F" w14:textId="4AD09509" w:rsidR="00CB00E2" w:rsidRPr="00EC1F8A" w:rsidRDefault="00CB00E2" w:rsidP="00CB00E2">
            <w:r>
              <w:rPr>
                <w:rFonts w:ascii="Calibri" w:hAnsi="Calibri" w:cs="Calibri"/>
                <w:sz w:val="22"/>
                <w:szCs w:val="22"/>
              </w:rPr>
              <w:t>3.703E-3</w:t>
            </w:r>
          </w:p>
        </w:tc>
        <w:tc>
          <w:tcPr>
            <w:tcW w:w="0" w:type="auto"/>
            <w:vAlign w:val="bottom"/>
          </w:tcPr>
          <w:p w14:paraId="2D863C47" w14:textId="744EE849" w:rsidR="00CB00E2" w:rsidRPr="00EC1F8A" w:rsidRDefault="00CB00E2" w:rsidP="00CB00E2">
            <w:r>
              <w:rPr>
                <w:rFonts w:ascii="Calibri" w:hAnsi="Calibri" w:cs="Calibri"/>
                <w:sz w:val="22"/>
                <w:szCs w:val="22"/>
              </w:rPr>
              <w:t>8.510E-3</w:t>
            </w:r>
          </w:p>
        </w:tc>
        <w:tc>
          <w:tcPr>
            <w:tcW w:w="0" w:type="auto"/>
            <w:vAlign w:val="bottom"/>
          </w:tcPr>
          <w:p w14:paraId="11C3370E" w14:textId="2A6F31B3" w:rsidR="00CB00E2" w:rsidRPr="00EC1F8A" w:rsidRDefault="00CB00E2" w:rsidP="00CB00E2">
            <w:r>
              <w:rPr>
                <w:rFonts w:ascii="Calibri" w:hAnsi="Calibri" w:cs="Calibri"/>
                <w:sz w:val="22"/>
                <w:szCs w:val="22"/>
              </w:rPr>
              <w:t>5.324E-3</w:t>
            </w:r>
          </w:p>
        </w:tc>
        <w:tc>
          <w:tcPr>
            <w:tcW w:w="0" w:type="auto"/>
            <w:vAlign w:val="bottom"/>
          </w:tcPr>
          <w:p w14:paraId="0923BD9A" w14:textId="503E91FD" w:rsidR="00CB00E2" w:rsidRPr="00EC1F8A" w:rsidRDefault="00CB00E2" w:rsidP="00CB00E2">
            <w:r>
              <w:rPr>
                <w:rFonts w:ascii="Calibri" w:hAnsi="Calibri" w:cs="Calibri"/>
                <w:sz w:val="22"/>
                <w:szCs w:val="22"/>
              </w:rPr>
              <w:t>1.472E-2</w:t>
            </w:r>
          </w:p>
        </w:tc>
        <w:tc>
          <w:tcPr>
            <w:tcW w:w="0" w:type="auto"/>
            <w:vAlign w:val="bottom"/>
          </w:tcPr>
          <w:p w14:paraId="3B2D622F" w14:textId="6757604F" w:rsidR="00CB00E2" w:rsidRPr="00EC1F8A" w:rsidRDefault="00CB00E2" w:rsidP="00CB00E2">
            <w:r>
              <w:rPr>
                <w:rFonts w:ascii="Calibri" w:hAnsi="Calibri" w:cs="Calibri"/>
                <w:b/>
                <w:bCs/>
                <w:sz w:val="22"/>
                <w:szCs w:val="22"/>
              </w:rPr>
              <w:t>2.738E-3</w:t>
            </w:r>
          </w:p>
        </w:tc>
      </w:tr>
      <w:tr w:rsidR="00CB00E2" w:rsidRPr="00CA6E93" w14:paraId="666D71B7" w14:textId="77777777" w:rsidTr="0052298E">
        <w:trPr>
          <w:jc w:val="center"/>
        </w:trPr>
        <w:tc>
          <w:tcPr>
            <w:tcW w:w="956" w:type="dxa"/>
          </w:tcPr>
          <w:p w14:paraId="7CD2F671" w14:textId="77777777" w:rsidR="00CB00E2" w:rsidRPr="00CA6E93" w:rsidRDefault="00CB00E2" w:rsidP="00CB00E2">
            <w:pPr>
              <w:pStyle w:val="bangtrai"/>
            </w:pPr>
          </w:p>
        </w:tc>
        <w:tc>
          <w:tcPr>
            <w:tcW w:w="0" w:type="auto"/>
          </w:tcPr>
          <w:p w14:paraId="4445472F"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30C8B2E9" w14:textId="6329AA80" w:rsidR="00CB00E2" w:rsidRPr="00EC1F8A" w:rsidRDefault="00CB00E2" w:rsidP="00CB00E2">
            <w:r>
              <w:rPr>
                <w:rFonts w:ascii="Calibri" w:hAnsi="Calibri" w:cs="Calibri"/>
                <w:sz w:val="22"/>
                <w:szCs w:val="22"/>
              </w:rPr>
              <w:t>5.404E+0</w:t>
            </w:r>
          </w:p>
        </w:tc>
        <w:tc>
          <w:tcPr>
            <w:tcW w:w="0" w:type="auto"/>
            <w:tcBorders>
              <w:top w:val="nil"/>
              <w:left w:val="nil"/>
              <w:right w:val="nil"/>
            </w:tcBorders>
            <w:vAlign w:val="bottom"/>
          </w:tcPr>
          <w:p w14:paraId="1E847082" w14:textId="2E80B69C" w:rsidR="00CB00E2" w:rsidRPr="00EC1F8A" w:rsidRDefault="00CB00E2" w:rsidP="00CB00E2">
            <w:r>
              <w:rPr>
                <w:rFonts w:ascii="Calibri" w:hAnsi="Calibri" w:cs="Calibri"/>
                <w:sz w:val="22"/>
                <w:szCs w:val="22"/>
              </w:rPr>
              <w:t>6.076E+1</w:t>
            </w:r>
          </w:p>
        </w:tc>
        <w:tc>
          <w:tcPr>
            <w:tcW w:w="0" w:type="auto"/>
            <w:tcBorders>
              <w:top w:val="nil"/>
              <w:left w:val="nil"/>
              <w:right w:val="nil"/>
            </w:tcBorders>
            <w:vAlign w:val="bottom"/>
          </w:tcPr>
          <w:p w14:paraId="59DCF93A" w14:textId="2A91D3EE" w:rsidR="00CB00E2" w:rsidRPr="00EC1F8A" w:rsidRDefault="00CB00E2" w:rsidP="00CB00E2">
            <w:r>
              <w:rPr>
                <w:rFonts w:ascii="Calibri" w:hAnsi="Calibri" w:cs="Calibri"/>
                <w:b/>
                <w:bCs/>
                <w:sz w:val="22"/>
                <w:szCs w:val="22"/>
              </w:rPr>
              <w:t>3.463E+0</w:t>
            </w:r>
          </w:p>
        </w:tc>
        <w:tc>
          <w:tcPr>
            <w:tcW w:w="0" w:type="auto"/>
            <w:tcBorders>
              <w:top w:val="nil"/>
              <w:left w:val="nil"/>
              <w:right w:val="nil"/>
            </w:tcBorders>
            <w:vAlign w:val="bottom"/>
          </w:tcPr>
          <w:p w14:paraId="0D520349" w14:textId="2CE75093" w:rsidR="00CB00E2" w:rsidRPr="00EC1F8A" w:rsidRDefault="00CB00E2" w:rsidP="00CB00E2">
            <w:r>
              <w:rPr>
                <w:rFonts w:ascii="Calibri" w:hAnsi="Calibri" w:cs="Calibri"/>
                <w:sz w:val="22"/>
                <w:szCs w:val="22"/>
              </w:rPr>
              <w:t>9.087E+1</w:t>
            </w:r>
          </w:p>
        </w:tc>
        <w:tc>
          <w:tcPr>
            <w:tcW w:w="0" w:type="auto"/>
            <w:tcBorders>
              <w:top w:val="nil"/>
              <w:left w:val="nil"/>
              <w:right w:val="nil"/>
            </w:tcBorders>
            <w:vAlign w:val="bottom"/>
          </w:tcPr>
          <w:p w14:paraId="1E54B980" w14:textId="5A96978D" w:rsidR="00CB00E2" w:rsidRPr="00EC1F8A" w:rsidRDefault="00CB00E2" w:rsidP="00CB00E2">
            <w:r>
              <w:rPr>
                <w:rFonts w:ascii="Calibri" w:hAnsi="Calibri" w:cs="Calibri"/>
                <w:sz w:val="22"/>
                <w:szCs w:val="22"/>
              </w:rPr>
              <w:t>1.611E+1</w:t>
            </w:r>
          </w:p>
        </w:tc>
        <w:tc>
          <w:tcPr>
            <w:tcW w:w="0" w:type="auto"/>
            <w:vAlign w:val="bottom"/>
          </w:tcPr>
          <w:p w14:paraId="162A5C47" w14:textId="77DF9B4D" w:rsidR="00CB00E2" w:rsidRPr="00EC1F8A" w:rsidRDefault="00CB00E2" w:rsidP="00CB00E2">
            <w:r>
              <w:rPr>
                <w:rFonts w:ascii="Calibri" w:hAnsi="Calibri" w:cs="Calibri"/>
                <w:sz w:val="22"/>
                <w:szCs w:val="22"/>
              </w:rPr>
              <w:t>3.920E+0</w:t>
            </w:r>
          </w:p>
        </w:tc>
        <w:tc>
          <w:tcPr>
            <w:tcW w:w="0" w:type="auto"/>
            <w:vAlign w:val="bottom"/>
          </w:tcPr>
          <w:p w14:paraId="7222D686" w14:textId="6F73D0C9" w:rsidR="00CB00E2" w:rsidRPr="00EC1F8A" w:rsidRDefault="00CB00E2" w:rsidP="00CB00E2">
            <w:r>
              <w:rPr>
                <w:rFonts w:ascii="Calibri" w:hAnsi="Calibri" w:cs="Calibri"/>
                <w:b/>
                <w:bCs/>
                <w:sz w:val="22"/>
                <w:szCs w:val="22"/>
              </w:rPr>
              <w:t>1.099E+0</w:t>
            </w:r>
          </w:p>
        </w:tc>
        <w:tc>
          <w:tcPr>
            <w:tcW w:w="0" w:type="auto"/>
            <w:vAlign w:val="bottom"/>
          </w:tcPr>
          <w:p w14:paraId="3D8CBE81" w14:textId="117C1F2E" w:rsidR="00CB00E2" w:rsidRPr="00EC1F8A" w:rsidRDefault="00CB00E2" w:rsidP="00CB00E2">
            <w:r>
              <w:rPr>
                <w:rFonts w:ascii="Calibri" w:hAnsi="Calibri" w:cs="Calibri"/>
                <w:sz w:val="22"/>
                <w:szCs w:val="22"/>
              </w:rPr>
              <w:t>5.209E+0</w:t>
            </w:r>
          </w:p>
        </w:tc>
        <w:tc>
          <w:tcPr>
            <w:tcW w:w="0" w:type="auto"/>
            <w:vAlign w:val="bottom"/>
          </w:tcPr>
          <w:p w14:paraId="5B751D06" w14:textId="5A1C1AF5" w:rsidR="00CB00E2" w:rsidRPr="00EC1F8A" w:rsidRDefault="00CB00E2" w:rsidP="00CB00E2">
            <w:r>
              <w:rPr>
                <w:rFonts w:ascii="Calibri" w:hAnsi="Calibri" w:cs="Calibri"/>
                <w:sz w:val="22"/>
                <w:szCs w:val="22"/>
              </w:rPr>
              <w:t>1.183E+1</w:t>
            </w:r>
          </w:p>
        </w:tc>
        <w:tc>
          <w:tcPr>
            <w:tcW w:w="0" w:type="auto"/>
            <w:vAlign w:val="bottom"/>
          </w:tcPr>
          <w:p w14:paraId="36E757EE" w14:textId="412F17D5" w:rsidR="00CB00E2" w:rsidRPr="00EC1F8A" w:rsidRDefault="00CB00E2" w:rsidP="00CB00E2">
            <w:r>
              <w:rPr>
                <w:rFonts w:ascii="Calibri" w:hAnsi="Calibri" w:cs="Calibri"/>
                <w:sz w:val="22"/>
                <w:szCs w:val="22"/>
              </w:rPr>
              <w:t>1.933E+0</w:t>
            </w:r>
          </w:p>
        </w:tc>
        <w:tc>
          <w:tcPr>
            <w:tcW w:w="0" w:type="auto"/>
            <w:vAlign w:val="bottom"/>
          </w:tcPr>
          <w:p w14:paraId="7ECCE30A" w14:textId="3BB2FFB3" w:rsidR="00CB00E2" w:rsidRPr="00EC1F8A" w:rsidRDefault="00CB00E2" w:rsidP="00CB00E2">
            <w:r>
              <w:rPr>
                <w:rFonts w:ascii="Calibri" w:hAnsi="Calibri" w:cs="Calibri"/>
                <w:sz w:val="22"/>
                <w:szCs w:val="22"/>
              </w:rPr>
              <w:t>4.586E-4</w:t>
            </w:r>
          </w:p>
        </w:tc>
        <w:tc>
          <w:tcPr>
            <w:tcW w:w="0" w:type="auto"/>
            <w:vAlign w:val="bottom"/>
          </w:tcPr>
          <w:p w14:paraId="152EE90D" w14:textId="2120DE04" w:rsidR="00CB00E2" w:rsidRPr="00EC1F8A" w:rsidRDefault="00CB00E2" w:rsidP="00CB00E2">
            <w:r>
              <w:rPr>
                <w:rFonts w:ascii="Calibri" w:hAnsi="Calibri" w:cs="Calibri"/>
                <w:sz w:val="22"/>
                <w:szCs w:val="22"/>
              </w:rPr>
              <w:t>6.973E-3</w:t>
            </w:r>
          </w:p>
        </w:tc>
        <w:tc>
          <w:tcPr>
            <w:tcW w:w="0" w:type="auto"/>
            <w:vAlign w:val="bottom"/>
          </w:tcPr>
          <w:p w14:paraId="43AF5949" w14:textId="52041A7E" w:rsidR="00CB00E2" w:rsidRPr="00EC1F8A" w:rsidRDefault="00CB00E2" w:rsidP="00CB00E2">
            <w:r>
              <w:rPr>
                <w:rFonts w:ascii="Calibri" w:hAnsi="Calibri" w:cs="Calibri"/>
                <w:b/>
                <w:bCs/>
                <w:sz w:val="22"/>
                <w:szCs w:val="22"/>
              </w:rPr>
              <w:t>3.615E-4</w:t>
            </w:r>
          </w:p>
        </w:tc>
        <w:tc>
          <w:tcPr>
            <w:tcW w:w="0" w:type="auto"/>
            <w:vAlign w:val="bottom"/>
          </w:tcPr>
          <w:p w14:paraId="39011CE3" w14:textId="7FAF1C7E" w:rsidR="00CB00E2" w:rsidRPr="00EC1F8A" w:rsidRDefault="00CB00E2" w:rsidP="00CB00E2">
            <w:r>
              <w:rPr>
                <w:rFonts w:ascii="Calibri" w:hAnsi="Calibri" w:cs="Calibri"/>
                <w:sz w:val="22"/>
                <w:szCs w:val="22"/>
              </w:rPr>
              <w:t>9.230E-3</w:t>
            </w:r>
          </w:p>
        </w:tc>
        <w:tc>
          <w:tcPr>
            <w:tcW w:w="0" w:type="auto"/>
            <w:vAlign w:val="bottom"/>
          </w:tcPr>
          <w:p w14:paraId="7ABE025C" w14:textId="1F783FED" w:rsidR="00CB00E2" w:rsidRPr="00EC1F8A" w:rsidRDefault="00CB00E2" w:rsidP="00CB00E2">
            <w:r>
              <w:rPr>
                <w:rFonts w:ascii="Calibri" w:hAnsi="Calibri" w:cs="Calibri"/>
                <w:sz w:val="22"/>
                <w:szCs w:val="22"/>
              </w:rPr>
              <w:t>7.162E-4</w:t>
            </w:r>
          </w:p>
        </w:tc>
      </w:tr>
      <w:tr w:rsidR="00CB00E2" w:rsidRPr="00CA6E93" w14:paraId="4BDCD58C" w14:textId="77777777" w:rsidTr="0052298E">
        <w:trPr>
          <w:jc w:val="center"/>
        </w:trPr>
        <w:tc>
          <w:tcPr>
            <w:tcW w:w="956" w:type="dxa"/>
            <w:tcBorders>
              <w:bottom w:val="single" w:sz="4" w:space="0" w:color="auto"/>
            </w:tcBorders>
          </w:tcPr>
          <w:p w14:paraId="0FB061B6" w14:textId="77777777" w:rsidR="00CB00E2" w:rsidRPr="00CA6E93" w:rsidRDefault="00CB00E2" w:rsidP="00CB00E2">
            <w:pPr>
              <w:pStyle w:val="bangtrai"/>
            </w:pPr>
          </w:p>
        </w:tc>
        <w:tc>
          <w:tcPr>
            <w:tcW w:w="0" w:type="auto"/>
            <w:tcBorders>
              <w:bottom w:val="single" w:sz="4" w:space="0" w:color="auto"/>
            </w:tcBorders>
          </w:tcPr>
          <w:p w14:paraId="7CA129A1"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4DC6ED43" w14:textId="22B73451" w:rsidR="00CB00E2" w:rsidRPr="00EC1F8A" w:rsidRDefault="00CB00E2" w:rsidP="00CB00E2">
            <w:r>
              <w:rPr>
                <w:rFonts w:ascii="Calibri" w:hAnsi="Calibri" w:cs="Calibri"/>
                <w:sz w:val="22"/>
                <w:szCs w:val="22"/>
              </w:rPr>
              <w:t>1.926E+1</w:t>
            </w:r>
          </w:p>
        </w:tc>
        <w:tc>
          <w:tcPr>
            <w:tcW w:w="0" w:type="auto"/>
            <w:tcBorders>
              <w:top w:val="nil"/>
              <w:left w:val="nil"/>
              <w:bottom w:val="single" w:sz="4" w:space="0" w:color="auto"/>
              <w:right w:val="nil"/>
            </w:tcBorders>
            <w:vAlign w:val="bottom"/>
          </w:tcPr>
          <w:p w14:paraId="63891335" w14:textId="72ADBC28" w:rsidR="00CB00E2" w:rsidRPr="00EC1F8A" w:rsidRDefault="00CB00E2" w:rsidP="00CB00E2">
            <w:r>
              <w:rPr>
                <w:rFonts w:ascii="Calibri" w:hAnsi="Calibri" w:cs="Calibri"/>
                <w:sz w:val="22"/>
                <w:szCs w:val="22"/>
              </w:rPr>
              <w:t>7.211E+1</w:t>
            </w:r>
          </w:p>
        </w:tc>
        <w:tc>
          <w:tcPr>
            <w:tcW w:w="0" w:type="auto"/>
            <w:tcBorders>
              <w:top w:val="nil"/>
              <w:left w:val="nil"/>
              <w:bottom w:val="single" w:sz="4" w:space="0" w:color="auto"/>
              <w:right w:val="nil"/>
            </w:tcBorders>
            <w:vAlign w:val="bottom"/>
          </w:tcPr>
          <w:p w14:paraId="1CB2B95D" w14:textId="51F582B4" w:rsidR="00CB00E2" w:rsidRPr="00EC1F8A" w:rsidRDefault="00CB00E2" w:rsidP="00CB00E2">
            <w:r>
              <w:rPr>
                <w:rFonts w:ascii="Calibri" w:hAnsi="Calibri" w:cs="Calibri"/>
                <w:sz w:val="22"/>
                <w:szCs w:val="22"/>
              </w:rPr>
              <w:t>6.685E+0</w:t>
            </w:r>
          </w:p>
        </w:tc>
        <w:tc>
          <w:tcPr>
            <w:tcW w:w="0" w:type="auto"/>
            <w:tcBorders>
              <w:top w:val="nil"/>
              <w:left w:val="nil"/>
              <w:bottom w:val="single" w:sz="4" w:space="0" w:color="auto"/>
              <w:right w:val="nil"/>
            </w:tcBorders>
            <w:vAlign w:val="bottom"/>
          </w:tcPr>
          <w:p w14:paraId="0F7DE7D9" w14:textId="7A6004D1" w:rsidR="00CB00E2" w:rsidRPr="00EC1F8A" w:rsidRDefault="00CB00E2" w:rsidP="00CB00E2">
            <w:r>
              <w:rPr>
                <w:rFonts w:ascii="Calibri" w:hAnsi="Calibri" w:cs="Calibri"/>
                <w:sz w:val="22"/>
                <w:szCs w:val="22"/>
              </w:rPr>
              <w:t>5.166E+1</w:t>
            </w:r>
          </w:p>
        </w:tc>
        <w:tc>
          <w:tcPr>
            <w:tcW w:w="0" w:type="auto"/>
            <w:tcBorders>
              <w:top w:val="nil"/>
              <w:left w:val="nil"/>
              <w:bottom w:val="single" w:sz="4" w:space="0" w:color="auto"/>
              <w:right w:val="nil"/>
            </w:tcBorders>
            <w:vAlign w:val="bottom"/>
          </w:tcPr>
          <w:p w14:paraId="6C34391C" w14:textId="04160180" w:rsidR="00CB00E2" w:rsidRPr="00EC1F8A" w:rsidRDefault="00CB00E2" w:rsidP="00CB00E2">
            <w:r>
              <w:rPr>
                <w:rFonts w:ascii="Calibri" w:hAnsi="Calibri" w:cs="Calibri"/>
                <w:b/>
                <w:bCs/>
                <w:sz w:val="22"/>
                <w:szCs w:val="22"/>
              </w:rPr>
              <w:t>5.732E+0</w:t>
            </w:r>
          </w:p>
        </w:tc>
        <w:tc>
          <w:tcPr>
            <w:tcW w:w="0" w:type="auto"/>
            <w:tcBorders>
              <w:bottom w:val="single" w:sz="4" w:space="0" w:color="auto"/>
            </w:tcBorders>
            <w:vAlign w:val="bottom"/>
          </w:tcPr>
          <w:p w14:paraId="05D0F72A" w14:textId="61AA0B97" w:rsidR="00CB00E2" w:rsidRPr="00EC1F8A" w:rsidRDefault="00CB00E2" w:rsidP="00CB00E2">
            <w:r>
              <w:rPr>
                <w:rFonts w:ascii="Calibri" w:hAnsi="Calibri" w:cs="Calibri"/>
                <w:sz w:val="22"/>
                <w:szCs w:val="22"/>
              </w:rPr>
              <w:t>3.996E+0</w:t>
            </w:r>
          </w:p>
        </w:tc>
        <w:tc>
          <w:tcPr>
            <w:tcW w:w="0" w:type="auto"/>
            <w:tcBorders>
              <w:bottom w:val="single" w:sz="4" w:space="0" w:color="auto"/>
            </w:tcBorders>
            <w:vAlign w:val="bottom"/>
          </w:tcPr>
          <w:p w14:paraId="3CA6AF05" w14:textId="29B148DD" w:rsidR="00CB00E2" w:rsidRPr="00EC1F8A" w:rsidRDefault="00CB00E2" w:rsidP="00CB00E2">
            <w:r>
              <w:rPr>
                <w:rFonts w:ascii="Calibri" w:hAnsi="Calibri" w:cs="Calibri"/>
                <w:sz w:val="22"/>
                <w:szCs w:val="22"/>
              </w:rPr>
              <w:t>3.839E+0</w:t>
            </w:r>
          </w:p>
        </w:tc>
        <w:tc>
          <w:tcPr>
            <w:tcW w:w="0" w:type="auto"/>
            <w:tcBorders>
              <w:bottom w:val="single" w:sz="4" w:space="0" w:color="auto"/>
            </w:tcBorders>
            <w:vAlign w:val="bottom"/>
          </w:tcPr>
          <w:p w14:paraId="61952576" w14:textId="1FD50C81" w:rsidR="00CB00E2" w:rsidRPr="00EC1F8A" w:rsidRDefault="00CB00E2" w:rsidP="00CB00E2">
            <w:r>
              <w:rPr>
                <w:rFonts w:ascii="Calibri" w:hAnsi="Calibri" w:cs="Calibri"/>
                <w:sz w:val="22"/>
                <w:szCs w:val="22"/>
              </w:rPr>
              <w:t>1.298E+1</w:t>
            </w:r>
          </w:p>
        </w:tc>
        <w:tc>
          <w:tcPr>
            <w:tcW w:w="0" w:type="auto"/>
            <w:tcBorders>
              <w:bottom w:val="single" w:sz="4" w:space="0" w:color="auto"/>
            </w:tcBorders>
            <w:vAlign w:val="bottom"/>
          </w:tcPr>
          <w:p w14:paraId="31CB071F" w14:textId="74318236" w:rsidR="00CB00E2" w:rsidRPr="00EC1F8A" w:rsidRDefault="00CB00E2" w:rsidP="00CB00E2">
            <w:r>
              <w:rPr>
                <w:rFonts w:ascii="Calibri" w:hAnsi="Calibri" w:cs="Calibri"/>
                <w:sz w:val="22"/>
                <w:szCs w:val="22"/>
              </w:rPr>
              <w:t>1.552E+1</w:t>
            </w:r>
          </w:p>
        </w:tc>
        <w:tc>
          <w:tcPr>
            <w:tcW w:w="0" w:type="auto"/>
            <w:tcBorders>
              <w:bottom w:val="single" w:sz="4" w:space="0" w:color="auto"/>
            </w:tcBorders>
            <w:vAlign w:val="bottom"/>
          </w:tcPr>
          <w:p w14:paraId="54DCEF47" w14:textId="59E4CDED" w:rsidR="00CB00E2" w:rsidRPr="00EC1F8A" w:rsidRDefault="00CB00E2" w:rsidP="00CB00E2">
            <w:r>
              <w:rPr>
                <w:rFonts w:ascii="Calibri" w:hAnsi="Calibri" w:cs="Calibri"/>
                <w:b/>
                <w:bCs/>
                <w:sz w:val="22"/>
                <w:szCs w:val="22"/>
              </w:rPr>
              <w:t>2.989E+0</w:t>
            </w:r>
          </w:p>
        </w:tc>
        <w:tc>
          <w:tcPr>
            <w:tcW w:w="0" w:type="auto"/>
            <w:tcBorders>
              <w:bottom w:val="single" w:sz="4" w:space="0" w:color="auto"/>
            </w:tcBorders>
            <w:vAlign w:val="bottom"/>
          </w:tcPr>
          <w:p w14:paraId="7CC4986D" w14:textId="20B8F6E2" w:rsidR="00CB00E2" w:rsidRPr="00EC1F8A" w:rsidRDefault="00CB00E2" w:rsidP="00CB00E2">
            <w:r>
              <w:rPr>
                <w:rFonts w:ascii="Calibri" w:hAnsi="Calibri" w:cs="Calibri"/>
                <w:sz w:val="22"/>
                <w:szCs w:val="22"/>
              </w:rPr>
              <w:t>2.803E-3</w:t>
            </w:r>
          </w:p>
        </w:tc>
        <w:tc>
          <w:tcPr>
            <w:tcW w:w="0" w:type="auto"/>
            <w:tcBorders>
              <w:bottom w:val="single" w:sz="4" w:space="0" w:color="auto"/>
            </w:tcBorders>
            <w:vAlign w:val="bottom"/>
          </w:tcPr>
          <w:p w14:paraId="1D189585" w14:textId="2E312984" w:rsidR="00CB00E2" w:rsidRPr="00EC1F8A" w:rsidRDefault="00CB00E2" w:rsidP="00CB00E2">
            <w:r>
              <w:rPr>
                <w:rFonts w:ascii="Calibri" w:hAnsi="Calibri" w:cs="Calibri"/>
                <w:sz w:val="22"/>
                <w:szCs w:val="22"/>
              </w:rPr>
              <w:t>2.734E-3</w:t>
            </w:r>
          </w:p>
        </w:tc>
        <w:tc>
          <w:tcPr>
            <w:tcW w:w="0" w:type="auto"/>
            <w:tcBorders>
              <w:bottom w:val="single" w:sz="4" w:space="0" w:color="auto"/>
            </w:tcBorders>
            <w:vAlign w:val="bottom"/>
          </w:tcPr>
          <w:p w14:paraId="532CD5F9" w14:textId="725D0759" w:rsidR="00CB00E2" w:rsidRPr="00EC1F8A" w:rsidRDefault="00CB00E2" w:rsidP="00CB00E2">
            <w:r>
              <w:rPr>
                <w:rFonts w:ascii="Calibri" w:hAnsi="Calibri" w:cs="Calibri"/>
                <w:sz w:val="22"/>
                <w:szCs w:val="22"/>
              </w:rPr>
              <w:t>4.620E-3</w:t>
            </w:r>
          </w:p>
        </w:tc>
        <w:tc>
          <w:tcPr>
            <w:tcW w:w="0" w:type="auto"/>
            <w:tcBorders>
              <w:bottom w:val="single" w:sz="4" w:space="0" w:color="auto"/>
            </w:tcBorders>
            <w:vAlign w:val="bottom"/>
          </w:tcPr>
          <w:p w14:paraId="7A19964F" w14:textId="0FC5C9D8" w:rsidR="00CB00E2" w:rsidRPr="00EC1F8A" w:rsidRDefault="00CB00E2" w:rsidP="00CB00E2">
            <w:r>
              <w:rPr>
                <w:rFonts w:ascii="Calibri" w:hAnsi="Calibri" w:cs="Calibri"/>
                <w:sz w:val="22"/>
                <w:szCs w:val="22"/>
              </w:rPr>
              <w:t>6.178E-3</w:t>
            </w:r>
          </w:p>
        </w:tc>
        <w:tc>
          <w:tcPr>
            <w:tcW w:w="0" w:type="auto"/>
            <w:tcBorders>
              <w:bottom w:val="single" w:sz="4" w:space="0" w:color="auto"/>
            </w:tcBorders>
            <w:vAlign w:val="bottom"/>
          </w:tcPr>
          <w:p w14:paraId="42A84145" w14:textId="0D7AA8E9" w:rsidR="00CB00E2" w:rsidRPr="00EC1F8A" w:rsidRDefault="00CB00E2" w:rsidP="00CB00E2">
            <w:r>
              <w:rPr>
                <w:rFonts w:ascii="Calibri" w:hAnsi="Calibri" w:cs="Calibri"/>
                <w:b/>
                <w:bCs/>
                <w:sz w:val="22"/>
                <w:szCs w:val="22"/>
              </w:rPr>
              <w:t>1.892E-3</w:t>
            </w:r>
          </w:p>
        </w:tc>
      </w:tr>
      <w:tr w:rsidR="00CB00E2" w:rsidRPr="00CA6E93" w14:paraId="4DC89F2A" w14:textId="77777777" w:rsidTr="0052298E">
        <w:trPr>
          <w:jc w:val="center"/>
        </w:trPr>
        <w:tc>
          <w:tcPr>
            <w:tcW w:w="956" w:type="dxa"/>
            <w:tcBorders>
              <w:top w:val="single" w:sz="4" w:space="0" w:color="auto"/>
            </w:tcBorders>
          </w:tcPr>
          <w:p w14:paraId="71F941C2" w14:textId="77777777" w:rsidR="00CB00E2" w:rsidRPr="00CA6E93" w:rsidRDefault="00CB00E2" w:rsidP="00CB00E2">
            <w:pPr>
              <w:pStyle w:val="bangtrai"/>
            </w:pPr>
            <w:r>
              <w:t>60-bar</w:t>
            </w:r>
          </w:p>
        </w:tc>
        <w:tc>
          <w:tcPr>
            <w:tcW w:w="0" w:type="auto"/>
            <w:tcBorders>
              <w:top w:val="single" w:sz="4" w:space="0" w:color="auto"/>
            </w:tcBorders>
          </w:tcPr>
          <w:p w14:paraId="025CB0E2" w14:textId="77777777" w:rsidR="00CB00E2" w:rsidRPr="00CA6E93" w:rsidRDefault="00CB00E2" w:rsidP="00CB00E2">
            <w:pPr>
              <w:pStyle w:val="bangtrai"/>
            </w:pPr>
            <w:r w:rsidRPr="00CA6E93">
              <w:t>(1)</w:t>
            </w:r>
          </w:p>
        </w:tc>
        <w:tc>
          <w:tcPr>
            <w:tcW w:w="0" w:type="auto"/>
            <w:tcBorders>
              <w:top w:val="single" w:sz="4" w:space="0" w:color="auto"/>
              <w:left w:val="nil"/>
              <w:bottom w:val="nil"/>
              <w:right w:val="nil"/>
            </w:tcBorders>
            <w:vAlign w:val="bottom"/>
          </w:tcPr>
          <w:p w14:paraId="38FA75E4" w14:textId="0B41213E" w:rsidR="00CB00E2" w:rsidRPr="00EC1F8A" w:rsidRDefault="00CB00E2" w:rsidP="00CB00E2">
            <w:r>
              <w:rPr>
                <w:rFonts w:ascii="Calibri" w:hAnsi="Calibri" w:cs="Calibri"/>
                <w:sz w:val="22"/>
                <w:szCs w:val="22"/>
              </w:rPr>
              <w:t>1.021E+2</w:t>
            </w:r>
          </w:p>
        </w:tc>
        <w:tc>
          <w:tcPr>
            <w:tcW w:w="0" w:type="auto"/>
            <w:tcBorders>
              <w:top w:val="single" w:sz="4" w:space="0" w:color="auto"/>
              <w:left w:val="nil"/>
              <w:bottom w:val="nil"/>
              <w:right w:val="nil"/>
            </w:tcBorders>
            <w:vAlign w:val="bottom"/>
          </w:tcPr>
          <w:p w14:paraId="7B89709D" w14:textId="42322A2B" w:rsidR="00CB00E2" w:rsidRPr="00EC1F8A" w:rsidRDefault="00CB00E2" w:rsidP="00CB00E2">
            <w:r>
              <w:rPr>
                <w:rFonts w:ascii="Calibri" w:hAnsi="Calibri" w:cs="Calibri"/>
                <w:sz w:val="22"/>
                <w:szCs w:val="22"/>
              </w:rPr>
              <w:t>1.364E+2</w:t>
            </w:r>
          </w:p>
        </w:tc>
        <w:tc>
          <w:tcPr>
            <w:tcW w:w="0" w:type="auto"/>
            <w:tcBorders>
              <w:top w:val="single" w:sz="4" w:space="0" w:color="auto"/>
              <w:left w:val="nil"/>
              <w:bottom w:val="nil"/>
              <w:right w:val="nil"/>
            </w:tcBorders>
            <w:vAlign w:val="bottom"/>
          </w:tcPr>
          <w:p w14:paraId="62B21E22" w14:textId="285CA5E2" w:rsidR="00CB00E2" w:rsidRPr="00EC1F8A" w:rsidRDefault="00CB00E2" w:rsidP="00CB00E2">
            <w:r>
              <w:rPr>
                <w:rFonts w:ascii="Calibri" w:hAnsi="Calibri" w:cs="Calibri"/>
                <w:b/>
                <w:bCs/>
                <w:sz w:val="22"/>
                <w:szCs w:val="22"/>
              </w:rPr>
              <w:t>2.269E+1</w:t>
            </w:r>
          </w:p>
        </w:tc>
        <w:tc>
          <w:tcPr>
            <w:tcW w:w="0" w:type="auto"/>
            <w:tcBorders>
              <w:top w:val="single" w:sz="4" w:space="0" w:color="auto"/>
              <w:left w:val="nil"/>
              <w:bottom w:val="nil"/>
              <w:right w:val="nil"/>
            </w:tcBorders>
            <w:vAlign w:val="bottom"/>
          </w:tcPr>
          <w:p w14:paraId="663AFC27" w14:textId="19EDCDBA" w:rsidR="00CB00E2" w:rsidRPr="00EC1F8A" w:rsidRDefault="00CB00E2" w:rsidP="00CB00E2">
            <w:r>
              <w:rPr>
                <w:rFonts w:ascii="Calibri" w:hAnsi="Calibri" w:cs="Calibri"/>
                <w:sz w:val="22"/>
                <w:szCs w:val="22"/>
              </w:rPr>
              <w:t>6.051E+1</w:t>
            </w:r>
          </w:p>
        </w:tc>
        <w:tc>
          <w:tcPr>
            <w:tcW w:w="0" w:type="auto"/>
            <w:tcBorders>
              <w:top w:val="single" w:sz="4" w:space="0" w:color="auto"/>
              <w:left w:val="nil"/>
              <w:bottom w:val="nil"/>
              <w:right w:val="nil"/>
            </w:tcBorders>
            <w:vAlign w:val="bottom"/>
          </w:tcPr>
          <w:p w14:paraId="7FE86365" w14:textId="61954D06" w:rsidR="00CB00E2" w:rsidRPr="00EC1F8A" w:rsidRDefault="00CB00E2" w:rsidP="00CB00E2">
            <w:r>
              <w:rPr>
                <w:rFonts w:ascii="Calibri" w:hAnsi="Calibri" w:cs="Calibri"/>
                <w:sz w:val="22"/>
                <w:szCs w:val="22"/>
              </w:rPr>
              <w:t>3.253E+1</w:t>
            </w:r>
          </w:p>
        </w:tc>
        <w:tc>
          <w:tcPr>
            <w:tcW w:w="0" w:type="auto"/>
            <w:tcBorders>
              <w:top w:val="single" w:sz="4" w:space="0" w:color="auto"/>
            </w:tcBorders>
            <w:vAlign w:val="bottom"/>
          </w:tcPr>
          <w:p w14:paraId="79B31DF5" w14:textId="4819DE66" w:rsidR="00CB00E2" w:rsidRPr="00EC1F8A" w:rsidRDefault="00CB00E2" w:rsidP="00CB00E2">
            <w:r>
              <w:rPr>
                <w:rFonts w:ascii="Calibri" w:hAnsi="Calibri" w:cs="Calibri"/>
                <w:sz w:val="22"/>
                <w:szCs w:val="22"/>
              </w:rPr>
              <w:t>1.145E+1</w:t>
            </w:r>
          </w:p>
        </w:tc>
        <w:tc>
          <w:tcPr>
            <w:tcW w:w="0" w:type="auto"/>
            <w:tcBorders>
              <w:top w:val="single" w:sz="4" w:space="0" w:color="auto"/>
            </w:tcBorders>
            <w:vAlign w:val="bottom"/>
          </w:tcPr>
          <w:p w14:paraId="679136B0" w14:textId="76DCDF8D" w:rsidR="00CB00E2" w:rsidRPr="00EC1F8A" w:rsidRDefault="00CB00E2" w:rsidP="00CB00E2">
            <w:r>
              <w:rPr>
                <w:rFonts w:ascii="Calibri" w:hAnsi="Calibri" w:cs="Calibri"/>
                <w:b/>
                <w:bCs/>
                <w:sz w:val="22"/>
                <w:szCs w:val="22"/>
              </w:rPr>
              <w:t>6.109E+0</w:t>
            </w:r>
          </w:p>
        </w:tc>
        <w:tc>
          <w:tcPr>
            <w:tcW w:w="0" w:type="auto"/>
            <w:tcBorders>
              <w:top w:val="single" w:sz="4" w:space="0" w:color="auto"/>
            </w:tcBorders>
            <w:vAlign w:val="bottom"/>
          </w:tcPr>
          <w:p w14:paraId="48EBF35A" w14:textId="4D79EFB4" w:rsidR="00CB00E2" w:rsidRPr="00EC1F8A" w:rsidRDefault="00CB00E2" w:rsidP="00CB00E2">
            <w:r>
              <w:rPr>
                <w:rFonts w:ascii="Calibri" w:hAnsi="Calibri" w:cs="Calibri"/>
                <w:sz w:val="22"/>
                <w:szCs w:val="22"/>
              </w:rPr>
              <w:t>1.956E+1</w:t>
            </w:r>
          </w:p>
        </w:tc>
        <w:tc>
          <w:tcPr>
            <w:tcW w:w="0" w:type="auto"/>
            <w:tcBorders>
              <w:top w:val="single" w:sz="4" w:space="0" w:color="auto"/>
            </w:tcBorders>
            <w:vAlign w:val="bottom"/>
          </w:tcPr>
          <w:p w14:paraId="1EE38F60" w14:textId="0FF1B5DF" w:rsidR="00CB00E2" w:rsidRPr="00EC1F8A" w:rsidRDefault="00CB00E2" w:rsidP="00CB00E2">
            <w:r>
              <w:rPr>
                <w:rFonts w:ascii="Calibri" w:hAnsi="Calibri" w:cs="Calibri"/>
                <w:sz w:val="22"/>
                <w:szCs w:val="22"/>
              </w:rPr>
              <w:t>3.177E+1</w:t>
            </w:r>
          </w:p>
        </w:tc>
        <w:tc>
          <w:tcPr>
            <w:tcW w:w="0" w:type="auto"/>
            <w:tcBorders>
              <w:top w:val="single" w:sz="4" w:space="0" w:color="auto"/>
            </w:tcBorders>
            <w:vAlign w:val="bottom"/>
          </w:tcPr>
          <w:p w14:paraId="1B001AE3" w14:textId="57ED16DD" w:rsidR="00CB00E2" w:rsidRPr="00EC1F8A" w:rsidRDefault="00CB00E2" w:rsidP="00CB00E2">
            <w:r>
              <w:rPr>
                <w:rFonts w:ascii="Calibri" w:hAnsi="Calibri" w:cs="Calibri"/>
                <w:sz w:val="22"/>
                <w:szCs w:val="22"/>
              </w:rPr>
              <w:t>1.856E+1</w:t>
            </w:r>
          </w:p>
        </w:tc>
        <w:tc>
          <w:tcPr>
            <w:tcW w:w="0" w:type="auto"/>
            <w:tcBorders>
              <w:top w:val="single" w:sz="4" w:space="0" w:color="auto"/>
            </w:tcBorders>
            <w:vAlign w:val="bottom"/>
          </w:tcPr>
          <w:p w14:paraId="184620F5" w14:textId="4A355895" w:rsidR="00CB00E2" w:rsidRPr="00EC1F8A" w:rsidRDefault="00CB00E2" w:rsidP="00CB00E2">
            <w:r>
              <w:rPr>
                <w:rFonts w:ascii="Calibri" w:hAnsi="Calibri" w:cs="Calibri"/>
                <w:sz w:val="22"/>
                <w:szCs w:val="22"/>
              </w:rPr>
              <w:t>2.611E-3</w:t>
            </w:r>
          </w:p>
        </w:tc>
        <w:tc>
          <w:tcPr>
            <w:tcW w:w="0" w:type="auto"/>
            <w:tcBorders>
              <w:top w:val="single" w:sz="4" w:space="0" w:color="auto"/>
            </w:tcBorders>
            <w:vAlign w:val="bottom"/>
          </w:tcPr>
          <w:p w14:paraId="556B09E1" w14:textId="7BF79E7B" w:rsidR="00CB00E2" w:rsidRPr="00EC1F8A" w:rsidRDefault="00CB00E2" w:rsidP="00CB00E2">
            <w:r>
              <w:rPr>
                <w:rFonts w:ascii="Calibri" w:hAnsi="Calibri" w:cs="Calibri"/>
                <w:sz w:val="22"/>
                <w:szCs w:val="22"/>
              </w:rPr>
              <w:t>2.672E-3</w:t>
            </w:r>
          </w:p>
        </w:tc>
        <w:tc>
          <w:tcPr>
            <w:tcW w:w="0" w:type="auto"/>
            <w:tcBorders>
              <w:top w:val="single" w:sz="4" w:space="0" w:color="auto"/>
            </w:tcBorders>
            <w:vAlign w:val="bottom"/>
          </w:tcPr>
          <w:p w14:paraId="0666E365" w14:textId="254FAD9D" w:rsidR="00CB00E2" w:rsidRPr="00EC1F8A" w:rsidRDefault="00CB00E2" w:rsidP="00CB00E2">
            <w:r>
              <w:rPr>
                <w:rFonts w:ascii="Calibri" w:hAnsi="Calibri" w:cs="Calibri"/>
                <w:sz w:val="22"/>
                <w:szCs w:val="22"/>
              </w:rPr>
              <w:t>4.099E-3</w:t>
            </w:r>
          </w:p>
        </w:tc>
        <w:tc>
          <w:tcPr>
            <w:tcW w:w="0" w:type="auto"/>
            <w:tcBorders>
              <w:top w:val="single" w:sz="4" w:space="0" w:color="auto"/>
            </w:tcBorders>
            <w:vAlign w:val="bottom"/>
          </w:tcPr>
          <w:p w14:paraId="342E4753" w14:textId="0ACE2783" w:rsidR="00CB00E2" w:rsidRPr="00EC1F8A" w:rsidRDefault="00CB00E2" w:rsidP="00CB00E2">
            <w:r>
              <w:rPr>
                <w:rFonts w:ascii="Calibri" w:hAnsi="Calibri" w:cs="Calibri"/>
                <w:sz w:val="22"/>
                <w:szCs w:val="22"/>
              </w:rPr>
              <w:t>4.990E-3</w:t>
            </w:r>
          </w:p>
        </w:tc>
        <w:tc>
          <w:tcPr>
            <w:tcW w:w="0" w:type="auto"/>
            <w:tcBorders>
              <w:top w:val="single" w:sz="4" w:space="0" w:color="auto"/>
            </w:tcBorders>
            <w:vAlign w:val="bottom"/>
          </w:tcPr>
          <w:p w14:paraId="6E730661" w14:textId="0C75426F" w:rsidR="00CB00E2" w:rsidRPr="00EC1F8A" w:rsidRDefault="00CB00E2" w:rsidP="00CB00E2">
            <w:r>
              <w:rPr>
                <w:rFonts w:ascii="Calibri" w:hAnsi="Calibri" w:cs="Calibri"/>
                <w:b/>
                <w:bCs/>
                <w:sz w:val="22"/>
                <w:szCs w:val="22"/>
              </w:rPr>
              <w:t>2.048E-3</w:t>
            </w:r>
          </w:p>
        </w:tc>
      </w:tr>
      <w:tr w:rsidR="00CB00E2" w:rsidRPr="00CA6E93" w14:paraId="04B5ADA2" w14:textId="77777777" w:rsidTr="0052298E">
        <w:trPr>
          <w:jc w:val="center"/>
        </w:trPr>
        <w:tc>
          <w:tcPr>
            <w:tcW w:w="956" w:type="dxa"/>
          </w:tcPr>
          <w:p w14:paraId="248EE5B3" w14:textId="77777777" w:rsidR="00CB00E2" w:rsidRPr="00CA6E93" w:rsidRDefault="00CB00E2" w:rsidP="00CB00E2">
            <w:pPr>
              <w:pStyle w:val="bangtrai"/>
            </w:pPr>
            <w:r>
              <w:t>Truss</w:t>
            </w:r>
          </w:p>
        </w:tc>
        <w:tc>
          <w:tcPr>
            <w:tcW w:w="0" w:type="auto"/>
          </w:tcPr>
          <w:p w14:paraId="190EDCE5"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6A3D0100" w14:textId="68786EEB" w:rsidR="00CB00E2" w:rsidRPr="00EC1F8A" w:rsidRDefault="00CB00E2" w:rsidP="00CB00E2">
            <w:r>
              <w:rPr>
                <w:rFonts w:ascii="Calibri" w:hAnsi="Calibri" w:cs="Calibri"/>
                <w:sz w:val="22"/>
                <w:szCs w:val="22"/>
              </w:rPr>
              <w:t>2.183E+2</w:t>
            </w:r>
          </w:p>
        </w:tc>
        <w:tc>
          <w:tcPr>
            <w:tcW w:w="0" w:type="auto"/>
            <w:tcBorders>
              <w:top w:val="nil"/>
              <w:left w:val="nil"/>
              <w:bottom w:val="nil"/>
              <w:right w:val="nil"/>
            </w:tcBorders>
            <w:vAlign w:val="bottom"/>
          </w:tcPr>
          <w:p w14:paraId="415C459A" w14:textId="20D268E9" w:rsidR="00CB00E2" w:rsidRPr="00EC1F8A" w:rsidRDefault="00CB00E2" w:rsidP="00CB00E2">
            <w:r>
              <w:rPr>
                <w:rFonts w:ascii="Calibri" w:hAnsi="Calibri" w:cs="Calibri"/>
                <w:sz w:val="22"/>
                <w:szCs w:val="22"/>
              </w:rPr>
              <w:t>5.192E+2</w:t>
            </w:r>
          </w:p>
        </w:tc>
        <w:tc>
          <w:tcPr>
            <w:tcW w:w="0" w:type="auto"/>
            <w:tcBorders>
              <w:top w:val="nil"/>
              <w:left w:val="nil"/>
              <w:bottom w:val="nil"/>
              <w:right w:val="nil"/>
            </w:tcBorders>
            <w:vAlign w:val="bottom"/>
          </w:tcPr>
          <w:p w14:paraId="0BE6EE4E" w14:textId="43E6E13D" w:rsidR="00CB00E2" w:rsidRPr="00EC1F8A" w:rsidRDefault="00CB00E2" w:rsidP="00CB00E2">
            <w:r>
              <w:rPr>
                <w:rFonts w:ascii="Calibri" w:hAnsi="Calibri" w:cs="Calibri"/>
                <w:b/>
                <w:bCs/>
                <w:sz w:val="22"/>
                <w:szCs w:val="22"/>
              </w:rPr>
              <w:t>8.422E+1</w:t>
            </w:r>
          </w:p>
        </w:tc>
        <w:tc>
          <w:tcPr>
            <w:tcW w:w="0" w:type="auto"/>
            <w:tcBorders>
              <w:top w:val="nil"/>
              <w:left w:val="nil"/>
              <w:bottom w:val="nil"/>
              <w:right w:val="nil"/>
            </w:tcBorders>
            <w:vAlign w:val="bottom"/>
          </w:tcPr>
          <w:p w14:paraId="3550D325" w14:textId="5B15EA2B" w:rsidR="00CB00E2" w:rsidRPr="00EC1F8A" w:rsidRDefault="00CB00E2" w:rsidP="00CB00E2">
            <w:r>
              <w:rPr>
                <w:rFonts w:ascii="Calibri" w:hAnsi="Calibri" w:cs="Calibri"/>
                <w:sz w:val="22"/>
                <w:szCs w:val="22"/>
              </w:rPr>
              <w:t>6.380E+2</w:t>
            </w:r>
          </w:p>
        </w:tc>
        <w:tc>
          <w:tcPr>
            <w:tcW w:w="0" w:type="auto"/>
            <w:tcBorders>
              <w:top w:val="nil"/>
              <w:left w:val="nil"/>
              <w:bottom w:val="nil"/>
              <w:right w:val="nil"/>
            </w:tcBorders>
            <w:vAlign w:val="bottom"/>
          </w:tcPr>
          <w:p w14:paraId="78C0FDBE" w14:textId="17EE65E2" w:rsidR="00CB00E2" w:rsidRPr="00EC1F8A" w:rsidRDefault="00CB00E2" w:rsidP="00CB00E2">
            <w:r>
              <w:rPr>
                <w:rFonts w:ascii="Calibri" w:hAnsi="Calibri" w:cs="Calibri"/>
                <w:sz w:val="22"/>
                <w:szCs w:val="22"/>
              </w:rPr>
              <w:t>3.514E+2</w:t>
            </w:r>
          </w:p>
        </w:tc>
        <w:tc>
          <w:tcPr>
            <w:tcW w:w="0" w:type="auto"/>
            <w:vAlign w:val="bottom"/>
          </w:tcPr>
          <w:p w14:paraId="2BD41A9E" w14:textId="0E234D78" w:rsidR="00CB00E2" w:rsidRPr="00EC1F8A" w:rsidRDefault="00CB00E2" w:rsidP="00CB00E2">
            <w:r>
              <w:rPr>
                <w:rFonts w:ascii="Calibri" w:hAnsi="Calibri" w:cs="Calibri"/>
                <w:sz w:val="22"/>
                <w:szCs w:val="22"/>
              </w:rPr>
              <w:t>1.323E+2</w:t>
            </w:r>
          </w:p>
        </w:tc>
        <w:tc>
          <w:tcPr>
            <w:tcW w:w="0" w:type="auto"/>
            <w:vAlign w:val="bottom"/>
          </w:tcPr>
          <w:p w14:paraId="030DF1AC" w14:textId="226BAD6F" w:rsidR="00CB00E2" w:rsidRPr="00EC1F8A" w:rsidRDefault="00CB00E2" w:rsidP="00CB00E2">
            <w:r>
              <w:rPr>
                <w:rFonts w:ascii="Calibri" w:hAnsi="Calibri" w:cs="Calibri"/>
                <w:b/>
                <w:bCs/>
                <w:sz w:val="22"/>
                <w:szCs w:val="22"/>
              </w:rPr>
              <w:t>4.033E+1</w:t>
            </w:r>
          </w:p>
        </w:tc>
        <w:tc>
          <w:tcPr>
            <w:tcW w:w="0" w:type="auto"/>
            <w:vAlign w:val="bottom"/>
          </w:tcPr>
          <w:p w14:paraId="48FD17E5" w14:textId="6A222435" w:rsidR="00CB00E2" w:rsidRPr="00EC1F8A" w:rsidRDefault="00CB00E2" w:rsidP="00CB00E2">
            <w:r>
              <w:rPr>
                <w:rFonts w:ascii="Calibri" w:hAnsi="Calibri" w:cs="Calibri"/>
                <w:sz w:val="22"/>
                <w:szCs w:val="22"/>
              </w:rPr>
              <w:t>1.978E+2</w:t>
            </w:r>
          </w:p>
        </w:tc>
        <w:tc>
          <w:tcPr>
            <w:tcW w:w="0" w:type="auto"/>
            <w:vAlign w:val="bottom"/>
          </w:tcPr>
          <w:p w14:paraId="308A7FD1" w14:textId="71A5F966" w:rsidR="00CB00E2" w:rsidRPr="00EC1F8A" w:rsidRDefault="00CB00E2" w:rsidP="00CB00E2">
            <w:r>
              <w:rPr>
                <w:rFonts w:ascii="Calibri" w:hAnsi="Calibri" w:cs="Calibri"/>
                <w:sz w:val="22"/>
                <w:szCs w:val="22"/>
              </w:rPr>
              <w:t>5.970E+1</w:t>
            </w:r>
          </w:p>
        </w:tc>
        <w:tc>
          <w:tcPr>
            <w:tcW w:w="0" w:type="auto"/>
            <w:vAlign w:val="bottom"/>
          </w:tcPr>
          <w:p w14:paraId="4C563451" w14:textId="313948A8" w:rsidR="00CB00E2" w:rsidRPr="00EC1F8A" w:rsidRDefault="00CB00E2" w:rsidP="00CB00E2">
            <w:r>
              <w:rPr>
                <w:rFonts w:ascii="Calibri" w:hAnsi="Calibri" w:cs="Calibri"/>
                <w:sz w:val="22"/>
                <w:szCs w:val="22"/>
              </w:rPr>
              <w:t>4.907E+1</w:t>
            </w:r>
          </w:p>
        </w:tc>
        <w:tc>
          <w:tcPr>
            <w:tcW w:w="0" w:type="auto"/>
            <w:vAlign w:val="bottom"/>
          </w:tcPr>
          <w:p w14:paraId="06E3155D" w14:textId="44829881" w:rsidR="00CB00E2" w:rsidRPr="00EC1F8A" w:rsidRDefault="00CB00E2" w:rsidP="00CB00E2">
            <w:r>
              <w:rPr>
                <w:rFonts w:ascii="Calibri" w:hAnsi="Calibri" w:cs="Calibri"/>
                <w:sz w:val="22"/>
                <w:szCs w:val="22"/>
              </w:rPr>
              <w:t>5.245E-3</w:t>
            </w:r>
          </w:p>
        </w:tc>
        <w:tc>
          <w:tcPr>
            <w:tcW w:w="0" w:type="auto"/>
            <w:vAlign w:val="bottom"/>
          </w:tcPr>
          <w:p w14:paraId="50B74DDA" w14:textId="586B24B3" w:rsidR="00CB00E2" w:rsidRPr="00EC1F8A" w:rsidRDefault="00CB00E2" w:rsidP="00CB00E2">
            <w:r>
              <w:rPr>
                <w:rFonts w:ascii="Calibri" w:hAnsi="Calibri" w:cs="Calibri"/>
                <w:sz w:val="22"/>
                <w:szCs w:val="22"/>
              </w:rPr>
              <w:t>4.100E-2</w:t>
            </w:r>
          </w:p>
        </w:tc>
        <w:tc>
          <w:tcPr>
            <w:tcW w:w="0" w:type="auto"/>
            <w:vAlign w:val="bottom"/>
          </w:tcPr>
          <w:p w14:paraId="23327F76" w14:textId="4198AADE" w:rsidR="00CB00E2" w:rsidRPr="00EC1F8A" w:rsidRDefault="00CB00E2" w:rsidP="00CB00E2">
            <w:r>
              <w:rPr>
                <w:rFonts w:ascii="Calibri" w:hAnsi="Calibri" w:cs="Calibri"/>
                <w:sz w:val="22"/>
                <w:szCs w:val="22"/>
              </w:rPr>
              <w:t>6.476E-3</w:t>
            </w:r>
          </w:p>
        </w:tc>
        <w:tc>
          <w:tcPr>
            <w:tcW w:w="0" w:type="auto"/>
            <w:vAlign w:val="bottom"/>
          </w:tcPr>
          <w:p w14:paraId="63508E7B" w14:textId="5F18B410" w:rsidR="00CB00E2" w:rsidRPr="00EC1F8A" w:rsidRDefault="00CB00E2" w:rsidP="00CB00E2">
            <w:r>
              <w:rPr>
                <w:rFonts w:ascii="Calibri" w:hAnsi="Calibri" w:cs="Calibri"/>
                <w:sz w:val="22"/>
                <w:szCs w:val="22"/>
              </w:rPr>
              <w:t>9.447E-3</w:t>
            </w:r>
          </w:p>
        </w:tc>
        <w:tc>
          <w:tcPr>
            <w:tcW w:w="0" w:type="auto"/>
            <w:vAlign w:val="bottom"/>
          </w:tcPr>
          <w:p w14:paraId="247702DD" w14:textId="6ADC5B17" w:rsidR="00CB00E2" w:rsidRPr="00EC1F8A" w:rsidRDefault="00CB00E2" w:rsidP="00CB00E2">
            <w:r>
              <w:rPr>
                <w:rFonts w:ascii="Calibri" w:hAnsi="Calibri" w:cs="Calibri"/>
                <w:b/>
                <w:bCs/>
                <w:sz w:val="22"/>
                <w:szCs w:val="22"/>
              </w:rPr>
              <w:t>4.915E-3</w:t>
            </w:r>
          </w:p>
        </w:tc>
      </w:tr>
      <w:tr w:rsidR="00CB00E2" w:rsidRPr="00CA6E93" w14:paraId="1D62EA5E" w14:textId="77777777" w:rsidTr="0052298E">
        <w:trPr>
          <w:jc w:val="center"/>
        </w:trPr>
        <w:tc>
          <w:tcPr>
            <w:tcW w:w="956" w:type="dxa"/>
          </w:tcPr>
          <w:p w14:paraId="48D2CF0E" w14:textId="77777777" w:rsidR="00CB00E2" w:rsidRPr="00CA6E93" w:rsidRDefault="00CB00E2" w:rsidP="00CB00E2">
            <w:pPr>
              <w:pStyle w:val="bangtrai"/>
            </w:pPr>
          </w:p>
        </w:tc>
        <w:tc>
          <w:tcPr>
            <w:tcW w:w="0" w:type="auto"/>
          </w:tcPr>
          <w:p w14:paraId="5A5E368F"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6B5FEA0F" w14:textId="59DE77DA" w:rsidR="00CB00E2" w:rsidRPr="00EC1F8A" w:rsidRDefault="00CB00E2" w:rsidP="00CB00E2">
            <w:r>
              <w:rPr>
                <w:rFonts w:ascii="Calibri" w:hAnsi="Calibri" w:cs="Calibri"/>
                <w:sz w:val="22"/>
                <w:szCs w:val="22"/>
              </w:rPr>
              <w:t>1.493E+2</w:t>
            </w:r>
          </w:p>
        </w:tc>
        <w:tc>
          <w:tcPr>
            <w:tcW w:w="0" w:type="auto"/>
            <w:tcBorders>
              <w:top w:val="nil"/>
              <w:left w:val="nil"/>
              <w:bottom w:val="nil"/>
              <w:right w:val="nil"/>
            </w:tcBorders>
            <w:vAlign w:val="bottom"/>
          </w:tcPr>
          <w:p w14:paraId="59A320AF" w14:textId="570C1AB4" w:rsidR="00CB00E2" w:rsidRPr="00EC1F8A" w:rsidRDefault="00CB00E2" w:rsidP="00CB00E2">
            <w:r>
              <w:rPr>
                <w:rFonts w:ascii="Calibri" w:hAnsi="Calibri" w:cs="Calibri"/>
                <w:sz w:val="22"/>
                <w:szCs w:val="22"/>
              </w:rPr>
              <w:t>3.694E+2</w:t>
            </w:r>
          </w:p>
        </w:tc>
        <w:tc>
          <w:tcPr>
            <w:tcW w:w="0" w:type="auto"/>
            <w:tcBorders>
              <w:top w:val="nil"/>
              <w:left w:val="nil"/>
              <w:bottom w:val="nil"/>
              <w:right w:val="nil"/>
            </w:tcBorders>
            <w:vAlign w:val="bottom"/>
          </w:tcPr>
          <w:p w14:paraId="6229AE51" w14:textId="0F1BDF69" w:rsidR="00CB00E2" w:rsidRPr="00EC1F8A" w:rsidRDefault="00CB00E2" w:rsidP="00CB00E2">
            <w:r>
              <w:rPr>
                <w:rFonts w:ascii="Calibri" w:hAnsi="Calibri" w:cs="Calibri"/>
                <w:b/>
                <w:bCs/>
                <w:sz w:val="22"/>
                <w:szCs w:val="22"/>
              </w:rPr>
              <w:t>4.927E+1</w:t>
            </w:r>
          </w:p>
        </w:tc>
        <w:tc>
          <w:tcPr>
            <w:tcW w:w="0" w:type="auto"/>
            <w:tcBorders>
              <w:top w:val="nil"/>
              <w:left w:val="nil"/>
              <w:bottom w:val="nil"/>
              <w:right w:val="nil"/>
            </w:tcBorders>
            <w:vAlign w:val="bottom"/>
          </w:tcPr>
          <w:p w14:paraId="741143F9" w14:textId="00B9D571" w:rsidR="00CB00E2" w:rsidRPr="00EC1F8A" w:rsidRDefault="00CB00E2" w:rsidP="00CB00E2">
            <w:r>
              <w:rPr>
                <w:rFonts w:ascii="Calibri" w:hAnsi="Calibri" w:cs="Calibri"/>
                <w:sz w:val="22"/>
                <w:szCs w:val="22"/>
              </w:rPr>
              <w:t>3.390E+2</w:t>
            </w:r>
          </w:p>
        </w:tc>
        <w:tc>
          <w:tcPr>
            <w:tcW w:w="0" w:type="auto"/>
            <w:tcBorders>
              <w:top w:val="nil"/>
              <w:left w:val="nil"/>
              <w:bottom w:val="nil"/>
              <w:right w:val="nil"/>
            </w:tcBorders>
            <w:vAlign w:val="bottom"/>
          </w:tcPr>
          <w:p w14:paraId="55698C89" w14:textId="0C61A977" w:rsidR="00CB00E2" w:rsidRPr="00EC1F8A" w:rsidRDefault="00CB00E2" w:rsidP="00CB00E2">
            <w:r>
              <w:rPr>
                <w:rFonts w:ascii="Calibri" w:hAnsi="Calibri" w:cs="Calibri"/>
                <w:sz w:val="22"/>
                <w:szCs w:val="22"/>
              </w:rPr>
              <w:t>1.593E+2</w:t>
            </w:r>
          </w:p>
        </w:tc>
        <w:tc>
          <w:tcPr>
            <w:tcW w:w="0" w:type="auto"/>
            <w:vAlign w:val="bottom"/>
          </w:tcPr>
          <w:p w14:paraId="5B191904" w14:textId="69AAEA5A" w:rsidR="00CB00E2" w:rsidRPr="00EC1F8A" w:rsidRDefault="00CB00E2" w:rsidP="00CB00E2">
            <w:r>
              <w:rPr>
                <w:rFonts w:ascii="Calibri" w:hAnsi="Calibri" w:cs="Calibri"/>
                <w:sz w:val="22"/>
                <w:szCs w:val="22"/>
              </w:rPr>
              <w:t>2.938E+1</w:t>
            </w:r>
          </w:p>
        </w:tc>
        <w:tc>
          <w:tcPr>
            <w:tcW w:w="0" w:type="auto"/>
            <w:vAlign w:val="bottom"/>
          </w:tcPr>
          <w:p w14:paraId="6CE18A63" w14:textId="1A69FA6D" w:rsidR="00CB00E2" w:rsidRPr="00EC1F8A" w:rsidRDefault="00CB00E2" w:rsidP="00CB00E2">
            <w:r>
              <w:rPr>
                <w:rFonts w:ascii="Calibri" w:hAnsi="Calibri" w:cs="Calibri"/>
                <w:b/>
                <w:bCs/>
                <w:sz w:val="22"/>
                <w:szCs w:val="22"/>
              </w:rPr>
              <w:t>1.268E+1</w:t>
            </w:r>
          </w:p>
        </w:tc>
        <w:tc>
          <w:tcPr>
            <w:tcW w:w="0" w:type="auto"/>
            <w:vAlign w:val="bottom"/>
          </w:tcPr>
          <w:p w14:paraId="2386F34D" w14:textId="43F5C25E" w:rsidR="00CB00E2" w:rsidRPr="00EC1F8A" w:rsidRDefault="00CB00E2" w:rsidP="00CB00E2">
            <w:r>
              <w:rPr>
                <w:rFonts w:ascii="Calibri" w:hAnsi="Calibri" w:cs="Calibri"/>
                <w:sz w:val="22"/>
                <w:szCs w:val="22"/>
              </w:rPr>
              <w:t>4.731E+1</w:t>
            </w:r>
          </w:p>
        </w:tc>
        <w:tc>
          <w:tcPr>
            <w:tcW w:w="0" w:type="auto"/>
            <w:vAlign w:val="bottom"/>
          </w:tcPr>
          <w:p w14:paraId="0B3083DA" w14:textId="7F59CCEC" w:rsidR="00CB00E2" w:rsidRPr="00EC1F8A" w:rsidRDefault="00CB00E2" w:rsidP="00CB00E2">
            <w:r>
              <w:rPr>
                <w:rFonts w:ascii="Calibri" w:hAnsi="Calibri" w:cs="Calibri"/>
                <w:sz w:val="22"/>
                <w:szCs w:val="22"/>
              </w:rPr>
              <w:t>4.785E+1</w:t>
            </w:r>
          </w:p>
        </w:tc>
        <w:tc>
          <w:tcPr>
            <w:tcW w:w="0" w:type="auto"/>
            <w:vAlign w:val="bottom"/>
          </w:tcPr>
          <w:p w14:paraId="5F3F027B" w14:textId="24B99470" w:rsidR="00CB00E2" w:rsidRPr="00EC1F8A" w:rsidRDefault="00CB00E2" w:rsidP="00CB00E2">
            <w:r>
              <w:rPr>
                <w:rFonts w:ascii="Calibri" w:hAnsi="Calibri" w:cs="Calibri"/>
                <w:sz w:val="22"/>
                <w:szCs w:val="22"/>
              </w:rPr>
              <w:t>3.043E+1</w:t>
            </w:r>
          </w:p>
        </w:tc>
        <w:tc>
          <w:tcPr>
            <w:tcW w:w="0" w:type="auto"/>
            <w:vAlign w:val="bottom"/>
          </w:tcPr>
          <w:p w14:paraId="6A002839" w14:textId="1E1E03E6" w:rsidR="00CB00E2" w:rsidRPr="00EC1F8A" w:rsidRDefault="00CB00E2" w:rsidP="00CB00E2">
            <w:r>
              <w:rPr>
                <w:rFonts w:ascii="Calibri" w:hAnsi="Calibri" w:cs="Calibri"/>
                <w:sz w:val="22"/>
                <w:szCs w:val="22"/>
              </w:rPr>
              <w:t>3.416E-3</w:t>
            </w:r>
          </w:p>
        </w:tc>
        <w:tc>
          <w:tcPr>
            <w:tcW w:w="0" w:type="auto"/>
            <w:vAlign w:val="bottom"/>
          </w:tcPr>
          <w:p w14:paraId="2313FAA2" w14:textId="09E655B7" w:rsidR="00CB00E2" w:rsidRPr="00EC1F8A" w:rsidRDefault="00CB00E2" w:rsidP="00CB00E2">
            <w:r>
              <w:rPr>
                <w:rFonts w:ascii="Calibri" w:hAnsi="Calibri" w:cs="Calibri"/>
                <w:sz w:val="22"/>
                <w:szCs w:val="22"/>
              </w:rPr>
              <w:t>8.051E-3</w:t>
            </w:r>
          </w:p>
        </w:tc>
        <w:tc>
          <w:tcPr>
            <w:tcW w:w="0" w:type="auto"/>
            <w:vAlign w:val="bottom"/>
          </w:tcPr>
          <w:p w14:paraId="5082F038" w14:textId="2B37D155" w:rsidR="00CB00E2" w:rsidRPr="00EC1F8A" w:rsidRDefault="00CB00E2" w:rsidP="00CB00E2">
            <w:r>
              <w:rPr>
                <w:rFonts w:ascii="Calibri" w:hAnsi="Calibri" w:cs="Calibri"/>
                <w:sz w:val="22"/>
                <w:szCs w:val="22"/>
              </w:rPr>
              <w:t>5.283E-3</w:t>
            </w:r>
          </w:p>
        </w:tc>
        <w:tc>
          <w:tcPr>
            <w:tcW w:w="0" w:type="auto"/>
            <w:vAlign w:val="bottom"/>
          </w:tcPr>
          <w:p w14:paraId="4A46663D" w14:textId="52E09B20" w:rsidR="00CB00E2" w:rsidRPr="00EC1F8A" w:rsidRDefault="00CB00E2" w:rsidP="00CB00E2">
            <w:r>
              <w:rPr>
                <w:rFonts w:ascii="Calibri" w:hAnsi="Calibri" w:cs="Calibri"/>
                <w:sz w:val="22"/>
                <w:szCs w:val="22"/>
              </w:rPr>
              <w:t>6.947E-3</w:t>
            </w:r>
          </w:p>
        </w:tc>
        <w:tc>
          <w:tcPr>
            <w:tcW w:w="0" w:type="auto"/>
            <w:vAlign w:val="bottom"/>
          </w:tcPr>
          <w:p w14:paraId="09CD2075" w14:textId="1CA27ECE" w:rsidR="00CB00E2" w:rsidRPr="00EC1F8A" w:rsidRDefault="00CB00E2" w:rsidP="00CB00E2">
            <w:r>
              <w:rPr>
                <w:rFonts w:ascii="Calibri" w:hAnsi="Calibri" w:cs="Calibri"/>
                <w:b/>
                <w:bCs/>
                <w:sz w:val="22"/>
                <w:szCs w:val="22"/>
              </w:rPr>
              <w:t>2.878E-3</w:t>
            </w:r>
          </w:p>
        </w:tc>
      </w:tr>
      <w:tr w:rsidR="00CB00E2" w:rsidRPr="00CA6E93" w14:paraId="249BCEC2" w14:textId="77777777" w:rsidTr="0052298E">
        <w:trPr>
          <w:jc w:val="center"/>
        </w:trPr>
        <w:tc>
          <w:tcPr>
            <w:tcW w:w="956" w:type="dxa"/>
          </w:tcPr>
          <w:p w14:paraId="76C5E506" w14:textId="77777777" w:rsidR="00CB00E2" w:rsidRPr="00CA6E93" w:rsidRDefault="00CB00E2" w:rsidP="00CB00E2">
            <w:pPr>
              <w:pStyle w:val="bangtrai"/>
            </w:pPr>
          </w:p>
        </w:tc>
        <w:tc>
          <w:tcPr>
            <w:tcW w:w="0" w:type="auto"/>
          </w:tcPr>
          <w:p w14:paraId="20EFFEF5"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3214C682" w14:textId="6841CF11" w:rsidR="00CB00E2" w:rsidRPr="00EC1F8A" w:rsidRDefault="00CB00E2" w:rsidP="00CB00E2">
            <w:r>
              <w:rPr>
                <w:rFonts w:ascii="Calibri" w:hAnsi="Calibri" w:cs="Calibri"/>
                <w:sz w:val="22"/>
                <w:szCs w:val="22"/>
              </w:rPr>
              <w:t>3.338E+1</w:t>
            </w:r>
          </w:p>
        </w:tc>
        <w:tc>
          <w:tcPr>
            <w:tcW w:w="0" w:type="auto"/>
            <w:tcBorders>
              <w:top w:val="nil"/>
              <w:left w:val="nil"/>
              <w:right w:val="nil"/>
            </w:tcBorders>
            <w:vAlign w:val="bottom"/>
          </w:tcPr>
          <w:p w14:paraId="62104A55" w14:textId="1D2DCA45" w:rsidR="00CB00E2" w:rsidRPr="00EC1F8A" w:rsidRDefault="00CB00E2" w:rsidP="00CB00E2">
            <w:r>
              <w:rPr>
                <w:rFonts w:ascii="Calibri" w:hAnsi="Calibri" w:cs="Calibri"/>
                <w:sz w:val="22"/>
                <w:szCs w:val="22"/>
              </w:rPr>
              <w:t>1.070E+2</w:t>
            </w:r>
          </w:p>
        </w:tc>
        <w:tc>
          <w:tcPr>
            <w:tcW w:w="0" w:type="auto"/>
            <w:tcBorders>
              <w:top w:val="nil"/>
              <w:left w:val="nil"/>
              <w:right w:val="nil"/>
            </w:tcBorders>
            <w:vAlign w:val="bottom"/>
          </w:tcPr>
          <w:p w14:paraId="2600884E" w14:textId="4FDD4AF2" w:rsidR="00CB00E2" w:rsidRPr="00EC1F8A" w:rsidRDefault="00CB00E2" w:rsidP="00CB00E2">
            <w:r>
              <w:rPr>
                <w:rFonts w:ascii="Calibri" w:hAnsi="Calibri" w:cs="Calibri"/>
                <w:b/>
                <w:bCs/>
                <w:sz w:val="22"/>
                <w:szCs w:val="22"/>
              </w:rPr>
              <w:t>1.389E+1</w:t>
            </w:r>
          </w:p>
        </w:tc>
        <w:tc>
          <w:tcPr>
            <w:tcW w:w="0" w:type="auto"/>
            <w:tcBorders>
              <w:top w:val="nil"/>
              <w:left w:val="nil"/>
              <w:right w:val="nil"/>
            </w:tcBorders>
            <w:vAlign w:val="bottom"/>
          </w:tcPr>
          <w:p w14:paraId="7D79E19D" w14:textId="115FC45D" w:rsidR="00CB00E2" w:rsidRPr="00EC1F8A" w:rsidRDefault="00CB00E2" w:rsidP="00CB00E2">
            <w:r>
              <w:rPr>
                <w:rFonts w:ascii="Calibri" w:hAnsi="Calibri" w:cs="Calibri"/>
                <w:sz w:val="22"/>
                <w:szCs w:val="22"/>
              </w:rPr>
              <w:t>1.492E+2</w:t>
            </w:r>
          </w:p>
        </w:tc>
        <w:tc>
          <w:tcPr>
            <w:tcW w:w="0" w:type="auto"/>
            <w:tcBorders>
              <w:top w:val="nil"/>
              <w:left w:val="nil"/>
              <w:right w:val="nil"/>
            </w:tcBorders>
            <w:vAlign w:val="bottom"/>
          </w:tcPr>
          <w:p w14:paraId="47D1369A" w14:textId="7D286802" w:rsidR="00CB00E2" w:rsidRPr="00EC1F8A" w:rsidRDefault="00CB00E2" w:rsidP="00CB00E2">
            <w:r>
              <w:rPr>
                <w:rFonts w:ascii="Calibri" w:hAnsi="Calibri" w:cs="Calibri"/>
                <w:sz w:val="22"/>
                <w:szCs w:val="22"/>
              </w:rPr>
              <w:t>6.404E+1</w:t>
            </w:r>
          </w:p>
        </w:tc>
        <w:tc>
          <w:tcPr>
            <w:tcW w:w="0" w:type="auto"/>
            <w:vAlign w:val="bottom"/>
          </w:tcPr>
          <w:p w14:paraId="6CFAC189" w14:textId="17171F82" w:rsidR="00CB00E2" w:rsidRPr="00EC1F8A" w:rsidRDefault="00CB00E2" w:rsidP="00CB00E2">
            <w:r>
              <w:rPr>
                <w:rFonts w:ascii="Calibri" w:hAnsi="Calibri" w:cs="Calibri"/>
                <w:sz w:val="22"/>
                <w:szCs w:val="22"/>
              </w:rPr>
              <w:t>2.780E+1</w:t>
            </w:r>
          </w:p>
        </w:tc>
        <w:tc>
          <w:tcPr>
            <w:tcW w:w="0" w:type="auto"/>
            <w:vAlign w:val="bottom"/>
          </w:tcPr>
          <w:p w14:paraId="6ADF9DC7" w14:textId="11AB2D13" w:rsidR="00CB00E2" w:rsidRPr="00EC1F8A" w:rsidRDefault="00CB00E2" w:rsidP="00CB00E2">
            <w:r>
              <w:rPr>
                <w:rFonts w:ascii="Calibri" w:hAnsi="Calibri" w:cs="Calibri"/>
                <w:b/>
                <w:bCs/>
                <w:sz w:val="22"/>
                <w:szCs w:val="22"/>
              </w:rPr>
              <w:t>6.396E+0</w:t>
            </w:r>
          </w:p>
        </w:tc>
        <w:tc>
          <w:tcPr>
            <w:tcW w:w="0" w:type="auto"/>
            <w:vAlign w:val="bottom"/>
          </w:tcPr>
          <w:p w14:paraId="1FB4C29F" w14:textId="1059953A" w:rsidR="00CB00E2" w:rsidRPr="00EC1F8A" w:rsidRDefault="00CB00E2" w:rsidP="00CB00E2">
            <w:r>
              <w:rPr>
                <w:rFonts w:ascii="Calibri" w:hAnsi="Calibri" w:cs="Calibri"/>
                <w:sz w:val="22"/>
                <w:szCs w:val="22"/>
              </w:rPr>
              <w:t>3.959E+1</w:t>
            </w:r>
          </w:p>
        </w:tc>
        <w:tc>
          <w:tcPr>
            <w:tcW w:w="0" w:type="auto"/>
            <w:vAlign w:val="bottom"/>
          </w:tcPr>
          <w:p w14:paraId="749B13D1" w14:textId="4183AFA3" w:rsidR="00CB00E2" w:rsidRPr="00EC1F8A" w:rsidRDefault="00CB00E2" w:rsidP="00CB00E2">
            <w:r>
              <w:rPr>
                <w:rFonts w:ascii="Calibri" w:hAnsi="Calibri" w:cs="Calibri"/>
                <w:sz w:val="22"/>
                <w:szCs w:val="22"/>
              </w:rPr>
              <w:t>6.453E+0</w:t>
            </w:r>
          </w:p>
        </w:tc>
        <w:tc>
          <w:tcPr>
            <w:tcW w:w="0" w:type="auto"/>
            <w:vAlign w:val="bottom"/>
          </w:tcPr>
          <w:p w14:paraId="7C5432C1" w14:textId="39E35AF3" w:rsidR="00CB00E2" w:rsidRPr="00EC1F8A" w:rsidRDefault="00CB00E2" w:rsidP="00CB00E2">
            <w:r>
              <w:rPr>
                <w:rFonts w:ascii="Calibri" w:hAnsi="Calibri" w:cs="Calibri"/>
                <w:sz w:val="22"/>
                <w:szCs w:val="22"/>
              </w:rPr>
              <w:t>6.754E+0</w:t>
            </w:r>
          </w:p>
        </w:tc>
        <w:tc>
          <w:tcPr>
            <w:tcW w:w="0" w:type="auto"/>
            <w:vAlign w:val="bottom"/>
          </w:tcPr>
          <w:p w14:paraId="49665BE5" w14:textId="3C0BD0B6" w:rsidR="00CB00E2" w:rsidRPr="00EC1F8A" w:rsidRDefault="00CB00E2" w:rsidP="00CB00E2">
            <w:r>
              <w:rPr>
                <w:rFonts w:ascii="Calibri" w:hAnsi="Calibri" w:cs="Calibri"/>
                <w:b/>
                <w:bCs/>
                <w:sz w:val="22"/>
                <w:szCs w:val="22"/>
              </w:rPr>
              <w:t>5.663E-4</w:t>
            </w:r>
          </w:p>
        </w:tc>
        <w:tc>
          <w:tcPr>
            <w:tcW w:w="0" w:type="auto"/>
            <w:vAlign w:val="bottom"/>
          </w:tcPr>
          <w:p w14:paraId="76E033A9" w14:textId="7D34C4A7" w:rsidR="00CB00E2" w:rsidRPr="00EC1F8A" w:rsidRDefault="00CB00E2" w:rsidP="00CB00E2">
            <w:r>
              <w:rPr>
                <w:rFonts w:ascii="Calibri" w:hAnsi="Calibri" w:cs="Calibri"/>
                <w:sz w:val="22"/>
                <w:szCs w:val="22"/>
              </w:rPr>
              <w:t>7.438E-3</w:t>
            </w:r>
          </w:p>
        </w:tc>
        <w:tc>
          <w:tcPr>
            <w:tcW w:w="0" w:type="auto"/>
            <w:vAlign w:val="bottom"/>
          </w:tcPr>
          <w:p w14:paraId="122AC193" w14:textId="1B40D78E" w:rsidR="00CB00E2" w:rsidRPr="00EC1F8A" w:rsidRDefault="00CB00E2" w:rsidP="00CB00E2">
            <w:r>
              <w:rPr>
                <w:rFonts w:ascii="Calibri" w:hAnsi="Calibri" w:cs="Calibri"/>
                <w:sz w:val="22"/>
                <w:szCs w:val="22"/>
              </w:rPr>
              <w:t>6.002E-4</w:t>
            </w:r>
          </w:p>
        </w:tc>
        <w:tc>
          <w:tcPr>
            <w:tcW w:w="0" w:type="auto"/>
            <w:vAlign w:val="bottom"/>
          </w:tcPr>
          <w:p w14:paraId="0D50DC87" w14:textId="320A95EE" w:rsidR="00CB00E2" w:rsidRPr="00EC1F8A" w:rsidRDefault="00CB00E2" w:rsidP="00CB00E2">
            <w:r>
              <w:rPr>
                <w:rFonts w:ascii="Calibri" w:hAnsi="Calibri" w:cs="Calibri"/>
                <w:sz w:val="22"/>
                <w:szCs w:val="22"/>
              </w:rPr>
              <w:t>1.273E-3</w:t>
            </w:r>
          </w:p>
        </w:tc>
        <w:tc>
          <w:tcPr>
            <w:tcW w:w="0" w:type="auto"/>
            <w:vAlign w:val="bottom"/>
          </w:tcPr>
          <w:p w14:paraId="7228DC64" w14:textId="73589B63" w:rsidR="00CB00E2" w:rsidRPr="00EC1F8A" w:rsidRDefault="00CB00E2" w:rsidP="00CB00E2">
            <w:r>
              <w:rPr>
                <w:rFonts w:ascii="Calibri" w:hAnsi="Calibri" w:cs="Calibri"/>
                <w:sz w:val="22"/>
                <w:szCs w:val="22"/>
              </w:rPr>
              <w:t>6.794E-4</w:t>
            </w:r>
          </w:p>
        </w:tc>
      </w:tr>
      <w:tr w:rsidR="00CB00E2" w:rsidRPr="00CA6E93" w14:paraId="46739FBE" w14:textId="77777777" w:rsidTr="0052298E">
        <w:trPr>
          <w:jc w:val="center"/>
        </w:trPr>
        <w:tc>
          <w:tcPr>
            <w:tcW w:w="956" w:type="dxa"/>
            <w:tcBorders>
              <w:bottom w:val="single" w:sz="4" w:space="0" w:color="auto"/>
            </w:tcBorders>
          </w:tcPr>
          <w:p w14:paraId="0857A7A5" w14:textId="77777777" w:rsidR="00CB00E2" w:rsidRPr="00CA6E93" w:rsidRDefault="00CB00E2" w:rsidP="00CB00E2">
            <w:pPr>
              <w:pStyle w:val="bangtrai"/>
            </w:pPr>
          </w:p>
        </w:tc>
        <w:tc>
          <w:tcPr>
            <w:tcW w:w="0" w:type="auto"/>
            <w:tcBorders>
              <w:bottom w:val="single" w:sz="4" w:space="0" w:color="auto"/>
            </w:tcBorders>
          </w:tcPr>
          <w:p w14:paraId="25C71D24"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62B5AA65" w14:textId="318DE711" w:rsidR="00CB00E2" w:rsidRPr="00EC1F8A" w:rsidRDefault="00CB00E2" w:rsidP="00CB00E2">
            <w:r>
              <w:rPr>
                <w:rFonts w:ascii="Calibri" w:hAnsi="Calibri" w:cs="Calibri"/>
                <w:sz w:val="22"/>
                <w:szCs w:val="22"/>
              </w:rPr>
              <w:t>1.021E+2</w:t>
            </w:r>
          </w:p>
        </w:tc>
        <w:tc>
          <w:tcPr>
            <w:tcW w:w="0" w:type="auto"/>
            <w:tcBorders>
              <w:top w:val="nil"/>
              <w:left w:val="nil"/>
              <w:bottom w:val="single" w:sz="4" w:space="0" w:color="auto"/>
              <w:right w:val="nil"/>
            </w:tcBorders>
            <w:vAlign w:val="bottom"/>
          </w:tcPr>
          <w:p w14:paraId="6E56C6FF" w14:textId="399A27D9" w:rsidR="00CB00E2" w:rsidRPr="00EC1F8A" w:rsidRDefault="00CB00E2" w:rsidP="00CB00E2">
            <w:r>
              <w:rPr>
                <w:rFonts w:ascii="Calibri" w:hAnsi="Calibri" w:cs="Calibri"/>
                <w:sz w:val="22"/>
                <w:szCs w:val="22"/>
              </w:rPr>
              <w:t>1.364E+2</w:t>
            </w:r>
          </w:p>
        </w:tc>
        <w:tc>
          <w:tcPr>
            <w:tcW w:w="0" w:type="auto"/>
            <w:tcBorders>
              <w:top w:val="nil"/>
              <w:left w:val="nil"/>
              <w:bottom w:val="single" w:sz="4" w:space="0" w:color="auto"/>
              <w:right w:val="nil"/>
            </w:tcBorders>
            <w:vAlign w:val="bottom"/>
          </w:tcPr>
          <w:p w14:paraId="121D0A78" w14:textId="564455DB" w:rsidR="00CB00E2" w:rsidRPr="00EC1F8A" w:rsidRDefault="00CB00E2" w:rsidP="00CB00E2">
            <w:r>
              <w:rPr>
                <w:rFonts w:ascii="Calibri" w:hAnsi="Calibri" w:cs="Calibri"/>
                <w:b/>
                <w:bCs/>
                <w:sz w:val="22"/>
                <w:szCs w:val="22"/>
              </w:rPr>
              <w:t>2.269E+1</w:t>
            </w:r>
          </w:p>
        </w:tc>
        <w:tc>
          <w:tcPr>
            <w:tcW w:w="0" w:type="auto"/>
            <w:tcBorders>
              <w:top w:val="nil"/>
              <w:left w:val="nil"/>
              <w:bottom w:val="single" w:sz="4" w:space="0" w:color="auto"/>
              <w:right w:val="nil"/>
            </w:tcBorders>
            <w:vAlign w:val="bottom"/>
          </w:tcPr>
          <w:p w14:paraId="7F274B5F" w14:textId="5E65753B" w:rsidR="00CB00E2" w:rsidRPr="00EC1F8A" w:rsidRDefault="00CB00E2" w:rsidP="00CB00E2">
            <w:r>
              <w:rPr>
                <w:rFonts w:ascii="Calibri" w:hAnsi="Calibri" w:cs="Calibri"/>
                <w:sz w:val="22"/>
                <w:szCs w:val="22"/>
              </w:rPr>
              <w:t>6.051E+1</w:t>
            </w:r>
          </w:p>
        </w:tc>
        <w:tc>
          <w:tcPr>
            <w:tcW w:w="0" w:type="auto"/>
            <w:tcBorders>
              <w:top w:val="nil"/>
              <w:left w:val="nil"/>
              <w:bottom w:val="single" w:sz="4" w:space="0" w:color="auto"/>
              <w:right w:val="nil"/>
            </w:tcBorders>
            <w:vAlign w:val="bottom"/>
          </w:tcPr>
          <w:p w14:paraId="21837B0B" w14:textId="7B3CCE1B" w:rsidR="00CB00E2" w:rsidRPr="00EC1F8A" w:rsidRDefault="00CB00E2" w:rsidP="00CB00E2">
            <w:r>
              <w:rPr>
                <w:rFonts w:ascii="Calibri" w:hAnsi="Calibri" w:cs="Calibri"/>
                <w:sz w:val="22"/>
                <w:szCs w:val="22"/>
              </w:rPr>
              <w:t>3.253E+1</w:t>
            </w:r>
          </w:p>
        </w:tc>
        <w:tc>
          <w:tcPr>
            <w:tcW w:w="0" w:type="auto"/>
            <w:tcBorders>
              <w:bottom w:val="single" w:sz="4" w:space="0" w:color="auto"/>
            </w:tcBorders>
            <w:vAlign w:val="bottom"/>
          </w:tcPr>
          <w:p w14:paraId="387BD149" w14:textId="500B6826" w:rsidR="00CB00E2" w:rsidRPr="00EC1F8A" w:rsidRDefault="00CB00E2" w:rsidP="00CB00E2">
            <w:r>
              <w:rPr>
                <w:rFonts w:ascii="Calibri" w:hAnsi="Calibri" w:cs="Calibri"/>
                <w:sz w:val="22"/>
                <w:szCs w:val="22"/>
              </w:rPr>
              <w:t>1.145E+1</w:t>
            </w:r>
          </w:p>
        </w:tc>
        <w:tc>
          <w:tcPr>
            <w:tcW w:w="0" w:type="auto"/>
            <w:tcBorders>
              <w:bottom w:val="single" w:sz="4" w:space="0" w:color="auto"/>
            </w:tcBorders>
            <w:vAlign w:val="bottom"/>
          </w:tcPr>
          <w:p w14:paraId="0118A023" w14:textId="0DB3D8F4" w:rsidR="00CB00E2" w:rsidRPr="00EC1F8A" w:rsidRDefault="00CB00E2" w:rsidP="00CB00E2">
            <w:r>
              <w:rPr>
                <w:rFonts w:ascii="Calibri" w:hAnsi="Calibri" w:cs="Calibri"/>
                <w:b/>
                <w:bCs/>
                <w:sz w:val="22"/>
                <w:szCs w:val="22"/>
              </w:rPr>
              <w:t>6.109E+0</w:t>
            </w:r>
          </w:p>
        </w:tc>
        <w:tc>
          <w:tcPr>
            <w:tcW w:w="0" w:type="auto"/>
            <w:tcBorders>
              <w:bottom w:val="single" w:sz="4" w:space="0" w:color="auto"/>
            </w:tcBorders>
            <w:vAlign w:val="bottom"/>
          </w:tcPr>
          <w:p w14:paraId="28C3FE30" w14:textId="7E2E6BE2" w:rsidR="00CB00E2" w:rsidRPr="00EC1F8A" w:rsidRDefault="00CB00E2" w:rsidP="00CB00E2">
            <w:r>
              <w:rPr>
                <w:rFonts w:ascii="Calibri" w:hAnsi="Calibri" w:cs="Calibri"/>
                <w:sz w:val="22"/>
                <w:szCs w:val="22"/>
              </w:rPr>
              <w:t>1.956E+1</w:t>
            </w:r>
          </w:p>
        </w:tc>
        <w:tc>
          <w:tcPr>
            <w:tcW w:w="0" w:type="auto"/>
            <w:tcBorders>
              <w:bottom w:val="single" w:sz="4" w:space="0" w:color="auto"/>
            </w:tcBorders>
            <w:vAlign w:val="bottom"/>
          </w:tcPr>
          <w:p w14:paraId="01FB3602" w14:textId="1D44C27F" w:rsidR="00CB00E2" w:rsidRPr="00EC1F8A" w:rsidRDefault="00CB00E2" w:rsidP="00CB00E2">
            <w:r>
              <w:rPr>
                <w:rFonts w:ascii="Calibri" w:hAnsi="Calibri" w:cs="Calibri"/>
                <w:sz w:val="22"/>
                <w:szCs w:val="22"/>
              </w:rPr>
              <w:t>3.177E+1</w:t>
            </w:r>
          </w:p>
        </w:tc>
        <w:tc>
          <w:tcPr>
            <w:tcW w:w="0" w:type="auto"/>
            <w:tcBorders>
              <w:bottom w:val="single" w:sz="4" w:space="0" w:color="auto"/>
            </w:tcBorders>
            <w:vAlign w:val="bottom"/>
          </w:tcPr>
          <w:p w14:paraId="1D539D0B" w14:textId="2886AF7E" w:rsidR="00CB00E2" w:rsidRPr="00EC1F8A" w:rsidRDefault="00CB00E2" w:rsidP="00CB00E2">
            <w:r>
              <w:rPr>
                <w:rFonts w:ascii="Calibri" w:hAnsi="Calibri" w:cs="Calibri"/>
                <w:sz w:val="22"/>
                <w:szCs w:val="22"/>
              </w:rPr>
              <w:t>1.856E+1</w:t>
            </w:r>
          </w:p>
        </w:tc>
        <w:tc>
          <w:tcPr>
            <w:tcW w:w="0" w:type="auto"/>
            <w:tcBorders>
              <w:bottom w:val="single" w:sz="4" w:space="0" w:color="auto"/>
            </w:tcBorders>
            <w:vAlign w:val="bottom"/>
          </w:tcPr>
          <w:p w14:paraId="77D0D566" w14:textId="7A858F8D" w:rsidR="00CB00E2" w:rsidRPr="00EC1F8A" w:rsidRDefault="00CB00E2" w:rsidP="00CB00E2">
            <w:r>
              <w:rPr>
                <w:rFonts w:ascii="Calibri" w:hAnsi="Calibri" w:cs="Calibri"/>
                <w:sz w:val="22"/>
                <w:szCs w:val="22"/>
              </w:rPr>
              <w:t>2.611E-3</w:t>
            </w:r>
          </w:p>
        </w:tc>
        <w:tc>
          <w:tcPr>
            <w:tcW w:w="0" w:type="auto"/>
            <w:tcBorders>
              <w:bottom w:val="single" w:sz="4" w:space="0" w:color="auto"/>
            </w:tcBorders>
            <w:vAlign w:val="bottom"/>
          </w:tcPr>
          <w:p w14:paraId="21978FC6" w14:textId="076BD93E" w:rsidR="00CB00E2" w:rsidRPr="00EC1F8A" w:rsidRDefault="00CB00E2" w:rsidP="00CB00E2">
            <w:r>
              <w:rPr>
                <w:rFonts w:ascii="Calibri" w:hAnsi="Calibri" w:cs="Calibri"/>
                <w:sz w:val="22"/>
                <w:szCs w:val="22"/>
              </w:rPr>
              <w:t>2.672E-3</w:t>
            </w:r>
          </w:p>
        </w:tc>
        <w:tc>
          <w:tcPr>
            <w:tcW w:w="0" w:type="auto"/>
            <w:tcBorders>
              <w:bottom w:val="single" w:sz="4" w:space="0" w:color="auto"/>
            </w:tcBorders>
            <w:vAlign w:val="bottom"/>
          </w:tcPr>
          <w:p w14:paraId="4E735567" w14:textId="1063EFE2" w:rsidR="00CB00E2" w:rsidRPr="00EC1F8A" w:rsidRDefault="00CB00E2" w:rsidP="00CB00E2">
            <w:r>
              <w:rPr>
                <w:rFonts w:ascii="Calibri" w:hAnsi="Calibri" w:cs="Calibri"/>
                <w:sz w:val="22"/>
                <w:szCs w:val="22"/>
              </w:rPr>
              <w:t>4.099E-3</w:t>
            </w:r>
          </w:p>
        </w:tc>
        <w:tc>
          <w:tcPr>
            <w:tcW w:w="0" w:type="auto"/>
            <w:tcBorders>
              <w:bottom w:val="single" w:sz="4" w:space="0" w:color="auto"/>
            </w:tcBorders>
            <w:vAlign w:val="bottom"/>
          </w:tcPr>
          <w:p w14:paraId="39A02C48" w14:textId="59ABA863" w:rsidR="00CB00E2" w:rsidRPr="00EC1F8A" w:rsidRDefault="00CB00E2" w:rsidP="00CB00E2">
            <w:r>
              <w:rPr>
                <w:rFonts w:ascii="Calibri" w:hAnsi="Calibri" w:cs="Calibri"/>
                <w:sz w:val="22"/>
                <w:szCs w:val="22"/>
              </w:rPr>
              <w:t>4.990E-3</w:t>
            </w:r>
          </w:p>
        </w:tc>
        <w:tc>
          <w:tcPr>
            <w:tcW w:w="0" w:type="auto"/>
            <w:tcBorders>
              <w:bottom w:val="single" w:sz="4" w:space="0" w:color="auto"/>
            </w:tcBorders>
            <w:vAlign w:val="bottom"/>
          </w:tcPr>
          <w:p w14:paraId="50CF9428" w14:textId="0D4211A5" w:rsidR="00CB00E2" w:rsidRPr="00EC1F8A" w:rsidRDefault="00CB00E2" w:rsidP="00CB00E2">
            <w:r>
              <w:rPr>
                <w:rFonts w:ascii="Calibri" w:hAnsi="Calibri" w:cs="Calibri"/>
                <w:b/>
                <w:bCs/>
                <w:sz w:val="22"/>
                <w:szCs w:val="22"/>
              </w:rPr>
              <w:t>2.048E-3</w:t>
            </w:r>
          </w:p>
        </w:tc>
      </w:tr>
      <w:tr w:rsidR="00CB00E2" w:rsidRPr="00CA6E93" w14:paraId="13316B31" w14:textId="77777777" w:rsidTr="0052298E">
        <w:trPr>
          <w:jc w:val="center"/>
        </w:trPr>
        <w:tc>
          <w:tcPr>
            <w:tcW w:w="956" w:type="dxa"/>
            <w:tcBorders>
              <w:top w:val="single" w:sz="4" w:space="0" w:color="auto"/>
            </w:tcBorders>
          </w:tcPr>
          <w:p w14:paraId="5CC4145D" w14:textId="77777777" w:rsidR="00CB00E2" w:rsidRPr="00CA6E93" w:rsidRDefault="00CB00E2" w:rsidP="00CB00E2">
            <w:pPr>
              <w:pStyle w:val="bangtrai"/>
            </w:pPr>
            <w:r>
              <w:t>72-bar</w:t>
            </w:r>
          </w:p>
        </w:tc>
        <w:tc>
          <w:tcPr>
            <w:tcW w:w="0" w:type="auto"/>
            <w:tcBorders>
              <w:top w:val="single" w:sz="4" w:space="0" w:color="auto"/>
            </w:tcBorders>
          </w:tcPr>
          <w:p w14:paraId="694E138B" w14:textId="77777777" w:rsidR="00CB00E2" w:rsidRPr="00CA6E93" w:rsidRDefault="00CB00E2" w:rsidP="00CB00E2">
            <w:pPr>
              <w:pStyle w:val="bangtrai"/>
            </w:pPr>
            <w:r w:rsidRPr="00CA6E93">
              <w:t>(1)</w:t>
            </w:r>
          </w:p>
        </w:tc>
        <w:tc>
          <w:tcPr>
            <w:tcW w:w="0" w:type="auto"/>
            <w:tcBorders>
              <w:top w:val="single" w:sz="4" w:space="0" w:color="auto"/>
              <w:left w:val="nil"/>
              <w:bottom w:val="nil"/>
              <w:right w:val="nil"/>
            </w:tcBorders>
            <w:vAlign w:val="bottom"/>
          </w:tcPr>
          <w:p w14:paraId="73509A94" w14:textId="67356B2D" w:rsidR="00CB00E2" w:rsidRPr="00EC1F8A" w:rsidRDefault="00CB00E2" w:rsidP="00CB00E2">
            <w:r>
              <w:rPr>
                <w:rFonts w:ascii="Calibri" w:hAnsi="Calibri" w:cs="Calibri"/>
                <w:sz w:val="22"/>
                <w:szCs w:val="22"/>
              </w:rPr>
              <w:t>1.606E+2</w:t>
            </w:r>
          </w:p>
        </w:tc>
        <w:tc>
          <w:tcPr>
            <w:tcW w:w="0" w:type="auto"/>
            <w:tcBorders>
              <w:top w:val="single" w:sz="4" w:space="0" w:color="auto"/>
              <w:left w:val="nil"/>
              <w:bottom w:val="nil"/>
              <w:right w:val="nil"/>
            </w:tcBorders>
            <w:vAlign w:val="bottom"/>
          </w:tcPr>
          <w:p w14:paraId="76470CDC" w14:textId="2944AC01" w:rsidR="00CB00E2" w:rsidRPr="00EC1F8A" w:rsidRDefault="00CB00E2" w:rsidP="00CB00E2">
            <w:r>
              <w:rPr>
                <w:rFonts w:ascii="Calibri" w:hAnsi="Calibri" w:cs="Calibri"/>
                <w:sz w:val="22"/>
                <w:szCs w:val="22"/>
              </w:rPr>
              <w:t>3.191E+2</w:t>
            </w:r>
          </w:p>
        </w:tc>
        <w:tc>
          <w:tcPr>
            <w:tcW w:w="0" w:type="auto"/>
            <w:tcBorders>
              <w:top w:val="single" w:sz="4" w:space="0" w:color="auto"/>
              <w:left w:val="nil"/>
              <w:bottom w:val="nil"/>
              <w:right w:val="nil"/>
            </w:tcBorders>
            <w:vAlign w:val="bottom"/>
          </w:tcPr>
          <w:p w14:paraId="1EC53FBF" w14:textId="4A69EBED" w:rsidR="00CB00E2" w:rsidRPr="00EC1F8A" w:rsidRDefault="00CB00E2" w:rsidP="00CB00E2">
            <w:r>
              <w:rPr>
                <w:rFonts w:ascii="Calibri" w:hAnsi="Calibri" w:cs="Calibri"/>
                <w:sz w:val="22"/>
                <w:szCs w:val="22"/>
              </w:rPr>
              <w:t>3.810E+1</w:t>
            </w:r>
          </w:p>
        </w:tc>
        <w:tc>
          <w:tcPr>
            <w:tcW w:w="0" w:type="auto"/>
            <w:tcBorders>
              <w:top w:val="single" w:sz="4" w:space="0" w:color="auto"/>
              <w:left w:val="nil"/>
              <w:bottom w:val="nil"/>
              <w:right w:val="nil"/>
            </w:tcBorders>
            <w:vAlign w:val="bottom"/>
          </w:tcPr>
          <w:p w14:paraId="102B448D" w14:textId="1CF72359" w:rsidR="00CB00E2" w:rsidRPr="00EC1F8A" w:rsidRDefault="00CB00E2" w:rsidP="00CB00E2">
            <w:r>
              <w:rPr>
                <w:rFonts w:ascii="Calibri" w:hAnsi="Calibri" w:cs="Calibri"/>
                <w:sz w:val="22"/>
                <w:szCs w:val="22"/>
              </w:rPr>
              <w:t>3.400E+2</w:t>
            </w:r>
          </w:p>
        </w:tc>
        <w:tc>
          <w:tcPr>
            <w:tcW w:w="0" w:type="auto"/>
            <w:tcBorders>
              <w:top w:val="single" w:sz="4" w:space="0" w:color="auto"/>
              <w:left w:val="nil"/>
              <w:bottom w:val="nil"/>
              <w:right w:val="nil"/>
            </w:tcBorders>
            <w:vAlign w:val="bottom"/>
          </w:tcPr>
          <w:p w14:paraId="66F1979B" w14:textId="20F55594" w:rsidR="00CB00E2" w:rsidRPr="00EC1F8A" w:rsidRDefault="00CB00E2" w:rsidP="00CB00E2">
            <w:r>
              <w:rPr>
                <w:rFonts w:ascii="Calibri" w:hAnsi="Calibri" w:cs="Calibri"/>
                <w:b/>
                <w:bCs/>
                <w:sz w:val="22"/>
                <w:szCs w:val="22"/>
              </w:rPr>
              <w:t>3.620E+1</w:t>
            </w:r>
          </w:p>
        </w:tc>
        <w:tc>
          <w:tcPr>
            <w:tcW w:w="0" w:type="auto"/>
            <w:tcBorders>
              <w:top w:val="single" w:sz="4" w:space="0" w:color="auto"/>
            </w:tcBorders>
            <w:vAlign w:val="bottom"/>
          </w:tcPr>
          <w:p w14:paraId="30AE58A9" w14:textId="14C9D9AC" w:rsidR="00CB00E2" w:rsidRPr="00EC1F8A" w:rsidRDefault="00CB00E2" w:rsidP="00CB00E2">
            <w:r>
              <w:rPr>
                <w:rFonts w:ascii="Calibri" w:hAnsi="Calibri" w:cs="Calibri"/>
                <w:b/>
                <w:bCs/>
                <w:sz w:val="22"/>
                <w:szCs w:val="22"/>
              </w:rPr>
              <w:t>1.770E+1</w:t>
            </w:r>
          </w:p>
        </w:tc>
        <w:tc>
          <w:tcPr>
            <w:tcW w:w="0" w:type="auto"/>
            <w:tcBorders>
              <w:top w:val="single" w:sz="4" w:space="0" w:color="auto"/>
            </w:tcBorders>
            <w:vAlign w:val="bottom"/>
          </w:tcPr>
          <w:p w14:paraId="2B8C1773" w14:textId="70F3D572" w:rsidR="00CB00E2" w:rsidRPr="00EC1F8A" w:rsidRDefault="00CB00E2" w:rsidP="00CB00E2">
            <w:r>
              <w:rPr>
                <w:rFonts w:ascii="Calibri" w:hAnsi="Calibri" w:cs="Calibri"/>
                <w:sz w:val="22"/>
                <w:szCs w:val="22"/>
              </w:rPr>
              <w:t>3.846E+1</w:t>
            </w:r>
          </w:p>
        </w:tc>
        <w:tc>
          <w:tcPr>
            <w:tcW w:w="0" w:type="auto"/>
            <w:tcBorders>
              <w:top w:val="single" w:sz="4" w:space="0" w:color="auto"/>
            </w:tcBorders>
            <w:vAlign w:val="bottom"/>
          </w:tcPr>
          <w:p w14:paraId="386C5844" w14:textId="07C4411A" w:rsidR="00CB00E2" w:rsidRPr="00EC1F8A" w:rsidRDefault="00CB00E2" w:rsidP="00CB00E2">
            <w:r>
              <w:rPr>
                <w:rFonts w:ascii="Calibri" w:hAnsi="Calibri" w:cs="Calibri"/>
                <w:sz w:val="22"/>
                <w:szCs w:val="22"/>
              </w:rPr>
              <w:t>3.007E+1</w:t>
            </w:r>
          </w:p>
        </w:tc>
        <w:tc>
          <w:tcPr>
            <w:tcW w:w="0" w:type="auto"/>
            <w:tcBorders>
              <w:top w:val="single" w:sz="4" w:space="0" w:color="auto"/>
            </w:tcBorders>
            <w:vAlign w:val="bottom"/>
          </w:tcPr>
          <w:p w14:paraId="2F82F91A" w14:textId="630C4E35" w:rsidR="00CB00E2" w:rsidRPr="00EC1F8A" w:rsidRDefault="00CB00E2" w:rsidP="00CB00E2">
            <w:r>
              <w:rPr>
                <w:rFonts w:ascii="Calibri" w:hAnsi="Calibri" w:cs="Calibri"/>
                <w:sz w:val="22"/>
                <w:szCs w:val="22"/>
              </w:rPr>
              <w:t>6.864E+1</w:t>
            </w:r>
          </w:p>
        </w:tc>
        <w:tc>
          <w:tcPr>
            <w:tcW w:w="0" w:type="auto"/>
            <w:tcBorders>
              <w:top w:val="single" w:sz="4" w:space="0" w:color="auto"/>
            </w:tcBorders>
            <w:vAlign w:val="bottom"/>
          </w:tcPr>
          <w:p w14:paraId="4E9B3076" w14:textId="14EDFCA9" w:rsidR="00CB00E2" w:rsidRPr="00EC1F8A" w:rsidRDefault="00CB00E2" w:rsidP="00CB00E2">
            <w:r>
              <w:rPr>
                <w:rFonts w:ascii="Calibri" w:hAnsi="Calibri" w:cs="Calibri"/>
                <w:sz w:val="22"/>
                <w:szCs w:val="22"/>
              </w:rPr>
              <w:t>2.290E+1</w:t>
            </w:r>
          </w:p>
        </w:tc>
        <w:tc>
          <w:tcPr>
            <w:tcW w:w="0" w:type="auto"/>
            <w:tcBorders>
              <w:top w:val="single" w:sz="4" w:space="0" w:color="auto"/>
            </w:tcBorders>
            <w:vAlign w:val="bottom"/>
          </w:tcPr>
          <w:p w14:paraId="1ABA66C5" w14:textId="4333A1E6" w:rsidR="00CB00E2" w:rsidRPr="00EC1F8A" w:rsidRDefault="00CB00E2" w:rsidP="00CB00E2">
            <w:r>
              <w:rPr>
                <w:rFonts w:ascii="Calibri" w:hAnsi="Calibri" w:cs="Calibri"/>
                <w:sz w:val="22"/>
                <w:szCs w:val="22"/>
              </w:rPr>
              <w:t>3.166E-3</w:t>
            </w:r>
          </w:p>
        </w:tc>
        <w:tc>
          <w:tcPr>
            <w:tcW w:w="0" w:type="auto"/>
            <w:tcBorders>
              <w:top w:val="single" w:sz="4" w:space="0" w:color="auto"/>
            </w:tcBorders>
            <w:vAlign w:val="bottom"/>
          </w:tcPr>
          <w:p w14:paraId="7C054EAE" w14:textId="01CCE976" w:rsidR="00CB00E2" w:rsidRPr="00EC1F8A" w:rsidRDefault="00CB00E2" w:rsidP="00CB00E2">
            <w:r>
              <w:rPr>
                <w:rFonts w:ascii="Calibri" w:hAnsi="Calibri" w:cs="Calibri"/>
                <w:sz w:val="22"/>
                <w:szCs w:val="22"/>
              </w:rPr>
              <w:t>3.990E-3</w:t>
            </w:r>
          </w:p>
        </w:tc>
        <w:tc>
          <w:tcPr>
            <w:tcW w:w="0" w:type="auto"/>
            <w:tcBorders>
              <w:top w:val="single" w:sz="4" w:space="0" w:color="auto"/>
            </w:tcBorders>
            <w:vAlign w:val="bottom"/>
          </w:tcPr>
          <w:p w14:paraId="72A87579" w14:textId="01F35D00" w:rsidR="00CB00E2" w:rsidRPr="00EC1F8A" w:rsidRDefault="00CB00E2" w:rsidP="00CB00E2">
            <w:r>
              <w:rPr>
                <w:rFonts w:ascii="Calibri" w:hAnsi="Calibri" w:cs="Calibri"/>
                <w:sz w:val="22"/>
                <w:szCs w:val="22"/>
              </w:rPr>
              <w:t>4.179E-3</w:t>
            </w:r>
          </w:p>
        </w:tc>
        <w:tc>
          <w:tcPr>
            <w:tcW w:w="0" w:type="auto"/>
            <w:tcBorders>
              <w:top w:val="single" w:sz="4" w:space="0" w:color="auto"/>
            </w:tcBorders>
            <w:vAlign w:val="bottom"/>
          </w:tcPr>
          <w:p w14:paraId="43AFA45C" w14:textId="65AF8127" w:rsidR="00CB00E2" w:rsidRPr="00EC1F8A" w:rsidRDefault="00CB00E2" w:rsidP="00CB00E2">
            <w:r>
              <w:rPr>
                <w:rFonts w:ascii="Calibri" w:hAnsi="Calibri" w:cs="Calibri"/>
                <w:sz w:val="22"/>
                <w:szCs w:val="22"/>
              </w:rPr>
              <w:t>6.132E-3</w:t>
            </w:r>
          </w:p>
        </w:tc>
        <w:tc>
          <w:tcPr>
            <w:tcW w:w="0" w:type="auto"/>
            <w:tcBorders>
              <w:top w:val="single" w:sz="4" w:space="0" w:color="auto"/>
            </w:tcBorders>
            <w:vAlign w:val="bottom"/>
          </w:tcPr>
          <w:p w14:paraId="44412B92" w14:textId="60278791" w:rsidR="00CB00E2" w:rsidRPr="00EC1F8A" w:rsidRDefault="00CB00E2" w:rsidP="00CB00E2">
            <w:r>
              <w:rPr>
                <w:rFonts w:ascii="Calibri" w:hAnsi="Calibri" w:cs="Calibri"/>
                <w:b/>
                <w:bCs/>
                <w:sz w:val="22"/>
                <w:szCs w:val="22"/>
              </w:rPr>
              <w:t>1.506E-3</w:t>
            </w:r>
          </w:p>
        </w:tc>
      </w:tr>
      <w:tr w:rsidR="00CB00E2" w:rsidRPr="00CA6E93" w14:paraId="34F5A7EE" w14:textId="77777777" w:rsidTr="0052298E">
        <w:trPr>
          <w:jc w:val="center"/>
        </w:trPr>
        <w:tc>
          <w:tcPr>
            <w:tcW w:w="956" w:type="dxa"/>
          </w:tcPr>
          <w:p w14:paraId="69E9E089" w14:textId="77777777" w:rsidR="00CB00E2" w:rsidRPr="00CA6E93" w:rsidRDefault="00CB00E2" w:rsidP="00CB00E2">
            <w:pPr>
              <w:pStyle w:val="bangtrai"/>
            </w:pPr>
            <w:r>
              <w:t>Truss</w:t>
            </w:r>
          </w:p>
        </w:tc>
        <w:tc>
          <w:tcPr>
            <w:tcW w:w="0" w:type="auto"/>
          </w:tcPr>
          <w:p w14:paraId="4C57C847"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5EAB23D5" w14:textId="0419660E" w:rsidR="00CB00E2" w:rsidRPr="00EC1F8A" w:rsidRDefault="00CB00E2" w:rsidP="00CB00E2">
            <w:r>
              <w:rPr>
                <w:rFonts w:ascii="Calibri" w:hAnsi="Calibri" w:cs="Calibri"/>
                <w:sz w:val="22"/>
                <w:szCs w:val="22"/>
              </w:rPr>
              <w:t>2.499E+2</w:t>
            </w:r>
          </w:p>
        </w:tc>
        <w:tc>
          <w:tcPr>
            <w:tcW w:w="0" w:type="auto"/>
            <w:tcBorders>
              <w:top w:val="nil"/>
              <w:left w:val="nil"/>
              <w:bottom w:val="nil"/>
              <w:right w:val="nil"/>
            </w:tcBorders>
            <w:vAlign w:val="bottom"/>
          </w:tcPr>
          <w:p w14:paraId="668A8CA0" w14:textId="320FAEBF" w:rsidR="00CB00E2" w:rsidRPr="00EC1F8A" w:rsidRDefault="00CB00E2" w:rsidP="00CB00E2">
            <w:r>
              <w:rPr>
                <w:rFonts w:ascii="Calibri" w:hAnsi="Calibri" w:cs="Calibri"/>
                <w:sz w:val="22"/>
                <w:szCs w:val="22"/>
              </w:rPr>
              <w:t>1.062E+3</w:t>
            </w:r>
          </w:p>
        </w:tc>
        <w:tc>
          <w:tcPr>
            <w:tcW w:w="0" w:type="auto"/>
            <w:tcBorders>
              <w:top w:val="nil"/>
              <w:left w:val="nil"/>
              <w:bottom w:val="nil"/>
              <w:right w:val="nil"/>
            </w:tcBorders>
            <w:vAlign w:val="bottom"/>
          </w:tcPr>
          <w:p w14:paraId="6C41C5B1" w14:textId="5446DCBA" w:rsidR="00CB00E2" w:rsidRPr="00EC1F8A" w:rsidRDefault="00CB00E2" w:rsidP="00CB00E2">
            <w:r>
              <w:rPr>
                <w:rFonts w:ascii="Calibri" w:hAnsi="Calibri" w:cs="Calibri"/>
                <w:b/>
                <w:bCs/>
                <w:sz w:val="22"/>
                <w:szCs w:val="22"/>
              </w:rPr>
              <w:t>2.318E+2</w:t>
            </w:r>
          </w:p>
        </w:tc>
        <w:tc>
          <w:tcPr>
            <w:tcW w:w="0" w:type="auto"/>
            <w:tcBorders>
              <w:top w:val="nil"/>
              <w:left w:val="nil"/>
              <w:bottom w:val="nil"/>
              <w:right w:val="nil"/>
            </w:tcBorders>
            <w:vAlign w:val="bottom"/>
          </w:tcPr>
          <w:p w14:paraId="324A02E6" w14:textId="23360CC9" w:rsidR="00CB00E2" w:rsidRPr="00EC1F8A" w:rsidRDefault="00CB00E2" w:rsidP="00CB00E2">
            <w:r>
              <w:rPr>
                <w:rFonts w:ascii="Calibri" w:hAnsi="Calibri" w:cs="Calibri"/>
                <w:sz w:val="22"/>
                <w:szCs w:val="22"/>
              </w:rPr>
              <w:t>1.343E+3</w:t>
            </w:r>
          </w:p>
        </w:tc>
        <w:tc>
          <w:tcPr>
            <w:tcW w:w="0" w:type="auto"/>
            <w:tcBorders>
              <w:top w:val="nil"/>
              <w:left w:val="nil"/>
              <w:bottom w:val="nil"/>
              <w:right w:val="nil"/>
            </w:tcBorders>
            <w:vAlign w:val="bottom"/>
          </w:tcPr>
          <w:p w14:paraId="5C5E0519" w14:textId="5889A8C0" w:rsidR="00CB00E2" w:rsidRPr="00EC1F8A" w:rsidRDefault="00CB00E2" w:rsidP="00CB00E2">
            <w:r>
              <w:rPr>
                <w:rFonts w:ascii="Calibri" w:hAnsi="Calibri" w:cs="Calibri"/>
                <w:sz w:val="22"/>
                <w:szCs w:val="22"/>
              </w:rPr>
              <w:t>3.701E+2</w:t>
            </w:r>
          </w:p>
        </w:tc>
        <w:tc>
          <w:tcPr>
            <w:tcW w:w="0" w:type="auto"/>
            <w:vAlign w:val="bottom"/>
          </w:tcPr>
          <w:p w14:paraId="1455515D" w14:textId="271DF951" w:rsidR="00CB00E2" w:rsidRPr="00EC1F8A" w:rsidRDefault="00CB00E2" w:rsidP="00CB00E2">
            <w:r>
              <w:rPr>
                <w:rFonts w:ascii="Calibri" w:hAnsi="Calibri" w:cs="Calibri"/>
                <w:sz w:val="22"/>
                <w:szCs w:val="22"/>
              </w:rPr>
              <w:t>6.649E+1</w:t>
            </w:r>
          </w:p>
        </w:tc>
        <w:tc>
          <w:tcPr>
            <w:tcW w:w="0" w:type="auto"/>
            <w:vAlign w:val="bottom"/>
          </w:tcPr>
          <w:p w14:paraId="281F0B8B" w14:textId="46923253" w:rsidR="00CB00E2" w:rsidRPr="00EC1F8A" w:rsidRDefault="00CB00E2" w:rsidP="00CB00E2">
            <w:r>
              <w:rPr>
                <w:rFonts w:ascii="Calibri" w:hAnsi="Calibri" w:cs="Calibri"/>
                <w:sz w:val="22"/>
                <w:szCs w:val="22"/>
              </w:rPr>
              <w:t>1.195E+2</w:t>
            </w:r>
          </w:p>
        </w:tc>
        <w:tc>
          <w:tcPr>
            <w:tcW w:w="0" w:type="auto"/>
            <w:vAlign w:val="bottom"/>
          </w:tcPr>
          <w:p w14:paraId="4A0A9429" w14:textId="59842D9A" w:rsidR="00CB00E2" w:rsidRPr="00EC1F8A" w:rsidRDefault="00CB00E2" w:rsidP="00CB00E2">
            <w:r>
              <w:rPr>
                <w:rFonts w:ascii="Calibri" w:hAnsi="Calibri" w:cs="Calibri"/>
                <w:b/>
                <w:bCs/>
                <w:sz w:val="22"/>
                <w:szCs w:val="22"/>
              </w:rPr>
              <w:t>4.789E+1</w:t>
            </w:r>
          </w:p>
        </w:tc>
        <w:tc>
          <w:tcPr>
            <w:tcW w:w="0" w:type="auto"/>
            <w:vAlign w:val="bottom"/>
          </w:tcPr>
          <w:p w14:paraId="12E2B95F" w14:textId="3C976801" w:rsidR="00CB00E2" w:rsidRPr="00EC1F8A" w:rsidRDefault="00CB00E2" w:rsidP="00CB00E2">
            <w:r>
              <w:rPr>
                <w:rFonts w:ascii="Calibri" w:hAnsi="Calibri" w:cs="Calibri"/>
                <w:sz w:val="22"/>
                <w:szCs w:val="22"/>
              </w:rPr>
              <w:t>1.441E+2</w:t>
            </w:r>
          </w:p>
        </w:tc>
        <w:tc>
          <w:tcPr>
            <w:tcW w:w="0" w:type="auto"/>
            <w:vAlign w:val="bottom"/>
          </w:tcPr>
          <w:p w14:paraId="1EEE2823" w14:textId="4DDE16ED" w:rsidR="00CB00E2" w:rsidRPr="00EC1F8A" w:rsidRDefault="00CB00E2" w:rsidP="00CB00E2">
            <w:r>
              <w:rPr>
                <w:rFonts w:ascii="Calibri" w:hAnsi="Calibri" w:cs="Calibri"/>
                <w:sz w:val="22"/>
                <w:szCs w:val="22"/>
              </w:rPr>
              <w:t>6.592E+1</w:t>
            </w:r>
          </w:p>
        </w:tc>
        <w:tc>
          <w:tcPr>
            <w:tcW w:w="0" w:type="auto"/>
            <w:vAlign w:val="bottom"/>
          </w:tcPr>
          <w:p w14:paraId="116EBFEE" w14:textId="2E9247D3" w:rsidR="00CB00E2" w:rsidRPr="00EC1F8A" w:rsidRDefault="00CB00E2" w:rsidP="00CB00E2">
            <w:r>
              <w:rPr>
                <w:rFonts w:ascii="Calibri" w:hAnsi="Calibri" w:cs="Calibri"/>
                <w:sz w:val="22"/>
                <w:szCs w:val="22"/>
              </w:rPr>
              <w:t>8.330E-3</w:t>
            </w:r>
          </w:p>
        </w:tc>
        <w:tc>
          <w:tcPr>
            <w:tcW w:w="0" w:type="auto"/>
            <w:vAlign w:val="bottom"/>
          </w:tcPr>
          <w:p w14:paraId="60C5C50E" w14:textId="1A73606F" w:rsidR="00CB00E2" w:rsidRPr="00EC1F8A" w:rsidRDefault="00CB00E2" w:rsidP="00CB00E2">
            <w:r>
              <w:rPr>
                <w:rFonts w:ascii="Calibri" w:hAnsi="Calibri" w:cs="Calibri"/>
                <w:sz w:val="22"/>
                <w:szCs w:val="22"/>
              </w:rPr>
              <w:t>5.857E-2</w:t>
            </w:r>
          </w:p>
        </w:tc>
        <w:tc>
          <w:tcPr>
            <w:tcW w:w="0" w:type="auto"/>
            <w:vAlign w:val="bottom"/>
          </w:tcPr>
          <w:p w14:paraId="1E25A1C0" w14:textId="6357BA97" w:rsidR="00CB00E2" w:rsidRPr="00EC1F8A" w:rsidRDefault="00CB00E2" w:rsidP="00CB00E2">
            <w:r>
              <w:rPr>
                <w:rFonts w:ascii="Calibri" w:hAnsi="Calibri" w:cs="Calibri"/>
                <w:b/>
                <w:bCs/>
                <w:sz w:val="22"/>
                <w:szCs w:val="22"/>
              </w:rPr>
              <w:t>8.124E-3</w:t>
            </w:r>
          </w:p>
        </w:tc>
        <w:tc>
          <w:tcPr>
            <w:tcW w:w="0" w:type="auto"/>
            <w:vAlign w:val="bottom"/>
          </w:tcPr>
          <w:p w14:paraId="24BAF94D" w14:textId="46B88A8F" w:rsidR="00CB00E2" w:rsidRPr="00EC1F8A" w:rsidRDefault="00CB00E2" w:rsidP="00CB00E2">
            <w:r>
              <w:rPr>
                <w:rFonts w:ascii="Calibri" w:hAnsi="Calibri" w:cs="Calibri"/>
                <w:sz w:val="22"/>
                <w:szCs w:val="22"/>
              </w:rPr>
              <w:t>2.029E-2</w:t>
            </w:r>
          </w:p>
        </w:tc>
        <w:tc>
          <w:tcPr>
            <w:tcW w:w="0" w:type="auto"/>
            <w:vAlign w:val="bottom"/>
          </w:tcPr>
          <w:p w14:paraId="33FABB71" w14:textId="4742C3D0" w:rsidR="00CB00E2" w:rsidRPr="00EC1F8A" w:rsidRDefault="00CB00E2" w:rsidP="00CB00E2">
            <w:r>
              <w:rPr>
                <w:rFonts w:ascii="Calibri" w:hAnsi="Calibri" w:cs="Calibri"/>
                <w:sz w:val="22"/>
                <w:szCs w:val="22"/>
              </w:rPr>
              <w:t>1.141E-2</w:t>
            </w:r>
          </w:p>
        </w:tc>
      </w:tr>
      <w:tr w:rsidR="00CB00E2" w:rsidRPr="00CA6E93" w14:paraId="36A4BB95" w14:textId="77777777" w:rsidTr="0052298E">
        <w:trPr>
          <w:jc w:val="center"/>
        </w:trPr>
        <w:tc>
          <w:tcPr>
            <w:tcW w:w="956" w:type="dxa"/>
          </w:tcPr>
          <w:p w14:paraId="4F38330C" w14:textId="77777777" w:rsidR="00CB00E2" w:rsidRPr="00CA6E93" w:rsidRDefault="00CB00E2" w:rsidP="00CB00E2">
            <w:pPr>
              <w:pStyle w:val="bangtrai"/>
            </w:pPr>
          </w:p>
        </w:tc>
        <w:tc>
          <w:tcPr>
            <w:tcW w:w="0" w:type="auto"/>
          </w:tcPr>
          <w:p w14:paraId="3A0B282E"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591137DD" w14:textId="3FB85061" w:rsidR="00CB00E2" w:rsidRPr="00EC1F8A" w:rsidRDefault="00CB00E2" w:rsidP="00CB00E2">
            <w:r>
              <w:rPr>
                <w:rFonts w:ascii="Calibri" w:hAnsi="Calibri" w:cs="Calibri"/>
                <w:sz w:val="22"/>
                <w:szCs w:val="22"/>
              </w:rPr>
              <w:t>2.117E+2</w:t>
            </w:r>
          </w:p>
        </w:tc>
        <w:tc>
          <w:tcPr>
            <w:tcW w:w="0" w:type="auto"/>
            <w:tcBorders>
              <w:top w:val="nil"/>
              <w:left w:val="nil"/>
              <w:bottom w:val="nil"/>
              <w:right w:val="nil"/>
            </w:tcBorders>
            <w:vAlign w:val="bottom"/>
          </w:tcPr>
          <w:p w14:paraId="0498FA3F" w14:textId="504A8EA0" w:rsidR="00CB00E2" w:rsidRPr="00EC1F8A" w:rsidRDefault="00CB00E2" w:rsidP="00CB00E2">
            <w:r>
              <w:rPr>
                <w:rFonts w:ascii="Calibri" w:hAnsi="Calibri" w:cs="Calibri"/>
                <w:sz w:val="22"/>
                <w:szCs w:val="22"/>
              </w:rPr>
              <w:t>6.439E+2</w:t>
            </w:r>
          </w:p>
        </w:tc>
        <w:tc>
          <w:tcPr>
            <w:tcW w:w="0" w:type="auto"/>
            <w:tcBorders>
              <w:top w:val="nil"/>
              <w:left w:val="nil"/>
              <w:bottom w:val="nil"/>
              <w:right w:val="nil"/>
            </w:tcBorders>
            <w:vAlign w:val="bottom"/>
          </w:tcPr>
          <w:p w14:paraId="7BC4F802" w14:textId="77B9A996" w:rsidR="00CB00E2" w:rsidRPr="00EC1F8A" w:rsidRDefault="00CB00E2" w:rsidP="00CB00E2">
            <w:r>
              <w:rPr>
                <w:rFonts w:ascii="Calibri" w:hAnsi="Calibri" w:cs="Calibri"/>
                <w:b/>
                <w:bCs/>
                <w:sz w:val="22"/>
                <w:szCs w:val="22"/>
              </w:rPr>
              <w:t>1.053E+2</w:t>
            </w:r>
          </w:p>
        </w:tc>
        <w:tc>
          <w:tcPr>
            <w:tcW w:w="0" w:type="auto"/>
            <w:tcBorders>
              <w:top w:val="nil"/>
              <w:left w:val="nil"/>
              <w:bottom w:val="nil"/>
              <w:right w:val="nil"/>
            </w:tcBorders>
            <w:vAlign w:val="bottom"/>
          </w:tcPr>
          <w:p w14:paraId="4E6B5C9C" w14:textId="64D3FFDB" w:rsidR="00CB00E2" w:rsidRPr="00EC1F8A" w:rsidRDefault="00CB00E2" w:rsidP="00CB00E2">
            <w:r>
              <w:rPr>
                <w:rFonts w:ascii="Calibri" w:hAnsi="Calibri" w:cs="Calibri"/>
                <w:sz w:val="22"/>
                <w:szCs w:val="22"/>
              </w:rPr>
              <w:t>7.388E+2</w:t>
            </w:r>
          </w:p>
        </w:tc>
        <w:tc>
          <w:tcPr>
            <w:tcW w:w="0" w:type="auto"/>
            <w:tcBorders>
              <w:top w:val="nil"/>
              <w:left w:val="nil"/>
              <w:bottom w:val="nil"/>
              <w:right w:val="nil"/>
            </w:tcBorders>
            <w:vAlign w:val="bottom"/>
          </w:tcPr>
          <w:p w14:paraId="07CCBE7E" w14:textId="35DBD667" w:rsidR="00CB00E2" w:rsidRPr="00EC1F8A" w:rsidRDefault="00CB00E2" w:rsidP="00CB00E2">
            <w:r>
              <w:rPr>
                <w:rFonts w:ascii="Calibri" w:hAnsi="Calibri" w:cs="Calibri"/>
                <w:sz w:val="22"/>
                <w:szCs w:val="22"/>
              </w:rPr>
              <w:t>1.415E+2</w:t>
            </w:r>
          </w:p>
        </w:tc>
        <w:tc>
          <w:tcPr>
            <w:tcW w:w="0" w:type="auto"/>
            <w:vAlign w:val="bottom"/>
          </w:tcPr>
          <w:p w14:paraId="2F335DBE" w14:textId="6528BF0A" w:rsidR="00CB00E2" w:rsidRPr="00EC1F8A" w:rsidRDefault="00CB00E2" w:rsidP="00CB00E2">
            <w:r>
              <w:rPr>
                <w:rFonts w:ascii="Calibri" w:hAnsi="Calibri" w:cs="Calibri"/>
                <w:b/>
                <w:bCs/>
                <w:sz w:val="22"/>
                <w:szCs w:val="22"/>
              </w:rPr>
              <w:t>3.122E+1</w:t>
            </w:r>
          </w:p>
        </w:tc>
        <w:tc>
          <w:tcPr>
            <w:tcW w:w="0" w:type="auto"/>
            <w:vAlign w:val="bottom"/>
          </w:tcPr>
          <w:p w14:paraId="60A0150B" w14:textId="14E2503E" w:rsidR="00CB00E2" w:rsidRPr="00EC1F8A" w:rsidRDefault="00CB00E2" w:rsidP="00CB00E2">
            <w:r>
              <w:rPr>
                <w:rFonts w:ascii="Calibri" w:hAnsi="Calibri" w:cs="Calibri"/>
                <w:sz w:val="22"/>
                <w:szCs w:val="22"/>
              </w:rPr>
              <w:t>6.614E+1</w:t>
            </w:r>
          </w:p>
        </w:tc>
        <w:tc>
          <w:tcPr>
            <w:tcW w:w="0" w:type="auto"/>
            <w:vAlign w:val="bottom"/>
          </w:tcPr>
          <w:p w14:paraId="78542AB9" w14:textId="61ACBA17" w:rsidR="00CB00E2" w:rsidRPr="00EC1F8A" w:rsidRDefault="00CB00E2" w:rsidP="00CB00E2">
            <w:r>
              <w:rPr>
                <w:rFonts w:ascii="Calibri" w:hAnsi="Calibri" w:cs="Calibri"/>
                <w:sz w:val="22"/>
                <w:szCs w:val="22"/>
              </w:rPr>
              <w:t>3.862E+1</w:t>
            </w:r>
          </w:p>
        </w:tc>
        <w:tc>
          <w:tcPr>
            <w:tcW w:w="0" w:type="auto"/>
            <w:vAlign w:val="bottom"/>
          </w:tcPr>
          <w:p w14:paraId="4FF7F258" w14:textId="5B4B66E4" w:rsidR="00CB00E2" w:rsidRPr="00EC1F8A" w:rsidRDefault="00CB00E2" w:rsidP="00CB00E2">
            <w:r>
              <w:rPr>
                <w:rFonts w:ascii="Calibri" w:hAnsi="Calibri" w:cs="Calibri"/>
                <w:sz w:val="22"/>
                <w:szCs w:val="22"/>
              </w:rPr>
              <w:t>9.258E+1</w:t>
            </w:r>
          </w:p>
        </w:tc>
        <w:tc>
          <w:tcPr>
            <w:tcW w:w="0" w:type="auto"/>
            <w:vAlign w:val="bottom"/>
          </w:tcPr>
          <w:p w14:paraId="7618EC9D" w14:textId="684B5C2E" w:rsidR="00CB00E2" w:rsidRPr="00EC1F8A" w:rsidRDefault="00CB00E2" w:rsidP="00CB00E2">
            <w:r>
              <w:rPr>
                <w:rFonts w:ascii="Calibri" w:hAnsi="Calibri" w:cs="Calibri"/>
                <w:sz w:val="22"/>
                <w:szCs w:val="22"/>
              </w:rPr>
              <w:t>4.013E+1</w:t>
            </w:r>
          </w:p>
        </w:tc>
        <w:tc>
          <w:tcPr>
            <w:tcW w:w="0" w:type="auto"/>
            <w:vAlign w:val="bottom"/>
          </w:tcPr>
          <w:p w14:paraId="1375180D" w14:textId="0B652035" w:rsidR="00CB00E2" w:rsidRPr="00EC1F8A" w:rsidRDefault="00CB00E2" w:rsidP="00CB00E2">
            <w:r>
              <w:rPr>
                <w:rFonts w:ascii="Calibri" w:hAnsi="Calibri" w:cs="Calibri"/>
                <w:sz w:val="22"/>
                <w:szCs w:val="22"/>
              </w:rPr>
              <w:t>4.083E-3</w:t>
            </w:r>
          </w:p>
        </w:tc>
        <w:tc>
          <w:tcPr>
            <w:tcW w:w="0" w:type="auto"/>
            <w:vAlign w:val="bottom"/>
          </w:tcPr>
          <w:p w14:paraId="0E2862EC" w14:textId="7BE158CB" w:rsidR="00CB00E2" w:rsidRPr="00EC1F8A" w:rsidRDefault="00CB00E2" w:rsidP="00CB00E2">
            <w:r>
              <w:rPr>
                <w:rFonts w:ascii="Calibri" w:hAnsi="Calibri" w:cs="Calibri"/>
                <w:sz w:val="22"/>
                <w:szCs w:val="22"/>
              </w:rPr>
              <w:t>1.416E-2</w:t>
            </w:r>
          </w:p>
        </w:tc>
        <w:tc>
          <w:tcPr>
            <w:tcW w:w="0" w:type="auto"/>
            <w:vAlign w:val="bottom"/>
          </w:tcPr>
          <w:p w14:paraId="3E67B40D" w14:textId="356EB6A5" w:rsidR="00CB00E2" w:rsidRPr="00EC1F8A" w:rsidRDefault="00CB00E2" w:rsidP="00CB00E2">
            <w:r>
              <w:rPr>
                <w:rFonts w:ascii="Calibri" w:hAnsi="Calibri" w:cs="Calibri"/>
                <w:sz w:val="22"/>
                <w:szCs w:val="22"/>
              </w:rPr>
              <w:t>5.174E-3</w:t>
            </w:r>
          </w:p>
        </w:tc>
        <w:tc>
          <w:tcPr>
            <w:tcW w:w="0" w:type="auto"/>
            <w:vAlign w:val="bottom"/>
          </w:tcPr>
          <w:p w14:paraId="2B733908" w14:textId="06F3AB90" w:rsidR="00CB00E2" w:rsidRPr="00EC1F8A" w:rsidRDefault="00CB00E2" w:rsidP="00CB00E2">
            <w:r>
              <w:rPr>
                <w:rFonts w:ascii="Calibri" w:hAnsi="Calibri" w:cs="Calibri"/>
                <w:sz w:val="22"/>
                <w:szCs w:val="22"/>
              </w:rPr>
              <w:t>1.051E-2</w:t>
            </w:r>
          </w:p>
        </w:tc>
        <w:tc>
          <w:tcPr>
            <w:tcW w:w="0" w:type="auto"/>
            <w:vAlign w:val="bottom"/>
          </w:tcPr>
          <w:p w14:paraId="7E5FA75E" w14:textId="7DF556D3" w:rsidR="00CB00E2" w:rsidRPr="00EC1F8A" w:rsidRDefault="00CB00E2" w:rsidP="00CB00E2">
            <w:r>
              <w:rPr>
                <w:rFonts w:ascii="Calibri" w:hAnsi="Calibri" w:cs="Calibri"/>
                <w:b/>
                <w:bCs/>
                <w:sz w:val="22"/>
                <w:szCs w:val="22"/>
              </w:rPr>
              <w:t>3.578E-3</w:t>
            </w:r>
          </w:p>
        </w:tc>
      </w:tr>
      <w:tr w:rsidR="00CB00E2" w:rsidRPr="00CA6E93" w14:paraId="20FEA30F" w14:textId="77777777" w:rsidTr="0052298E">
        <w:trPr>
          <w:jc w:val="center"/>
        </w:trPr>
        <w:tc>
          <w:tcPr>
            <w:tcW w:w="956" w:type="dxa"/>
          </w:tcPr>
          <w:p w14:paraId="68BD1579" w14:textId="77777777" w:rsidR="00CB00E2" w:rsidRPr="00CA6E93" w:rsidRDefault="00CB00E2" w:rsidP="00CB00E2">
            <w:pPr>
              <w:pStyle w:val="bangtrai"/>
            </w:pPr>
          </w:p>
        </w:tc>
        <w:tc>
          <w:tcPr>
            <w:tcW w:w="0" w:type="auto"/>
          </w:tcPr>
          <w:p w14:paraId="38EDB4B3"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123A0688" w14:textId="4AF283ED" w:rsidR="00CB00E2" w:rsidRPr="00EC1F8A" w:rsidRDefault="00CB00E2" w:rsidP="00CB00E2">
            <w:r>
              <w:rPr>
                <w:rFonts w:ascii="Calibri" w:hAnsi="Calibri" w:cs="Calibri"/>
                <w:b/>
                <w:bCs/>
                <w:sz w:val="22"/>
                <w:szCs w:val="22"/>
              </w:rPr>
              <w:t>2.439E+1</w:t>
            </w:r>
          </w:p>
        </w:tc>
        <w:tc>
          <w:tcPr>
            <w:tcW w:w="0" w:type="auto"/>
            <w:tcBorders>
              <w:top w:val="nil"/>
              <w:left w:val="nil"/>
              <w:right w:val="nil"/>
            </w:tcBorders>
            <w:vAlign w:val="bottom"/>
          </w:tcPr>
          <w:p w14:paraId="5719382B" w14:textId="480F9F9D" w:rsidR="00CB00E2" w:rsidRPr="00EC1F8A" w:rsidRDefault="00CB00E2" w:rsidP="00CB00E2">
            <w:r>
              <w:rPr>
                <w:rFonts w:ascii="Calibri" w:hAnsi="Calibri" w:cs="Calibri"/>
                <w:sz w:val="22"/>
                <w:szCs w:val="22"/>
              </w:rPr>
              <w:t>1.889E+2</w:t>
            </w:r>
          </w:p>
        </w:tc>
        <w:tc>
          <w:tcPr>
            <w:tcW w:w="0" w:type="auto"/>
            <w:tcBorders>
              <w:top w:val="nil"/>
              <w:left w:val="nil"/>
              <w:right w:val="nil"/>
            </w:tcBorders>
            <w:vAlign w:val="bottom"/>
          </w:tcPr>
          <w:p w14:paraId="7D8C9C43" w14:textId="18CB16E4" w:rsidR="00CB00E2" w:rsidRPr="00EC1F8A" w:rsidRDefault="00CB00E2" w:rsidP="00CB00E2">
            <w:r>
              <w:rPr>
                <w:rFonts w:ascii="Calibri" w:hAnsi="Calibri" w:cs="Calibri"/>
                <w:sz w:val="22"/>
                <w:szCs w:val="22"/>
              </w:rPr>
              <w:t>4.335E+1</w:t>
            </w:r>
          </w:p>
        </w:tc>
        <w:tc>
          <w:tcPr>
            <w:tcW w:w="0" w:type="auto"/>
            <w:tcBorders>
              <w:top w:val="nil"/>
              <w:left w:val="nil"/>
              <w:right w:val="nil"/>
            </w:tcBorders>
            <w:vAlign w:val="bottom"/>
          </w:tcPr>
          <w:p w14:paraId="1653C3F5" w14:textId="407211C2" w:rsidR="00CB00E2" w:rsidRPr="00EC1F8A" w:rsidRDefault="00CB00E2" w:rsidP="00CB00E2">
            <w:r>
              <w:rPr>
                <w:rFonts w:ascii="Calibri" w:hAnsi="Calibri" w:cs="Calibri"/>
                <w:sz w:val="22"/>
                <w:szCs w:val="22"/>
              </w:rPr>
              <w:t>2.915E+2</w:t>
            </w:r>
          </w:p>
        </w:tc>
        <w:tc>
          <w:tcPr>
            <w:tcW w:w="0" w:type="auto"/>
            <w:tcBorders>
              <w:top w:val="nil"/>
              <w:left w:val="nil"/>
              <w:right w:val="nil"/>
            </w:tcBorders>
            <w:vAlign w:val="bottom"/>
          </w:tcPr>
          <w:p w14:paraId="26914D2C" w14:textId="3210633F" w:rsidR="00CB00E2" w:rsidRPr="00EC1F8A" w:rsidRDefault="00CB00E2" w:rsidP="00CB00E2">
            <w:r>
              <w:rPr>
                <w:rFonts w:ascii="Calibri" w:hAnsi="Calibri" w:cs="Calibri"/>
                <w:sz w:val="22"/>
                <w:szCs w:val="22"/>
              </w:rPr>
              <w:t>9.449E+1</w:t>
            </w:r>
          </w:p>
        </w:tc>
        <w:tc>
          <w:tcPr>
            <w:tcW w:w="0" w:type="auto"/>
            <w:vAlign w:val="bottom"/>
          </w:tcPr>
          <w:p w14:paraId="4FE64C64" w14:textId="02277CCE" w:rsidR="00CB00E2" w:rsidRPr="00EC1F8A" w:rsidRDefault="00CB00E2" w:rsidP="00CB00E2">
            <w:r>
              <w:rPr>
                <w:rFonts w:ascii="Calibri" w:hAnsi="Calibri" w:cs="Calibri"/>
                <w:sz w:val="22"/>
                <w:szCs w:val="22"/>
              </w:rPr>
              <w:t>1.294E+1</w:t>
            </w:r>
          </w:p>
        </w:tc>
        <w:tc>
          <w:tcPr>
            <w:tcW w:w="0" w:type="auto"/>
            <w:vAlign w:val="bottom"/>
          </w:tcPr>
          <w:p w14:paraId="510D7AA2" w14:textId="4B310B3D" w:rsidR="00CB00E2" w:rsidRPr="00EC1F8A" w:rsidRDefault="00CB00E2" w:rsidP="00CB00E2">
            <w:r>
              <w:rPr>
                <w:rFonts w:ascii="Calibri" w:hAnsi="Calibri" w:cs="Calibri"/>
                <w:sz w:val="22"/>
                <w:szCs w:val="22"/>
              </w:rPr>
              <w:t>2.326E+1</w:t>
            </w:r>
          </w:p>
        </w:tc>
        <w:tc>
          <w:tcPr>
            <w:tcW w:w="0" w:type="auto"/>
            <w:vAlign w:val="bottom"/>
          </w:tcPr>
          <w:p w14:paraId="0D267EAF" w14:textId="2AF9C82E" w:rsidR="00CB00E2" w:rsidRPr="00EC1F8A" w:rsidRDefault="00CB00E2" w:rsidP="00CB00E2">
            <w:r>
              <w:rPr>
                <w:rFonts w:ascii="Calibri" w:hAnsi="Calibri" w:cs="Calibri"/>
                <w:b/>
                <w:bCs/>
                <w:sz w:val="22"/>
                <w:szCs w:val="22"/>
              </w:rPr>
              <w:t>4.172E+0</w:t>
            </w:r>
          </w:p>
        </w:tc>
        <w:tc>
          <w:tcPr>
            <w:tcW w:w="0" w:type="auto"/>
            <w:vAlign w:val="bottom"/>
          </w:tcPr>
          <w:p w14:paraId="18D6AD48" w14:textId="3C22F999" w:rsidR="00CB00E2" w:rsidRPr="00EC1F8A" w:rsidRDefault="00CB00E2" w:rsidP="00CB00E2">
            <w:r>
              <w:rPr>
                <w:rFonts w:ascii="Calibri" w:hAnsi="Calibri" w:cs="Calibri"/>
                <w:sz w:val="22"/>
                <w:szCs w:val="22"/>
              </w:rPr>
              <w:t>1.689E+1</w:t>
            </w:r>
          </w:p>
        </w:tc>
        <w:tc>
          <w:tcPr>
            <w:tcW w:w="0" w:type="auto"/>
            <w:vAlign w:val="bottom"/>
          </w:tcPr>
          <w:p w14:paraId="7EC27559" w14:textId="14198DA1" w:rsidR="00CB00E2" w:rsidRPr="00EC1F8A" w:rsidRDefault="00CB00E2" w:rsidP="00CB00E2">
            <w:r>
              <w:rPr>
                <w:rFonts w:ascii="Calibri" w:hAnsi="Calibri" w:cs="Calibri"/>
                <w:sz w:val="22"/>
                <w:szCs w:val="22"/>
              </w:rPr>
              <w:t>1.253E+1</w:t>
            </w:r>
          </w:p>
        </w:tc>
        <w:tc>
          <w:tcPr>
            <w:tcW w:w="0" w:type="auto"/>
            <w:vAlign w:val="bottom"/>
          </w:tcPr>
          <w:p w14:paraId="4003C33E" w14:textId="48018669" w:rsidR="00CB00E2" w:rsidRPr="00EC1F8A" w:rsidRDefault="00CB00E2" w:rsidP="00CB00E2">
            <w:r>
              <w:rPr>
                <w:rFonts w:ascii="Calibri" w:hAnsi="Calibri" w:cs="Calibri"/>
                <w:sz w:val="22"/>
                <w:szCs w:val="22"/>
              </w:rPr>
              <w:t>1.010E-3</w:t>
            </w:r>
          </w:p>
        </w:tc>
        <w:tc>
          <w:tcPr>
            <w:tcW w:w="0" w:type="auto"/>
            <w:vAlign w:val="bottom"/>
          </w:tcPr>
          <w:p w14:paraId="6B65EFE5" w14:textId="550115A9" w:rsidR="00CB00E2" w:rsidRPr="00EC1F8A" w:rsidRDefault="00CB00E2" w:rsidP="00CB00E2">
            <w:r>
              <w:rPr>
                <w:rFonts w:ascii="Calibri" w:hAnsi="Calibri" w:cs="Calibri"/>
                <w:sz w:val="22"/>
                <w:szCs w:val="22"/>
              </w:rPr>
              <w:t>1.155E-2</w:t>
            </w:r>
          </w:p>
        </w:tc>
        <w:tc>
          <w:tcPr>
            <w:tcW w:w="0" w:type="auto"/>
            <w:vAlign w:val="bottom"/>
          </w:tcPr>
          <w:p w14:paraId="40B1243F" w14:textId="57057097" w:rsidR="00CB00E2" w:rsidRPr="00EC1F8A" w:rsidRDefault="00CB00E2" w:rsidP="00CB00E2">
            <w:r>
              <w:rPr>
                <w:rFonts w:ascii="Calibri" w:hAnsi="Calibri" w:cs="Calibri"/>
                <w:b/>
                <w:bCs/>
                <w:sz w:val="22"/>
                <w:szCs w:val="22"/>
              </w:rPr>
              <w:t>7.909E-4</w:t>
            </w:r>
          </w:p>
        </w:tc>
        <w:tc>
          <w:tcPr>
            <w:tcW w:w="0" w:type="auto"/>
            <w:vAlign w:val="bottom"/>
          </w:tcPr>
          <w:p w14:paraId="66C848B2" w14:textId="23693156" w:rsidR="00CB00E2" w:rsidRPr="00EC1F8A" w:rsidRDefault="00CB00E2" w:rsidP="00CB00E2">
            <w:r>
              <w:rPr>
                <w:rFonts w:ascii="Calibri" w:hAnsi="Calibri" w:cs="Calibri"/>
                <w:sz w:val="22"/>
                <w:szCs w:val="22"/>
              </w:rPr>
              <w:t>4.167E-3</w:t>
            </w:r>
          </w:p>
        </w:tc>
        <w:tc>
          <w:tcPr>
            <w:tcW w:w="0" w:type="auto"/>
            <w:vAlign w:val="bottom"/>
          </w:tcPr>
          <w:p w14:paraId="2C99BD44" w14:textId="48847899" w:rsidR="00CB00E2" w:rsidRPr="00EC1F8A" w:rsidRDefault="00CB00E2" w:rsidP="00CB00E2">
            <w:r>
              <w:rPr>
                <w:rFonts w:ascii="Calibri" w:hAnsi="Calibri" w:cs="Calibri"/>
                <w:sz w:val="22"/>
                <w:szCs w:val="22"/>
              </w:rPr>
              <w:t>2.194E-3</w:t>
            </w:r>
          </w:p>
        </w:tc>
      </w:tr>
      <w:tr w:rsidR="00CB00E2" w:rsidRPr="00CA6E93" w14:paraId="0411628B" w14:textId="77777777" w:rsidTr="0052298E">
        <w:trPr>
          <w:jc w:val="center"/>
        </w:trPr>
        <w:tc>
          <w:tcPr>
            <w:tcW w:w="956" w:type="dxa"/>
          </w:tcPr>
          <w:p w14:paraId="63C2499E" w14:textId="77777777" w:rsidR="00CB00E2" w:rsidRPr="00CA6E93" w:rsidRDefault="00CB00E2" w:rsidP="00CB00E2">
            <w:pPr>
              <w:pStyle w:val="bangtrai"/>
            </w:pPr>
          </w:p>
        </w:tc>
        <w:tc>
          <w:tcPr>
            <w:tcW w:w="0" w:type="auto"/>
          </w:tcPr>
          <w:p w14:paraId="2F8F2411"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216768B5" w14:textId="0B2984F2" w:rsidR="00CB00E2" w:rsidRPr="00EC1F8A" w:rsidRDefault="00CB00E2" w:rsidP="00CB00E2">
            <w:r>
              <w:rPr>
                <w:rFonts w:ascii="Calibri" w:hAnsi="Calibri" w:cs="Calibri"/>
                <w:sz w:val="22"/>
                <w:szCs w:val="22"/>
              </w:rPr>
              <w:t>1.606E+2</w:t>
            </w:r>
          </w:p>
        </w:tc>
        <w:tc>
          <w:tcPr>
            <w:tcW w:w="0" w:type="auto"/>
            <w:tcBorders>
              <w:top w:val="nil"/>
              <w:left w:val="nil"/>
              <w:bottom w:val="single" w:sz="4" w:space="0" w:color="auto"/>
              <w:right w:val="nil"/>
            </w:tcBorders>
            <w:vAlign w:val="bottom"/>
          </w:tcPr>
          <w:p w14:paraId="1728BB01" w14:textId="25BBF717" w:rsidR="00CB00E2" w:rsidRPr="00EC1F8A" w:rsidRDefault="00CB00E2" w:rsidP="00CB00E2">
            <w:r>
              <w:rPr>
                <w:rFonts w:ascii="Calibri" w:hAnsi="Calibri" w:cs="Calibri"/>
                <w:sz w:val="22"/>
                <w:szCs w:val="22"/>
              </w:rPr>
              <w:t>3.191E+2</w:t>
            </w:r>
          </w:p>
        </w:tc>
        <w:tc>
          <w:tcPr>
            <w:tcW w:w="0" w:type="auto"/>
            <w:tcBorders>
              <w:top w:val="nil"/>
              <w:left w:val="nil"/>
              <w:bottom w:val="single" w:sz="4" w:space="0" w:color="auto"/>
              <w:right w:val="nil"/>
            </w:tcBorders>
            <w:vAlign w:val="bottom"/>
          </w:tcPr>
          <w:p w14:paraId="109AC146" w14:textId="069484BE" w:rsidR="00CB00E2" w:rsidRPr="00EC1F8A" w:rsidRDefault="00CB00E2" w:rsidP="00CB00E2">
            <w:r>
              <w:rPr>
                <w:rFonts w:ascii="Calibri" w:hAnsi="Calibri" w:cs="Calibri"/>
                <w:sz w:val="22"/>
                <w:szCs w:val="22"/>
              </w:rPr>
              <w:t>3.810E+1</w:t>
            </w:r>
          </w:p>
        </w:tc>
        <w:tc>
          <w:tcPr>
            <w:tcW w:w="0" w:type="auto"/>
            <w:tcBorders>
              <w:top w:val="nil"/>
              <w:left w:val="nil"/>
              <w:bottom w:val="single" w:sz="4" w:space="0" w:color="auto"/>
              <w:right w:val="nil"/>
            </w:tcBorders>
            <w:vAlign w:val="bottom"/>
          </w:tcPr>
          <w:p w14:paraId="1BF55ED7" w14:textId="607BEDE1" w:rsidR="00CB00E2" w:rsidRPr="00EC1F8A" w:rsidRDefault="00CB00E2" w:rsidP="00CB00E2">
            <w:r>
              <w:rPr>
                <w:rFonts w:ascii="Calibri" w:hAnsi="Calibri" w:cs="Calibri"/>
                <w:sz w:val="22"/>
                <w:szCs w:val="22"/>
              </w:rPr>
              <w:t>3.400E+2</w:t>
            </w:r>
          </w:p>
        </w:tc>
        <w:tc>
          <w:tcPr>
            <w:tcW w:w="0" w:type="auto"/>
            <w:tcBorders>
              <w:top w:val="nil"/>
              <w:left w:val="nil"/>
              <w:bottom w:val="single" w:sz="4" w:space="0" w:color="auto"/>
              <w:right w:val="nil"/>
            </w:tcBorders>
            <w:vAlign w:val="bottom"/>
          </w:tcPr>
          <w:p w14:paraId="2F4431BA" w14:textId="7901A89B" w:rsidR="00CB00E2" w:rsidRPr="00EC1F8A" w:rsidRDefault="00CB00E2" w:rsidP="00CB00E2">
            <w:r>
              <w:rPr>
                <w:rFonts w:ascii="Calibri" w:hAnsi="Calibri" w:cs="Calibri"/>
                <w:b/>
                <w:bCs/>
                <w:sz w:val="22"/>
                <w:szCs w:val="22"/>
              </w:rPr>
              <w:t>3.620E+1</w:t>
            </w:r>
          </w:p>
        </w:tc>
        <w:tc>
          <w:tcPr>
            <w:tcW w:w="0" w:type="auto"/>
            <w:vAlign w:val="bottom"/>
          </w:tcPr>
          <w:p w14:paraId="066BCEF6" w14:textId="6791577F" w:rsidR="00CB00E2" w:rsidRPr="00EC1F8A" w:rsidRDefault="00CB00E2" w:rsidP="00CB00E2">
            <w:r>
              <w:rPr>
                <w:rFonts w:ascii="Calibri" w:hAnsi="Calibri" w:cs="Calibri"/>
                <w:b/>
                <w:bCs/>
                <w:sz w:val="22"/>
                <w:szCs w:val="22"/>
              </w:rPr>
              <w:t>1.770E+1</w:t>
            </w:r>
          </w:p>
        </w:tc>
        <w:tc>
          <w:tcPr>
            <w:tcW w:w="0" w:type="auto"/>
            <w:vAlign w:val="bottom"/>
          </w:tcPr>
          <w:p w14:paraId="70EF627F" w14:textId="399C27F3" w:rsidR="00CB00E2" w:rsidRPr="00EC1F8A" w:rsidRDefault="00CB00E2" w:rsidP="00CB00E2">
            <w:r>
              <w:rPr>
                <w:rFonts w:ascii="Calibri" w:hAnsi="Calibri" w:cs="Calibri"/>
                <w:sz w:val="22"/>
                <w:szCs w:val="22"/>
              </w:rPr>
              <w:t>3.846E+1</w:t>
            </w:r>
          </w:p>
        </w:tc>
        <w:tc>
          <w:tcPr>
            <w:tcW w:w="0" w:type="auto"/>
            <w:vAlign w:val="bottom"/>
          </w:tcPr>
          <w:p w14:paraId="2AA285A5" w14:textId="66F96026" w:rsidR="00CB00E2" w:rsidRPr="00EC1F8A" w:rsidRDefault="00CB00E2" w:rsidP="00CB00E2">
            <w:r>
              <w:rPr>
                <w:rFonts w:ascii="Calibri" w:hAnsi="Calibri" w:cs="Calibri"/>
                <w:sz w:val="22"/>
                <w:szCs w:val="22"/>
              </w:rPr>
              <w:t>3.007E+1</w:t>
            </w:r>
          </w:p>
        </w:tc>
        <w:tc>
          <w:tcPr>
            <w:tcW w:w="0" w:type="auto"/>
            <w:vAlign w:val="bottom"/>
          </w:tcPr>
          <w:p w14:paraId="37EDC6CF" w14:textId="4B609A60" w:rsidR="00CB00E2" w:rsidRPr="00EC1F8A" w:rsidRDefault="00CB00E2" w:rsidP="00CB00E2">
            <w:r>
              <w:rPr>
                <w:rFonts w:ascii="Calibri" w:hAnsi="Calibri" w:cs="Calibri"/>
                <w:sz w:val="22"/>
                <w:szCs w:val="22"/>
              </w:rPr>
              <w:t>6.864E+1</w:t>
            </w:r>
          </w:p>
        </w:tc>
        <w:tc>
          <w:tcPr>
            <w:tcW w:w="0" w:type="auto"/>
            <w:vAlign w:val="bottom"/>
          </w:tcPr>
          <w:p w14:paraId="37F0D20F" w14:textId="650A1974" w:rsidR="00CB00E2" w:rsidRPr="00EC1F8A" w:rsidRDefault="00CB00E2" w:rsidP="00CB00E2">
            <w:r>
              <w:rPr>
                <w:rFonts w:ascii="Calibri" w:hAnsi="Calibri" w:cs="Calibri"/>
                <w:sz w:val="22"/>
                <w:szCs w:val="22"/>
              </w:rPr>
              <w:t>2.290E+1</w:t>
            </w:r>
          </w:p>
        </w:tc>
        <w:tc>
          <w:tcPr>
            <w:tcW w:w="0" w:type="auto"/>
            <w:vAlign w:val="bottom"/>
          </w:tcPr>
          <w:p w14:paraId="1229A267" w14:textId="649444DC" w:rsidR="00CB00E2" w:rsidRPr="00EC1F8A" w:rsidRDefault="00CB00E2" w:rsidP="00CB00E2">
            <w:r>
              <w:rPr>
                <w:rFonts w:ascii="Calibri" w:hAnsi="Calibri" w:cs="Calibri"/>
                <w:sz w:val="22"/>
                <w:szCs w:val="22"/>
              </w:rPr>
              <w:t>3.166E-3</w:t>
            </w:r>
          </w:p>
        </w:tc>
        <w:tc>
          <w:tcPr>
            <w:tcW w:w="0" w:type="auto"/>
            <w:vAlign w:val="bottom"/>
          </w:tcPr>
          <w:p w14:paraId="62480A61" w14:textId="74B9E141" w:rsidR="00CB00E2" w:rsidRPr="00EC1F8A" w:rsidRDefault="00CB00E2" w:rsidP="00CB00E2">
            <w:r>
              <w:rPr>
                <w:rFonts w:ascii="Calibri" w:hAnsi="Calibri" w:cs="Calibri"/>
                <w:sz w:val="22"/>
                <w:szCs w:val="22"/>
              </w:rPr>
              <w:t>3.990E-3</w:t>
            </w:r>
          </w:p>
        </w:tc>
        <w:tc>
          <w:tcPr>
            <w:tcW w:w="0" w:type="auto"/>
            <w:vAlign w:val="bottom"/>
          </w:tcPr>
          <w:p w14:paraId="00C31797" w14:textId="1396C993" w:rsidR="00CB00E2" w:rsidRPr="00EC1F8A" w:rsidRDefault="00CB00E2" w:rsidP="00CB00E2">
            <w:r>
              <w:rPr>
                <w:rFonts w:ascii="Calibri" w:hAnsi="Calibri" w:cs="Calibri"/>
                <w:sz w:val="22"/>
                <w:szCs w:val="22"/>
              </w:rPr>
              <w:t>4.179E-3</w:t>
            </w:r>
          </w:p>
        </w:tc>
        <w:tc>
          <w:tcPr>
            <w:tcW w:w="0" w:type="auto"/>
            <w:vAlign w:val="bottom"/>
          </w:tcPr>
          <w:p w14:paraId="576CA1FE" w14:textId="492E0C8A" w:rsidR="00CB00E2" w:rsidRPr="00EC1F8A" w:rsidRDefault="00CB00E2" w:rsidP="00CB00E2">
            <w:r>
              <w:rPr>
                <w:rFonts w:ascii="Calibri" w:hAnsi="Calibri" w:cs="Calibri"/>
                <w:sz w:val="22"/>
                <w:szCs w:val="22"/>
              </w:rPr>
              <w:t>6.132E-3</w:t>
            </w:r>
          </w:p>
        </w:tc>
        <w:tc>
          <w:tcPr>
            <w:tcW w:w="0" w:type="auto"/>
            <w:vAlign w:val="bottom"/>
          </w:tcPr>
          <w:p w14:paraId="7D8F7892" w14:textId="58FA72CA" w:rsidR="00CB00E2" w:rsidRPr="00EC1F8A" w:rsidRDefault="00CB00E2" w:rsidP="00CB00E2">
            <w:r>
              <w:rPr>
                <w:rFonts w:ascii="Calibri" w:hAnsi="Calibri" w:cs="Calibri"/>
                <w:b/>
                <w:bCs/>
                <w:sz w:val="22"/>
                <w:szCs w:val="22"/>
              </w:rPr>
              <w:t>1.506E-3</w:t>
            </w:r>
          </w:p>
        </w:tc>
      </w:tr>
      <w:tr w:rsidR="00CB00E2" w:rsidRPr="00CA6E93" w14:paraId="78104546" w14:textId="77777777" w:rsidTr="0052298E">
        <w:trPr>
          <w:jc w:val="center"/>
        </w:trPr>
        <w:tc>
          <w:tcPr>
            <w:tcW w:w="956" w:type="dxa"/>
            <w:tcBorders>
              <w:top w:val="single" w:sz="4" w:space="0" w:color="auto"/>
            </w:tcBorders>
          </w:tcPr>
          <w:p w14:paraId="29FE1862" w14:textId="77777777" w:rsidR="00CB00E2" w:rsidRPr="00CA6E93" w:rsidRDefault="00CB00E2" w:rsidP="00CB00E2">
            <w:pPr>
              <w:pStyle w:val="bangtrai"/>
            </w:pPr>
            <w:r>
              <w:t>120-bar</w:t>
            </w:r>
          </w:p>
        </w:tc>
        <w:tc>
          <w:tcPr>
            <w:tcW w:w="0" w:type="auto"/>
            <w:tcBorders>
              <w:top w:val="single" w:sz="4" w:space="0" w:color="auto"/>
            </w:tcBorders>
          </w:tcPr>
          <w:p w14:paraId="13FA2FB0" w14:textId="77777777" w:rsidR="00CB00E2" w:rsidRPr="00CA6E93" w:rsidRDefault="00CB00E2" w:rsidP="00CB00E2">
            <w:pPr>
              <w:pStyle w:val="bangtrai"/>
            </w:pPr>
            <w:r w:rsidRPr="00CA6E93">
              <w:t>(1)</w:t>
            </w:r>
          </w:p>
        </w:tc>
        <w:tc>
          <w:tcPr>
            <w:tcW w:w="0" w:type="auto"/>
            <w:tcBorders>
              <w:top w:val="single" w:sz="4" w:space="0" w:color="auto"/>
              <w:left w:val="nil"/>
              <w:bottom w:val="nil"/>
              <w:right w:val="nil"/>
            </w:tcBorders>
            <w:vAlign w:val="bottom"/>
          </w:tcPr>
          <w:p w14:paraId="00041C61" w14:textId="35519166" w:rsidR="00CB00E2" w:rsidRPr="00EC1F8A" w:rsidRDefault="00CB00E2" w:rsidP="00CB00E2">
            <w:r>
              <w:rPr>
                <w:rFonts w:ascii="Calibri" w:hAnsi="Calibri" w:cs="Calibri"/>
                <w:b/>
                <w:bCs/>
                <w:sz w:val="22"/>
                <w:szCs w:val="22"/>
              </w:rPr>
              <w:t>2.073E+2</w:t>
            </w:r>
          </w:p>
        </w:tc>
        <w:tc>
          <w:tcPr>
            <w:tcW w:w="0" w:type="auto"/>
            <w:tcBorders>
              <w:top w:val="single" w:sz="4" w:space="0" w:color="auto"/>
              <w:left w:val="nil"/>
              <w:bottom w:val="nil"/>
              <w:right w:val="nil"/>
            </w:tcBorders>
            <w:vAlign w:val="bottom"/>
          </w:tcPr>
          <w:p w14:paraId="38C15383" w14:textId="6651ACF0" w:rsidR="00CB00E2" w:rsidRPr="00EC1F8A" w:rsidRDefault="00CB00E2" w:rsidP="00CB00E2">
            <w:r>
              <w:rPr>
                <w:rFonts w:ascii="Calibri" w:hAnsi="Calibri" w:cs="Calibri"/>
                <w:sz w:val="22"/>
                <w:szCs w:val="22"/>
              </w:rPr>
              <w:t>3.967E+3</w:t>
            </w:r>
          </w:p>
        </w:tc>
        <w:tc>
          <w:tcPr>
            <w:tcW w:w="0" w:type="auto"/>
            <w:tcBorders>
              <w:top w:val="single" w:sz="4" w:space="0" w:color="auto"/>
              <w:left w:val="nil"/>
              <w:bottom w:val="nil"/>
              <w:right w:val="nil"/>
            </w:tcBorders>
            <w:vAlign w:val="bottom"/>
          </w:tcPr>
          <w:p w14:paraId="6BAD8AC0" w14:textId="343BD111" w:rsidR="00CB00E2" w:rsidRPr="00EC1F8A" w:rsidRDefault="00CB00E2" w:rsidP="00CB00E2">
            <w:r>
              <w:rPr>
                <w:rFonts w:ascii="Calibri" w:hAnsi="Calibri" w:cs="Calibri"/>
                <w:sz w:val="22"/>
                <w:szCs w:val="22"/>
              </w:rPr>
              <w:t>2.473E+2</w:t>
            </w:r>
          </w:p>
        </w:tc>
        <w:tc>
          <w:tcPr>
            <w:tcW w:w="0" w:type="auto"/>
            <w:tcBorders>
              <w:top w:val="single" w:sz="4" w:space="0" w:color="auto"/>
              <w:left w:val="nil"/>
              <w:bottom w:val="nil"/>
              <w:right w:val="nil"/>
            </w:tcBorders>
            <w:vAlign w:val="bottom"/>
          </w:tcPr>
          <w:p w14:paraId="7BB0DE5C" w14:textId="5005A08D" w:rsidR="00CB00E2" w:rsidRPr="00EC1F8A" w:rsidRDefault="00CB00E2" w:rsidP="00CB00E2">
            <w:r>
              <w:rPr>
                <w:rFonts w:ascii="Calibri" w:hAnsi="Calibri" w:cs="Calibri"/>
                <w:sz w:val="22"/>
                <w:szCs w:val="22"/>
              </w:rPr>
              <w:t>5.291E+3</w:t>
            </w:r>
          </w:p>
        </w:tc>
        <w:tc>
          <w:tcPr>
            <w:tcW w:w="0" w:type="auto"/>
            <w:tcBorders>
              <w:top w:val="single" w:sz="4" w:space="0" w:color="auto"/>
              <w:left w:val="nil"/>
              <w:bottom w:val="nil"/>
              <w:right w:val="nil"/>
            </w:tcBorders>
            <w:vAlign w:val="bottom"/>
          </w:tcPr>
          <w:p w14:paraId="4B4F5DF1" w14:textId="606461C1" w:rsidR="00CB00E2" w:rsidRPr="00EC1F8A" w:rsidRDefault="00CB00E2" w:rsidP="00CB00E2">
            <w:r>
              <w:rPr>
                <w:rFonts w:ascii="Calibri" w:hAnsi="Calibri" w:cs="Calibri"/>
                <w:sz w:val="22"/>
                <w:szCs w:val="22"/>
              </w:rPr>
              <w:t>2.074E+2</w:t>
            </w:r>
          </w:p>
        </w:tc>
        <w:tc>
          <w:tcPr>
            <w:tcW w:w="0" w:type="auto"/>
            <w:tcBorders>
              <w:top w:val="single" w:sz="4" w:space="0" w:color="auto"/>
            </w:tcBorders>
            <w:vAlign w:val="bottom"/>
          </w:tcPr>
          <w:p w14:paraId="5C15932C" w14:textId="58CC5380" w:rsidR="00CB00E2" w:rsidRPr="00EC1F8A" w:rsidRDefault="00CB00E2" w:rsidP="00CB00E2">
            <w:r>
              <w:rPr>
                <w:rFonts w:ascii="Calibri" w:hAnsi="Calibri" w:cs="Calibri"/>
                <w:sz w:val="22"/>
                <w:szCs w:val="22"/>
              </w:rPr>
              <w:t>7.099E+1</w:t>
            </w:r>
          </w:p>
        </w:tc>
        <w:tc>
          <w:tcPr>
            <w:tcW w:w="0" w:type="auto"/>
            <w:tcBorders>
              <w:top w:val="single" w:sz="4" w:space="0" w:color="auto"/>
            </w:tcBorders>
            <w:vAlign w:val="bottom"/>
          </w:tcPr>
          <w:p w14:paraId="42BBE3C3" w14:textId="3780F8AE" w:rsidR="00CB00E2" w:rsidRPr="00EC1F8A" w:rsidRDefault="00CB00E2" w:rsidP="00CB00E2">
            <w:r>
              <w:rPr>
                <w:rFonts w:ascii="Calibri" w:hAnsi="Calibri" w:cs="Calibri"/>
                <w:sz w:val="22"/>
                <w:szCs w:val="22"/>
              </w:rPr>
              <w:t>7.565E+1</w:t>
            </w:r>
          </w:p>
        </w:tc>
        <w:tc>
          <w:tcPr>
            <w:tcW w:w="0" w:type="auto"/>
            <w:tcBorders>
              <w:top w:val="single" w:sz="4" w:space="0" w:color="auto"/>
            </w:tcBorders>
            <w:vAlign w:val="bottom"/>
          </w:tcPr>
          <w:p w14:paraId="3D1D9571" w14:textId="1303722A" w:rsidR="00CB00E2" w:rsidRPr="00EC1F8A" w:rsidRDefault="00CB00E2" w:rsidP="00CB00E2">
            <w:r>
              <w:rPr>
                <w:rFonts w:ascii="Calibri" w:hAnsi="Calibri" w:cs="Calibri"/>
                <w:sz w:val="22"/>
                <w:szCs w:val="22"/>
              </w:rPr>
              <w:t>9.921E+1</w:t>
            </w:r>
          </w:p>
        </w:tc>
        <w:tc>
          <w:tcPr>
            <w:tcW w:w="0" w:type="auto"/>
            <w:tcBorders>
              <w:top w:val="single" w:sz="4" w:space="0" w:color="auto"/>
            </w:tcBorders>
            <w:vAlign w:val="bottom"/>
          </w:tcPr>
          <w:p w14:paraId="32FAF594" w14:textId="4B5F51EC" w:rsidR="00CB00E2" w:rsidRPr="00EC1F8A" w:rsidRDefault="00CB00E2" w:rsidP="00CB00E2">
            <w:r>
              <w:rPr>
                <w:rFonts w:ascii="Calibri" w:hAnsi="Calibri" w:cs="Calibri"/>
                <w:sz w:val="22"/>
                <w:szCs w:val="22"/>
              </w:rPr>
              <w:t>7.129E+1</w:t>
            </w:r>
          </w:p>
        </w:tc>
        <w:tc>
          <w:tcPr>
            <w:tcW w:w="0" w:type="auto"/>
            <w:tcBorders>
              <w:top w:val="single" w:sz="4" w:space="0" w:color="auto"/>
            </w:tcBorders>
            <w:vAlign w:val="bottom"/>
          </w:tcPr>
          <w:p w14:paraId="60AC0D53" w14:textId="2165B6B4" w:rsidR="00CB00E2" w:rsidRPr="00EC1F8A" w:rsidRDefault="00CB00E2" w:rsidP="00CB00E2">
            <w:r>
              <w:rPr>
                <w:rFonts w:ascii="Calibri" w:hAnsi="Calibri" w:cs="Calibri"/>
                <w:b/>
                <w:bCs/>
                <w:sz w:val="22"/>
                <w:szCs w:val="22"/>
              </w:rPr>
              <w:t>6.016E+1</w:t>
            </w:r>
          </w:p>
        </w:tc>
        <w:tc>
          <w:tcPr>
            <w:tcW w:w="0" w:type="auto"/>
            <w:tcBorders>
              <w:top w:val="single" w:sz="4" w:space="0" w:color="auto"/>
            </w:tcBorders>
            <w:vAlign w:val="bottom"/>
          </w:tcPr>
          <w:p w14:paraId="553ACCAF" w14:textId="78AC7D8C" w:rsidR="00CB00E2" w:rsidRPr="00EC1F8A" w:rsidRDefault="00CB00E2" w:rsidP="00CB00E2">
            <w:r>
              <w:rPr>
                <w:rFonts w:ascii="Calibri" w:hAnsi="Calibri" w:cs="Calibri"/>
                <w:sz w:val="22"/>
                <w:szCs w:val="22"/>
              </w:rPr>
              <w:t>2.480E-3</w:t>
            </w:r>
          </w:p>
        </w:tc>
        <w:tc>
          <w:tcPr>
            <w:tcW w:w="0" w:type="auto"/>
            <w:tcBorders>
              <w:top w:val="single" w:sz="4" w:space="0" w:color="auto"/>
            </w:tcBorders>
            <w:vAlign w:val="bottom"/>
          </w:tcPr>
          <w:p w14:paraId="4BCB3B67" w14:textId="5AF37BE8" w:rsidR="00CB00E2" w:rsidRPr="00EC1F8A" w:rsidRDefault="00CB00E2" w:rsidP="00CB00E2">
            <w:r>
              <w:rPr>
                <w:rFonts w:ascii="Calibri" w:hAnsi="Calibri" w:cs="Calibri"/>
                <w:sz w:val="22"/>
                <w:szCs w:val="22"/>
              </w:rPr>
              <w:t>3.589E-3</w:t>
            </w:r>
          </w:p>
        </w:tc>
        <w:tc>
          <w:tcPr>
            <w:tcW w:w="0" w:type="auto"/>
            <w:tcBorders>
              <w:top w:val="single" w:sz="4" w:space="0" w:color="auto"/>
            </w:tcBorders>
            <w:vAlign w:val="bottom"/>
          </w:tcPr>
          <w:p w14:paraId="4EB2B27D" w14:textId="006CE62A" w:rsidR="00CB00E2" w:rsidRPr="00EC1F8A" w:rsidRDefault="00CB00E2" w:rsidP="00CB00E2">
            <w:r>
              <w:rPr>
                <w:rFonts w:ascii="Calibri" w:hAnsi="Calibri" w:cs="Calibri"/>
                <w:sz w:val="22"/>
                <w:szCs w:val="22"/>
              </w:rPr>
              <w:t>4.953E-3</w:t>
            </w:r>
          </w:p>
        </w:tc>
        <w:tc>
          <w:tcPr>
            <w:tcW w:w="0" w:type="auto"/>
            <w:tcBorders>
              <w:top w:val="single" w:sz="4" w:space="0" w:color="auto"/>
            </w:tcBorders>
            <w:vAlign w:val="bottom"/>
          </w:tcPr>
          <w:p w14:paraId="3876379B" w14:textId="19BE26B4" w:rsidR="00CB00E2" w:rsidRPr="00EC1F8A" w:rsidRDefault="00CB00E2" w:rsidP="00CB00E2">
            <w:r>
              <w:rPr>
                <w:rFonts w:ascii="Calibri" w:hAnsi="Calibri" w:cs="Calibri"/>
                <w:sz w:val="22"/>
                <w:szCs w:val="22"/>
              </w:rPr>
              <w:t>6.468E-3</w:t>
            </w:r>
          </w:p>
        </w:tc>
        <w:tc>
          <w:tcPr>
            <w:tcW w:w="0" w:type="auto"/>
            <w:tcBorders>
              <w:top w:val="single" w:sz="4" w:space="0" w:color="auto"/>
            </w:tcBorders>
            <w:vAlign w:val="bottom"/>
          </w:tcPr>
          <w:p w14:paraId="2A40191D" w14:textId="501D1570" w:rsidR="00CB00E2" w:rsidRPr="00EC1F8A" w:rsidRDefault="00CB00E2" w:rsidP="00CB00E2">
            <w:r>
              <w:rPr>
                <w:rFonts w:ascii="Calibri" w:hAnsi="Calibri" w:cs="Calibri"/>
                <w:b/>
                <w:bCs/>
                <w:sz w:val="22"/>
                <w:szCs w:val="22"/>
              </w:rPr>
              <w:t>2.319E-3</w:t>
            </w:r>
          </w:p>
        </w:tc>
      </w:tr>
      <w:tr w:rsidR="00CB00E2" w:rsidRPr="00CA6E93" w14:paraId="3FF30D4A" w14:textId="77777777" w:rsidTr="0052298E">
        <w:trPr>
          <w:jc w:val="center"/>
        </w:trPr>
        <w:tc>
          <w:tcPr>
            <w:tcW w:w="956" w:type="dxa"/>
          </w:tcPr>
          <w:p w14:paraId="233E832C" w14:textId="77777777" w:rsidR="00CB00E2" w:rsidRPr="00CA6E93" w:rsidRDefault="00CB00E2" w:rsidP="00CB00E2">
            <w:pPr>
              <w:pStyle w:val="bangtrai"/>
            </w:pPr>
            <w:r>
              <w:t>Truss</w:t>
            </w:r>
          </w:p>
        </w:tc>
        <w:tc>
          <w:tcPr>
            <w:tcW w:w="0" w:type="auto"/>
          </w:tcPr>
          <w:p w14:paraId="303AE276"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5E0E9A8A" w14:textId="6707CF8A" w:rsidR="00CB00E2" w:rsidRPr="00EC1F8A" w:rsidRDefault="00CB00E2" w:rsidP="00CB00E2">
            <w:r>
              <w:rPr>
                <w:rFonts w:ascii="Calibri" w:hAnsi="Calibri" w:cs="Calibri"/>
                <w:b/>
                <w:bCs/>
                <w:sz w:val="22"/>
                <w:szCs w:val="22"/>
              </w:rPr>
              <w:t>4.629E+2</w:t>
            </w:r>
          </w:p>
        </w:tc>
        <w:tc>
          <w:tcPr>
            <w:tcW w:w="0" w:type="auto"/>
            <w:tcBorders>
              <w:top w:val="nil"/>
              <w:left w:val="nil"/>
              <w:bottom w:val="nil"/>
              <w:right w:val="nil"/>
            </w:tcBorders>
            <w:vAlign w:val="bottom"/>
          </w:tcPr>
          <w:p w14:paraId="714B7985" w14:textId="0BB1E4DF" w:rsidR="00CB00E2" w:rsidRPr="00EC1F8A" w:rsidRDefault="00CB00E2" w:rsidP="00CB00E2">
            <w:r>
              <w:rPr>
                <w:rFonts w:ascii="Calibri" w:hAnsi="Calibri" w:cs="Calibri"/>
                <w:sz w:val="22"/>
                <w:szCs w:val="22"/>
              </w:rPr>
              <w:t>1.108E+4</w:t>
            </w:r>
          </w:p>
        </w:tc>
        <w:tc>
          <w:tcPr>
            <w:tcW w:w="0" w:type="auto"/>
            <w:tcBorders>
              <w:top w:val="nil"/>
              <w:left w:val="nil"/>
              <w:bottom w:val="nil"/>
              <w:right w:val="nil"/>
            </w:tcBorders>
            <w:vAlign w:val="bottom"/>
          </w:tcPr>
          <w:p w14:paraId="7781D7E7" w14:textId="75206263" w:rsidR="00CB00E2" w:rsidRPr="00EC1F8A" w:rsidRDefault="00CB00E2" w:rsidP="00CB00E2">
            <w:r>
              <w:rPr>
                <w:rFonts w:ascii="Calibri" w:hAnsi="Calibri" w:cs="Calibri"/>
                <w:sz w:val="22"/>
                <w:szCs w:val="22"/>
              </w:rPr>
              <w:t>5.387E+2</w:t>
            </w:r>
          </w:p>
        </w:tc>
        <w:tc>
          <w:tcPr>
            <w:tcW w:w="0" w:type="auto"/>
            <w:tcBorders>
              <w:top w:val="nil"/>
              <w:left w:val="nil"/>
              <w:bottom w:val="nil"/>
              <w:right w:val="nil"/>
            </w:tcBorders>
            <w:vAlign w:val="bottom"/>
          </w:tcPr>
          <w:p w14:paraId="4B44AB09" w14:textId="1195C090" w:rsidR="00CB00E2" w:rsidRPr="00EC1F8A" w:rsidRDefault="00CB00E2" w:rsidP="00CB00E2">
            <w:r>
              <w:rPr>
                <w:rFonts w:ascii="Calibri" w:hAnsi="Calibri" w:cs="Calibri"/>
                <w:sz w:val="22"/>
                <w:szCs w:val="22"/>
              </w:rPr>
              <w:t>2.009E+4</w:t>
            </w:r>
          </w:p>
        </w:tc>
        <w:tc>
          <w:tcPr>
            <w:tcW w:w="0" w:type="auto"/>
            <w:tcBorders>
              <w:top w:val="nil"/>
              <w:left w:val="nil"/>
              <w:bottom w:val="nil"/>
              <w:right w:val="nil"/>
            </w:tcBorders>
            <w:vAlign w:val="bottom"/>
          </w:tcPr>
          <w:p w14:paraId="24624453" w14:textId="2B3A5985" w:rsidR="00CB00E2" w:rsidRPr="00EC1F8A" w:rsidRDefault="00CB00E2" w:rsidP="00CB00E2">
            <w:r>
              <w:rPr>
                <w:rFonts w:ascii="Calibri" w:hAnsi="Calibri" w:cs="Calibri"/>
                <w:sz w:val="22"/>
                <w:szCs w:val="22"/>
              </w:rPr>
              <w:t>2.546E+3</w:t>
            </w:r>
          </w:p>
        </w:tc>
        <w:tc>
          <w:tcPr>
            <w:tcW w:w="0" w:type="auto"/>
            <w:vAlign w:val="bottom"/>
          </w:tcPr>
          <w:p w14:paraId="09ED94FB" w14:textId="3E9ADFEE" w:rsidR="00CB00E2" w:rsidRPr="00EC1F8A" w:rsidRDefault="00CB00E2" w:rsidP="00CB00E2">
            <w:r>
              <w:rPr>
                <w:rFonts w:ascii="Calibri" w:hAnsi="Calibri" w:cs="Calibri"/>
                <w:sz w:val="22"/>
                <w:szCs w:val="22"/>
              </w:rPr>
              <w:t>9.324E+1</w:t>
            </w:r>
          </w:p>
        </w:tc>
        <w:tc>
          <w:tcPr>
            <w:tcW w:w="0" w:type="auto"/>
            <w:vAlign w:val="bottom"/>
          </w:tcPr>
          <w:p w14:paraId="7A7910D6" w14:textId="0C1F8295" w:rsidR="00CB00E2" w:rsidRPr="00EC1F8A" w:rsidRDefault="00CB00E2" w:rsidP="00CB00E2">
            <w:r>
              <w:rPr>
                <w:rFonts w:ascii="Calibri" w:hAnsi="Calibri" w:cs="Calibri"/>
                <w:sz w:val="22"/>
                <w:szCs w:val="22"/>
              </w:rPr>
              <w:t>1.130E+2</w:t>
            </w:r>
          </w:p>
        </w:tc>
        <w:tc>
          <w:tcPr>
            <w:tcW w:w="0" w:type="auto"/>
            <w:vAlign w:val="bottom"/>
          </w:tcPr>
          <w:p w14:paraId="1187CFAA" w14:textId="70B85C4E" w:rsidR="00CB00E2" w:rsidRPr="00EC1F8A" w:rsidRDefault="00CB00E2" w:rsidP="00CB00E2">
            <w:r>
              <w:rPr>
                <w:rFonts w:ascii="Calibri" w:hAnsi="Calibri" w:cs="Calibri"/>
                <w:sz w:val="22"/>
                <w:szCs w:val="22"/>
              </w:rPr>
              <w:t>1.849E+2</w:t>
            </w:r>
          </w:p>
        </w:tc>
        <w:tc>
          <w:tcPr>
            <w:tcW w:w="0" w:type="auto"/>
            <w:vAlign w:val="bottom"/>
          </w:tcPr>
          <w:p w14:paraId="22367238" w14:textId="5ACC4F92" w:rsidR="00CB00E2" w:rsidRPr="00EC1F8A" w:rsidRDefault="00CB00E2" w:rsidP="00CB00E2">
            <w:r>
              <w:rPr>
                <w:rFonts w:ascii="Calibri" w:hAnsi="Calibri" w:cs="Calibri"/>
                <w:sz w:val="22"/>
                <w:szCs w:val="22"/>
              </w:rPr>
              <w:t>3.349E+2</w:t>
            </w:r>
          </w:p>
        </w:tc>
        <w:tc>
          <w:tcPr>
            <w:tcW w:w="0" w:type="auto"/>
            <w:vAlign w:val="bottom"/>
          </w:tcPr>
          <w:p w14:paraId="1DC8906F" w14:textId="34DC6C18" w:rsidR="00CB00E2" w:rsidRPr="00EC1F8A" w:rsidRDefault="00CB00E2" w:rsidP="00CB00E2">
            <w:r>
              <w:rPr>
                <w:rFonts w:ascii="Calibri" w:hAnsi="Calibri" w:cs="Calibri"/>
                <w:b/>
                <w:bCs/>
                <w:sz w:val="22"/>
                <w:szCs w:val="22"/>
              </w:rPr>
              <w:t>7.418E+1</w:t>
            </w:r>
          </w:p>
        </w:tc>
        <w:tc>
          <w:tcPr>
            <w:tcW w:w="0" w:type="auto"/>
            <w:vAlign w:val="bottom"/>
          </w:tcPr>
          <w:p w14:paraId="356B2D70" w14:textId="311C7DE6" w:rsidR="00CB00E2" w:rsidRPr="00EC1F8A" w:rsidRDefault="00CB00E2" w:rsidP="00CB00E2">
            <w:r>
              <w:rPr>
                <w:rFonts w:ascii="Calibri" w:hAnsi="Calibri" w:cs="Calibri"/>
                <w:sz w:val="22"/>
                <w:szCs w:val="22"/>
              </w:rPr>
              <w:t>5.124E-3</w:t>
            </w:r>
          </w:p>
        </w:tc>
        <w:tc>
          <w:tcPr>
            <w:tcW w:w="0" w:type="auto"/>
            <w:vAlign w:val="bottom"/>
          </w:tcPr>
          <w:p w14:paraId="6BBAEC3D" w14:textId="5B304F6A" w:rsidR="00CB00E2" w:rsidRPr="00EC1F8A" w:rsidRDefault="00CB00E2" w:rsidP="00CB00E2">
            <w:r>
              <w:rPr>
                <w:rFonts w:ascii="Calibri" w:hAnsi="Calibri" w:cs="Calibri"/>
                <w:sz w:val="22"/>
                <w:szCs w:val="22"/>
              </w:rPr>
              <w:t>2.623E-2</w:t>
            </w:r>
          </w:p>
        </w:tc>
        <w:tc>
          <w:tcPr>
            <w:tcW w:w="0" w:type="auto"/>
            <w:vAlign w:val="bottom"/>
          </w:tcPr>
          <w:p w14:paraId="7D05D618" w14:textId="6F9ED960" w:rsidR="00CB00E2" w:rsidRPr="00EC1F8A" w:rsidRDefault="00CB00E2" w:rsidP="00CB00E2">
            <w:r>
              <w:rPr>
                <w:rFonts w:ascii="Calibri" w:hAnsi="Calibri" w:cs="Calibri"/>
                <w:sz w:val="22"/>
                <w:szCs w:val="22"/>
              </w:rPr>
              <w:t>6.627E-3</w:t>
            </w:r>
          </w:p>
        </w:tc>
        <w:tc>
          <w:tcPr>
            <w:tcW w:w="0" w:type="auto"/>
            <w:vAlign w:val="bottom"/>
          </w:tcPr>
          <w:p w14:paraId="63F35353" w14:textId="55F86522" w:rsidR="00CB00E2" w:rsidRPr="00EC1F8A" w:rsidRDefault="00CB00E2" w:rsidP="00CB00E2">
            <w:r>
              <w:rPr>
                <w:rFonts w:ascii="Calibri" w:hAnsi="Calibri" w:cs="Calibri"/>
                <w:sz w:val="22"/>
                <w:szCs w:val="22"/>
              </w:rPr>
              <w:t>1.227E-2</w:t>
            </w:r>
          </w:p>
        </w:tc>
        <w:tc>
          <w:tcPr>
            <w:tcW w:w="0" w:type="auto"/>
            <w:vAlign w:val="bottom"/>
          </w:tcPr>
          <w:p w14:paraId="08D073B1" w14:textId="57CFC3F7" w:rsidR="00CB00E2" w:rsidRPr="00EC1F8A" w:rsidRDefault="00CB00E2" w:rsidP="00CB00E2">
            <w:r>
              <w:rPr>
                <w:rFonts w:ascii="Calibri" w:hAnsi="Calibri" w:cs="Calibri"/>
                <w:b/>
                <w:bCs/>
                <w:sz w:val="22"/>
                <w:szCs w:val="22"/>
              </w:rPr>
              <w:t>3.913E-3</w:t>
            </w:r>
          </w:p>
        </w:tc>
      </w:tr>
      <w:tr w:rsidR="00CB00E2" w:rsidRPr="00CA6E93" w14:paraId="36EE9F17" w14:textId="77777777" w:rsidTr="0052298E">
        <w:trPr>
          <w:jc w:val="center"/>
        </w:trPr>
        <w:tc>
          <w:tcPr>
            <w:tcW w:w="956" w:type="dxa"/>
          </w:tcPr>
          <w:p w14:paraId="6A51AE5D" w14:textId="77777777" w:rsidR="00CB00E2" w:rsidRPr="00CA6E93" w:rsidRDefault="00CB00E2" w:rsidP="00CB00E2">
            <w:pPr>
              <w:pStyle w:val="bangtrai"/>
            </w:pPr>
          </w:p>
        </w:tc>
        <w:tc>
          <w:tcPr>
            <w:tcW w:w="0" w:type="auto"/>
          </w:tcPr>
          <w:p w14:paraId="5A9B27DC"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0D55095A" w14:textId="34813E15" w:rsidR="00CB00E2" w:rsidRPr="00EC1F8A" w:rsidRDefault="00CB00E2" w:rsidP="00CB00E2">
            <w:r>
              <w:rPr>
                <w:rFonts w:ascii="Calibri" w:hAnsi="Calibri" w:cs="Calibri"/>
                <w:sz w:val="22"/>
                <w:szCs w:val="22"/>
              </w:rPr>
              <w:t>3.143E+2</w:t>
            </w:r>
          </w:p>
        </w:tc>
        <w:tc>
          <w:tcPr>
            <w:tcW w:w="0" w:type="auto"/>
            <w:tcBorders>
              <w:top w:val="nil"/>
              <w:left w:val="nil"/>
              <w:bottom w:val="nil"/>
              <w:right w:val="nil"/>
            </w:tcBorders>
            <w:vAlign w:val="bottom"/>
          </w:tcPr>
          <w:p w14:paraId="125480CA" w14:textId="36ABF6E5" w:rsidR="00CB00E2" w:rsidRPr="00EC1F8A" w:rsidRDefault="00CB00E2" w:rsidP="00CB00E2">
            <w:r>
              <w:rPr>
                <w:rFonts w:ascii="Calibri" w:hAnsi="Calibri" w:cs="Calibri"/>
                <w:sz w:val="22"/>
                <w:szCs w:val="22"/>
              </w:rPr>
              <w:t>7.418E+3</w:t>
            </w:r>
          </w:p>
        </w:tc>
        <w:tc>
          <w:tcPr>
            <w:tcW w:w="0" w:type="auto"/>
            <w:tcBorders>
              <w:top w:val="nil"/>
              <w:left w:val="nil"/>
              <w:bottom w:val="nil"/>
              <w:right w:val="nil"/>
            </w:tcBorders>
            <w:vAlign w:val="bottom"/>
          </w:tcPr>
          <w:p w14:paraId="4EDD769C" w14:textId="666E7280" w:rsidR="00CB00E2" w:rsidRPr="00EC1F8A" w:rsidRDefault="00CB00E2" w:rsidP="00CB00E2">
            <w:r>
              <w:rPr>
                <w:rFonts w:ascii="Calibri" w:hAnsi="Calibri" w:cs="Calibri"/>
                <w:b/>
                <w:bCs/>
                <w:sz w:val="22"/>
                <w:szCs w:val="22"/>
              </w:rPr>
              <w:t>3.006E+2</w:t>
            </w:r>
          </w:p>
        </w:tc>
        <w:tc>
          <w:tcPr>
            <w:tcW w:w="0" w:type="auto"/>
            <w:tcBorders>
              <w:top w:val="nil"/>
              <w:left w:val="nil"/>
              <w:bottom w:val="nil"/>
              <w:right w:val="nil"/>
            </w:tcBorders>
            <w:vAlign w:val="bottom"/>
          </w:tcPr>
          <w:p w14:paraId="211C257A" w14:textId="3E1E6AA3" w:rsidR="00CB00E2" w:rsidRPr="00EC1F8A" w:rsidRDefault="00CB00E2" w:rsidP="00CB00E2">
            <w:r>
              <w:rPr>
                <w:rFonts w:ascii="Calibri" w:hAnsi="Calibri" w:cs="Calibri"/>
                <w:sz w:val="22"/>
                <w:szCs w:val="22"/>
              </w:rPr>
              <w:t>1.163E+4</w:t>
            </w:r>
          </w:p>
        </w:tc>
        <w:tc>
          <w:tcPr>
            <w:tcW w:w="0" w:type="auto"/>
            <w:tcBorders>
              <w:top w:val="nil"/>
              <w:left w:val="nil"/>
              <w:bottom w:val="nil"/>
              <w:right w:val="nil"/>
            </w:tcBorders>
            <w:vAlign w:val="bottom"/>
          </w:tcPr>
          <w:p w14:paraId="4FD674E3" w14:textId="4F77F912" w:rsidR="00CB00E2" w:rsidRPr="00EC1F8A" w:rsidRDefault="00CB00E2" w:rsidP="00CB00E2">
            <w:r>
              <w:rPr>
                <w:rFonts w:ascii="Calibri" w:hAnsi="Calibri" w:cs="Calibri"/>
                <w:sz w:val="22"/>
                <w:szCs w:val="22"/>
              </w:rPr>
              <w:t>7.920E+2</w:t>
            </w:r>
          </w:p>
        </w:tc>
        <w:tc>
          <w:tcPr>
            <w:tcW w:w="0" w:type="auto"/>
            <w:vAlign w:val="bottom"/>
          </w:tcPr>
          <w:p w14:paraId="016B413E" w14:textId="7BF88A45" w:rsidR="00CB00E2" w:rsidRPr="00EC1F8A" w:rsidRDefault="00CB00E2" w:rsidP="00CB00E2">
            <w:r>
              <w:rPr>
                <w:rFonts w:ascii="Calibri" w:hAnsi="Calibri" w:cs="Calibri"/>
                <w:sz w:val="22"/>
                <w:szCs w:val="22"/>
              </w:rPr>
              <w:t>7.931E+1</w:t>
            </w:r>
          </w:p>
        </w:tc>
        <w:tc>
          <w:tcPr>
            <w:tcW w:w="0" w:type="auto"/>
            <w:vAlign w:val="bottom"/>
          </w:tcPr>
          <w:p w14:paraId="0AB29190" w14:textId="34E68DC7" w:rsidR="00CB00E2" w:rsidRPr="00EC1F8A" w:rsidRDefault="00CB00E2" w:rsidP="00CB00E2">
            <w:r>
              <w:rPr>
                <w:rFonts w:ascii="Calibri" w:hAnsi="Calibri" w:cs="Calibri"/>
                <w:sz w:val="22"/>
                <w:szCs w:val="22"/>
              </w:rPr>
              <w:t>8.959E+1</w:t>
            </w:r>
          </w:p>
        </w:tc>
        <w:tc>
          <w:tcPr>
            <w:tcW w:w="0" w:type="auto"/>
            <w:vAlign w:val="bottom"/>
          </w:tcPr>
          <w:p w14:paraId="7F86F0F7" w14:textId="405AC4FB" w:rsidR="00CB00E2" w:rsidRPr="00EC1F8A" w:rsidRDefault="00CB00E2" w:rsidP="00CB00E2">
            <w:r>
              <w:rPr>
                <w:rFonts w:ascii="Calibri" w:hAnsi="Calibri" w:cs="Calibri"/>
                <w:sz w:val="22"/>
                <w:szCs w:val="22"/>
              </w:rPr>
              <w:t>1.291E+2</w:t>
            </w:r>
          </w:p>
        </w:tc>
        <w:tc>
          <w:tcPr>
            <w:tcW w:w="0" w:type="auto"/>
            <w:vAlign w:val="bottom"/>
          </w:tcPr>
          <w:p w14:paraId="76D72D26" w14:textId="418325A7" w:rsidR="00CB00E2" w:rsidRPr="00EC1F8A" w:rsidRDefault="00CB00E2" w:rsidP="00CB00E2">
            <w:r>
              <w:rPr>
                <w:rFonts w:ascii="Calibri" w:hAnsi="Calibri" w:cs="Calibri"/>
                <w:sz w:val="22"/>
                <w:szCs w:val="22"/>
              </w:rPr>
              <w:t>1.338E+2</w:t>
            </w:r>
          </w:p>
        </w:tc>
        <w:tc>
          <w:tcPr>
            <w:tcW w:w="0" w:type="auto"/>
            <w:vAlign w:val="bottom"/>
          </w:tcPr>
          <w:p w14:paraId="37EC0550" w14:textId="72B6CD8E" w:rsidR="00CB00E2" w:rsidRPr="00EC1F8A" w:rsidRDefault="00CB00E2" w:rsidP="00CB00E2">
            <w:r>
              <w:rPr>
                <w:rFonts w:ascii="Calibri" w:hAnsi="Calibri" w:cs="Calibri"/>
                <w:b/>
                <w:bCs/>
                <w:sz w:val="22"/>
                <w:szCs w:val="22"/>
              </w:rPr>
              <w:t>6.693E+1</w:t>
            </w:r>
          </w:p>
        </w:tc>
        <w:tc>
          <w:tcPr>
            <w:tcW w:w="0" w:type="auto"/>
            <w:vAlign w:val="bottom"/>
          </w:tcPr>
          <w:p w14:paraId="05E31BA1" w14:textId="031AC466" w:rsidR="00CB00E2" w:rsidRPr="00EC1F8A" w:rsidRDefault="00CB00E2" w:rsidP="00CB00E2">
            <w:r>
              <w:rPr>
                <w:rFonts w:ascii="Calibri" w:hAnsi="Calibri" w:cs="Calibri"/>
                <w:sz w:val="22"/>
                <w:szCs w:val="22"/>
              </w:rPr>
              <w:t>3.504E-3</w:t>
            </w:r>
          </w:p>
        </w:tc>
        <w:tc>
          <w:tcPr>
            <w:tcW w:w="0" w:type="auto"/>
            <w:vAlign w:val="bottom"/>
          </w:tcPr>
          <w:p w14:paraId="74A79D44" w14:textId="09159279" w:rsidR="00CB00E2" w:rsidRPr="00EC1F8A" w:rsidRDefault="00CB00E2" w:rsidP="00CB00E2">
            <w:r>
              <w:rPr>
                <w:rFonts w:ascii="Calibri" w:hAnsi="Calibri" w:cs="Calibri"/>
                <w:sz w:val="22"/>
                <w:szCs w:val="22"/>
              </w:rPr>
              <w:t>7.703E-3</w:t>
            </w:r>
          </w:p>
        </w:tc>
        <w:tc>
          <w:tcPr>
            <w:tcW w:w="0" w:type="auto"/>
            <w:vAlign w:val="bottom"/>
          </w:tcPr>
          <w:p w14:paraId="5D49393B" w14:textId="07CA9E6E" w:rsidR="00CB00E2" w:rsidRPr="00EC1F8A" w:rsidRDefault="00CB00E2" w:rsidP="00CB00E2">
            <w:r>
              <w:rPr>
                <w:rFonts w:ascii="Calibri" w:hAnsi="Calibri" w:cs="Calibri"/>
                <w:sz w:val="22"/>
                <w:szCs w:val="22"/>
              </w:rPr>
              <w:t>5.719E-3</w:t>
            </w:r>
          </w:p>
        </w:tc>
        <w:tc>
          <w:tcPr>
            <w:tcW w:w="0" w:type="auto"/>
            <w:vAlign w:val="bottom"/>
          </w:tcPr>
          <w:p w14:paraId="5D256C44" w14:textId="5E00D74B" w:rsidR="00CB00E2" w:rsidRPr="00EC1F8A" w:rsidRDefault="00CB00E2" w:rsidP="00CB00E2">
            <w:r>
              <w:rPr>
                <w:rFonts w:ascii="Calibri" w:hAnsi="Calibri" w:cs="Calibri"/>
                <w:sz w:val="22"/>
                <w:szCs w:val="22"/>
              </w:rPr>
              <w:t>9.049E-3</w:t>
            </w:r>
          </w:p>
        </w:tc>
        <w:tc>
          <w:tcPr>
            <w:tcW w:w="0" w:type="auto"/>
            <w:vAlign w:val="bottom"/>
          </w:tcPr>
          <w:p w14:paraId="7FB752C0" w14:textId="5DB811FE" w:rsidR="00CB00E2" w:rsidRPr="00EC1F8A" w:rsidRDefault="00CB00E2" w:rsidP="00CB00E2">
            <w:r>
              <w:rPr>
                <w:rFonts w:ascii="Calibri" w:hAnsi="Calibri" w:cs="Calibri"/>
                <w:b/>
                <w:bCs/>
                <w:sz w:val="22"/>
                <w:szCs w:val="22"/>
              </w:rPr>
              <w:t>2.632E-3</w:t>
            </w:r>
          </w:p>
        </w:tc>
      </w:tr>
      <w:tr w:rsidR="00CB00E2" w:rsidRPr="00CA6E93" w14:paraId="0CE2248C" w14:textId="77777777" w:rsidTr="0052298E">
        <w:trPr>
          <w:jc w:val="center"/>
        </w:trPr>
        <w:tc>
          <w:tcPr>
            <w:tcW w:w="956" w:type="dxa"/>
          </w:tcPr>
          <w:p w14:paraId="7B59FB43" w14:textId="77777777" w:rsidR="00CB00E2" w:rsidRPr="00CA6E93" w:rsidRDefault="00CB00E2" w:rsidP="00CB00E2">
            <w:pPr>
              <w:pStyle w:val="bangtrai"/>
            </w:pPr>
          </w:p>
        </w:tc>
        <w:tc>
          <w:tcPr>
            <w:tcW w:w="0" w:type="auto"/>
          </w:tcPr>
          <w:p w14:paraId="4609253D"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67E65E37" w14:textId="35A91656" w:rsidR="00CB00E2" w:rsidRPr="00EC1F8A" w:rsidRDefault="00CB00E2" w:rsidP="00CB00E2">
            <w:r>
              <w:rPr>
                <w:rFonts w:ascii="Calibri" w:hAnsi="Calibri" w:cs="Calibri"/>
                <w:sz w:val="22"/>
                <w:szCs w:val="22"/>
              </w:rPr>
              <w:t>5.963E+1</w:t>
            </w:r>
          </w:p>
        </w:tc>
        <w:tc>
          <w:tcPr>
            <w:tcW w:w="0" w:type="auto"/>
            <w:tcBorders>
              <w:top w:val="nil"/>
              <w:left w:val="nil"/>
              <w:right w:val="nil"/>
            </w:tcBorders>
            <w:vAlign w:val="bottom"/>
          </w:tcPr>
          <w:p w14:paraId="0BB941A5" w14:textId="24613E5B" w:rsidR="00CB00E2" w:rsidRPr="00EC1F8A" w:rsidRDefault="00CB00E2" w:rsidP="00CB00E2">
            <w:r>
              <w:rPr>
                <w:rFonts w:ascii="Calibri" w:hAnsi="Calibri" w:cs="Calibri"/>
                <w:sz w:val="22"/>
                <w:szCs w:val="22"/>
              </w:rPr>
              <w:t>1.889E+3</w:t>
            </w:r>
          </w:p>
        </w:tc>
        <w:tc>
          <w:tcPr>
            <w:tcW w:w="0" w:type="auto"/>
            <w:tcBorders>
              <w:top w:val="nil"/>
              <w:left w:val="nil"/>
              <w:right w:val="nil"/>
            </w:tcBorders>
            <w:vAlign w:val="bottom"/>
          </w:tcPr>
          <w:p w14:paraId="5D180C5D" w14:textId="7F28054B" w:rsidR="00CB00E2" w:rsidRPr="00EC1F8A" w:rsidRDefault="00CB00E2" w:rsidP="00CB00E2">
            <w:r>
              <w:rPr>
                <w:rFonts w:ascii="Calibri" w:hAnsi="Calibri" w:cs="Calibri"/>
                <w:b/>
                <w:bCs/>
                <w:sz w:val="22"/>
                <w:szCs w:val="22"/>
              </w:rPr>
              <w:t>5.362E+1</w:t>
            </w:r>
          </w:p>
        </w:tc>
        <w:tc>
          <w:tcPr>
            <w:tcW w:w="0" w:type="auto"/>
            <w:tcBorders>
              <w:top w:val="nil"/>
              <w:left w:val="nil"/>
              <w:right w:val="nil"/>
            </w:tcBorders>
            <w:vAlign w:val="bottom"/>
          </w:tcPr>
          <w:p w14:paraId="7E9F392D" w14:textId="2767F6ED" w:rsidR="00CB00E2" w:rsidRPr="00EC1F8A" w:rsidRDefault="00CB00E2" w:rsidP="00CB00E2">
            <w:r>
              <w:rPr>
                <w:rFonts w:ascii="Calibri" w:hAnsi="Calibri" w:cs="Calibri"/>
                <w:sz w:val="22"/>
                <w:szCs w:val="22"/>
              </w:rPr>
              <w:t>3.683E+3</w:t>
            </w:r>
          </w:p>
        </w:tc>
        <w:tc>
          <w:tcPr>
            <w:tcW w:w="0" w:type="auto"/>
            <w:tcBorders>
              <w:top w:val="nil"/>
              <w:left w:val="nil"/>
              <w:right w:val="nil"/>
            </w:tcBorders>
            <w:vAlign w:val="bottom"/>
          </w:tcPr>
          <w:p w14:paraId="3D617B0B" w14:textId="60AFC752" w:rsidR="00CB00E2" w:rsidRPr="00EC1F8A" w:rsidRDefault="00CB00E2" w:rsidP="00CB00E2">
            <w:r>
              <w:rPr>
                <w:rFonts w:ascii="Calibri" w:hAnsi="Calibri" w:cs="Calibri"/>
                <w:sz w:val="22"/>
                <w:szCs w:val="22"/>
              </w:rPr>
              <w:t>6.013E+2</w:t>
            </w:r>
          </w:p>
        </w:tc>
        <w:tc>
          <w:tcPr>
            <w:tcW w:w="0" w:type="auto"/>
            <w:vAlign w:val="bottom"/>
          </w:tcPr>
          <w:p w14:paraId="045E9C86" w14:textId="59C56CDF" w:rsidR="00CB00E2" w:rsidRPr="00EC1F8A" w:rsidRDefault="00CB00E2" w:rsidP="00CB00E2">
            <w:r>
              <w:rPr>
                <w:rFonts w:ascii="Calibri" w:hAnsi="Calibri" w:cs="Calibri"/>
                <w:sz w:val="22"/>
                <w:szCs w:val="22"/>
              </w:rPr>
              <w:t>4.326E+0</w:t>
            </w:r>
          </w:p>
        </w:tc>
        <w:tc>
          <w:tcPr>
            <w:tcW w:w="0" w:type="auto"/>
            <w:vAlign w:val="bottom"/>
          </w:tcPr>
          <w:p w14:paraId="3CA76386" w14:textId="2BAC4788" w:rsidR="00CB00E2" w:rsidRPr="00EC1F8A" w:rsidRDefault="00CB00E2" w:rsidP="00CB00E2">
            <w:r>
              <w:rPr>
                <w:rFonts w:ascii="Calibri" w:hAnsi="Calibri" w:cs="Calibri"/>
                <w:sz w:val="22"/>
                <w:szCs w:val="22"/>
              </w:rPr>
              <w:t>7.536E+0</w:t>
            </w:r>
          </w:p>
        </w:tc>
        <w:tc>
          <w:tcPr>
            <w:tcW w:w="0" w:type="auto"/>
            <w:vAlign w:val="bottom"/>
          </w:tcPr>
          <w:p w14:paraId="7CA1D0E9" w14:textId="545DC150" w:rsidR="00CB00E2" w:rsidRPr="00EC1F8A" w:rsidRDefault="00CB00E2" w:rsidP="00CB00E2">
            <w:r>
              <w:rPr>
                <w:rFonts w:ascii="Calibri" w:hAnsi="Calibri" w:cs="Calibri"/>
                <w:sz w:val="22"/>
                <w:szCs w:val="22"/>
              </w:rPr>
              <w:t>1.644E+1</w:t>
            </w:r>
          </w:p>
        </w:tc>
        <w:tc>
          <w:tcPr>
            <w:tcW w:w="0" w:type="auto"/>
            <w:vAlign w:val="bottom"/>
          </w:tcPr>
          <w:p w14:paraId="66D8748D" w14:textId="19DE7664" w:rsidR="00CB00E2" w:rsidRPr="00EC1F8A" w:rsidRDefault="00CB00E2" w:rsidP="00CB00E2">
            <w:r>
              <w:rPr>
                <w:rFonts w:ascii="Calibri" w:hAnsi="Calibri" w:cs="Calibri"/>
                <w:sz w:val="22"/>
                <w:szCs w:val="22"/>
              </w:rPr>
              <w:t>5.541E+1</w:t>
            </w:r>
          </w:p>
        </w:tc>
        <w:tc>
          <w:tcPr>
            <w:tcW w:w="0" w:type="auto"/>
            <w:vAlign w:val="bottom"/>
          </w:tcPr>
          <w:p w14:paraId="18FC3372" w14:textId="285E799A" w:rsidR="00CB00E2" w:rsidRPr="00EC1F8A" w:rsidRDefault="00CB00E2" w:rsidP="00CB00E2">
            <w:r>
              <w:rPr>
                <w:rFonts w:ascii="Calibri" w:hAnsi="Calibri" w:cs="Calibri"/>
                <w:b/>
                <w:bCs/>
                <w:sz w:val="22"/>
                <w:szCs w:val="22"/>
              </w:rPr>
              <w:t>3.410E+0</w:t>
            </w:r>
          </w:p>
        </w:tc>
        <w:tc>
          <w:tcPr>
            <w:tcW w:w="0" w:type="auto"/>
            <w:vAlign w:val="bottom"/>
          </w:tcPr>
          <w:p w14:paraId="3E7842B2" w14:textId="039D7991" w:rsidR="00CB00E2" w:rsidRPr="00EC1F8A" w:rsidRDefault="00CB00E2" w:rsidP="00CB00E2">
            <w:r>
              <w:rPr>
                <w:rFonts w:ascii="Calibri" w:hAnsi="Calibri" w:cs="Calibri"/>
                <w:sz w:val="22"/>
                <w:szCs w:val="22"/>
              </w:rPr>
              <w:t>6.291E-4</w:t>
            </w:r>
          </w:p>
        </w:tc>
        <w:tc>
          <w:tcPr>
            <w:tcW w:w="0" w:type="auto"/>
            <w:vAlign w:val="bottom"/>
          </w:tcPr>
          <w:p w14:paraId="26A38E11" w14:textId="74D8AA34" w:rsidR="00CB00E2" w:rsidRPr="00EC1F8A" w:rsidRDefault="00CB00E2" w:rsidP="00CB00E2">
            <w:r>
              <w:rPr>
                <w:rFonts w:ascii="Calibri" w:hAnsi="Calibri" w:cs="Calibri"/>
                <w:sz w:val="22"/>
                <w:szCs w:val="22"/>
              </w:rPr>
              <w:t>5.247E-3</w:t>
            </w:r>
          </w:p>
        </w:tc>
        <w:tc>
          <w:tcPr>
            <w:tcW w:w="0" w:type="auto"/>
            <w:vAlign w:val="bottom"/>
          </w:tcPr>
          <w:p w14:paraId="6B8DEF20" w14:textId="127676D9" w:rsidR="00CB00E2" w:rsidRPr="00EC1F8A" w:rsidRDefault="00CB00E2" w:rsidP="00CB00E2">
            <w:r>
              <w:rPr>
                <w:rFonts w:ascii="Calibri" w:hAnsi="Calibri" w:cs="Calibri"/>
                <w:sz w:val="22"/>
                <w:szCs w:val="22"/>
              </w:rPr>
              <w:t>4.618E-4</w:t>
            </w:r>
          </w:p>
        </w:tc>
        <w:tc>
          <w:tcPr>
            <w:tcW w:w="0" w:type="auto"/>
            <w:vAlign w:val="bottom"/>
          </w:tcPr>
          <w:p w14:paraId="3F1B8D5F" w14:textId="323B20BD" w:rsidR="00CB00E2" w:rsidRPr="00EC1F8A" w:rsidRDefault="00CB00E2" w:rsidP="00CB00E2">
            <w:r>
              <w:rPr>
                <w:rFonts w:ascii="Calibri" w:hAnsi="Calibri" w:cs="Calibri"/>
                <w:sz w:val="22"/>
                <w:szCs w:val="22"/>
              </w:rPr>
              <w:t>1.485E-3</w:t>
            </w:r>
          </w:p>
        </w:tc>
        <w:tc>
          <w:tcPr>
            <w:tcW w:w="0" w:type="auto"/>
            <w:vAlign w:val="bottom"/>
          </w:tcPr>
          <w:p w14:paraId="1F0B3AF9" w14:textId="0B198E27" w:rsidR="00CB00E2" w:rsidRPr="00EC1F8A" w:rsidRDefault="00CB00E2" w:rsidP="00CB00E2">
            <w:r>
              <w:rPr>
                <w:rFonts w:ascii="Calibri" w:hAnsi="Calibri" w:cs="Calibri"/>
                <w:b/>
                <w:bCs/>
                <w:sz w:val="22"/>
                <w:szCs w:val="22"/>
              </w:rPr>
              <w:t>3.145E-4</w:t>
            </w:r>
          </w:p>
        </w:tc>
      </w:tr>
      <w:tr w:rsidR="00CB00E2" w:rsidRPr="00CA6E93" w14:paraId="2635330D" w14:textId="77777777" w:rsidTr="0052298E">
        <w:trPr>
          <w:jc w:val="center"/>
        </w:trPr>
        <w:tc>
          <w:tcPr>
            <w:tcW w:w="956" w:type="dxa"/>
            <w:tcBorders>
              <w:bottom w:val="single" w:sz="4" w:space="0" w:color="auto"/>
            </w:tcBorders>
          </w:tcPr>
          <w:p w14:paraId="5AA0CA47" w14:textId="77777777" w:rsidR="00CB00E2" w:rsidRPr="00CA6E93" w:rsidRDefault="00CB00E2" w:rsidP="00CB00E2">
            <w:pPr>
              <w:pStyle w:val="bangtrai"/>
            </w:pPr>
          </w:p>
        </w:tc>
        <w:tc>
          <w:tcPr>
            <w:tcW w:w="0" w:type="auto"/>
            <w:tcBorders>
              <w:bottom w:val="single" w:sz="4" w:space="0" w:color="auto"/>
            </w:tcBorders>
          </w:tcPr>
          <w:p w14:paraId="657CE134"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02D878D0" w14:textId="37F4ADEB" w:rsidR="00CB00E2" w:rsidRPr="00EC1F8A" w:rsidRDefault="00CB00E2" w:rsidP="00CB00E2">
            <w:r>
              <w:rPr>
                <w:rFonts w:ascii="Calibri" w:hAnsi="Calibri" w:cs="Calibri"/>
                <w:b/>
                <w:bCs/>
                <w:sz w:val="22"/>
                <w:szCs w:val="22"/>
              </w:rPr>
              <w:t>2.073E+2</w:t>
            </w:r>
          </w:p>
        </w:tc>
        <w:tc>
          <w:tcPr>
            <w:tcW w:w="0" w:type="auto"/>
            <w:tcBorders>
              <w:top w:val="nil"/>
              <w:left w:val="nil"/>
              <w:bottom w:val="single" w:sz="4" w:space="0" w:color="auto"/>
              <w:right w:val="nil"/>
            </w:tcBorders>
            <w:vAlign w:val="bottom"/>
          </w:tcPr>
          <w:p w14:paraId="459F6CC6" w14:textId="406AD361" w:rsidR="00CB00E2" w:rsidRPr="00EC1F8A" w:rsidRDefault="00CB00E2" w:rsidP="00CB00E2">
            <w:r>
              <w:rPr>
                <w:rFonts w:ascii="Calibri" w:hAnsi="Calibri" w:cs="Calibri"/>
                <w:sz w:val="22"/>
                <w:szCs w:val="22"/>
              </w:rPr>
              <w:t>3.967E+3</w:t>
            </w:r>
          </w:p>
        </w:tc>
        <w:tc>
          <w:tcPr>
            <w:tcW w:w="0" w:type="auto"/>
            <w:tcBorders>
              <w:top w:val="nil"/>
              <w:left w:val="nil"/>
              <w:bottom w:val="single" w:sz="4" w:space="0" w:color="auto"/>
              <w:right w:val="nil"/>
            </w:tcBorders>
            <w:vAlign w:val="bottom"/>
          </w:tcPr>
          <w:p w14:paraId="101CBE07" w14:textId="6504DFCC" w:rsidR="00CB00E2" w:rsidRPr="00EC1F8A" w:rsidRDefault="00CB00E2" w:rsidP="00CB00E2">
            <w:r>
              <w:rPr>
                <w:rFonts w:ascii="Calibri" w:hAnsi="Calibri" w:cs="Calibri"/>
                <w:sz w:val="22"/>
                <w:szCs w:val="22"/>
              </w:rPr>
              <w:t>2.473E+2</w:t>
            </w:r>
          </w:p>
        </w:tc>
        <w:tc>
          <w:tcPr>
            <w:tcW w:w="0" w:type="auto"/>
            <w:tcBorders>
              <w:top w:val="nil"/>
              <w:left w:val="nil"/>
              <w:bottom w:val="single" w:sz="4" w:space="0" w:color="auto"/>
              <w:right w:val="nil"/>
            </w:tcBorders>
            <w:vAlign w:val="bottom"/>
          </w:tcPr>
          <w:p w14:paraId="39B2D1B5" w14:textId="36D36C00" w:rsidR="00CB00E2" w:rsidRPr="00EC1F8A" w:rsidRDefault="00CB00E2" w:rsidP="00CB00E2">
            <w:r>
              <w:rPr>
                <w:rFonts w:ascii="Calibri" w:hAnsi="Calibri" w:cs="Calibri"/>
                <w:sz w:val="22"/>
                <w:szCs w:val="22"/>
              </w:rPr>
              <w:t>5.291E+3</w:t>
            </w:r>
          </w:p>
        </w:tc>
        <w:tc>
          <w:tcPr>
            <w:tcW w:w="0" w:type="auto"/>
            <w:tcBorders>
              <w:top w:val="nil"/>
              <w:left w:val="nil"/>
              <w:bottom w:val="single" w:sz="4" w:space="0" w:color="auto"/>
              <w:right w:val="nil"/>
            </w:tcBorders>
            <w:vAlign w:val="bottom"/>
          </w:tcPr>
          <w:p w14:paraId="1C23EB51" w14:textId="0E0EA7AD" w:rsidR="00CB00E2" w:rsidRPr="00EC1F8A" w:rsidRDefault="00CB00E2" w:rsidP="00CB00E2">
            <w:r>
              <w:rPr>
                <w:rFonts w:ascii="Calibri" w:hAnsi="Calibri" w:cs="Calibri"/>
                <w:sz w:val="22"/>
                <w:szCs w:val="22"/>
              </w:rPr>
              <w:t>2.074E+2</w:t>
            </w:r>
          </w:p>
        </w:tc>
        <w:tc>
          <w:tcPr>
            <w:tcW w:w="0" w:type="auto"/>
            <w:tcBorders>
              <w:bottom w:val="single" w:sz="4" w:space="0" w:color="auto"/>
            </w:tcBorders>
            <w:vAlign w:val="bottom"/>
          </w:tcPr>
          <w:p w14:paraId="15FEE155" w14:textId="2A0925AB" w:rsidR="00CB00E2" w:rsidRPr="00EC1F8A" w:rsidRDefault="00CB00E2" w:rsidP="00CB00E2">
            <w:r>
              <w:rPr>
                <w:rFonts w:ascii="Calibri" w:hAnsi="Calibri" w:cs="Calibri"/>
                <w:sz w:val="22"/>
                <w:szCs w:val="22"/>
              </w:rPr>
              <w:t>7.099E+1</w:t>
            </w:r>
          </w:p>
        </w:tc>
        <w:tc>
          <w:tcPr>
            <w:tcW w:w="0" w:type="auto"/>
            <w:tcBorders>
              <w:bottom w:val="single" w:sz="4" w:space="0" w:color="auto"/>
            </w:tcBorders>
            <w:vAlign w:val="bottom"/>
          </w:tcPr>
          <w:p w14:paraId="6E173957" w14:textId="075956CE" w:rsidR="00CB00E2" w:rsidRPr="00EC1F8A" w:rsidRDefault="00CB00E2" w:rsidP="00CB00E2">
            <w:r>
              <w:rPr>
                <w:rFonts w:ascii="Calibri" w:hAnsi="Calibri" w:cs="Calibri"/>
                <w:sz w:val="22"/>
                <w:szCs w:val="22"/>
              </w:rPr>
              <w:t>7.565E+1</w:t>
            </w:r>
          </w:p>
        </w:tc>
        <w:tc>
          <w:tcPr>
            <w:tcW w:w="0" w:type="auto"/>
            <w:tcBorders>
              <w:bottom w:val="single" w:sz="4" w:space="0" w:color="auto"/>
            </w:tcBorders>
            <w:vAlign w:val="bottom"/>
          </w:tcPr>
          <w:p w14:paraId="0BFFB90B" w14:textId="57468732" w:rsidR="00CB00E2" w:rsidRPr="00EC1F8A" w:rsidRDefault="00CB00E2" w:rsidP="00CB00E2">
            <w:r>
              <w:rPr>
                <w:rFonts w:ascii="Calibri" w:hAnsi="Calibri" w:cs="Calibri"/>
                <w:sz w:val="22"/>
                <w:szCs w:val="22"/>
              </w:rPr>
              <w:t>9.921E+1</w:t>
            </w:r>
          </w:p>
        </w:tc>
        <w:tc>
          <w:tcPr>
            <w:tcW w:w="0" w:type="auto"/>
            <w:tcBorders>
              <w:bottom w:val="single" w:sz="4" w:space="0" w:color="auto"/>
            </w:tcBorders>
            <w:vAlign w:val="bottom"/>
          </w:tcPr>
          <w:p w14:paraId="6C6A86FA" w14:textId="4A0FD211" w:rsidR="00CB00E2" w:rsidRPr="00EC1F8A" w:rsidRDefault="00CB00E2" w:rsidP="00CB00E2">
            <w:r>
              <w:rPr>
                <w:rFonts w:ascii="Calibri" w:hAnsi="Calibri" w:cs="Calibri"/>
                <w:sz w:val="22"/>
                <w:szCs w:val="22"/>
              </w:rPr>
              <w:t>7.129E+1</w:t>
            </w:r>
          </w:p>
        </w:tc>
        <w:tc>
          <w:tcPr>
            <w:tcW w:w="0" w:type="auto"/>
            <w:tcBorders>
              <w:bottom w:val="single" w:sz="4" w:space="0" w:color="auto"/>
            </w:tcBorders>
            <w:vAlign w:val="bottom"/>
          </w:tcPr>
          <w:p w14:paraId="4DC91690" w14:textId="3AD2200A" w:rsidR="00CB00E2" w:rsidRPr="00EC1F8A" w:rsidRDefault="00CB00E2" w:rsidP="00CB00E2">
            <w:r>
              <w:rPr>
                <w:rFonts w:ascii="Calibri" w:hAnsi="Calibri" w:cs="Calibri"/>
                <w:b/>
                <w:bCs/>
                <w:sz w:val="22"/>
                <w:szCs w:val="22"/>
              </w:rPr>
              <w:t>6.016E+1</w:t>
            </w:r>
          </w:p>
        </w:tc>
        <w:tc>
          <w:tcPr>
            <w:tcW w:w="0" w:type="auto"/>
            <w:tcBorders>
              <w:bottom w:val="single" w:sz="4" w:space="0" w:color="auto"/>
            </w:tcBorders>
            <w:vAlign w:val="bottom"/>
          </w:tcPr>
          <w:p w14:paraId="0381F76F" w14:textId="418DE3F9" w:rsidR="00CB00E2" w:rsidRPr="00EC1F8A" w:rsidRDefault="00CB00E2" w:rsidP="00CB00E2">
            <w:r>
              <w:rPr>
                <w:rFonts w:ascii="Calibri" w:hAnsi="Calibri" w:cs="Calibri"/>
                <w:sz w:val="22"/>
                <w:szCs w:val="22"/>
              </w:rPr>
              <w:t>2.480E-3</w:t>
            </w:r>
          </w:p>
        </w:tc>
        <w:tc>
          <w:tcPr>
            <w:tcW w:w="0" w:type="auto"/>
            <w:tcBorders>
              <w:bottom w:val="single" w:sz="4" w:space="0" w:color="auto"/>
            </w:tcBorders>
            <w:vAlign w:val="bottom"/>
          </w:tcPr>
          <w:p w14:paraId="2BFE015E" w14:textId="053DEA44" w:rsidR="00CB00E2" w:rsidRPr="00EC1F8A" w:rsidRDefault="00CB00E2" w:rsidP="00CB00E2">
            <w:r>
              <w:rPr>
                <w:rFonts w:ascii="Calibri" w:hAnsi="Calibri" w:cs="Calibri"/>
                <w:sz w:val="22"/>
                <w:szCs w:val="22"/>
              </w:rPr>
              <w:t>3.589E-3</w:t>
            </w:r>
          </w:p>
        </w:tc>
        <w:tc>
          <w:tcPr>
            <w:tcW w:w="0" w:type="auto"/>
            <w:tcBorders>
              <w:bottom w:val="single" w:sz="4" w:space="0" w:color="auto"/>
            </w:tcBorders>
            <w:vAlign w:val="bottom"/>
          </w:tcPr>
          <w:p w14:paraId="4A8734C9" w14:textId="437E2EA8" w:rsidR="00CB00E2" w:rsidRPr="00EC1F8A" w:rsidRDefault="00CB00E2" w:rsidP="00CB00E2">
            <w:r>
              <w:rPr>
                <w:rFonts w:ascii="Calibri" w:hAnsi="Calibri" w:cs="Calibri"/>
                <w:sz w:val="22"/>
                <w:szCs w:val="22"/>
              </w:rPr>
              <w:t>4.953E-3</w:t>
            </w:r>
          </w:p>
        </w:tc>
        <w:tc>
          <w:tcPr>
            <w:tcW w:w="0" w:type="auto"/>
            <w:tcBorders>
              <w:bottom w:val="single" w:sz="4" w:space="0" w:color="auto"/>
            </w:tcBorders>
            <w:vAlign w:val="bottom"/>
          </w:tcPr>
          <w:p w14:paraId="4000E15B" w14:textId="14944C91" w:rsidR="00CB00E2" w:rsidRPr="00EC1F8A" w:rsidRDefault="00CB00E2" w:rsidP="00CB00E2">
            <w:r>
              <w:rPr>
                <w:rFonts w:ascii="Calibri" w:hAnsi="Calibri" w:cs="Calibri"/>
                <w:sz w:val="22"/>
                <w:szCs w:val="22"/>
              </w:rPr>
              <w:t>6.468E-3</w:t>
            </w:r>
          </w:p>
        </w:tc>
        <w:tc>
          <w:tcPr>
            <w:tcW w:w="0" w:type="auto"/>
            <w:tcBorders>
              <w:bottom w:val="single" w:sz="4" w:space="0" w:color="auto"/>
            </w:tcBorders>
            <w:vAlign w:val="bottom"/>
          </w:tcPr>
          <w:p w14:paraId="7CD22DD5" w14:textId="6CAABDDF" w:rsidR="00CB00E2" w:rsidRPr="00EC1F8A" w:rsidRDefault="00CB00E2" w:rsidP="00CB00E2">
            <w:r>
              <w:rPr>
                <w:rFonts w:ascii="Calibri" w:hAnsi="Calibri" w:cs="Calibri"/>
                <w:b/>
                <w:bCs/>
                <w:sz w:val="22"/>
                <w:szCs w:val="22"/>
              </w:rPr>
              <w:t>2.319E-3</w:t>
            </w:r>
          </w:p>
        </w:tc>
      </w:tr>
      <w:tr w:rsidR="00CB00E2" w:rsidRPr="00CA6E93" w14:paraId="6CF30C1E" w14:textId="77777777" w:rsidTr="0052298E">
        <w:trPr>
          <w:jc w:val="center"/>
        </w:trPr>
        <w:tc>
          <w:tcPr>
            <w:tcW w:w="956" w:type="dxa"/>
            <w:tcBorders>
              <w:top w:val="single" w:sz="4" w:space="0" w:color="auto"/>
            </w:tcBorders>
          </w:tcPr>
          <w:p w14:paraId="61F43823" w14:textId="77777777" w:rsidR="00CB00E2" w:rsidRPr="00CA6E93" w:rsidRDefault="00CB00E2" w:rsidP="00CB00E2">
            <w:pPr>
              <w:pStyle w:val="bangtrai"/>
            </w:pPr>
            <w:r>
              <w:t>200-bar</w:t>
            </w:r>
          </w:p>
        </w:tc>
        <w:tc>
          <w:tcPr>
            <w:tcW w:w="0" w:type="auto"/>
            <w:tcBorders>
              <w:top w:val="single" w:sz="4" w:space="0" w:color="auto"/>
            </w:tcBorders>
          </w:tcPr>
          <w:p w14:paraId="711A7C51" w14:textId="77777777" w:rsidR="00CB00E2" w:rsidRPr="00CA6E93" w:rsidRDefault="00CB00E2" w:rsidP="00CB00E2">
            <w:pPr>
              <w:pStyle w:val="bangtrai"/>
            </w:pPr>
            <w:r w:rsidRPr="00CA6E93">
              <w:t>(1)</w:t>
            </w:r>
          </w:p>
        </w:tc>
        <w:tc>
          <w:tcPr>
            <w:tcW w:w="0" w:type="auto"/>
            <w:tcBorders>
              <w:top w:val="single" w:sz="4" w:space="0" w:color="auto"/>
              <w:left w:val="nil"/>
              <w:bottom w:val="nil"/>
              <w:right w:val="nil"/>
            </w:tcBorders>
            <w:vAlign w:val="bottom"/>
          </w:tcPr>
          <w:p w14:paraId="202014F5" w14:textId="3DE4BC56" w:rsidR="00CB00E2" w:rsidRPr="00EC1F8A" w:rsidRDefault="00CB00E2" w:rsidP="00CB00E2">
            <w:r>
              <w:rPr>
                <w:rFonts w:ascii="Calibri" w:hAnsi="Calibri" w:cs="Calibri"/>
                <w:sz w:val="22"/>
                <w:szCs w:val="22"/>
              </w:rPr>
              <w:t>9.140E+2</w:t>
            </w:r>
          </w:p>
        </w:tc>
        <w:tc>
          <w:tcPr>
            <w:tcW w:w="0" w:type="auto"/>
            <w:tcBorders>
              <w:top w:val="single" w:sz="4" w:space="0" w:color="auto"/>
              <w:left w:val="nil"/>
              <w:bottom w:val="nil"/>
              <w:right w:val="nil"/>
            </w:tcBorders>
            <w:vAlign w:val="bottom"/>
          </w:tcPr>
          <w:p w14:paraId="09D0B347" w14:textId="004B82C5" w:rsidR="00CB00E2" w:rsidRPr="00EC1F8A" w:rsidRDefault="00CB00E2" w:rsidP="00CB00E2">
            <w:r>
              <w:rPr>
                <w:rFonts w:ascii="Calibri" w:hAnsi="Calibri" w:cs="Calibri"/>
                <w:sz w:val="22"/>
                <w:szCs w:val="22"/>
              </w:rPr>
              <w:t>9.452E+2</w:t>
            </w:r>
          </w:p>
        </w:tc>
        <w:tc>
          <w:tcPr>
            <w:tcW w:w="0" w:type="auto"/>
            <w:tcBorders>
              <w:top w:val="single" w:sz="4" w:space="0" w:color="auto"/>
              <w:left w:val="nil"/>
              <w:bottom w:val="nil"/>
              <w:right w:val="nil"/>
            </w:tcBorders>
            <w:vAlign w:val="bottom"/>
          </w:tcPr>
          <w:p w14:paraId="267A6E15" w14:textId="382F26E0" w:rsidR="00CB00E2" w:rsidRPr="00EC1F8A" w:rsidRDefault="00CB00E2" w:rsidP="00CB00E2">
            <w:r>
              <w:rPr>
                <w:rFonts w:ascii="Calibri" w:hAnsi="Calibri" w:cs="Calibri"/>
                <w:b/>
                <w:bCs/>
                <w:sz w:val="22"/>
                <w:szCs w:val="22"/>
              </w:rPr>
              <w:t>2.770E+2</w:t>
            </w:r>
          </w:p>
        </w:tc>
        <w:tc>
          <w:tcPr>
            <w:tcW w:w="0" w:type="auto"/>
            <w:tcBorders>
              <w:top w:val="single" w:sz="4" w:space="0" w:color="auto"/>
              <w:left w:val="nil"/>
              <w:bottom w:val="nil"/>
              <w:right w:val="nil"/>
            </w:tcBorders>
            <w:vAlign w:val="bottom"/>
          </w:tcPr>
          <w:p w14:paraId="41DDD373" w14:textId="22969F4C" w:rsidR="00CB00E2" w:rsidRPr="00EC1F8A" w:rsidRDefault="00CB00E2" w:rsidP="00CB00E2">
            <w:r>
              <w:rPr>
                <w:rFonts w:ascii="Calibri" w:hAnsi="Calibri" w:cs="Calibri"/>
                <w:sz w:val="22"/>
                <w:szCs w:val="22"/>
              </w:rPr>
              <w:t>1.010E+3</w:t>
            </w:r>
          </w:p>
        </w:tc>
        <w:tc>
          <w:tcPr>
            <w:tcW w:w="0" w:type="auto"/>
            <w:tcBorders>
              <w:top w:val="single" w:sz="4" w:space="0" w:color="auto"/>
              <w:left w:val="nil"/>
              <w:bottom w:val="nil"/>
              <w:right w:val="nil"/>
            </w:tcBorders>
            <w:vAlign w:val="bottom"/>
          </w:tcPr>
          <w:p w14:paraId="7605C8FA" w14:textId="038CC7E9" w:rsidR="00CB00E2" w:rsidRPr="00EC1F8A" w:rsidRDefault="00CB00E2" w:rsidP="00CB00E2">
            <w:r>
              <w:rPr>
                <w:rFonts w:ascii="Calibri" w:hAnsi="Calibri" w:cs="Calibri"/>
                <w:sz w:val="22"/>
                <w:szCs w:val="22"/>
              </w:rPr>
              <w:t>3.907E+2</w:t>
            </w:r>
          </w:p>
        </w:tc>
        <w:tc>
          <w:tcPr>
            <w:tcW w:w="0" w:type="auto"/>
            <w:tcBorders>
              <w:top w:val="single" w:sz="4" w:space="0" w:color="auto"/>
            </w:tcBorders>
            <w:vAlign w:val="bottom"/>
          </w:tcPr>
          <w:p w14:paraId="1FDA8AF7" w14:textId="3BA47A32" w:rsidR="00CB00E2" w:rsidRPr="00EC1F8A" w:rsidRDefault="00CB00E2" w:rsidP="00CB00E2">
            <w:r>
              <w:rPr>
                <w:rFonts w:ascii="Calibri" w:hAnsi="Calibri" w:cs="Calibri"/>
                <w:b/>
                <w:bCs/>
                <w:sz w:val="22"/>
                <w:szCs w:val="22"/>
              </w:rPr>
              <w:t>5.988E+1</w:t>
            </w:r>
          </w:p>
        </w:tc>
        <w:tc>
          <w:tcPr>
            <w:tcW w:w="0" w:type="auto"/>
            <w:tcBorders>
              <w:top w:val="single" w:sz="4" w:space="0" w:color="auto"/>
            </w:tcBorders>
            <w:vAlign w:val="bottom"/>
          </w:tcPr>
          <w:p w14:paraId="1E11EC04" w14:textId="3F6EB1C2" w:rsidR="00CB00E2" w:rsidRPr="00EC1F8A" w:rsidRDefault="00CB00E2" w:rsidP="00CB00E2">
            <w:r>
              <w:rPr>
                <w:rFonts w:ascii="Calibri" w:hAnsi="Calibri" w:cs="Calibri"/>
                <w:sz w:val="22"/>
                <w:szCs w:val="22"/>
              </w:rPr>
              <w:t>1.539E+2</w:t>
            </w:r>
          </w:p>
        </w:tc>
        <w:tc>
          <w:tcPr>
            <w:tcW w:w="0" w:type="auto"/>
            <w:tcBorders>
              <w:top w:val="single" w:sz="4" w:space="0" w:color="auto"/>
            </w:tcBorders>
            <w:vAlign w:val="bottom"/>
          </w:tcPr>
          <w:p w14:paraId="30981777" w14:textId="48986299" w:rsidR="00CB00E2" w:rsidRPr="00EC1F8A" w:rsidRDefault="00CB00E2" w:rsidP="00CB00E2">
            <w:r>
              <w:rPr>
                <w:rFonts w:ascii="Calibri" w:hAnsi="Calibri" w:cs="Calibri"/>
                <w:sz w:val="22"/>
                <w:szCs w:val="22"/>
              </w:rPr>
              <w:t>1.675E+2</w:t>
            </w:r>
          </w:p>
        </w:tc>
        <w:tc>
          <w:tcPr>
            <w:tcW w:w="0" w:type="auto"/>
            <w:tcBorders>
              <w:top w:val="single" w:sz="4" w:space="0" w:color="auto"/>
            </w:tcBorders>
            <w:vAlign w:val="bottom"/>
          </w:tcPr>
          <w:p w14:paraId="55C90B0B" w14:textId="6340CDF1" w:rsidR="00CB00E2" w:rsidRPr="00EC1F8A" w:rsidRDefault="00CB00E2" w:rsidP="00CB00E2">
            <w:r>
              <w:rPr>
                <w:rFonts w:ascii="Calibri" w:hAnsi="Calibri" w:cs="Calibri"/>
                <w:sz w:val="22"/>
                <w:szCs w:val="22"/>
              </w:rPr>
              <w:t>2.058E+2</w:t>
            </w:r>
          </w:p>
        </w:tc>
        <w:tc>
          <w:tcPr>
            <w:tcW w:w="0" w:type="auto"/>
            <w:tcBorders>
              <w:top w:val="single" w:sz="4" w:space="0" w:color="auto"/>
            </w:tcBorders>
            <w:vAlign w:val="bottom"/>
          </w:tcPr>
          <w:p w14:paraId="1CB98488" w14:textId="7A8FA990" w:rsidR="00CB00E2" w:rsidRPr="00EC1F8A" w:rsidRDefault="00CB00E2" w:rsidP="00CB00E2">
            <w:r>
              <w:rPr>
                <w:rFonts w:ascii="Calibri" w:hAnsi="Calibri" w:cs="Calibri"/>
                <w:sz w:val="22"/>
                <w:szCs w:val="22"/>
              </w:rPr>
              <w:t>8.560E+1</w:t>
            </w:r>
          </w:p>
        </w:tc>
        <w:tc>
          <w:tcPr>
            <w:tcW w:w="0" w:type="auto"/>
            <w:tcBorders>
              <w:top w:val="single" w:sz="4" w:space="0" w:color="auto"/>
            </w:tcBorders>
            <w:vAlign w:val="bottom"/>
          </w:tcPr>
          <w:p w14:paraId="62AE9096" w14:textId="7A500DA9" w:rsidR="00CB00E2" w:rsidRPr="00EC1F8A" w:rsidRDefault="00CB00E2" w:rsidP="00CB00E2">
            <w:r>
              <w:rPr>
                <w:rFonts w:ascii="Calibri" w:hAnsi="Calibri" w:cs="Calibri"/>
                <w:sz w:val="22"/>
                <w:szCs w:val="22"/>
              </w:rPr>
              <w:t>2.746E-3</w:t>
            </w:r>
          </w:p>
        </w:tc>
        <w:tc>
          <w:tcPr>
            <w:tcW w:w="0" w:type="auto"/>
            <w:tcBorders>
              <w:top w:val="single" w:sz="4" w:space="0" w:color="auto"/>
            </w:tcBorders>
            <w:vAlign w:val="bottom"/>
          </w:tcPr>
          <w:p w14:paraId="5DEDB530" w14:textId="7FA106A2" w:rsidR="00CB00E2" w:rsidRPr="00EC1F8A" w:rsidRDefault="00CB00E2" w:rsidP="00CB00E2">
            <w:r>
              <w:rPr>
                <w:rFonts w:ascii="Calibri" w:hAnsi="Calibri" w:cs="Calibri"/>
                <w:sz w:val="22"/>
                <w:szCs w:val="22"/>
              </w:rPr>
              <w:t>5.772E-3</w:t>
            </w:r>
          </w:p>
        </w:tc>
        <w:tc>
          <w:tcPr>
            <w:tcW w:w="0" w:type="auto"/>
            <w:tcBorders>
              <w:top w:val="single" w:sz="4" w:space="0" w:color="auto"/>
            </w:tcBorders>
            <w:vAlign w:val="bottom"/>
          </w:tcPr>
          <w:p w14:paraId="034CE575" w14:textId="10E86CDF" w:rsidR="00CB00E2" w:rsidRPr="00EC1F8A" w:rsidRDefault="00CB00E2" w:rsidP="00CB00E2">
            <w:r>
              <w:rPr>
                <w:rFonts w:ascii="Calibri" w:hAnsi="Calibri" w:cs="Calibri"/>
                <w:sz w:val="22"/>
                <w:szCs w:val="22"/>
              </w:rPr>
              <w:t>3.906E-3</w:t>
            </w:r>
          </w:p>
        </w:tc>
        <w:tc>
          <w:tcPr>
            <w:tcW w:w="0" w:type="auto"/>
            <w:tcBorders>
              <w:top w:val="single" w:sz="4" w:space="0" w:color="auto"/>
            </w:tcBorders>
            <w:vAlign w:val="bottom"/>
          </w:tcPr>
          <w:p w14:paraId="380B6603" w14:textId="45B85D24" w:rsidR="00CB00E2" w:rsidRPr="00EC1F8A" w:rsidRDefault="00CB00E2" w:rsidP="00CB00E2">
            <w:r>
              <w:rPr>
                <w:rFonts w:ascii="Calibri" w:hAnsi="Calibri" w:cs="Calibri"/>
                <w:sz w:val="22"/>
                <w:szCs w:val="22"/>
              </w:rPr>
              <w:t>5.853E-3</w:t>
            </w:r>
          </w:p>
        </w:tc>
        <w:tc>
          <w:tcPr>
            <w:tcW w:w="0" w:type="auto"/>
            <w:tcBorders>
              <w:top w:val="single" w:sz="4" w:space="0" w:color="auto"/>
            </w:tcBorders>
            <w:vAlign w:val="bottom"/>
          </w:tcPr>
          <w:p w14:paraId="285556E3" w14:textId="65995B15" w:rsidR="00CB00E2" w:rsidRPr="00EC1F8A" w:rsidRDefault="00CB00E2" w:rsidP="00CB00E2">
            <w:r>
              <w:rPr>
                <w:rFonts w:ascii="Calibri" w:hAnsi="Calibri" w:cs="Calibri"/>
                <w:b/>
                <w:bCs/>
                <w:sz w:val="22"/>
                <w:szCs w:val="22"/>
              </w:rPr>
              <w:t>1.625E-3</w:t>
            </w:r>
          </w:p>
        </w:tc>
      </w:tr>
      <w:tr w:rsidR="00CB00E2" w:rsidRPr="00CA6E93" w14:paraId="070B1498" w14:textId="77777777" w:rsidTr="0052298E">
        <w:trPr>
          <w:jc w:val="center"/>
        </w:trPr>
        <w:tc>
          <w:tcPr>
            <w:tcW w:w="956" w:type="dxa"/>
          </w:tcPr>
          <w:p w14:paraId="4324C9F1" w14:textId="77777777" w:rsidR="00CB00E2" w:rsidRPr="00CA6E93" w:rsidRDefault="00CB00E2" w:rsidP="00CB00E2">
            <w:pPr>
              <w:pStyle w:val="bangtrai"/>
            </w:pPr>
            <w:r>
              <w:t>Truss</w:t>
            </w:r>
          </w:p>
        </w:tc>
        <w:tc>
          <w:tcPr>
            <w:tcW w:w="0" w:type="auto"/>
          </w:tcPr>
          <w:p w14:paraId="756403E1"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18F5CD12" w14:textId="33D87253" w:rsidR="00CB00E2" w:rsidRPr="00EC1F8A" w:rsidRDefault="00CB00E2" w:rsidP="00CB00E2">
            <w:r>
              <w:rPr>
                <w:rFonts w:ascii="Calibri" w:hAnsi="Calibri" w:cs="Calibri"/>
                <w:sz w:val="22"/>
                <w:szCs w:val="22"/>
              </w:rPr>
              <w:t>1.707E+3</w:t>
            </w:r>
          </w:p>
        </w:tc>
        <w:tc>
          <w:tcPr>
            <w:tcW w:w="0" w:type="auto"/>
            <w:tcBorders>
              <w:top w:val="nil"/>
              <w:left w:val="nil"/>
              <w:bottom w:val="nil"/>
              <w:right w:val="nil"/>
            </w:tcBorders>
            <w:vAlign w:val="bottom"/>
          </w:tcPr>
          <w:p w14:paraId="28C8E89B" w14:textId="42D84E82" w:rsidR="00CB00E2" w:rsidRPr="00EC1F8A" w:rsidRDefault="00CB00E2" w:rsidP="00CB00E2">
            <w:r>
              <w:rPr>
                <w:rFonts w:ascii="Calibri" w:hAnsi="Calibri" w:cs="Calibri"/>
                <w:sz w:val="22"/>
                <w:szCs w:val="22"/>
              </w:rPr>
              <w:t>2.679E+3</w:t>
            </w:r>
          </w:p>
        </w:tc>
        <w:tc>
          <w:tcPr>
            <w:tcW w:w="0" w:type="auto"/>
            <w:tcBorders>
              <w:top w:val="nil"/>
              <w:left w:val="nil"/>
              <w:bottom w:val="nil"/>
              <w:right w:val="nil"/>
            </w:tcBorders>
            <w:vAlign w:val="bottom"/>
          </w:tcPr>
          <w:p w14:paraId="3E905D92" w14:textId="1F95B6D8" w:rsidR="00CB00E2" w:rsidRPr="00EC1F8A" w:rsidRDefault="00CB00E2" w:rsidP="00CB00E2">
            <w:r>
              <w:rPr>
                <w:rFonts w:ascii="Calibri" w:hAnsi="Calibri" w:cs="Calibri"/>
                <w:b/>
                <w:bCs/>
                <w:sz w:val="22"/>
                <w:szCs w:val="22"/>
              </w:rPr>
              <w:t>8.453E+2</w:t>
            </w:r>
          </w:p>
        </w:tc>
        <w:tc>
          <w:tcPr>
            <w:tcW w:w="0" w:type="auto"/>
            <w:tcBorders>
              <w:top w:val="nil"/>
              <w:left w:val="nil"/>
              <w:bottom w:val="nil"/>
              <w:right w:val="nil"/>
            </w:tcBorders>
            <w:vAlign w:val="bottom"/>
          </w:tcPr>
          <w:p w14:paraId="43628D05" w14:textId="4C58C20C" w:rsidR="00CB00E2" w:rsidRPr="00EC1F8A" w:rsidRDefault="00CB00E2" w:rsidP="00CB00E2">
            <w:r>
              <w:rPr>
                <w:rFonts w:ascii="Calibri" w:hAnsi="Calibri" w:cs="Calibri"/>
                <w:sz w:val="22"/>
                <w:szCs w:val="22"/>
              </w:rPr>
              <w:t>2.552E+3</w:t>
            </w:r>
          </w:p>
        </w:tc>
        <w:tc>
          <w:tcPr>
            <w:tcW w:w="0" w:type="auto"/>
            <w:tcBorders>
              <w:top w:val="nil"/>
              <w:left w:val="nil"/>
              <w:bottom w:val="nil"/>
              <w:right w:val="nil"/>
            </w:tcBorders>
            <w:vAlign w:val="bottom"/>
          </w:tcPr>
          <w:p w14:paraId="36C8D0A2" w14:textId="52D297C0" w:rsidR="00CB00E2" w:rsidRPr="00EC1F8A" w:rsidRDefault="00CB00E2" w:rsidP="00CB00E2">
            <w:r>
              <w:rPr>
                <w:rFonts w:ascii="Calibri" w:hAnsi="Calibri" w:cs="Calibri"/>
                <w:sz w:val="22"/>
                <w:szCs w:val="22"/>
              </w:rPr>
              <w:t>1.355E+3</w:t>
            </w:r>
          </w:p>
        </w:tc>
        <w:tc>
          <w:tcPr>
            <w:tcW w:w="0" w:type="auto"/>
            <w:vAlign w:val="bottom"/>
          </w:tcPr>
          <w:p w14:paraId="6EF2CFBB" w14:textId="5247F22A" w:rsidR="00CB00E2" w:rsidRPr="00EC1F8A" w:rsidRDefault="00CB00E2" w:rsidP="00CB00E2">
            <w:r>
              <w:rPr>
                <w:rFonts w:ascii="Calibri" w:hAnsi="Calibri" w:cs="Calibri"/>
                <w:b/>
                <w:bCs/>
                <w:sz w:val="22"/>
                <w:szCs w:val="22"/>
              </w:rPr>
              <w:t>1.590E+2</w:t>
            </w:r>
          </w:p>
        </w:tc>
        <w:tc>
          <w:tcPr>
            <w:tcW w:w="0" w:type="auto"/>
            <w:vAlign w:val="bottom"/>
          </w:tcPr>
          <w:p w14:paraId="74182367" w14:textId="0D231558" w:rsidR="00CB00E2" w:rsidRPr="00EC1F8A" w:rsidRDefault="00CB00E2" w:rsidP="00CB00E2">
            <w:r>
              <w:rPr>
                <w:rFonts w:ascii="Calibri" w:hAnsi="Calibri" w:cs="Calibri"/>
                <w:sz w:val="22"/>
                <w:szCs w:val="22"/>
              </w:rPr>
              <w:t>7.592E+2</w:t>
            </w:r>
          </w:p>
        </w:tc>
        <w:tc>
          <w:tcPr>
            <w:tcW w:w="0" w:type="auto"/>
            <w:vAlign w:val="bottom"/>
          </w:tcPr>
          <w:p w14:paraId="5D132AF7" w14:textId="30B37383" w:rsidR="00CB00E2" w:rsidRPr="00EC1F8A" w:rsidRDefault="00CB00E2" w:rsidP="00CB00E2">
            <w:r>
              <w:rPr>
                <w:rFonts w:ascii="Calibri" w:hAnsi="Calibri" w:cs="Calibri"/>
                <w:sz w:val="22"/>
                <w:szCs w:val="22"/>
              </w:rPr>
              <w:t>2.890E+2</w:t>
            </w:r>
          </w:p>
        </w:tc>
        <w:tc>
          <w:tcPr>
            <w:tcW w:w="0" w:type="auto"/>
            <w:vAlign w:val="bottom"/>
          </w:tcPr>
          <w:p w14:paraId="43642C02" w14:textId="4EA4BFDF" w:rsidR="00CB00E2" w:rsidRPr="00EC1F8A" w:rsidRDefault="00CB00E2" w:rsidP="00CB00E2">
            <w:r>
              <w:rPr>
                <w:rFonts w:ascii="Calibri" w:hAnsi="Calibri" w:cs="Calibri"/>
                <w:sz w:val="22"/>
                <w:szCs w:val="22"/>
              </w:rPr>
              <w:t>6.800E+2</w:t>
            </w:r>
          </w:p>
        </w:tc>
        <w:tc>
          <w:tcPr>
            <w:tcW w:w="0" w:type="auto"/>
            <w:vAlign w:val="bottom"/>
          </w:tcPr>
          <w:p w14:paraId="74F9203D" w14:textId="3D9603A8" w:rsidR="00CB00E2" w:rsidRPr="00EC1F8A" w:rsidRDefault="00CB00E2" w:rsidP="00CB00E2">
            <w:r>
              <w:rPr>
                <w:rFonts w:ascii="Calibri" w:hAnsi="Calibri" w:cs="Calibri"/>
                <w:sz w:val="22"/>
                <w:szCs w:val="22"/>
              </w:rPr>
              <w:t>4.327E+2</w:t>
            </w:r>
          </w:p>
        </w:tc>
        <w:tc>
          <w:tcPr>
            <w:tcW w:w="0" w:type="auto"/>
            <w:vAlign w:val="bottom"/>
          </w:tcPr>
          <w:p w14:paraId="609DEB2F" w14:textId="745D8BA1" w:rsidR="00CB00E2" w:rsidRPr="00EC1F8A" w:rsidRDefault="00CB00E2" w:rsidP="00CB00E2">
            <w:r>
              <w:rPr>
                <w:rFonts w:ascii="Calibri" w:hAnsi="Calibri" w:cs="Calibri"/>
                <w:b/>
                <w:bCs/>
                <w:sz w:val="22"/>
                <w:szCs w:val="22"/>
              </w:rPr>
              <w:t>4.824E-3</w:t>
            </w:r>
          </w:p>
        </w:tc>
        <w:tc>
          <w:tcPr>
            <w:tcW w:w="0" w:type="auto"/>
            <w:vAlign w:val="bottom"/>
          </w:tcPr>
          <w:p w14:paraId="25545A05" w14:textId="1C0D9FB5" w:rsidR="00CB00E2" w:rsidRPr="00EC1F8A" w:rsidRDefault="00CB00E2" w:rsidP="00CB00E2">
            <w:r>
              <w:rPr>
                <w:rFonts w:ascii="Calibri" w:hAnsi="Calibri" w:cs="Calibri"/>
                <w:sz w:val="22"/>
                <w:szCs w:val="22"/>
              </w:rPr>
              <w:t>7.061E-2</w:t>
            </w:r>
          </w:p>
        </w:tc>
        <w:tc>
          <w:tcPr>
            <w:tcW w:w="0" w:type="auto"/>
            <w:vAlign w:val="bottom"/>
          </w:tcPr>
          <w:p w14:paraId="300E3388" w14:textId="182AC4A7" w:rsidR="00CB00E2" w:rsidRPr="00EC1F8A" w:rsidRDefault="00CB00E2" w:rsidP="00CB00E2">
            <w:r>
              <w:rPr>
                <w:rFonts w:ascii="Calibri" w:hAnsi="Calibri" w:cs="Calibri"/>
                <w:sz w:val="22"/>
                <w:szCs w:val="22"/>
              </w:rPr>
              <w:t>5.566E-3</w:t>
            </w:r>
          </w:p>
        </w:tc>
        <w:tc>
          <w:tcPr>
            <w:tcW w:w="0" w:type="auto"/>
            <w:vAlign w:val="bottom"/>
          </w:tcPr>
          <w:p w14:paraId="2BDBA759" w14:textId="595D369B" w:rsidR="00CB00E2" w:rsidRPr="00EC1F8A" w:rsidRDefault="00CB00E2" w:rsidP="00CB00E2">
            <w:r>
              <w:rPr>
                <w:rFonts w:ascii="Calibri" w:hAnsi="Calibri" w:cs="Calibri"/>
                <w:sz w:val="22"/>
                <w:szCs w:val="22"/>
              </w:rPr>
              <w:t>2.927E-2</w:t>
            </w:r>
          </w:p>
        </w:tc>
        <w:tc>
          <w:tcPr>
            <w:tcW w:w="0" w:type="auto"/>
            <w:vAlign w:val="bottom"/>
          </w:tcPr>
          <w:p w14:paraId="24AFCAFD" w14:textId="168F54DA" w:rsidR="00CB00E2" w:rsidRPr="00EC1F8A" w:rsidRDefault="00CB00E2" w:rsidP="00CB00E2">
            <w:r>
              <w:rPr>
                <w:rFonts w:ascii="Calibri" w:hAnsi="Calibri" w:cs="Calibri"/>
                <w:sz w:val="22"/>
                <w:szCs w:val="22"/>
              </w:rPr>
              <w:t>5.419E-3</w:t>
            </w:r>
          </w:p>
        </w:tc>
      </w:tr>
      <w:tr w:rsidR="00CB00E2" w:rsidRPr="00CA6E93" w14:paraId="6B34502F" w14:textId="77777777" w:rsidTr="0052298E">
        <w:trPr>
          <w:jc w:val="center"/>
        </w:trPr>
        <w:tc>
          <w:tcPr>
            <w:tcW w:w="956" w:type="dxa"/>
          </w:tcPr>
          <w:p w14:paraId="4F21C609" w14:textId="77777777" w:rsidR="00CB00E2" w:rsidRPr="00CA6E93" w:rsidRDefault="00CB00E2" w:rsidP="00CB00E2">
            <w:pPr>
              <w:pStyle w:val="bangtrai"/>
            </w:pPr>
          </w:p>
        </w:tc>
        <w:tc>
          <w:tcPr>
            <w:tcW w:w="0" w:type="auto"/>
          </w:tcPr>
          <w:p w14:paraId="5DB737A9"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58DF39EA" w14:textId="6AC68AC8" w:rsidR="00CB00E2" w:rsidRPr="00EC1F8A" w:rsidRDefault="00CB00E2" w:rsidP="00CB00E2">
            <w:r>
              <w:rPr>
                <w:rFonts w:ascii="Calibri" w:hAnsi="Calibri" w:cs="Calibri"/>
                <w:sz w:val="22"/>
                <w:szCs w:val="22"/>
              </w:rPr>
              <w:t>1.362E+3</w:t>
            </w:r>
          </w:p>
        </w:tc>
        <w:tc>
          <w:tcPr>
            <w:tcW w:w="0" w:type="auto"/>
            <w:tcBorders>
              <w:top w:val="nil"/>
              <w:left w:val="nil"/>
              <w:bottom w:val="nil"/>
              <w:right w:val="nil"/>
            </w:tcBorders>
            <w:vAlign w:val="bottom"/>
          </w:tcPr>
          <w:p w14:paraId="06BDB8F4" w14:textId="3997E4AB" w:rsidR="00CB00E2" w:rsidRPr="00EC1F8A" w:rsidRDefault="00CB00E2" w:rsidP="00CB00E2">
            <w:r>
              <w:rPr>
                <w:rFonts w:ascii="Calibri" w:hAnsi="Calibri" w:cs="Calibri"/>
                <w:sz w:val="22"/>
                <w:szCs w:val="22"/>
              </w:rPr>
              <w:t>1.822E+3</w:t>
            </w:r>
          </w:p>
        </w:tc>
        <w:tc>
          <w:tcPr>
            <w:tcW w:w="0" w:type="auto"/>
            <w:tcBorders>
              <w:top w:val="nil"/>
              <w:left w:val="nil"/>
              <w:bottom w:val="nil"/>
              <w:right w:val="nil"/>
            </w:tcBorders>
            <w:vAlign w:val="bottom"/>
          </w:tcPr>
          <w:p w14:paraId="376D0E2E" w14:textId="245BD7B1" w:rsidR="00CB00E2" w:rsidRPr="00EC1F8A" w:rsidRDefault="00CB00E2" w:rsidP="00CB00E2">
            <w:r>
              <w:rPr>
                <w:rFonts w:ascii="Calibri" w:hAnsi="Calibri" w:cs="Calibri"/>
                <w:b/>
                <w:bCs/>
                <w:sz w:val="22"/>
                <w:szCs w:val="22"/>
              </w:rPr>
              <w:t>5.557E+2</w:t>
            </w:r>
          </w:p>
        </w:tc>
        <w:tc>
          <w:tcPr>
            <w:tcW w:w="0" w:type="auto"/>
            <w:tcBorders>
              <w:top w:val="nil"/>
              <w:left w:val="nil"/>
              <w:bottom w:val="nil"/>
              <w:right w:val="nil"/>
            </w:tcBorders>
            <w:vAlign w:val="bottom"/>
          </w:tcPr>
          <w:p w14:paraId="6DC5D49F" w14:textId="0DA308E0" w:rsidR="00CB00E2" w:rsidRPr="00EC1F8A" w:rsidRDefault="00CB00E2" w:rsidP="00CB00E2">
            <w:r>
              <w:rPr>
                <w:rFonts w:ascii="Calibri" w:hAnsi="Calibri" w:cs="Calibri"/>
                <w:sz w:val="22"/>
                <w:szCs w:val="22"/>
              </w:rPr>
              <w:t>1.794E+3</w:t>
            </w:r>
          </w:p>
        </w:tc>
        <w:tc>
          <w:tcPr>
            <w:tcW w:w="0" w:type="auto"/>
            <w:tcBorders>
              <w:top w:val="nil"/>
              <w:left w:val="nil"/>
              <w:bottom w:val="nil"/>
              <w:right w:val="nil"/>
            </w:tcBorders>
            <w:vAlign w:val="bottom"/>
          </w:tcPr>
          <w:p w14:paraId="597AD6C4" w14:textId="618209F0" w:rsidR="00CB00E2" w:rsidRPr="00EC1F8A" w:rsidRDefault="00CB00E2" w:rsidP="00CB00E2">
            <w:r>
              <w:rPr>
                <w:rFonts w:ascii="Calibri" w:hAnsi="Calibri" w:cs="Calibri"/>
                <w:sz w:val="22"/>
                <w:szCs w:val="22"/>
              </w:rPr>
              <w:t>8.681E+2</w:t>
            </w:r>
          </w:p>
        </w:tc>
        <w:tc>
          <w:tcPr>
            <w:tcW w:w="0" w:type="auto"/>
            <w:vAlign w:val="bottom"/>
          </w:tcPr>
          <w:p w14:paraId="589EBA6D" w14:textId="02851119" w:rsidR="00CB00E2" w:rsidRPr="00EC1F8A" w:rsidRDefault="00CB00E2" w:rsidP="00CB00E2">
            <w:r>
              <w:rPr>
                <w:rFonts w:ascii="Calibri" w:hAnsi="Calibri" w:cs="Calibri"/>
                <w:b/>
                <w:bCs/>
                <w:sz w:val="22"/>
                <w:szCs w:val="22"/>
              </w:rPr>
              <w:t>1.084E+2</w:t>
            </w:r>
          </w:p>
        </w:tc>
        <w:tc>
          <w:tcPr>
            <w:tcW w:w="0" w:type="auto"/>
            <w:vAlign w:val="bottom"/>
          </w:tcPr>
          <w:p w14:paraId="5C62D212" w14:textId="469F132D" w:rsidR="00CB00E2" w:rsidRPr="00EC1F8A" w:rsidRDefault="00CB00E2" w:rsidP="00CB00E2">
            <w:r>
              <w:rPr>
                <w:rFonts w:ascii="Calibri" w:hAnsi="Calibri" w:cs="Calibri"/>
                <w:sz w:val="22"/>
                <w:szCs w:val="22"/>
              </w:rPr>
              <w:t>3.410E+2</w:t>
            </w:r>
          </w:p>
        </w:tc>
        <w:tc>
          <w:tcPr>
            <w:tcW w:w="0" w:type="auto"/>
            <w:vAlign w:val="bottom"/>
          </w:tcPr>
          <w:p w14:paraId="5621DAA6" w14:textId="6CA06FBC" w:rsidR="00CB00E2" w:rsidRPr="00EC1F8A" w:rsidRDefault="00CB00E2" w:rsidP="00CB00E2">
            <w:r>
              <w:rPr>
                <w:rFonts w:ascii="Calibri" w:hAnsi="Calibri" w:cs="Calibri"/>
                <w:sz w:val="22"/>
                <w:szCs w:val="22"/>
              </w:rPr>
              <w:t>2.177E+2</w:t>
            </w:r>
          </w:p>
        </w:tc>
        <w:tc>
          <w:tcPr>
            <w:tcW w:w="0" w:type="auto"/>
            <w:vAlign w:val="bottom"/>
          </w:tcPr>
          <w:p w14:paraId="6BCDF189" w14:textId="1F1A6AC5" w:rsidR="00CB00E2" w:rsidRPr="00EC1F8A" w:rsidRDefault="00CB00E2" w:rsidP="00CB00E2">
            <w:r>
              <w:rPr>
                <w:rFonts w:ascii="Calibri" w:hAnsi="Calibri" w:cs="Calibri"/>
                <w:sz w:val="22"/>
                <w:szCs w:val="22"/>
              </w:rPr>
              <w:t>4.379E+2</w:t>
            </w:r>
          </w:p>
        </w:tc>
        <w:tc>
          <w:tcPr>
            <w:tcW w:w="0" w:type="auto"/>
            <w:vAlign w:val="bottom"/>
          </w:tcPr>
          <w:p w14:paraId="56B80FCD" w14:textId="4083FF0A" w:rsidR="00CB00E2" w:rsidRPr="00EC1F8A" w:rsidRDefault="00CB00E2" w:rsidP="00CB00E2">
            <w:r>
              <w:rPr>
                <w:rFonts w:ascii="Calibri" w:hAnsi="Calibri" w:cs="Calibri"/>
                <w:sz w:val="22"/>
                <w:szCs w:val="22"/>
              </w:rPr>
              <w:t>2.482E+2</w:t>
            </w:r>
          </w:p>
        </w:tc>
        <w:tc>
          <w:tcPr>
            <w:tcW w:w="0" w:type="auto"/>
            <w:vAlign w:val="bottom"/>
          </w:tcPr>
          <w:p w14:paraId="1DAB0EAA" w14:textId="6A6EF6C7" w:rsidR="00CB00E2" w:rsidRPr="00EC1F8A" w:rsidRDefault="00CB00E2" w:rsidP="00CB00E2">
            <w:r>
              <w:rPr>
                <w:rFonts w:ascii="Calibri" w:hAnsi="Calibri" w:cs="Calibri"/>
                <w:sz w:val="22"/>
                <w:szCs w:val="22"/>
              </w:rPr>
              <w:t>3.514E-3</w:t>
            </w:r>
          </w:p>
        </w:tc>
        <w:tc>
          <w:tcPr>
            <w:tcW w:w="0" w:type="auto"/>
            <w:vAlign w:val="bottom"/>
          </w:tcPr>
          <w:p w14:paraId="465E6267" w14:textId="57169DAB" w:rsidR="00CB00E2" w:rsidRPr="00EC1F8A" w:rsidRDefault="00CB00E2" w:rsidP="00CB00E2">
            <w:r>
              <w:rPr>
                <w:rFonts w:ascii="Calibri" w:hAnsi="Calibri" w:cs="Calibri"/>
                <w:sz w:val="22"/>
                <w:szCs w:val="22"/>
              </w:rPr>
              <w:t>1.630E-2</w:t>
            </w:r>
          </w:p>
        </w:tc>
        <w:tc>
          <w:tcPr>
            <w:tcW w:w="0" w:type="auto"/>
            <w:vAlign w:val="bottom"/>
          </w:tcPr>
          <w:p w14:paraId="2DF1F0AC" w14:textId="642AC4C5" w:rsidR="00CB00E2" w:rsidRPr="00EC1F8A" w:rsidRDefault="00CB00E2" w:rsidP="00CB00E2">
            <w:r>
              <w:rPr>
                <w:rFonts w:ascii="Calibri" w:hAnsi="Calibri" w:cs="Calibri"/>
                <w:sz w:val="22"/>
                <w:szCs w:val="22"/>
              </w:rPr>
              <w:t>4.626E-3</w:t>
            </w:r>
          </w:p>
        </w:tc>
        <w:tc>
          <w:tcPr>
            <w:tcW w:w="0" w:type="auto"/>
            <w:vAlign w:val="bottom"/>
          </w:tcPr>
          <w:p w14:paraId="35AAB580" w14:textId="3A6F5119" w:rsidR="00CB00E2" w:rsidRPr="00EC1F8A" w:rsidRDefault="00CB00E2" w:rsidP="00CB00E2">
            <w:r>
              <w:rPr>
                <w:rFonts w:ascii="Calibri" w:hAnsi="Calibri" w:cs="Calibri"/>
                <w:sz w:val="22"/>
                <w:szCs w:val="22"/>
              </w:rPr>
              <w:t>1.145E-2</w:t>
            </w:r>
          </w:p>
        </w:tc>
        <w:tc>
          <w:tcPr>
            <w:tcW w:w="0" w:type="auto"/>
            <w:vAlign w:val="bottom"/>
          </w:tcPr>
          <w:p w14:paraId="7101C01F" w14:textId="63B37AA8" w:rsidR="00CB00E2" w:rsidRPr="00EC1F8A" w:rsidRDefault="00CB00E2" w:rsidP="00CB00E2">
            <w:r>
              <w:rPr>
                <w:rFonts w:ascii="Calibri" w:hAnsi="Calibri" w:cs="Calibri"/>
                <w:b/>
                <w:bCs/>
                <w:sz w:val="22"/>
                <w:szCs w:val="22"/>
              </w:rPr>
              <w:t>2.629E-3</w:t>
            </w:r>
          </w:p>
        </w:tc>
      </w:tr>
      <w:tr w:rsidR="00CB00E2" w:rsidRPr="00CA6E93" w14:paraId="538902F0" w14:textId="77777777" w:rsidTr="0052298E">
        <w:trPr>
          <w:jc w:val="center"/>
        </w:trPr>
        <w:tc>
          <w:tcPr>
            <w:tcW w:w="956" w:type="dxa"/>
          </w:tcPr>
          <w:p w14:paraId="50F4FCB5" w14:textId="77777777" w:rsidR="00CB00E2" w:rsidRPr="00CA6E93" w:rsidRDefault="00CB00E2" w:rsidP="00CB00E2">
            <w:pPr>
              <w:pStyle w:val="bangtrai"/>
            </w:pPr>
          </w:p>
        </w:tc>
        <w:tc>
          <w:tcPr>
            <w:tcW w:w="0" w:type="auto"/>
          </w:tcPr>
          <w:p w14:paraId="618F794E"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582D7F19" w14:textId="7071200C" w:rsidR="00CB00E2" w:rsidRPr="00EC1F8A" w:rsidRDefault="00CB00E2" w:rsidP="00CB00E2">
            <w:r>
              <w:rPr>
                <w:rFonts w:ascii="Calibri" w:hAnsi="Calibri" w:cs="Calibri"/>
                <w:sz w:val="22"/>
                <w:szCs w:val="22"/>
              </w:rPr>
              <w:t>1.882E+2</w:t>
            </w:r>
          </w:p>
        </w:tc>
        <w:tc>
          <w:tcPr>
            <w:tcW w:w="0" w:type="auto"/>
            <w:tcBorders>
              <w:top w:val="nil"/>
              <w:left w:val="nil"/>
              <w:right w:val="nil"/>
            </w:tcBorders>
            <w:vAlign w:val="bottom"/>
          </w:tcPr>
          <w:p w14:paraId="6471D326" w14:textId="4B09926D" w:rsidR="00CB00E2" w:rsidRPr="00EC1F8A" w:rsidRDefault="00CB00E2" w:rsidP="00CB00E2">
            <w:r>
              <w:rPr>
                <w:rFonts w:ascii="Calibri" w:hAnsi="Calibri" w:cs="Calibri"/>
                <w:sz w:val="22"/>
                <w:szCs w:val="22"/>
              </w:rPr>
              <w:t>4.781E+2</w:t>
            </w:r>
          </w:p>
        </w:tc>
        <w:tc>
          <w:tcPr>
            <w:tcW w:w="0" w:type="auto"/>
            <w:tcBorders>
              <w:top w:val="nil"/>
              <w:left w:val="nil"/>
              <w:right w:val="nil"/>
            </w:tcBorders>
            <w:vAlign w:val="bottom"/>
          </w:tcPr>
          <w:p w14:paraId="7DBE3650" w14:textId="34FC1878" w:rsidR="00CB00E2" w:rsidRPr="00EC1F8A" w:rsidRDefault="00CB00E2" w:rsidP="00CB00E2">
            <w:r>
              <w:rPr>
                <w:rFonts w:ascii="Calibri" w:hAnsi="Calibri" w:cs="Calibri"/>
                <w:b/>
                <w:bCs/>
                <w:sz w:val="22"/>
                <w:szCs w:val="22"/>
              </w:rPr>
              <w:t>1.395E+2</w:t>
            </w:r>
          </w:p>
        </w:tc>
        <w:tc>
          <w:tcPr>
            <w:tcW w:w="0" w:type="auto"/>
            <w:tcBorders>
              <w:top w:val="nil"/>
              <w:left w:val="nil"/>
              <w:right w:val="nil"/>
            </w:tcBorders>
            <w:vAlign w:val="bottom"/>
          </w:tcPr>
          <w:p w14:paraId="05368F48" w14:textId="28704EAE" w:rsidR="00CB00E2" w:rsidRPr="00EC1F8A" w:rsidRDefault="00CB00E2" w:rsidP="00CB00E2">
            <w:r>
              <w:rPr>
                <w:rFonts w:ascii="Calibri" w:hAnsi="Calibri" w:cs="Calibri"/>
                <w:sz w:val="22"/>
                <w:szCs w:val="22"/>
              </w:rPr>
              <w:t>4.358E+2</w:t>
            </w:r>
          </w:p>
        </w:tc>
        <w:tc>
          <w:tcPr>
            <w:tcW w:w="0" w:type="auto"/>
            <w:tcBorders>
              <w:top w:val="nil"/>
              <w:left w:val="nil"/>
              <w:right w:val="nil"/>
            </w:tcBorders>
            <w:vAlign w:val="bottom"/>
          </w:tcPr>
          <w:p w14:paraId="19236625" w14:textId="179AA423" w:rsidR="00CB00E2" w:rsidRPr="00EC1F8A" w:rsidRDefault="00CB00E2" w:rsidP="00CB00E2">
            <w:r>
              <w:rPr>
                <w:rFonts w:ascii="Calibri" w:hAnsi="Calibri" w:cs="Calibri"/>
                <w:sz w:val="22"/>
                <w:szCs w:val="22"/>
              </w:rPr>
              <w:t>2.553E+2</w:t>
            </w:r>
          </w:p>
        </w:tc>
        <w:tc>
          <w:tcPr>
            <w:tcW w:w="0" w:type="auto"/>
            <w:vAlign w:val="bottom"/>
          </w:tcPr>
          <w:p w14:paraId="212BAD61" w14:textId="2906E2DB" w:rsidR="00CB00E2" w:rsidRPr="00EC1F8A" w:rsidRDefault="00CB00E2" w:rsidP="00CB00E2">
            <w:r>
              <w:rPr>
                <w:rFonts w:ascii="Calibri" w:hAnsi="Calibri" w:cs="Calibri"/>
                <w:b/>
                <w:bCs/>
                <w:sz w:val="22"/>
                <w:szCs w:val="22"/>
              </w:rPr>
              <w:t>2.528E+1</w:t>
            </w:r>
          </w:p>
        </w:tc>
        <w:tc>
          <w:tcPr>
            <w:tcW w:w="0" w:type="auto"/>
            <w:vAlign w:val="bottom"/>
          </w:tcPr>
          <w:p w14:paraId="23A72274" w14:textId="282090B7" w:rsidR="00CB00E2" w:rsidRPr="00EC1F8A" w:rsidRDefault="00CB00E2" w:rsidP="00CB00E2">
            <w:r>
              <w:rPr>
                <w:rFonts w:ascii="Calibri" w:hAnsi="Calibri" w:cs="Calibri"/>
                <w:sz w:val="22"/>
                <w:szCs w:val="22"/>
              </w:rPr>
              <w:t>1.246E+2</w:t>
            </w:r>
          </w:p>
        </w:tc>
        <w:tc>
          <w:tcPr>
            <w:tcW w:w="0" w:type="auto"/>
            <w:vAlign w:val="bottom"/>
          </w:tcPr>
          <w:p w14:paraId="5DE1892A" w14:textId="6D562C99" w:rsidR="00CB00E2" w:rsidRPr="00EC1F8A" w:rsidRDefault="00CB00E2" w:rsidP="00CB00E2">
            <w:r>
              <w:rPr>
                <w:rFonts w:ascii="Calibri" w:hAnsi="Calibri" w:cs="Calibri"/>
                <w:sz w:val="22"/>
                <w:szCs w:val="22"/>
              </w:rPr>
              <w:t>3.157E+1</w:t>
            </w:r>
          </w:p>
        </w:tc>
        <w:tc>
          <w:tcPr>
            <w:tcW w:w="0" w:type="auto"/>
            <w:vAlign w:val="bottom"/>
          </w:tcPr>
          <w:p w14:paraId="305805F9" w14:textId="16E3DD45" w:rsidR="00CB00E2" w:rsidRPr="00EC1F8A" w:rsidRDefault="00CB00E2" w:rsidP="00CB00E2">
            <w:r>
              <w:rPr>
                <w:rFonts w:ascii="Calibri" w:hAnsi="Calibri" w:cs="Calibri"/>
                <w:sz w:val="22"/>
                <w:szCs w:val="22"/>
              </w:rPr>
              <w:t>1.228E+2</w:t>
            </w:r>
          </w:p>
        </w:tc>
        <w:tc>
          <w:tcPr>
            <w:tcW w:w="0" w:type="auto"/>
            <w:vAlign w:val="bottom"/>
          </w:tcPr>
          <w:p w14:paraId="3BE9E2A5" w14:textId="765B12A7" w:rsidR="00CB00E2" w:rsidRPr="00EC1F8A" w:rsidRDefault="00CB00E2" w:rsidP="00CB00E2">
            <w:r>
              <w:rPr>
                <w:rFonts w:ascii="Calibri" w:hAnsi="Calibri" w:cs="Calibri"/>
                <w:sz w:val="22"/>
                <w:szCs w:val="22"/>
              </w:rPr>
              <w:t>8.579E+1</w:t>
            </w:r>
          </w:p>
        </w:tc>
        <w:tc>
          <w:tcPr>
            <w:tcW w:w="0" w:type="auto"/>
            <w:vAlign w:val="bottom"/>
          </w:tcPr>
          <w:p w14:paraId="6047E184" w14:textId="347CAF08" w:rsidR="00CB00E2" w:rsidRPr="00EC1F8A" w:rsidRDefault="00CB00E2" w:rsidP="00CB00E2">
            <w:r>
              <w:rPr>
                <w:rFonts w:ascii="Calibri" w:hAnsi="Calibri" w:cs="Calibri"/>
                <w:sz w:val="22"/>
                <w:szCs w:val="22"/>
              </w:rPr>
              <w:t>5.314E-4</w:t>
            </w:r>
          </w:p>
        </w:tc>
        <w:tc>
          <w:tcPr>
            <w:tcW w:w="0" w:type="auto"/>
            <w:vAlign w:val="bottom"/>
          </w:tcPr>
          <w:p w14:paraId="40A37160" w14:textId="5A29C84A" w:rsidR="00CB00E2" w:rsidRPr="00EC1F8A" w:rsidRDefault="00CB00E2" w:rsidP="00CB00E2">
            <w:r>
              <w:rPr>
                <w:rFonts w:ascii="Calibri" w:hAnsi="Calibri" w:cs="Calibri"/>
                <w:sz w:val="22"/>
                <w:szCs w:val="22"/>
              </w:rPr>
              <w:t>1.332E-2</w:t>
            </w:r>
          </w:p>
        </w:tc>
        <w:tc>
          <w:tcPr>
            <w:tcW w:w="0" w:type="auto"/>
            <w:vAlign w:val="bottom"/>
          </w:tcPr>
          <w:p w14:paraId="59414358" w14:textId="5D2A14C8" w:rsidR="00CB00E2" w:rsidRPr="00EC1F8A" w:rsidRDefault="00CB00E2" w:rsidP="00CB00E2">
            <w:r>
              <w:rPr>
                <w:rFonts w:ascii="Calibri" w:hAnsi="Calibri" w:cs="Calibri"/>
                <w:b/>
                <w:bCs/>
                <w:sz w:val="22"/>
                <w:szCs w:val="22"/>
              </w:rPr>
              <w:t>4.416E-4</w:t>
            </w:r>
          </w:p>
        </w:tc>
        <w:tc>
          <w:tcPr>
            <w:tcW w:w="0" w:type="auto"/>
            <w:vAlign w:val="bottom"/>
          </w:tcPr>
          <w:p w14:paraId="37C16E25" w14:textId="7942E550" w:rsidR="00CB00E2" w:rsidRPr="00EC1F8A" w:rsidRDefault="00CB00E2" w:rsidP="00CB00E2">
            <w:r>
              <w:rPr>
                <w:rFonts w:ascii="Calibri" w:hAnsi="Calibri" w:cs="Calibri"/>
                <w:sz w:val="22"/>
                <w:szCs w:val="22"/>
              </w:rPr>
              <w:t>4.733E-3</w:t>
            </w:r>
          </w:p>
        </w:tc>
        <w:tc>
          <w:tcPr>
            <w:tcW w:w="0" w:type="auto"/>
            <w:vAlign w:val="bottom"/>
          </w:tcPr>
          <w:p w14:paraId="12AB5FDB" w14:textId="1A2AB114" w:rsidR="00CB00E2" w:rsidRPr="00EC1F8A" w:rsidRDefault="00CB00E2" w:rsidP="00CB00E2">
            <w:r>
              <w:rPr>
                <w:rFonts w:ascii="Calibri" w:hAnsi="Calibri" w:cs="Calibri"/>
                <w:sz w:val="22"/>
                <w:szCs w:val="22"/>
              </w:rPr>
              <w:t>9.018E-4</w:t>
            </w:r>
          </w:p>
        </w:tc>
      </w:tr>
      <w:tr w:rsidR="00CB00E2" w:rsidRPr="00CA6E93" w14:paraId="7294EC23" w14:textId="77777777" w:rsidTr="0052298E">
        <w:trPr>
          <w:jc w:val="center"/>
        </w:trPr>
        <w:tc>
          <w:tcPr>
            <w:tcW w:w="956" w:type="dxa"/>
            <w:tcBorders>
              <w:bottom w:val="single" w:sz="4" w:space="0" w:color="auto"/>
            </w:tcBorders>
          </w:tcPr>
          <w:p w14:paraId="4A429BBC" w14:textId="77777777" w:rsidR="00CB00E2" w:rsidRPr="00CA6E93" w:rsidRDefault="00CB00E2" w:rsidP="00CB00E2">
            <w:pPr>
              <w:pStyle w:val="bangtrai"/>
            </w:pPr>
          </w:p>
        </w:tc>
        <w:tc>
          <w:tcPr>
            <w:tcW w:w="0" w:type="auto"/>
            <w:tcBorders>
              <w:bottom w:val="single" w:sz="4" w:space="0" w:color="auto"/>
            </w:tcBorders>
          </w:tcPr>
          <w:p w14:paraId="785D605F"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31471DFD" w14:textId="66636C33" w:rsidR="00CB00E2" w:rsidRPr="00EC1F8A" w:rsidRDefault="00CB00E2" w:rsidP="00CB00E2">
            <w:r>
              <w:rPr>
                <w:rFonts w:ascii="Calibri" w:hAnsi="Calibri" w:cs="Calibri"/>
                <w:sz w:val="22"/>
                <w:szCs w:val="22"/>
              </w:rPr>
              <w:t>9.140E+2</w:t>
            </w:r>
          </w:p>
        </w:tc>
        <w:tc>
          <w:tcPr>
            <w:tcW w:w="0" w:type="auto"/>
            <w:tcBorders>
              <w:top w:val="nil"/>
              <w:left w:val="nil"/>
              <w:bottom w:val="single" w:sz="4" w:space="0" w:color="auto"/>
              <w:right w:val="nil"/>
            </w:tcBorders>
            <w:vAlign w:val="bottom"/>
          </w:tcPr>
          <w:p w14:paraId="105647F5" w14:textId="5C03AEB2" w:rsidR="00CB00E2" w:rsidRPr="00EC1F8A" w:rsidRDefault="00CB00E2" w:rsidP="00CB00E2">
            <w:r>
              <w:rPr>
                <w:rFonts w:ascii="Calibri" w:hAnsi="Calibri" w:cs="Calibri"/>
                <w:sz w:val="22"/>
                <w:szCs w:val="22"/>
              </w:rPr>
              <w:t>9.452E+2</w:t>
            </w:r>
          </w:p>
        </w:tc>
        <w:tc>
          <w:tcPr>
            <w:tcW w:w="0" w:type="auto"/>
            <w:tcBorders>
              <w:top w:val="nil"/>
              <w:left w:val="nil"/>
              <w:bottom w:val="single" w:sz="4" w:space="0" w:color="auto"/>
              <w:right w:val="nil"/>
            </w:tcBorders>
            <w:vAlign w:val="bottom"/>
          </w:tcPr>
          <w:p w14:paraId="59133BB3" w14:textId="230940E0" w:rsidR="00CB00E2" w:rsidRPr="00EC1F8A" w:rsidRDefault="00CB00E2" w:rsidP="00CB00E2">
            <w:r>
              <w:rPr>
                <w:rFonts w:ascii="Calibri" w:hAnsi="Calibri" w:cs="Calibri"/>
                <w:b/>
                <w:bCs/>
                <w:sz w:val="22"/>
                <w:szCs w:val="22"/>
              </w:rPr>
              <w:t>2.770E+2</w:t>
            </w:r>
          </w:p>
        </w:tc>
        <w:tc>
          <w:tcPr>
            <w:tcW w:w="0" w:type="auto"/>
            <w:tcBorders>
              <w:top w:val="nil"/>
              <w:left w:val="nil"/>
              <w:bottom w:val="single" w:sz="4" w:space="0" w:color="auto"/>
              <w:right w:val="nil"/>
            </w:tcBorders>
            <w:vAlign w:val="bottom"/>
          </w:tcPr>
          <w:p w14:paraId="51E6169F" w14:textId="73D5FFFB" w:rsidR="00CB00E2" w:rsidRPr="00EC1F8A" w:rsidRDefault="00CB00E2" w:rsidP="00CB00E2">
            <w:r>
              <w:rPr>
                <w:rFonts w:ascii="Calibri" w:hAnsi="Calibri" w:cs="Calibri"/>
                <w:sz w:val="22"/>
                <w:szCs w:val="22"/>
              </w:rPr>
              <w:t>1.010E+3</w:t>
            </w:r>
          </w:p>
        </w:tc>
        <w:tc>
          <w:tcPr>
            <w:tcW w:w="0" w:type="auto"/>
            <w:tcBorders>
              <w:top w:val="nil"/>
              <w:left w:val="nil"/>
              <w:bottom w:val="single" w:sz="4" w:space="0" w:color="auto"/>
              <w:right w:val="nil"/>
            </w:tcBorders>
            <w:vAlign w:val="bottom"/>
          </w:tcPr>
          <w:p w14:paraId="02FEAE61" w14:textId="2D889094" w:rsidR="00CB00E2" w:rsidRPr="00EC1F8A" w:rsidRDefault="00CB00E2" w:rsidP="00CB00E2">
            <w:r>
              <w:rPr>
                <w:rFonts w:ascii="Calibri" w:hAnsi="Calibri" w:cs="Calibri"/>
                <w:sz w:val="22"/>
                <w:szCs w:val="22"/>
              </w:rPr>
              <w:t>3.907E+2</w:t>
            </w:r>
          </w:p>
        </w:tc>
        <w:tc>
          <w:tcPr>
            <w:tcW w:w="0" w:type="auto"/>
            <w:tcBorders>
              <w:bottom w:val="single" w:sz="4" w:space="0" w:color="auto"/>
            </w:tcBorders>
            <w:vAlign w:val="bottom"/>
          </w:tcPr>
          <w:p w14:paraId="2E8D48BF" w14:textId="2D1D1F39" w:rsidR="00CB00E2" w:rsidRPr="00EC1F8A" w:rsidRDefault="00CB00E2" w:rsidP="00CB00E2">
            <w:r>
              <w:rPr>
                <w:rFonts w:ascii="Calibri" w:hAnsi="Calibri" w:cs="Calibri"/>
                <w:b/>
                <w:bCs/>
                <w:sz w:val="22"/>
                <w:szCs w:val="22"/>
              </w:rPr>
              <w:t>5.988E+1</w:t>
            </w:r>
          </w:p>
        </w:tc>
        <w:tc>
          <w:tcPr>
            <w:tcW w:w="0" w:type="auto"/>
            <w:tcBorders>
              <w:bottom w:val="single" w:sz="4" w:space="0" w:color="auto"/>
            </w:tcBorders>
            <w:vAlign w:val="bottom"/>
          </w:tcPr>
          <w:p w14:paraId="7D2C942F" w14:textId="28E49589" w:rsidR="00CB00E2" w:rsidRPr="00EC1F8A" w:rsidRDefault="00CB00E2" w:rsidP="00CB00E2">
            <w:r>
              <w:rPr>
                <w:rFonts w:ascii="Calibri" w:hAnsi="Calibri" w:cs="Calibri"/>
                <w:sz w:val="22"/>
                <w:szCs w:val="22"/>
              </w:rPr>
              <w:t>1.539E+2</w:t>
            </w:r>
          </w:p>
        </w:tc>
        <w:tc>
          <w:tcPr>
            <w:tcW w:w="0" w:type="auto"/>
            <w:tcBorders>
              <w:bottom w:val="single" w:sz="4" w:space="0" w:color="auto"/>
            </w:tcBorders>
            <w:vAlign w:val="bottom"/>
          </w:tcPr>
          <w:p w14:paraId="323DD63F" w14:textId="72A0324A" w:rsidR="00CB00E2" w:rsidRPr="00EC1F8A" w:rsidRDefault="00CB00E2" w:rsidP="00CB00E2">
            <w:r>
              <w:rPr>
                <w:rFonts w:ascii="Calibri" w:hAnsi="Calibri" w:cs="Calibri"/>
                <w:sz w:val="22"/>
                <w:szCs w:val="22"/>
              </w:rPr>
              <w:t>1.675E+2</w:t>
            </w:r>
          </w:p>
        </w:tc>
        <w:tc>
          <w:tcPr>
            <w:tcW w:w="0" w:type="auto"/>
            <w:tcBorders>
              <w:bottom w:val="single" w:sz="4" w:space="0" w:color="auto"/>
            </w:tcBorders>
            <w:vAlign w:val="bottom"/>
          </w:tcPr>
          <w:p w14:paraId="0950FC71" w14:textId="18843F66" w:rsidR="00CB00E2" w:rsidRPr="00EC1F8A" w:rsidRDefault="00CB00E2" w:rsidP="00CB00E2">
            <w:r>
              <w:rPr>
                <w:rFonts w:ascii="Calibri" w:hAnsi="Calibri" w:cs="Calibri"/>
                <w:sz w:val="22"/>
                <w:szCs w:val="22"/>
              </w:rPr>
              <w:t>2.058E+2</w:t>
            </w:r>
          </w:p>
        </w:tc>
        <w:tc>
          <w:tcPr>
            <w:tcW w:w="0" w:type="auto"/>
            <w:tcBorders>
              <w:bottom w:val="single" w:sz="4" w:space="0" w:color="auto"/>
            </w:tcBorders>
            <w:vAlign w:val="bottom"/>
          </w:tcPr>
          <w:p w14:paraId="02F12E75" w14:textId="7F42D39E" w:rsidR="00CB00E2" w:rsidRPr="00EC1F8A" w:rsidRDefault="00CB00E2" w:rsidP="00CB00E2">
            <w:r>
              <w:rPr>
                <w:rFonts w:ascii="Calibri" w:hAnsi="Calibri" w:cs="Calibri"/>
                <w:sz w:val="22"/>
                <w:szCs w:val="22"/>
              </w:rPr>
              <w:t>8.560E+1</w:t>
            </w:r>
          </w:p>
        </w:tc>
        <w:tc>
          <w:tcPr>
            <w:tcW w:w="0" w:type="auto"/>
            <w:tcBorders>
              <w:bottom w:val="single" w:sz="4" w:space="0" w:color="auto"/>
            </w:tcBorders>
            <w:vAlign w:val="bottom"/>
          </w:tcPr>
          <w:p w14:paraId="1FFE55FC" w14:textId="1715CD1D" w:rsidR="00CB00E2" w:rsidRPr="00EC1F8A" w:rsidRDefault="00CB00E2" w:rsidP="00CB00E2">
            <w:r>
              <w:rPr>
                <w:rFonts w:ascii="Calibri" w:hAnsi="Calibri" w:cs="Calibri"/>
                <w:sz w:val="22"/>
                <w:szCs w:val="22"/>
              </w:rPr>
              <w:t>2.746E-3</w:t>
            </w:r>
          </w:p>
        </w:tc>
        <w:tc>
          <w:tcPr>
            <w:tcW w:w="0" w:type="auto"/>
            <w:tcBorders>
              <w:bottom w:val="single" w:sz="4" w:space="0" w:color="auto"/>
            </w:tcBorders>
            <w:vAlign w:val="bottom"/>
          </w:tcPr>
          <w:p w14:paraId="7B35631C" w14:textId="22D9BD23" w:rsidR="00CB00E2" w:rsidRPr="00EC1F8A" w:rsidRDefault="00CB00E2" w:rsidP="00CB00E2">
            <w:r>
              <w:rPr>
                <w:rFonts w:ascii="Calibri" w:hAnsi="Calibri" w:cs="Calibri"/>
                <w:sz w:val="22"/>
                <w:szCs w:val="22"/>
              </w:rPr>
              <w:t>5.772E-3</w:t>
            </w:r>
          </w:p>
        </w:tc>
        <w:tc>
          <w:tcPr>
            <w:tcW w:w="0" w:type="auto"/>
            <w:tcBorders>
              <w:bottom w:val="single" w:sz="4" w:space="0" w:color="auto"/>
            </w:tcBorders>
            <w:vAlign w:val="bottom"/>
          </w:tcPr>
          <w:p w14:paraId="4A281CB6" w14:textId="3BA7511A" w:rsidR="00CB00E2" w:rsidRPr="00EC1F8A" w:rsidRDefault="00CB00E2" w:rsidP="00CB00E2">
            <w:r>
              <w:rPr>
                <w:rFonts w:ascii="Calibri" w:hAnsi="Calibri" w:cs="Calibri"/>
                <w:sz w:val="22"/>
                <w:szCs w:val="22"/>
              </w:rPr>
              <w:t>3.906E-3</w:t>
            </w:r>
          </w:p>
        </w:tc>
        <w:tc>
          <w:tcPr>
            <w:tcW w:w="0" w:type="auto"/>
            <w:tcBorders>
              <w:bottom w:val="single" w:sz="4" w:space="0" w:color="auto"/>
            </w:tcBorders>
            <w:vAlign w:val="bottom"/>
          </w:tcPr>
          <w:p w14:paraId="7FE24F8D" w14:textId="37EC671E" w:rsidR="00CB00E2" w:rsidRPr="00EC1F8A" w:rsidRDefault="00CB00E2" w:rsidP="00CB00E2">
            <w:r>
              <w:rPr>
                <w:rFonts w:ascii="Calibri" w:hAnsi="Calibri" w:cs="Calibri"/>
                <w:sz w:val="22"/>
                <w:szCs w:val="22"/>
              </w:rPr>
              <w:t>5.853E-3</w:t>
            </w:r>
          </w:p>
        </w:tc>
        <w:tc>
          <w:tcPr>
            <w:tcW w:w="0" w:type="auto"/>
            <w:tcBorders>
              <w:bottom w:val="single" w:sz="4" w:space="0" w:color="auto"/>
            </w:tcBorders>
            <w:vAlign w:val="bottom"/>
          </w:tcPr>
          <w:p w14:paraId="2812C178" w14:textId="49BB8309" w:rsidR="00CB00E2" w:rsidRPr="00EC1F8A" w:rsidRDefault="00CB00E2" w:rsidP="00CB00E2">
            <w:r>
              <w:rPr>
                <w:rFonts w:ascii="Calibri" w:hAnsi="Calibri" w:cs="Calibri"/>
                <w:b/>
                <w:bCs/>
                <w:sz w:val="22"/>
                <w:szCs w:val="22"/>
              </w:rPr>
              <w:t>1.625E-3</w:t>
            </w:r>
          </w:p>
        </w:tc>
      </w:tr>
      <w:tr w:rsidR="00CB00E2" w:rsidRPr="00CA6E93" w14:paraId="3A49CE6D" w14:textId="77777777" w:rsidTr="0052298E">
        <w:trPr>
          <w:jc w:val="center"/>
        </w:trPr>
        <w:tc>
          <w:tcPr>
            <w:tcW w:w="956" w:type="dxa"/>
            <w:tcBorders>
              <w:top w:val="single" w:sz="4" w:space="0" w:color="auto"/>
            </w:tcBorders>
          </w:tcPr>
          <w:p w14:paraId="5633E8DC" w14:textId="77777777" w:rsidR="00CB00E2" w:rsidRPr="00CA6E93" w:rsidRDefault="00CB00E2" w:rsidP="00CB00E2">
            <w:pPr>
              <w:pStyle w:val="bangtrai"/>
            </w:pPr>
            <w:r>
              <w:t>942-bar</w:t>
            </w:r>
          </w:p>
        </w:tc>
        <w:tc>
          <w:tcPr>
            <w:tcW w:w="0" w:type="auto"/>
            <w:tcBorders>
              <w:top w:val="single" w:sz="4" w:space="0" w:color="auto"/>
            </w:tcBorders>
          </w:tcPr>
          <w:p w14:paraId="20791A5D" w14:textId="77777777" w:rsidR="00CB00E2" w:rsidRPr="00CA6E93" w:rsidRDefault="00CB00E2" w:rsidP="00CB00E2">
            <w:pPr>
              <w:pStyle w:val="bangtrai"/>
            </w:pPr>
            <w:r w:rsidRPr="00CA6E93">
              <w:t>(1)</w:t>
            </w:r>
          </w:p>
        </w:tc>
        <w:tc>
          <w:tcPr>
            <w:tcW w:w="0" w:type="auto"/>
            <w:tcBorders>
              <w:top w:val="nil"/>
              <w:left w:val="nil"/>
              <w:bottom w:val="nil"/>
              <w:right w:val="nil"/>
            </w:tcBorders>
            <w:vAlign w:val="bottom"/>
          </w:tcPr>
          <w:p w14:paraId="60F51E7A" w14:textId="1B8B9F0C" w:rsidR="00CB00E2" w:rsidRPr="00EC1F8A" w:rsidRDefault="00CB00E2" w:rsidP="00CB00E2">
            <w:r>
              <w:rPr>
                <w:rFonts w:ascii="Calibri" w:hAnsi="Calibri" w:cs="Calibri"/>
                <w:sz w:val="22"/>
                <w:szCs w:val="22"/>
              </w:rPr>
              <w:t>2.116E+5</w:t>
            </w:r>
          </w:p>
        </w:tc>
        <w:tc>
          <w:tcPr>
            <w:tcW w:w="0" w:type="auto"/>
            <w:tcBorders>
              <w:top w:val="nil"/>
              <w:left w:val="nil"/>
              <w:bottom w:val="nil"/>
              <w:right w:val="nil"/>
            </w:tcBorders>
            <w:vAlign w:val="bottom"/>
          </w:tcPr>
          <w:p w14:paraId="369F0D1B" w14:textId="6FA0B722" w:rsidR="00CB00E2" w:rsidRPr="00EC1F8A" w:rsidRDefault="00CB00E2" w:rsidP="00CB00E2">
            <w:r>
              <w:rPr>
                <w:rFonts w:ascii="Calibri" w:hAnsi="Calibri" w:cs="Calibri"/>
                <w:sz w:val="22"/>
                <w:szCs w:val="22"/>
              </w:rPr>
              <w:t>1.942E+5</w:t>
            </w:r>
          </w:p>
        </w:tc>
        <w:tc>
          <w:tcPr>
            <w:tcW w:w="0" w:type="auto"/>
            <w:tcBorders>
              <w:top w:val="nil"/>
              <w:left w:val="nil"/>
              <w:bottom w:val="nil"/>
              <w:right w:val="nil"/>
            </w:tcBorders>
            <w:vAlign w:val="bottom"/>
          </w:tcPr>
          <w:p w14:paraId="0EC69609" w14:textId="70E975DF" w:rsidR="00CB00E2" w:rsidRPr="00EC1F8A" w:rsidRDefault="00CB00E2" w:rsidP="00CB00E2">
            <w:r>
              <w:rPr>
                <w:rFonts w:ascii="Calibri" w:hAnsi="Calibri" w:cs="Calibri"/>
                <w:sz w:val="22"/>
                <w:szCs w:val="22"/>
              </w:rPr>
              <w:t>7.474E+4</w:t>
            </w:r>
          </w:p>
        </w:tc>
        <w:tc>
          <w:tcPr>
            <w:tcW w:w="0" w:type="auto"/>
            <w:tcBorders>
              <w:top w:val="nil"/>
              <w:left w:val="nil"/>
              <w:bottom w:val="nil"/>
              <w:right w:val="nil"/>
            </w:tcBorders>
            <w:vAlign w:val="bottom"/>
          </w:tcPr>
          <w:p w14:paraId="737686D9" w14:textId="2A73C352" w:rsidR="00CB00E2" w:rsidRPr="00EC1F8A" w:rsidRDefault="00CB00E2" w:rsidP="00CB00E2">
            <w:r>
              <w:rPr>
                <w:rFonts w:ascii="Calibri" w:hAnsi="Calibri" w:cs="Calibri"/>
                <w:sz w:val="22"/>
                <w:szCs w:val="22"/>
              </w:rPr>
              <w:t>5.975E+4</w:t>
            </w:r>
          </w:p>
        </w:tc>
        <w:tc>
          <w:tcPr>
            <w:tcW w:w="0" w:type="auto"/>
            <w:tcBorders>
              <w:top w:val="nil"/>
              <w:left w:val="nil"/>
              <w:bottom w:val="nil"/>
              <w:right w:val="nil"/>
            </w:tcBorders>
            <w:vAlign w:val="bottom"/>
          </w:tcPr>
          <w:p w14:paraId="252019C9" w14:textId="754B7B91" w:rsidR="00CB00E2" w:rsidRPr="00EC1F8A" w:rsidRDefault="00CB00E2" w:rsidP="00CB00E2">
            <w:r>
              <w:rPr>
                <w:rFonts w:ascii="Calibri" w:hAnsi="Calibri" w:cs="Calibri"/>
                <w:b/>
                <w:bCs/>
                <w:sz w:val="22"/>
                <w:szCs w:val="22"/>
              </w:rPr>
              <w:t>5.306E+4</w:t>
            </w:r>
          </w:p>
        </w:tc>
        <w:tc>
          <w:tcPr>
            <w:tcW w:w="0" w:type="auto"/>
            <w:tcBorders>
              <w:top w:val="single" w:sz="4" w:space="0" w:color="auto"/>
            </w:tcBorders>
            <w:vAlign w:val="bottom"/>
          </w:tcPr>
          <w:p w14:paraId="57D59E87" w14:textId="3236340C" w:rsidR="00CB00E2" w:rsidRPr="00EC1F8A" w:rsidRDefault="00CB00E2" w:rsidP="00CB00E2">
            <w:r>
              <w:rPr>
                <w:rFonts w:ascii="Calibri" w:hAnsi="Calibri" w:cs="Calibri"/>
                <w:sz w:val="22"/>
                <w:szCs w:val="22"/>
              </w:rPr>
              <w:t>1.415E+4</w:t>
            </w:r>
          </w:p>
        </w:tc>
        <w:tc>
          <w:tcPr>
            <w:tcW w:w="0" w:type="auto"/>
            <w:tcBorders>
              <w:top w:val="single" w:sz="4" w:space="0" w:color="auto"/>
            </w:tcBorders>
            <w:vAlign w:val="bottom"/>
          </w:tcPr>
          <w:p w14:paraId="392F823A" w14:textId="54ADC9DC" w:rsidR="00CB00E2" w:rsidRPr="00EC1F8A" w:rsidRDefault="00CB00E2" w:rsidP="00CB00E2">
            <w:r>
              <w:rPr>
                <w:rFonts w:ascii="Calibri" w:hAnsi="Calibri" w:cs="Calibri"/>
                <w:b/>
                <w:bCs/>
                <w:sz w:val="22"/>
                <w:szCs w:val="22"/>
              </w:rPr>
              <w:t>4.662E+3</w:t>
            </w:r>
          </w:p>
        </w:tc>
        <w:tc>
          <w:tcPr>
            <w:tcW w:w="0" w:type="auto"/>
            <w:tcBorders>
              <w:top w:val="single" w:sz="4" w:space="0" w:color="auto"/>
            </w:tcBorders>
            <w:vAlign w:val="bottom"/>
          </w:tcPr>
          <w:p w14:paraId="6EA3B519" w14:textId="0A0B78BD" w:rsidR="00CB00E2" w:rsidRPr="00EC1F8A" w:rsidRDefault="00CB00E2" w:rsidP="00CB00E2">
            <w:r>
              <w:rPr>
                <w:rFonts w:ascii="Calibri" w:hAnsi="Calibri" w:cs="Calibri"/>
                <w:sz w:val="22"/>
                <w:szCs w:val="22"/>
              </w:rPr>
              <w:t>2.161E+4</w:t>
            </w:r>
          </w:p>
        </w:tc>
        <w:tc>
          <w:tcPr>
            <w:tcW w:w="0" w:type="auto"/>
            <w:tcBorders>
              <w:top w:val="single" w:sz="4" w:space="0" w:color="auto"/>
            </w:tcBorders>
            <w:vAlign w:val="bottom"/>
          </w:tcPr>
          <w:p w14:paraId="19676B9B" w14:textId="71C9FE25" w:rsidR="00CB00E2" w:rsidRPr="00EC1F8A" w:rsidRDefault="00CB00E2" w:rsidP="00CB00E2">
            <w:r>
              <w:rPr>
                <w:rFonts w:ascii="Calibri" w:hAnsi="Calibri" w:cs="Calibri"/>
                <w:sz w:val="22"/>
                <w:szCs w:val="22"/>
              </w:rPr>
              <w:t>1.232E+4</w:t>
            </w:r>
          </w:p>
        </w:tc>
        <w:tc>
          <w:tcPr>
            <w:tcW w:w="0" w:type="auto"/>
            <w:tcBorders>
              <w:top w:val="single" w:sz="4" w:space="0" w:color="auto"/>
            </w:tcBorders>
            <w:vAlign w:val="bottom"/>
          </w:tcPr>
          <w:p w14:paraId="2F97E5F6" w14:textId="28669DF0" w:rsidR="00CB00E2" w:rsidRPr="00EC1F8A" w:rsidRDefault="00CB00E2" w:rsidP="00CB00E2">
            <w:r>
              <w:rPr>
                <w:rFonts w:ascii="Calibri" w:hAnsi="Calibri" w:cs="Calibri"/>
                <w:sz w:val="22"/>
                <w:szCs w:val="22"/>
              </w:rPr>
              <w:t>2.629E+4</w:t>
            </w:r>
          </w:p>
        </w:tc>
        <w:tc>
          <w:tcPr>
            <w:tcW w:w="0" w:type="auto"/>
            <w:tcBorders>
              <w:top w:val="single" w:sz="4" w:space="0" w:color="auto"/>
            </w:tcBorders>
            <w:vAlign w:val="bottom"/>
          </w:tcPr>
          <w:p w14:paraId="3996B6F4" w14:textId="532B4B30" w:rsidR="00CB00E2" w:rsidRPr="00EC1F8A" w:rsidRDefault="00CB00E2" w:rsidP="00CB00E2">
            <w:r>
              <w:rPr>
                <w:rFonts w:ascii="Calibri" w:hAnsi="Calibri" w:cs="Calibri"/>
                <w:sz w:val="22"/>
                <w:szCs w:val="22"/>
              </w:rPr>
              <w:t>2.208E-3</w:t>
            </w:r>
          </w:p>
        </w:tc>
        <w:tc>
          <w:tcPr>
            <w:tcW w:w="0" w:type="auto"/>
            <w:tcBorders>
              <w:top w:val="single" w:sz="4" w:space="0" w:color="auto"/>
            </w:tcBorders>
            <w:vAlign w:val="bottom"/>
          </w:tcPr>
          <w:p w14:paraId="65F587BA" w14:textId="23361947" w:rsidR="00CB00E2" w:rsidRPr="00EC1F8A" w:rsidRDefault="00CB00E2" w:rsidP="00CB00E2">
            <w:r>
              <w:rPr>
                <w:rFonts w:ascii="Calibri" w:hAnsi="Calibri" w:cs="Calibri"/>
                <w:sz w:val="22"/>
                <w:szCs w:val="22"/>
              </w:rPr>
              <w:t>3.492E-3</w:t>
            </w:r>
          </w:p>
        </w:tc>
        <w:tc>
          <w:tcPr>
            <w:tcW w:w="0" w:type="auto"/>
            <w:tcBorders>
              <w:top w:val="single" w:sz="4" w:space="0" w:color="auto"/>
            </w:tcBorders>
            <w:vAlign w:val="bottom"/>
          </w:tcPr>
          <w:p w14:paraId="1764E9A7" w14:textId="293EC426" w:rsidR="00CB00E2" w:rsidRPr="00EC1F8A" w:rsidRDefault="00CB00E2" w:rsidP="00CB00E2">
            <w:r>
              <w:rPr>
                <w:rFonts w:ascii="Calibri" w:hAnsi="Calibri" w:cs="Calibri"/>
                <w:sz w:val="22"/>
                <w:szCs w:val="22"/>
              </w:rPr>
              <w:t>3.498E-3</w:t>
            </w:r>
          </w:p>
        </w:tc>
        <w:tc>
          <w:tcPr>
            <w:tcW w:w="0" w:type="auto"/>
            <w:tcBorders>
              <w:top w:val="single" w:sz="4" w:space="0" w:color="auto"/>
            </w:tcBorders>
            <w:vAlign w:val="bottom"/>
          </w:tcPr>
          <w:p w14:paraId="1564618B" w14:textId="260CF3CA" w:rsidR="00CB00E2" w:rsidRPr="00EC1F8A" w:rsidRDefault="00CB00E2" w:rsidP="00CB00E2">
            <w:r>
              <w:rPr>
                <w:rFonts w:ascii="Calibri" w:hAnsi="Calibri" w:cs="Calibri"/>
                <w:sz w:val="22"/>
                <w:szCs w:val="22"/>
              </w:rPr>
              <w:t>5.474E-3</w:t>
            </w:r>
          </w:p>
        </w:tc>
        <w:tc>
          <w:tcPr>
            <w:tcW w:w="0" w:type="auto"/>
            <w:tcBorders>
              <w:top w:val="single" w:sz="4" w:space="0" w:color="auto"/>
            </w:tcBorders>
            <w:vAlign w:val="bottom"/>
          </w:tcPr>
          <w:p w14:paraId="46FEDBFA" w14:textId="18CF59B7" w:rsidR="00CB00E2" w:rsidRPr="00EC1F8A" w:rsidRDefault="00CB00E2" w:rsidP="00CB00E2">
            <w:r>
              <w:rPr>
                <w:rFonts w:ascii="Calibri" w:hAnsi="Calibri" w:cs="Calibri"/>
                <w:b/>
                <w:bCs/>
                <w:sz w:val="22"/>
                <w:szCs w:val="22"/>
              </w:rPr>
              <w:t>1.820E-3</w:t>
            </w:r>
          </w:p>
        </w:tc>
      </w:tr>
      <w:tr w:rsidR="00CB00E2" w:rsidRPr="00CA6E93" w14:paraId="53A82F0D" w14:textId="77777777" w:rsidTr="0052298E">
        <w:trPr>
          <w:jc w:val="center"/>
        </w:trPr>
        <w:tc>
          <w:tcPr>
            <w:tcW w:w="956" w:type="dxa"/>
          </w:tcPr>
          <w:p w14:paraId="3C8105D0" w14:textId="77777777" w:rsidR="00CB00E2" w:rsidRPr="00CA6E93" w:rsidRDefault="00CB00E2" w:rsidP="00CB00E2">
            <w:pPr>
              <w:pStyle w:val="bangtrai"/>
            </w:pPr>
            <w:r>
              <w:t>Truss</w:t>
            </w:r>
          </w:p>
        </w:tc>
        <w:tc>
          <w:tcPr>
            <w:tcW w:w="0" w:type="auto"/>
          </w:tcPr>
          <w:p w14:paraId="3CC8CAB7"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7E159343" w14:textId="65A11880" w:rsidR="00CB00E2" w:rsidRPr="00EC1F8A" w:rsidRDefault="00CB00E2" w:rsidP="00CB00E2">
            <w:r>
              <w:rPr>
                <w:rFonts w:ascii="Calibri" w:hAnsi="Calibri" w:cs="Calibri"/>
                <w:sz w:val="22"/>
                <w:szCs w:val="22"/>
              </w:rPr>
              <w:t>3.706E+5</w:t>
            </w:r>
          </w:p>
        </w:tc>
        <w:tc>
          <w:tcPr>
            <w:tcW w:w="0" w:type="auto"/>
            <w:tcBorders>
              <w:top w:val="nil"/>
              <w:left w:val="nil"/>
              <w:bottom w:val="nil"/>
              <w:right w:val="nil"/>
            </w:tcBorders>
            <w:vAlign w:val="bottom"/>
          </w:tcPr>
          <w:p w14:paraId="1CBF67CE" w14:textId="5A73CC04" w:rsidR="00CB00E2" w:rsidRPr="00EC1F8A" w:rsidRDefault="00CB00E2" w:rsidP="00CB00E2">
            <w:r>
              <w:rPr>
                <w:rFonts w:ascii="Calibri" w:hAnsi="Calibri" w:cs="Calibri"/>
                <w:sz w:val="22"/>
                <w:szCs w:val="22"/>
              </w:rPr>
              <w:t>4.148E+5</w:t>
            </w:r>
          </w:p>
        </w:tc>
        <w:tc>
          <w:tcPr>
            <w:tcW w:w="0" w:type="auto"/>
            <w:tcBorders>
              <w:top w:val="nil"/>
              <w:left w:val="nil"/>
              <w:bottom w:val="nil"/>
              <w:right w:val="nil"/>
            </w:tcBorders>
            <w:vAlign w:val="bottom"/>
          </w:tcPr>
          <w:p w14:paraId="75FE040D" w14:textId="265FED3A" w:rsidR="00CB00E2" w:rsidRPr="00EC1F8A" w:rsidRDefault="00CB00E2" w:rsidP="00CB00E2">
            <w:r>
              <w:rPr>
                <w:rFonts w:ascii="Calibri" w:hAnsi="Calibri" w:cs="Calibri"/>
                <w:sz w:val="22"/>
                <w:szCs w:val="22"/>
              </w:rPr>
              <w:t>2.388E+5</w:t>
            </w:r>
          </w:p>
        </w:tc>
        <w:tc>
          <w:tcPr>
            <w:tcW w:w="0" w:type="auto"/>
            <w:tcBorders>
              <w:top w:val="nil"/>
              <w:left w:val="nil"/>
              <w:bottom w:val="nil"/>
              <w:right w:val="nil"/>
            </w:tcBorders>
            <w:vAlign w:val="bottom"/>
          </w:tcPr>
          <w:p w14:paraId="2CEE6C19" w14:textId="69A3C081" w:rsidR="00CB00E2" w:rsidRPr="00EC1F8A" w:rsidRDefault="00CB00E2" w:rsidP="00CB00E2">
            <w:r>
              <w:rPr>
                <w:rFonts w:ascii="Calibri" w:hAnsi="Calibri" w:cs="Calibri"/>
                <w:b/>
                <w:bCs/>
                <w:sz w:val="22"/>
                <w:szCs w:val="22"/>
              </w:rPr>
              <w:t>2.031E+5</w:t>
            </w:r>
          </w:p>
        </w:tc>
        <w:tc>
          <w:tcPr>
            <w:tcW w:w="0" w:type="auto"/>
            <w:tcBorders>
              <w:top w:val="nil"/>
              <w:left w:val="nil"/>
              <w:bottom w:val="nil"/>
              <w:right w:val="nil"/>
            </w:tcBorders>
            <w:vAlign w:val="bottom"/>
          </w:tcPr>
          <w:p w14:paraId="51B5BAD8" w14:textId="586D8278" w:rsidR="00CB00E2" w:rsidRPr="00EC1F8A" w:rsidRDefault="00CB00E2" w:rsidP="00CB00E2">
            <w:r>
              <w:rPr>
                <w:rFonts w:ascii="Calibri" w:hAnsi="Calibri" w:cs="Calibri"/>
                <w:sz w:val="22"/>
                <w:szCs w:val="22"/>
              </w:rPr>
              <w:t>2.586E+5</w:t>
            </w:r>
          </w:p>
        </w:tc>
        <w:tc>
          <w:tcPr>
            <w:tcW w:w="0" w:type="auto"/>
            <w:vAlign w:val="bottom"/>
          </w:tcPr>
          <w:p w14:paraId="4C270438" w14:textId="4DDE2741" w:rsidR="00CB00E2" w:rsidRPr="00EC1F8A" w:rsidRDefault="00CB00E2" w:rsidP="00CB00E2">
            <w:r>
              <w:rPr>
                <w:rFonts w:ascii="Calibri" w:hAnsi="Calibri" w:cs="Calibri"/>
                <w:b/>
                <w:bCs/>
                <w:sz w:val="22"/>
                <w:szCs w:val="22"/>
              </w:rPr>
              <w:t>2.445E+4</w:t>
            </w:r>
          </w:p>
        </w:tc>
        <w:tc>
          <w:tcPr>
            <w:tcW w:w="0" w:type="auto"/>
            <w:vAlign w:val="bottom"/>
          </w:tcPr>
          <w:p w14:paraId="0FD9BDA6" w14:textId="0D1FA05E" w:rsidR="00CB00E2" w:rsidRPr="00EC1F8A" w:rsidRDefault="00CB00E2" w:rsidP="00CB00E2">
            <w:r>
              <w:rPr>
                <w:rFonts w:ascii="Calibri" w:hAnsi="Calibri" w:cs="Calibri"/>
                <w:sz w:val="22"/>
                <w:szCs w:val="22"/>
              </w:rPr>
              <w:t>6.275E+4</w:t>
            </w:r>
          </w:p>
        </w:tc>
        <w:tc>
          <w:tcPr>
            <w:tcW w:w="0" w:type="auto"/>
            <w:vAlign w:val="bottom"/>
          </w:tcPr>
          <w:p w14:paraId="2F4D52F6" w14:textId="739C3CF3" w:rsidR="00CB00E2" w:rsidRPr="00EC1F8A" w:rsidRDefault="00CB00E2" w:rsidP="00CB00E2">
            <w:r>
              <w:rPr>
                <w:rFonts w:ascii="Calibri" w:hAnsi="Calibri" w:cs="Calibri"/>
                <w:sz w:val="22"/>
                <w:szCs w:val="22"/>
              </w:rPr>
              <w:t>5.001E+4</w:t>
            </w:r>
          </w:p>
        </w:tc>
        <w:tc>
          <w:tcPr>
            <w:tcW w:w="0" w:type="auto"/>
            <w:vAlign w:val="bottom"/>
          </w:tcPr>
          <w:p w14:paraId="4474700C" w14:textId="344458BE" w:rsidR="00CB00E2" w:rsidRPr="00EC1F8A" w:rsidRDefault="00CB00E2" w:rsidP="00CB00E2">
            <w:r>
              <w:rPr>
                <w:rFonts w:ascii="Calibri" w:hAnsi="Calibri" w:cs="Calibri"/>
                <w:sz w:val="22"/>
                <w:szCs w:val="22"/>
              </w:rPr>
              <w:t>4.048E+4</w:t>
            </w:r>
          </w:p>
        </w:tc>
        <w:tc>
          <w:tcPr>
            <w:tcW w:w="0" w:type="auto"/>
            <w:vAlign w:val="bottom"/>
          </w:tcPr>
          <w:p w14:paraId="41FB5D8B" w14:textId="3ECA96D1" w:rsidR="00CB00E2" w:rsidRPr="00EC1F8A" w:rsidRDefault="00CB00E2" w:rsidP="00CB00E2">
            <w:r>
              <w:rPr>
                <w:rFonts w:ascii="Calibri" w:hAnsi="Calibri" w:cs="Calibri"/>
                <w:sz w:val="22"/>
                <w:szCs w:val="22"/>
              </w:rPr>
              <w:t>8.865E+4</w:t>
            </w:r>
          </w:p>
        </w:tc>
        <w:tc>
          <w:tcPr>
            <w:tcW w:w="0" w:type="auto"/>
            <w:vAlign w:val="bottom"/>
          </w:tcPr>
          <w:p w14:paraId="38D06B34" w14:textId="4E1E1021" w:rsidR="00CB00E2" w:rsidRPr="00EC1F8A" w:rsidRDefault="00CB00E2" w:rsidP="00CB00E2">
            <w:r>
              <w:rPr>
                <w:rFonts w:ascii="Calibri" w:hAnsi="Calibri" w:cs="Calibri"/>
                <w:b/>
                <w:bCs/>
                <w:sz w:val="22"/>
                <w:szCs w:val="22"/>
              </w:rPr>
              <w:t>4.703E-3</w:t>
            </w:r>
          </w:p>
        </w:tc>
        <w:tc>
          <w:tcPr>
            <w:tcW w:w="0" w:type="auto"/>
            <w:vAlign w:val="bottom"/>
          </w:tcPr>
          <w:p w14:paraId="2EAD7678" w14:textId="0B04F324" w:rsidR="00CB00E2" w:rsidRPr="00EC1F8A" w:rsidRDefault="00CB00E2" w:rsidP="00CB00E2">
            <w:r>
              <w:rPr>
                <w:rFonts w:ascii="Calibri" w:hAnsi="Calibri" w:cs="Calibri"/>
                <w:sz w:val="22"/>
                <w:szCs w:val="22"/>
              </w:rPr>
              <w:t>2.194E-2</w:t>
            </w:r>
          </w:p>
        </w:tc>
        <w:tc>
          <w:tcPr>
            <w:tcW w:w="0" w:type="auto"/>
            <w:vAlign w:val="bottom"/>
          </w:tcPr>
          <w:p w14:paraId="4FA6A57F" w14:textId="3C801165" w:rsidR="00CB00E2" w:rsidRPr="00EC1F8A" w:rsidRDefault="00CB00E2" w:rsidP="00CB00E2">
            <w:r>
              <w:rPr>
                <w:rFonts w:ascii="Calibri" w:hAnsi="Calibri" w:cs="Calibri"/>
                <w:sz w:val="22"/>
                <w:szCs w:val="22"/>
              </w:rPr>
              <w:t>6.639E-3</w:t>
            </w:r>
          </w:p>
        </w:tc>
        <w:tc>
          <w:tcPr>
            <w:tcW w:w="0" w:type="auto"/>
            <w:vAlign w:val="bottom"/>
          </w:tcPr>
          <w:p w14:paraId="4727D30D" w14:textId="579A5A68" w:rsidR="00CB00E2" w:rsidRPr="00EC1F8A" w:rsidRDefault="00CB00E2" w:rsidP="00CB00E2">
            <w:r>
              <w:rPr>
                <w:rFonts w:ascii="Calibri" w:hAnsi="Calibri" w:cs="Calibri"/>
                <w:sz w:val="22"/>
                <w:szCs w:val="22"/>
              </w:rPr>
              <w:t>1.595E-2</w:t>
            </w:r>
          </w:p>
        </w:tc>
        <w:tc>
          <w:tcPr>
            <w:tcW w:w="0" w:type="auto"/>
            <w:vAlign w:val="bottom"/>
          </w:tcPr>
          <w:p w14:paraId="5DD8725D" w14:textId="0F22A79C" w:rsidR="00CB00E2" w:rsidRPr="00EC1F8A" w:rsidRDefault="00CB00E2" w:rsidP="00CB00E2">
            <w:r>
              <w:rPr>
                <w:rFonts w:ascii="Calibri" w:hAnsi="Calibri" w:cs="Calibri"/>
                <w:sz w:val="22"/>
                <w:szCs w:val="22"/>
              </w:rPr>
              <w:t>7.660E-3</w:t>
            </w:r>
          </w:p>
        </w:tc>
      </w:tr>
      <w:tr w:rsidR="00CB00E2" w:rsidRPr="00CA6E93" w14:paraId="2BBE9BF6" w14:textId="77777777" w:rsidTr="0052298E">
        <w:trPr>
          <w:jc w:val="center"/>
        </w:trPr>
        <w:tc>
          <w:tcPr>
            <w:tcW w:w="956" w:type="dxa"/>
          </w:tcPr>
          <w:p w14:paraId="7621FAAF" w14:textId="77777777" w:rsidR="00CB00E2" w:rsidRPr="00CA6E93" w:rsidRDefault="00CB00E2" w:rsidP="00CB00E2">
            <w:pPr>
              <w:pStyle w:val="bangtrai"/>
            </w:pPr>
          </w:p>
        </w:tc>
        <w:tc>
          <w:tcPr>
            <w:tcW w:w="0" w:type="auto"/>
          </w:tcPr>
          <w:p w14:paraId="109AFA2C"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247C215C" w14:textId="64499398" w:rsidR="00CB00E2" w:rsidRPr="00EC1F8A" w:rsidRDefault="00CB00E2" w:rsidP="00CB00E2">
            <w:r>
              <w:rPr>
                <w:rFonts w:ascii="Calibri" w:hAnsi="Calibri" w:cs="Calibri"/>
                <w:sz w:val="22"/>
                <w:szCs w:val="22"/>
              </w:rPr>
              <w:t>2.796E+5</w:t>
            </w:r>
          </w:p>
        </w:tc>
        <w:tc>
          <w:tcPr>
            <w:tcW w:w="0" w:type="auto"/>
            <w:tcBorders>
              <w:top w:val="nil"/>
              <w:left w:val="nil"/>
              <w:bottom w:val="nil"/>
              <w:right w:val="nil"/>
            </w:tcBorders>
            <w:vAlign w:val="bottom"/>
          </w:tcPr>
          <w:p w14:paraId="491882D0" w14:textId="7EF264F1" w:rsidR="00CB00E2" w:rsidRPr="00EC1F8A" w:rsidRDefault="00CB00E2" w:rsidP="00CB00E2">
            <w:r>
              <w:rPr>
                <w:rFonts w:ascii="Calibri" w:hAnsi="Calibri" w:cs="Calibri"/>
                <w:sz w:val="22"/>
                <w:szCs w:val="22"/>
              </w:rPr>
              <w:t>3.049E+5</w:t>
            </w:r>
          </w:p>
        </w:tc>
        <w:tc>
          <w:tcPr>
            <w:tcW w:w="0" w:type="auto"/>
            <w:tcBorders>
              <w:top w:val="nil"/>
              <w:left w:val="nil"/>
              <w:bottom w:val="nil"/>
              <w:right w:val="nil"/>
            </w:tcBorders>
            <w:vAlign w:val="bottom"/>
          </w:tcPr>
          <w:p w14:paraId="4C5F4ED6" w14:textId="03CCBB58" w:rsidR="00CB00E2" w:rsidRPr="00EC1F8A" w:rsidRDefault="00CB00E2" w:rsidP="00CB00E2">
            <w:r>
              <w:rPr>
                <w:rFonts w:ascii="Calibri" w:hAnsi="Calibri" w:cs="Calibri"/>
                <w:sz w:val="22"/>
                <w:szCs w:val="22"/>
              </w:rPr>
              <w:t>1.576E+5</w:t>
            </w:r>
          </w:p>
        </w:tc>
        <w:tc>
          <w:tcPr>
            <w:tcW w:w="0" w:type="auto"/>
            <w:tcBorders>
              <w:top w:val="nil"/>
              <w:left w:val="nil"/>
              <w:bottom w:val="nil"/>
              <w:right w:val="nil"/>
            </w:tcBorders>
            <w:vAlign w:val="bottom"/>
          </w:tcPr>
          <w:p w14:paraId="7F604972" w14:textId="73A03E97" w:rsidR="00CB00E2" w:rsidRPr="00EC1F8A" w:rsidRDefault="00CB00E2" w:rsidP="00CB00E2">
            <w:r>
              <w:rPr>
                <w:rFonts w:ascii="Calibri" w:hAnsi="Calibri" w:cs="Calibri"/>
                <w:b/>
                <w:bCs/>
                <w:sz w:val="22"/>
                <w:szCs w:val="22"/>
              </w:rPr>
              <w:t>1.071E+5</w:t>
            </w:r>
          </w:p>
        </w:tc>
        <w:tc>
          <w:tcPr>
            <w:tcW w:w="0" w:type="auto"/>
            <w:tcBorders>
              <w:top w:val="nil"/>
              <w:left w:val="nil"/>
              <w:bottom w:val="nil"/>
              <w:right w:val="nil"/>
            </w:tcBorders>
            <w:vAlign w:val="bottom"/>
          </w:tcPr>
          <w:p w14:paraId="2BEE9539" w14:textId="175834D3" w:rsidR="00CB00E2" w:rsidRPr="00EC1F8A" w:rsidRDefault="00CB00E2" w:rsidP="00CB00E2">
            <w:r>
              <w:rPr>
                <w:rFonts w:ascii="Calibri" w:hAnsi="Calibri" w:cs="Calibri"/>
                <w:sz w:val="22"/>
                <w:szCs w:val="22"/>
              </w:rPr>
              <w:t>1.521E+5</w:t>
            </w:r>
          </w:p>
        </w:tc>
        <w:tc>
          <w:tcPr>
            <w:tcW w:w="0" w:type="auto"/>
            <w:vAlign w:val="bottom"/>
          </w:tcPr>
          <w:p w14:paraId="6A69B0AB" w14:textId="4FE4E02A" w:rsidR="00CB00E2" w:rsidRPr="00EC1F8A" w:rsidRDefault="00CB00E2" w:rsidP="00CB00E2">
            <w:r>
              <w:rPr>
                <w:rFonts w:ascii="Calibri" w:hAnsi="Calibri" w:cs="Calibri"/>
                <w:sz w:val="22"/>
                <w:szCs w:val="22"/>
              </w:rPr>
              <w:t>1.956E+4</w:t>
            </w:r>
          </w:p>
        </w:tc>
        <w:tc>
          <w:tcPr>
            <w:tcW w:w="0" w:type="auto"/>
            <w:vAlign w:val="bottom"/>
          </w:tcPr>
          <w:p w14:paraId="73AB8C20" w14:textId="1D8B36C3" w:rsidR="00CB00E2" w:rsidRPr="00EC1F8A" w:rsidRDefault="00CB00E2" w:rsidP="00CB00E2">
            <w:r>
              <w:rPr>
                <w:rFonts w:ascii="Calibri" w:hAnsi="Calibri" w:cs="Calibri"/>
                <w:b/>
                <w:bCs/>
                <w:sz w:val="22"/>
                <w:szCs w:val="22"/>
              </w:rPr>
              <w:t>1.438E+4</w:t>
            </w:r>
          </w:p>
        </w:tc>
        <w:tc>
          <w:tcPr>
            <w:tcW w:w="0" w:type="auto"/>
            <w:vAlign w:val="bottom"/>
          </w:tcPr>
          <w:p w14:paraId="172B9912" w14:textId="7A74FE52" w:rsidR="00CB00E2" w:rsidRPr="00EC1F8A" w:rsidRDefault="00CB00E2" w:rsidP="00CB00E2">
            <w:r>
              <w:rPr>
                <w:rFonts w:ascii="Calibri" w:hAnsi="Calibri" w:cs="Calibri"/>
                <w:sz w:val="22"/>
                <w:szCs w:val="22"/>
              </w:rPr>
              <w:t>3.256E+4</w:t>
            </w:r>
          </w:p>
        </w:tc>
        <w:tc>
          <w:tcPr>
            <w:tcW w:w="0" w:type="auto"/>
            <w:vAlign w:val="bottom"/>
          </w:tcPr>
          <w:p w14:paraId="7E9BFB50" w14:textId="3A9FCBBC" w:rsidR="00CB00E2" w:rsidRPr="00EC1F8A" w:rsidRDefault="00CB00E2" w:rsidP="00CB00E2">
            <w:r>
              <w:rPr>
                <w:rFonts w:ascii="Calibri" w:hAnsi="Calibri" w:cs="Calibri"/>
                <w:sz w:val="22"/>
                <w:szCs w:val="22"/>
              </w:rPr>
              <w:t>2.728E+4</w:t>
            </w:r>
          </w:p>
        </w:tc>
        <w:tc>
          <w:tcPr>
            <w:tcW w:w="0" w:type="auto"/>
            <w:vAlign w:val="bottom"/>
          </w:tcPr>
          <w:p w14:paraId="4105199C" w14:textId="06F8CCF5" w:rsidR="00CB00E2" w:rsidRPr="00EC1F8A" w:rsidRDefault="00CB00E2" w:rsidP="00CB00E2">
            <w:r>
              <w:rPr>
                <w:rFonts w:ascii="Calibri" w:hAnsi="Calibri" w:cs="Calibri"/>
                <w:sz w:val="22"/>
                <w:szCs w:val="22"/>
              </w:rPr>
              <w:t>4.842E+4</w:t>
            </w:r>
          </w:p>
        </w:tc>
        <w:tc>
          <w:tcPr>
            <w:tcW w:w="0" w:type="auto"/>
            <w:vAlign w:val="bottom"/>
          </w:tcPr>
          <w:p w14:paraId="4CD7433B" w14:textId="2DD9ED52" w:rsidR="00CB00E2" w:rsidRPr="00EC1F8A" w:rsidRDefault="00CB00E2" w:rsidP="00CB00E2">
            <w:r>
              <w:rPr>
                <w:rFonts w:ascii="Calibri" w:hAnsi="Calibri" w:cs="Calibri"/>
                <w:sz w:val="22"/>
                <w:szCs w:val="22"/>
              </w:rPr>
              <w:t>3.341E-3</w:t>
            </w:r>
          </w:p>
        </w:tc>
        <w:tc>
          <w:tcPr>
            <w:tcW w:w="0" w:type="auto"/>
            <w:vAlign w:val="bottom"/>
          </w:tcPr>
          <w:p w14:paraId="793B0A5E" w14:textId="664A759F" w:rsidR="00CB00E2" w:rsidRPr="00EC1F8A" w:rsidRDefault="00CB00E2" w:rsidP="00CB00E2">
            <w:r>
              <w:rPr>
                <w:rFonts w:ascii="Calibri" w:hAnsi="Calibri" w:cs="Calibri"/>
                <w:sz w:val="22"/>
                <w:szCs w:val="22"/>
              </w:rPr>
              <w:t>7.907E-3</w:t>
            </w:r>
          </w:p>
        </w:tc>
        <w:tc>
          <w:tcPr>
            <w:tcW w:w="0" w:type="auto"/>
            <w:vAlign w:val="bottom"/>
          </w:tcPr>
          <w:p w14:paraId="6909B37A" w14:textId="0225E022" w:rsidR="00CB00E2" w:rsidRPr="00EC1F8A" w:rsidRDefault="00CB00E2" w:rsidP="00CB00E2">
            <w:r>
              <w:rPr>
                <w:rFonts w:ascii="Calibri" w:hAnsi="Calibri" w:cs="Calibri"/>
                <w:sz w:val="22"/>
                <w:szCs w:val="22"/>
              </w:rPr>
              <w:t>4.381E-3</w:t>
            </w:r>
          </w:p>
        </w:tc>
        <w:tc>
          <w:tcPr>
            <w:tcW w:w="0" w:type="auto"/>
            <w:vAlign w:val="bottom"/>
          </w:tcPr>
          <w:p w14:paraId="34374EED" w14:textId="586F91E2" w:rsidR="00CB00E2" w:rsidRPr="00EC1F8A" w:rsidRDefault="00CB00E2" w:rsidP="00CB00E2">
            <w:r>
              <w:rPr>
                <w:rFonts w:ascii="Calibri" w:hAnsi="Calibri" w:cs="Calibri"/>
                <w:sz w:val="22"/>
                <w:szCs w:val="22"/>
              </w:rPr>
              <w:t>8.185E-3</w:t>
            </w:r>
          </w:p>
        </w:tc>
        <w:tc>
          <w:tcPr>
            <w:tcW w:w="0" w:type="auto"/>
            <w:vAlign w:val="bottom"/>
          </w:tcPr>
          <w:p w14:paraId="48DB9A63" w14:textId="6701B4D4" w:rsidR="00CB00E2" w:rsidRPr="00EC1F8A" w:rsidRDefault="00CB00E2" w:rsidP="00CB00E2">
            <w:r>
              <w:rPr>
                <w:rFonts w:ascii="Calibri" w:hAnsi="Calibri" w:cs="Calibri"/>
                <w:b/>
                <w:bCs/>
                <w:sz w:val="22"/>
                <w:szCs w:val="22"/>
              </w:rPr>
              <w:t>2.753E-3</w:t>
            </w:r>
          </w:p>
        </w:tc>
      </w:tr>
      <w:tr w:rsidR="00CB00E2" w:rsidRPr="00CA6E93" w14:paraId="58D0F7A6" w14:textId="77777777" w:rsidTr="0052298E">
        <w:trPr>
          <w:jc w:val="center"/>
        </w:trPr>
        <w:tc>
          <w:tcPr>
            <w:tcW w:w="956" w:type="dxa"/>
          </w:tcPr>
          <w:p w14:paraId="4A71F798" w14:textId="77777777" w:rsidR="00CB00E2" w:rsidRPr="00CA6E93" w:rsidRDefault="00CB00E2" w:rsidP="00CB00E2">
            <w:pPr>
              <w:pStyle w:val="bangtrai"/>
            </w:pPr>
          </w:p>
        </w:tc>
        <w:tc>
          <w:tcPr>
            <w:tcW w:w="0" w:type="auto"/>
          </w:tcPr>
          <w:p w14:paraId="11346A26"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22D8E4CF" w14:textId="08DD740D" w:rsidR="00CB00E2" w:rsidRPr="00EC1F8A" w:rsidRDefault="00CB00E2" w:rsidP="00CB00E2">
            <w:r>
              <w:rPr>
                <w:rFonts w:ascii="Calibri" w:hAnsi="Calibri" w:cs="Calibri"/>
                <w:sz w:val="22"/>
                <w:szCs w:val="22"/>
              </w:rPr>
              <w:t>4.107E+4</w:t>
            </w:r>
          </w:p>
        </w:tc>
        <w:tc>
          <w:tcPr>
            <w:tcW w:w="0" w:type="auto"/>
            <w:tcBorders>
              <w:top w:val="nil"/>
              <w:left w:val="nil"/>
              <w:right w:val="nil"/>
            </w:tcBorders>
            <w:vAlign w:val="bottom"/>
          </w:tcPr>
          <w:p w14:paraId="75CEAB18" w14:textId="1EA2A047" w:rsidR="00CB00E2" w:rsidRPr="00EC1F8A" w:rsidRDefault="00CB00E2" w:rsidP="00CB00E2">
            <w:r>
              <w:rPr>
                <w:rFonts w:ascii="Calibri" w:hAnsi="Calibri" w:cs="Calibri"/>
                <w:sz w:val="22"/>
                <w:szCs w:val="22"/>
              </w:rPr>
              <w:t>6.098E+4</w:t>
            </w:r>
          </w:p>
        </w:tc>
        <w:tc>
          <w:tcPr>
            <w:tcW w:w="0" w:type="auto"/>
            <w:tcBorders>
              <w:top w:val="nil"/>
              <w:left w:val="nil"/>
              <w:right w:val="nil"/>
            </w:tcBorders>
            <w:vAlign w:val="bottom"/>
          </w:tcPr>
          <w:p w14:paraId="1486A604" w14:textId="67F4FC1B" w:rsidR="00CB00E2" w:rsidRPr="00EC1F8A" w:rsidRDefault="00CB00E2" w:rsidP="00CB00E2">
            <w:r>
              <w:rPr>
                <w:rFonts w:ascii="Calibri" w:hAnsi="Calibri" w:cs="Calibri"/>
                <w:sz w:val="22"/>
                <w:szCs w:val="22"/>
              </w:rPr>
              <w:t>5.326E+4</w:t>
            </w:r>
          </w:p>
        </w:tc>
        <w:tc>
          <w:tcPr>
            <w:tcW w:w="0" w:type="auto"/>
            <w:tcBorders>
              <w:top w:val="nil"/>
              <w:left w:val="nil"/>
              <w:right w:val="nil"/>
            </w:tcBorders>
            <w:vAlign w:val="bottom"/>
          </w:tcPr>
          <w:p w14:paraId="0C9BA952" w14:textId="7769F3E8" w:rsidR="00CB00E2" w:rsidRPr="00EC1F8A" w:rsidRDefault="00CB00E2" w:rsidP="00CB00E2">
            <w:r>
              <w:rPr>
                <w:rFonts w:ascii="Calibri" w:hAnsi="Calibri" w:cs="Calibri"/>
                <w:b/>
                <w:bCs/>
                <w:sz w:val="22"/>
                <w:szCs w:val="22"/>
              </w:rPr>
              <w:t>3.869E+4</w:t>
            </w:r>
          </w:p>
        </w:tc>
        <w:tc>
          <w:tcPr>
            <w:tcW w:w="0" w:type="auto"/>
            <w:tcBorders>
              <w:top w:val="nil"/>
              <w:left w:val="nil"/>
              <w:right w:val="nil"/>
            </w:tcBorders>
            <w:vAlign w:val="bottom"/>
          </w:tcPr>
          <w:p w14:paraId="4ABB554D" w14:textId="5B677783" w:rsidR="00CB00E2" w:rsidRPr="00EC1F8A" w:rsidRDefault="00CB00E2" w:rsidP="00CB00E2">
            <w:r>
              <w:rPr>
                <w:rFonts w:ascii="Calibri" w:hAnsi="Calibri" w:cs="Calibri"/>
                <w:sz w:val="22"/>
                <w:szCs w:val="22"/>
              </w:rPr>
              <w:t>5.965E+4</w:t>
            </w:r>
          </w:p>
        </w:tc>
        <w:tc>
          <w:tcPr>
            <w:tcW w:w="0" w:type="auto"/>
            <w:vAlign w:val="bottom"/>
          </w:tcPr>
          <w:p w14:paraId="79A7592D" w14:textId="3AB8EF50" w:rsidR="00CB00E2" w:rsidRPr="00EC1F8A" w:rsidRDefault="00CB00E2" w:rsidP="00CB00E2">
            <w:r>
              <w:rPr>
                <w:rFonts w:ascii="Calibri" w:hAnsi="Calibri" w:cs="Calibri"/>
                <w:b/>
                <w:bCs/>
                <w:sz w:val="22"/>
                <w:szCs w:val="22"/>
              </w:rPr>
              <w:t>2.841E+3</w:t>
            </w:r>
          </w:p>
        </w:tc>
        <w:tc>
          <w:tcPr>
            <w:tcW w:w="0" w:type="auto"/>
            <w:vAlign w:val="bottom"/>
          </w:tcPr>
          <w:p w14:paraId="241513DA" w14:textId="14895828" w:rsidR="00CB00E2" w:rsidRPr="00EC1F8A" w:rsidRDefault="00CB00E2" w:rsidP="00CB00E2">
            <w:r>
              <w:rPr>
                <w:rFonts w:ascii="Calibri" w:hAnsi="Calibri" w:cs="Calibri"/>
                <w:sz w:val="22"/>
                <w:szCs w:val="22"/>
              </w:rPr>
              <w:t>1.393E+4</w:t>
            </w:r>
          </w:p>
        </w:tc>
        <w:tc>
          <w:tcPr>
            <w:tcW w:w="0" w:type="auto"/>
            <w:vAlign w:val="bottom"/>
          </w:tcPr>
          <w:p w14:paraId="57A75973" w14:textId="681CDD59" w:rsidR="00CB00E2" w:rsidRPr="00EC1F8A" w:rsidRDefault="00CB00E2" w:rsidP="00CB00E2">
            <w:r>
              <w:rPr>
                <w:rFonts w:ascii="Calibri" w:hAnsi="Calibri" w:cs="Calibri"/>
                <w:sz w:val="22"/>
                <w:szCs w:val="22"/>
              </w:rPr>
              <w:t>7.704E+3</w:t>
            </w:r>
          </w:p>
        </w:tc>
        <w:tc>
          <w:tcPr>
            <w:tcW w:w="0" w:type="auto"/>
            <w:vAlign w:val="bottom"/>
          </w:tcPr>
          <w:p w14:paraId="4A1F8704" w14:textId="4C96E476" w:rsidR="00CB00E2" w:rsidRPr="00EC1F8A" w:rsidRDefault="00CB00E2" w:rsidP="00CB00E2">
            <w:r>
              <w:rPr>
                <w:rFonts w:ascii="Calibri" w:hAnsi="Calibri" w:cs="Calibri"/>
                <w:sz w:val="22"/>
                <w:szCs w:val="22"/>
              </w:rPr>
              <w:t>6.740E+3</w:t>
            </w:r>
          </w:p>
        </w:tc>
        <w:tc>
          <w:tcPr>
            <w:tcW w:w="0" w:type="auto"/>
            <w:vAlign w:val="bottom"/>
          </w:tcPr>
          <w:p w14:paraId="368B700F" w14:textId="2036F4B5" w:rsidR="00CB00E2" w:rsidRPr="00EC1F8A" w:rsidRDefault="00CB00E2" w:rsidP="00CB00E2">
            <w:r>
              <w:rPr>
                <w:rFonts w:ascii="Calibri" w:hAnsi="Calibri" w:cs="Calibri"/>
                <w:sz w:val="22"/>
                <w:szCs w:val="22"/>
              </w:rPr>
              <w:t>1.355E+4</w:t>
            </w:r>
          </w:p>
        </w:tc>
        <w:tc>
          <w:tcPr>
            <w:tcW w:w="0" w:type="auto"/>
            <w:vAlign w:val="bottom"/>
          </w:tcPr>
          <w:p w14:paraId="7E4A7D88" w14:textId="4D060EA3" w:rsidR="00CB00E2" w:rsidRPr="00EC1F8A" w:rsidRDefault="00CB00E2" w:rsidP="00CB00E2">
            <w:r>
              <w:rPr>
                <w:rFonts w:ascii="Calibri" w:hAnsi="Calibri" w:cs="Calibri"/>
                <w:sz w:val="22"/>
                <w:szCs w:val="22"/>
              </w:rPr>
              <w:t>7.011E-4</w:t>
            </w:r>
          </w:p>
        </w:tc>
        <w:tc>
          <w:tcPr>
            <w:tcW w:w="0" w:type="auto"/>
            <w:vAlign w:val="bottom"/>
          </w:tcPr>
          <w:p w14:paraId="0ABEC48B" w14:textId="6520A969" w:rsidR="00CB00E2" w:rsidRPr="00EC1F8A" w:rsidRDefault="00CB00E2" w:rsidP="00CB00E2">
            <w:r>
              <w:rPr>
                <w:rFonts w:ascii="Calibri" w:hAnsi="Calibri" w:cs="Calibri"/>
                <w:sz w:val="22"/>
                <w:szCs w:val="22"/>
              </w:rPr>
              <w:t>4.218E-3</w:t>
            </w:r>
          </w:p>
        </w:tc>
        <w:tc>
          <w:tcPr>
            <w:tcW w:w="0" w:type="auto"/>
            <w:vAlign w:val="bottom"/>
          </w:tcPr>
          <w:p w14:paraId="5386BEF8" w14:textId="4F66CCD6" w:rsidR="00CB00E2" w:rsidRPr="00EC1F8A" w:rsidRDefault="00CB00E2" w:rsidP="00CB00E2">
            <w:r>
              <w:rPr>
                <w:rFonts w:ascii="Calibri" w:hAnsi="Calibri" w:cs="Calibri"/>
                <w:b/>
                <w:bCs/>
                <w:sz w:val="22"/>
                <w:szCs w:val="22"/>
              </w:rPr>
              <w:t>6.391E-4</w:t>
            </w:r>
          </w:p>
        </w:tc>
        <w:tc>
          <w:tcPr>
            <w:tcW w:w="0" w:type="auto"/>
            <w:vAlign w:val="bottom"/>
          </w:tcPr>
          <w:p w14:paraId="73590BF4" w14:textId="1615EBE4" w:rsidR="00CB00E2" w:rsidRPr="00EC1F8A" w:rsidRDefault="00CB00E2" w:rsidP="00CB00E2">
            <w:r>
              <w:rPr>
                <w:rFonts w:ascii="Calibri" w:hAnsi="Calibri" w:cs="Calibri"/>
                <w:sz w:val="22"/>
                <w:szCs w:val="22"/>
              </w:rPr>
              <w:t>2.288E-3</w:t>
            </w:r>
          </w:p>
        </w:tc>
        <w:tc>
          <w:tcPr>
            <w:tcW w:w="0" w:type="auto"/>
            <w:vAlign w:val="bottom"/>
          </w:tcPr>
          <w:p w14:paraId="3A2C8401" w14:textId="4A3DB137" w:rsidR="00CB00E2" w:rsidRPr="00EC1F8A" w:rsidRDefault="00CB00E2" w:rsidP="00CB00E2">
            <w:r>
              <w:rPr>
                <w:rFonts w:ascii="Calibri" w:hAnsi="Calibri" w:cs="Calibri"/>
                <w:sz w:val="22"/>
                <w:szCs w:val="22"/>
              </w:rPr>
              <w:t>1.051E-3</w:t>
            </w:r>
          </w:p>
        </w:tc>
      </w:tr>
      <w:tr w:rsidR="00CB00E2" w:rsidRPr="00CA6E93" w14:paraId="4C340C4F" w14:textId="77777777" w:rsidTr="0052298E">
        <w:trPr>
          <w:jc w:val="center"/>
        </w:trPr>
        <w:tc>
          <w:tcPr>
            <w:tcW w:w="956" w:type="dxa"/>
            <w:tcBorders>
              <w:bottom w:val="single" w:sz="4" w:space="0" w:color="auto"/>
            </w:tcBorders>
          </w:tcPr>
          <w:p w14:paraId="63B97A9D" w14:textId="77777777" w:rsidR="00CB00E2" w:rsidRPr="00CA6E93" w:rsidRDefault="00CB00E2" w:rsidP="00CB00E2">
            <w:pPr>
              <w:pStyle w:val="bangtrai"/>
            </w:pPr>
          </w:p>
        </w:tc>
        <w:tc>
          <w:tcPr>
            <w:tcW w:w="0" w:type="auto"/>
            <w:tcBorders>
              <w:bottom w:val="single" w:sz="4" w:space="0" w:color="auto"/>
            </w:tcBorders>
          </w:tcPr>
          <w:p w14:paraId="5DA1B4AC"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1F9D09F2" w14:textId="79315463" w:rsidR="00CB00E2" w:rsidRPr="00EC1F8A" w:rsidRDefault="00CB00E2" w:rsidP="00CB00E2">
            <w:r>
              <w:rPr>
                <w:rFonts w:ascii="Calibri" w:hAnsi="Calibri" w:cs="Calibri"/>
                <w:sz w:val="22"/>
                <w:szCs w:val="22"/>
              </w:rPr>
              <w:t>2.116E+5</w:t>
            </w:r>
          </w:p>
        </w:tc>
        <w:tc>
          <w:tcPr>
            <w:tcW w:w="0" w:type="auto"/>
            <w:tcBorders>
              <w:top w:val="nil"/>
              <w:left w:val="nil"/>
              <w:bottom w:val="single" w:sz="4" w:space="0" w:color="auto"/>
              <w:right w:val="nil"/>
            </w:tcBorders>
            <w:vAlign w:val="bottom"/>
          </w:tcPr>
          <w:p w14:paraId="66934C1F" w14:textId="54EC72C8" w:rsidR="00CB00E2" w:rsidRPr="00EC1F8A" w:rsidRDefault="00CB00E2" w:rsidP="00CB00E2">
            <w:r>
              <w:rPr>
                <w:rFonts w:ascii="Calibri" w:hAnsi="Calibri" w:cs="Calibri"/>
                <w:sz w:val="22"/>
                <w:szCs w:val="22"/>
              </w:rPr>
              <w:t>1.942E+5</w:t>
            </w:r>
          </w:p>
        </w:tc>
        <w:tc>
          <w:tcPr>
            <w:tcW w:w="0" w:type="auto"/>
            <w:tcBorders>
              <w:top w:val="nil"/>
              <w:left w:val="nil"/>
              <w:bottom w:val="single" w:sz="4" w:space="0" w:color="auto"/>
              <w:right w:val="nil"/>
            </w:tcBorders>
            <w:vAlign w:val="bottom"/>
          </w:tcPr>
          <w:p w14:paraId="3BDC3ED8" w14:textId="20CC2442" w:rsidR="00CB00E2" w:rsidRPr="00EC1F8A" w:rsidRDefault="00CB00E2" w:rsidP="00CB00E2">
            <w:r>
              <w:rPr>
                <w:rFonts w:ascii="Calibri" w:hAnsi="Calibri" w:cs="Calibri"/>
                <w:sz w:val="22"/>
                <w:szCs w:val="22"/>
              </w:rPr>
              <w:t>7.474E+4</w:t>
            </w:r>
          </w:p>
        </w:tc>
        <w:tc>
          <w:tcPr>
            <w:tcW w:w="0" w:type="auto"/>
            <w:tcBorders>
              <w:top w:val="nil"/>
              <w:left w:val="nil"/>
              <w:bottom w:val="single" w:sz="4" w:space="0" w:color="auto"/>
              <w:right w:val="nil"/>
            </w:tcBorders>
            <w:vAlign w:val="bottom"/>
          </w:tcPr>
          <w:p w14:paraId="0B63A86F" w14:textId="239E6484" w:rsidR="00CB00E2" w:rsidRPr="00EC1F8A" w:rsidRDefault="00CB00E2" w:rsidP="00CB00E2">
            <w:r>
              <w:rPr>
                <w:rFonts w:ascii="Calibri" w:hAnsi="Calibri" w:cs="Calibri"/>
                <w:sz w:val="22"/>
                <w:szCs w:val="22"/>
              </w:rPr>
              <w:t>5.975E+4</w:t>
            </w:r>
          </w:p>
        </w:tc>
        <w:tc>
          <w:tcPr>
            <w:tcW w:w="0" w:type="auto"/>
            <w:tcBorders>
              <w:top w:val="nil"/>
              <w:left w:val="nil"/>
              <w:bottom w:val="single" w:sz="4" w:space="0" w:color="auto"/>
              <w:right w:val="nil"/>
            </w:tcBorders>
            <w:vAlign w:val="bottom"/>
          </w:tcPr>
          <w:p w14:paraId="09415423" w14:textId="4E6A5D75" w:rsidR="00CB00E2" w:rsidRPr="00EC1F8A" w:rsidRDefault="00CB00E2" w:rsidP="00CB00E2">
            <w:r>
              <w:rPr>
                <w:rFonts w:ascii="Calibri" w:hAnsi="Calibri" w:cs="Calibri"/>
                <w:b/>
                <w:bCs/>
                <w:sz w:val="22"/>
                <w:szCs w:val="22"/>
              </w:rPr>
              <w:t>5.306E+4</w:t>
            </w:r>
          </w:p>
        </w:tc>
        <w:tc>
          <w:tcPr>
            <w:tcW w:w="0" w:type="auto"/>
            <w:tcBorders>
              <w:bottom w:val="single" w:sz="4" w:space="0" w:color="auto"/>
            </w:tcBorders>
            <w:vAlign w:val="bottom"/>
          </w:tcPr>
          <w:p w14:paraId="47DF2FEF" w14:textId="71886FE6" w:rsidR="00CB00E2" w:rsidRPr="00EC1F8A" w:rsidRDefault="00CB00E2" w:rsidP="00CB00E2">
            <w:r>
              <w:rPr>
                <w:rFonts w:ascii="Calibri" w:hAnsi="Calibri" w:cs="Calibri"/>
                <w:sz w:val="22"/>
                <w:szCs w:val="22"/>
              </w:rPr>
              <w:t>1.415E+4</w:t>
            </w:r>
          </w:p>
        </w:tc>
        <w:tc>
          <w:tcPr>
            <w:tcW w:w="0" w:type="auto"/>
            <w:tcBorders>
              <w:bottom w:val="single" w:sz="4" w:space="0" w:color="auto"/>
            </w:tcBorders>
            <w:vAlign w:val="bottom"/>
          </w:tcPr>
          <w:p w14:paraId="583ECE72" w14:textId="3435DC78" w:rsidR="00CB00E2" w:rsidRPr="00EC1F8A" w:rsidRDefault="00CB00E2" w:rsidP="00CB00E2">
            <w:r>
              <w:rPr>
                <w:rFonts w:ascii="Calibri" w:hAnsi="Calibri" w:cs="Calibri"/>
                <w:b/>
                <w:bCs/>
                <w:sz w:val="22"/>
                <w:szCs w:val="22"/>
              </w:rPr>
              <w:t>4.662E+3</w:t>
            </w:r>
          </w:p>
        </w:tc>
        <w:tc>
          <w:tcPr>
            <w:tcW w:w="0" w:type="auto"/>
            <w:tcBorders>
              <w:bottom w:val="single" w:sz="4" w:space="0" w:color="auto"/>
            </w:tcBorders>
            <w:vAlign w:val="bottom"/>
          </w:tcPr>
          <w:p w14:paraId="7C82D775" w14:textId="6C9C4867" w:rsidR="00CB00E2" w:rsidRPr="00EC1F8A" w:rsidRDefault="00CB00E2" w:rsidP="00CB00E2">
            <w:r>
              <w:rPr>
                <w:rFonts w:ascii="Calibri" w:hAnsi="Calibri" w:cs="Calibri"/>
                <w:sz w:val="22"/>
                <w:szCs w:val="22"/>
              </w:rPr>
              <w:t>2.161E+4</w:t>
            </w:r>
          </w:p>
        </w:tc>
        <w:tc>
          <w:tcPr>
            <w:tcW w:w="0" w:type="auto"/>
            <w:tcBorders>
              <w:bottom w:val="single" w:sz="4" w:space="0" w:color="auto"/>
            </w:tcBorders>
            <w:vAlign w:val="bottom"/>
          </w:tcPr>
          <w:p w14:paraId="4290A0DC" w14:textId="098B0612" w:rsidR="00CB00E2" w:rsidRPr="00EC1F8A" w:rsidRDefault="00CB00E2" w:rsidP="00CB00E2">
            <w:r>
              <w:rPr>
                <w:rFonts w:ascii="Calibri" w:hAnsi="Calibri" w:cs="Calibri"/>
                <w:sz w:val="22"/>
                <w:szCs w:val="22"/>
              </w:rPr>
              <w:t>1.232E+4</w:t>
            </w:r>
          </w:p>
        </w:tc>
        <w:tc>
          <w:tcPr>
            <w:tcW w:w="0" w:type="auto"/>
            <w:tcBorders>
              <w:bottom w:val="single" w:sz="4" w:space="0" w:color="auto"/>
            </w:tcBorders>
            <w:vAlign w:val="bottom"/>
          </w:tcPr>
          <w:p w14:paraId="4177ED6A" w14:textId="55CC3EB3" w:rsidR="00CB00E2" w:rsidRPr="00EC1F8A" w:rsidRDefault="00CB00E2" w:rsidP="00CB00E2">
            <w:r>
              <w:rPr>
                <w:rFonts w:ascii="Calibri" w:hAnsi="Calibri" w:cs="Calibri"/>
                <w:sz w:val="22"/>
                <w:szCs w:val="22"/>
              </w:rPr>
              <w:t>2.629E+4</w:t>
            </w:r>
          </w:p>
        </w:tc>
        <w:tc>
          <w:tcPr>
            <w:tcW w:w="0" w:type="auto"/>
            <w:tcBorders>
              <w:bottom w:val="single" w:sz="4" w:space="0" w:color="auto"/>
            </w:tcBorders>
            <w:vAlign w:val="bottom"/>
          </w:tcPr>
          <w:p w14:paraId="7E075851" w14:textId="473F096E" w:rsidR="00CB00E2" w:rsidRPr="00EC1F8A" w:rsidRDefault="00CB00E2" w:rsidP="00CB00E2">
            <w:r>
              <w:rPr>
                <w:rFonts w:ascii="Calibri" w:hAnsi="Calibri" w:cs="Calibri"/>
                <w:sz w:val="22"/>
                <w:szCs w:val="22"/>
              </w:rPr>
              <w:t>2.208E-3</w:t>
            </w:r>
          </w:p>
        </w:tc>
        <w:tc>
          <w:tcPr>
            <w:tcW w:w="0" w:type="auto"/>
            <w:tcBorders>
              <w:bottom w:val="single" w:sz="4" w:space="0" w:color="auto"/>
            </w:tcBorders>
            <w:vAlign w:val="bottom"/>
          </w:tcPr>
          <w:p w14:paraId="7AD420A5" w14:textId="006F1DD4" w:rsidR="00CB00E2" w:rsidRPr="00EC1F8A" w:rsidRDefault="00CB00E2" w:rsidP="00CB00E2">
            <w:r>
              <w:rPr>
                <w:rFonts w:ascii="Calibri" w:hAnsi="Calibri" w:cs="Calibri"/>
                <w:sz w:val="22"/>
                <w:szCs w:val="22"/>
              </w:rPr>
              <w:t>3.492E-3</w:t>
            </w:r>
          </w:p>
        </w:tc>
        <w:tc>
          <w:tcPr>
            <w:tcW w:w="0" w:type="auto"/>
            <w:tcBorders>
              <w:bottom w:val="single" w:sz="4" w:space="0" w:color="auto"/>
            </w:tcBorders>
            <w:vAlign w:val="bottom"/>
          </w:tcPr>
          <w:p w14:paraId="36F558A5" w14:textId="18F456F9" w:rsidR="00CB00E2" w:rsidRPr="00EC1F8A" w:rsidRDefault="00CB00E2" w:rsidP="00CB00E2">
            <w:r>
              <w:rPr>
                <w:rFonts w:ascii="Calibri" w:hAnsi="Calibri" w:cs="Calibri"/>
                <w:sz w:val="22"/>
                <w:szCs w:val="22"/>
              </w:rPr>
              <w:t>3.498E-3</w:t>
            </w:r>
          </w:p>
        </w:tc>
        <w:tc>
          <w:tcPr>
            <w:tcW w:w="0" w:type="auto"/>
            <w:tcBorders>
              <w:bottom w:val="single" w:sz="4" w:space="0" w:color="auto"/>
            </w:tcBorders>
            <w:vAlign w:val="bottom"/>
          </w:tcPr>
          <w:p w14:paraId="7D5691C5" w14:textId="0EDB3739" w:rsidR="00CB00E2" w:rsidRPr="00EC1F8A" w:rsidRDefault="00CB00E2" w:rsidP="00CB00E2">
            <w:r>
              <w:rPr>
                <w:rFonts w:ascii="Calibri" w:hAnsi="Calibri" w:cs="Calibri"/>
                <w:sz w:val="22"/>
                <w:szCs w:val="22"/>
              </w:rPr>
              <w:t>5.474E-3</w:t>
            </w:r>
          </w:p>
        </w:tc>
        <w:tc>
          <w:tcPr>
            <w:tcW w:w="0" w:type="auto"/>
            <w:tcBorders>
              <w:bottom w:val="single" w:sz="4" w:space="0" w:color="auto"/>
            </w:tcBorders>
            <w:vAlign w:val="bottom"/>
          </w:tcPr>
          <w:p w14:paraId="7D233EFB" w14:textId="246509FD" w:rsidR="00CB00E2" w:rsidRPr="00EC1F8A" w:rsidRDefault="00CB00E2" w:rsidP="00CB00E2">
            <w:r>
              <w:rPr>
                <w:rFonts w:ascii="Calibri" w:hAnsi="Calibri" w:cs="Calibri"/>
                <w:b/>
                <w:bCs/>
                <w:sz w:val="22"/>
                <w:szCs w:val="22"/>
              </w:rPr>
              <w:t>1.820E-3</w:t>
            </w:r>
          </w:p>
        </w:tc>
      </w:tr>
      <w:tr w:rsidR="00CB00E2" w:rsidRPr="00CA6E93" w14:paraId="7249AE39" w14:textId="77777777" w:rsidTr="0052298E">
        <w:trPr>
          <w:jc w:val="center"/>
        </w:trPr>
        <w:tc>
          <w:tcPr>
            <w:tcW w:w="956" w:type="dxa"/>
            <w:tcBorders>
              <w:top w:val="single" w:sz="4" w:space="0" w:color="auto"/>
            </w:tcBorders>
          </w:tcPr>
          <w:p w14:paraId="03C9068C" w14:textId="36C2F018" w:rsidR="00CB00E2" w:rsidRPr="00CA6E93" w:rsidRDefault="00CB00E2" w:rsidP="00CB00E2">
            <w:pPr>
              <w:pStyle w:val="bangtrai"/>
            </w:pPr>
            <w:r>
              <w:t>OSY</w:t>
            </w:r>
          </w:p>
        </w:tc>
        <w:tc>
          <w:tcPr>
            <w:tcW w:w="0" w:type="auto"/>
            <w:tcBorders>
              <w:top w:val="single" w:sz="4" w:space="0" w:color="auto"/>
            </w:tcBorders>
          </w:tcPr>
          <w:p w14:paraId="520CE626" w14:textId="77777777" w:rsidR="00CB00E2" w:rsidRPr="00CA6E93" w:rsidRDefault="00CB00E2" w:rsidP="00CB00E2">
            <w:pPr>
              <w:pStyle w:val="bangtrai"/>
            </w:pPr>
            <w:r w:rsidRPr="00CA6E93">
              <w:t>(1)</w:t>
            </w:r>
          </w:p>
        </w:tc>
        <w:tc>
          <w:tcPr>
            <w:tcW w:w="0" w:type="auto"/>
            <w:tcBorders>
              <w:top w:val="nil"/>
              <w:left w:val="nil"/>
              <w:bottom w:val="nil"/>
              <w:right w:val="nil"/>
            </w:tcBorders>
            <w:vAlign w:val="bottom"/>
          </w:tcPr>
          <w:p w14:paraId="53E62FF9" w14:textId="64E4DDAF" w:rsidR="00CB00E2" w:rsidRPr="00EC1F8A" w:rsidRDefault="00CB00E2" w:rsidP="00CB00E2">
            <w:r>
              <w:rPr>
                <w:rFonts w:ascii="Calibri" w:hAnsi="Calibri" w:cs="Calibri"/>
                <w:sz w:val="22"/>
                <w:szCs w:val="22"/>
              </w:rPr>
              <w:t>1.199E-1</w:t>
            </w:r>
          </w:p>
        </w:tc>
        <w:tc>
          <w:tcPr>
            <w:tcW w:w="0" w:type="auto"/>
            <w:tcBorders>
              <w:top w:val="nil"/>
              <w:left w:val="nil"/>
              <w:bottom w:val="nil"/>
              <w:right w:val="nil"/>
            </w:tcBorders>
            <w:vAlign w:val="bottom"/>
          </w:tcPr>
          <w:p w14:paraId="40CB3A13" w14:textId="57B317E7" w:rsidR="00CB00E2" w:rsidRPr="00EC1F8A" w:rsidRDefault="00CB00E2" w:rsidP="00CB00E2">
            <w:r>
              <w:rPr>
                <w:rFonts w:ascii="Calibri" w:hAnsi="Calibri" w:cs="Calibri"/>
                <w:sz w:val="22"/>
                <w:szCs w:val="22"/>
              </w:rPr>
              <w:t>1.009E+0</w:t>
            </w:r>
          </w:p>
        </w:tc>
        <w:tc>
          <w:tcPr>
            <w:tcW w:w="0" w:type="auto"/>
            <w:tcBorders>
              <w:top w:val="nil"/>
              <w:left w:val="nil"/>
              <w:bottom w:val="nil"/>
              <w:right w:val="nil"/>
            </w:tcBorders>
            <w:vAlign w:val="bottom"/>
          </w:tcPr>
          <w:p w14:paraId="4F7FC3D7" w14:textId="4450E6A6" w:rsidR="00CB00E2" w:rsidRPr="00EC1F8A" w:rsidRDefault="00CB00E2" w:rsidP="00CB00E2">
            <w:r>
              <w:rPr>
                <w:rFonts w:ascii="Calibri" w:hAnsi="Calibri" w:cs="Calibri"/>
                <w:b/>
                <w:bCs/>
                <w:sz w:val="22"/>
                <w:szCs w:val="22"/>
              </w:rPr>
              <w:t>1.145E-1</w:t>
            </w:r>
          </w:p>
        </w:tc>
        <w:tc>
          <w:tcPr>
            <w:tcW w:w="0" w:type="auto"/>
            <w:tcBorders>
              <w:top w:val="nil"/>
              <w:left w:val="nil"/>
              <w:bottom w:val="nil"/>
              <w:right w:val="nil"/>
            </w:tcBorders>
            <w:vAlign w:val="bottom"/>
          </w:tcPr>
          <w:p w14:paraId="7389003F" w14:textId="07511527" w:rsidR="00CB00E2" w:rsidRPr="00EC1F8A" w:rsidRDefault="00CB00E2" w:rsidP="00CB00E2">
            <w:r>
              <w:rPr>
                <w:rFonts w:ascii="Calibri" w:hAnsi="Calibri" w:cs="Calibri"/>
                <w:sz w:val="22"/>
                <w:szCs w:val="22"/>
              </w:rPr>
              <w:t>1.651E+0</w:t>
            </w:r>
          </w:p>
        </w:tc>
        <w:tc>
          <w:tcPr>
            <w:tcW w:w="0" w:type="auto"/>
            <w:tcBorders>
              <w:top w:val="nil"/>
              <w:left w:val="nil"/>
              <w:bottom w:val="nil"/>
              <w:right w:val="nil"/>
            </w:tcBorders>
            <w:vAlign w:val="bottom"/>
          </w:tcPr>
          <w:p w14:paraId="69DB555D" w14:textId="797A72EB" w:rsidR="00CB00E2" w:rsidRPr="00EC1F8A" w:rsidRDefault="00CB00E2" w:rsidP="00CB00E2">
            <w:r>
              <w:rPr>
                <w:rFonts w:ascii="Calibri" w:hAnsi="Calibri" w:cs="Calibri"/>
                <w:sz w:val="22"/>
                <w:szCs w:val="22"/>
              </w:rPr>
              <w:t>4.049E-1</w:t>
            </w:r>
          </w:p>
        </w:tc>
        <w:tc>
          <w:tcPr>
            <w:tcW w:w="0" w:type="auto"/>
            <w:tcBorders>
              <w:top w:val="single" w:sz="4" w:space="0" w:color="auto"/>
            </w:tcBorders>
            <w:vAlign w:val="bottom"/>
          </w:tcPr>
          <w:p w14:paraId="67052741" w14:textId="77F92356" w:rsidR="00CB00E2" w:rsidRPr="00EC1F8A" w:rsidRDefault="00CB00E2" w:rsidP="00CB00E2">
            <w:r>
              <w:rPr>
                <w:rFonts w:ascii="Calibri" w:hAnsi="Calibri" w:cs="Calibri"/>
                <w:sz w:val="22"/>
                <w:szCs w:val="22"/>
              </w:rPr>
              <w:t>6.960E-2</w:t>
            </w:r>
          </w:p>
        </w:tc>
        <w:tc>
          <w:tcPr>
            <w:tcW w:w="0" w:type="auto"/>
            <w:tcBorders>
              <w:top w:val="single" w:sz="4" w:space="0" w:color="auto"/>
            </w:tcBorders>
            <w:vAlign w:val="bottom"/>
          </w:tcPr>
          <w:p w14:paraId="4BBFE7EB" w14:textId="0A65B0AF" w:rsidR="00CB00E2" w:rsidRPr="00EC1F8A" w:rsidRDefault="00CB00E2" w:rsidP="00CB00E2">
            <w:r>
              <w:rPr>
                <w:rFonts w:ascii="Calibri" w:hAnsi="Calibri" w:cs="Calibri"/>
                <w:b/>
                <w:bCs/>
                <w:sz w:val="22"/>
                <w:szCs w:val="22"/>
              </w:rPr>
              <w:t>5.197E-2</w:t>
            </w:r>
          </w:p>
        </w:tc>
        <w:tc>
          <w:tcPr>
            <w:tcW w:w="0" w:type="auto"/>
            <w:tcBorders>
              <w:top w:val="single" w:sz="4" w:space="0" w:color="auto"/>
            </w:tcBorders>
            <w:vAlign w:val="bottom"/>
          </w:tcPr>
          <w:p w14:paraId="1C30ED27" w14:textId="4C30AD02" w:rsidR="00CB00E2" w:rsidRPr="00EC1F8A" w:rsidRDefault="00CB00E2" w:rsidP="00CB00E2">
            <w:r>
              <w:rPr>
                <w:rFonts w:ascii="Calibri" w:hAnsi="Calibri" w:cs="Calibri"/>
                <w:sz w:val="22"/>
                <w:szCs w:val="22"/>
              </w:rPr>
              <w:t>1.047E-1</w:t>
            </w:r>
          </w:p>
        </w:tc>
        <w:tc>
          <w:tcPr>
            <w:tcW w:w="0" w:type="auto"/>
            <w:tcBorders>
              <w:top w:val="single" w:sz="4" w:space="0" w:color="auto"/>
            </w:tcBorders>
            <w:vAlign w:val="bottom"/>
          </w:tcPr>
          <w:p w14:paraId="1C06AF49" w14:textId="35958555" w:rsidR="00CB00E2" w:rsidRPr="00EC1F8A" w:rsidRDefault="00CB00E2" w:rsidP="00CB00E2">
            <w:r>
              <w:rPr>
                <w:rFonts w:ascii="Calibri" w:hAnsi="Calibri" w:cs="Calibri"/>
                <w:sz w:val="22"/>
                <w:szCs w:val="22"/>
              </w:rPr>
              <w:t>3.211E+0</w:t>
            </w:r>
          </w:p>
        </w:tc>
        <w:tc>
          <w:tcPr>
            <w:tcW w:w="0" w:type="auto"/>
            <w:tcBorders>
              <w:top w:val="single" w:sz="4" w:space="0" w:color="auto"/>
            </w:tcBorders>
            <w:vAlign w:val="bottom"/>
          </w:tcPr>
          <w:p w14:paraId="477F4D40" w14:textId="71BE55F6" w:rsidR="00CB00E2" w:rsidRPr="00EC1F8A" w:rsidRDefault="00CB00E2" w:rsidP="00CB00E2">
            <w:r>
              <w:rPr>
                <w:rFonts w:ascii="Calibri" w:hAnsi="Calibri" w:cs="Calibri"/>
                <w:sz w:val="22"/>
                <w:szCs w:val="22"/>
              </w:rPr>
              <w:t>9.910E-2</w:t>
            </w:r>
          </w:p>
        </w:tc>
        <w:tc>
          <w:tcPr>
            <w:tcW w:w="0" w:type="auto"/>
            <w:tcBorders>
              <w:top w:val="single" w:sz="4" w:space="0" w:color="auto"/>
            </w:tcBorders>
            <w:vAlign w:val="bottom"/>
          </w:tcPr>
          <w:p w14:paraId="5742D79D" w14:textId="21429895" w:rsidR="00CB00E2" w:rsidRPr="00EC1F8A" w:rsidRDefault="00CB00E2" w:rsidP="00CB00E2">
            <w:r>
              <w:rPr>
                <w:rFonts w:ascii="Calibri" w:hAnsi="Calibri" w:cs="Calibri"/>
                <w:sz w:val="22"/>
                <w:szCs w:val="22"/>
              </w:rPr>
              <w:t>2.570E-3</w:t>
            </w:r>
          </w:p>
        </w:tc>
        <w:tc>
          <w:tcPr>
            <w:tcW w:w="0" w:type="auto"/>
            <w:tcBorders>
              <w:top w:val="single" w:sz="4" w:space="0" w:color="auto"/>
            </w:tcBorders>
            <w:vAlign w:val="bottom"/>
          </w:tcPr>
          <w:p w14:paraId="3A5692F4" w14:textId="5E7954A7" w:rsidR="00CB00E2" w:rsidRPr="00EC1F8A" w:rsidRDefault="00CB00E2" w:rsidP="00CB00E2">
            <w:r>
              <w:rPr>
                <w:rFonts w:ascii="Calibri" w:hAnsi="Calibri" w:cs="Calibri"/>
                <w:b/>
                <w:bCs/>
                <w:sz w:val="22"/>
                <w:szCs w:val="22"/>
              </w:rPr>
              <w:t>1.098E-3</w:t>
            </w:r>
          </w:p>
        </w:tc>
        <w:tc>
          <w:tcPr>
            <w:tcW w:w="0" w:type="auto"/>
            <w:tcBorders>
              <w:top w:val="single" w:sz="4" w:space="0" w:color="auto"/>
            </w:tcBorders>
            <w:vAlign w:val="bottom"/>
          </w:tcPr>
          <w:p w14:paraId="26506A37" w14:textId="0685DD14" w:rsidR="00CB00E2" w:rsidRPr="00EC1F8A" w:rsidRDefault="00CB00E2" w:rsidP="00CB00E2">
            <w:r>
              <w:rPr>
                <w:rFonts w:ascii="Calibri" w:hAnsi="Calibri" w:cs="Calibri"/>
                <w:sz w:val="22"/>
                <w:szCs w:val="22"/>
              </w:rPr>
              <w:t>3.106E-3</w:t>
            </w:r>
          </w:p>
        </w:tc>
        <w:tc>
          <w:tcPr>
            <w:tcW w:w="0" w:type="auto"/>
            <w:tcBorders>
              <w:top w:val="single" w:sz="4" w:space="0" w:color="auto"/>
            </w:tcBorders>
            <w:vAlign w:val="bottom"/>
          </w:tcPr>
          <w:p w14:paraId="76079612" w14:textId="1BE56A2E" w:rsidR="00CB00E2" w:rsidRPr="00EC1F8A" w:rsidRDefault="00CB00E2" w:rsidP="00CB00E2">
            <w:r>
              <w:rPr>
                <w:rFonts w:ascii="Calibri" w:hAnsi="Calibri" w:cs="Calibri"/>
                <w:sz w:val="22"/>
                <w:szCs w:val="22"/>
              </w:rPr>
              <w:t>2.841E-2</w:t>
            </w:r>
          </w:p>
        </w:tc>
        <w:tc>
          <w:tcPr>
            <w:tcW w:w="0" w:type="auto"/>
            <w:tcBorders>
              <w:top w:val="single" w:sz="4" w:space="0" w:color="auto"/>
            </w:tcBorders>
            <w:vAlign w:val="bottom"/>
          </w:tcPr>
          <w:p w14:paraId="1C15256E" w14:textId="36B42EA5" w:rsidR="00CB00E2" w:rsidRPr="00EC1F8A" w:rsidRDefault="00CB00E2" w:rsidP="00CB00E2">
            <w:r>
              <w:rPr>
                <w:rFonts w:ascii="Calibri" w:hAnsi="Calibri" w:cs="Calibri"/>
                <w:sz w:val="22"/>
                <w:szCs w:val="22"/>
              </w:rPr>
              <w:t>3.421E-3</w:t>
            </w:r>
          </w:p>
        </w:tc>
      </w:tr>
      <w:tr w:rsidR="00CB00E2" w:rsidRPr="00CA6E93" w14:paraId="474E24FC" w14:textId="77777777" w:rsidTr="0052298E">
        <w:trPr>
          <w:jc w:val="center"/>
        </w:trPr>
        <w:tc>
          <w:tcPr>
            <w:tcW w:w="956" w:type="dxa"/>
          </w:tcPr>
          <w:p w14:paraId="0FADA291" w14:textId="77777777" w:rsidR="00CB00E2" w:rsidRPr="00CA6E93" w:rsidRDefault="00CB00E2" w:rsidP="00CB00E2">
            <w:pPr>
              <w:pStyle w:val="bangtrai"/>
            </w:pPr>
          </w:p>
        </w:tc>
        <w:tc>
          <w:tcPr>
            <w:tcW w:w="0" w:type="auto"/>
          </w:tcPr>
          <w:p w14:paraId="134250D9"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722442D6" w14:textId="54DDE8AD" w:rsidR="00CB00E2" w:rsidRPr="00EC1F8A" w:rsidRDefault="00CB00E2" w:rsidP="00CB00E2">
            <w:r>
              <w:rPr>
                <w:rFonts w:ascii="Calibri" w:hAnsi="Calibri" w:cs="Calibri"/>
                <w:sz w:val="22"/>
                <w:szCs w:val="22"/>
              </w:rPr>
              <w:t>1.247E+0</w:t>
            </w:r>
          </w:p>
        </w:tc>
        <w:tc>
          <w:tcPr>
            <w:tcW w:w="0" w:type="auto"/>
            <w:tcBorders>
              <w:top w:val="nil"/>
              <w:left w:val="nil"/>
              <w:bottom w:val="nil"/>
              <w:right w:val="nil"/>
            </w:tcBorders>
            <w:vAlign w:val="bottom"/>
          </w:tcPr>
          <w:p w14:paraId="7424F9CF" w14:textId="486384C4" w:rsidR="00CB00E2" w:rsidRPr="00EC1F8A" w:rsidRDefault="00CB00E2" w:rsidP="00CB00E2">
            <w:r>
              <w:rPr>
                <w:rFonts w:ascii="Calibri" w:hAnsi="Calibri" w:cs="Calibri"/>
                <w:sz w:val="22"/>
                <w:szCs w:val="22"/>
              </w:rPr>
              <w:t>1.260E+0</w:t>
            </w:r>
          </w:p>
        </w:tc>
        <w:tc>
          <w:tcPr>
            <w:tcW w:w="0" w:type="auto"/>
            <w:tcBorders>
              <w:top w:val="nil"/>
              <w:left w:val="nil"/>
              <w:bottom w:val="nil"/>
              <w:right w:val="nil"/>
            </w:tcBorders>
            <w:vAlign w:val="bottom"/>
          </w:tcPr>
          <w:p w14:paraId="499073F5" w14:textId="0649E981" w:rsidR="00CB00E2" w:rsidRPr="00EC1F8A" w:rsidRDefault="00CB00E2" w:rsidP="00CB00E2">
            <w:r>
              <w:rPr>
                <w:rFonts w:ascii="Calibri" w:hAnsi="Calibri" w:cs="Calibri"/>
                <w:b/>
                <w:bCs/>
                <w:sz w:val="22"/>
                <w:szCs w:val="22"/>
              </w:rPr>
              <w:t>2.873E-1</w:t>
            </w:r>
          </w:p>
        </w:tc>
        <w:tc>
          <w:tcPr>
            <w:tcW w:w="0" w:type="auto"/>
            <w:tcBorders>
              <w:top w:val="nil"/>
              <w:left w:val="nil"/>
              <w:bottom w:val="nil"/>
              <w:right w:val="nil"/>
            </w:tcBorders>
            <w:vAlign w:val="bottom"/>
          </w:tcPr>
          <w:p w14:paraId="45BD5E49" w14:textId="0CC08DE3" w:rsidR="00CB00E2" w:rsidRPr="00EC1F8A" w:rsidRDefault="00CB00E2" w:rsidP="00CB00E2">
            <w:r>
              <w:rPr>
                <w:rFonts w:ascii="Calibri" w:hAnsi="Calibri" w:cs="Calibri"/>
                <w:sz w:val="22"/>
                <w:szCs w:val="22"/>
              </w:rPr>
              <w:t>8.288E+0</w:t>
            </w:r>
          </w:p>
        </w:tc>
        <w:tc>
          <w:tcPr>
            <w:tcW w:w="0" w:type="auto"/>
            <w:tcBorders>
              <w:top w:val="nil"/>
              <w:left w:val="nil"/>
              <w:bottom w:val="nil"/>
              <w:right w:val="nil"/>
            </w:tcBorders>
            <w:vAlign w:val="bottom"/>
          </w:tcPr>
          <w:p w14:paraId="0CD70006" w14:textId="4A168E27" w:rsidR="00CB00E2" w:rsidRPr="00EC1F8A" w:rsidRDefault="00CB00E2" w:rsidP="00CB00E2">
            <w:r>
              <w:rPr>
                <w:rFonts w:ascii="Calibri" w:hAnsi="Calibri" w:cs="Calibri"/>
                <w:sz w:val="22"/>
                <w:szCs w:val="22"/>
              </w:rPr>
              <w:t>1.065E+0</w:t>
            </w:r>
          </w:p>
        </w:tc>
        <w:tc>
          <w:tcPr>
            <w:tcW w:w="0" w:type="auto"/>
            <w:vAlign w:val="bottom"/>
          </w:tcPr>
          <w:p w14:paraId="422BA442" w14:textId="7AB59312" w:rsidR="00CB00E2" w:rsidRPr="00EC1F8A" w:rsidRDefault="00CB00E2" w:rsidP="00CB00E2">
            <w:r>
              <w:rPr>
                <w:rFonts w:ascii="Calibri" w:hAnsi="Calibri" w:cs="Calibri"/>
                <w:sz w:val="22"/>
                <w:szCs w:val="22"/>
              </w:rPr>
              <w:t>1.377E+0</w:t>
            </w:r>
          </w:p>
        </w:tc>
        <w:tc>
          <w:tcPr>
            <w:tcW w:w="0" w:type="auto"/>
            <w:vAlign w:val="bottom"/>
          </w:tcPr>
          <w:p w14:paraId="1F4947C7" w14:textId="54977FD8" w:rsidR="00CB00E2" w:rsidRPr="00EC1F8A" w:rsidRDefault="00CB00E2" w:rsidP="00CB00E2">
            <w:r>
              <w:rPr>
                <w:rFonts w:ascii="Calibri" w:hAnsi="Calibri" w:cs="Calibri"/>
                <w:b/>
                <w:bCs/>
                <w:sz w:val="22"/>
                <w:szCs w:val="22"/>
              </w:rPr>
              <w:t>1.938E-1</w:t>
            </w:r>
          </w:p>
        </w:tc>
        <w:tc>
          <w:tcPr>
            <w:tcW w:w="0" w:type="auto"/>
            <w:vAlign w:val="bottom"/>
          </w:tcPr>
          <w:p w14:paraId="595361ED" w14:textId="3474E3EB" w:rsidR="00CB00E2" w:rsidRPr="00EC1F8A" w:rsidRDefault="00CB00E2" w:rsidP="00CB00E2">
            <w:r>
              <w:rPr>
                <w:rFonts w:ascii="Calibri" w:hAnsi="Calibri" w:cs="Calibri"/>
                <w:sz w:val="22"/>
                <w:szCs w:val="22"/>
              </w:rPr>
              <w:t>1.067E+0</w:t>
            </w:r>
          </w:p>
        </w:tc>
        <w:tc>
          <w:tcPr>
            <w:tcW w:w="0" w:type="auto"/>
            <w:vAlign w:val="bottom"/>
          </w:tcPr>
          <w:p w14:paraId="6EE0A99F" w14:textId="73075879" w:rsidR="00CB00E2" w:rsidRPr="00EC1F8A" w:rsidRDefault="00CB00E2" w:rsidP="00CB00E2">
            <w:r>
              <w:rPr>
                <w:rFonts w:ascii="Calibri" w:hAnsi="Calibri" w:cs="Calibri"/>
                <w:sz w:val="22"/>
                <w:szCs w:val="22"/>
              </w:rPr>
              <w:t>5.072E+1</w:t>
            </w:r>
          </w:p>
        </w:tc>
        <w:tc>
          <w:tcPr>
            <w:tcW w:w="0" w:type="auto"/>
            <w:vAlign w:val="bottom"/>
          </w:tcPr>
          <w:p w14:paraId="3BD82183" w14:textId="7681275D" w:rsidR="00CB00E2" w:rsidRPr="00EC1F8A" w:rsidRDefault="00CB00E2" w:rsidP="00CB00E2">
            <w:r>
              <w:rPr>
                <w:rFonts w:ascii="Calibri" w:hAnsi="Calibri" w:cs="Calibri"/>
                <w:sz w:val="22"/>
                <w:szCs w:val="22"/>
              </w:rPr>
              <w:t>9.564E-1</w:t>
            </w:r>
          </w:p>
        </w:tc>
        <w:tc>
          <w:tcPr>
            <w:tcW w:w="0" w:type="auto"/>
            <w:vAlign w:val="bottom"/>
          </w:tcPr>
          <w:p w14:paraId="73DEE9C5" w14:textId="70943A12" w:rsidR="00CB00E2" w:rsidRPr="00EC1F8A" w:rsidRDefault="00CB00E2" w:rsidP="00CB00E2">
            <w:r>
              <w:rPr>
                <w:rFonts w:ascii="Calibri" w:hAnsi="Calibri" w:cs="Calibri"/>
                <w:b/>
                <w:bCs/>
                <w:sz w:val="22"/>
                <w:szCs w:val="22"/>
              </w:rPr>
              <w:t>4.344E-3</w:t>
            </w:r>
          </w:p>
        </w:tc>
        <w:tc>
          <w:tcPr>
            <w:tcW w:w="0" w:type="auto"/>
            <w:vAlign w:val="bottom"/>
          </w:tcPr>
          <w:p w14:paraId="49BB14E4" w14:textId="5A82C11D" w:rsidR="00CB00E2" w:rsidRPr="00EC1F8A" w:rsidRDefault="00CB00E2" w:rsidP="00CB00E2">
            <w:r>
              <w:rPr>
                <w:rFonts w:ascii="Calibri" w:hAnsi="Calibri" w:cs="Calibri"/>
                <w:sz w:val="22"/>
                <w:szCs w:val="22"/>
              </w:rPr>
              <w:t>5.879E-3</w:t>
            </w:r>
          </w:p>
        </w:tc>
        <w:tc>
          <w:tcPr>
            <w:tcW w:w="0" w:type="auto"/>
            <w:vAlign w:val="bottom"/>
          </w:tcPr>
          <w:p w14:paraId="291D3F14" w14:textId="1AA15CD3" w:rsidR="00CB00E2" w:rsidRPr="00EC1F8A" w:rsidRDefault="00CB00E2" w:rsidP="00CB00E2">
            <w:r>
              <w:rPr>
                <w:rFonts w:ascii="Calibri" w:hAnsi="Calibri" w:cs="Calibri"/>
                <w:sz w:val="22"/>
                <w:szCs w:val="22"/>
              </w:rPr>
              <w:t>6.058E-3</w:t>
            </w:r>
          </w:p>
        </w:tc>
        <w:tc>
          <w:tcPr>
            <w:tcW w:w="0" w:type="auto"/>
            <w:vAlign w:val="bottom"/>
          </w:tcPr>
          <w:p w14:paraId="6209AA58" w14:textId="406156B5" w:rsidR="00CB00E2" w:rsidRPr="00EC1F8A" w:rsidRDefault="00CB00E2" w:rsidP="00CB00E2">
            <w:r>
              <w:rPr>
                <w:rFonts w:ascii="Calibri" w:hAnsi="Calibri" w:cs="Calibri"/>
                <w:sz w:val="22"/>
                <w:szCs w:val="22"/>
              </w:rPr>
              <w:t>1.300E-1</w:t>
            </w:r>
          </w:p>
        </w:tc>
        <w:tc>
          <w:tcPr>
            <w:tcW w:w="0" w:type="auto"/>
            <w:vAlign w:val="bottom"/>
          </w:tcPr>
          <w:p w14:paraId="27D8E822" w14:textId="789B2A22" w:rsidR="00CB00E2" w:rsidRPr="00EC1F8A" w:rsidRDefault="00CB00E2" w:rsidP="00CB00E2">
            <w:r>
              <w:rPr>
                <w:rFonts w:ascii="Calibri" w:hAnsi="Calibri" w:cs="Calibri"/>
                <w:sz w:val="22"/>
                <w:szCs w:val="22"/>
              </w:rPr>
              <w:t>2.354E-2</w:t>
            </w:r>
          </w:p>
        </w:tc>
      </w:tr>
      <w:tr w:rsidR="00CB00E2" w:rsidRPr="00CA6E93" w14:paraId="4A3E38C1" w14:textId="77777777" w:rsidTr="0052298E">
        <w:trPr>
          <w:jc w:val="center"/>
        </w:trPr>
        <w:tc>
          <w:tcPr>
            <w:tcW w:w="956" w:type="dxa"/>
          </w:tcPr>
          <w:p w14:paraId="1BEDC013" w14:textId="77777777" w:rsidR="00CB00E2" w:rsidRPr="00CA6E93" w:rsidRDefault="00CB00E2" w:rsidP="00CB00E2">
            <w:pPr>
              <w:pStyle w:val="bangtrai"/>
            </w:pPr>
          </w:p>
        </w:tc>
        <w:tc>
          <w:tcPr>
            <w:tcW w:w="0" w:type="auto"/>
          </w:tcPr>
          <w:p w14:paraId="0AEE5B4B"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7530FD2C" w14:textId="330CEE83" w:rsidR="00CB00E2" w:rsidRPr="00EC1F8A" w:rsidRDefault="00CB00E2" w:rsidP="00CB00E2">
            <w:r>
              <w:rPr>
                <w:rFonts w:ascii="Calibri" w:hAnsi="Calibri" w:cs="Calibri"/>
                <w:sz w:val="22"/>
                <w:szCs w:val="22"/>
              </w:rPr>
              <w:t>3.919E-1</w:t>
            </w:r>
          </w:p>
        </w:tc>
        <w:tc>
          <w:tcPr>
            <w:tcW w:w="0" w:type="auto"/>
            <w:tcBorders>
              <w:top w:val="nil"/>
              <w:left w:val="nil"/>
              <w:bottom w:val="nil"/>
              <w:right w:val="nil"/>
            </w:tcBorders>
            <w:vAlign w:val="bottom"/>
          </w:tcPr>
          <w:p w14:paraId="736D7246" w14:textId="778802FB" w:rsidR="00CB00E2" w:rsidRPr="00EC1F8A" w:rsidRDefault="00CB00E2" w:rsidP="00CB00E2">
            <w:r>
              <w:rPr>
                <w:rFonts w:ascii="Calibri" w:hAnsi="Calibri" w:cs="Calibri"/>
                <w:sz w:val="22"/>
                <w:szCs w:val="22"/>
              </w:rPr>
              <w:t>1.086E+0</w:t>
            </w:r>
          </w:p>
        </w:tc>
        <w:tc>
          <w:tcPr>
            <w:tcW w:w="0" w:type="auto"/>
            <w:tcBorders>
              <w:top w:val="nil"/>
              <w:left w:val="nil"/>
              <w:bottom w:val="nil"/>
              <w:right w:val="nil"/>
            </w:tcBorders>
            <w:vAlign w:val="bottom"/>
          </w:tcPr>
          <w:p w14:paraId="48C5D9D8" w14:textId="3E362390" w:rsidR="00CB00E2" w:rsidRPr="00EC1F8A" w:rsidRDefault="00CB00E2" w:rsidP="00CB00E2">
            <w:r>
              <w:rPr>
                <w:rFonts w:ascii="Calibri" w:hAnsi="Calibri" w:cs="Calibri"/>
                <w:b/>
                <w:bCs/>
                <w:sz w:val="22"/>
                <w:szCs w:val="22"/>
              </w:rPr>
              <w:t>1.685E-1</w:t>
            </w:r>
          </w:p>
        </w:tc>
        <w:tc>
          <w:tcPr>
            <w:tcW w:w="0" w:type="auto"/>
            <w:tcBorders>
              <w:top w:val="nil"/>
              <w:left w:val="nil"/>
              <w:bottom w:val="nil"/>
              <w:right w:val="nil"/>
            </w:tcBorders>
            <w:vAlign w:val="bottom"/>
          </w:tcPr>
          <w:p w14:paraId="69431B64" w14:textId="7D1F1EEB" w:rsidR="00CB00E2" w:rsidRPr="00EC1F8A" w:rsidRDefault="00CB00E2" w:rsidP="00CB00E2">
            <w:r>
              <w:rPr>
                <w:rFonts w:ascii="Calibri" w:hAnsi="Calibri" w:cs="Calibri"/>
                <w:sz w:val="22"/>
                <w:szCs w:val="22"/>
              </w:rPr>
              <w:t>3.662E+0</w:t>
            </w:r>
          </w:p>
        </w:tc>
        <w:tc>
          <w:tcPr>
            <w:tcW w:w="0" w:type="auto"/>
            <w:tcBorders>
              <w:top w:val="nil"/>
              <w:left w:val="nil"/>
              <w:bottom w:val="nil"/>
              <w:right w:val="nil"/>
            </w:tcBorders>
            <w:vAlign w:val="bottom"/>
          </w:tcPr>
          <w:p w14:paraId="4E7EC90F" w14:textId="3C2904F1" w:rsidR="00CB00E2" w:rsidRPr="00EC1F8A" w:rsidRDefault="00CB00E2" w:rsidP="00CB00E2">
            <w:r>
              <w:rPr>
                <w:rFonts w:ascii="Calibri" w:hAnsi="Calibri" w:cs="Calibri"/>
                <w:sz w:val="22"/>
                <w:szCs w:val="22"/>
              </w:rPr>
              <w:t>6.101E-1</w:t>
            </w:r>
          </w:p>
        </w:tc>
        <w:tc>
          <w:tcPr>
            <w:tcW w:w="0" w:type="auto"/>
            <w:vAlign w:val="bottom"/>
          </w:tcPr>
          <w:p w14:paraId="5F0A1C43" w14:textId="3E75E6FF" w:rsidR="00CB00E2" w:rsidRPr="00EC1F8A" w:rsidRDefault="00CB00E2" w:rsidP="00CB00E2">
            <w:r>
              <w:rPr>
                <w:rFonts w:ascii="Calibri" w:hAnsi="Calibri" w:cs="Calibri"/>
                <w:sz w:val="22"/>
                <w:szCs w:val="22"/>
              </w:rPr>
              <w:t>3.364E-1</w:t>
            </w:r>
          </w:p>
        </w:tc>
        <w:tc>
          <w:tcPr>
            <w:tcW w:w="0" w:type="auto"/>
            <w:vAlign w:val="bottom"/>
          </w:tcPr>
          <w:p w14:paraId="21EB1E91" w14:textId="3E017BCC" w:rsidR="00CB00E2" w:rsidRPr="00EC1F8A" w:rsidRDefault="00CB00E2" w:rsidP="00CB00E2">
            <w:r>
              <w:rPr>
                <w:rFonts w:ascii="Calibri" w:hAnsi="Calibri" w:cs="Calibri"/>
                <w:b/>
                <w:bCs/>
                <w:sz w:val="22"/>
                <w:szCs w:val="22"/>
              </w:rPr>
              <w:t>1.020E-1</w:t>
            </w:r>
          </w:p>
        </w:tc>
        <w:tc>
          <w:tcPr>
            <w:tcW w:w="0" w:type="auto"/>
            <w:vAlign w:val="bottom"/>
          </w:tcPr>
          <w:p w14:paraId="54006D8D" w14:textId="784D4863" w:rsidR="00CB00E2" w:rsidRPr="00EC1F8A" w:rsidRDefault="00CB00E2" w:rsidP="00CB00E2">
            <w:r>
              <w:rPr>
                <w:rFonts w:ascii="Calibri" w:hAnsi="Calibri" w:cs="Calibri"/>
                <w:sz w:val="22"/>
                <w:szCs w:val="22"/>
              </w:rPr>
              <w:t>2.027E-1</w:t>
            </w:r>
          </w:p>
        </w:tc>
        <w:tc>
          <w:tcPr>
            <w:tcW w:w="0" w:type="auto"/>
            <w:vAlign w:val="bottom"/>
          </w:tcPr>
          <w:p w14:paraId="2F77A200" w14:textId="4D291311" w:rsidR="00CB00E2" w:rsidRPr="00EC1F8A" w:rsidRDefault="00CB00E2" w:rsidP="00CB00E2">
            <w:r>
              <w:rPr>
                <w:rFonts w:ascii="Calibri" w:hAnsi="Calibri" w:cs="Calibri"/>
                <w:sz w:val="22"/>
                <w:szCs w:val="22"/>
              </w:rPr>
              <w:t>1.237E+1</w:t>
            </w:r>
          </w:p>
        </w:tc>
        <w:tc>
          <w:tcPr>
            <w:tcW w:w="0" w:type="auto"/>
            <w:vAlign w:val="bottom"/>
          </w:tcPr>
          <w:p w14:paraId="1B8EA36F" w14:textId="4C4198F2" w:rsidR="00CB00E2" w:rsidRPr="00EC1F8A" w:rsidRDefault="00CB00E2" w:rsidP="00CB00E2">
            <w:r>
              <w:rPr>
                <w:rFonts w:ascii="Calibri" w:hAnsi="Calibri" w:cs="Calibri"/>
                <w:sz w:val="22"/>
                <w:szCs w:val="22"/>
              </w:rPr>
              <w:t>2.466E-1</w:t>
            </w:r>
          </w:p>
        </w:tc>
        <w:tc>
          <w:tcPr>
            <w:tcW w:w="0" w:type="auto"/>
            <w:vAlign w:val="bottom"/>
          </w:tcPr>
          <w:p w14:paraId="5DD1E5A0" w14:textId="7CA86C08" w:rsidR="00CB00E2" w:rsidRPr="00EC1F8A" w:rsidRDefault="00CB00E2" w:rsidP="00CB00E2">
            <w:r>
              <w:rPr>
                <w:rFonts w:ascii="Calibri" w:hAnsi="Calibri" w:cs="Calibri"/>
                <w:sz w:val="22"/>
                <w:szCs w:val="22"/>
              </w:rPr>
              <w:t>3.426E-3</w:t>
            </w:r>
          </w:p>
        </w:tc>
        <w:tc>
          <w:tcPr>
            <w:tcW w:w="0" w:type="auto"/>
            <w:vAlign w:val="bottom"/>
          </w:tcPr>
          <w:p w14:paraId="58631A64" w14:textId="53631DEB" w:rsidR="00CB00E2" w:rsidRPr="00EC1F8A" w:rsidRDefault="00CB00E2" w:rsidP="00CB00E2">
            <w:r>
              <w:rPr>
                <w:rFonts w:ascii="Calibri" w:hAnsi="Calibri" w:cs="Calibri"/>
                <w:b/>
                <w:bCs/>
                <w:sz w:val="22"/>
                <w:szCs w:val="22"/>
              </w:rPr>
              <w:t>3.387E-3</w:t>
            </w:r>
          </w:p>
        </w:tc>
        <w:tc>
          <w:tcPr>
            <w:tcW w:w="0" w:type="auto"/>
            <w:vAlign w:val="bottom"/>
          </w:tcPr>
          <w:p w14:paraId="6CF8646A" w14:textId="6A3CCDE5" w:rsidR="00CB00E2" w:rsidRPr="00EC1F8A" w:rsidRDefault="00CB00E2" w:rsidP="00CB00E2">
            <w:r>
              <w:rPr>
                <w:rFonts w:ascii="Calibri" w:hAnsi="Calibri" w:cs="Calibri"/>
                <w:sz w:val="22"/>
                <w:szCs w:val="22"/>
              </w:rPr>
              <w:t>4.733E-3</w:t>
            </w:r>
          </w:p>
        </w:tc>
        <w:tc>
          <w:tcPr>
            <w:tcW w:w="0" w:type="auto"/>
            <w:vAlign w:val="bottom"/>
          </w:tcPr>
          <w:p w14:paraId="10311A8A" w14:textId="3D4965D4" w:rsidR="00CB00E2" w:rsidRPr="00EC1F8A" w:rsidRDefault="00CB00E2" w:rsidP="00CB00E2">
            <w:r>
              <w:rPr>
                <w:rFonts w:ascii="Calibri" w:hAnsi="Calibri" w:cs="Calibri"/>
                <w:sz w:val="22"/>
                <w:szCs w:val="22"/>
              </w:rPr>
              <w:t>6.954E-2</w:t>
            </w:r>
          </w:p>
        </w:tc>
        <w:tc>
          <w:tcPr>
            <w:tcW w:w="0" w:type="auto"/>
            <w:vAlign w:val="bottom"/>
          </w:tcPr>
          <w:p w14:paraId="46D3E67E" w14:textId="3FA71D28" w:rsidR="00CB00E2" w:rsidRPr="00EC1F8A" w:rsidRDefault="00CB00E2" w:rsidP="00CB00E2">
            <w:r>
              <w:rPr>
                <w:rFonts w:ascii="Calibri" w:hAnsi="Calibri" w:cs="Calibri"/>
                <w:sz w:val="22"/>
                <w:szCs w:val="22"/>
              </w:rPr>
              <w:t>9.224E-3</w:t>
            </w:r>
          </w:p>
        </w:tc>
      </w:tr>
      <w:tr w:rsidR="00CB00E2" w:rsidRPr="00CA6E93" w14:paraId="4FFFDB8A" w14:textId="77777777" w:rsidTr="0052298E">
        <w:trPr>
          <w:jc w:val="center"/>
        </w:trPr>
        <w:tc>
          <w:tcPr>
            <w:tcW w:w="956" w:type="dxa"/>
          </w:tcPr>
          <w:p w14:paraId="50141ACE" w14:textId="77777777" w:rsidR="00CB00E2" w:rsidRPr="00CA6E93" w:rsidRDefault="00CB00E2" w:rsidP="00CB00E2">
            <w:pPr>
              <w:pStyle w:val="bangtrai"/>
            </w:pPr>
          </w:p>
        </w:tc>
        <w:tc>
          <w:tcPr>
            <w:tcW w:w="0" w:type="auto"/>
          </w:tcPr>
          <w:p w14:paraId="2E5530BF"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153BD60C" w14:textId="3C7C95D8" w:rsidR="00CB00E2" w:rsidRPr="00EC1F8A" w:rsidRDefault="00CB00E2" w:rsidP="00CB00E2">
            <w:r>
              <w:rPr>
                <w:rFonts w:ascii="Calibri" w:hAnsi="Calibri" w:cs="Calibri"/>
                <w:sz w:val="22"/>
                <w:szCs w:val="22"/>
              </w:rPr>
              <w:t>4.264E-1</w:t>
            </w:r>
          </w:p>
        </w:tc>
        <w:tc>
          <w:tcPr>
            <w:tcW w:w="0" w:type="auto"/>
            <w:tcBorders>
              <w:top w:val="nil"/>
              <w:left w:val="nil"/>
              <w:right w:val="nil"/>
            </w:tcBorders>
            <w:vAlign w:val="bottom"/>
          </w:tcPr>
          <w:p w14:paraId="338F48DA" w14:textId="552C0BE9" w:rsidR="00CB00E2" w:rsidRPr="00EC1F8A" w:rsidRDefault="00CB00E2" w:rsidP="00CB00E2">
            <w:r>
              <w:rPr>
                <w:rFonts w:ascii="Calibri" w:hAnsi="Calibri" w:cs="Calibri"/>
                <w:sz w:val="22"/>
                <w:szCs w:val="22"/>
              </w:rPr>
              <w:t>6.006E-2</w:t>
            </w:r>
          </w:p>
        </w:tc>
        <w:tc>
          <w:tcPr>
            <w:tcW w:w="0" w:type="auto"/>
            <w:tcBorders>
              <w:top w:val="nil"/>
              <w:left w:val="nil"/>
              <w:right w:val="nil"/>
            </w:tcBorders>
            <w:vAlign w:val="bottom"/>
          </w:tcPr>
          <w:p w14:paraId="1AEA9968" w14:textId="2E10FD85" w:rsidR="00CB00E2" w:rsidRPr="00EC1F8A" w:rsidRDefault="00CB00E2" w:rsidP="00CB00E2">
            <w:r>
              <w:rPr>
                <w:rFonts w:ascii="Calibri" w:hAnsi="Calibri" w:cs="Calibri"/>
                <w:b/>
                <w:bCs/>
                <w:sz w:val="22"/>
                <w:szCs w:val="22"/>
              </w:rPr>
              <w:t>3.729E-2</w:t>
            </w:r>
          </w:p>
        </w:tc>
        <w:tc>
          <w:tcPr>
            <w:tcW w:w="0" w:type="auto"/>
            <w:tcBorders>
              <w:top w:val="nil"/>
              <w:left w:val="nil"/>
              <w:right w:val="nil"/>
            </w:tcBorders>
            <w:vAlign w:val="bottom"/>
          </w:tcPr>
          <w:p w14:paraId="350BE5D3" w14:textId="486CEF83" w:rsidR="00CB00E2" w:rsidRPr="00EC1F8A" w:rsidRDefault="00CB00E2" w:rsidP="00CB00E2">
            <w:r>
              <w:rPr>
                <w:rFonts w:ascii="Calibri" w:hAnsi="Calibri" w:cs="Calibri"/>
                <w:sz w:val="22"/>
                <w:szCs w:val="22"/>
              </w:rPr>
              <w:t>1.326E+0</w:t>
            </w:r>
          </w:p>
        </w:tc>
        <w:tc>
          <w:tcPr>
            <w:tcW w:w="0" w:type="auto"/>
            <w:tcBorders>
              <w:top w:val="nil"/>
              <w:left w:val="nil"/>
              <w:right w:val="nil"/>
            </w:tcBorders>
            <w:vAlign w:val="bottom"/>
          </w:tcPr>
          <w:p w14:paraId="247CAE97" w14:textId="61DC1281" w:rsidR="00CB00E2" w:rsidRPr="00EC1F8A" w:rsidRDefault="00CB00E2" w:rsidP="00CB00E2">
            <w:r>
              <w:rPr>
                <w:rFonts w:ascii="Calibri" w:hAnsi="Calibri" w:cs="Calibri"/>
                <w:sz w:val="22"/>
                <w:szCs w:val="22"/>
              </w:rPr>
              <w:t>1.585E-1</w:t>
            </w:r>
          </w:p>
        </w:tc>
        <w:tc>
          <w:tcPr>
            <w:tcW w:w="0" w:type="auto"/>
            <w:vAlign w:val="bottom"/>
          </w:tcPr>
          <w:p w14:paraId="3A8DC75F" w14:textId="7BB7AC6D" w:rsidR="00CB00E2" w:rsidRPr="00EC1F8A" w:rsidRDefault="00CB00E2" w:rsidP="00CB00E2">
            <w:r>
              <w:rPr>
                <w:rFonts w:ascii="Calibri" w:hAnsi="Calibri" w:cs="Calibri"/>
                <w:sz w:val="22"/>
                <w:szCs w:val="22"/>
              </w:rPr>
              <w:t>4.449E-1</w:t>
            </w:r>
          </w:p>
        </w:tc>
        <w:tc>
          <w:tcPr>
            <w:tcW w:w="0" w:type="auto"/>
            <w:vAlign w:val="bottom"/>
          </w:tcPr>
          <w:p w14:paraId="6C2648D9" w14:textId="61BA4A99" w:rsidR="00CB00E2" w:rsidRPr="00EC1F8A" w:rsidRDefault="00CB00E2" w:rsidP="00CB00E2">
            <w:r>
              <w:rPr>
                <w:rFonts w:ascii="Calibri" w:hAnsi="Calibri" w:cs="Calibri"/>
                <w:b/>
                <w:bCs/>
                <w:sz w:val="22"/>
                <w:szCs w:val="22"/>
              </w:rPr>
              <w:t>3.703E-2</w:t>
            </w:r>
          </w:p>
        </w:tc>
        <w:tc>
          <w:tcPr>
            <w:tcW w:w="0" w:type="auto"/>
            <w:vAlign w:val="bottom"/>
          </w:tcPr>
          <w:p w14:paraId="13C595A9" w14:textId="43D0E046" w:rsidR="00CB00E2" w:rsidRPr="00EC1F8A" w:rsidRDefault="00CB00E2" w:rsidP="00CB00E2">
            <w:r>
              <w:rPr>
                <w:rFonts w:ascii="Calibri" w:hAnsi="Calibri" w:cs="Calibri"/>
                <w:sz w:val="22"/>
                <w:szCs w:val="22"/>
              </w:rPr>
              <w:t>2.244E-1</w:t>
            </w:r>
          </w:p>
        </w:tc>
        <w:tc>
          <w:tcPr>
            <w:tcW w:w="0" w:type="auto"/>
            <w:vAlign w:val="bottom"/>
          </w:tcPr>
          <w:p w14:paraId="1E0B2C5E" w14:textId="7C4C15B6" w:rsidR="00CB00E2" w:rsidRPr="00EC1F8A" w:rsidRDefault="00CB00E2" w:rsidP="00CB00E2">
            <w:r>
              <w:rPr>
                <w:rFonts w:ascii="Calibri" w:hAnsi="Calibri" w:cs="Calibri"/>
                <w:sz w:val="22"/>
                <w:szCs w:val="22"/>
              </w:rPr>
              <w:t>8.736E+0</w:t>
            </w:r>
          </w:p>
        </w:tc>
        <w:tc>
          <w:tcPr>
            <w:tcW w:w="0" w:type="auto"/>
            <w:vAlign w:val="bottom"/>
          </w:tcPr>
          <w:p w14:paraId="2DB1DFED" w14:textId="60E62BE9" w:rsidR="00CB00E2" w:rsidRPr="00EC1F8A" w:rsidRDefault="00CB00E2" w:rsidP="00CB00E2">
            <w:r>
              <w:rPr>
                <w:rFonts w:ascii="Calibri" w:hAnsi="Calibri" w:cs="Calibri"/>
                <w:sz w:val="22"/>
                <w:szCs w:val="22"/>
              </w:rPr>
              <w:t>1.723E-1</w:t>
            </w:r>
          </w:p>
        </w:tc>
        <w:tc>
          <w:tcPr>
            <w:tcW w:w="0" w:type="auto"/>
            <w:vAlign w:val="bottom"/>
          </w:tcPr>
          <w:p w14:paraId="3A3B071F" w14:textId="2E60CBAC" w:rsidR="00CB00E2" w:rsidRPr="00EC1F8A" w:rsidRDefault="00CB00E2" w:rsidP="00CB00E2">
            <w:r>
              <w:rPr>
                <w:rFonts w:ascii="Calibri" w:hAnsi="Calibri" w:cs="Calibri"/>
                <w:b/>
                <w:bCs/>
                <w:sz w:val="22"/>
                <w:szCs w:val="22"/>
              </w:rPr>
              <w:t>4.509E-4</w:t>
            </w:r>
          </w:p>
        </w:tc>
        <w:tc>
          <w:tcPr>
            <w:tcW w:w="0" w:type="auto"/>
            <w:vAlign w:val="bottom"/>
          </w:tcPr>
          <w:p w14:paraId="058D0EE6" w14:textId="05672B5E" w:rsidR="00CB00E2" w:rsidRPr="00EC1F8A" w:rsidRDefault="00CB00E2" w:rsidP="00CB00E2">
            <w:r>
              <w:rPr>
                <w:rFonts w:ascii="Calibri" w:hAnsi="Calibri" w:cs="Calibri"/>
                <w:sz w:val="22"/>
                <w:szCs w:val="22"/>
              </w:rPr>
              <w:t>1.124E-3</w:t>
            </w:r>
          </w:p>
        </w:tc>
        <w:tc>
          <w:tcPr>
            <w:tcW w:w="0" w:type="auto"/>
            <w:vAlign w:val="bottom"/>
          </w:tcPr>
          <w:p w14:paraId="0F8150D8" w14:textId="6B7593CB" w:rsidR="00CB00E2" w:rsidRPr="00EC1F8A" w:rsidRDefault="00CB00E2" w:rsidP="00CB00E2">
            <w:r>
              <w:rPr>
                <w:rFonts w:ascii="Calibri" w:hAnsi="Calibri" w:cs="Calibri"/>
                <w:sz w:val="22"/>
                <w:szCs w:val="22"/>
              </w:rPr>
              <w:t>7.214E-4</w:t>
            </w:r>
          </w:p>
        </w:tc>
        <w:tc>
          <w:tcPr>
            <w:tcW w:w="0" w:type="auto"/>
            <w:vAlign w:val="bottom"/>
          </w:tcPr>
          <w:p w14:paraId="6F07264A" w14:textId="459F46CD" w:rsidR="00CB00E2" w:rsidRPr="00EC1F8A" w:rsidRDefault="00CB00E2" w:rsidP="00CB00E2">
            <w:r>
              <w:rPr>
                <w:rFonts w:ascii="Calibri" w:hAnsi="Calibri" w:cs="Calibri"/>
                <w:sz w:val="22"/>
                <w:szCs w:val="22"/>
              </w:rPr>
              <w:t>2.786E-2</w:t>
            </w:r>
          </w:p>
        </w:tc>
        <w:tc>
          <w:tcPr>
            <w:tcW w:w="0" w:type="auto"/>
            <w:vAlign w:val="bottom"/>
          </w:tcPr>
          <w:p w14:paraId="0054CB17" w14:textId="6B43BB05" w:rsidR="00CB00E2" w:rsidRPr="00EC1F8A" w:rsidRDefault="00CB00E2" w:rsidP="00CB00E2">
            <w:r>
              <w:rPr>
                <w:rFonts w:ascii="Calibri" w:hAnsi="Calibri" w:cs="Calibri"/>
                <w:sz w:val="22"/>
                <w:szCs w:val="22"/>
              </w:rPr>
              <w:t>4.602E-3</w:t>
            </w:r>
          </w:p>
        </w:tc>
      </w:tr>
      <w:tr w:rsidR="00CB00E2" w:rsidRPr="00CA6E93" w14:paraId="3BA50C44" w14:textId="77777777" w:rsidTr="0052298E">
        <w:trPr>
          <w:jc w:val="center"/>
        </w:trPr>
        <w:tc>
          <w:tcPr>
            <w:tcW w:w="956" w:type="dxa"/>
            <w:tcBorders>
              <w:bottom w:val="single" w:sz="4" w:space="0" w:color="auto"/>
            </w:tcBorders>
          </w:tcPr>
          <w:p w14:paraId="25962117" w14:textId="77777777" w:rsidR="00CB00E2" w:rsidRPr="00CA6E93" w:rsidRDefault="00CB00E2" w:rsidP="00CB00E2">
            <w:pPr>
              <w:pStyle w:val="bangtrai"/>
            </w:pPr>
          </w:p>
        </w:tc>
        <w:tc>
          <w:tcPr>
            <w:tcW w:w="0" w:type="auto"/>
            <w:tcBorders>
              <w:bottom w:val="single" w:sz="4" w:space="0" w:color="auto"/>
            </w:tcBorders>
          </w:tcPr>
          <w:p w14:paraId="0B803D0F"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51B329C9" w14:textId="3325FA0D" w:rsidR="00CB00E2" w:rsidRPr="00EC1F8A" w:rsidRDefault="00CB00E2" w:rsidP="00CB00E2">
            <w:r>
              <w:rPr>
                <w:rFonts w:ascii="Calibri" w:hAnsi="Calibri" w:cs="Calibri"/>
                <w:sz w:val="22"/>
                <w:szCs w:val="22"/>
              </w:rPr>
              <w:t>1.199E-1</w:t>
            </w:r>
          </w:p>
        </w:tc>
        <w:tc>
          <w:tcPr>
            <w:tcW w:w="0" w:type="auto"/>
            <w:tcBorders>
              <w:top w:val="nil"/>
              <w:left w:val="nil"/>
              <w:bottom w:val="single" w:sz="4" w:space="0" w:color="auto"/>
              <w:right w:val="nil"/>
            </w:tcBorders>
            <w:vAlign w:val="bottom"/>
          </w:tcPr>
          <w:p w14:paraId="6156ECD8" w14:textId="588CFEBC" w:rsidR="00CB00E2" w:rsidRPr="00EC1F8A" w:rsidRDefault="00CB00E2" w:rsidP="00CB00E2">
            <w:r>
              <w:rPr>
                <w:rFonts w:ascii="Calibri" w:hAnsi="Calibri" w:cs="Calibri"/>
                <w:sz w:val="22"/>
                <w:szCs w:val="22"/>
              </w:rPr>
              <w:t>1.009E+0</w:t>
            </w:r>
          </w:p>
        </w:tc>
        <w:tc>
          <w:tcPr>
            <w:tcW w:w="0" w:type="auto"/>
            <w:tcBorders>
              <w:top w:val="nil"/>
              <w:left w:val="nil"/>
              <w:bottom w:val="single" w:sz="4" w:space="0" w:color="auto"/>
              <w:right w:val="nil"/>
            </w:tcBorders>
            <w:vAlign w:val="bottom"/>
          </w:tcPr>
          <w:p w14:paraId="5EC8F8BA" w14:textId="33556703" w:rsidR="00CB00E2" w:rsidRPr="00EC1F8A" w:rsidRDefault="00CB00E2" w:rsidP="00CB00E2">
            <w:r>
              <w:rPr>
                <w:rFonts w:ascii="Calibri" w:hAnsi="Calibri" w:cs="Calibri"/>
                <w:b/>
                <w:bCs/>
                <w:sz w:val="22"/>
                <w:szCs w:val="22"/>
              </w:rPr>
              <w:t>1.145E-1</w:t>
            </w:r>
          </w:p>
        </w:tc>
        <w:tc>
          <w:tcPr>
            <w:tcW w:w="0" w:type="auto"/>
            <w:tcBorders>
              <w:top w:val="nil"/>
              <w:left w:val="nil"/>
              <w:bottom w:val="single" w:sz="4" w:space="0" w:color="auto"/>
              <w:right w:val="nil"/>
            </w:tcBorders>
            <w:vAlign w:val="bottom"/>
          </w:tcPr>
          <w:p w14:paraId="5EFAE4BD" w14:textId="1C129AE3" w:rsidR="00CB00E2" w:rsidRPr="00EC1F8A" w:rsidRDefault="00CB00E2" w:rsidP="00CB00E2">
            <w:r>
              <w:rPr>
                <w:rFonts w:ascii="Calibri" w:hAnsi="Calibri" w:cs="Calibri"/>
                <w:sz w:val="22"/>
                <w:szCs w:val="22"/>
              </w:rPr>
              <w:t>1.651E+0</w:t>
            </w:r>
          </w:p>
        </w:tc>
        <w:tc>
          <w:tcPr>
            <w:tcW w:w="0" w:type="auto"/>
            <w:tcBorders>
              <w:top w:val="nil"/>
              <w:left w:val="nil"/>
              <w:bottom w:val="single" w:sz="4" w:space="0" w:color="auto"/>
              <w:right w:val="nil"/>
            </w:tcBorders>
            <w:vAlign w:val="bottom"/>
          </w:tcPr>
          <w:p w14:paraId="5A261973" w14:textId="173B8D3E" w:rsidR="00CB00E2" w:rsidRPr="00EC1F8A" w:rsidRDefault="00CB00E2" w:rsidP="00CB00E2">
            <w:r>
              <w:rPr>
                <w:rFonts w:ascii="Calibri" w:hAnsi="Calibri" w:cs="Calibri"/>
                <w:sz w:val="22"/>
                <w:szCs w:val="22"/>
              </w:rPr>
              <w:t>4.049E-1</w:t>
            </w:r>
          </w:p>
        </w:tc>
        <w:tc>
          <w:tcPr>
            <w:tcW w:w="0" w:type="auto"/>
            <w:tcBorders>
              <w:bottom w:val="single" w:sz="4" w:space="0" w:color="auto"/>
            </w:tcBorders>
            <w:vAlign w:val="bottom"/>
          </w:tcPr>
          <w:p w14:paraId="7D212EF6" w14:textId="1EACC042" w:rsidR="00CB00E2" w:rsidRPr="00EC1F8A" w:rsidRDefault="00CB00E2" w:rsidP="00CB00E2">
            <w:r>
              <w:rPr>
                <w:rFonts w:ascii="Calibri" w:hAnsi="Calibri" w:cs="Calibri"/>
                <w:sz w:val="22"/>
                <w:szCs w:val="22"/>
              </w:rPr>
              <w:t>6.960E-2</w:t>
            </w:r>
          </w:p>
        </w:tc>
        <w:tc>
          <w:tcPr>
            <w:tcW w:w="0" w:type="auto"/>
            <w:tcBorders>
              <w:bottom w:val="single" w:sz="4" w:space="0" w:color="auto"/>
            </w:tcBorders>
            <w:vAlign w:val="bottom"/>
          </w:tcPr>
          <w:p w14:paraId="7D13919F" w14:textId="30026211" w:rsidR="00CB00E2" w:rsidRPr="00EC1F8A" w:rsidRDefault="00CB00E2" w:rsidP="00CB00E2">
            <w:r>
              <w:rPr>
                <w:rFonts w:ascii="Calibri" w:hAnsi="Calibri" w:cs="Calibri"/>
                <w:b/>
                <w:bCs/>
                <w:sz w:val="22"/>
                <w:szCs w:val="22"/>
              </w:rPr>
              <w:t>5.197E-2</w:t>
            </w:r>
          </w:p>
        </w:tc>
        <w:tc>
          <w:tcPr>
            <w:tcW w:w="0" w:type="auto"/>
            <w:tcBorders>
              <w:bottom w:val="single" w:sz="4" w:space="0" w:color="auto"/>
            </w:tcBorders>
            <w:vAlign w:val="bottom"/>
          </w:tcPr>
          <w:p w14:paraId="72C67413" w14:textId="49F9F706" w:rsidR="00CB00E2" w:rsidRPr="00EC1F8A" w:rsidRDefault="00CB00E2" w:rsidP="00CB00E2">
            <w:r>
              <w:rPr>
                <w:rFonts w:ascii="Calibri" w:hAnsi="Calibri" w:cs="Calibri"/>
                <w:sz w:val="22"/>
                <w:szCs w:val="22"/>
              </w:rPr>
              <w:t>1.047E-1</w:t>
            </w:r>
          </w:p>
        </w:tc>
        <w:tc>
          <w:tcPr>
            <w:tcW w:w="0" w:type="auto"/>
            <w:tcBorders>
              <w:bottom w:val="single" w:sz="4" w:space="0" w:color="auto"/>
            </w:tcBorders>
            <w:vAlign w:val="bottom"/>
          </w:tcPr>
          <w:p w14:paraId="425FEBB9" w14:textId="626C8906" w:rsidR="00CB00E2" w:rsidRPr="00EC1F8A" w:rsidRDefault="00CB00E2" w:rsidP="00CB00E2">
            <w:r>
              <w:rPr>
                <w:rFonts w:ascii="Calibri" w:hAnsi="Calibri" w:cs="Calibri"/>
                <w:sz w:val="22"/>
                <w:szCs w:val="22"/>
              </w:rPr>
              <w:t>3.211E+0</w:t>
            </w:r>
          </w:p>
        </w:tc>
        <w:tc>
          <w:tcPr>
            <w:tcW w:w="0" w:type="auto"/>
            <w:tcBorders>
              <w:bottom w:val="single" w:sz="4" w:space="0" w:color="auto"/>
            </w:tcBorders>
            <w:vAlign w:val="bottom"/>
          </w:tcPr>
          <w:p w14:paraId="74E2E48E" w14:textId="195BDD51" w:rsidR="00CB00E2" w:rsidRPr="00EC1F8A" w:rsidRDefault="00CB00E2" w:rsidP="00CB00E2">
            <w:r>
              <w:rPr>
                <w:rFonts w:ascii="Calibri" w:hAnsi="Calibri" w:cs="Calibri"/>
                <w:sz w:val="22"/>
                <w:szCs w:val="22"/>
              </w:rPr>
              <w:t>9.910E-2</w:t>
            </w:r>
          </w:p>
        </w:tc>
        <w:tc>
          <w:tcPr>
            <w:tcW w:w="0" w:type="auto"/>
            <w:tcBorders>
              <w:bottom w:val="single" w:sz="4" w:space="0" w:color="auto"/>
            </w:tcBorders>
            <w:vAlign w:val="bottom"/>
          </w:tcPr>
          <w:p w14:paraId="72290020" w14:textId="4542048D" w:rsidR="00CB00E2" w:rsidRPr="00EC1F8A" w:rsidRDefault="00CB00E2" w:rsidP="00CB00E2">
            <w:r>
              <w:rPr>
                <w:rFonts w:ascii="Calibri" w:hAnsi="Calibri" w:cs="Calibri"/>
                <w:sz w:val="22"/>
                <w:szCs w:val="22"/>
              </w:rPr>
              <w:t>2.570E-3</w:t>
            </w:r>
          </w:p>
        </w:tc>
        <w:tc>
          <w:tcPr>
            <w:tcW w:w="0" w:type="auto"/>
            <w:tcBorders>
              <w:bottom w:val="single" w:sz="4" w:space="0" w:color="auto"/>
            </w:tcBorders>
            <w:vAlign w:val="bottom"/>
          </w:tcPr>
          <w:p w14:paraId="29F6B114" w14:textId="1A029B0A" w:rsidR="00CB00E2" w:rsidRPr="00EC1F8A" w:rsidRDefault="00CB00E2" w:rsidP="00CB00E2">
            <w:r>
              <w:rPr>
                <w:rFonts w:ascii="Calibri" w:hAnsi="Calibri" w:cs="Calibri"/>
                <w:b/>
                <w:bCs/>
                <w:sz w:val="22"/>
                <w:szCs w:val="22"/>
              </w:rPr>
              <w:t>1.098E-3</w:t>
            </w:r>
          </w:p>
        </w:tc>
        <w:tc>
          <w:tcPr>
            <w:tcW w:w="0" w:type="auto"/>
            <w:tcBorders>
              <w:bottom w:val="single" w:sz="4" w:space="0" w:color="auto"/>
            </w:tcBorders>
            <w:vAlign w:val="bottom"/>
          </w:tcPr>
          <w:p w14:paraId="77F42401" w14:textId="0C84CCF6" w:rsidR="00CB00E2" w:rsidRPr="00EC1F8A" w:rsidRDefault="00CB00E2" w:rsidP="00CB00E2">
            <w:r>
              <w:rPr>
                <w:rFonts w:ascii="Calibri" w:hAnsi="Calibri" w:cs="Calibri"/>
                <w:sz w:val="22"/>
                <w:szCs w:val="22"/>
              </w:rPr>
              <w:t>3.106E-3</w:t>
            </w:r>
          </w:p>
        </w:tc>
        <w:tc>
          <w:tcPr>
            <w:tcW w:w="0" w:type="auto"/>
            <w:tcBorders>
              <w:bottom w:val="single" w:sz="4" w:space="0" w:color="auto"/>
            </w:tcBorders>
            <w:vAlign w:val="bottom"/>
          </w:tcPr>
          <w:p w14:paraId="6C162F19" w14:textId="6CA212CA" w:rsidR="00CB00E2" w:rsidRPr="00EC1F8A" w:rsidRDefault="00CB00E2" w:rsidP="00CB00E2">
            <w:r>
              <w:rPr>
                <w:rFonts w:ascii="Calibri" w:hAnsi="Calibri" w:cs="Calibri"/>
                <w:sz w:val="22"/>
                <w:szCs w:val="22"/>
              </w:rPr>
              <w:t>2.841E-2</w:t>
            </w:r>
          </w:p>
        </w:tc>
        <w:tc>
          <w:tcPr>
            <w:tcW w:w="0" w:type="auto"/>
            <w:tcBorders>
              <w:bottom w:val="single" w:sz="4" w:space="0" w:color="auto"/>
            </w:tcBorders>
            <w:vAlign w:val="bottom"/>
          </w:tcPr>
          <w:p w14:paraId="2A19D249" w14:textId="4641C3A3" w:rsidR="00CB00E2" w:rsidRPr="00EC1F8A" w:rsidRDefault="00CB00E2" w:rsidP="00CB00E2">
            <w:r>
              <w:rPr>
                <w:rFonts w:ascii="Calibri" w:hAnsi="Calibri" w:cs="Calibri"/>
                <w:sz w:val="22"/>
                <w:szCs w:val="22"/>
              </w:rPr>
              <w:t>3.421E-3</w:t>
            </w:r>
          </w:p>
        </w:tc>
      </w:tr>
      <w:tr w:rsidR="00CB00E2" w:rsidRPr="00CA6E93" w14:paraId="547356B8" w14:textId="77777777" w:rsidTr="0052298E">
        <w:trPr>
          <w:jc w:val="center"/>
        </w:trPr>
        <w:tc>
          <w:tcPr>
            <w:tcW w:w="956" w:type="dxa"/>
            <w:tcBorders>
              <w:top w:val="single" w:sz="4" w:space="0" w:color="auto"/>
            </w:tcBorders>
          </w:tcPr>
          <w:p w14:paraId="45D46D10" w14:textId="339FDCD1" w:rsidR="00CB00E2" w:rsidRPr="00CA6E93" w:rsidRDefault="00CB00E2" w:rsidP="00CB00E2">
            <w:pPr>
              <w:pStyle w:val="bangtrai"/>
            </w:pPr>
            <w:r>
              <w:t>SRN</w:t>
            </w:r>
          </w:p>
        </w:tc>
        <w:tc>
          <w:tcPr>
            <w:tcW w:w="0" w:type="auto"/>
            <w:tcBorders>
              <w:top w:val="single" w:sz="4" w:space="0" w:color="auto"/>
            </w:tcBorders>
          </w:tcPr>
          <w:p w14:paraId="0168C8EC" w14:textId="77777777" w:rsidR="00CB00E2" w:rsidRPr="00CA6E93" w:rsidRDefault="00CB00E2" w:rsidP="00CB00E2">
            <w:pPr>
              <w:pStyle w:val="bangtrai"/>
            </w:pPr>
            <w:r w:rsidRPr="00CA6E93">
              <w:t>(1)</w:t>
            </w:r>
          </w:p>
        </w:tc>
        <w:tc>
          <w:tcPr>
            <w:tcW w:w="0" w:type="auto"/>
            <w:tcBorders>
              <w:top w:val="nil"/>
              <w:left w:val="nil"/>
              <w:bottom w:val="nil"/>
              <w:right w:val="nil"/>
            </w:tcBorders>
            <w:vAlign w:val="bottom"/>
          </w:tcPr>
          <w:p w14:paraId="2BF0AB80" w14:textId="32B73C87" w:rsidR="00CB00E2" w:rsidRPr="00EC1F8A" w:rsidRDefault="00CB00E2" w:rsidP="00CB00E2">
            <w:r>
              <w:rPr>
                <w:rFonts w:ascii="Calibri" w:hAnsi="Calibri" w:cs="Calibri"/>
                <w:sz w:val="22"/>
                <w:szCs w:val="22"/>
              </w:rPr>
              <w:t>1.306E-1</w:t>
            </w:r>
          </w:p>
        </w:tc>
        <w:tc>
          <w:tcPr>
            <w:tcW w:w="0" w:type="auto"/>
            <w:tcBorders>
              <w:top w:val="nil"/>
              <w:left w:val="nil"/>
              <w:bottom w:val="nil"/>
              <w:right w:val="nil"/>
            </w:tcBorders>
            <w:vAlign w:val="bottom"/>
          </w:tcPr>
          <w:p w14:paraId="4AF015F5" w14:textId="3AF93F6C" w:rsidR="00CB00E2" w:rsidRPr="00EC1F8A" w:rsidRDefault="00CB00E2" w:rsidP="00CB00E2">
            <w:r>
              <w:rPr>
                <w:rFonts w:ascii="Calibri" w:hAnsi="Calibri" w:cs="Calibri"/>
                <w:sz w:val="22"/>
                <w:szCs w:val="22"/>
              </w:rPr>
              <w:t>1.296E-1</w:t>
            </w:r>
          </w:p>
        </w:tc>
        <w:tc>
          <w:tcPr>
            <w:tcW w:w="0" w:type="auto"/>
            <w:tcBorders>
              <w:top w:val="nil"/>
              <w:left w:val="nil"/>
              <w:bottom w:val="nil"/>
              <w:right w:val="nil"/>
            </w:tcBorders>
            <w:vAlign w:val="bottom"/>
          </w:tcPr>
          <w:p w14:paraId="77872FC8" w14:textId="1613477B" w:rsidR="00CB00E2" w:rsidRPr="00EC1F8A" w:rsidRDefault="00CB00E2" w:rsidP="00CB00E2">
            <w:r>
              <w:rPr>
                <w:rFonts w:ascii="Calibri" w:hAnsi="Calibri" w:cs="Calibri"/>
                <w:sz w:val="22"/>
                <w:szCs w:val="22"/>
              </w:rPr>
              <w:t>3.572E-2</w:t>
            </w:r>
          </w:p>
        </w:tc>
        <w:tc>
          <w:tcPr>
            <w:tcW w:w="0" w:type="auto"/>
            <w:tcBorders>
              <w:top w:val="nil"/>
              <w:left w:val="nil"/>
              <w:bottom w:val="nil"/>
              <w:right w:val="nil"/>
            </w:tcBorders>
            <w:vAlign w:val="bottom"/>
          </w:tcPr>
          <w:p w14:paraId="1840F0AA" w14:textId="223D7E8E" w:rsidR="00CB00E2" w:rsidRPr="00EC1F8A" w:rsidRDefault="00CB00E2" w:rsidP="00CB00E2">
            <w:r>
              <w:rPr>
                <w:rFonts w:ascii="Calibri" w:hAnsi="Calibri" w:cs="Calibri"/>
                <w:sz w:val="22"/>
                <w:szCs w:val="22"/>
              </w:rPr>
              <w:t>2.661E-2</w:t>
            </w:r>
          </w:p>
        </w:tc>
        <w:tc>
          <w:tcPr>
            <w:tcW w:w="0" w:type="auto"/>
            <w:tcBorders>
              <w:top w:val="nil"/>
              <w:left w:val="nil"/>
              <w:bottom w:val="nil"/>
              <w:right w:val="nil"/>
            </w:tcBorders>
            <w:vAlign w:val="bottom"/>
          </w:tcPr>
          <w:p w14:paraId="0E5D578B" w14:textId="4D8F821F" w:rsidR="00CB00E2" w:rsidRPr="00EC1F8A" w:rsidRDefault="00CB00E2" w:rsidP="00CB00E2">
            <w:r>
              <w:rPr>
                <w:rFonts w:ascii="Calibri" w:hAnsi="Calibri" w:cs="Calibri"/>
                <w:b/>
                <w:bCs/>
                <w:sz w:val="22"/>
                <w:szCs w:val="22"/>
              </w:rPr>
              <w:t>1.622E-2</w:t>
            </w:r>
          </w:p>
        </w:tc>
        <w:tc>
          <w:tcPr>
            <w:tcW w:w="0" w:type="auto"/>
            <w:tcBorders>
              <w:top w:val="single" w:sz="4" w:space="0" w:color="auto"/>
            </w:tcBorders>
            <w:vAlign w:val="bottom"/>
          </w:tcPr>
          <w:p w14:paraId="09D49D4C" w14:textId="5E65FDB4" w:rsidR="00CB00E2" w:rsidRPr="00EC1F8A" w:rsidRDefault="00CB00E2" w:rsidP="00CB00E2">
            <w:r>
              <w:rPr>
                <w:rFonts w:ascii="Calibri" w:hAnsi="Calibri" w:cs="Calibri"/>
                <w:sz w:val="22"/>
                <w:szCs w:val="22"/>
              </w:rPr>
              <w:t>1.232E-2</w:t>
            </w:r>
          </w:p>
        </w:tc>
        <w:tc>
          <w:tcPr>
            <w:tcW w:w="0" w:type="auto"/>
            <w:tcBorders>
              <w:top w:val="single" w:sz="4" w:space="0" w:color="auto"/>
            </w:tcBorders>
            <w:vAlign w:val="bottom"/>
          </w:tcPr>
          <w:p w14:paraId="3CA31E5D" w14:textId="122B8D89" w:rsidR="00CB00E2" w:rsidRPr="00EC1F8A" w:rsidRDefault="00CB00E2" w:rsidP="00CB00E2">
            <w:r>
              <w:rPr>
                <w:rFonts w:ascii="Calibri" w:hAnsi="Calibri" w:cs="Calibri"/>
                <w:b/>
                <w:bCs/>
                <w:sz w:val="22"/>
                <w:szCs w:val="22"/>
              </w:rPr>
              <w:t>7.933E-3</w:t>
            </w:r>
          </w:p>
        </w:tc>
        <w:tc>
          <w:tcPr>
            <w:tcW w:w="0" w:type="auto"/>
            <w:tcBorders>
              <w:top w:val="single" w:sz="4" w:space="0" w:color="auto"/>
            </w:tcBorders>
            <w:vAlign w:val="bottom"/>
          </w:tcPr>
          <w:p w14:paraId="58D0A0A3" w14:textId="03E1DECE" w:rsidR="00CB00E2" w:rsidRPr="00EC1F8A" w:rsidRDefault="00CB00E2" w:rsidP="00CB00E2">
            <w:r>
              <w:rPr>
                <w:rFonts w:ascii="Calibri" w:hAnsi="Calibri" w:cs="Calibri"/>
                <w:sz w:val="22"/>
                <w:szCs w:val="22"/>
              </w:rPr>
              <w:t>2.867E-2</w:t>
            </w:r>
          </w:p>
        </w:tc>
        <w:tc>
          <w:tcPr>
            <w:tcW w:w="0" w:type="auto"/>
            <w:tcBorders>
              <w:top w:val="single" w:sz="4" w:space="0" w:color="auto"/>
            </w:tcBorders>
            <w:vAlign w:val="bottom"/>
          </w:tcPr>
          <w:p w14:paraId="56AF78A9" w14:textId="5E3584FF" w:rsidR="00CB00E2" w:rsidRPr="00EC1F8A" w:rsidRDefault="00CB00E2" w:rsidP="00CB00E2">
            <w:r>
              <w:rPr>
                <w:rFonts w:ascii="Calibri" w:hAnsi="Calibri" w:cs="Calibri"/>
                <w:sz w:val="22"/>
                <w:szCs w:val="22"/>
              </w:rPr>
              <w:t>2.490E-2</w:t>
            </w:r>
          </w:p>
        </w:tc>
        <w:tc>
          <w:tcPr>
            <w:tcW w:w="0" w:type="auto"/>
            <w:tcBorders>
              <w:top w:val="single" w:sz="4" w:space="0" w:color="auto"/>
            </w:tcBorders>
            <w:vAlign w:val="bottom"/>
          </w:tcPr>
          <w:p w14:paraId="24B4D75E" w14:textId="083C85B8" w:rsidR="00CB00E2" w:rsidRPr="00EC1F8A" w:rsidRDefault="00CB00E2" w:rsidP="00CB00E2">
            <w:r>
              <w:rPr>
                <w:rFonts w:ascii="Calibri" w:hAnsi="Calibri" w:cs="Calibri"/>
                <w:sz w:val="22"/>
                <w:szCs w:val="22"/>
              </w:rPr>
              <w:t>1.693E-2</w:t>
            </w:r>
          </w:p>
        </w:tc>
        <w:tc>
          <w:tcPr>
            <w:tcW w:w="0" w:type="auto"/>
            <w:tcBorders>
              <w:top w:val="single" w:sz="4" w:space="0" w:color="auto"/>
            </w:tcBorders>
            <w:vAlign w:val="bottom"/>
          </w:tcPr>
          <w:p w14:paraId="2FB4CE86" w14:textId="547AAEF6" w:rsidR="00CB00E2" w:rsidRPr="00EC1F8A" w:rsidRDefault="00CB00E2" w:rsidP="00CB00E2">
            <w:r>
              <w:rPr>
                <w:rFonts w:ascii="Calibri" w:hAnsi="Calibri" w:cs="Calibri"/>
                <w:sz w:val="22"/>
                <w:szCs w:val="22"/>
              </w:rPr>
              <w:t>1.956E-3</w:t>
            </w:r>
          </w:p>
        </w:tc>
        <w:tc>
          <w:tcPr>
            <w:tcW w:w="0" w:type="auto"/>
            <w:tcBorders>
              <w:top w:val="single" w:sz="4" w:space="0" w:color="auto"/>
            </w:tcBorders>
            <w:vAlign w:val="bottom"/>
          </w:tcPr>
          <w:p w14:paraId="4663C6D7" w14:textId="14B26BF7" w:rsidR="00CB00E2" w:rsidRPr="00EC1F8A" w:rsidRDefault="00CB00E2" w:rsidP="00CB00E2">
            <w:r>
              <w:rPr>
                <w:rFonts w:ascii="Calibri" w:hAnsi="Calibri" w:cs="Calibri"/>
                <w:sz w:val="22"/>
                <w:szCs w:val="22"/>
              </w:rPr>
              <w:t>1.537E-3</w:t>
            </w:r>
          </w:p>
        </w:tc>
        <w:tc>
          <w:tcPr>
            <w:tcW w:w="0" w:type="auto"/>
            <w:tcBorders>
              <w:top w:val="single" w:sz="4" w:space="0" w:color="auto"/>
            </w:tcBorders>
            <w:vAlign w:val="bottom"/>
          </w:tcPr>
          <w:p w14:paraId="7CD00FFA" w14:textId="2D2977FF" w:rsidR="00CB00E2" w:rsidRPr="00EC1F8A" w:rsidRDefault="00CB00E2" w:rsidP="00CB00E2">
            <w:r>
              <w:rPr>
                <w:rFonts w:ascii="Calibri" w:hAnsi="Calibri" w:cs="Calibri"/>
                <w:sz w:val="22"/>
                <w:szCs w:val="22"/>
              </w:rPr>
              <w:t>3.311E-3</w:t>
            </w:r>
          </w:p>
        </w:tc>
        <w:tc>
          <w:tcPr>
            <w:tcW w:w="0" w:type="auto"/>
            <w:tcBorders>
              <w:top w:val="single" w:sz="4" w:space="0" w:color="auto"/>
            </w:tcBorders>
            <w:vAlign w:val="bottom"/>
          </w:tcPr>
          <w:p w14:paraId="5501DCE9" w14:textId="68FE90E3" w:rsidR="00CB00E2" w:rsidRPr="00EC1F8A" w:rsidRDefault="00CB00E2" w:rsidP="00CB00E2">
            <w:r>
              <w:rPr>
                <w:rFonts w:ascii="Calibri" w:hAnsi="Calibri" w:cs="Calibri"/>
                <w:sz w:val="22"/>
                <w:szCs w:val="22"/>
              </w:rPr>
              <w:t>2.244E-3</w:t>
            </w:r>
          </w:p>
        </w:tc>
        <w:tc>
          <w:tcPr>
            <w:tcW w:w="0" w:type="auto"/>
            <w:tcBorders>
              <w:top w:val="single" w:sz="4" w:space="0" w:color="auto"/>
            </w:tcBorders>
            <w:vAlign w:val="bottom"/>
          </w:tcPr>
          <w:p w14:paraId="4384B07C" w14:textId="43DE5E78" w:rsidR="00CB00E2" w:rsidRPr="00EC1F8A" w:rsidRDefault="00CB00E2" w:rsidP="00CB00E2">
            <w:r>
              <w:rPr>
                <w:rFonts w:ascii="Calibri" w:hAnsi="Calibri" w:cs="Calibri"/>
                <w:b/>
                <w:bCs/>
                <w:sz w:val="22"/>
                <w:szCs w:val="22"/>
              </w:rPr>
              <w:t>1.164E-3</w:t>
            </w:r>
          </w:p>
        </w:tc>
      </w:tr>
      <w:tr w:rsidR="00CB00E2" w:rsidRPr="00CA6E93" w14:paraId="367C3BD1" w14:textId="77777777" w:rsidTr="0052298E">
        <w:trPr>
          <w:jc w:val="center"/>
        </w:trPr>
        <w:tc>
          <w:tcPr>
            <w:tcW w:w="956" w:type="dxa"/>
          </w:tcPr>
          <w:p w14:paraId="67D2AA3B" w14:textId="28006E9A" w:rsidR="00CB00E2" w:rsidRPr="00CA6E93" w:rsidRDefault="00CB00E2" w:rsidP="00CB00E2">
            <w:pPr>
              <w:pStyle w:val="bangtrai"/>
            </w:pPr>
          </w:p>
        </w:tc>
        <w:tc>
          <w:tcPr>
            <w:tcW w:w="0" w:type="auto"/>
          </w:tcPr>
          <w:p w14:paraId="17D98E06"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102A47EF" w14:textId="1D4C0143" w:rsidR="00CB00E2" w:rsidRPr="00EC1F8A" w:rsidRDefault="00CB00E2" w:rsidP="00CB00E2">
            <w:r>
              <w:rPr>
                <w:rFonts w:ascii="Calibri" w:hAnsi="Calibri" w:cs="Calibri"/>
                <w:sz w:val="22"/>
                <w:szCs w:val="22"/>
              </w:rPr>
              <w:t>2.280E-1</w:t>
            </w:r>
          </w:p>
        </w:tc>
        <w:tc>
          <w:tcPr>
            <w:tcW w:w="0" w:type="auto"/>
            <w:tcBorders>
              <w:top w:val="nil"/>
              <w:left w:val="nil"/>
              <w:bottom w:val="nil"/>
              <w:right w:val="nil"/>
            </w:tcBorders>
            <w:vAlign w:val="bottom"/>
          </w:tcPr>
          <w:p w14:paraId="411667CD" w14:textId="2F9E8D52" w:rsidR="00CB00E2" w:rsidRPr="00EC1F8A" w:rsidRDefault="00CB00E2" w:rsidP="00CB00E2">
            <w:r>
              <w:rPr>
                <w:rFonts w:ascii="Calibri" w:hAnsi="Calibri" w:cs="Calibri"/>
                <w:sz w:val="22"/>
                <w:szCs w:val="22"/>
              </w:rPr>
              <w:t>2.340E-1</w:t>
            </w:r>
          </w:p>
        </w:tc>
        <w:tc>
          <w:tcPr>
            <w:tcW w:w="0" w:type="auto"/>
            <w:tcBorders>
              <w:top w:val="nil"/>
              <w:left w:val="nil"/>
              <w:bottom w:val="nil"/>
              <w:right w:val="nil"/>
            </w:tcBorders>
            <w:vAlign w:val="bottom"/>
          </w:tcPr>
          <w:p w14:paraId="1399045C" w14:textId="53B516A9" w:rsidR="00CB00E2" w:rsidRPr="00EC1F8A" w:rsidRDefault="00CB00E2" w:rsidP="00CB00E2">
            <w:r>
              <w:rPr>
                <w:rFonts w:ascii="Calibri" w:hAnsi="Calibri" w:cs="Calibri"/>
                <w:sz w:val="22"/>
                <w:szCs w:val="22"/>
              </w:rPr>
              <w:t>6.131E-2</w:t>
            </w:r>
          </w:p>
        </w:tc>
        <w:tc>
          <w:tcPr>
            <w:tcW w:w="0" w:type="auto"/>
            <w:tcBorders>
              <w:top w:val="nil"/>
              <w:left w:val="nil"/>
              <w:bottom w:val="nil"/>
              <w:right w:val="nil"/>
            </w:tcBorders>
            <w:vAlign w:val="bottom"/>
          </w:tcPr>
          <w:p w14:paraId="7048EB93" w14:textId="75A9FE81" w:rsidR="00CB00E2" w:rsidRPr="00EC1F8A" w:rsidRDefault="00CB00E2" w:rsidP="00CB00E2">
            <w:r>
              <w:rPr>
                <w:rFonts w:ascii="Calibri" w:hAnsi="Calibri" w:cs="Calibri"/>
                <w:sz w:val="22"/>
                <w:szCs w:val="22"/>
              </w:rPr>
              <w:t>4.356E-2</w:t>
            </w:r>
          </w:p>
        </w:tc>
        <w:tc>
          <w:tcPr>
            <w:tcW w:w="0" w:type="auto"/>
            <w:tcBorders>
              <w:top w:val="nil"/>
              <w:left w:val="nil"/>
              <w:bottom w:val="nil"/>
              <w:right w:val="nil"/>
            </w:tcBorders>
            <w:vAlign w:val="bottom"/>
          </w:tcPr>
          <w:p w14:paraId="38826269" w14:textId="23711AB5" w:rsidR="00CB00E2" w:rsidRPr="00EC1F8A" w:rsidRDefault="00CB00E2" w:rsidP="00CB00E2">
            <w:r>
              <w:rPr>
                <w:rFonts w:ascii="Calibri" w:hAnsi="Calibri" w:cs="Calibri"/>
                <w:b/>
                <w:bCs/>
                <w:sz w:val="22"/>
                <w:szCs w:val="22"/>
              </w:rPr>
              <w:t>1.972E-2</w:t>
            </w:r>
          </w:p>
        </w:tc>
        <w:tc>
          <w:tcPr>
            <w:tcW w:w="0" w:type="auto"/>
            <w:vAlign w:val="bottom"/>
          </w:tcPr>
          <w:p w14:paraId="6F384190" w14:textId="1D010D0C" w:rsidR="00CB00E2" w:rsidRPr="00EC1F8A" w:rsidRDefault="00CB00E2" w:rsidP="00CB00E2">
            <w:r>
              <w:rPr>
                <w:rFonts w:ascii="Calibri" w:hAnsi="Calibri" w:cs="Calibri"/>
                <w:sz w:val="22"/>
                <w:szCs w:val="22"/>
              </w:rPr>
              <w:t>2.491E-1</w:t>
            </w:r>
          </w:p>
        </w:tc>
        <w:tc>
          <w:tcPr>
            <w:tcW w:w="0" w:type="auto"/>
            <w:vAlign w:val="bottom"/>
          </w:tcPr>
          <w:p w14:paraId="5C383350" w14:textId="5683523B" w:rsidR="00CB00E2" w:rsidRPr="00EC1F8A" w:rsidRDefault="00CB00E2" w:rsidP="00CB00E2">
            <w:r>
              <w:rPr>
                <w:rFonts w:ascii="Calibri" w:hAnsi="Calibri" w:cs="Calibri"/>
                <w:sz w:val="22"/>
                <w:szCs w:val="22"/>
              </w:rPr>
              <w:t>8.611E-2</w:t>
            </w:r>
          </w:p>
        </w:tc>
        <w:tc>
          <w:tcPr>
            <w:tcW w:w="0" w:type="auto"/>
            <w:vAlign w:val="bottom"/>
          </w:tcPr>
          <w:p w14:paraId="73156398" w14:textId="3AF7C62D" w:rsidR="00CB00E2" w:rsidRPr="00EC1F8A" w:rsidRDefault="00CB00E2" w:rsidP="00CB00E2">
            <w:r>
              <w:rPr>
                <w:rFonts w:ascii="Calibri" w:hAnsi="Calibri" w:cs="Calibri"/>
                <w:sz w:val="22"/>
                <w:szCs w:val="22"/>
              </w:rPr>
              <w:t>7.087E-2</w:t>
            </w:r>
          </w:p>
        </w:tc>
        <w:tc>
          <w:tcPr>
            <w:tcW w:w="0" w:type="auto"/>
            <w:vAlign w:val="bottom"/>
          </w:tcPr>
          <w:p w14:paraId="169AAEC4" w14:textId="4E24497B" w:rsidR="00CB00E2" w:rsidRPr="00EC1F8A" w:rsidRDefault="00CB00E2" w:rsidP="00CB00E2">
            <w:r>
              <w:rPr>
                <w:rFonts w:ascii="Calibri" w:hAnsi="Calibri" w:cs="Calibri"/>
                <w:sz w:val="22"/>
                <w:szCs w:val="22"/>
              </w:rPr>
              <w:t>6.778E-2</w:t>
            </w:r>
          </w:p>
        </w:tc>
        <w:tc>
          <w:tcPr>
            <w:tcW w:w="0" w:type="auto"/>
            <w:vAlign w:val="bottom"/>
          </w:tcPr>
          <w:p w14:paraId="472F4216" w14:textId="338DD680" w:rsidR="00CB00E2" w:rsidRPr="00EC1F8A" w:rsidRDefault="00CB00E2" w:rsidP="00CB00E2">
            <w:r>
              <w:rPr>
                <w:rFonts w:ascii="Calibri" w:hAnsi="Calibri" w:cs="Calibri"/>
                <w:b/>
                <w:bCs/>
                <w:sz w:val="22"/>
                <w:szCs w:val="22"/>
              </w:rPr>
              <w:t>2.348E-2</w:t>
            </w:r>
          </w:p>
        </w:tc>
        <w:tc>
          <w:tcPr>
            <w:tcW w:w="0" w:type="auto"/>
            <w:vAlign w:val="bottom"/>
          </w:tcPr>
          <w:p w14:paraId="5A3AAD1D" w14:textId="1386DAED" w:rsidR="00CB00E2" w:rsidRPr="00EC1F8A" w:rsidRDefault="00CB00E2" w:rsidP="00CB00E2">
            <w:r>
              <w:rPr>
                <w:rFonts w:ascii="Calibri" w:hAnsi="Calibri" w:cs="Calibri"/>
                <w:sz w:val="22"/>
                <w:szCs w:val="22"/>
              </w:rPr>
              <w:t>6.201E-3</w:t>
            </w:r>
          </w:p>
        </w:tc>
        <w:tc>
          <w:tcPr>
            <w:tcW w:w="0" w:type="auto"/>
            <w:vAlign w:val="bottom"/>
          </w:tcPr>
          <w:p w14:paraId="1810053C" w14:textId="2E02D9CF" w:rsidR="00CB00E2" w:rsidRPr="00EC1F8A" w:rsidRDefault="00CB00E2" w:rsidP="00CB00E2">
            <w:r>
              <w:rPr>
                <w:rFonts w:ascii="Calibri" w:hAnsi="Calibri" w:cs="Calibri"/>
                <w:sz w:val="22"/>
                <w:szCs w:val="22"/>
              </w:rPr>
              <w:t>9.035E-3</w:t>
            </w:r>
          </w:p>
        </w:tc>
        <w:tc>
          <w:tcPr>
            <w:tcW w:w="0" w:type="auto"/>
            <w:vAlign w:val="bottom"/>
          </w:tcPr>
          <w:p w14:paraId="39A57E27" w14:textId="1B567A2A" w:rsidR="00CB00E2" w:rsidRPr="00EC1F8A" w:rsidRDefault="00CB00E2" w:rsidP="00CB00E2">
            <w:r>
              <w:rPr>
                <w:rFonts w:ascii="Calibri" w:hAnsi="Calibri" w:cs="Calibri"/>
                <w:sz w:val="22"/>
                <w:szCs w:val="22"/>
              </w:rPr>
              <w:t>5.884E-3</w:t>
            </w:r>
          </w:p>
        </w:tc>
        <w:tc>
          <w:tcPr>
            <w:tcW w:w="0" w:type="auto"/>
            <w:vAlign w:val="bottom"/>
          </w:tcPr>
          <w:p w14:paraId="1CE57038" w14:textId="1B334602" w:rsidR="00CB00E2" w:rsidRPr="00EC1F8A" w:rsidRDefault="00CB00E2" w:rsidP="00CB00E2">
            <w:r>
              <w:rPr>
                <w:rFonts w:ascii="Calibri" w:hAnsi="Calibri" w:cs="Calibri"/>
                <w:sz w:val="22"/>
                <w:szCs w:val="22"/>
              </w:rPr>
              <w:t>4.336E-3</w:t>
            </w:r>
          </w:p>
        </w:tc>
        <w:tc>
          <w:tcPr>
            <w:tcW w:w="0" w:type="auto"/>
            <w:vAlign w:val="bottom"/>
          </w:tcPr>
          <w:p w14:paraId="290EC3DA" w14:textId="514F7DED" w:rsidR="00CB00E2" w:rsidRPr="00EC1F8A" w:rsidRDefault="00CB00E2" w:rsidP="00CB00E2">
            <w:r>
              <w:rPr>
                <w:rFonts w:ascii="Calibri" w:hAnsi="Calibri" w:cs="Calibri"/>
                <w:b/>
                <w:bCs/>
                <w:sz w:val="22"/>
                <w:szCs w:val="22"/>
              </w:rPr>
              <w:t>1.604E-3</w:t>
            </w:r>
          </w:p>
        </w:tc>
      </w:tr>
      <w:tr w:rsidR="00CB00E2" w:rsidRPr="00CA6E93" w14:paraId="50CD03D2" w14:textId="77777777" w:rsidTr="0052298E">
        <w:trPr>
          <w:jc w:val="center"/>
        </w:trPr>
        <w:tc>
          <w:tcPr>
            <w:tcW w:w="956" w:type="dxa"/>
          </w:tcPr>
          <w:p w14:paraId="570F8E8D" w14:textId="77777777" w:rsidR="00CB00E2" w:rsidRPr="00CA6E93" w:rsidRDefault="00CB00E2" w:rsidP="00CB00E2">
            <w:pPr>
              <w:pStyle w:val="bangtrai"/>
            </w:pPr>
          </w:p>
        </w:tc>
        <w:tc>
          <w:tcPr>
            <w:tcW w:w="0" w:type="auto"/>
          </w:tcPr>
          <w:p w14:paraId="0ADC97F5"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4BBE5896" w14:textId="74CC8524" w:rsidR="00CB00E2" w:rsidRPr="00EC1F8A" w:rsidRDefault="00CB00E2" w:rsidP="00CB00E2">
            <w:r>
              <w:rPr>
                <w:rFonts w:ascii="Calibri" w:hAnsi="Calibri" w:cs="Calibri"/>
                <w:sz w:val="22"/>
                <w:szCs w:val="22"/>
              </w:rPr>
              <w:t>1.645E-1</w:t>
            </w:r>
          </w:p>
        </w:tc>
        <w:tc>
          <w:tcPr>
            <w:tcW w:w="0" w:type="auto"/>
            <w:tcBorders>
              <w:top w:val="nil"/>
              <w:left w:val="nil"/>
              <w:bottom w:val="nil"/>
              <w:right w:val="nil"/>
            </w:tcBorders>
            <w:vAlign w:val="bottom"/>
          </w:tcPr>
          <w:p w14:paraId="60595060" w14:textId="155C6A04" w:rsidR="00CB00E2" w:rsidRPr="00EC1F8A" w:rsidRDefault="00CB00E2" w:rsidP="00CB00E2">
            <w:r>
              <w:rPr>
                <w:rFonts w:ascii="Calibri" w:hAnsi="Calibri" w:cs="Calibri"/>
                <w:sz w:val="22"/>
                <w:szCs w:val="22"/>
              </w:rPr>
              <w:t>1.655E-1</w:t>
            </w:r>
          </w:p>
        </w:tc>
        <w:tc>
          <w:tcPr>
            <w:tcW w:w="0" w:type="auto"/>
            <w:tcBorders>
              <w:top w:val="nil"/>
              <w:left w:val="nil"/>
              <w:bottom w:val="nil"/>
              <w:right w:val="nil"/>
            </w:tcBorders>
            <w:vAlign w:val="bottom"/>
          </w:tcPr>
          <w:p w14:paraId="5D6D6391" w14:textId="7EDEE977" w:rsidR="00CB00E2" w:rsidRPr="00EC1F8A" w:rsidRDefault="00CB00E2" w:rsidP="00CB00E2">
            <w:r>
              <w:rPr>
                <w:rFonts w:ascii="Calibri" w:hAnsi="Calibri" w:cs="Calibri"/>
                <w:sz w:val="22"/>
                <w:szCs w:val="22"/>
              </w:rPr>
              <w:t>4.438E-2</w:t>
            </w:r>
          </w:p>
        </w:tc>
        <w:tc>
          <w:tcPr>
            <w:tcW w:w="0" w:type="auto"/>
            <w:tcBorders>
              <w:top w:val="nil"/>
              <w:left w:val="nil"/>
              <w:bottom w:val="nil"/>
              <w:right w:val="nil"/>
            </w:tcBorders>
            <w:vAlign w:val="bottom"/>
          </w:tcPr>
          <w:p w14:paraId="489192B5" w14:textId="0DC533D6" w:rsidR="00CB00E2" w:rsidRPr="00EC1F8A" w:rsidRDefault="00CB00E2" w:rsidP="00CB00E2">
            <w:r>
              <w:rPr>
                <w:rFonts w:ascii="Calibri" w:hAnsi="Calibri" w:cs="Calibri"/>
                <w:sz w:val="22"/>
                <w:szCs w:val="22"/>
              </w:rPr>
              <w:t>3.242E-2</w:t>
            </w:r>
          </w:p>
        </w:tc>
        <w:tc>
          <w:tcPr>
            <w:tcW w:w="0" w:type="auto"/>
            <w:tcBorders>
              <w:top w:val="nil"/>
              <w:left w:val="nil"/>
              <w:bottom w:val="nil"/>
              <w:right w:val="nil"/>
            </w:tcBorders>
            <w:vAlign w:val="bottom"/>
          </w:tcPr>
          <w:p w14:paraId="13B60C36" w14:textId="15D8D213" w:rsidR="00CB00E2" w:rsidRPr="00EC1F8A" w:rsidRDefault="00CB00E2" w:rsidP="00CB00E2">
            <w:r>
              <w:rPr>
                <w:rFonts w:ascii="Calibri" w:hAnsi="Calibri" w:cs="Calibri"/>
                <w:b/>
                <w:bCs/>
                <w:sz w:val="22"/>
                <w:szCs w:val="22"/>
              </w:rPr>
              <w:t>1.745E-2</w:t>
            </w:r>
          </w:p>
        </w:tc>
        <w:tc>
          <w:tcPr>
            <w:tcW w:w="0" w:type="auto"/>
            <w:vAlign w:val="bottom"/>
          </w:tcPr>
          <w:p w14:paraId="606E28A4" w14:textId="296DDAC7" w:rsidR="00CB00E2" w:rsidRPr="00EC1F8A" w:rsidRDefault="00CB00E2" w:rsidP="00CB00E2">
            <w:r>
              <w:rPr>
                <w:rFonts w:ascii="Calibri" w:hAnsi="Calibri" w:cs="Calibri"/>
                <w:sz w:val="22"/>
                <w:szCs w:val="22"/>
              </w:rPr>
              <w:t>7.879E-2</w:t>
            </w:r>
          </w:p>
        </w:tc>
        <w:tc>
          <w:tcPr>
            <w:tcW w:w="0" w:type="auto"/>
            <w:vAlign w:val="bottom"/>
          </w:tcPr>
          <w:p w14:paraId="7D1A14E2" w14:textId="161032BE" w:rsidR="00CB00E2" w:rsidRPr="00EC1F8A" w:rsidRDefault="00CB00E2" w:rsidP="00CB00E2">
            <w:r>
              <w:rPr>
                <w:rFonts w:ascii="Calibri" w:hAnsi="Calibri" w:cs="Calibri"/>
                <w:sz w:val="22"/>
                <w:szCs w:val="22"/>
              </w:rPr>
              <w:t>2.852E-2</w:t>
            </w:r>
          </w:p>
        </w:tc>
        <w:tc>
          <w:tcPr>
            <w:tcW w:w="0" w:type="auto"/>
            <w:vAlign w:val="bottom"/>
          </w:tcPr>
          <w:p w14:paraId="6CA02539" w14:textId="2CA86DE1" w:rsidR="00CB00E2" w:rsidRPr="00EC1F8A" w:rsidRDefault="00CB00E2" w:rsidP="00CB00E2">
            <w:r>
              <w:rPr>
                <w:rFonts w:ascii="Calibri" w:hAnsi="Calibri" w:cs="Calibri"/>
                <w:sz w:val="22"/>
                <w:szCs w:val="22"/>
              </w:rPr>
              <w:t>4.820E-2</w:t>
            </w:r>
          </w:p>
        </w:tc>
        <w:tc>
          <w:tcPr>
            <w:tcW w:w="0" w:type="auto"/>
            <w:vAlign w:val="bottom"/>
          </w:tcPr>
          <w:p w14:paraId="56C0F71D" w14:textId="1D2565A7" w:rsidR="00CB00E2" w:rsidRPr="00EC1F8A" w:rsidRDefault="00CB00E2" w:rsidP="00CB00E2">
            <w:r>
              <w:rPr>
                <w:rFonts w:ascii="Calibri" w:hAnsi="Calibri" w:cs="Calibri"/>
                <w:sz w:val="22"/>
                <w:szCs w:val="22"/>
              </w:rPr>
              <w:t>3.688E-2</w:t>
            </w:r>
          </w:p>
        </w:tc>
        <w:tc>
          <w:tcPr>
            <w:tcW w:w="0" w:type="auto"/>
            <w:vAlign w:val="bottom"/>
          </w:tcPr>
          <w:p w14:paraId="43D4F3AB" w14:textId="6AB1F7B7" w:rsidR="00CB00E2" w:rsidRPr="00EC1F8A" w:rsidRDefault="00CB00E2" w:rsidP="00CB00E2">
            <w:r>
              <w:rPr>
                <w:rFonts w:ascii="Calibri" w:hAnsi="Calibri" w:cs="Calibri"/>
                <w:b/>
                <w:bCs/>
                <w:sz w:val="22"/>
                <w:szCs w:val="22"/>
              </w:rPr>
              <w:t>2.028E-2</w:t>
            </w:r>
          </w:p>
        </w:tc>
        <w:tc>
          <w:tcPr>
            <w:tcW w:w="0" w:type="auto"/>
            <w:vAlign w:val="bottom"/>
          </w:tcPr>
          <w:p w14:paraId="74FD8C10" w14:textId="6722E237" w:rsidR="00CB00E2" w:rsidRPr="00EC1F8A" w:rsidRDefault="00CB00E2" w:rsidP="00CB00E2">
            <w:r>
              <w:rPr>
                <w:rFonts w:ascii="Calibri" w:hAnsi="Calibri" w:cs="Calibri"/>
                <w:sz w:val="22"/>
                <w:szCs w:val="22"/>
              </w:rPr>
              <w:t>4.009E-3</w:t>
            </w:r>
          </w:p>
        </w:tc>
        <w:tc>
          <w:tcPr>
            <w:tcW w:w="0" w:type="auto"/>
            <w:vAlign w:val="bottom"/>
          </w:tcPr>
          <w:p w14:paraId="3DF32F82" w14:textId="6F6E3513" w:rsidR="00CB00E2" w:rsidRPr="00EC1F8A" w:rsidRDefault="00CB00E2" w:rsidP="00CB00E2">
            <w:r>
              <w:rPr>
                <w:rFonts w:ascii="Calibri" w:hAnsi="Calibri" w:cs="Calibri"/>
                <w:sz w:val="22"/>
                <w:szCs w:val="22"/>
              </w:rPr>
              <w:t>3.788E-3</w:t>
            </w:r>
          </w:p>
        </w:tc>
        <w:tc>
          <w:tcPr>
            <w:tcW w:w="0" w:type="auto"/>
            <w:vAlign w:val="bottom"/>
          </w:tcPr>
          <w:p w14:paraId="35726512" w14:textId="2ECB59E7" w:rsidR="00CB00E2" w:rsidRPr="00EC1F8A" w:rsidRDefault="00CB00E2" w:rsidP="00CB00E2">
            <w:r>
              <w:rPr>
                <w:rFonts w:ascii="Calibri" w:hAnsi="Calibri" w:cs="Calibri"/>
                <w:sz w:val="22"/>
                <w:szCs w:val="22"/>
              </w:rPr>
              <w:t>4.400E-3</w:t>
            </w:r>
          </w:p>
        </w:tc>
        <w:tc>
          <w:tcPr>
            <w:tcW w:w="0" w:type="auto"/>
            <w:vAlign w:val="bottom"/>
          </w:tcPr>
          <w:p w14:paraId="009C2B06" w14:textId="4B170FAB" w:rsidR="00CB00E2" w:rsidRPr="00EC1F8A" w:rsidRDefault="00CB00E2" w:rsidP="00CB00E2">
            <w:r>
              <w:rPr>
                <w:rFonts w:ascii="Calibri" w:hAnsi="Calibri" w:cs="Calibri"/>
                <w:sz w:val="22"/>
                <w:szCs w:val="22"/>
              </w:rPr>
              <w:t>2.786E-3</w:t>
            </w:r>
          </w:p>
        </w:tc>
        <w:tc>
          <w:tcPr>
            <w:tcW w:w="0" w:type="auto"/>
            <w:vAlign w:val="bottom"/>
          </w:tcPr>
          <w:p w14:paraId="022B4399" w14:textId="599D330E" w:rsidR="00CB00E2" w:rsidRPr="00EC1F8A" w:rsidRDefault="00CB00E2" w:rsidP="00CB00E2">
            <w:r>
              <w:rPr>
                <w:rFonts w:ascii="Calibri" w:hAnsi="Calibri" w:cs="Calibri"/>
                <w:b/>
                <w:bCs/>
                <w:sz w:val="22"/>
                <w:szCs w:val="22"/>
              </w:rPr>
              <w:t>1.389E-3</w:t>
            </w:r>
          </w:p>
        </w:tc>
      </w:tr>
      <w:tr w:rsidR="00CB00E2" w:rsidRPr="00CA6E93" w14:paraId="54821F62" w14:textId="77777777" w:rsidTr="0052298E">
        <w:trPr>
          <w:jc w:val="center"/>
        </w:trPr>
        <w:tc>
          <w:tcPr>
            <w:tcW w:w="956" w:type="dxa"/>
          </w:tcPr>
          <w:p w14:paraId="64188050" w14:textId="77777777" w:rsidR="00CB00E2" w:rsidRPr="00CA6E93" w:rsidRDefault="00CB00E2" w:rsidP="00CB00E2">
            <w:pPr>
              <w:pStyle w:val="bangtrai"/>
            </w:pPr>
          </w:p>
        </w:tc>
        <w:tc>
          <w:tcPr>
            <w:tcW w:w="0" w:type="auto"/>
          </w:tcPr>
          <w:p w14:paraId="1AFF79AC"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55EB7195" w14:textId="23589FD6" w:rsidR="00CB00E2" w:rsidRPr="00EC1F8A" w:rsidRDefault="00CB00E2" w:rsidP="00CB00E2">
            <w:r>
              <w:rPr>
                <w:rFonts w:ascii="Calibri" w:hAnsi="Calibri" w:cs="Calibri"/>
                <w:sz w:val="22"/>
                <w:szCs w:val="22"/>
              </w:rPr>
              <w:t>2.427E-2</w:t>
            </w:r>
          </w:p>
        </w:tc>
        <w:tc>
          <w:tcPr>
            <w:tcW w:w="0" w:type="auto"/>
            <w:tcBorders>
              <w:top w:val="nil"/>
              <w:left w:val="nil"/>
              <w:right w:val="nil"/>
            </w:tcBorders>
            <w:vAlign w:val="bottom"/>
          </w:tcPr>
          <w:p w14:paraId="44714083" w14:textId="70718849" w:rsidR="00CB00E2" w:rsidRPr="00EC1F8A" w:rsidRDefault="00CB00E2" w:rsidP="00CB00E2">
            <w:r>
              <w:rPr>
                <w:rFonts w:ascii="Calibri" w:hAnsi="Calibri" w:cs="Calibri"/>
                <w:sz w:val="22"/>
                <w:szCs w:val="22"/>
              </w:rPr>
              <w:t>2.446E-2</w:t>
            </w:r>
          </w:p>
        </w:tc>
        <w:tc>
          <w:tcPr>
            <w:tcW w:w="0" w:type="auto"/>
            <w:tcBorders>
              <w:top w:val="nil"/>
              <w:left w:val="nil"/>
              <w:right w:val="nil"/>
            </w:tcBorders>
            <w:vAlign w:val="bottom"/>
          </w:tcPr>
          <w:p w14:paraId="47C4C432" w14:textId="12B046D6" w:rsidR="00CB00E2" w:rsidRPr="00EC1F8A" w:rsidRDefault="00CB00E2" w:rsidP="00CB00E2">
            <w:r>
              <w:rPr>
                <w:rFonts w:ascii="Calibri" w:hAnsi="Calibri" w:cs="Calibri"/>
                <w:sz w:val="22"/>
                <w:szCs w:val="22"/>
              </w:rPr>
              <w:t>6.715E-3</w:t>
            </w:r>
          </w:p>
        </w:tc>
        <w:tc>
          <w:tcPr>
            <w:tcW w:w="0" w:type="auto"/>
            <w:tcBorders>
              <w:top w:val="nil"/>
              <w:left w:val="nil"/>
              <w:right w:val="nil"/>
            </w:tcBorders>
            <w:vAlign w:val="bottom"/>
          </w:tcPr>
          <w:p w14:paraId="62A78D80" w14:textId="2BED8306" w:rsidR="00CB00E2" w:rsidRPr="00EC1F8A" w:rsidRDefault="00CB00E2" w:rsidP="00CB00E2">
            <w:r>
              <w:rPr>
                <w:rFonts w:ascii="Calibri" w:hAnsi="Calibri" w:cs="Calibri"/>
                <w:sz w:val="22"/>
                <w:szCs w:val="22"/>
              </w:rPr>
              <w:t>4.407E-3</w:t>
            </w:r>
          </w:p>
        </w:tc>
        <w:tc>
          <w:tcPr>
            <w:tcW w:w="0" w:type="auto"/>
            <w:tcBorders>
              <w:top w:val="nil"/>
              <w:left w:val="nil"/>
              <w:right w:val="nil"/>
            </w:tcBorders>
            <w:vAlign w:val="bottom"/>
          </w:tcPr>
          <w:p w14:paraId="50EC5173" w14:textId="0A46F474" w:rsidR="00CB00E2" w:rsidRPr="00EC1F8A" w:rsidRDefault="00CB00E2" w:rsidP="00CB00E2">
            <w:r>
              <w:rPr>
                <w:rFonts w:ascii="Calibri" w:hAnsi="Calibri" w:cs="Calibri"/>
                <w:b/>
                <w:bCs/>
                <w:sz w:val="22"/>
                <w:szCs w:val="22"/>
              </w:rPr>
              <w:t>7.404E-4</w:t>
            </w:r>
          </w:p>
        </w:tc>
        <w:tc>
          <w:tcPr>
            <w:tcW w:w="0" w:type="auto"/>
            <w:vAlign w:val="bottom"/>
          </w:tcPr>
          <w:p w14:paraId="5B9D03AC" w14:textId="6D15080A" w:rsidR="00CB00E2" w:rsidRPr="00EC1F8A" w:rsidRDefault="00CB00E2" w:rsidP="00CB00E2">
            <w:r>
              <w:rPr>
                <w:rFonts w:ascii="Calibri" w:hAnsi="Calibri" w:cs="Calibri"/>
                <w:sz w:val="22"/>
                <w:szCs w:val="22"/>
              </w:rPr>
              <w:t>6.598E-2</w:t>
            </w:r>
          </w:p>
        </w:tc>
        <w:tc>
          <w:tcPr>
            <w:tcW w:w="0" w:type="auto"/>
            <w:vAlign w:val="bottom"/>
          </w:tcPr>
          <w:p w14:paraId="31A2D5E5" w14:textId="3AB36EB2" w:rsidR="00CB00E2" w:rsidRPr="00EC1F8A" w:rsidRDefault="00CB00E2" w:rsidP="00CB00E2">
            <w:r>
              <w:rPr>
                <w:rFonts w:ascii="Calibri" w:hAnsi="Calibri" w:cs="Calibri"/>
                <w:sz w:val="22"/>
                <w:szCs w:val="22"/>
              </w:rPr>
              <w:t>1.749E-2</w:t>
            </w:r>
          </w:p>
        </w:tc>
        <w:tc>
          <w:tcPr>
            <w:tcW w:w="0" w:type="auto"/>
            <w:vAlign w:val="bottom"/>
          </w:tcPr>
          <w:p w14:paraId="4EF4880F" w14:textId="745AF65B" w:rsidR="00CB00E2" w:rsidRPr="00EC1F8A" w:rsidRDefault="00CB00E2" w:rsidP="00CB00E2">
            <w:r>
              <w:rPr>
                <w:rFonts w:ascii="Calibri" w:hAnsi="Calibri" w:cs="Calibri"/>
                <w:sz w:val="22"/>
                <w:szCs w:val="22"/>
              </w:rPr>
              <w:t>1.176E-2</w:t>
            </w:r>
          </w:p>
        </w:tc>
        <w:tc>
          <w:tcPr>
            <w:tcW w:w="0" w:type="auto"/>
            <w:vAlign w:val="bottom"/>
          </w:tcPr>
          <w:p w14:paraId="1614876F" w14:textId="7386A9F3" w:rsidR="00CB00E2" w:rsidRPr="00EC1F8A" w:rsidRDefault="00CB00E2" w:rsidP="00CB00E2">
            <w:r>
              <w:rPr>
                <w:rFonts w:ascii="Calibri" w:hAnsi="Calibri" w:cs="Calibri"/>
                <w:sz w:val="22"/>
                <w:szCs w:val="22"/>
              </w:rPr>
              <w:t>7.852E-3</w:t>
            </w:r>
          </w:p>
        </w:tc>
        <w:tc>
          <w:tcPr>
            <w:tcW w:w="0" w:type="auto"/>
            <w:vAlign w:val="bottom"/>
          </w:tcPr>
          <w:p w14:paraId="2C9C7AF4" w14:textId="08A78F80" w:rsidR="00CB00E2" w:rsidRPr="00EC1F8A" w:rsidRDefault="00CB00E2" w:rsidP="00CB00E2">
            <w:r>
              <w:rPr>
                <w:rFonts w:ascii="Calibri" w:hAnsi="Calibri" w:cs="Calibri"/>
                <w:b/>
                <w:bCs/>
                <w:sz w:val="22"/>
                <w:szCs w:val="22"/>
              </w:rPr>
              <w:t>1.758E-3</w:t>
            </w:r>
          </w:p>
        </w:tc>
        <w:tc>
          <w:tcPr>
            <w:tcW w:w="0" w:type="auto"/>
            <w:vAlign w:val="bottom"/>
          </w:tcPr>
          <w:p w14:paraId="600542AC" w14:textId="626EEB11" w:rsidR="00CB00E2" w:rsidRPr="00EC1F8A" w:rsidRDefault="00CB00E2" w:rsidP="00CB00E2">
            <w:r>
              <w:rPr>
                <w:rFonts w:ascii="Calibri" w:hAnsi="Calibri" w:cs="Calibri"/>
                <w:sz w:val="22"/>
                <w:szCs w:val="22"/>
              </w:rPr>
              <w:t>1.017E-3</w:t>
            </w:r>
          </w:p>
        </w:tc>
        <w:tc>
          <w:tcPr>
            <w:tcW w:w="0" w:type="auto"/>
            <w:vAlign w:val="bottom"/>
          </w:tcPr>
          <w:p w14:paraId="44DB9E5F" w14:textId="3F0226B7" w:rsidR="00CB00E2" w:rsidRPr="00EC1F8A" w:rsidRDefault="00CB00E2" w:rsidP="00CB00E2">
            <w:r>
              <w:rPr>
                <w:rFonts w:ascii="Calibri" w:hAnsi="Calibri" w:cs="Calibri"/>
                <w:sz w:val="22"/>
                <w:szCs w:val="22"/>
              </w:rPr>
              <w:t>1.669E-3</w:t>
            </w:r>
          </w:p>
        </w:tc>
        <w:tc>
          <w:tcPr>
            <w:tcW w:w="0" w:type="auto"/>
            <w:vAlign w:val="bottom"/>
          </w:tcPr>
          <w:p w14:paraId="38576CD7" w14:textId="59B1986B" w:rsidR="00CB00E2" w:rsidRPr="00EC1F8A" w:rsidRDefault="00CB00E2" w:rsidP="00CB00E2">
            <w:r>
              <w:rPr>
                <w:rFonts w:ascii="Calibri" w:hAnsi="Calibri" w:cs="Calibri"/>
                <w:sz w:val="22"/>
                <w:szCs w:val="22"/>
              </w:rPr>
              <w:t>7.493E-4</w:t>
            </w:r>
          </w:p>
        </w:tc>
        <w:tc>
          <w:tcPr>
            <w:tcW w:w="0" w:type="auto"/>
            <w:vAlign w:val="bottom"/>
          </w:tcPr>
          <w:p w14:paraId="0CF75524" w14:textId="33FF3A12" w:rsidR="00CB00E2" w:rsidRPr="00EC1F8A" w:rsidRDefault="00CB00E2" w:rsidP="00CB00E2">
            <w:r>
              <w:rPr>
                <w:rFonts w:ascii="Calibri" w:hAnsi="Calibri" w:cs="Calibri"/>
                <w:sz w:val="22"/>
                <w:szCs w:val="22"/>
              </w:rPr>
              <w:t>5.110E-4</w:t>
            </w:r>
          </w:p>
        </w:tc>
        <w:tc>
          <w:tcPr>
            <w:tcW w:w="0" w:type="auto"/>
            <w:vAlign w:val="bottom"/>
          </w:tcPr>
          <w:p w14:paraId="078A022D" w14:textId="42028BFA" w:rsidR="00CB00E2" w:rsidRPr="00EC1F8A" w:rsidRDefault="00CB00E2" w:rsidP="00CB00E2">
            <w:r>
              <w:rPr>
                <w:rFonts w:ascii="Calibri" w:hAnsi="Calibri" w:cs="Calibri"/>
                <w:b/>
                <w:bCs/>
                <w:sz w:val="22"/>
                <w:szCs w:val="22"/>
              </w:rPr>
              <w:t>1.206E-4</w:t>
            </w:r>
          </w:p>
        </w:tc>
      </w:tr>
      <w:tr w:rsidR="00CB00E2" w:rsidRPr="00CA6E93" w14:paraId="36F2A22C" w14:textId="77777777" w:rsidTr="0052298E">
        <w:trPr>
          <w:jc w:val="center"/>
        </w:trPr>
        <w:tc>
          <w:tcPr>
            <w:tcW w:w="956" w:type="dxa"/>
          </w:tcPr>
          <w:p w14:paraId="1EFAE4CB" w14:textId="77777777" w:rsidR="00CB00E2" w:rsidRPr="00CA6E93" w:rsidRDefault="00CB00E2" w:rsidP="00CB00E2">
            <w:pPr>
              <w:pStyle w:val="bangtrai"/>
            </w:pPr>
          </w:p>
        </w:tc>
        <w:tc>
          <w:tcPr>
            <w:tcW w:w="0" w:type="auto"/>
          </w:tcPr>
          <w:p w14:paraId="1A2812B2"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0E61ED11" w14:textId="5C89C7F9" w:rsidR="00CB00E2" w:rsidRPr="00EC1F8A" w:rsidRDefault="00CB00E2" w:rsidP="00CB00E2">
            <w:r>
              <w:rPr>
                <w:rFonts w:ascii="Calibri" w:hAnsi="Calibri" w:cs="Calibri"/>
                <w:sz w:val="22"/>
                <w:szCs w:val="22"/>
              </w:rPr>
              <w:t>1.306E-1</w:t>
            </w:r>
          </w:p>
        </w:tc>
        <w:tc>
          <w:tcPr>
            <w:tcW w:w="0" w:type="auto"/>
            <w:tcBorders>
              <w:top w:val="nil"/>
              <w:left w:val="nil"/>
              <w:bottom w:val="single" w:sz="4" w:space="0" w:color="auto"/>
              <w:right w:val="nil"/>
            </w:tcBorders>
            <w:vAlign w:val="bottom"/>
          </w:tcPr>
          <w:p w14:paraId="5DD053B4" w14:textId="48D0A8D5" w:rsidR="00CB00E2" w:rsidRPr="00EC1F8A" w:rsidRDefault="00CB00E2" w:rsidP="00CB00E2">
            <w:r>
              <w:rPr>
                <w:rFonts w:ascii="Calibri" w:hAnsi="Calibri" w:cs="Calibri"/>
                <w:sz w:val="22"/>
                <w:szCs w:val="22"/>
              </w:rPr>
              <w:t>1.296E-1</w:t>
            </w:r>
          </w:p>
        </w:tc>
        <w:tc>
          <w:tcPr>
            <w:tcW w:w="0" w:type="auto"/>
            <w:tcBorders>
              <w:top w:val="nil"/>
              <w:left w:val="nil"/>
              <w:bottom w:val="single" w:sz="4" w:space="0" w:color="auto"/>
              <w:right w:val="nil"/>
            </w:tcBorders>
            <w:vAlign w:val="bottom"/>
          </w:tcPr>
          <w:p w14:paraId="1C2818E1" w14:textId="2E647B2C" w:rsidR="00CB00E2" w:rsidRPr="00EC1F8A" w:rsidRDefault="00CB00E2" w:rsidP="00CB00E2">
            <w:r>
              <w:rPr>
                <w:rFonts w:ascii="Calibri" w:hAnsi="Calibri" w:cs="Calibri"/>
                <w:sz w:val="22"/>
                <w:szCs w:val="22"/>
              </w:rPr>
              <w:t>3.572E-2</w:t>
            </w:r>
          </w:p>
        </w:tc>
        <w:tc>
          <w:tcPr>
            <w:tcW w:w="0" w:type="auto"/>
            <w:tcBorders>
              <w:top w:val="nil"/>
              <w:left w:val="nil"/>
              <w:bottom w:val="single" w:sz="4" w:space="0" w:color="auto"/>
              <w:right w:val="nil"/>
            </w:tcBorders>
            <w:vAlign w:val="bottom"/>
          </w:tcPr>
          <w:p w14:paraId="494F2636" w14:textId="35348AA3" w:rsidR="00CB00E2" w:rsidRPr="00EC1F8A" w:rsidRDefault="00CB00E2" w:rsidP="00CB00E2">
            <w:r>
              <w:rPr>
                <w:rFonts w:ascii="Calibri" w:hAnsi="Calibri" w:cs="Calibri"/>
                <w:sz w:val="22"/>
                <w:szCs w:val="22"/>
              </w:rPr>
              <w:t>2.661E-2</w:t>
            </w:r>
          </w:p>
        </w:tc>
        <w:tc>
          <w:tcPr>
            <w:tcW w:w="0" w:type="auto"/>
            <w:tcBorders>
              <w:top w:val="nil"/>
              <w:left w:val="nil"/>
              <w:bottom w:val="single" w:sz="4" w:space="0" w:color="auto"/>
              <w:right w:val="nil"/>
            </w:tcBorders>
            <w:vAlign w:val="bottom"/>
          </w:tcPr>
          <w:p w14:paraId="7C79C17A" w14:textId="020780A6" w:rsidR="00CB00E2" w:rsidRPr="00EC1F8A" w:rsidRDefault="00CB00E2" w:rsidP="00CB00E2">
            <w:r>
              <w:rPr>
                <w:rFonts w:ascii="Calibri" w:hAnsi="Calibri" w:cs="Calibri"/>
                <w:b/>
                <w:bCs/>
                <w:sz w:val="22"/>
                <w:szCs w:val="22"/>
              </w:rPr>
              <w:t>1.622E-2</w:t>
            </w:r>
          </w:p>
        </w:tc>
        <w:tc>
          <w:tcPr>
            <w:tcW w:w="0" w:type="auto"/>
            <w:vAlign w:val="bottom"/>
          </w:tcPr>
          <w:p w14:paraId="367D6BDC" w14:textId="2AB0CC3B" w:rsidR="00CB00E2" w:rsidRPr="00EC1F8A" w:rsidRDefault="00CB00E2" w:rsidP="00CB00E2">
            <w:r>
              <w:rPr>
                <w:rFonts w:ascii="Calibri" w:hAnsi="Calibri" w:cs="Calibri"/>
                <w:sz w:val="22"/>
                <w:szCs w:val="22"/>
              </w:rPr>
              <w:t>1.232E-2</w:t>
            </w:r>
          </w:p>
        </w:tc>
        <w:tc>
          <w:tcPr>
            <w:tcW w:w="0" w:type="auto"/>
            <w:vAlign w:val="bottom"/>
          </w:tcPr>
          <w:p w14:paraId="049FB63C" w14:textId="69490C7F" w:rsidR="00CB00E2" w:rsidRPr="00EC1F8A" w:rsidRDefault="00CB00E2" w:rsidP="00CB00E2">
            <w:r>
              <w:rPr>
                <w:rFonts w:ascii="Calibri" w:hAnsi="Calibri" w:cs="Calibri"/>
                <w:b/>
                <w:bCs/>
                <w:sz w:val="22"/>
                <w:szCs w:val="22"/>
              </w:rPr>
              <w:t>7.933E-3</w:t>
            </w:r>
          </w:p>
        </w:tc>
        <w:tc>
          <w:tcPr>
            <w:tcW w:w="0" w:type="auto"/>
            <w:vAlign w:val="bottom"/>
          </w:tcPr>
          <w:p w14:paraId="7E1ED111" w14:textId="41124713" w:rsidR="00CB00E2" w:rsidRPr="00EC1F8A" w:rsidRDefault="00CB00E2" w:rsidP="00CB00E2">
            <w:r>
              <w:rPr>
                <w:rFonts w:ascii="Calibri" w:hAnsi="Calibri" w:cs="Calibri"/>
                <w:sz w:val="22"/>
                <w:szCs w:val="22"/>
              </w:rPr>
              <w:t>2.867E-2</w:t>
            </w:r>
          </w:p>
        </w:tc>
        <w:tc>
          <w:tcPr>
            <w:tcW w:w="0" w:type="auto"/>
            <w:vAlign w:val="bottom"/>
          </w:tcPr>
          <w:p w14:paraId="7F477EFF" w14:textId="51A383FD" w:rsidR="00CB00E2" w:rsidRPr="00EC1F8A" w:rsidRDefault="00CB00E2" w:rsidP="00CB00E2">
            <w:r>
              <w:rPr>
                <w:rFonts w:ascii="Calibri" w:hAnsi="Calibri" w:cs="Calibri"/>
                <w:sz w:val="22"/>
                <w:szCs w:val="22"/>
              </w:rPr>
              <w:t>2.490E-2</w:t>
            </w:r>
          </w:p>
        </w:tc>
        <w:tc>
          <w:tcPr>
            <w:tcW w:w="0" w:type="auto"/>
            <w:vAlign w:val="bottom"/>
          </w:tcPr>
          <w:p w14:paraId="74DFE65C" w14:textId="16A7A6C4" w:rsidR="00CB00E2" w:rsidRPr="00EC1F8A" w:rsidRDefault="00CB00E2" w:rsidP="00CB00E2">
            <w:r>
              <w:rPr>
                <w:rFonts w:ascii="Calibri" w:hAnsi="Calibri" w:cs="Calibri"/>
                <w:sz w:val="22"/>
                <w:szCs w:val="22"/>
              </w:rPr>
              <w:t>1.693E-2</w:t>
            </w:r>
          </w:p>
        </w:tc>
        <w:tc>
          <w:tcPr>
            <w:tcW w:w="0" w:type="auto"/>
            <w:vAlign w:val="bottom"/>
          </w:tcPr>
          <w:p w14:paraId="1444956F" w14:textId="226FF7B2" w:rsidR="00CB00E2" w:rsidRPr="00EC1F8A" w:rsidRDefault="00CB00E2" w:rsidP="00CB00E2">
            <w:r>
              <w:rPr>
                <w:rFonts w:ascii="Calibri" w:hAnsi="Calibri" w:cs="Calibri"/>
                <w:sz w:val="22"/>
                <w:szCs w:val="22"/>
              </w:rPr>
              <w:t>1.956E-3</w:t>
            </w:r>
          </w:p>
        </w:tc>
        <w:tc>
          <w:tcPr>
            <w:tcW w:w="0" w:type="auto"/>
            <w:vAlign w:val="bottom"/>
          </w:tcPr>
          <w:p w14:paraId="262570BC" w14:textId="4D1203AE" w:rsidR="00CB00E2" w:rsidRPr="00EC1F8A" w:rsidRDefault="00CB00E2" w:rsidP="00CB00E2">
            <w:r>
              <w:rPr>
                <w:rFonts w:ascii="Calibri" w:hAnsi="Calibri" w:cs="Calibri"/>
                <w:sz w:val="22"/>
                <w:szCs w:val="22"/>
              </w:rPr>
              <w:t>1.537E-3</w:t>
            </w:r>
          </w:p>
        </w:tc>
        <w:tc>
          <w:tcPr>
            <w:tcW w:w="0" w:type="auto"/>
            <w:vAlign w:val="bottom"/>
          </w:tcPr>
          <w:p w14:paraId="056292A0" w14:textId="4D48E68C" w:rsidR="00CB00E2" w:rsidRPr="00EC1F8A" w:rsidRDefault="00CB00E2" w:rsidP="00CB00E2">
            <w:r>
              <w:rPr>
                <w:rFonts w:ascii="Calibri" w:hAnsi="Calibri" w:cs="Calibri"/>
                <w:sz w:val="22"/>
                <w:szCs w:val="22"/>
              </w:rPr>
              <w:t>3.311E-3</w:t>
            </w:r>
          </w:p>
        </w:tc>
        <w:tc>
          <w:tcPr>
            <w:tcW w:w="0" w:type="auto"/>
            <w:vAlign w:val="bottom"/>
          </w:tcPr>
          <w:p w14:paraId="319FABB0" w14:textId="16E5B3D7" w:rsidR="00CB00E2" w:rsidRPr="00EC1F8A" w:rsidRDefault="00CB00E2" w:rsidP="00CB00E2">
            <w:r>
              <w:rPr>
                <w:rFonts w:ascii="Calibri" w:hAnsi="Calibri" w:cs="Calibri"/>
                <w:sz w:val="22"/>
                <w:szCs w:val="22"/>
              </w:rPr>
              <w:t>2.244E-3</w:t>
            </w:r>
          </w:p>
        </w:tc>
        <w:tc>
          <w:tcPr>
            <w:tcW w:w="0" w:type="auto"/>
            <w:vAlign w:val="bottom"/>
          </w:tcPr>
          <w:p w14:paraId="558A552E" w14:textId="41A35DA1" w:rsidR="00CB00E2" w:rsidRPr="00EC1F8A" w:rsidRDefault="00CB00E2" w:rsidP="00CB00E2">
            <w:r>
              <w:rPr>
                <w:rFonts w:ascii="Calibri" w:hAnsi="Calibri" w:cs="Calibri"/>
                <w:b/>
                <w:bCs/>
                <w:sz w:val="22"/>
                <w:szCs w:val="22"/>
              </w:rPr>
              <w:t>1.164E-3</w:t>
            </w:r>
          </w:p>
        </w:tc>
      </w:tr>
      <w:tr w:rsidR="00CB00E2" w:rsidRPr="00CA6E93" w14:paraId="6630184C" w14:textId="77777777" w:rsidTr="0052298E">
        <w:trPr>
          <w:jc w:val="center"/>
        </w:trPr>
        <w:tc>
          <w:tcPr>
            <w:tcW w:w="956" w:type="dxa"/>
            <w:tcBorders>
              <w:top w:val="single" w:sz="4" w:space="0" w:color="auto"/>
            </w:tcBorders>
          </w:tcPr>
          <w:p w14:paraId="1544515F" w14:textId="77777777" w:rsidR="00CB00E2" w:rsidRPr="00CA6E93" w:rsidRDefault="00CB00E2" w:rsidP="00CB00E2">
            <w:pPr>
              <w:pStyle w:val="bangtrai"/>
            </w:pPr>
            <w:r>
              <w:t>Welded</w:t>
            </w:r>
          </w:p>
        </w:tc>
        <w:tc>
          <w:tcPr>
            <w:tcW w:w="0" w:type="auto"/>
            <w:tcBorders>
              <w:top w:val="single" w:sz="4" w:space="0" w:color="auto"/>
            </w:tcBorders>
          </w:tcPr>
          <w:p w14:paraId="78F265C0" w14:textId="77777777" w:rsidR="00CB00E2" w:rsidRPr="00CA6E93" w:rsidRDefault="00CB00E2" w:rsidP="00CB00E2">
            <w:pPr>
              <w:pStyle w:val="bangtrai"/>
            </w:pPr>
            <w:r w:rsidRPr="00CA6E93">
              <w:t>(1)</w:t>
            </w:r>
          </w:p>
        </w:tc>
        <w:tc>
          <w:tcPr>
            <w:tcW w:w="0" w:type="auto"/>
            <w:tcBorders>
              <w:top w:val="single" w:sz="4" w:space="0" w:color="auto"/>
              <w:left w:val="nil"/>
              <w:bottom w:val="nil"/>
              <w:right w:val="nil"/>
            </w:tcBorders>
            <w:vAlign w:val="bottom"/>
          </w:tcPr>
          <w:p w14:paraId="06367874" w14:textId="7E503B1C" w:rsidR="00CB00E2" w:rsidRPr="00EC1F8A" w:rsidRDefault="00CB00E2" w:rsidP="00CB00E2">
            <w:r>
              <w:rPr>
                <w:rFonts w:ascii="Calibri" w:hAnsi="Calibri" w:cs="Calibri"/>
                <w:sz w:val="22"/>
                <w:szCs w:val="22"/>
              </w:rPr>
              <w:t>1.608E-2</w:t>
            </w:r>
          </w:p>
        </w:tc>
        <w:tc>
          <w:tcPr>
            <w:tcW w:w="0" w:type="auto"/>
            <w:tcBorders>
              <w:top w:val="single" w:sz="4" w:space="0" w:color="auto"/>
              <w:left w:val="nil"/>
              <w:bottom w:val="nil"/>
              <w:right w:val="nil"/>
            </w:tcBorders>
            <w:vAlign w:val="bottom"/>
          </w:tcPr>
          <w:p w14:paraId="72B7BDCC" w14:textId="6D7B98CA" w:rsidR="00CB00E2" w:rsidRPr="00EC1F8A" w:rsidRDefault="00CB00E2" w:rsidP="00CB00E2">
            <w:r>
              <w:rPr>
                <w:rFonts w:ascii="Calibri" w:hAnsi="Calibri" w:cs="Calibri"/>
                <w:sz w:val="22"/>
                <w:szCs w:val="22"/>
              </w:rPr>
              <w:t>2.271E-2</w:t>
            </w:r>
          </w:p>
        </w:tc>
        <w:tc>
          <w:tcPr>
            <w:tcW w:w="0" w:type="auto"/>
            <w:tcBorders>
              <w:top w:val="single" w:sz="4" w:space="0" w:color="auto"/>
              <w:left w:val="nil"/>
              <w:bottom w:val="nil"/>
              <w:right w:val="nil"/>
            </w:tcBorders>
            <w:vAlign w:val="bottom"/>
          </w:tcPr>
          <w:p w14:paraId="0DF93C24" w14:textId="00BDF373" w:rsidR="00CB00E2" w:rsidRPr="00EC1F8A" w:rsidRDefault="00CB00E2" w:rsidP="00CB00E2">
            <w:r>
              <w:rPr>
                <w:rFonts w:ascii="Calibri" w:hAnsi="Calibri" w:cs="Calibri"/>
                <w:sz w:val="22"/>
                <w:szCs w:val="22"/>
              </w:rPr>
              <w:t>9.618E-3</w:t>
            </w:r>
          </w:p>
        </w:tc>
        <w:tc>
          <w:tcPr>
            <w:tcW w:w="0" w:type="auto"/>
            <w:tcBorders>
              <w:top w:val="single" w:sz="4" w:space="0" w:color="auto"/>
              <w:left w:val="nil"/>
              <w:bottom w:val="nil"/>
              <w:right w:val="nil"/>
            </w:tcBorders>
            <w:vAlign w:val="bottom"/>
          </w:tcPr>
          <w:p w14:paraId="2D84DC77" w14:textId="072BB412" w:rsidR="00CB00E2" w:rsidRPr="00EC1F8A" w:rsidRDefault="00CB00E2" w:rsidP="00CB00E2">
            <w:r>
              <w:rPr>
                <w:rFonts w:ascii="Calibri" w:hAnsi="Calibri" w:cs="Calibri"/>
                <w:sz w:val="22"/>
                <w:szCs w:val="22"/>
              </w:rPr>
              <w:t>3.872E-2</w:t>
            </w:r>
          </w:p>
        </w:tc>
        <w:tc>
          <w:tcPr>
            <w:tcW w:w="0" w:type="auto"/>
            <w:tcBorders>
              <w:top w:val="single" w:sz="4" w:space="0" w:color="auto"/>
              <w:left w:val="nil"/>
              <w:bottom w:val="nil"/>
              <w:right w:val="nil"/>
            </w:tcBorders>
            <w:vAlign w:val="bottom"/>
          </w:tcPr>
          <w:p w14:paraId="5D0A7B39" w14:textId="6BF3668E" w:rsidR="00CB00E2" w:rsidRPr="00EC1F8A" w:rsidRDefault="00CB00E2" w:rsidP="00CB00E2">
            <w:r>
              <w:rPr>
                <w:rFonts w:ascii="Calibri" w:hAnsi="Calibri" w:cs="Calibri"/>
                <w:b/>
                <w:bCs/>
                <w:sz w:val="22"/>
                <w:szCs w:val="22"/>
              </w:rPr>
              <w:t>4.665E-3</w:t>
            </w:r>
          </w:p>
        </w:tc>
        <w:tc>
          <w:tcPr>
            <w:tcW w:w="0" w:type="auto"/>
            <w:tcBorders>
              <w:top w:val="single" w:sz="4" w:space="0" w:color="auto"/>
            </w:tcBorders>
            <w:vAlign w:val="bottom"/>
          </w:tcPr>
          <w:p w14:paraId="312CCC7A" w14:textId="1A17F91A" w:rsidR="00CB00E2" w:rsidRPr="00EC1F8A" w:rsidRDefault="00CB00E2" w:rsidP="00CB00E2">
            <w:r>
              <w:rPr>
                <w:rFonts w:ascii="Calibri" w:hAnsi="Calibri" w:cs="Calibri"/>
                <w:sz w:val="22"/>
                <w:szCs w:val="22"/>
              </w:rPr>
              <w:t>2.977E-3</w:t>
            </w:r>
          </w:p>
        </w:tc>
        <w:tc>
          <w:tcPr>
            <w:tcW w:w="0" w:type="auto"/>
            <w:tcBorders>
              <w:top w:val="single" w:sz="4" w:space="0" w:color="auto"/>
            </w:tcBorders>
            <w:vAlign w:val="bottom"/>
          </w:tcPr>
          <w:p w14:paraId="1EAD2CC7" w14:textId="5E9F9AB2" w:rsidR="00CB00E2" w:rsidRPr="00EC1F8A" w:rsidRDefault="00CB00E2" w:rsidP="00CB00E2">
            <w:r>
              <w:rPr>
                <w:rFonts w:ascii="Calibri" w:hAnsi="Calibri" w:cs="Calibri"/>
                <w:sz w:val="22"/>
                <w:szCs w:val="22"/>
              </w:rPr>
              <w:t>2.985E-3</w:t>
            </w:r>
          </w:p>
        </w:tc>
        <w:tc>
          <w:tcPr>
            <w:tcW w:w="0" w:type="auto"/>
            <w:tcBorders>
              <w:top w:val="single" w:sz="4" w:space="0" w:color="auto"/>
            </w:tcBorders>
            <w:vAlign w:val="bottom"/>
          </w:tcPr>
          <w:p w14:paraId="749B9A91" w14:textId="5FD716B3" w:rsidR="00CB00E2" w:rsidRPr="00EC1F8A" w:rsidRDefault="00CB00E2" w:rsidP="00CB00E2">
            <w:r>
              <w:rPr>
                <w:rFonts w:ascii="Calibri" w:hAnsi="Calibri" w:cs="Calibri"/>
                <w:sz w:val="22"/>
                <w:szCs w:val="22"/>
              </w:rPr>
              <w:t>4.630E-3</w:t>
            </w:r>
          </w:p>
        </w:tc>
        <w:tc>
          <w:tcPr>
            <w:tcW w:w="0" w:type="auto"/>
            <w:tcBorders>
              <w:top w:val="single" w:sz="4" w:space="0" w:color="auto"/>
            </w:tcBorders>
            <w:vAlign w:val="bottom"/>
          </w:tcPr>
          <w:p w14:paraId="1085A96F" w14:textId="566DDC92" w:rsidR="00CB00E2" w:rsidRPr="00EC1F8A" w:rsidRDefault="00CB00E2" w:rsidP="00CB00E2">
            <w:r>
              <w:rPr>
                <w:rFonts w:ascii="Calibri" w:hAnsi="Calibri" w:cs="Calibri"/>
                <w:sz w:val="22"/>
                <w:szCs w:val="22"/>
              </w:rPr>
              <w:t>5.928E-3</w:t>
            </w:r>
          </w:p>
        </w:tc>
        <w:tc>
          <w:tcPr>
            <w:tcW w:w="0" w:type="auto"/>
            <w:tcBorders>
              <w:top w:val="single" w:sz="4" w:space="0" w:color="auto"/>
            </w:tcBorders>
            <w:vAlign w:val="bottom"/>
          </w:tcPr>
          <w:p w14:paraId="72C1CB6E" w14:textId="3C26BF9D" w:rsidR="00CB00E2" w:rsidRPr="00EC1F8A" w:rsidRDefault="00CB00E2" w:rsidP="00CB00E2">
            <w:r>
              <w:rPr>
                <w:rFonts w:ascii="Calibri" w:hAnsi="Calibri" w:cs="Calibri"/>
                <w:b/>
                <w:bCs/>
                <w:sz w:val="22"/>
                <w:szCs w:val="22"/>
              </w:rPr>
              <w:t>2.724E-3</w:t>
            </w:r>
          </w:p>
        </w:tc>
        <w:tc>
          <w:tcPr>
            <w:tcW w:w="0" w:type="auto"/>
            <w:tcBorders>
              <w:top w:val="single" w:sz="4" w:space="0" w:color="auto"/>
            </w:tcBorders>
            <w:vAlign w:val="bottom"/>
          </w:tcPr>
          <w:p w14:paraId="77DC648E" w14:textId="355BEB4E" w:rsidR="00CB00E2" w:rsidRPr="00EC1F8A" w:rsidRDefault="00CB00E2" w:rsidP="00CB00E2">
            <w:r>
              <w:rPr>
                <w:rFonts w:ascii="Calibri" w:hAnsi="Calibri" w:cs="Calibri"/>
                <w:sz w:val="22"/>
                <w:szCs w:val="22"/>
              </w:rPr>
              <w:t>3.107E-3</w:t>
            </w:r>
          </w:p>
        </w:tc>
        <w:tc>
          <w:tcPr>
            <w:tcW w:w="0" w:type="auto"/>
            <w:tcBorders>
              <w:top w:val="single" w:sz="4" w:space="0" w:color="auto"/>
            </w:tcBorders>
            <w:vAlign w:val="bottom"/>
          </w:tcPr>
          <w:p w14:paraId="5D0A969E" w14:textId="2CA8C618" w:rsidR="00CB00E2" w:rsidRPr="00EC1F8A" w:rsidRDefault="00CB00E2" w:rsidP="00CB00E2">
            <w:r>
              <w:rPr>
                <w:rFonts w:ascii="Calibri" w:hAnsi="Calibri" w:cs="Calibri"/>
                <w:sz w:val="22"/>
                <w:szCs w:val="22"/>
              </w:rPr>
              <w:t>2.440E-3</w:t>
            </w:r>
          </w:p>
        </w:tc>
        <w:tc>
          <w:tcPr>
            <w:tcW w:w="0" w:type="auto"/>
            <w:tcBorders>
              <w:top w:val="single" w:sz="4" w:space="0" w:color="auto"/>
            </w:tcBorders>
            <w:vAlign w:val="bottom"/>
          </w:tcPr>
          <w:p w14:paraId="7A410F20" w14:textId="40F096B7" w:rsidR="00CB00E2" w:rsidRPr="00EC1F8A" w:rsidRDefault="00CB00E2" w:rsidP="00CB00E2">
            <w:r>
              <w:rPr>
                <w:rFonts w:ascii="Calibri" w:hAnsi="Calibri" w:cs="Calibri"/>
                <w:sz w:val="22"/>
                <w:szCs w:val="22"/>
              </w:rPr>
              <w:t>1.794E-3</w:t>
            </w:r>
          </w:p>
        </w:tc>
        <w:tc>
          <w:tcPr>
            <w:tcW w:w="0" w:type="auto"/>
            <w:tcBorders>
              <w:top w:val="single" w:sz="4" w:space="0" w:color="auto"/>
            </w:tcBorders>
            <w:vAlign w:val="bottom"/>
          </w:tcPr>
          <w:p w14:paraId="2CEE35C3" w14:textId="77526003" w:rsidR="00CB00E2" w:rsidRPr="00EC1F8A" w:rsidRDefault="00CB00E2" w:rsidP="00CB00E2">
            <w:r>
              <w:rPr>
                <w:rFonts w:ascii="Calibri" w:hAnsi="Calibri" w:cs="Calibri"/>
                <w:sz w:val="22"/>
                <w:szCs w:val="22"/>
              </w:rPr>
              <w:t>9.547E-3</w:t>
            </w:r>
          </w:p>
        </w:tc>
        <w:tc>
          <w:tcPr>
            <w:tcW w:w="0" w:type="auto"/>
            <w:tcBorders>
              <w:top w:val="single" w:sz="4" w:space="0" w:color="auto"/>
            </w:tcBorders>
            <w:vAlign w:val="bottom"/>
          </w:tcPr>
          <w:p w14:paraId="49914C7C" w14:textId="0D190753" w:rsidR="00CB00E2" w:rsidRPr="00EC1F8A" w:rsidRDefault="00CB00E2" w:rsidP="00CB00E2">
            <w:r>
              <w:rPr>
                <w:rFonts w:ascii="Calibri" w:hAnsi="Calibri" w:cs="Calibri"/>
                <w:b/>
                <w:bCs/>
                <w:sz w:val="22"/>
                <w:szCs w:val="22"/>
              </w:rPr>
              <w:t>1.738E-3</w:t>
            </w:r>
          </w:p>
        </w:tc>
      </w:tr>
      <w:tr w:rsidR="00CB00E2" w:rsidRPr="00CA6E93" w14:paraId="72A84A61" w14:textId="77777777" w:rsidTr="0052298E">
        <w:trPr>
          <w:jc w:val="center"/>
        </w:trPr>
        <w:tc>
          <w:tcPr>
            <w:tcW w:w="956" w:type="dxa"/>
          </w:tcPr>
          <w:p w14:paraId="5E2100FC" w14:textId="77777777" w:rsidR="00CB00E2" w:rsidRPr="00CA6E93" w:rsidRDefault="00CB00E2" w:rsidP="00CB00E2">
            <w:pPr>
              <w:pStyle w:val="bangtrai"/>
            </w:pPr>
            <w:r>
              <w:t>Beam</w:t>
            </w:r>
          </w:p>
        </w:tc>
        <w:tc>
          <w:tcPr>
            <w:tcW w:w="0" w:type="auto"/>
          </w:tcPr>
          <w:p w14:paraId="332FBA89"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4913DE54" w14:textId="2D88E2C9" w:rsidR="00CB00E2" w:rsidRPr="00EC1F8A" w:rsidRDefault="00CB00E2" w:rsidP="00CB00E2">
            <w:r>
              <w:rPr>
                <w:rFonts w:ascii="Calibri" w:hAnsi="Calibri" w:cs="Calibri"/>
                <w:sz w:val="22"/>
                <w:szCs w:val="22"/>
              </w:rPr>
              <w:t>2.696E-2</w:t>
            </w:r>
          </w:p>
        </w:tc>
        <w:tc>
          <w:tcPr>
            <w:tcW w:w="0" w:type="auto"/>
            <w:tcBorders>
              <w:top w:val="nil"/>
              <w:left w:val="nil"/>
              <w:bottom w:val="nil"/>
              <w:right w:val="nil"/>
            </w:tcBorders>
            <w:vAlign w:val="bottom"/>
          </w:tcPr>
          <w:p w14:paraId="1A451E13" w14:textId="4799F758" w:rsidR="00CB00E2" w:rsidRPr="00EC1F8A" w:rsidRDefault="00CB00E2" w:rsidP="00CB00E2">
            <w:r>
              <w:rPr>
                <w:rFonts w:ascii="Calibri" w:hAnsi="Calibri" w:cs="Calibri"/>
                <w:sz w:val="22"/>
                <w:szCs w:val="22"/>
              </w:rPr>
              <w:t>4.696E-2</w:t>
            </w:r>
          </w:p>
        </w:tc>
        <w:tc>
          <w:tcPr>
            <w:tcW w:w="0" w:type="auto"/>
            <w:tcBorders>
              <w:top w:val="nil"/>
              <w:left w:val="nil"/>
              <w:bottom w:val="nil"/>
              <w:right w:val="nil"/>
            </w:tcBorders>
            <w:vAlign w:val="bottom"/>
          </w:tcPr>
          <w:p w14:paraId="689F8568" w14:textId="7DD043E2" w:rsidR="00CB00E2" w:rsidRPr="00EC1F8A" w:rsidRDefault="00CB00E2" w:rsidP="00CB00E2">
            <w:r>
              <w:rPr>
                <w:rFonts w:ascii="Calibri" w:hAnsi="Calibri" w:cs="Calibri"/>
                <w:sz w:val="22"/>
                <w:szCs w:val="22"/>
              </w:rPr>
              <w:t>2.496E-2</w:t>
            </w:r>
          </w:p>
        </w:tc>
        <w:tc>
          <w:tcPr>
            <w:tcW w:w="0" w:type="auto"/>
            <w:tcBorders>
              <w:top w:val="nil"/>
              <w:left w:val="nil"/>
              <w:bottom w:val="nil"/>
              <w:right w:val="nil"/>
            </w:tcBorders>
            <w:vAlign w:val="bottom"/>
          </w:tcPr>
          <w:p w14:paraId="4ACDE410" w14:textId="7822B6AA" w:rsidR="00CB00E2" w:rsidRPr="00EC1F8A" w:rsidRDefault="00CB00E2" w:rsidP="00CB00E2">
            <w:r>
              <w:rPr>
                <w:rFonts w:ascii="Calibri" w:hAnsi="Calibri" w:cs="Calibri"/>
                <w:sz w:val="22"/>
                <w:szCs w:val="22"/>
              </w:rPr>
              <w:t>3.115E-1</w:t>
            </w:r>
          </w:p>
        </w:tc>
        <w:tc>
          <w:tcPr>
            <w:tcW w:w="0" w:type="auto"/>
            <w:tcBorders>
              <w:top w:val="nil"/>
              <w:left w:val="nil"/>
              <w:bottom w:val="nil"/>
              <w:right w:val="nil"/>
            </w:tcBorders>
            <w:vAlign w:val="bottom"/>
          </w:tcPr>
          <w:p w14:paraId="57B30843" w14:textId="6AEEB3A1" w:rsidR="00CB00E2" w:rsidRPr="00EC1F8A" w:rsidRDefault="00CB00E2" w:rsidP="00CB00E2">
            <w:r>
              <w:rPr>
                <w:rFonts w:ascii="Calibri" w:hAnsi="Calibri" w:cs="Calibri"/>
                <w:b/>
                <w:bCs/>
                <w:sz w:val="22"/>
                <w:szCs w:val="22"/>
              </w:rPr>
              <w:t>1.881E-2</w:t>
            </w:r>
          </w:p>
        </w:tc>
        <w:tc>
          <w:tcPr>
            <w:tcW w:w="0" w:type="auto"/>
            <w:vAlign w:val="bottom"/>
          </w:tcPr>
          <w:p w14:paraId="59BB669D" w14:textId="32525889" w:rsidR="00CB00E2" w:rsidRPr="00EC1F8A" w:rsidRDefault="00CB00E2" w:rsidP="00CB00E2">
            <w:r>
              <w:rPr>
                <w:rFonts w:ascii="Calibri" w:hAnsi="Calibri" w:cs="Calibri"/>
                <w:sz w:val="22"/>
                <w:szCs w:val="22"/>
              </w:rPr>
              <w:t>6.534E-2</w:t>
            </w:r>
          </w:p>
        </w:tc>
        <w:tc>
          <w:tcPr>
            <w:tcW w:w="0" w:type="auto"/>
            <w:vAlign w:val="bottom"/>
          </w:tcPr>
          <w:p w14:paraId="055C770C" w14:textId="5EA8BA18" w:rsidR="00CB00E2" w:rsidRPr="00EC1F8A" w:rsidRDefault="00CB00E2" w:rsidP="00CB00E2">
            <w:r>
              <w:rPr>
                <w:rFonts w:ascii="Calibri" w:hAnsi="Calibri" w:cs="Calibri"/>
                <w:b/>
                <w:bCs/>
                <w:sz w:val="22"/>
                <w:szCs w:val="22"/>
              </w:rPr>
              <w:t>9.136E-3</w:t>
            </w:r>
          </w:p>
        </w:tc>
        <w:tc>
          <w:tcPr>
            <w:tcW w:w="0" w:type="auto"/>
            <w:vAlign w:val="bottom"/>
          </w:tcPr>
          <w:p w14:paraId="474FAAF3" w14:textId="0E126E40" w:rsidR="00CB00E2" w:rsidRPr="00EC1F8A" w:rsidRDefault="00CB00E2" w:rsidP="00CB00E2">
            <w:r>
              <w:rPr>
                <w:rFonts w:ascii="Calibri" w:hAnsi="Calibri" w:cs="Calibri"/>
                <w:sz w:val="22"/>
                <w:szCs w:val="22"/>
              </w:rPr>
              <w:t>2.062E+0</w:t>
            </w:r>
          </w:p>
        </w:tc>
        <w:tc>
          <w:tcPr>
            <w:tcW w:w="0" w:type="auto"/>
            <w:vAlign w:val="bottom"/>
          </w:tcPr>
          <w:p w14:paraId="565E10D4" w14:textId="7A9894FD" w:rsidR="00CB00E2" w:rsidRPr="00EC1F8A" w:rsidRDefault="00CB00E2" w:rsidP="00CB00E2">
            <w:r>
              <w:rPr>
                <w:rFonts w:ascii="Calibri" w:hAnsi="Calibri" w:cs="Calibri"/>
                <w:sz w:val="22"/>
                <w:szCs w:val="22"/>
              </w:rPr>
              <w:t>1.606E-2</w:t>
            </w:r>
          </w:p>
        </w:tc>
        <w:tc>
          <w:tcPr>
            <w:tcW w:w="0" w:type="auto"/>
            <w:vAlign w:val="bottom"/>
          </w:tcPr>
          <w:p w14:paraId="71B88C13" w14:textId="5EF7994C" w:rsidR="00CB00E2" w:rsidRPr="00EC1F8A" w:rsidRDefault="00CB00E2" w:rsidP="00CB00E2">
            <w:r>
              <w:rPr>
                <w:rFonts w:ascii="Calibri" w:hAnsi="Calibri" w:cs="Calibri"/>
                <w:sz w:val="22"/>
                <w:szCs w:val="22"/>
              </w:rPr>
              <w:t>1.735E-2</w:t>
            </w:r>
          </w:p>
        </w:tc>
        <w:tc>
          <w:tcPr>
            <w:tcW w:w="0" w:type="auto"/>
            <w:vAlign w:val="bottom"/>
          </w:tcPr>
          <w:p w14:paraId="4525972F" w14:textId="11759F02" w:rsidR="00CB00E2" w:rsidRPr="00EC1F8A" w:rsidRDefault="00CB00E2" w:rsidP="00CB00E2">
            <w:r>
              <w:rPr>
                <w:rFonts w:ascii="Calibri" w:hAnsi="Calibri" w:cs="Calibri"/>
                <w:sz w:val="22"/>
                <w:szCs w:val="22"/>
              </w:rPr>
              <w:t>6.498E-3</w:t>
            </w:r>
          </w:p>
        </w:tc>
        <w:tc>
          <w:tcPr>
            <w:tcW w:w="0" w:type="auto"/>
            <w:vAlign w:val="bottom"/>
          </w:tcPr>
          <w:p w14:paraId="4E25ACF5" w14:textId="0D7B662C" w:rsidR="00CB00E2" w:rsidRPr="00EC1F8A" w:rsidRDefault="00CB00E2" w:rsidP="00CB00E2">
            <w:r>
              <w:rPr>
                <w:rFonts w:ascii="Calibri" w:hAnsi="Calibri" w:cs="Calibri"/>
                <w:sz w:val="22"/>
                <w:szCs w:val="22"/>
              </w:rPr>
              <w:t>6.721E-3</w:t>
            </w:r>
          </w:p>
        </w:tc>
        <w:tc>
          <w:tcPr>
            <w:tcW w:w="0" w:type="auto"/>
            <w:vAlign w:val="bottom"/>
          </w:tcPr>
          <w:p w14:paraId="16690667" w14:textId="1A14A2CA" w:rsidR="00CB00E2" w:rsidRPr="00EC1F8A" w:rsidRDefault="00CB00E2" w:rsidP="00CB00E2">
            <w:r>
              <w:rPr>
                <w:rFonts w:ascii="Calibri" w:hAnsi="Calibri" w:cs="Calibri"/>
                <w:sz w:val="22"/>
                <w:szCs w:val="22"/>
              </w:rPr>
              <w:t>7.718E-3</w:t>
            </w:r>
          </w:p>
        </w:tc>
        <w:tc>
          <w:tcPr>
            <w:tcW w:w="0" w:type="auto"/>
            <w:vAlign w:val="bottom"/>
          </w:tcPr>
          <w:p w14:paraId="56275743" w14:textId="70C5984E" w:rsidR="00CB00E2" w:rsidRPr="00EC1F8A" w:rsidRDefault="00CB00E2" w:rsidP="00CB00E2">
            <w:r>
              <w:rPr>
                <w:rFonts w:ascii="Calibri" w:hAnsi="Calibri" w:cs="Calibri"/>
                <w:sz w:val="22"/>
                <w:szCs w:val="22"/>
              </w:rPr>
              <w:t>4.181E-2</w:t>
            </w:r>
          </w:p>
        </w:tc>
        <w:tc>
          <w:tcPr>
            <w:tcW w:w="0" w:type="auto"/>
            <w:vAlign w:val="bottom"/>
          </w:tcPr>
          <w:p w14:paraId="3E4B87DF" w14:textId="6DB054AE" w:rsidR="00CB00E2" w:rsidRPr="00EC1F8A" w:rsidRDefault="00CB00E2" w:rsidP="00CB00E2">
            <w:r>
              <w:rPr>
                <w:rFonts w:ascii="Calibri" w:hAnsi="Calibri" w:cs="Calibri"/>
                <w:b/>
                <w:bCs/>
                <w:sz w:val="22"/>
                <w:szCs w:val="22"/>
              </w:rPr>
              <w:t>4.687E-3</w:t>
            </w:r>
          </w:p>
        </w:tc>
      </w:tr>
      <w:tr w:rsidR="00CB00E2" w:rsidRPr="00CA6E93" w14:paraId="07E86BDD" w14:textId="77777777" w:rsidTr="0052298E">
        <w:trPr>
          <w:jc w:val="center"/>
        </w:trPr>
        <w:tc>
          <w:tcPr>
            <w:tcW w:w="956" w:type="dxa"/>
          </w:tcPr>
          <w:p w14:paraId="3D3A594F" w14:textId="77777777" w:rsidR="00CB00E2" w:rsidRPr="00CA6E93" w:rsidRDefault="00CB00E2" w:rsidP="00CB00E2">
            <w:pPr>
              <w:pStyle w:val="bangtrai"/>
            </w:pPr>
          </w:p>
        </w:tc>
        <w:tc>
          <w:tcPr>
            <w:tcW w:w="0" w:type="auto"/>
          </w:tcPr>
          <w:p w14:paraId="0280FF19"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29C71BEE" w14:textId="3A5AE016" w:rsidR="00CB00E2" w:rsidRPr="00EC1F8A" w:rsidRDefault="00CB00E2" w:rsidP="00CB00E2">
            <w:r>
              <w:rPr>
                <w:rFonts w:ascii="Calibri" w:hAnsi="Calibri" w:cs="Calibri"/>
                <w:sz w:val="22"/>
                <w:szCs w:val="22"/>
              </w:rPr>
              <w:t>2.141E-2</w:t>
            </w:r>
          </w:p>
        </w:tc>
        <w:tc>
          <w:tcPr>
            <w:tcW w:w="0" w:type="auto"/>
            <w:tcBorders>
              <w:top w:val="nil"/>
              <w:left w:val="nil"/>
              <w:bottom w:val="nil"/>
              <w:right w:val="nil"/>
            </w:tcBorders>
            <w:vAlign w:val="bottom"/>
          </w:tcPr>
          <w:p w14:paraId="568735A1" w14:textId="5D64B802" w:rsidR="00CB00E2" w:rsidRPr="00EC1F8A" w:rsidRDefault="00CB00E2" w:rsidP="00CB00E2">
            <w:r>
              <w:rPr>
                <w:rFonts w:ascii="Calibri" w:hAnsi="Calibri" w:cs="Calibri"/>
                <w:sz w:val="22"/>
                <w:szCs w:val="22"/>
              </w:rPr>
              <w:t>3.175E-2</w:t>
            </w:r>
          </w:p>
        </w:tc>
        <w:tc>
          <w:tcPr>
            <w:tcW w:w="0" w:type="auto"/>
            <w:tcBorders>
              <w:top w:val="nil"/>
              <w:left w:val="nil"/>
              <w:bottom w:val="nil"/>
              <w:right w:val="nil"/>
            </w:tcBorders>
            <w:vAlign w:val="bottom"/>
          </w:tcPr>
          <w:p w14:paraId="1C214CDD" w14:textId="5BF82125" w:rsidR="00CB00E2" w:rsidRPr="00EC1F8A" w:rsidRDefault="00CB00E2" w:rsidP="00CB00E2">
            <w:r>
              <w:rPr>
                <w:rFonts w:ascii="Calibri" w:hAnsi="Calibri" w:cs="Calibri"/>
                <w:sz w:val="22"/>
                <w:szCs w:val="22"/>
              </w:rPr>
              <w:t>1.226E-2</w:t>
            </w:r>
          </w:p>
        </w:tc>
        <w:tc>
          <w:tcPr>
            <w:tcW w:w="0" w:type="auto"/>
            <w:tcBorders>
              <w:top w:val="nil"/>
              <w:left w:val="nil"/>
              <w:bottom w:val="nil"/>
              <w:right w:val="nil"/>
            </w:tcBorders>
            <w:vAlign w:val="bottom"/>
          </w:tcPr>
          <w:p w14:paraId="448E78ED" w14:textId="34FE0746" w:rsidR="00CB00E2" w:rsidRPr="00EC1F8A" w:rsidRDefault="00CB00E2" w:rsidP="00CB00E2">
            <w:r>
              <w:rPr>
                <w:rFonts w:ascii="Calibri" w:hAnsi="Calibri" w:cs="Calibri"/>
                <w:sz w:val="22"/>
                <w:szCs w:val="22"/>
              </w:rPr>
              <w:t>9.479E-2</w:t>
            </w:r>
          </w:p>
        </w:tc>
        <w:tc>
          <w:tcPr>
            <w:tcW w:w="0" w:type="auto"/>
            <w:tcBorders>
              <w:top w:val="nil"/>
              <w:left w:val="nil"/>
              <w:bottom w:val="nil"/>
              <w:right w:val="nil"/>
            </w:tcBorders>
            <w:vAlign w:val="bottom"/>
          </w:tcPr>
          <w:p w14:paraId="28C1F03E" w14:textId="452C3001" w:rsidR="00CB00E2" w:rsidRPr="00EC1F8A" w:rsidRDefault="00CB00E2" w:rsidP="00CB00E2">
            <w:r>
              <w:rPr>
                <w:rFonts w:ascii="Calibri" w:hAnsi="Calibri" w:cs="Calibri"/>
                <w:b/>
                <w:bCs/>
                <w:sz w:val="22"/>
                <w:szCs w:val="22"/>
              </w:rPr>
              <w:t>7.603E-3</w:t>
            </w:r>
          </w:p>
        </w:tc>
        <w:tc>
          <w:tcPr>
            <w:tcW w:w="0" w:type="auto"/>
            <w:vAlign w:val="bottom"/>
          </w:tcPr>
          <w:p w14:paraId="79D9669E" w14:textId="198DE7FB" w:rsidR="00CB00E2" w:rsidRPr="00EC1F8A" w:rsidRDefault="00CB00E2" w:rsidP="00CB00E2">
            <w:r>
              <w:rPr>
                <w:rFonts w:ascii="Calibri" w:hAnsi="Calibri" w:cs="Calibri"/>
                <w:sz w:val="22"/>
                <w:szCs w:val="22"/>
              </w:rPr>
              <w:t>1.062E-2</w:t>
            </w:r>
          </w:p>
        </w:tc>
        <w:tc>
          <w:tcPr>
            <w:tcW w:w="0" w:type="auto"/>
            <w:vAlign w:val="bottom"/>
          </w:tcPr>
          <w:p w14:paraId="2442B9E1" w14:textId="25A3A1A2" w:rsidR="00CB00E2" w:rsidRPr="00EC1F8A" w:rsidRDefault="00CB00E2" w:rsidP="00CB00E2">
            <w:r>
              <w:rPr>
                <w:rFonts w:ascii="Calibri" w:hAnsi="Calibri" w:cs="Calibri"/>
                <w:sz w:val="22"/>
                <w:szCs w:val="22"/>
              </w:rPr>
              <w:t>5.796E-3</w:t>
            </w:r>
          </w:p>
        </w:tc>
        <w:tc>
          <w:tcPr>
            <w:tcW w:w="0" w:type="auto"/>
            <w:vAlign w:val="bottom"/>
          </w:tcPr>
          <w:p w14:paraId="2EE1B798" w14:textId="6F849CFA" w:rsidR="00CB00E2" w:rsidRPr="00EC1F8A" w:rsidRDefault="00CB00E2" w:rsidP="00CB00E2">
            <w:r>
              <w:rPr>
                <w:rFonts w:ascii="Calibri" w:hAnsi="Calibri" w:cs="Calibri"/>
                <w:sz w:val="22"/>
                <w:szCs w:val="22"/>
              </w:rPr>
              <w:t>9.305E-2</w:t>
            </w:r>
          </w:p>
        </w:tc>
        <w:tc>
          <w:tcPr>
            <w:tcW w:w="0" w:type="auto"/>
            <w:vAlign w:val="bottom"/>
          </w:tcPr>
          <w:p w14:paraId="244D074E" w14:textId="53603A0C" w:rsidR="00CB00E2" w:rsidRPr="00EC1F8A" w:rsidRDefault="00CB00E2" w:rsidP="00CB00E2">
            <w:r>
              <w:rPr>
                <w:rFonts w:ascii="Calibri" w:hAnsi="Calibri" w:cs="Calibri"/>
                <w:sz w:val="22"/>
                <w:szCs w:val="22"/>
              </w:rPr>
              <w:t>1.122E-2</w:t>
            </w:r>
          </w:p>
        </w:tc>
        <w:tc>
          <w:tcPr>
            <w:tcW w:w="0" w:type="auto"/>
            <w:vAlign w:val="bottom"/>
          </w:tcPr>
          <w:p w14:paraId="3A1E00F2" w14:textId="65C3132B" w:rsidR="00CB00E2" w:rsidRPr="00EC1F8A" w:rsidRDefault="00CB00E2" w:rsidP="00CB00E2">
            <w:r>
              <w:rPr>
                <w:rFonts w:ascii="Calibri" w:hAnsi="Calibri" w:cs="Calibri"/>
                <w:b/>
                <w:bCs/>
                <w:sz w:val="22"/>
                <w:szCs w:val="22"/>
              </w:rPr>
              <w:t>3.765E-3</w:t>
            </w:r>
          </w:p>
        </w:tc>
        <w:tc>
          <w:tcPr>
            <w:tcW w:w="0" w:type="auto"/>
            <w:vAlign w:val="bottom"/>
          </w:tcPr>
          <w:p w14:paraId="0C64B7BB" w14:textId="698A26F9" w:rsidR="00CB00E2" w:rsidRPr="00EC1F8A" w:rsidRDefault="00CB00E2" w:rsidP="00CB00E2">
            <w:r>
              <w:rPr>
                <w:rFonts w:ascii="Calibri" w:hAnsi="Calibri" w:cs="Calibri"/>
                <w:sz w:val="22"/>
                <w:szCs w:val="22"/>
              </w:rPr>
              <w:t>4.321E-3</w:t>
            </w:r>
          </w:p>
        </w:tc>
        <w:tc>
          <w:tcPr>
            <w:tcW w:w="0" w:type="auto"/>
            <w:vAlign w:val="bottom"/>
          </w:tcPr>
          <w:p w14:paraId="0EE936BC" w14:textId="26A58FAB" w:rsidR="00CB00E2" w:rsidRPr="00EC1F8A" w:rsidRDefault="00CB00E2" w:rsidP="00CB00E2">
            <w:r>
              <w:rPr>
                <w:rFonts w:ascii="Calibri" w:hAnsi="Calibri" w:cs="Calibri"/>
                <w:sz w:val="22"/>
                <w:szCs w:val="22"/>
              </w:rPr>
              <w:t>4.115E-3</w:t>
            </w:r>
          </w:p>
        </w:tc>
        <w:tc>
          <w:tcPr>
            <w:tcW w:w="0" w:type="auto"/>
            <w:vAlign w:val="bottom"/>
          </w:tcPr>
          <w:p w14:paraId="23E58DCF" w14:textId="6E311363" w:rsidR="00CB00E2" w:rsidRPr="00EC1F8A" w:rsidRDefault="00CB00E2" w:rsidP="00CB00E2">
            <w:r>
              <w:rPr>
                <w:rFonts w:ascii="Calibri" w:hAnsi="Calibri" w:cs="Calibri"/>
                <w:sz w:val="22"/>
                <w:szCs w:val="22"/>
              </w:rPr>
              <w:t>6.308E-3</w:t>
            </w:r>
          </w:p>
        </w:tc>
        <w:tc>
          <w:tcPr>
            <w:tcW w:w="0" w:type="auto"/>
            <w:vAlign w:val="bottom"/>
          </w:tcPr>
          <w:p w14:paraId="387E0AED" w14:textId="7FA8CD37" w:rsidR="00CB00E2" w:rsidRPr="00EC1F8A" w:rsidRDefault="00CB00E2" w:rsidP="00CB00E2">
            <w:r>
              <w:rPr>
                <w:rFonts w:ascii="Calibri" w:hAnsi="Calibri" w:cs="Calibri"/>
                <w:sz w:val="22"/>
                <w:szCs w:val="22"/>
              </w:rPr>
              <w:t>2.391E-2</w:t>
            </w:r>
          </w:p>
        </w:tc>
        <w:tc>
          <w:tcPr>
            <w:tcW w:w="0" w:type="auto"/>
            <w:vAlign w:val="bottom"/>
          </w:tcPr>
          <w:p w14:paraId="5675FFF0" w14:textId="63C23BC6" w:rsidR="00CB00E2" w:rsidRPr="00EC1F8A" w:rsidRDefault="00CB00E2" w:rsidP="00CB00E2">
            <w:r>
              <w:rPr>
                <w:rFonts w:ascii="Calibri" w:hAnsi="Calibri" w:cs="Calibri"/>
                <w:b/>
                <w:bCs/>
                <w:sz w:val="22"/>
                <w:szCs w:val="22"/>
              </w:rPr>
              <w:t>2.402E-3</w:t>
            </w:r>
          </w:p>
        </w:tc>
      </w:tr>
      <w:tr w:rsidR="00CB00E2" w:rsidRPr="00CA6E93" w14:paraId="2396EE9F" w14:textId="77777777" w:rsidTr="0052298E">
        <w:trPr>
          <w:jc w:val="center"/>
        </w:trPr>
        <w:tc>
          <w:tcPr>
            <w:tcW w:w="956" w:type="dxa"/>
          </w:tcPr>
          <w:p w14:paraId="7A7EB04F" w14:textId="77777777" w:rsidR="00CB00E2" w:rsidRPr="00CA6E93" w:rsidRDefault="00CB00E2" w:rsidP="00CB00E2">
            <w:pPr>
              <w:pStyle w:val="bangtrai"/>
            </w:pPr>
          </w:p>
        </w:tc>
        <w:tc>
          <w:tcPr>
            <w:tcW w:w="0" w:type="auto"/>
          </w:tcPr>
          <w:p w14:paraId="693EBB49"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26A3D1A3" w14:textId="079AD90B" w:rsidR="00CB00E2" w:rsidRPr="00EC1F8A" w:rsidRDefault="00CB00E2" w:rsidP="00CB00E2">
            <w:r>
              <w:rPr>
                <w:rFonts w:ascii="Calibri" w:hAnsi="Calibri" w:cs="Calibri"/>
                <w:sz w:val="22"/>
                <w:szCs w:val="22"/>
              </w:rPr>
              <w:t>2.687E-3</w:t>
            </w:r>
          </w:p>
        </w:tc>
        <w:tc>
          <w:tcPr>
            <w:tcW w:w="0" w:type="auto"/>
            <w:tcBorders>
              <w:top w:val="nil"/>
              <w:left w:val="nil"/>
              <w:right w:val="nil"/>
            </w:tcBorders>
            <w:vAlign w:val="bottom"/>
          </w:tcPr>
          <w:p w14:paraId="75AE2630" w14:textId="43433EE5" w:rsidR="00CB00E2" w:rsidRPr="00EC1F8A" w:rsidRDefault="00CB00E2" w:rsidP="00CB00E2">
            <w:r>
              <w:rPr>
                <w:rFonts w:ascii="Calibri" w:hAnsi="Calibri" w:cs="Calibri"/>
                <w:sz w:val="22"/>
                <w:szCs w:val="22"/>
              </w:rPr>
              <w:t>6.491E-3</w:t>
            </w:r>
          </w:p>
        </w:tc>
        <w:tc>
          <w:tcPr>
            <w:tcW w:w="0" w:type="auto"/>
            <w:tcBorders>
              <w:top w:val="nil"/>
              <w:left w:val="nil"/>
              <w:right w:val="nil"/>
            </w:tcBorders>
            <w:vAlign w:val="bottom"/>
          </w:tcPr>
          <w:p w14:paraId="34FC06AF" w14:textId="328EACCB" w:rsidR="00CB00E2" w:rsidRPr="00EC1F8A" w:rsidRDefault="00CB00E2" w:rsidP="00CB00E2">
            <w:r>
              <w:rPr>
                <w:rFonts w:ascii="Calibri" w:hAnsi="Calibri" w:cs="Calibri"/>
                <w:b/>
                <w:bCs/>
                <w:sz w:val="22"/>
                <w:szCs w:val="22"/>
              </w:rPr>
              <w:t>2.658E-3</w:t>
            </w:r>
          </w:p>
        </w:tc>
        <w:tc>
          <w:tcPr>
            <w:tcW w:w="0" w:type="auto"/>
            <w:tcBorders>
              <w:top w:val="nil"/>
              <w:left w:val="nil"/>
              <w:right w:val="nil"/>
            </w:tcBorders>
            <w:vAlign w:val="bottom"/>
          </w:tcPr>
          <w:p w14:paraId="43993C2B" w14:textId="412E8842" w:rsidR="00CB00E2" w:rsidRPr="00EC1F8A" w:rsidRDefault="00CB00E2" w:rsidP="00CB00E2">
            <w:r>
              <w:rPr>
                <w:rFonts w:ascii="Calibri" w:hAnsi="Calibri" w:cs="Calibri"/>
                <w:sz w:val="22"/>
                <w:szCs w:val="22"/>
              </w:rPr>
              <w:t>5.458E-2</w:t>
            </w:r>
          </w:p>
        </w:tc>
        <w:tc>
          <w:tcPr>
            <w:tcW w:w="0" w:type="auto"/>
            <w:tcBorders>
              <w:top w:val="nil"/>
              <w:left w:val="nil"/>
              <w:right w:val="nil"/>
            </w:tcBorders>
            <w:vAlign w:val="bottom"/>
          </w:tcPr>
          <w:p w14:paraId="68A61A3B" w14:textId="53C964F3" w:rsidR="00CB00E2" w:rsidRPr="00EC1F8A" w:rsidRDefault="00CB00E2" w:rsidP="00CB00E2">
            <w:r>
              <w:rPr>
                <w:rFonts w:ascii="Calibri" w:hAnsi="Calibri" w:cs="Calibri"/>
                <w:sz w:val="22"/>
                <w:szCs w:val="22"/>
              </w:rPr>
              <w:t>2.834E-3</w:t>
            </w:r>
          </w:p>
        </w:tc>
        <w:tc>
          <w:tcPr>
            <w:tcW w:w="0" w:type="auto"/>
            <w:vAlign w:val="bottom"/>
          </w:tcPr>
          <w:p w14:paraId="5EC6647A" w14:textId="5FF42937" w:rsidR="00CB00E2" w:rsidRPr="00EC1F8A" w:rsidRDefault="00CB00E2" w:rsidP="00CB00E2">
            <w:r>
              <w:rPr>
                <w:rFonts w:ascii="Calibri" w:hAnsi="Calibri" w:cs="Calibri"/>
                <w:sz w:val="22"/>
                <w:szCs w:val="22"/>
              </w:rPr>
              <w:t>1.236E-2</w:t>
            </w:r>
          </w:p>
        </w:tc>
        <w:tc>
          <w:tcPr>
            <w:tcW w:w="0" w:type="auto"/>
            <w:vAlign w:val="bottom"/>
          </w:tcPr>
          <w:p w14:paraId="7C097867" w14:textId="4640F30B" w:rsidR="00CB00E2" w:rsidRPr="00EC1F8A" w:rsidRDefault="00CB00E2" w:rsidP="00CB00E2">
            <w:r>
              <w:rPr>
                <w:rFonts w:ascii="Calibri" w:hAnsi="Calibri" w:cs="Calibri"/>
                <w:b/>
                <w:bCs/>
                <w:sz w:val="22"/>
                <w:szCs w:val="22"/>
              </w:rPr>
              <w:t>1.370E-3</w:t>
            </w:r>
          </w:p>
        </w:tc>
        <w:tc>
          <w:tcPr>
            <w:tcW w:w="0" w:type="auto"/>
            <w:vAlign w:val="bottom"/>
          </w:tcPr>
          <w:p w14:paraId="125D10B1" w14:textId="7F99D272" w:rsidR="00CB00E2" w:rsidRPr="00EC1F8A" w:rsidRDefault="00CB00E2" w:rsidP="00CB00E2">
            <w:r>
              <w:rPr>
                <w:rFonts w:ascii="Calibri" w:hAnsi="Calibri" w:cs="Calibri"/>
                <w:sz w:val="22"/>
                <w:szCs w:val="22"/>
              </w:rPr>
              <w:t>3.750E-1</w:t>
            </w:r>
          </w:p>
        </w:tc>
        <w:tc>
          <w:tcPr>
            <w:tcW w:w="0" w:type="auto"/>
            <w:vAlign w:val="bottom"/>
          </w:tcPr>
          <w:p w14:paraId="175600CA" w14:textId="591FCC3B" w:rsidR="00CB00E2" w:rsidRPr="00EC1F8A" w:rsidRDefault="00CB00E2" w:rsidP="00CB00E2">
            <w:r>
              <w:rPr>
                <w:rFonts w:ascii="Calibri" w:hAnsi="Calibri" w:cs="Calibri"/>
                <w:sz w:val="22"/>
                <w:szCs w:val="22"/>
              </w:rPr>
              <w:t>2.230E-3</w:t>
            </w:r>
          </w:p>
        </w:tc>
        <w:tc>
          <w:tcPr>
            <w:tcW w:w="0" w:type="auto"/>
            <w:vAlign w:val="bottom"/>
          </w:tcPr>
          <w:p w14:paraId="5968F87C" w14:textId="54F983C3" w:rsidR="00CB00E2" w:rsidRPr="00EC1F8A" w:rsidRDefault="00CB00E2" w:rsidP="00CB00E2">
            <w:r>
              <w:rPr>
                <w:rFonts w:ascii="Calibri" w:hAnsi="Calibri" w:cs="Calibri"/>
                <w:sz w:val="22"/>
                <w:szCs w:val="22"/>
              </w:rPr>
              <w:t>2.579E-3</w:t>
            </w:r>
          </w:p>
        </w:tc>
        <w:tc>
          <w:tcPr>
            <w:tcW w:w="0" w:type="auto"/>
            <w:vAlign w:val="bottom"/>
          </w:tcPr>
          <w:p w14:paraId="59BE4C27" w14:textId="6197F6F1" w:rsidR="00CB00E2" w:rsidRPr="00EC1F8A" w:rsidRDefault="00CB00E2" w:rsidP="00CB00E2">
            <w:r>
              <w:rPr>
                <w:rFonts w:ascii="Calibri" w:hAnsi="Calibri" w:cs="Calibri"/>
                <w:sz w:val="22"/>
                <w:szCs w:val="22"/>
              </w:rPr>
              <w:t>8.716E-4</w:t>
            </w:r>
          </w:p>
        </w:tc>
        <w:tc>
          <w:tcPr>
            <w:tcW w:w="0" w:type="auto"/>
            <w:vAlign w:val="bottom"/>
          </w:tcPr>
          <w:p w14:paraId="747C66E1" w14:textId="204EEE86" w:rsidR="00CB00E2" w:rsidRPr="00EC1F8A" w:rsidRDefault="00CB00E2" w:rsidP="00CB00E2">
            <w:r>
              <w:rPr>
                <w:rFonts w:ascii="Calibri" w:hAnsi="Calibri" w:cs="Calibri"/>
                <w:sz w:val="22"/>
                <w:szCs w:val="22"/>
              </w:rPr>
              <w:t>1.112E-3</w:t>
            </w:r>
          </w:p>
        </w:tc>
        <w:tc>
          <w:tcPr>
            <w:tcW w:w="0" w:type="auto"/>
            <w:vAlign w:val="bottom"/>
          </w:tcPr>
          <w:p w14:paraId="6383C976" w14:textId="0D3169FA" w:rsidR="00CB00E2" w:rsidRPr="00EC1F8A" w:rsidRDefault="00CB00E2" w:rsidP="00CB00E2">
            <w:r>
              <w:rPr>
                <w:rFonts w:ascii="Calibri" w:hAnsi="Calibri" w:cs="Calibri"/>
                <w:sz w:val="22"/>
                <w:szCs w:val="22"/>
              </w:rPr>
              <w:t>1.066E-3</w:t>
            </w:r>
          </w:p>
        </w:tc>
        <w:tc>
          <w:tcPr>
            <w:tcW w:w="0" w:type="auto"/>
            <w:vAlign w:val="bottom"/>
          </w:tcPr>
          <w:p w14:paraId="51D49A4B" w14:textId="1D4DD7BB" w:rsidR="00CB00E2" w:rsidRPr="00EC1F8A" w:rsidRDefault="00CB00E2" w:rsidP="00CB00E2">
            <w:r>
              <w:rPr>
                <w:rFonts w:ascii="Calibri" w:hAnsi="Calibri" w:cs="Calibri"/>
                <w:sz w:val="22"/>
                <w:szCs w:val="22"/>
              </w:rPr>
              <w:t>6.643E-3</w:t>
            </w:r>
          </w:p>
        </w:tc>
        <w:tc>
          <w:tcPr>
            <w:tcW w:w="0" w:type="auto"/>
            <w:vAlign w:val="bottom"/>
          </w:tcPr>
          <w:p w14:paraId="643014B2" w14:textId="68954209" w:rsidR="00CB00E2" w:rsidRPr="00EC1F8A" w:rsidRDefault="00CB00E2" w:rsidP="00CB00E2">
            <w:r>
              <w:rPr>
                <w:rFonts w:ascii="Calibri" w:hAnsi="Calibri" w:cs="Calibri"/>
                <w:b/>
                <w:bCs/>
                <w:sz w:val="22"/>
                <w:szCs w:val="22"/>
              </w:rPr>
              <w:t>7.090E-4</w:t>
            </w:r>
          </w:p>
        </w:tc>
      </w:tr>
      <w:tr w:rsidR="00CB00E2" w:rsidRPr="00CA6E93" w14:paraId="1E2D9DC3" w14:textId="77777777" w:rsidTr="0052298E">
        <w:trPr>
          <w:jc w:val="center"/>
        </w:trPr>
        <w:tc>
          <w:tcPr>
            <w:tcW w:w="956" w:type="dxa"/>
            <w:tcBorders>
              <w:bottom w:val="single" w:sz="4" w:space="0" w:color="auto"/>
            </w:tcBorders>
          </w:tcPr>
          <w:p w14:paraId="704D0A33" w14:textId="77777777" w:rsidR="00CB00E2" w:rsidRPr="00CA6E93" w:rsidRDefault="00CB00E2" w:rsidP="00CB00E2">
            <w:pPr>
              <w:pStyle w:val="bangtrai"/>
            </w:pPr>
          </w:p>
        </w:tc>
        <w:tc>
          <w:tcPr>
            <w:tcW w:w="0" w:type="auto"/>
            <w:tcBorders>
              <w:bottom w:val="single" w:sz="4" w:space="0" w:color="auto"/>
            </w:tcBorders>
          </w:tcPr>
          <w:p w14:paraId="568D2875"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0055F9EF" w14:textId="1CC9A264" w:rsidR="00CB00E2" w:rsidRPr="00EC1F8A" w:rsidRDefault="00CB00E2" w:rsidP="00CB00E2">
            <w:r>
              <w:rPr>
                <w:rFonts w:ascii="Calibri" w:hAnsi="Calibri" w:cs="Calibri"/>
                <w:sz w:val="22"/>
                <w:szCs w:val="22"/>
              </w:rPr>
              <w:t>1.608E-2</w:t>
            </w:r>
          </w:p>
        </w:tc>
        <w:tc>
          <w:tcPr>
            <w:tcW w:w="0" w:type="auto"/>
            <w:tcBorders>
              <w:top w:val="nil"/>
              <w:left w:val="nil"/>
              <w:bottom w:val="single" w:sz="4" w:space="0" w:color="auto"/>
              <w:right w:val="nil"/>
            </w:tcBorders>
            <w:vAlign w:val="bottom"/>
          </w:tcPr>
          <w:p w14:paraId="7D61E8BD" w14:textId="679C98CC" w:rsidR="00CB00E2" w:rsidRPr="00EC1F8A" w:rsidRDefault="00CB00E2" w:rsidP="00CB00E2">
            <w:r>
              <w:rPr>
                <w:rFonts w:ascii="Calibri" w:hAnsi="Calibri" w:cs="Calibri"/>
                <w:sz w:val="22"/>
                <w:szCs w:val="22"/>
              </w:rPr>
              <w:t>2.271E-2</w:t>
            </w:r>
          </w:p>
        </w:tc>
        <w:tc>
          <w:tcPr>
            <w:tcW w:w="0" w:type="auto"/>
            <w:tcBorders>
              <w:top w:val="nil"/>
              <w:left w:val="nil"/>
              <w:bottom w:val="single" w:sz="4" w:space="0" w:color="auto"/>
              <w:right w:val="nil"/>
            </w:tcBorders>
            <w:vAlign w:val="bottom"/>
          </w:tcPr>
          <w:p w14:paraId="302A8D3A" w14:textId="4AD369A3" w:rsidR="00CB00E2" w:rsidRPr="00EC1F8A" w:rsidRDefault="00CB00E2" w:rsidP="00CB00E2">
            <w:r>
              <w:rPr>
                <w:rFonts w:ascii="Calibri" w:hAnsi="Calibri" w:cs="Calibri"/>
                <w:sz w:val="22"/>
                <w:szCs w:val="22"/>
              </w:rPr>
              <w:t>9.618E-3</w:t>
            </w:r>
          </w:p>
        </w:tc>
        <w:tc>
          <w:tcPr>
            <w:tcW w:w="0" w:type="auto"/>
            <w:tcBorders>
              <w:top w:val="nil"/>
              <w:left w:val="nil"/>
              <w:bottom w:val="single" w:sz="4" w:space="0" w:color="auto"/>
              <w:right w:val="nil"/>
            </w:tcBorders>
            <w:vAlign w:val="bottom"/>
          </w:tcPr>
          <w:p w14:paraId="6B78C7F4" w14:textId="2D2195B0" w:rsidR="00CB00E2" w:rsidRPr="00EC1F8A" w:rsidRDefault="00CB00E2" w:rsidP="00CB00E2">
            <w:r>
              <w:rPr>
                <w:rFonts w:ascii="Calibri" w:hAnsi="Calibri" w:cs="Calibri"/>
                <w:sz w:val="22"/>
                <w:szCs w:val="22"/>
              </w:rPr>
              <w:t>3.872E-2</w:t>
            </w:r>
          </w:p>
        </w:tc>
        <w:tc>
          <w:tcPr>
            <w:tcW w:w="0" w:type="auto"/>
            <w:tcBorders>
              <w:top w:val="nil"/>
              <w:left w:val="nil"/>
              <w:bottom w:val="single" w:sz="4" w:space="0" w:color="auto"/>
              <w:right w:val="nil"/>
            </w:tcBorders>
            <w:vAlign w:val="bottom"/>
          </w:tcPr>
          <w:p w14:paraId="139BCC56" w14:textId="2F25A2A4" w:rsidR="00CB00E2" w:rsidRPr="00EC1F8A" w:rsidRDefault="00CB00E2" w:rsidP="00CB00E2">
            <w:r>
              <w:rPr>
                <w:rFonts w:ascii="Calibri" w:hAnsi="Calibri" w:cs="Calibri"/>
                <w:b/>
                <w:bCs/>
                <w:sz w:val="22"/>
                <w:szCs w:val="22"/>
              </w:rPr>
              <w:t>4.665E-3</w:t>
            </w:r>
          </w:p>
        </w:tc>
        <w:tc>
          <w:tcPr>
            <w:tcW w:w="0" w:type="auto"/>
            <w:tcBorders>
              <w:bottom w:val="single" w:sz="4" w:space="0" w:color="auto"/>
            </w:tcBorders>
            <w:vAlign w:val="bottom"/>
          </w:tcPr>
          <w:p w14:paraId="5FBB0219" w14:textId="2E40C59E" w:rsidR="00CB00E2" w:rsidRPr="00EC1F8A" w:rsidRDefault="00CB00E2" w:rsidP="00CB00E2">
            <w:r>
              <w:rPr>
                <w:rFonts w:ascii="Calibri" w:hAnsi="Calibri" w:cs="Calibri"/>
                <w:sz w:val="22"/>
                <w:szCs w:val="22"/>
              </w:rPr>
              <w:t>2.977E-3</w:t>
            </w:r>
          </w:p>
        </w:tc>
        <w:tc>
          <w:tcPr>
            <w:tcW w:w="0" w:type="auto"/>
            <w:tcBorders>
              <w:bottom w:val="single" w:sz="4" w:space="0" w:color="auto"/>
            </w:tcBorders>
            <w:vAlign w:val="bottom"/>
          </w:tcPr>
          <w:p w14:paraId="244C6CD9" w14:textId="7E8E8667" w:rsidR="00CB00E2" w:rsidRPr="00EC1F8A" w:rsidRDefault="00CB00E2" w:rsidP="00CB00E2">
            <w:r>
              <w:rPr>
                <w:rFonts w:ascii="Calibri" w:hAnsi="Calibri" w:cs="Calibri"/>
                <w:sz w:val="22"/>
                <w:szCs w:val="22"/>
              </w:rPr>
              <w:t>2.985E-3</w:t>
            </w:r>
          </w:p>
        </w:tc>
        <w:tc>
          <w:tcPr>
            <w:tcW w:w="0" w:type="auto"/>
            <w:tcBorders>
              <w:bottom w:val="single" w:sz="4" w:space="0" w:color="auto"/>
            </w:tcBorders>
            <w:vAlign w:val="bottom"/>
          </w:tcPr>
          <w:p w14:paraId="22F88CA9" w14:textId="3A52D657" w:rsidR="00CB00E2" w:rsidRPr="00EC1F8A" w:rsidRDefault="00CB00E2" w:rsidP="00CB00E2">
            <w:r>
              <w:rPr>
                <w:rFonts w:ascii="Calibri" w:hAnsi="Calibri" w:cs="Calibri"/>
                <w:sz w:val="22"/>
                <w:szCs w:val="22"/>
              </w:rPr>
              <w:t>4.630E-3</w:t>
            </w:r>
          </w:p>
        </w:tc>
        <w:tc>
          <w:tcPr>
            <w:tcW w:w="0" w:type="auto"/>
            <w:tcBorders>
              <w:bottom w:val="single" w:sz="4" w:space="0" w:color="auto"/>
            </w:tcBorders>
            <w:vAlign w:val="bottom"/>
          </w:tcPr>
          <w:p w14:paraId="34390257" w14:textId="69B7F324" w:rsidR="00CB00E2" w:rsidRPr="00EC1F8A" w:rsidRDefault="00CB00E2" w:rsidP="00CB00E2">
            <w:r>
              <w:rPr>
                <w:rFonts w:ascii="Calibri" w:hAnsi="Calibri" w:cs="Calibri"/>
                <w:sz w:val="22"/>
                <w:szCs w:val="22"/>
              </w:rPr>
              <w:t>5.928E-3</w:t>
            </w:r>
          </w:p>
        </w:tc>
        <w:tc>
          <w:tcPr>
            <w:tcW w:w="0" w:type="auto"/>
            <w:tcBorders>
              <w:bottom w:val="single" w:sz="4" w:space="0" w:color="auto"/>
            </w:tcBorders>
            <w:vAlign w:val="bottom"/>
          </w:tcPr>
          <w:p w14:paraId="0A1BA05F" w14:textId="481D7D64" w:rsidR="00CB00E2" w:rsidRPr="00EC1F8A" w:rsidRDefault="00CB00E2" w:rsidP="00CB00E2">
            <w:r>
              <w:rPr>
                <w:rFonts w:ascii="Calibri" w:hAnsi="Calibri" w:cs="Calibri"/>
                <w:b/>
                <w:bCs/>
                <w:sz w:val="22"/>
                <w:szCs w:val="22"/>
              </w:rPr>
              <w:t>2.724E-3</w:t>
            </w:r>
          </w:p>
        </w:tc>
        <w:tc>
          <w:tcPr>
            <w:tcW w:w="0" w:type="auto"/>
            <w:tcBorders>
              <w:bottom w:val="single" w:sz="4" w:space="0" w:color="auto"/>
            </w:tcBorders>
            <w:vAlign w:val="bottom"/>
          </w:tcPr>
          <w:p w14:paraId="2788771F" w14:textId="3B22604A" w:rsidR="00CB00E2" w:rsidRPr="00EC1F8A" w:rsidRDefault="00CB00E2" w:rsidP="00CB00E2">
            <w:r>
              <w:rPr>
                <w:rFonts w:ascii="Calibri" w:hAnsi="Calibri" w:cs="Calibri"/>
                <w:sz w:val="22"/>
                <w:szCs w:val="22"/>
              </w:rPr>
              <w:t>3.107E-3</w:t>
            </w:r>
          </w:p>
        </w:tc>
        <w:tc>
          <w:tcPr>
            <w:tcW w:w="0" w:type="auto"/>
            <w:tcBorders>
              <w:bottom w:val="single" w:sz="4" w:space="0" w:color="auto"/>
            </w:tcBorders>
            <w:vAlign w:val="bottom"/>
          </w:tcPr>
          <w:p w14:paraId="394E96BC" w14:textId="6CEE16AE" w:rsidR="00CB00E2" w:rsidRPr="00EC1F8A" w:rsidRDefault="00CB00E2" w:rsidP="00CB00E2">
            <w:r>
              <w:rPr>
                <w:rFonts w:ascii="Calibri" w:hAnsi="Calibri" w:cs="Calibri"/>
                <w:sz w:val="22"/>
                <w:szCs w:val="22"/>
              </w:rPr>
              <w:t>2.440E-3</w:t>
            </w:r>
          </w:p>
        </w:tc>
        <w:tc>
          <w:tcPr>
            <w:tcW w:w="0" w:type="auto"/>
            <w:tcBorders>
              <w:bottom w:val="single" w:sz="4" w:space="0" w:color="auto"/>
            </w:tcBorders>
            <w:vAlign w:val="bottom"/>
          </w:tcPr>
          <w:p w14:paraId="16F98629" w14:textId="7CC97BC4" w:rsidR="00CB00E2" w:rsidRPr="00EC1F8A" w:rsidRDefault="00CB00E2" w:rsidP="00CB00E2">
            <w:r>
              <w:rPr>
                <w:rFonts w:ascii="Calibri" w:hAnsi="Calibri" w:cs="Calibri"/>
                <w:sz w:val="22"/>
                <w:szCs w:val="22"/>
              </w:rPr>
              <w:t>1.794E-3</w:t>
            </w:r>
          </w:p>
        </w:tc>
        <w:tc>
          <w:tcPr>
            <w:tcW w:w="0" w:type="auto"/>
            <w:tcBorders>
              <w:bottom w:val="single" w:sz="4" w:space="0" w:color="auto"/>
            </w:tcBorders>
            <w:vAlign w:val="bottom"/>
          </w:tcPr>
          <w:p w14:paraId="7D9CA0E4" w14:textId="4111AF52" w:rsidR="00CB00E2" w:rsidRPr="00EC1F8A" w:rsidRDefault="00CB00E2" w:rsidP="00CB00E2">
            <w:r>
              <w:rPr>
                <w:rFonts w:ascii="Calibri" w:hAnsi="Calibri" w:cs="Calibri"/>
                <w:sz w:val="22"/>
                <w:szCs w:val="22"/>
              </w:rPr>
              <w:t>9.547E-3</w:t>
            </w:r>
          </w:p>
        </w:tc>
        <w:tc>
          <w:tcPr>
            <w:tcW w:w="0" w:type="auto"/>
            <w:tcBorders>
              <w:bottom w:val="single" w:sz="4" w:space="0" w:color="auto"/>
            </w:tcBorders>
            <w:vAlign w:val="bottom"/>
          </w:tcPr>
          <w:p w14:paraId="7CD54E66" w14:textId="64F2ABA2" w:rsidR="00CB00E2" w:rsidRPr="00EC1F8A" w:rsidRDefault="00CB00E2" w:rsidP="00CB00E2">
            <w:r>
              <w:rPr>
                <w:rFonts w:ascii="Calibri" w:hAnsi="Calibri" w:cs="Calibri"/>
                <w:b/>
                <w:bCs/>
                <w:sz w:val="22"/>
                <w:szCs w:val="22"/>
              </w:rPr>
              <w:t>1.738E-3</w:t>
            </w:r>
          </w:p>
        </w:tc>
      </w:tr>
    </w:tbl>
    <w:p w14:paraId="5709FB4F" w14:textId="77777777" w:rsidR="00C46984" w:rsidRPr="00B064CF" w:rsidRDefault="00C46984" w:rsidP="00703B7F">
      <w:pPr>
        <w:pStyle w:val="bangtrai"/>
      </w:pPr>
    </w:p>
    <w:tbl>
      <w:tblPr>
        <w:tblStyle w:val="TableGrid"/>
        <w:tblW w:w="5000" w:type="pct"/>
        <w:tblCellMar>
          <w:left w:w="0" w:type="dxa"/>
          <w:right w:w="0" w:type="dxa"/>
        </w:tblCellMar>
        <w:tblLook w:val="04A0" w:firstRow="1" w:lastRow="0" w:firstColumn="1" w:lastColumn="0" w:noHBand="0" w:noVBand="1"/>
      </w:tblPr>
      <w:tblGrid>
        <w:gridCol w:w="3140"/>
        <w:gridCol w:w="3141"/>
        <w:gridCol w:w="3141"/>
        <w:gridCol w:w="3141"/>
        <w:gridCol w:w="3141"/>
      </w:tblGrid>
      <w:tr w:rsidR="00D6424A" w:rsidRPr="00DD53BC" w14:paraId="4955EE5F" w14:textId="70C23745" w:rsidTr="00D6424A">
        <w:tc>
          <w:tcPr>
            <w:tcW w:w="1000" w:type="pct"/>
            <w:tcBorders>
              <w:top w:val="nil"/>
              <w:left w:val="nil"/>
              <w:bottom w:val="nil"/>
              <w:right w:val="nil"/>
            </w:tcBorders>
          </w:tcPr>
          <w:p w14:paraId="5B180405" w14:textId="77777777" w:rsidR="00D6424A" w:rsidRPr="0037277E" w:rsidRDefault="00D6424A" w:rsidP="001501D2">
            <w:pPr>
              <w:pStyle w:val="banggiua"/>
            </w:pPr>
            <w:r w:rsidRPr="00007EB8">
              <w:rPr>
                <w:noProof/>
              </w:rPr>
              <w:drawing>
                <wp:inline distT="0" distB="0" distL="0" distR="0" wp14:anchorId="231A0191" wp14:editId="4DAC3BA4">
                  <wp:extent cx="1980000" cy="2037291"/>
                  <wp:effectExtent l="0" t="0" r="1270" b="1270"/>
                  <wp:docPr id="1379383913" name="Picture 15"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83913" name="Picture 15" descr="A graph with different colored squares&#10;&#10;AI-generated content may be incorrect."/>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980000" cy="2037291"/>
                          </a:xfrm>
                          <a:prstGeom prst="rect">
                            <a:avLst/>
                          </a:prstGeom>
                          <a:noFill/>
                          <a:ln>
                            <a:noFill/>
                          </a:ln>
                        </pic:spPr>
                      </pic:pic>
                    </a:graphicData>
                  </a:graphic>
                </wp:inline>
              </w:drawing>
            </w:r>
          </w:p>
        </w:tc>
        <w:tc>
          <w:tcPr>
            <w:tcW w:w="1000" w:type="pct"/>
            <w:tcBorders>
              <w:top w:val="nil"/>
              <w:left w:val="nil"/>
              <w:bottom w:val="nil"/>
              <w:right w:val="nil"/>
            </w:tcBorders>
          </w:tcPr>
          <w:p w14:paraId="435F0A82" w14:textId="77777777" w:rsidR="00D6424A" w:rsidRPr="00DD53BC" w:rsidRDefault="00D6424A" w:rsidP="001501D2">
            <w:pPr>
              <w:pStyle w:val="banggiua"/>
            </w:pPr>
            <w:r w:rsidRPr="00007EB8">
              <w:rPr>
                <w:noProof/>
              </w:rPr>
              <w:drawing>
                <wp:inline distT="0" distB="0" distL="0" distR="0" wp14:anchorId="180CDAEF" wp14:editId="6378CFC1">
                  <wp:extent cx="1980000" cy="2151526"/>
                  <wp:effectExtent l="0" t="0" r="1270" b="1270"/>
                  <wp:docPr id="1730017837" name="Picture 12"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17837" name="Picture 12" descr="A graph with colorful squares and numbers&#10;&#10;AI-generated content may be incorrect."/>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980000" cy="2151526"/>
                          </a:xfrm>
                          <a:prstGeom prst="rect">
                            <a:avLst/>
                          </a:prstGeom>
                          <a:noFill/>
                          <a:ln>
                            <a:noFill/>
                          </a:ln>
                        </pic:spPr>
                      </pic:pic>
                    </a:graphicData>
                  </a:graphic>
                </wp:inline>
              </w:drawing>
            </w:r>
          </w:p>
        </w:tc>
        <w:tc>
          <w:tcPr>
            <w:tcW w:w="1000" w:type="pct"/>
            <w:tcBorders>
              <w:top w:val="nil"/>
              <w:left w:val="nil"/>
              <w:bottom w:val="nil"/>
              <w:right w:val="nil"/>
            </w:tcBorders>
          </w:tcPr>
          <w:p w14:paraId="3022FD23" w14:textId="77777777" w:rsidR="00D6424A" w:rsidRPr="00DD53BC" w:rsidRDefault="00D6424A" w:rsidP="001501D2">
            <w:pPr>
              <w:pStyle w:val="banggiua"/>
            </w:pPr>
            <w:r w:rsidRPr="00007EB8">
              <w:rPr>
                <w:noProof/>
              </w:rPr>
              <w:drawing>
                <wp:inline distT="0" distB="0" distL="0" distR="0" wp14:anchorId="3381E358" wp14:editId="2CC6FC67">
                  <wp:extent cx="1980000" cy="2085226"/>
                  <wp:effectExtent l="0" t="0" r="1270" b="0"/>
                  <wp:docPr id="1587143922" name="Picture 13"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43922" name="Picture 13" descr="A graph with colorful lines and numbers&#10;&#10;AI-generated content may be incorrect."/>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980000" cy="2085226"/>
                          </a:xfrm>
                          <a:prstGeom prst="rect">
                            <a:avLst/>
                          </a:prstGeom>
                          <a:noFill/>
                          <a:ln>
                            <a:noFill/>
                          </a:ln>
                        </pic:spPr>
                      </pic:pic>
                    </a:graphicData>
                  </a:graphic>
                </wp:inline>
              </w:drawing>
            </w:r>
          </w:p>
        </w:tc>
        <w:tc>
          <w:tcPr>
            <w:tcW w:w="1000" w:type="pct"/>
            <w:tcBorders>
              <w:top w:val="nil"/>
              <w:left w:val="nil"/>
              <w:bottom w:val="nil"/>
              <w:right w:val="nil"/>
            </w:tcBorders>
          </w:tcPr>
          <w:p w14:paraId="543CF3B4" w14:textId="03B90F01" w:rsidR="00D6424A" w:rsidRPr="00007EB8" w:rsidRDefault="00D6424A" w:rsidP="001501D2">
            <w:pPr>
              <w:pStyle w:val="banggiua"/>
              <w:rPr>
                <w:noProof/>
              </w:rPr>
            </w:pPr>
            <w:r w:rsidRPr="00007EB8">
              <w:rPr>
                <w:noProof/>
              </w:rPr>
              <w:drawing>
                <wp:inline distT="0" distB="0" distL="0" distR="0" wp14:anchorId="6D8148A4" wp14:editId="13CCAD06">
                  <wp:extent cx="1980000" cy="2021660"/>
                  <wp:effectExtent l="0" t="0" r="1270" b="0"/>
                  <wp:docPr id="1406332177" name="Picture 16"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32177" name="Picture 16" descr="A graph with different colored squares&#10;&#10;AI-generated content may be incorrect."/>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980000" cy="2021660"/>
                          </a:xfrm>
                          <a:prstGeom prst="rect">
                            <a:avLst/>
                          </a:prstGeom>
                          <a:noFill/>
                          <a:ln>
                            <a:noFill/>
                          </a:ln>
                        </pic:spPr>
                      </pic:pic>
                    </a:graphicData>
                  </a:graphic>
                </wp:inline>
              </w:drawing>
            </w:r>
          </w:p>
        </w:tc>
        <w:tc>
          <w:tcPr>
            <w:tcW w:w="1000" w:type="pct"/>
            <w:tcBorders>
              <w:top w:val="nil"/>
              <w:left w:val="nil"/>
              <w:bottom w:val="nil"/>
              <w:right w:val="nil"/>
            </w:tcBorders>
          </w:tcPr>
          <w:p w14:paraId="65CF42AF" w14:textId="232845E0" w:rsidR="00D6424A" w:rsidRPr="00007EB8" w:rsidRDefault="00D6424A" w:rsidP="001501D2">
            <w:pPr>
              <w:pStyle w:val="banggiua"/>
              <w:rPr>
                <w:noProof/>
              </w:rPr>
            </w:pPr>
            <w:r w:rsidRPr="00007EB8">
              <w:rPr>
                <w:noProof/>
              </w:rPr>
              <w:drawing>
                <wp:inline distT="0" distB="0" distL="0" distR="0" wp14:anchorId="5B0D79E4" wp14:editId="2F09FFAA">
                  <wp:extent cx="1980000" cy="2061076"/>
                  <wp:effectExtent l="0" t="0" r="1270" b="0"/>
                  <wp:docPr id="1738600856" name="Picture 19" descr="A graph of a graph with different colore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00856" name="Picture 19" descr="A graph of a graph with different colored numbers&#10;&#10;AI-generated content may be incorrect."/>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980000" cy="2061076"/>
                          </a:xfrm>
                          <a:prstGeom prst="rect">
                            <a:avLst/>
                          </a:prstGeom>
                          <a:noFill/>
                          <a:ln>
                            <a:noFill/>
                          </a:ln>
                        </pic:spPr>
                      </pic:pic>
                    </a:graphicData>
                  </a:graphic>
                </wp:inline>
              </w:drawing>
            </w:r>
          </w:p>
        </w:tc>
      </w:tr>
      <w:tr w:rsidR="00D6424A" w:rsidRPr="00C419BC" w14:paraId="421462AB" w14:textId="16A3FEAA" w:rsidTr="00D6424A">
        <w:tc>
          <w:tcPr>
            <w:tcW w:w="5000" w:type="pct"/>
            <w:gridSpan w:val="5"/>
            <w:tcBorders>
              <w:top w:val="nil"/>
              <w:left w:val="nil"/>
              <w:bottom w:val="nil"/>
              <w:right w:val="nil"/>
            </w:tcBorders>
          </w:tcPr>
          <w:p w14:paraId="2C6D8F8F" w14:textId="7503C7AB" w:rsidR="00D6424A" w:rsidRPr="00007EB8" w:rsidRDefault="00D6424A" w:rsidP="00D6424A">
            <w:pPr>
              <w:pStyle w:val="banggiua"/>
              <w:jc w:val="left"/>
              <w:rPr>
                <w:noProof/>
              </w:rPr>
            </w:pPr>
            <w:r w:rsidRPr="00D6424A">
              <w:rPr>
                <w:b/>
                <w:bCs/>
                <w:noProof/>
              </w:rPr>
              <w:fldChar w:fldCharType="begin"/>
            </w:r>
            <w:r w:rsidRPr="00D6424A">
              <w:rPr>
                <w:b/>
                <w:bCs/>
                <w:noProof/>
              </w:rPr>
              <w:instrText xml:space="preserve"> REF _Ref203474999 \n \h </w:instrText>
            </w:r>
            <w:r>
              <w:rPr>
                <w:b/>
                <w:bCs/>
                <w:noProof/>
              </w:rPr>
              <w:instrText xml:space="preserve"> \* MERGEFORMAT </w:instrText>
            </w:r>
            <w:r w:rsidRPr="00D6424A">
              <w:rPr>
                <w:b/>
                <w:bCs/>
                <w:noProof/>
              </w:rPr>
            </w:r>
            <w:r w:rsidRPr="00D6424A">
              <w:rPr>
                <w:b/>
                <w:bCs/>
                <w:noProof/>
              </w:rPr>
              <w:fldChar w:fldCharType="separate"/>
            </w:r>
            <w:r w:rsidRPr="00D6424A">
              <w:rPr>
                <w:b/>
                <w:bCs/>
                <w:noProof/>
              </w:rPr>
              <w:t>Fig. 13</w:t>
            </w:r>
            <w:r w:rsidRPr="00D6424A">
              <w:rPr>
                <w:b/>
                <w:bCs/>
                <w:noProof/>
              </w:rPr>
              <w:fldChar w:fldCharType="end"/>
            </w:r>
            <w:r w:rsidRPr="00D6424A">
              <w:rPr>
                <w:b/>
                <w:bCs/>
                <w:noProof/>
              </w:rPr>
              <w:t>.</w:t>
            </w:r>
            <w:r>
              <w:rPr>
                <w:noProof/>
              </w:rPr>
              <w:t xml:space="preserve"> (continued)</w:t>
            </w:r>
          </w:p>
        </w:tc>
      </w:tr>
    </w:tbl>
    <w:p w14:paraId="477B3431" w14:textId="77777777" w:rsidR="000C5537" w:rsidRDefault="000C5537" w:rsidP="00435BD2">
      <w:pPr>
        <w:pStyle w:val="bangtrai"/>
        <w:sectPr w:rsidR="000C5537" w:rsidSect="00C46984">
          <w:footnotePr>
            <w:numFmt w:val="chicago"/>
          </w:footnotePr>
          <w:pgSz w:w="16838" w:h="11906" w:orient="landscape"/>
          <w:pgMar w:top="567" w:right="567" w:bottom="567" w:left="567" w:header="902" w:footer="709" w:gutter="0"/>
          <w:cols w:space="708"/>
          <w:docGrid w:linePitch="360"/>
        </w:sectPr>
      </w:pPr>
    </w:p>
    <w:p w14:paraId="5808BE68" w14:textId="7358D305" w:rsidR="00722E15" w:rsidRDefault="00F40B2A" w:rsidP="00127A25">
      <w:pPr>
        <w:pStyle w:val="muc"/>
      </w:pPr>
      <w:bookmarkStart w:id="62" w:name="_Ref183162415"/>
      <w:r>
        <w:t>A r</w:t>
      </w:r>
      <w:r w:rsidR="007E2B42">
        <w:t>eal</w:t>
      </w:r>
      <w:r>
        <w:t>-</w:t>
      </w:r>
      <w:r w:rsidR="00CB3FE2">
        <w:t>world</w:t>
      </w:r>
      <w:r>
        <w:t xml:space="preserve"> </w:t>
      </w:r>
      <w:r w:rsidR="00DD4731">
        <w:t>MOO</w:t>
      </w:r>
      <w:r w:rsidR="0049485B">
        <w:t xml:space="preserve"> </w:t>
      </w:r>
      <w:r w:rsidR="00B62C9C">
        <w:t xml:space="preserve">of MOFDA for </w:t>
      </w:r>
      <w:r w:rsidR="007E2B42">
        <w:t>a</w:t>
      </w:r>
      <w:r w:rsidR="0049485B">
        <w:t xml:space="preserve"> </w:t>
      </w:r>
      <w:r w:rsidR="00724B5C" w:rsidRPr="00724B5C">
        <w:t>ste</w:t>
      </w:r>
      <w:r w:rsidR="0049485B">
        <w:t>el frame structure</w:t>
      </w:r>
      <w:bookmarkEnd w:id="62"/>
    </w:p>
    <w:p w14:paraId="6BBFD853" w14:textId="4121F96E" w:rsidR="001C7D70" w:rsidRDefault="001C7D70" w:rsidP="001C7D70">
      <w:pPr>
        <w:pStyle w:val="muc1"/>
      </w:pPr>
      <w:r>
        <w:t xml:space="preserve">A </w:t>
      </w:r>
      <w:r w:rsidR="00F16371">
        <w:t xml:space="preserve">real-world </w:t>
      </w:r>
      <w:r w:rsidR="00724B5C">
        <w:rPr>
          <w:iCs/>
        </w:rPr>
        <w:t>ste</w:t>
      </w:r>
      <w:r>
        <w:t xml:space="preserve">el frame </w:t>
      </w:r>
      <w:r w:rsidR="004A2696">
        <w:t>struc</w:t>
      </w:r>
      <w:r w:rsidR="001C2145">
        <w:t>tu</w:t>
      </w:r>
      <w:r w:rsidR="004A2696">
        <w:t xml:space="preserve">re </w:t>
      </w:r>
      <w:r>
        <w:t xml:space="preserve">of </w:t>
      </w:r>
      <w:r w:rsidR="00FD46C7">
        <w:t xml:space="preserve">a </w:t>
      </w:r>
      <w:r w:rsidRPr="000F3B0D">
        <w:t>waiting</w:t>
      </w:r>
      <w:r w:rsidR="00FD46C7">
        <w:t xml:space="preserve"> </w:t>
      </w:r>
      <w:r w:rsidRPr="000F3B0D">
        <w:t>station</w:t>
      </w:r>
    </w:p>
    <w:p w14:paraId="2E40D7E9" w14:textId="77777777" w:rsidR="004D1F53" w:rsidRPr="000F3B0D" w:rsidRDefault="004D1F53" w:rsidP="004D1F53">
      <w:pPr>
        <w:pStyle w:val="thuong"/>
      </w:pPr>
      <w:r w:rsidRPr="000F3B0D">
        <w:t>One of the most significa</w:t>
      </w:r>
      <w:r>
        <w:t>n</w:t>
      </w:r>
      <w:r w:rsidRPr="000F3B0D">
        <w:t xml:space="preserve">t contributions of this study is the application of the </w:t>
      </w:r>
      <w:r>
        <w:t xml:space="preserve">proposed </w:t>
      </w:r>
      <w:r w:rsidRPr="000F3B0D">
        <w:t xml:space="preserve">MOFDA algorithm to optimize the design of a real-world </w:t>
      </w:r>
      <w:r w:rsidRPr="00724B5C">
        <w:t>ste</w:t>
      </w:r>
      <w:r w:rsidRPr="000F3B0D">
        <w:t>el frame structure. The case study focuses on the passenger waiting station at a ferry terminal located in Dong Bai, Cat Hai Island, Hai Phong, Vietnam (</w:t>
      </w:r>
      <w:r>
        <w:t xml:space="preserve">see </w:t>
      </w:r>
      <w:r>
        <w:fldChar w:fldCharType="begin"/>
      </w:r>
      <w:r>
        <w:instrText xml:space="preserve"> REF _Ref183075556 \n \h </w:instrText>
      </w:r>
      <w:r>
        <w:fldChar w:fldCharType="separate"/>
      </w:r>
      <w:r>
        <w:t>Fig. 13</w:t>
      </w:r>
      <w:r>
        <w:fldChar w:fldCharType="end"/>
      </w:r>
      <w:r w:rsidRPr="000F3B0D">
        <w:t>). The original structure (</w:t>
      </w:r>
      <w:r>
        <w:t xml:space="preserve">see </w:t>
      </w:r>
      <w:r>
        <w:fldChar w:fldCharType="begin"/>
      </w:r>
      <w:r>
        <w:instrText xml:space="preserve"> REF _Ref183069123 \n \h </w:instrText>
      </w:r>
      <w:r>
        <w:fldChar w:fldCharType="separate"/>
      </w:r>
      <w:r>
        <w:t>Fig. 14</w:t>
      </w:r>
      <w:r>
        <w:fldChar w:fldCharType="end"/>
      </w:r>
      <w:r w:rsidRPr="000F3B0D">
        <w:t xml:space="preserve">) features column of H400(150)×250×8×8, </w:t>
      </w:r>
      <w:r>
        <w:t>truss</w:t>
      </w:r>
      <w:r w:rsidRPr="000F3B0D">
        <w:t xml:space="preserve"> of H350(150)×250×8×8, and </w:t>
      </w:r>
      <w:r>
        <w:t xml:space="preserve">tie </w:t>
      </w:r>
      <w:r w:rsidRPr="000F3B0D">
        <w:t xml:space="preserve">brace of </w:t>
      </w:r>
      <m:oMath>
        <m:r>
          <w:rPr>
            <w:rFonts w:ascii="Cambria Math" w:hAnsi="Cambria Math"/>
          </w:rPr>
          <m:t>ϕ</m:t>
        </m:r>
      </m:oMath>
      <w:r w:rsidRPr="000F3B0D">
        <w:t>76×3 (</w:t>
      </w:r>
      <w:r>
        <w:t xml:space="preserve">see </w:t>
      </w:r>
      <w:r>
        <w:fldChar w:fldCharType="begin"/>
      </w:r>
      <w:r>
        <w:instrText xml:space="preserve"> REF _Ref183076035 \n \h </w:instrText>
      </w:r>
      <w:r>
        <w:fldChar w:fldCharType="separate"/>
      </w:r>
      <w:r>
        <w:t>Fig. 15</w:t>
      </w:r>
      <w:r>
        <w:fldChar w:fldCharType="end"/>
      </w:r>
      <w:r w:rsidRPr="000F3B0D">
        <w:t>).</w:t>
      </w:r>
      <w:r>
        <w:t xml:space="preserve"> </w:t>
      </w:r>
      <w:r w:rsidRPr="000F3B0D">
        <w:t xml:space="preserve">Through the redesign of this </w:t>
      </w:r>
      <w:r w:rsidRPr="00724B5C">
        <w:t>ste</w:t>
      </w:r>
      <w:r w:rsidRPr="000F3B0D">
        <w:t xml:space="preserve">el frame, the </w:t>
      </w:r>
      <w:r>
        <w:t xml:space="preserve">proposed </w:t>
      </w:r>
      <w:r w:rsidRPr="000F3B0D">
        <w:t xml:space="preserve">MOFDA algorithm demonstrates its capability to tackle complex, real-world engineering challenges. The optimization </w:t>
      </w:r>
      <w:r>
        <w:t>aims to enhance structural performance and reduce material usage, underscoring</w:t>
      </w:r>
      <w:r w:rsidRPr="000F3B0D">
        <w:t xml:space="preserve"> the potential for significant cost savings and environmental benefits. This practical application validates MOFDA as a </w:t>
      </w:r>
      <w:r>
        <w:t>robust</w:t>
      </w:r>
      <w:r w:rsidRPr="000F3B0D">
        <w:t xml:space="preserve"> tool in structural engineering, setting a precedent for innovative and efficient design solutions.</w:t>
      </w:r>
    </w:p>
    <w:p w14:paraId="24FD3C97" w14:textId="244F9AD1" w:rsidR="00C20E54" w:rsidRDefault="00C20E54" w:rsidP="00794B15">
      <w:pPr>
        <w:pStyle w:val="thuong"/>
        <w:ind w:firstLine="0"/>
        <w:jc w:val="center"/>
      </w:pPr>
      <w:r>
        <w:rPr>
          <w:noProof/>
        </w:rPr>
        <w:drawing>
          <wp:inline distT="0" distB="0" distL="0" distR="0" wp14:anchorId="7CBD5510" wp14:editId="277514B1">
            <wp:extent cx="6334260" cy="3667125"/>
            <wp:effectExtent l="0" t="0" r="9525" b="0"/>
            <wp:docPr id="1638253808" name="Picture 1" descr="A long shot of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53808" name="Picture 1" descr="A long shot of a bridge&#10;&#10;Description automatically generated"/>
                    <pic:cNvPicPr/>
                  </pic:nvPicPr>
                  <pic:blipFill rotWithShape="1">
                    <a:blip r:embed="rId106"/>
                    <a:srcRect b="27224"/>
                    <a:stretch/>
                  </pic:blipFill>
                  <pic:spPr bwMode="auto">
                    <a:xfrm flipH="1">
                      <a:off x="0" y="0"/>
                      <a:ext cx="6453278" cy="3736028"/>
                    </a:xfrm>
                    <a:prstGeom prst="rect">
                      <a:avLst/>
                    </a:prstGeom>
                    <a:ln>
                      <a:noFill/>
                    </a:ln>
                    <a:extLst>
                      <a:ext uri="{53640926-AAD7-44D8-BBD7-CCE9431645EC}">
                        <a14:shadowObscured xmlns:a14="http://schemas.microsoft.com/office/drawing/2010/main"/>
                      </a:ext>
                    </a:extLst>
                  </pic:spPr>
                </pic:pic>
              </a:graphicData>
            </a:graphic>
          </wp:inline>
        </w:drawing>
      </w:r>
    </w:p>
    <w:p w14:paraId="220A35C4" w14:textId="4B7CCF5F" w:rsidR="00C20E54" w:rsidRDefault="00C20E54" w:rsidP="00C20E54">
      <w:pPr>
        <w:pStyle w:val="chuthichhinh"/>
      </w:pPr>
      <w:bookmarkStart w:id="63" w:name="_Ref183075556"/>
      <w:r>
        <w:t xml:space="preserve">The </w:t>
      </w:r>
      <w:r w:rsidR="003A0F78">
        <w:t>waiting</w:t>
      </w:r>
      <w:r>
        <w:t xml:space="preserve"> station for passengers </w:t>
      </w:r>
      <w:r w:rsidR="001456D4">
        <w:t>at</w:t>
      </w:r>
      <w:r>
        <w:t xml:space="preserve"> Dong Bai ferry terminal</w:t>
      </w:r>
      <w:bookmarkEnd w:id="63"/>
    </w:p>
    <w:p w14:paraId="7A84FD4F" w14:textId="77777777" w:rsidR="009203E2" w:rsidRDefault="009203E2" w:rsidP="009203E2">
      <w:pPr>
        <w:pStyle w:val="muc1"/>
      </w:pPr>
      <w:r>
        <w:t>Loads and Combinations</w:t>
      </w:r>
    </w:p>
    <w:p w14:paraId="5C44E361" w14:textId="77777777" w:rsidR="003E7F55" w:rsidRDefault="009203E2" w:rsidP="003E7F55">
      <w:pPr>
        <w:pStyle w:val="thuong"/>
        <w:rPr>
          <w:sz w:val="22"/>
        </w:rPr>
      </w:pPr>
      <w:r>
        <w:t xml:space="preserve">For this work, the design of the real-world steel structure complies with the </w:t>
      </w:r>
      <w:r w:rsidRPr="00E31D7C">
        <w:rPr>
          <w:rStyle w:val="Strong"/>
          <w:b w:val="0"/>
          <w:bCs w:val="0"/>
        </w:rPr>
        <w:t>ASCE7-</w:t>
      </w:r>
      <w:r>
        <w:rPr>
          <w:rStyle w:val="Strong"/>
          <w:b w:val="0"/>
          <w:bCs w:val="0"/>
        </w:rPr>
        <w:t>10</w:t>
      </w:r>
      <w:r w:rsidRPr="00E31D7C">
        <w:rPr>
          <w:rStyle w:val="Strong"/>
          <w:b w:val="0"/>
          <w:bCs w:val="0"/>
        </w:rPr>
        <w:t xml:space="preserve"> standard</w:t>
      </w:r>
      <w:r>
        <w:rPr>
          <w:rStyle w:val="Strong"/>
          <w:b w:val="0"/>
          <w:bCs w:val="0"/>
        </w:rPr>
        <w:t xml:space="preserve"> </w:t>
      </w:r>
      <w:r>
        <w:rPr>
          <w:rStyle w:val="Strong"/>
          <w:b w:val="0"/>
          <w:bCs w:val="0"/>
        </w:rPr>
        <w:fldChar w:fldCharType="begin"/>
      </w:r>
      <w:r w:rsidR="00A46551">
        <w:rPr>
          <w:rStyle w:val="Strong"/>
          <w:b w:val="0"/>
          <w:bCs w:val="0"/>
        </w:rPr>
        <w:instrText xml:space="preserve"> ADDIN EN.CITE &lt;EndNote&gt;&lt;Cite&gt;&lt;Author&gt;ASCE7-10&lt;/Author&gt;&lt;Year&gt;2010&lt;/Year&gt;&lt;RecNum&gt;670&lt;/RecNum&gt;&lt;DisplayText&gt;[44]&lt;/DisplayText&gt;&lt;record&gt;&lt;rec-number&gt;670&lt;/rec-number&gt;&lt;foreign-keys&gt;&lt;key app="EN" db-id="9ftp5xrvm9ww2uevpt5xvwvyf9z5vxdtdf52" timestamp="1737862617"&gt;670&lt;/key&gt;&lt;/foreign-keys&gt;&lt;ref-type name="Standard"&gt;58&lt;/ref-type&gt;&lt;contributors&gt;&lt;authors&gt;&lt;author&gt;ASCE7-10&lt;/author&gt;&lt;/authors&gt;&lt;/contributors&gt;&lt;titles&gt;&lt;title&gt;Minimum design loads for buildings and other structures&lt;/title&gt;&lt;/titles&gt;&lt;volume&gt;ASCE/SEI 7-10 &lt;/volume&gt;&lt;dates&gt;&lt;year&gt;2010&lt;/year&gt;&lt;/dates&gt;&lt;publisher&gt;American Society of Civil Engineers&lt;/publisher&gt;&lt;urls&gt;&lt;/urls&gt;&lt;/record&gt;&lt;/Cite&gt;&lt;/EndNote&gt;</w:instrText>
      </w:r>
      <w:r>
        <w:rPr>
          <w:rStyle w:val="Strong"/>
          <w:b w:val="0"/>
          <w:bCs w:val="0"/>
        </w:rPr>
        <w:fldChar w:fldCharType="separate"/>
      </w:r>
      <w:r w:rsidR="00A46551">
        <w:rPr>
          <w:rStyle w:val="Strong"/>
          <w:b w:val="0"/>
          <w:bCs w:val="0"/>
          <w:noProof/>
        </w:rPr>
        <w:t>[</w:t>
      </w:r>
      <w:hyperlink w:anchor="_ENREF_44" w:tooltip="ASCE7-10, 2010 #670" w:history="1">
        <w:r w:rsidR="00A46551">
          <w:rPr>
            <w:rStyle w:val="Strong"/>
            <w:b w:val="0"/>
            <w:bCs w:val="0"/>
            <w:noProof/>
          </w:rPr>
          <w:t>44</w:t>
        </w:r>
      </w:hyperlink>
      <w:r w:rsidR="00A46551">
        <w:rPr>
          <w:rStyle w:val="Strong"/>
          <w:b w:val="0"/>
          <w:bCs w:val="0"/>
          <w:noProof/>
        </w:rPr>
        <w:t>]</w:t>
      </w:r>
      <w:r>
        <w:rPr>
          <w:rStyle w:val="Strong"/>
          <w:b w:val="0"/>
          <w:bCs w:val="0"/>
        </w:rPr>
        <w:fldChar w:fldCharType="end"/>
      </w:r>
      <w:r>
        <w:t xml:space="preserve">, utilizing carefully defined load cases and combinations. The applied loads include the structure’s weight  (Dead Load - DL), labour live load (labour load - LL), and wind loads acting in various directions (WXLA, WXLB, WXRA, WXRB), ensuring a comprehensive evaluation of the structure's performance. Detailed descriptions of the load types are outlined in </w:t>
      </w:r>
      <w:r>
        <w:fldChar w:fldCharType="begin"/>
      </w:r>
      <w:r>
        <w:instrText xml:space="preserve"> REF _Ref188693765 \n \h </w:instrText>
      </w:r>
      <w:r>
        <w:fldChar w:fldCharType="separate"/>
      </w:r>
      <w:r>
        <w:t>Table 7</w:t>
      </w:r>
      <w:r>
        <w:fldChar w:fldCharType="end"/>
      </w:r>
      <w:r>
        <w:t xml:space="preserve">. </w:t>
      </w:r>
      <w:r w:rsidR="003E7F55">
        <w:t xml:space="preserve">Furthermore, </w:t>
      </w:r>
      <w:r w:rsidR="003E7F55">
        <w:fldChar w:fldCharType="begin"/>
      </w:r>
      <w:r w:rsidR="003E7F55">
        <w:instrText xml:space="preserve"> REF _Ref189392531 \n \h </w:instrText>
      </w:r>
      <w:r w:rsidR="003E7F55">
        <w:fldChar w:fldCharType="separate"/>
      </w:r>
      <w:r w:rsidR="003E7F55">
        <w:t>Table 8</w:t>
      </w:r>
      <w:r w:rsidR="003E7F55">
        <w:fldChar w:fldCharType="end"/>
      </w:r>
      <w:r w:rsidR="003E7F55">
        <w:t xml:space="preserve"> presents 19 meticulously crafted load combinations based on ASCE7-10 guidelines, ensuring the design meets rigorous safety and reliability standards.</w:t>
      </w:r>
    </w:p>
    <w:p w14:paraId="45D6C1FB" w14:textId="77777777" w:rsidR="009203E2" w:rsidRDefault="009203E2" w:rsidP="009203E2">
      <w:pPr>
        <w:pStyle w:val="chuthichbang"/>
      </w:pPr>
      <w:bookmarkStart w:id="64" w:name="_Ref188693765"/>
      <w:r>
        <w:t>Load definitions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9"/>
        <w:gridCol w:w="760"/>
        <w:gridCol w:w="1345"/>
        <w:gridCol w:w="6657"/>
      </w:tblGrid>
      <w:tr w:rsidR="009203E2" w:rsidRPr="00610096" w14:paraId="1A35236D" w14:textId="77777777" w:rsidTr="009865AF">
        <w:tc>
          <w:tcPr>
            <w:tcW w:w="584" w:type="pct"/>
            <w:tcBorders>
              <w:top w:val="single" w:sz="4" w:space="0" w:color="auto"/>
              <w:bottom w:val="single" w:sz="4" w:space="0" w:color="auto"/>
            </w:tcBorders>
            <w:shd w:val="clear" w:color="auto" w:fill="DEEAF6" w:themeFill="accent1" w:themeFillTint="33"/>
          </w:tcPr>
          <w:bookmarkEnd w:id="64"/>
          <w:p w14:paraId="5ADC8B41" w14:textId="77777777" w:rsidR="009203E2" w:rsidRDefault="009203E2" w:rsidP="00435BD2">
            <w:pPr>
              <w:pStyle w:val="bangtrai"/>
            </w:pPr>
            <w:r>
              <w:t>Load case</w:t>
            </w:r>
          </w:p>
        </w:tc>
        <w:tc>
          <w:tcPr>
            <w:tcW w:w="383" w:type="pct"/>
            <w:tcBorders>
              <w:top w:val="single" w:sz="4" w:space="0" w:color="auto"/>
              <w:bottom w:val="single" w:sz="4" w:space="0" w:color="auto"/>
            </w:tcBorders>
            <w:shd w:val="clear" w:color="auto" w:fill="DEEAF6" w:themeFill="accent1" w:themeFillTint="33"/>
          </w:tcPr>
          <w:p w14:paraId="59D72AFB" w14:textId="77777777" w:rsidR="009203E2" w:rsidRDefault="009203E2" w:rsidP="00435BD2">
            <w:pPr>
              <w:pStyle w:val="bangtrai"/>
            </w:pPr>
            <w:r>
              <w:t>Type</w:t>
            </w:r>
          </w:p>
        </w:tc>
        <w:tc>
          <w:tcPr>
            <w:tcW w:w="678" w:type="pct"/>
            <w:tcBorders>
              <w:top w:val="single" w:sz="4" w:space="0" w:color="auto"/>
              <w:bottom w:val="single" w:sz="4" w:space="0" w:color="auto"/>
            </w:tcBorders>
            <w:shd w:val="clear" w:color="auto" w:fill="DEEAF6" w:themeFill="accent1" w:themeFillTint="33"/>
          </w:tcPr>
          <w:p w14:paraId="2E98CE61" w14:textId="77777777" w:rsidR="009203E2" w:rsidRDefault="009203E2" w:rsidP="00435BD2">
            <w:pPr>
              <w:pStyle w:val="bangtrai"/>
            </w:pPr>
            <w:r>
              <w:t xml:space="preserve">Design type </w:t>
            </w:r>
          </w:p>
        </w:tc>
        <w:tc>
          <w:tcPr>
            <w:tcW w:w="3355" w:type="pct"/>
            <w:tcBorders>
              <w:top w:val="single" w:sz="4" w:space="0" w:color="auto"/>
              <w:bottom w:val="single" w:sz="4" w:space="0" w:color="auto"/>
            </w:tcBorders>
            <w:shd w:val="clear" w:color="auto" w:fill="DEEAF6" w:themeFill="accent1" w:themeFillTint="33"/>
          </w:tcPr>
          <w:p w14:paraId="373227FF" w14:textId="77777777" w:rsidR="009203E2" w:rsidRDefault="009203E2" w:rsidP="00435BD2">
            <w:pPr>
              <w:pStyle w:val="bangtrai"/>
            </w:pPr>
            <w:r>
              <w:t>Definition</w:t>
            </w:r>
          </w:p>
        </w:tc>
      </w:tr>
      <w:tr w:rsidR="009203E2" w14:paraId="5703B7FB" w14:textId="77777777" w:rsidTr="009865AF">
        <w:tc>
          <w:tcPr>
            <w:tcW w:w="584" w:type="pct"/>
            <w:tcBorders>
              <w:top w:val="single" w:sz="4" w:space="0" w:color="auto"/>
              <w:bottom w:val="single" w:sz="4" w:space="0" w:color="auto"/>
            </w:tcBorders>
          </w:tcPr>
          <w:p w14:paraId="039CD283" w14:textId="77777777" w:rsidR="009203E2" w:rsidRDefault="009203E2" w:rsidP="00435BD2">
            <w:pPr>
              <w:pStyle w:val="bangtrai"/>
            </w:pPr>
            <w:r>
              <w:t>DL</w:t>
            </w:r>
          </w:p>
        </w:tc>
        <w:tc>
          <w:tcPr>
            <w:tcW w:w="383" w:type="pct"/>
            <w:tcBorders>
              <w:top w:val="single" w:sz="4" w:space="0" w:color="auto"/>
              <w:bottom w:val="single" w:sz="4" w:space="0" w:color="auto"/>
            </w:tcBorders>
          </w:tcPr>
          <w:p w14:paraId="32448AC3" w14:textId="77777777" w:rsidR="009203E2" w:rsidRDefault="009203E2" w:rsidP="00435BD2">
            <w:pPr>
              <w:pStyle w:val="bangtrai"/>
            </w:pPr>
            <w:r>
              <w:t>Static</w:t>
            </w:r>
          </w:p>
        </w:tc>
        <w:tc>
          <w:tcPr>
            <w:tcW w:w="678" w:type="pct"/>
            <w:tcBorders>
              <w:top w:val="single" w:sz="4" w:space="0" w:color="auto"/>
              <w:bottom w:val="single" w:sz="4" w:space="0" w:color="auto"/>
            </w:tcBorders>
          </w:tcPr>
          <w:p w14:paraId="0A8C23E6" w14:textId="77777777" w:rsidR="009203E2" w:rsidRDefault="009203E2" w:rsidP="00435BD2">
            <w:pPr>
              <w:pStyle w:val="bangtrai"/>
            </w:pPr>
            <w:r>
              <w:t>Dead</w:t>
            </w:r>
          </w:p>
        </w:tc>
        <w:tc>
          <w:tcPr>
            <w:tcW w:w="3355" w:type="pct"/>
            <w:tcBorders>
              <w:top w:val="single" w:sz="4" w:space="0" w:color="auto"/>
              <w:bottom w:val="single" w:sz="4" w:space="0" w:color="auto"/>
            </w:tcBorders>
          </w:tcPr>
          <w:p w14:paraId="3D49E5DA" w14:textId="77777777" w:rsidR="009203E2" w:rsidRDefault="009203E2" w:rsidP="00435BD2">
            <w:pPr>
              <w:pStyle w:val="bangtrai"/>
            </w:pPr>
            <w:r>
              <w:t xml:space="preserve">Structure’s </w:t>
            </w:r>
            <w:r w:rsidRPr="007D620C">
              <w:t xml:space="preserve">weight </w:t>
            </w:r>
          </w:p>
        </w:tc>
      </w:tr>
      <w:tr w:rsidR="009203E2" w14:paraId="02FAE2E8" w14:textId="77777777" w:rsidTr="009865AF">
        <w:tc>
          <w:tcPr>
            <w:tcW w:w="584" w:type="pct"/>
            <w:tcBorders>
              <w:top w:val="single" w:sz="4" w:space="0" w:color="auto"/>
              <w:bottom w:val="single" w:sz="4" w:space="0" w:color="auto"/>
            </w:tcBorders>
          </w:tcPr>
          <w:p w14:paraId="44B60594" w14:textId="77777777" w:rsidR="009203E2" w:rsidRDefault="009203E2" w:rsidP="00435BD2">
            <w:pPr>
              <w:pStyle w:val="bangtrai"/>
            </w:pPr>
            <w:r>
              <w:t>LL</w:t>
            </w:r>
          </w:p>
        </w:tc>
        <w:tc>
          <w:tcPr>
            <w:tcW w:w="383" w:type="pct"/>
            <w:tcBorders>
              <w:top w:val="single" w:sz="4" w:space="0" w:color="auto"/>
              <w:bottom w:val="single" w:sz="4" w:space="0" w:color="auto"/>
            </w:tcBorders>
          </w:tcPr>
          <w:p w14:paraId="1600E01A" w14:textId="77777777" w:rsidR="009203E2" w:rsidRDefault="009203E2" w:rsidP="00435BD2">
            <w:pPr>
              <w:pStyle w:val="bangtrai"/>
            </w:pPr>
            <w:r>
              <w:t>Static</w:t>
            </w:r>
          </w:p>
        </w:tc>
        <w:tc>
          <w:tcPr>
            <w:tcW w:w="678" w:type="pct"/>
            <w:tcBorders>
              <w:top w:val="single" w:sz="4" w:space="0" w:color="auto"/>
              <w:bottom w:val="single" w:sz="4" w:space="0" w:color="auto"/>
            </w:tcBorders>
          </w:tcPr>
          <w:p w14:paraId="3AA1F70C" w14:textId="77777777" w:rsidR="009203E2" w:rsidRDefault="009203E2" w:rsidP="00435BD2">
            <w:pPr>
              <w:pStyle w:val="bangtrai"/>
            </w:pPr>
            <w:r>
              <w:t>Live</w:t>
            </w:r>
          </w:p>
        </w:tc>
        <w:tc>
          <w:tcPr>
            <w:tcW w:w="3355" w:type="pct"/>
            <w:tcBorders>
              <w:top w:val="single" w:sz="4" w:space="0" w:color="auto"/>
              <w:bottom w:val="single" w:sz="4" w:space="0" w:color="auto"/>
            </w:tcBorders>
          </w:tcPr>
          <w:p w14:paraId="728F6AA3" w14:textId="77777777" w:rsidR="009203E2" w:rsidRDefault="009203E2" w:rsidP="00435BD2">
            <w:pPr>
              <w:pStyle w:val="bangtrai"/>
            </w:pPr>
            <w:r>
              <w:t>Labor’s load</w:t>
            </w:r>
          </w:p>
        </w:tc>
      </w:tr>
      <w:tr w:rsidR="009203E2" w14:paraId="3F39F003" w14:textId="77777777" w:rsidTr="009865AF">
        <w:tc>
          <w:tcPr>
            <w:tcW w:w="584" w:type="pct"/>
            <w:tcBorders>
              <w:top w:val="single" w:sz="4" w:space="0" w:color="auto"/>
              <w:bottom w:val="single" w:sz="4" w:space="0" w:color="auto"/>
            </w:tcBorders>
          </w:tcPr>
          <w:p w14:paraId="6DDFA323" w14:textId="77777777" w:rsidR="009203E2" w:rsidRDefault="009203E2" w:rsidP="00435BD2">
            <w:pPr>
              <w:pStyle w:val="bangtrai"/>
            </w:pPr>
            <w:r>
              <w:t>WXLA</w:t>
            </w:r>
          </w:p>
        </w:tc>
        <w:tc>
          <w:tcPr>
            <w:tcW w:w="383" w:type="pct"/>
            <w:tcBorders>
              <w:top w:val="single" w:sz="4" w:space="0" w:color="auto"/>
              <w:bottom w:val="single" w:sz="4" w:space="0" w:color="auto"/>
            </w:tcBorders>
          </w:tcPr>
          <w:p w14:paraId="37827326" w14:textId="77777777" w:rsidR="009203E2" w:rsidRDefault="009203E2" w:rsidP="00435BD2">
            <w:pPr>
              <w:pStyle w:val="bangtrai"/>
            </w:pPr>
            <w:r>
              <w:t>Static</w:t>
            </w:r>
          </w:p>
        </w:tc>
        <w:tc>
          <w:tcPr>
            <w:tcW w:w="678" w:type="pct"/>
            <w:tcBorders>
              <w:top w:val="single" w:sz="4" w:space="0" w:color="auto"/>
              <w:bottom w:val="single" w:sz="4" w:space="0" w:color="auto"/>
            </w:tcBorders>
          </w:tcPr>
          <w:p w14:paraId="228845E8" w14:textId="77777777" w:rsidR="009203E2" w:rsidRDefault="009203E2" w:rsidP="00435BD2">
            <w:pPr>
              <w:pStyle w:val="bangtrai"/>
            </w:pPr>
            <w:r>
              <w:t>Wind</w:t>
            </w:r>
          </w:p>
        </w:tc>
        <w:tc>
          <w:tcPr>
            <w:tcW w:w="3355" w:type="pct"/>
            <w:tcBorders>
              <w:top w:val="single" w:sz="4" w:space="0" w:color="auto"/>
              <w:bottom w:val="single" w:sz="4" w:space="0" w:color="auto"/>
            </w:tcBorders>
          </w:tcPr>
          <w:p w14:paraId="60EEAB99" w14:textId="77777777" w:rsidR="009203E2" w:rsidRDefault="009203E2" w:rsidP="00435BD2">
            <w:pPr>
              <w:pStyle w:val="bangtrai"/>
            </w:pPr>
            <w:r>
              <w:t>Wind load in X-direction from the left side for load case A of ASCE7-10</w:t>
            </w:r>
          </w:p>
        </w:tc>
      </w:tr>
      <w:tr w:rsidR="009203E2" w14:paraId="27B70B17" w14:textId="77777777" w:rsidTr="009865AF">
        <w:tc>
          <w:tcPr>
            <w:tcW w:w="584" w:type="pct"/>
            <w:tcBorders>
              <w:top w:val="single" w:sz="4" w:space="0" w:color="auto"/>
              <w:bottom w:val="single" w:sz="4" w:space="0" w:color="auto"/>
            </w:tcBorders>
          </w:tcPr>
          <w:p w14:paraId="2CB97E5B" w14:textId="77777777" w:rsidR="009203E2" w:rsidRDefault="009203E2" w:rsidP="00435BD2">
            <w:pPr>
              <w:pStyle w:val="bangtrai"/>
            </w:pPr>
            <w:r>
              <w:t>WXLB</w:t>
            </w:r>
          </w:p>
        </w:tc>
        <w:tc>
          <w:tcPr>
            <w:tcW w:w="383" w:type="pct"/>
            <w:tcBorders>
              <w:top w:val="single" w:sz="4" w:space="0" w:color="auto"/>
              <w:bottom w:val="single" w:sz="4" w:space="0" w:color="auto"/>
            </w:tcBorders>
          </w:tcPr>
          <w:p w14:paraId="633125AC" w14:textId="77777777" w:rsidR="009203E2" w:rsidRDefault="009203E2" w:rsidP="00435BD2">
            <w:pPr>
              <w:pStyle w:val="bangtrai"/>
            </w:pPr>
            <w:r>
              <w:t>Static</w:t>
            </w:r>
          </w:p>
        </w:tc>
        <w:tc>
          <w:tcPr>
            <w:tcW w:w="678" w:type="pct"/>
            <w:tcBorders>
              <w:top w:val="single" w:sz="4" w:space="0" w:color="auto"/>
              <w:bottom w:val="single" w:sz="4" w:space="0" w:color="auto"/>
            </w:tcBorders>
          </w:tcPr>
          <w:p w14:paraId="6F7F35A9" w14:textId="77777777" w:rsidR="009203E2" w:rsidRDefault="009203E2" w:rsidP="00435BD2">
            <w:pPr>
              <w:pStyle w:val="bangtrai"/>
            </w:pPr>
            <w:r>
              <w:t>Wind</w:t>
            </w:r>
          </w:p>
        </w:tc>
        <w:tc>
          <w:tcPr>
            <w:tcW w:w="3355" w:type="pct"/>
            <w:tcBorders>
              <w:top w:val="single" w:sz="4" w:space="0" w:color="auto"/>
              <w:bottom w:val="single" w:sz="4" w:space="0" w:color="auto"/>
            </w:tcBorders>
          </w:tcPr>
          <w:p w14:paraId="7E3A9019" w14:textId="77777777" w:rsidR="009203E2" w:rsidRDefault="009203E2" w:rsidP="00435BD2">
            <w:pPr>
              <w:pStyle w:val="bangtrai"/>
            </w:pPr>
            <w:r>
              <w:t>Wind load in X-direction from the left side for load case B of ASCE7-10</w:t>
            </w:r>
          </w:p>
        </w:tc>
      </w:tr>
      <w:tr w:rsidR="009203E2" w14:paraId="2DEEEC32" w14:textId="77777777" w:rsidTr="009865AF">
        <w:tc>
          <w:tcPr>
            <w:tcW w:w="584" w:type="pct"/>
            <w:tcBorders>
              <w:top w:val="single" w:sz="4" w:space="0" w:color="auto"/>
              <w:bottom w:val="single" w:sz="4" w:space="0" w:color="auto"/>
            </w:tcBorders>
          </w:tcPr>
          <w:p w14:paraId="34313C82" w14:textId="77777777" w:rsidR="009203E2" w:rsidRDefault="009203E2" w:rsidP="00435BD2">
            <w:pPr>
              <w:pStyle w:val="bangtrai"/>
            </w:pPr>
            <w:r>
              <w:t>WXRA</w:t>
            </w:r>
          </w:p>
        </w:tc>
        <w:tc>
          <w:tcPr>
            <w:tcW w:w="383" w:type="pct"/>
            <w:tcBorders>
              <w:top w:val="single" w:sz="4" w:space="0" w:color="auto"/>
              <w:bottom w:val="single" w:sz="4" w:space="0" w:color="auto"/>
            </w:tcBorders>
          </w:tcPr>
          <w:p w14:paraId="5FEB282F" w14:textId="77777777" w:rsidR="009203E2" w:rsidRDefault="009203E2" w:rsidP="00435BD2">
            <w:pPr>
              <w:pStyle w:val="bangtrai"/>
            </w:pPr>
            <w:r>
              <w:t>Static</w:t>
            </w:r>
          </w:p>
        </w:tc>
        <w:tc>
          <w:tcPr>
            <w:tcW w:w="678" w:type="pct"/>
            <w:tcBorders>
              <w:top w:val="single" w:sz="4" w:space="0" w:color="auto"/>
              <w:bottom w:val="single" w:sz="4" w:space="0" w:color="auto"/>
            </w:tcBorders>
          </w:tcPr>
          <w:p w14:paraId="5B716E8F" w14:textId="77777777" w:rsidR="009203E2" w:rsidRDefault="009203E2" w:rsidP="00435BD2">
            <w:pPr>
              <w:pStyle w:val="bangtrai"/>
            </w:pPr>
            <w:r>
              <w:t>Wind</w:t>
            </w:r>
          </w:p>
        </w:tc>
        <w:tc>
          <w:tcPr>
            <w:tcW w:w="3355" w:type="pct"/>
            <w:tcBorders>
              <w:top w:val="single" w:sz="4" w:space="0" w:color="auto"/>
              <w:bottom w:val="single" w:sz="4" w:space="0" w:color="auto"/>
            </w:tcBorders>
          </w:tcPr>
          <w:p w14:paraId="29AB5BD6" w14:textId="77777777" w:rsidR="009203E2" w:rsidRDefault="009203E2" w:rsidP="00435BD2">
            <w:pPr>
              <w:pStyle w:val="bangtrai"/>
            </w:pPr>
            <w:r>
              <w:t>Wind load in X-direction from the right side for load case A of ASCE7-10</w:t>
            </w:r>
          </w:p>
        </w:tc>
      </w:tr>
      <w:tr w:rsidR="009203E2" w14:paraId="3D332EFC" w14:textId="77777777" w:rsidTr="009865AF">
        <w:tc>
          <w:tcPr>
            <w:tcW w:w="584" w:type="pct"/>
            <w:tcBorders>
              <w:top w:val="single" w:sz="4" w:space="0" w:color="auto"/>
              <w:bottom w:val="single" w:sz="4" w:space="0" w:color="auto"/>
            </w:tcBorders>
          </w:tcPr>
          <w:p w14:paraId="41E810A2" w14:textId="77777777" w:rsidR="009203E2" w:rsidRDefault="009203E2" w:rsidP="00435BD2">
            <w:pPr>
              <w:pStyle w:val="bangtrai"/>
            </w:pPr>
            <w:r>
              <w:t>WXRB</w:t>
            </w:r>
          </w:p>
        </w:tc>
        <w:tc>
          <w:tcPr>
            <w:tcW w:w="383" w:type="pct"/>
            <w:tcBorders>
              <w:top w:val="single" w:sz="4" w:space="0" w:color="auto"/>
              <w:bottom w:val="single" w:sz="4" w:space="0" w:color="auto"/>
            </w:tcBorders>
          </w:tcPr>
          <w:p w14:paraId="7ED2E1DA" w14:textId="77777777" w:rsidR="009203E2" w:rsidRDefault="009203E2" w:rsidP="00435BD2">
            <w:pPr>
              <w:pStyle w:val="bangtrai"/>
            </w:pPr>
            <w:r>
              <w:t>Static</w:t>
            </w:r>
          </w:p>
        </w:tc>
        <w:tc>
          <w:tcPr>
            <w:tcW w:w="678" w:type="pct"/>
            <w:tcBorders>
              <w:top w:val="single" w:sz="4" w:space="0" w:color="auto"/>
              <w:bottom w:val="single" w:sz="4" w:space="0" w:color="auto"/>
            </w:tcBorders>
          </w:tcPr>
          <w:p w14:paraId="7B2F6193" w14:textId="77777777" w:rsidR="009203E2" w:rsidRDefault="009203E2" w:rsidP="00435BD2">
            <w:pPr>
              <w:pStyle w:val="bangtrai"/>
            </w:pPr>
            <w:r>
              <w:t>Wind</w:t>
            </w:r>
          </w:p>
        </w:tc>
        <w:tc>
          <w:tcPr>
            <w:tcW w:w="3355" w:type="pct"/>
            <w:tcBorders>
              <w:top w:val="single" w:sz="4" w:space="0" w:color="auto"/>
              <w:bottom w:val="single" w:sz="4" w:space="0" w:color="auto"/>
            </w:tcBorders>
          </w:tcPr>
          <w:p w14:paraId="63BF4E7E" w14:textId="77777777" w:rsidR="009203E2" w:rsidRDefault="009203E2" w:rsidP="00435BD2">
            <w:pPr>
              <w:pStyle w:val="bangtrai"/>
            </w:pPr>
            <w:r>
              <w:t>Wind load in X-direction from the right side for load case B of ASCE7-10</w:t>
            </w:r>
          </w:p>
        </w:tc>
      </w:tr>
    </w:tbl>
    <w:p w14:paraId="1993E9F8" w14:textId="75ABC107" w:rsidR="00CB027D" w:rsidRDefault="00233EA0" w:rsidP="003008EE">
      <w:pPr>
        <w:pStyle w:val="thuong"/>
        <w:ind w:firstLine="0"/>
        <w:jc w:val="center"/>
      </w:pPr>
      <w:r>
        <w:rPr>
          <w:noProof/>
        </w:rPr>
        <w:drawing>
          <wp:inline distT="0" distB="0" distL="0" distR="0" wp14:anchorId="17E05F58" wp14:editId="3C951C2E">
            <wp:extent cx="6233130" cy="3040230"/>
            <wp:effectExtent l="0" t="0" r="0" b="8255"/>
            <wp:docPr id="2003189271" name="Picture 1" descr="A map of a city with a lo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89271" name="Picture 1" descr="A map of a city with a location&#10;&#10;Description automatically generated"/>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283278" cy="3064690"/>
                    </a:xfrm>
                    <a:prstGeom prst="rect">
                      <a:avLst/>
                    </a:prstGeom>
                    <a:noFill/>
                    <a:ln>
                      <a:noFill/>
                    </a:ln>
                  </pic:spPr>
                </pic:pic>
              </a:graphicData>
            </a:graphic>
          </wp:inline>
        </w:drawing>
      </w:r>
    </w:p>
    <w:p w14:paraId="5367285E" w14:textId="5A626D12" w:rsidR="005E63FB" w:rsidRDefault="005E5F32" w:rsidP="005E63FB">
      <w:pPr>
        <w:pStyle w:val="chuthichhinh"/>
      </w:pPr>
      <w:bookmarkStart w:id="65" w:name="_Ref183069123"/>
      <w:r>
        <w:t xml:space="preserve">Location of Dong Bai ferry terminal in </w:t>
      </w:r>
      <w:r w:rsidR="005639F8">
        <w:t>Cat Hai Island</w:t>
      </w:r>
      <w:r>
        <w:t>, Hai Phong, Vietnam</w:t>
      </w:r>
      <w:bookmarkEnd w:id="65"/>
      <w:r w:rsidR="00FD46C7">
        <w:t xml:space="preserve"> (source: Google Map)</w:t>
      </w:r>
    </w:p>
    <w:p w14:paraId="658B9EEF" w14:textId="5908B409" w:rsidR="00350781" w:rsidRDefault="006D26A4" w:rsidP="00350781">
      <w:pPr>
        <w:pStyle w:val="muc1"/>
      </w:pPr>
      <w:r w:rsidRPr="006D26A4">
        <w:t xml:space="preserve">Defining the </w:t>
      </w:r>
      <w:r w:rsidR="00EE79B6">
        <w:t>objective</w:t>
      </w:r>
      <w:r w:rsidRPr="006D26A4">
        <w:t xml:space="preserve"> function</w:t>
      </w:r>
      <w:r w:rsidR="00EE79B6">
        <w:t>s</w:t>
      </w:r>
      <w:r w:rsidRPr="006D26A4">
        <w:t xml:space="preserve"> </w:t>
      </w:r>
      <w:r w:rsidR="00692A5B">
        <w:t>for the</w:t>
      </w:r>
      <w:r w:rsidR="00636D2E">
        <w:t xml:space="preserve"> </w:t>
      </w:r>
      <w:r w:rsidR="008D097D" w:rsidRPr="008D097D">
        <w:rPr>
          <w:iCs/>
        </w:rPr>
        <w:t>S</w:t>
      </w:r>
      <w:r w:rsidR="00DC7BB8">
        <w:rPr>
          <w:iCs/>
        </w:rPr>
        <w:t>te</w:t>
      </w:r>
      <w:r w:rsidR="00636D2E">
        <w:t>el</w:t>
      </w:r>
      <w:r w:rsidR="00692A5B">
        <w:t xml:space="preserve"> </w:t>
      </w:r>
      <w:r w:rsidR="00EF42C3">
        <w:t xml:space="preserve">structure of </w:t>
      </w:r>
      <w:r w:rsidR="002D18C5">
        <w:t xml:space="preserve">the </w:t>
      </w:r>
      <w:r w:rsidR="00EF42C3">
        <w:t>waiting station</w:t>
      </w:r>
    </w:p>
    <w:p w14:paraId="1375C8C2" w14:textId="383D1240" w:rsidR="0095748F" w:rsidRPr="00AE0A4D" w:rsidRDefault="008C7928" w:rsidP="0095748F">
      <w:pPr>
        <w:pStyle w:val="thuong"/>
      </w:pPr>
      <w:r>
        <w:t xml:space="preserve">Establishing </w:t>
      </w:r>
      <w:r w:rsidR="006F488B">
        <w:t>objective functions is pivotal</w:t>
      </w:r>
      <w:r>
        <w:t xml:space="preserve"> in formulating and solving MOO problems. This </w:t>
      </w:r>
      <w:r w:rsidR="004225F1" w:rsidRPr="004225F1">
        <w:t>ste</w:t>
      </w:r>
      <w:r>
        <w:t xml:space="preserve">p defines the key criteria and constraints that must be optimized, guiding the search for the best solution. </w:t>
      </w:r>
      <w:r w:rsidR="00F2197F">
        <w:t xml:space="preserve">In addition, </w:t>
      </w:r>
      <w:r w:rsidR="0095748F" w:rsidRPr="00AE0A4D">
        <w:t>the objective function is developed in alignment with the AISC 360-</w:t>
      </w:r>
      <w:r w:rsidR="0095748F">
        <w:t>10</w:t>
      </w:r>
      <w:r w:rsidR="0095748F" w:rsidRPr="00AE0A4D">
        <w:t xml:space="preserve"> standard</w:t>
      </w:r>
      <w:r w:rsidR="00417630">
        <w:t xml:space="preserve"> </w:t>
      </w:r>
      <w:r w:rsidR="004D1B64">
        <w:fldChar w:fldCharType="begin"/>
      </w:r>
      <w:r w:rsidR="00A46551">
        <w:instrText xml:space="preserve"> ADDIN EN.CITE &lt;EndNote&gt;&lt;Cite&gt;&lt;Author&gt;AISC&lt;/Author&gt;&lt;Year&gt;2010&lt;/Year&gt;&lt;RecNum&gt;671&lt;/RecNum&gt;&lt;DisplayText&gt;[45]&lt;/DisplayText&gt;&lt;record&gt;&lt;rec-number&gt;671&lt;/rec-number&gt;&lt;foreign-keys&gt;&lt;key app="EN" db-id="9ftp5xrvm9ww2uevpt5xvwvyf9z5vxdtdf52" timestamp="1737869368"&gt;671&lt;/key&gt;&lt;/foreign-keys&gt;&lt;ref-type name="Conference Proceedings"&gt;10&lt;/ref-type&gt;&lt;contributors&gt;&lt;authors&gt;&lt;author&gt;AISC&lt;/author&gt;&lt;/authors&gt;&lt;/contributors&gt;&lt;titles&gt;&lt;title&gt;ANSI/AISC 360-10: Specification for structural steel buildings&lt;/title&gt;&lt;/titles&gt;&lt;dates&gt;&lt;year&gt;2010&lt;/year&gt;&lt;/dates&gt;&lt;publisher&gt;AISC Chicago, IL, USA&lt;/publisher&gt;&lt;urls&gt;&lt;/urls&gt;&lt;/record&gt;&lt;/Cite&gt;&lt;/EndNote&gt;</w:instrText>
      </w:r>
      <w:r w:rsidR="004D1B64">
        <w:fldChar w:fldCharType="separate"/>
      </w:r>
      <w:r w:rsidR="00A46551">
        <w:rPr>
          <w:noProof/>
        </w:rPr>
        <w:t>[</w:t>
      </w:r>
      <w:hyperlink w:anchor="_ENREF_45" w:tooltip="AISC, 2010 #671" w:history="1">
        <w:r w:rsidR="00A46551">
          <w:rPr>
            <w:noProof/>
          </w:rPr>
          <w:t>45</w:t>
        </w:r>
      </w:hyperlink>
      <w:r w:rsidR="00A46551">
        <w:rPr>
          <w:noProof/>
        </w:rPr>
        <w:t>]</w:t>
      </w:r>
      <w:r w:rsidR="004D1B64">
        <w:fldChar w:fldCharType="end"/>
      </w:r>
      <w:r w:rsidR="00FC402D">
        <w:t xml:space="preserve"> (American Institute of </w:t>
      </w:r>
      <w:r w:rsidR="008D097D" w:rsidRPr="001456D4">
        <w:t>S</w:t>
      </w:r>
      <w:r w:rsidR="00FD46C7" w:rsidRPr="001456D4">
        <w:t>te</w:t>
      </w:r>
      <w:r w:rsidR="00FC402D">
        <w:t xml:space="preserve">el Construction 360-10), a widely recognized benchmark for </w:t>
      </w:r>
      <w:r w:rsidR="004225F1">
        <w:t>ste</w:t>
      </w:r>
      <w:r w:rsidR="00FC402D">
        <w:t>el design</w:t>
      </w:r>
      <w:r w:rsidR="0095748F" w:rsidRPr="00AE0A4D">
        <w:t xml:space="preserve">. By adhering to these established design guidelines, the study ensures the optimization process is </w:t>
      </w:r>
      <w:r w:rsidR="006F488B">
        <w:t>efficient and</w:t>
      </w:r>
      <w:r w:rsidR="0095748F" w:rsidRPr="00AE0A4D">
        <w:t xml:space="preserve"> compliant with industry standards.</w:t>
      </w:r>
    </w:p>
    <w:p w14:paraId="2C7C483F" w14:textId="524F04AC" w:rsidR="008C7928" w:rsidRDefault="00FC402D" w:rsidP="005930F3">
      <w:pPr>
        <w:pStyle w:val="thuong"/>
      </w:pPr>
      <w:r>
        <w:t>For</w:t>
      </w:r>
      <w:r w:rsidR="008C7928">
        <w:t xml:space="preserve"> this study, the MOO problem for the </w:t>
      </w:r>
      <w:r w:rsidR="00865930">
        <w:t>ste</w:t>
      </w:r>
      <w:r w:rsidR="008C7928">
        <w:t xml:space="preserve">el frame structure incorporates two primary objectives (Eq. </w:t>
      </w:r>
      <w:r w:rsidR="008C7928">
        <w:fldChar w:fldCharType="begin"/>
      </w:r>
      <w:r w:rsidR="008C7928">
        <w:instrText xml:space="preserve"> REF _Ref183157237 \r \h </w:instrText>
      </w:r>
      <w:r w:rsidR="008C7928">
        <w:fldChar w:fldCharType="separate"/>
      </w:r>
      <w:r w:rsidR="009203E2">
        <w:t>13</w:t>
      </w:r>
      <w:r w:rsidR="008C7928">
        <w:fldChar w:fldCharType="end"/>
      </w:r>
      <w:r w:rsidR="008C7928">
        <w:t xml:space="preserve">). The first objective, </w:t>
      </w:r>
      <m:oMath>
        <m:sSub>
          <m:sSubPr>
            <m:ctrlPr>
              <w:rPr>
                <w:rStyle w:val="katex-mathml"/>
                <w:rFonts w:ascii="Cambria Math" w:hAnsi="Cambria Math"/>
                <w:i/>
              </w:rPr>
            </m:ctrlPr>
          </m:sSubPr>
          <m:e>
            <m:r>
              <w:rPr>
                <w:rStyle w:val="katex-mathml"/>
                <w:rFonts w:ascii="Cambria Math" w:hAnsi="Cambria Math"/>
              </w:rPr>
              <m:t>f</m:t>
            </m:r>
          </m:e>
          <m:sub>
            <m:r>
              <w:rPr>
                <w:rStyle w:val="katex-mathml"/>
                <w:rFonts w:ascii="Cambria Math" w:hAnsi="Cambria Math"/>
              </w:rPr>
              <m:t>1</m:t>
            </m:r>
          </m:sub>
        </m:sSub>
      </m:oMath>
      <w:r w:rsidR="008C7928">
        <w:rPr>
          <w:rStyle w:val="vlist-s"/>
        </w:rPr>
        <w:t>​</w:t>
      </w:r>
      <w:r w:rsidR="008C7928">
        <w:t xml:space="preserve">, focuses on minimizing the overall weight of the frame to enhance material efficiency and reduce costs. The second objective, </w:t>
      </w:r>
      <m:oMath>
        <m:sSub>
          <m:sSubPr>
            <m:ctrlPr>
              <w:rPr>
                <w:rStyle w:val="katex-mathml"/>
                <w:rFonts w:ascii="Cambria Math" w:hAnsi="Cambria Math"/>
                <w:i/>
              </w:rPr>
            </m:ctrlPr>
          </m:sSubPr>
          <m:e>
            <m:r>
              <w:rPr>
                <w:rStyle w:val="katex-mathml"/>
                <w:rFonts w:ascii="Cambria Math" w:hAnsi="Cambria Math"/>
              </w:rPr>
              <m:t>f</m:t>
            </m:r>
          </m:e>
          <m:sub>
            <m:r>
              <w:rPr>
                <w:rStyle w:val="katex-mathml"/>
                <w:rFonts w:ascii="Cambria Math" w:hAnsi="Cambria Math"/>
              </w:rPr>
              <m:t>2</m:t>
            </m:r>
          </m:sub>
        </m:sSub>
      </m:oMath>
      <w:r w:rsidR="008C7928">
        <w:rPr>
          <w:rStyle w:val="vlist-s"/>
        </w:rPr>
        <w:t>​</w:t>
      </w:r>
      <w:r w:rsidR="008C7928">
        <w:t xml:space="preserve">, aims to minimize the displacement </w:t>
      </w:r>
      <w:r w:rsidR="00F50BD0">
        <w:t>of the frame nodes</w:t>
      </w:r>
      <w:r w:rsidR="008C7928">
        <w:t>, ensuring the structure's stability and performance under load. By addressing these objectives concurrently, the research seeks to achieve an optimal balance between efficiency and performance. The proposed MOFDA algorithm demonstrates its capability to address these real-world engineering challenges effectively.</w:t>
      </w:r>
    </w:p>
    <w:p w14:paraId="489462C6" w14:textId="77777777" w:rsidR="000038D9" w:rsidRDefault="000038D9" w:rsidP="000038D9">
      <w:pPr>
        <w:pStyle w:val="chuthichbang"/>
      </w:pPr>
      <w:bookmarkStart w:id="66" w:name="_Ref189392531"/>
      <w:r>
        <w:t>Load Combinations</w:t>
      </w:r>
      <w:bookmarkEnd w:id="66"/>
    </w:p>
    <w:tbl>
      <w:tblPr>
        <w:tblStyle w:val="TableGrid"/>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911"/>
        <w:gridCol w:w="575"/>
        <w:gridCol w:w="575"/>
        <w:gridCol w:w="867"/>
        <w:gridCol w:w="859"/>
        <w:gridCol w:w="899"/>
        <w:gridCol w:w="895"/>
      </w:tblGrid>
      <w:tr w:rsidR="000038D9" w14:paraId="2B40AFAF" w14:textId="77777777" w:rsidTr="002210DC">
        <w:tc>
          <w:tcPr>
            <w:tcW w:w="1179" w:type="pct"/>
            <w:vMerge w:val="restart"/>
            <w:tcBorders>
              <w:top w:val="single" w:sz="4" w:space="0" w:color="auto"/>
            </w:tcBorders>
            <w:shd w:val="clear" w:color="auto" w:fill="DEEAF6" w:themeFill="accent1" w:themeFillTint="33"/>
          </w:tcPr>
          <w:p w14:paraId="7F9E308D" w14:textId="77777777" w:rsidR="000038D9" w:rsidRDefault="000038D9" w:rsidP="002210DC">
            <w:pPr>
              <w:pStyle w:val="bangtrai"/>
            </w:pPr>
            <w:r>
              <w:t>Combination names</w:t>
            </w:r>
          </w:p>
        </w:tc>
        <w:tc>
          <w:tcPr>
            <w:tcW w:w="1467" w:type="pct"/>
            <w:vMerge w:val="restart"/>
            <w:tcBorders>
              <w:top w:val="single" w:sz="4" w:space="0" w:color="auto"/>
            </w:tcBorders>
            <w:shd w:val="clear" w:color="auto" w:fill="DEEAF6" w:themeFill="accent1" w:themeFillTint="33"/>
          </w:tcPr>
          <w:p w14:paraId="72B97D44" w14:textId="77777777" w:rsidR="000038D9" w:rsidRDefault="000038D9" w:rsidP="002210DC">
            <w:pPr>
              <w:pStyle w:val="bangtrai"/>
            </w:pPr>
            <w:r>
              <w:t>Type of combination case</w:t>
            </w:r>
          </w:p>
        </w:tc>
        <w:tc>
          <w:tcPr>
            <w:tcW w:w="2354" w:type="pct"/>
            <w:gridSpan w:val="6"/>
            <w:tcBorders>
              <w:top w:val="single" w:sz="4" w:space="0" w:color="auto"/>
              <w:bottom w:val="single" w:sz="4" w:space="0" w:color="auto"/>
            </w:tcBorders>
            <w:shd w:val="clear" w:color="auto" w:fill="DEEAF6" w:themeFill="accent1" w:themeFillTint="33"/>
          </w:tcPr>
          <w:p w14:paraId="51079735" w14:textId="77777777" w:rsidR="000038D9" w:rsidRDefault="000038D9" w:rsidP="002210DC">
            <w:pPr>
              <w:pStyle w:val="bangtrai"/>
            </w:pPr>
            <w:r>
              <w:t>Safety factor of loads in the combination case</w:t>
            </w:r>
          </w:p>
        </w:tc>
      </w:tr>
      <w:tr w:rsidR="000038D9" w14:paraId="01DD7F30" w14:textId="77777777" w:rsidTr="002210DC">
        <w:tc>
          <w:tcPr>
            <w:tcW w:w="1179" w:type="pct"/>
            <w:vMerge/>
            <w:tcBorders>
              <w:bottom w:val="single" w:sz="4" w:space="0" w:color="auto"/>
            </w:tcBorders>
            <w:shd w:val="clear" w:color="auto" w:fill="DEEAF6" w:themeFill="accent1" w:themeFillTint="33"/>
          </w:tcPr>
          <w:p w14:paraId="6BA0A7D6" w14:textId="77777777" w:rsidR="000038D9" w:rsidRDefault="000038D9" w:rsidP="002210DC">
            <w:pPr>
              <w:pStyle w:val="bangtrai"/>
            </w:pPr>
          </w:p>
        </w:tc>
        <w:tc>
          <w:tcPr>
            <w:tcW w:w="1467" w:type="pct"/>
            <w:vMerge/>
            <w:tcBorders>
              <w:bottom w:val="single" w:sz="4" w:space="0" w:color="auto"/>
            </w:tcBorders>
            <w:shd w:val="clear" w:color="auto" w:fill="DEEAF6" w:themeFill="accent1" w:themeFillTint="33"/>
          </w:tcPr>
          <w:p w14:paraId="0D539FBA" w14:textId="77777777" w:rsidR="000038D9" w:rsidRDefault="000038D9" w:rsidP="002210DC">
            <w:pPr>
              <w:pStyle w:val="bangtrai"/>
            </w:pPr>
          </w:p>
        </w:tc>
        <w:tc>
          <w:tcPr>
            <w:tcW w:w="290" w:type="pct"/>
            <w:tcBorders>
              <w:top w:val="single" w:sz="4" w:space="0" w:color="auto"/>
              <w:bottom w:val="single" w:sz="4" w:space="0" w:color="auto"/>
            </w:tcBorders>
            <w:shd w:val="clear" w:color="auto" w:fill="DEEAF6" w:themeFill="accent1" w:themeFillTint="33"/>
          </w:tcPr>
          <w:p w14:paraId="5C235419" w14:textId="77777777" w:rsidR="000038D9" w:rsidRDefault="000038D9" w:rsidP="002210DC">
            <w:pPr>
              <w:pStyle w:val="bangtrai"/>
            </w:pPr>
            <w:r>
              <w:t>DL</w:t>
            </w:r>
          </w:p>
        </w:tc>
        <w:tc>
          <w:tcPr>
            <w:tcW w:w="290" w:type="pct"/>
            <w:tcBorders>
              <w:top w:val="single" w:sz="4" w:space="0" w:color="auto"/>
              <w:bottom w:val="single" w:sz="4" w:space="0" w:color="auto"/>
            </w:tcBorders>
            <w:shd w:val="clear" w:color="auto" w:fill="DEEAF6" w:themeFill="accent1" w:themeFillTint="33"/>
          </w:tcPr>
          <w:p w14:paraId="525E1F65" w14:textId="77777777" w:rsidR="000038D9" w:rsidRDefault="000038D9" w:rsidP="002210DC">
            <w:pPr>
              <w:pStyle w:val="bangtrai"/>
            </w:pPr>
            <w:r>
              <w:t>LL</w:t>
            </w:r>
          </w:p>
        </w:tc>
        <w:tc>
          <w:tcPr>
            <w:tcW w:w="437" w:type="pct"/>
            <w:tcBorders>
              <w:top w:val="single" w:sz="4" w:space="0" w:color="auto"/>
              <w:bottom w:val="single" w:sz="4" w:space="0" w:color="auto"/>
            </w:tcBorders>
            <w:shd w:val="clear" w:color="auto" w:fill="DEEAF6" w:themeFill="accent1" w:themeFillTint="33"/>
          </w:tcPr>
          <w:p w14:paraId="7FE73723" w14:textId="77777777" w:rsidR="000038D9" w:rsidRDefault="000038D9" w:rsidP="002210DC">
            <w:pPr>
              <w:pStyle w:val="bangtrai"/>
            </w:pPr>
            <w:r>
              <w:t>WXLA</w:t>
            </w:r>
          </w:p>
        </w:tc>
        <w:tc>
          <w:tcPr>
            <w:tcW w:w="433" w:type="pct"/>
            <w:tcBorders>
              <w:top w:val="single" w:sz="4" w:space="0" w:color="auto"/>
              <w:bottom w:val="single" w:sz="4" w:space="0" w:color="auto"/>
            </w:tcBorders>
            <w:shd w:val="clear" w:color="auto" w:fill="DEEAF6" w:themeFill="accent1" w:themeFillTint="33"/>
          </w:tcPr>
          <w:p w14:paraId="643B2490" w14:textId="77777777" w:rsidR="000038D9" w:rsidRDefault="000038D9" w:rsidP="002210DC">
            <w:pPr>
              <w:pStyle w:val="bangtrai"/>
            </w:pPr>
            <w:r>
              <w:t>WXLB</w:t>
            </w:r>
          </w:p>
        </w:tc>
        <w:tc>
          <w:tcPr>
            <w:tcW w:w="453" w:type="pct"/>
            <w:tcBorders>
              <w:top w:val="single" w:sz="4" w:space="0" w:color="auto"/>
              <w:bottom w:val="single" w:sz="4" w:space="0" w:color="auto"/>
            </w:tcBorders>
            <w:shd w:val="clear" w:color="auto" w:fill="DEEAF6" w:themeFill="accent1" w:themeFillTint="33"/>
          </w:tcPr>
          <w:p w14:paraId="4BF6830D" w14:textId="77777777" w:rsidR="000038D9" w:rsidRDefault="000038D9" w:rsidP="002210DC">
            <w:pPr>
              <w:pStyle w:val="bangtrai"/>
            </w:pPr>
            <w:r>
              <w:t>WXRA</w:t>
            </w:r>
          </w:p>
        </w:tc>
        <w:tc>
          <w:tcPr>
            <w:tcW w:w="451" w:type="pct"/>
            <w:tcBorders>
              <w:top w:val="single" w:sz="4" w:space="0" w:color="auto"/>
              <w:bottom w:val="single" w:sz="4" w:space="0" w:color="auto"/>
            </w:tcBorders>
            <w:shd w:val="clear" w:color="auto" w:fill="DEEAF6" w:themeFill="accent1" w:themeFillTint="33"/>
          </w:tcPr>
          <w:p w14:paraId="4B0E624A" w14:textId="77777777" w:rsidR="000038D9" w:rsidRDefault="000038D9" w:rsidP="002210DC">
            <w:pPr>
              <w:pStyle w:val="bangtrai"/>
            </w:pPr>
            <w:r>
              <w:t>WXRB</w:t>
            </w:r>
          </w:p>
        </w:tc>
      </w:tr>
      <w:tr w:rsidR="000038D9" w14:paraId="5B055736" w14:textId="77777777" w:rsidTr="002210DC">
        <w:tc>
          <w:tcPr>
            <w:tcW w:w="1179" w:type="pct"/>
            <w:tcBorders>
              <w:top w:val="single" w:sz="4" w:space="0" w:color="auto"/>
              <w:bottom w:val="single" w:sz="4" w:space="0" w:color="auto"/>
            </w:tcBorders>
          </w:tcPr>
          <w:p w14:paraId="296500CC" w14:textId="77777777" w:rsidR="000038D9" w:rsidRDefault="000038D9" w:rsidP="002210DC">
            <w:pPr>
              <w:pStyle w:val="bangtrai"/>
            </w:pPr>
            <w:r>
              <w:t>COM01</w:t>
            </w:r>
          </w:p>
        </w:tc>
        <w:tc>
          <w:tcPr>
            <w:tcW w:w="1467" w:type="pct"/>
            <w:tcBorders>
              <w:top w:val="single" w:sz="4" w:space="0" w:color="auto"/>
              <w:bottom w:val="single" w:sz="4" w:space="0" w:color="auto"/>
            </w:tcBorders>
          </w:tcPr>
          <w:p w14:paraId="22DC59F8"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7A7450FD" w14:textId="77777777" w:rsidR="000038D9" w:rsidRDefault="000038D9" w:rsidP="002210DC">
            <w:pPr>
              <w:pStyle w:val="bangtrai"/>
            </w:pPr>
            <w:r>
              <w:t>1.4</w:t>
            </w:r>
          </w:p>
        </w:tc>
        <w:tc>
          <w:tcPr>
            <w:tcW w:w="290" w:type="pct"/>
            <w:tcBorders>
              <w:top w:val="single" w:sz="4" w:space="0" w:color="auto"/>
              <w:bottom w:val="single" w:sz="4" w:space="0" w:color="auto"/>
            </w:tcBorders>
          </w:tcPr>
          <w:p w14:paraId="5B53E834" w14:textId="77777777" w:rsidR="000038D9" w:rsidRDefault="000038D9" w:rsidP="002210DC">
            <w:pPr>
              <w:pStyle w:val="bangtrai"/>
            </w:pPr>
            <w:r>
              <w:t>--</w:t>
            </w:r>
          </w:p>
        </w:tc>
        <w:tc>
          <w:tcPr>
            <w:tcW w:w="437" w:type="pct"/>
            <w:tcBorders>
              <w:top w:val="single" w:sz="4" w:space="0" w:color="auto"/>
              <w:bottom w:val="single" w:sz="4" w:space="0" w:color="auto"/>
            </w:tcBorders>
          </w:tcPr>
          <w:p w14:paraId="3CFFFB1E" w14:textId="77777777" w:rsidR="000038D9" w:rsidRDefault="000038D9" w:rsidP="002210DC">
            <w:pPr>
              <w:pStyle w:val="bangtrai"/>
            </w:pPr>
            <w:r>
              <w:t>--</w:t>
            </w:r>
          </w:p>
        </w:tc>
        <w:tc>
          <w:tcPr>
            <w:tcW w:w="433" w:type="pct"/>
            <w:tcBorders>
              <w:top w:val="single" w:sz="4" w:space="0" w:color="auto"/>
              <w:bottom w:val="single" w:sz="4" w:space="0" w:color="auto"/>
            </w:tcBorders>
          </w:tcPr>
          <w:p w14:paraId="43517AC6" w14:textId="77777777" w:rsidR="000038D9" w:rsidRDefault="000038D9" w:rsidP="002210DC">
            <w:pPr>
              <w:pStyle w:val="bangtrai"/>
            </w:pPr>
            <w:r>
              <w:t>--</w:t>
            </w:r>
          </w:p>
        </w:tc>
        <w:tc>
          <w:tcPr>
            <w:tcW w:w="453" w:type="pct"/>
            <w:tcBorders>
              <w:top w:val="single" w:sz="4" w:space="0" w:color="auto"/>
              <w:bottom w:val="single" w:sz="4" w:space="0" w:color="auto"/>
            </w:tcBorders>
          </w:tcPr>
          <w:p w14:paraId="27DFE5B5" w14:textId="77777777" w:rsidR="000038D9" w:rsidRDefault="000038D9" w:rsidP="002210DC">
            <w:pPr>
              <w:pStyle w:val="bangtrai"/>
            </w:pPr>
            <w:r>
              <w:t>--</w:t>
            </w:r>
          </w:p>
        </w:tc>
        <w:tc>
          <w:tcPr>
            <w:tcW w:w="451" w:type="pct"/>
            <w:tcBorders>
              <w:top w:val="single" w:sz="4" w:space="0" w:color="auto"/>
              <w:bottom w:val="single" w:sz="4" w:space="0" w:color="auto"/>
            </w:tcBorders>
          </w:tcPr>
          <w:p w14:paraId="537C1A2F" w14:textId="77777777" w:rsidR="000038D9" w:rsidRDefault="000038D9" w:rsidP="002210DC">
            <w:pPr>
              <w:pStyle w:val="bangtrai"/>
            </w:pPr>
            <w:r>
              <w:t>--</w:t>
            </w:r>
          </w:p>
        </w:tc>
      </w:tr>
      <w:tr w:rsidR="000038D9" w14:paraId="5EB8B6EF" w14:textId="77777777" w:rsidTr="002210DC">
        <w:tc>
          <w:tcPr>
            <w:tcW w:w="1179" w:type="pct"/>
            <w:tcBorders>
              <w:top w:val="single" w:sz="4" w:space="0" w:color="auto"/>
              <w:bottom w:val="single" w:sz="4" w:space="0" w:color="auto"/>
            </w:tcBorders>
          </w:tcPr>
          <w:p w14:paraId="76EFA029" w14:textId="77777777" w:rsidR="000038D9" w:rsidRDefault="000038D9" w:rsidP="002210DC">
            <w:pPr>
              <w:pStyle w:val="bangtrai"/>
            </w:pPr>
            <w:r>
              <w:t>COM02</w:t>
            </w:r>
          </w:p>
        </w:tc>
        <w:tc>
          <w:tcPr>
            <w:tcW w:w="1467" w:type="pct"/>
            <w:tcBorders>
              <w:top w:val="single" w:sz="4" w:space="0" w:color="auto"/>
              <w:bottom w:val="single" w:sz="4" w:space="0" w:color="auto"/>
            </w:tcBorders>
          </w:tcPr>
          <w:p w14:paraId="61E03429"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713DFF0E" w14:textId="77777777" w:rsidR="000038D9" w:rsidRDefault="000038D9" w:rsidP="002210DC">
            <w:pPr>
              <w:pStyle w:val="bangtrai"/>
            </w:pPr>
            <w:r>
              <w:t>1.2</w:t>
            </w:r>
          </w:p>
        </w:tc>
        <w:tc>
          <w:tcPr>
            <w:tcW w:w="290" w:type="pct"/>
            <w:tcBorders>
              <w:top w:val="single" w:sz="4" w:space="0" w:color="auto"/>
              <w:bottom w:val="single" w:sz="4" w:space="0" w:color="auto"/>
            </w:tcBorders>
          </w:tcPr>
          <w:p w14:paraId="726EA715" w14:textId="77777777" w:rsidR="000038D9" w:rsidRDefault="000038D9" w:rsidP="002210DC">
            <w:pPr>
              <w:pStyle w:val="bangtrai"/>
            </w:pPr>
            <w:r>
              <w:t>0.5</w:t>
            </w:r>
          </w:p>
        </w:tc>
        <w:tc>
          <w:tcPr>
            <w:tcW w:w="437" w:type="pct"/>
            <w:tcBorders>
              <w:top w:val="single" w:sz="4" w:space="0" w:color="auto"/>
              <w:bottom w:val="single" w:sz="4" w:space="0" w:color="auto"/>
            </w:tcBorders>
          </w:tcPr>
          <w:p w14:paraId="1A0CB928" w14:textId="77777777" w:rsidR="000038D9" w:rsidRDefault="000038D9" w:rsidP="002210DC">
            <w:pPr>
              <w:pStyle w:val="bangtrai"/>
            </w:pPr>
            <w:r>
              <w:t>--</w:t>
            </w:r>
          </w:p>
        </w:tc>
        <w:tc>
          <w:tcPr>
            <w:tcW w:w="433" w:type="pct"/>
            <w:tcBorders>
              <w:top w:val="single" w:sz="4" w:space="0" w:color="auto"/>
              <w:bottom w:val="single" w:sz="4" w:space="0" w:color="auto"/>
            </w:tcBorders>
          </w:tcPr>
          <w:p w14:paraId="7527F5FD" w14:textId="77777777" w:rsidR="000038D9" w:rsidRDefault="000038D9" w:rsidP="002210DC">
            <w:pPr>
              <w:pStyle w:val="bangtrai"/>
            </w:pPr>
            <w:r>
              <w:t>--</w:t>
            </w:r>
          </w:p>
        </w:tc>
        <w:tc>
          <w:tcPr>
            <w:tcW w:w="453" w:type="pct"/>
            <w:tcBorders>
              <w:top w:val="single" w:sz="4" w:space="0" w:color="auto"/>
              <w:bottom w:val="single" w:sz="4" w:space="0" w:color="auto"/>
            </w:tcBorders>
          </w:tcPr>
          <w:p w14:paraId="1914EF89" w14:textId="77777777" w:rsidR="000038D9" w:rsidRDefault="000038D9" w:rsidP="002210DC">
            <w:pPr>
              <w:pStyle w:val="bangtrai"/>
            </w:pPr>
            <w:r>
              <w:t>--</w:t>
            </w:r>
          </w:p>
        </w:tc>
        <w:tc>
          <w:tcPr>
            <w:tcW w:w="451" w:type="pct"/>
            <w:tcBorders>
              <w:top w:val="single" w:sz="4" w:space="0" w:color="auto"/>
              <w:bottom w:val="single" w:sz="4" w:space="0" w:color="auto"/>
            </w:tcBorders>
          </w:tcPr>
          <w:p w14:paraId="533621BA" w14:textId="77777777" w:rsidR="000038D9" w:rsidRDefault="000038D9" w:rsidP="002210DC">
            <w:pPr>
              <w:pStyle w:val="bangtrai"/>
            </w:pPr>
            <w:r>
              <w:t>--</w:t>
            </w:r>
          </w:p>
        </w:tc>
      </w:tr>
      <w:tr w:rsidR="000038D9" w14:paraId="1BE35547" w14:textId="77777777" w:rsidTr="002210DC">
        <w:tc>
          <w:tcPr>
            <w:tcW w:w="1179" w:type="pct"/>
            <w:tcBorders>
              <w:top w:val="single" w:sz="4" w:space="0" w:color="auto"/>
              <w:bottom w:val="single" w:sz="4" w:space="0" w:color="auto"/>
            </w:tcBorders>
          </w:tcPr>
          <w:p w14:paraId="6F4ECAE9" w14:textId="77777777" w:rsidR="000038D9" w:rsidRDefault="000038D9" w:rsidP="002210DC">
            <w:pPr>
              <w:pStyle w:val="bangtrai"/>
            </w:pPr>
            <w:r>
              <w:t>COM03</w:t>
            </w:r>
          </w:p>
        </w:tc>
        <w:tc>
          <w:tcPr>
            <w:tcW w:w="1467" w:type="pct"/>
            <w:tcBorders>
              <w:top w:val="single" w:sz="4" w:space="0" w:color="auto"/>
              <w:bottom w:val="single" w:sz="4" w:space="0" w:color="auto"/>
            </w:tcBorders>
          </w:tcPr>
          <w:p w14:paraId="3CCB2F8D"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59EC0512" w14:textId="77777777" w:rsidR="000038D9" w:rsidRDefault="000038D9" w:rsidP="002210DC">
            <w:pPr>
              <w:pStyle w:val="bangtrai"/>
            </w:pPr>
            <w:r>
              <w:t>0.9</w:t>
            </w:r>
          </w:p>
        </w:tc>
        <w:tc>
          <w:tcPr>
            <w:tcW w:w="290" w:type="pct"/>
            <w:tcBorders>
              <w:top w:val="single" w:sz="4" w:space="0" w:color="auto"/>
              <w:bottom w:val="single" w:sz="4" w:space="0" w:color="auto"/>
            </w:tcBorders>
          </w:tcPr>
          <w:p w14:paraId="4E8B5D01" w14:textId="77777777" w:rsidR="000038D9" w:rsidRDefault="000038D9" w:rsidP="002210DC">
            <w:pPr>
              <w:pStyle w:val="bangtrai"/>
            </w:pPr>
            <w:r>
              <w:t>--</w:t>
            </w:r>
          </w:p>
        </w:tc>
        <w:tc>
          <w:tcPr>
            <w:tcW w:w="437" w:type="pct"/>
            <w:tcBorders>
              <w:top w:val="single" w:sz="4" w:space="0" w:color="auto"/>
              <w:bottom w:val="single" w:sz="4" w:space="0" w:color="auto"/>
            </w:tcBorders>
          </w:tcPr>
          <w:p w14:paraId="537BC48E" w14:textId="77777777" w:rsidR="000038D9" w:rsidRDefault="000038D9" w:rsidP="002210DC">
            <w:pPr>
              <w:pStyle w:val="bangtrai"/>
            </w:pPr>
            <w:r>
              <w:t>1.0</w:t>
            </w:r>
          </w:p>
        </w:tc>
        <w:tc>
          <w:tcPr>
            <w:tcW w:w="433" w:type="pct"/>
            <w:tcBorders>
              <w:top w:val="single" w:sz="4" w:space="0" w:color="auto"/>
              <w:bottom w:val="single" w:sz="4" w:space="0" w:color="auto"/>
            </w:tcBorders>
          </w:tcPr>
          <w:p w14:paraId="4E306995" w14:textId="77777777" w:rsidR="000038D9" w:rsidRDefault="000038D9" w:rsidP="002210DC">
            <w:pPr>
              <w:pStyle w:val="bangtrai"/>
            </w:pPr>
            <w:r>
              <w:t>--</w:t>
            </w:r>
          </w:p>
        </w:tc>
        <w:tc>
          <w:tcPr>
            <w:tcW w:w="453" w:type="pct"/>
            <w:tcBorders>
              <w:top w:val="single" w:sz="4" w:space="0" w:color="auto"/>
              <w:bottom w:val="single" w:sz="4" w:space="0" w:color="auto"/>
            </w:tcBorders>
          </w:tcPr>
          <w:p w14:paraId="324F457B" w14:textId="77777777" w:rsidR="000038D9" w:rsidRDefault="000038D9" w:rsidP="002210DC">
            <w:pPr>
              <w:pStyle w:val="bangtrai"/>
            </w:pPr>
            <w:r>
              <w:t>--</w:t>
            </w:r>
          </w:p>
        </w:tc>
        <w:tc>
          <w:tcPr>
            <w:tcW w:w="451" w:type="pct"/>
            <w:tcBorders>
              <w:top w:val="single" w:sz="4" w:space="0" w:color="auto"/>
              <w:bottom w:val="single" w:sz="4" w:space="0" w:color="auto"/>
            </w:tcBorders>
          </w:tcPr>
          <w:p w14:paraId="26295D0C" w14:textId="77777777" w:rsidR="000038D9" w:rsidRDefault="000038D9" w:rsidP="002210DC">
            <w:pPr>
              <w:pStyle w:val="bangtrai"/>
            </w:pPr>
            <w:r>
              <w:t>--</w:t>
            </w:r>
          </w:p>
        </w:tc>
      </w:tr>
      <w:tr w:rsidR="000038D9" w14:paraId="62A54C3D" w14:textId="77777777" w:rsidTr="002210DC">
        <w:tc>
          <w:tcPr>
            <w:tcW w:w="1179" w:type="pct"/>
            <w:tcBorders>
              <w:top w:val="single" w:sz="4" w:space="0" w:color="auto"/>
              <w:bottom w:val="single" w:sz="4" w:space="0" w:color="auto"/>
            </w:tcBorders>
          </w:tcPr>
          <w:p w14:paraId="7B4B35F1" w14:textId="77777777" w:rsidR="000038D9" w:rsidRDefault="000038D9" w:rsidP="002210DC">
            <w:pPr>
              <w:pStyle w:val="bangtrai"/>
            </w:pPr>
            <w:r>
              <w:t>COM04</w:t>
            </w:r>
          </w:p>
        </w:tc>
        <w:tc>
          <w:tcPr>
            <w:tcW w:w="1467" w:type="pct"/>
            <w:tcBorders>
              <w:top w:val="single" w:sz="4" w:space="0" w:color="auto"/>
              <w:bottom w:val="single" w:sz="4" w:space="0" w:color="auto"/>
            </w:tcBorders>
          </w:tcPr>
          <w:p w14:paraId="0F6164C0"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2662D984" w14:textId="77777777" w:rsidR="000038D9" w:rsidRDefault="000038D9" w:rsidP="002210DC">
            <w:pPr>
              <w:pStyle w:val="bangtrai"/>
            </w:pPr>
            <w:r>
              <w:t>0.9</w:t>
            </w:r>
          </w:p>
        </w:tc>
        <w:tc>
          <w:tcPr>
            <w:tcW w:w="290" w:type="pct"/>
            <w:tcBorders>
              <w:top w:val="single" w:sz="4" w:space="0" w:color="auto"/>
              <w:bottom w:val="single" w:sz="4" w:space="0" w:color="auto"/>
            </w:tcBorders>
          </w:tcPr>
          <w:p w14:paraId="393F6689" w14:textId="77777777" w:rsidR="000038D9" w:rsidRDefault="000038D9" w:rsidP="002210DC">
            <w:pPr>
              <w:pStyle w:val="bangtrai"/>
            </w:pPr>
            <w:r>
              <w:t>--</w:t>
            </w:r>
          </w:p>
        </w:tc>
        <w:tc>
          <w:tcPr>
            <w:tcW w:w="437" w:type="pct"/>
            <w:tcBorders>
              <w:top w:val="single" w:sz="4" w:space="0" w:color="auto"/>
              <w:bottom w:val="single" w:sz="4" w:space="0" w:color="auto"/>
            </w:tcBorders>
          </w:tcPr>
          <w:p w14:paraId="504D577B" w14:textId="77777777" w:rsidR="000038D9" w:rsidRDefault="000038D9" w:rsidP="002210DC">
            <w:pPr>
              <w:pStyle w:val="bangtrai"/>
            </w:pPr>
            <w:r>
              <w:t>--</w:t>
            </w:r>
          </w:p>
        </w:tc>
        <w:tc>
          <w:tcPr>
            <w:tcW w:w="433" w:type="pct"/>
            <w:tcBorders>
              <w:top w:val="single" w:sz="4" w:space="0" w:color="auto"/>
              <w:bottom w:val="single" w:sz="4" w:space="0" w:color="auto"/>
            </w:tcBorders>
          </w:tcPr>
          <w:p w14:paraId="4221EEFD" w14:textId="77777777" w:rsidR="000038D9" w:rsidRDefault="000038D9" w:rsidP="002210DC">
            <w:pPr>
              <w:pStyle w:val="bangtrai"/>
            </w:pPr>
            <w:r>
              <w:t>1.0</w:t>
            </w:r>
          </w:p>
        </w:tc>
        <w:tc>
          <w:tcPr>
            <w:tcW w:w="453" w:type="pct"/>
            <w:tcBorders>
              <w:top w:val="single" w:sz="4" w:space="0" w:color="auto"/>
              <w:bottom w:val="single" w:sz="4" w:space="0" w:color="auto"/>
            </w:tcBorders>
          </w:tcPr>
          <w:p w14:paraId="2ADA2991" w14:textId="77777777" w:rsidR="000038D9" w:rsidRDefault="000038D9" w:rsidP="002210DC">
            <w:pPr>
              <w:pStyle w:val="bangtrai"/>
            </w:pPr>
            <w:r>
              <w:t>--</w:t>
            </w:r>
          </w:p>
        </w:tc>
        <w:tc>
          <w:tcPr>
            <w:tcW w:w="451" w:type="pct"/>
            <w:tcBorders>
              <w:top w:val="single" w:sz="4" w:space="0" w:color="auto"/>
              <w:bottom w:val="single" w:sz="4" w:space="0" w:color="auto"/>
            </w:tcBorders>
          </w:tcPr>
          <w:p w14:paraId="0E79685C" w14:textId="77777777" w:rsidR="000038D9" w:rsidRDefault="000038D9" w:rsidP="002210DC">
            <w:pPr>
              <w:pStyle w:val="bangtrai"/>
            </w:pPr>
            <w:r>
              <w:t>--</w:t>
            </w:r>
          </w:p>
        </w:tc>
      </w:tr>
      <w:tr w:rsidR="000038D9" w14:paraId="07548FE1" w14:textId="77777777" w:rsidTr="002210DC">
        <w:tc>
          <w:tcPr>
            <w:tcW w:w="1179" w:type="pct"/>
            <w:tcBorders>
              <w:top w:val="single" w:sz="4" w:space="0" w:color="auto"/>
              <w:bottom w:val="single" w:sz="4" w:space="0" w:color="auto"/>
            </w:tcBorders>
          </w:tcPr>
          <w:p w14:paraId="7A6AB08D" w14:textId="77777777" w:rsidR="000038D9" w:rsidRDefault="000038D9" w:rsidP="002210DC">
            <w:pPr>
              <w:pStyle w:val="bangtrai"/>
            </w:pPr>
            <w:r>
              <w:t>COM05</w:t>
            </w:r>
          </w:p>
        </w:tc>
        <w:tc>
          <w:tcPr>
            <w:tcW w:w="1467" w:type="pct"/>
            <w:tcBorders>
              <w:top w:val="single" w:sz="4" w:space="0" w:color="auto"/>
              <w:bottom w:val="single" w:sz="4" w:space="0" w:color="auto"/>
            </w:tcBorders>
          </w:tcPr>
          <w:p w14:paraId="6A03FCBE"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3603F80A" w14:textId="77777777" w:rsidR="000038D9" w:rsidRDefault="000038D9" w:rsidP="002210DC">
            <w:pPr>
              <w:pStyle w:val="bangtrai"/>
            </w:pPr>
            <w:r>
              <w:t>0.9</w:t>
            </w:r>
          </w:p>
        </w:tc>
        <w:tc>
          <w:tcPr>
            <w:tcW w:w="290" w:type="pct"/>
            <w:tcBorders>
              <w:top w:val="single" w:sz="4" w:space="0" w:color="auto"/>
              <w:bottom w:val="single" w:sz="4" w:space="0" w:color="auto"/>
            </w:tcBorders>
          </w:tcPr>
          <w:p w14:paraId="514F6A81" w14:textId="77777777" w:rsidR="000038D9" w:rsidRDefault="000038D9" w:rsidP="002210DC">
            <w:pPr>
              <w:pStyle w:val="bangtrai"/>
            </w:pPr>
            <w:r>
              <w:t>--</w:t>
            </w:r>
          </w:p>
        </w:tc>
        <w:tc>
          <w:tcPr>
            <w:tcW w:w="437" w:type="pct"/>
            <w:tcBorders>
              <w:top w:val="single" w:sz="4" w:space="0" w:color="auto"/>
              <w:bottom w:val="single" w:sz="4" w:space="0" w:color="auto"/>
            </w:tcBorders>
          </w:tcPr>
          <w:p w14:paraId="6EB5ACA7" w14:textId="77777777" w:rsidR="000038D9" w:rsidRDefault="000038D9" w:rsidP="002210DC">
            <w:pPr>
              <w:pStyle w:val="bangtrai"/>
            </w:pPr>
            <w:r>
              <w:t>--</w:t>
            </w:r>
          </w:p>
        </w:tc>
        <w:tc>
          <w:tcPr>
            <w:tcW w:w="433" w:type="pct"/>
            <w:tcBorders>
              <w:top w:val="single" w:sz="4" w:space="0" w:color="auto"/>
              <w:bottom w:val="single" w:sz="4" w:space="0" w:color="auto"/>
            </w:tcBorders>
          </w:tcPr>
          <w:p w14:paraId="4AAD820C" w14:textId="77777777" w:rsidR="000038D9" w:rsidRDefault="000038D9" w:rsidP="002210DC">
            <w:pPr>
              <w:pStyle w:val="bangtrai"/>
            </w:pPr>
            <w:r>
              <w:t>--</w:t>
            </w:r>
          </w:p>
        </w:tc>
        <w:tc>
          <w:tcPr>
            <w:tcW w:w="453" w:type="pct"/>
            <w:tcBorders>
              <w:top w:val="single" w:sz="4" w:space="0" w:color="auto"/>
              <w:bottom w:val="single" w:sz="4" w:space="0" w:color="auto"/>
            </w:tcBorders>
          </w:tcPr>
          <w:p w14:paraId="7D62D81A" w14:textId="77777777" w:rsidR="000038D9" w:rsidRDefault="000038D9" w:rsidP="002210DC">
            <w:pPr>
              <w:pStyle w:val="bangtrai"/>
            </w:pPr>
            <w:r>
              <w:t>1.0</w:t>
            </w:r>
          </w:p>
        </w:tc>
        <w:tc>
          <w:tcPr>
            <w:tcW w:w="451" w:type="pct"/>
            <w:tcBorders>
              <w:top w:val="single" w:sz="4" w:space="0" w:color="auto"/>
              <w:bottom w:val="single" w:sz="4" w:space="0" w:color="auto"/>
            </w:tcBorders>
          </w:tcPr>
          <w:p w14:paraId="5409642A" w14:textId="77777777" w:rsidR="000038D9" w:rsidRDefault="000038D9" w:rsidP="002210DC">
            <w:pPr>
              <w:pStyle w:val="bangtrai"/>
            </w:pPr>
            <w:r>
              <w:t>--</w:t>
            </w:r>
          </w:p>
        </w:tc>
      </w:tr>
      <w:tr w:rsidR="000038D9" w14:paraId="1DB2BED1" w14:textId="77777777" w:rsidTr="002210DC">
        <w:tc>
          <w:tcPr>
            <w:tcW w:w="1179" w:type="pct"/>
            <w:tcBorders>
              <w:top w:val="single" w:sz="4" w:space="0" w:color="auto"/>
              <w:bottom w:val="single" w:sz="4" w:space="0" w:color="auto"/>
            </w:tcBorders>
          </w:tcPr>
          <w:p w14:paraId="52205E70" w14:textId="77777777" w:rsidR="000038D9" w:rsidRDefault="000038D9" w:rsidP="002210DC">
            <w:pPr>
              <w:pStyle w:val="bangtrai"/>
            </w:pPr>
            <w:r>
              <w:t>COM06</w:t>
            </w:r>
          </w:p>
        </w:tc>
        <w:tc>
          <w:tcPr>
            <w:tcW w:w="1467" w:type="pct"/>
            <w:tcBorders>
              <w:top w:val="single" w:sz="4" w:space="0" w:color="auto"/>
              <w:bottom w:val="single" w:sz="4" w:space="0" w:color="auto"/>
            </w:tcBorders>
          </w:tcPr>
          <w:p w14:paraId="3ED3D544"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5FA95EBA" w14:textId="77777777" w:rsidR="000038D9" w:rsidRDefault="000038D9" w:rsidP="002210DC">
            <w:pPr>
              <w:pStyle w:val="bangtrai"/>
            </w:pPr>
            <w:r>
              <w:t>0.9</w:t>
            </w:r>
          </w:p>
        </w:tc>
        <w:tc>
          <w:tcPr>
            <w:tcW w:w="290" w:type="pct"/>
            <w:tcBorders>
              <w:top w:val="single" w:sz="4" w:space="0" w:color="auto"/>
              <w:bottom w:val="single" w:sz="4" w:space="0" w:color="auto"/>
            </w:tcBorders>
          </w:tcPr>
          <w:p w14:paraId="7FA3FB47" w14:textId="77777777" w:rsidR="000038D9" w:rsidRDefault="000038D9" w:rsidP="002210DC">
            <w:pPr>
              <w:pStyle w:val="bangtrai"/>
            </w:pPr>
            <w:r>
              <w:t>--</w:t>
            </w:r>
          </w:p>
        </w:tc>
        <w:tc>
          <w:tcPr>
            <w:tcW w:w="437" w:type="pct"/>
            <w:tcBorders>
              <w:top w:val="single" w:sz="4" w:space="0" w:color="auto"/>
              <w:bottom w:val="single" w:sz="4" w:space="0" w:color="auto"/>
            </w:tcBorders>
          </w:tcPr>
          <w:p w14:paraId="50EBE0B5" w14:textId="77777777" w:rsidR="000038D9" w:rsidRDefault="000038D9" w:rsidP="002210DC">
            <w:pPr>
              <w:pStyle w:val="bangtrai"/>
            </w:pPr>
            <w:r>
              <w:t>--</w:t>
            </w:r>
          </w:p>
        </w:tc>
        <w:tc>
          <w:tcPr>
            <w:tcW w:w="433" w:type="pct"/>
            <w:tcBorders>
              <w:top w:val="single" w:sz="4" w:space="0" w:color="auto"/>
              <w:bottom w:val="single" w:sz="4" w:space="0" w:color="auto"/>
            </w:tcBorders>
          </w:tcPr>
          <w:p w14:paraId="04185ACC" w14:textId="77777777" w:rsidR="000038D9" w:rsidRDefault="000038D9" w:rsidP="002210DC">
            <w:pPr>
              <w:pStyle w:val="bangtrai"/>
            </w:pPr>
            <w:r>
              <w:t>--</w:t>
            </w:r>
          </w:p>
        </w:tc>
        <w:tc>
          <w:tcPr>
            <w:tcW w:w="453" w:type="pct"/>
            <w:tcBorders>
              <w:top w:val="single" w:sz="4" w:space="0" w:color="auto"/>
              <w:bottom w:val="single" w:sz="4" w:space="0" w:color="auto"/>
            </w:tcBorders>
          </w:tcPr>
          <w:p w14:paraId="355FEBD3" w14:textId="77777777" w:rsidR="000038D9" w:rsidRDefault="000038D9" w:rsidP="002210DC">
            <w:pPr>
              <w:pStyle w:val="bangtrai"/>
            </w:pPr>
            <w:r>
              <w:t>--</w:t>
            </w:r>
          </w:p>
        </w:tc>
        <w:tc>
          <w:tcPr>
            <w:tcW w:w="451" w:type="pct"/>
            <w:tcBorders>
              <w:top w:val="single" w:sz="4" w:space="0" w:color="auto"/>
              <w:bottom w:val="single" w:sz="4" w:space="0" w:color="auto"/>
            </w:tcBorders>
          </w:tcPr>
          <w:p w14:paraId="3BE6BB78" w14:textId="77777777" w:rsidR="000038D9" w:rsidRDefault="000038D9" w:rsidP="002210DC">
            <w:pPr>
              <w:pStyle w:val="bangtrai"/>
            </w:pPr>
            <w:r>
              <w:t>1.0</w:t>
            </w:r>
          </w:p>
        </w:tc>
      </w:tr>
      <w:tr w:rsidR="000038D9" w14:paraId="42D3BF88" w14:textId="77777777" w:rsidTr="002210DC">
        <w:tc>
          <w:tcPr>
            <w:tcW w:w="1179" w:type="pct"/>
            <w:tcBorders>
              <w:top w:val="single" w:sz="4" w:space="0" w:color="auto"/>
              <w:bottom w:val="single" w:sz="4" w:space="0" w:color="auto"/>
            </w:tcBorders>
          </w:tcPr>
          <w:p w14:paraId="6D4F11B1" w14:textId="77777777" w:rsidR="000038D9" w:rsidRDefault="000038D9" w:rsidP="002210DC">
            <w:pPr>
              <w:pStyle w:val="bangtrai"/>
            </w:pPr>
            <w:r>
              <w:t>COM07</w:t>
            </w:r>
          </w:p>
        </w:tc>
        <w:tc>
          <w:tcPr>
            <w:tcW w:w="1467" w:type="pct"/>
            <w:tcBorders>
              <w:top w:val="single" w:sz="4" w:space="0" w:color="auto"/>
              <w:bottom w:val="single" w:sz="4" w:space="0" w:color="auto"/>
            </w:tcBorders>
          </w:tcPr>
          <w:p w14:paraId="0D66B53B"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38434AB6" w14:textId="77777777" w:rsidR="000038D9" w:rsidRDefault="000038D9" w:rsidP="002210DC">
            <w:pPr>
              <w:pStyle w:val="bangtrai"/>
            </w:pPr>
            <w:r>
              <w:t>1.2</w:t>
            </w:r>
          </w:p>
        </w:tc>
        <w:tc>
          <w:tcPr>
            <w:tcW w:w="290" w:type="pct"/>
            <w:tcBorders>
              <w:top w:val="single" w:sz="4" w:space="0" w:color="auto"/>
              <w:bottom w:val="single" w:sz="4" w:space="0" w:color="auto"/>
            </w:tcBorders>
          </w:tcPr>
          <w:p w14:paraId="0895FD64" w14:textId="77777777" w:rsidR="000038D9" w:rsidRDefault="000038D9" w:rsidP="002210DC">
            <w:pPr>
              <w:pStyle w:val="bangtrai"/>
            </w:pPr>
            <w:r>
              <w:t>1.6</w:t>
            </w:r>
          </w:p>
        </w:tc>
        <w:tc>
          <w:tcPr>
            <w:tcW w:w="437" w:type="pct"/>
            <w:tcBorders>
              <w:top w:val="single" w:sz="4" w:space="0" w:color="auto"/>
              <w:bottom w:val="single" w:sz="4" w:space="0" w:color="auto"/>
            </w:tcBorders>
          </w:tcPr>
          <w:p w14:paraId="7D268D90" w14:textId="77777777" w:rsidR="000038D9" w:rsidRDefault="000038D9" w:rsidP="002210DC">
            <w:pPr>
              <w:pStyle w:val="bangtrai"/>
            </w:pPr>
            <w:r>
              <w:t>0.5</w:t>
            </w:r>
          </w:p>
        </w:tc>
        <w:tc>
          <w:tcPr>
            <w:tcW w:w="433" w:type="pct"/>
            <w:tcBorders>
              <w:top w:val="single" w:sz="4" w:space="0" w:color="auto"/>
              <w:bottom w:val="single" w:sz="4" w:space="0" w:color="auto"/>
            </w:tcBorders>
          </w:tcPr>
          <w:p w14:paraId="4B11BBE8" w14:textId="77777777" w:rsidR="000038D9" w:rsidRDefault="000038D9" w:rsidP="002210DC">
            <w:pPr>
              <w:pStyle w:val="bangtrai"/>
            </w:pPr>
            <w:r>
              <w:t>--</w:t>
            </w:r>
          </w:p>
        </w:tc>
        <w:tc>
          <w:tcPr>
            <w:tcW w:w="453" w:type="pct"/>
            <w:tcBorders>
              <w:top w:val="single" w:sz="4" w:space="0" w:color="auto"/>
              <w:bottom w:val="single" w:sz="4" w:space="0" w:color="auto"/>
            </w:tcBorders>
          </w:tcPr>
          <w:p w14:paraId="02629105" w14:textId="77777777" w:rsidR="000038D9" w:rsidRDefault="000038D9" w:rsidP="002210DC">
            <w:pPr>
              <w:pStyle w:val="bangtrai"/>
            </w:pPr>
            <w:r>
              <w:t>--</w:t>
            </w:r>
          </w:p>
        </w:tc>
        <w:tc>
          <w:tcPr>
            <w:tcW w:w="451" w:type="pct"/>
            <w:tcBorders>
              <w:top w:val="single" w:sz="4" w:space="0" w:color="auto"/>
              <w:bottom w:val="single" w:sz="4" w:space="0" w:color="auto"/>
            </w:tcBorders>
          </w:tcPr>
          <w:p w14:paraId="1A622936" w14:textId="77777777" w:rsidR="000038D9" w:rsidRDefault="000038D9" w:rsidP="002210DC">
            <w:pPr>
              <w:pStyle w:val="bangtrai"/>
            </w:pPr>
            <w:r>
              <w:t>--</w:t>
            </w:r>
          </w:p>
        </w:tc>
      </w:tr>
      <w:tr w:rsidR="000038D9" w14:paraId="10A3FE78" w14:textId="77777777" w:rsidTr="002210DC">
        <w:tc>
          <w:tcPr>
            <w:tcW w:w="1179" w:type="pct"/>
            <w:tcBorders>
              <w:top w:val="single" w:sz="4" w:space="0" w:color="auto"/>
              <w:bottom w:val="single" w:sz="4" w:space="0" w:color="auto"/>
            </w:tcBorders>
          </w:tcPr>
          <w:p w14:paraId="506796C0" w14:textId="77777777" w:rsidR="000038D9" w:rsidRDefault="000038D9" w:rsidP="002210DC">
            <w:pPr>
              <w:pStyle w:val="bangtrai"/>
            </w:pPr>
            <w:r>
              <w:t>COM08</w:t>
            </w:r>
          </w:p>
        </w:tc>
        <w:tc>
          <w:tcPr>
            <w:tcW w:w="1467" w:type="pct"/>
            <w:tcBorders>
              <w:top w:val="single" w:sz="4" w:space="0" w:color="auto"/>
              <w:bottom w:val="single" w:sz="4" w:space="0" w:color="auto"/>
            </w:tcBorders>
          </w:tcPr>
          <w:p w14:paraId="310F357E"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2F83F246" w14:textId="77777777" w:rsidR="000038D9" w:rsidRDefault="000038D9" w:rsidP="002210DC">
            <w:pPr>
              <w:pStyle w:val="bangtrai"/>
            </w:pPr>
            <w:r>
              <w:t>1.2</w:t>
            </w:r>
          </w:p>
        </w:tc>
        <w:tc>
          <w:tcPr>
            <w:tcW w:w="290" w:type="pct"/>
            <w:tcBorders>
              <w:top w:val="single" w:sz="4" w:space="0" w:color="auto"/>
              <w:bottom w:val="single" w:sz="4" w:space="0" w:color="auto"/>
            </w:tcBorders>
          </w:tcPr>
          <w:p w14:paraId="73F2368D" w14:textId="77777777" w:rsidR="000038D9" w:rsidRDefault="000038D9" w:rsidP="002210DC">
            <w:pPr>
              <w:pStyle w:val="bangtrai"/>
            </w:pPr>
            <w:r>
              <w:t>1.6</w:t>
            </w:r>
          </w:p>
        </w:tc>
        <w:tc>
          <w:tcPr>
            <w:tcW w:w="437" w:type="pct"/>
            <w:tcBorders>
              <w:top w:val="single" w:sz="4" w:space="0" w:color="auto"/>
              <w:bottom w:val="single" w:sz="4" w:space="0" w:color="auto"/>
            </w:tcBorders>
          </w:tcPr>
          <w:p w14:paraId="2E23B83C" w14:textId="77777777" w:rsidR="000038D9" w:rsidRDefault="000038D9" w:rsidP="002210DC">
            <w:pPr>
              <w:pStyle w:val="bangtrai"/>
            </w:pPr>
            <w:r>
              <w:t>--</w:t>
            </w:r>
          </w:p>
        </w:tc>
        <w:tc>
          <w:tcPr>
            <w:tcW w:w="433" w:type="pct"/>
            <w:tcBorders>
              <w:top w:val="single" w:sz="4" w:space="0" w:color="auto"/>
              <w:bottom w:val="single" w:sz="4" w:space="0" w:color="auto"/>
            </w:tcBorders>
          </w:tcPr>
          <w:p w14:paraId="2B5F96C3" w14:textId="77777777" w:rsidR="000038D9" w:rsidRDefault="000038D9" w:rsidP="002210DC">
            <w:pPr>
              <w:pStyle w:val="bangtrai"/>
            </w:pPr>
            <w:r>
              <w:t>0.5</w:t>
            </w:r>
          </w:p>
        </w:tc>
        <w:tc>
          <w:tcPr>
            <w:tcW w:w="453" w:type="pct"/>
            <w:tcBorders>
              <w:top w:val="single" w:sz="4" w:space="0" w:color="auto"/>
              <w:bottom w:val="single" w:sz="4" w:space="0" w:color="auto"/>
            </w:tcBorders>
          </w:tcPr>
          <w:p w14:paraId="0D277CD4" w14:textId="77777777" w:rsidR="000038D9" w:rsidRDefault="000038D9" w:rsidP="002210DC">
            <w:pPr>
              <w:pStyle w:val="bangtrai"/>
            </w:pPr>
            <w:r>
              <w:t>--</w:t>
            </w:r>
          </w:p>
        </w:tc>
        <w:tc>
          <w:tcPr>
            <w:tcW w:w="451" w:type="pct"/>
            <w:tcBorders>
              <w:top w:val="single" w:sz="4" w:space="0" w:color="auto"/>
              <w:bottom w:val="single" w:sz="4" w:space="0" w:color="auto"/>
            </w:tcBorders>
          </w:tcPr>
          <w:p w14:paraId="3EEC7728" w14:textId="77777777" w:rsidR="000038D9" w:rsidRDefault="000038D9" w:rsidP="002210DC">
            <w:pPr>
              <w:pStyle w:val="bangtrai"/>
            </w:pPr>
            <w:r w:rsidRPr="00C81437">
              <w:t>--</w:t>
            </w:r>
          </w:p>
        </w:tc>
      </w:tr>
      <w:tr w:rsidR="000038D9" w14:paraId="2221521B" w14:textId="77777777" w:rsidTr="002210DC">
        <w:tc>
          <w:tcPr>
            <w:tcW w:w="1179" w:type="pct"/>
            <w:tcBorders>
              <w:top w:val="single" w:sz="4" w:space="0" w:color="auto"/>
              <w:bottom w:val="single" w:sz="4" w:space="0" w:color="auto"/>
            </w:tcBorders>
          </w:tcPr>
          <w:p w14:paraId="7E65F943" w14:textId="77777777" w:rsidR="000038D9" w:rsidRDefault="000038D9" w:rsidP="002210DC">
            <w:pPr>
              <w:pStyle w:val="bangtrai"/>
            </w:pPr>
            <w:r>
              <w:t>COM09</w:t>
            </w:r>
          </w:p>
        </w:tc>
        <w:tc>
          <w:tcPr>
            <w:tcW w:w="1467" w:type="pct"/>
            <w:tcBorders>
              <w:top w:val="single" w:sz="4" w:space="0" w:color="auto"/>
              <w:bottom w:val="single" w:sz="4" w:space="0" w:color="auto"/>
            </w:tcBorders>
          </w:tcPr>
          <w:p w14:paraId="29187DF8"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2BA56C09" w14:textId="77777777" w:rsidR="000038D9" w:rsidRDefault="000038D9" w:rsidP="002210DC">
            <w:pPr>
              <w:pStyle w:val="bangtrai"/>
            </w:pPr>
            <w:r>
              <w:t>1.2</w:t>
            </w:r>
          </w:p>
        </w:tc>
        <w:tc>
          <w:tcPr>
            <w:tcW w:w="290" w:type="pct"/>
            <w:tcBorders>
              <w:top w:val="single" w:sz="4" w:space="0" w:color="auto"/>
              <w:bottom w:val="single" w:sz="4" w:space="0" w:color="auto"/>
            </w:tcBorders>
          </w:tcPr>
          <w:p w14:paraId="042E600D" w14:textId="77777777" w:rsidR="000038D9" w:rsidRDefault="000038D9" w:rsidP="002210DC">
            <w:pPr>
              <w:pStyle w:val="bangtrai"/>
            </w:pPr>
            <w:r>
              <w:t>1.6</w:t>
            </w:r>
          </w:p>
        </w:tc>
        <w:tc>
          <w:tcPr>
            <w:tcW w:w="437" w:type="pct"/>
            <w:tcBorders>
              <w:top w:val="single" w:sz="4" w:space="0" w:color="auto"/>
              <w:bottom w:val="single" w:sz="4" w:space="0" w:color="auto"/>
            </w:tcBorders>
          </w:tcPr>
          <w:p w14:paraId="022790D8" w14:textId="77777777" w:rsidR="000038D9" w:rsidRDefault="000038D9" w:rsidP="002210DC">
            <w:pPr>
              <w:pStyle w:val="bangtrai"/>
            </w:pPr>
            <w:r>
              <w:t>--</w:t>
            </w:r>
          </w:p>
        </w:tc>
        <w:tc>
          <w:tcPr>
            <w:tcW w:w="433" w:type="pct"/>
            <w:tcBorders>
              <w:top w:val="single" w:sz="4" w:space="0" w:color="auto"/>
              <w:bottom w:val="single" w:sz="4" w:space="0" w:color="auto"/>
            </w:tcBorders>
          </w:tcPr>
          <w:p w14:paraId="42EC51D6" w14:textId="77777777" w:rsidR="000038D9" w:rsidRDefault="000038D9" w:rsidP="002210DC">
            <w:pPr>
              <w:pStyle w:val="bangtrai"/>
            </w:pPr>
            <w:r w:rsidRPr="00DE1E94">
              <w:t>--</w:t>
            </w:r>
          </w:p>
        </w:tc>
        <w:tc>
          <w:tcPr>
            <w:tcW w:w="453" w:type="pct"/>
            <w:tcBorders>
              <w:top w:val="single" w:sz="4" w:space="0" w:color="auto"/>
              <w:bottom w:val="single" w:sz="4" w:space="0" w:color="auto"/>
            </w:tcBorders>
          </w:tcPr>
          <w:p w14:paraId="7F0C4E64" w14:textId="77777777" w:rsidR="000038D9" w:rsidRDefault="000038D9" w:rsidP="002210DC">
            <w:pPr>
              <w:pStyle w:val="bangtrai"/>
            </w:pPr>
            <w:r>
              <w:t>0.5</w:t>
            </w:r>
          </w:p>
        </w:tc>
        <w:tc>
          <w:tcPr>
            <w:tcW w:w="451" w:type="pct"/>
            <w:tcBorders>
              <w:top w:val="single" w:sz="4" w:space="0" w:color="auto"/>
              <w:bottom w:val="single" w:sz="4" w:space="0" w:color="auto"/>
            </w:tcBorders>
          </w:tcPr>
          <w:p w14:paraId="16284665" w14:textId="77777777" w:rsidR="000038D9" w:rsidRDefault="000038D9" w:rsidP="002210DC">
            <w:pPr>
              <w:pStyle w:val="bangtrai"/>
            </w:pPr>
            <w:r w:rsidRPr="00C81437">
              <w:t>--</w:t>
            </w:r>
          </w:p>
        </w:tc>
      </w:tr>
      <w:tr w:rsidR="000038D9" w14:paraId="42B67667" w14:textId="77777777" w:rsidTr="002210DC">
        <w:tc>
          <w:tcPr>
            <w:tcW w:w="1179" w:type="pct"/>
            <w:tcBorders>
              <w:top w:val="single" w:sz="4" w:space="0" w:color="auto"/>
              <w:bottom w:val="single" w:sz="4" w:space="0" w:color="auto"/>
            </w:tcBorders>
          </w:tcPr>
          <w:p w14:paraId="73579F3C" w14:textId="77777777" w:rsidR="000038D9" w:rsidRDefault="000038D9" w:rsidP="002210DC">
            <w:pPr>
              <w:pStyle w:val="bangtrai"/>
            </w:pPr>
            <w:r>
              <w:t>COM10</w:t>
            </w:r>
          </w:p>
        </w:tc>
        <w:tc>
          <w:tcPr>
            <w:tcW w:w="1467" w:type="pct"/>
            <w:tcBorders>
              <w:top w:val="single" w:sz="4" w:space="0" w:color="auto"/>
              <w:bottom w:val="single" w:sz="4" w:space="0" w:color="auto"/>
            </w:tcBorders>
          </w:tcPr>
          <w:p w14:paraId="0384C14E"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16F86E3B" w14:textId="77777777" w:rsidR="000038D9" w:rsidRDefault="000038D9" w:rsidP="002210DC">
            <w:pPr>
              <w:pStyle w:val="bangtrai"/>
            </w:pPr>
            <w:r>
              <w:t>1.2</w:t>
            </w:r>
          </w:p>
        </w:tc>
        <w:tc>
          <w:tcPr>
            <w:tcW w:w="290" w:type="pct"/>
            <w:tcBorders>
              <w:top w:val="single" w:sz="4" w:space="0" w:color="auto"/>
              <w:bottom w:val="single" w:sz="4" w:space="0" w:color="auto"/>
            </w:tcBorders>
          </w:tcPr>
          <w:p w14:paraId="53A99D4E" w14:textId="77777777" w:rsidR="000038D9" w:rsidRDefault="000038D9" w:rsidP="002210DC">
            <w:pPr>
              <w:pStyle w:val="bangtrai"/>
            </w:pPr>
            <w:r>
              <w:t>1.6</w:t>
            </w:r>
          </w:p>
        </w:tc>
        <w:tc>
          <w:tcPr>
            <w:tcW w:w="437" w:type="pct"/>
            <w:tcBorders>
              <w:top w:val="single" w:sz="4" w:space="0" w:color="auto"/>
              <w:bottom w:val="single" w:sz="4" w:space="0" w:color="auto"/>
            </w:tcBorders>
          </w:tcPr>
          <w:p w14:paraId="2D04AB4E" w14:textId="77777777" w:rsidR="000038D9" w:rsidRDefault="000038D9" w:rsidP="002210DC">
            <w:pPr>
              <w:pStyle w:val="bangtrai"/>
            </w:pPr>
            <w:r>
              <w:t>--</w:t>
            </w:r>
          </w:p>
        </w:tc>
        <w:tc>
          <w:tcPr>
            <w:tcW w:w="433" w:type="pct"/>
            <w:tcBorders>
              <w:top w:val="single" w:sz="4" w:space="0" w:color="auto"/>
              <w:bottom w:val="single" w:sz="4" w:space="0" w:color="auto"/>
            </w:tcBorders>
          </w:tcPr>
          <w:p w14:paraId="272C8D61" w14:textId="77777777" w:rsidR="000038D9" w:rsidRDefault="000038D9" w:rsidP="002210DC">
            <w:pPr>
              <w:pStyle w:val="bangtrai"/>
            </w:pPr>
            <w:r w:rsidRPr="00DE1E94">
              <w:t>--</w:t>
            </w:r>
          </w:p>
        </w:tc>
        <w:tc>
          <w:tcPr>
            <w:tcW w:w="453" w:type="pct"/>
            <w:tcBorders>
              <w:top w:val="single" w:sz="4" w:space="0" w:color="auto"/>
              <w:bottom w:val="single" w:sz="4" w:space="0" w:color="auto"/>
            </w:tcBorders>
          </w:tcPr>
          <w:p w14:paraId="733884FF" w14:textId="77777777" w:rsidR="000038D9" w:rsidRDefault="000038D9" w:rsidP="002210DC">
            <w:pPr>
              <w:pStyle w:val="bangtrai"/>
            </w:pPr>
          </w:p>
        </w:tc>
        <w:tc>
          <w:tcPr>
            <w:tcW w:w="451" w:type="pct"/>
            <w:tcBorders>
              <w:top w:val="single" w:sz="4" w:space="0" w:color="auto"/>
              <w:bottom w:val="single" w:sz="4" w:space="0" w:color="auto"/>
            </w:tcBorders>
          </w:tcPr>
          <w:p w14:paraId="5A5324C5" w14:textId="77777777" w:rsidR="000038D9" w:rsidRDefault="000038D9" w:rsidP="002210DC">
            <w:pPr>
              <w:pStyle w:val="bangtrai"/>
            </w:pPr>
            <w:r>
              <w:t>0.5</w:t>
            </w:r>
          </w:p>
        </w:tc>
      </w:tr>
      <w:tr w:rsidR="000038D9" w14:paraId="569F2D17" w14:textId="77777777" w:rsidTr="002210DC">
        <w:tc>
          <w:tcPr>
            <w:tcW w:w="1179" w:type="pct"/>
            <w:tcBorders>
              <w:top w:val="single" w:sz="4" w:space="0" w:color="auto"/>
              <w:bottom w:val="single" w:sz="4" w:space="0" w:color="auto"/>
            </w:tcBorders>
          </w:tcPr>
          <w:p w14:paraId="6CE92947" w14:textId="77777777" w:rsidR="000038D9" w:rsidRDefault="000038D9" w:rsidP="002210DC">
            <w:pPr>
              <w:pStyle w:val="bangtrai"/>
            </w:pPr>
            <w:r>
              <w:t>COM11</w:t>
            </w:r>
          </w:p>
        </w:tc>
        <w:tc>
          <w:tcPr>
            <w:tcW w:w="1467" w:type="pct"/>
            <w:tcBorders>
              <w:top w:val="single" w:sz="4" w:space="0" w:color="auto"/>
              <w:bottom w:val="single" w:sz="4" w:space="0" w:color="auto"/>
            </w:tcBorders>
          </w:tcPr>
          <w:p w14:paraId="47E17D28"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308B44D1" w14:textId="77777777" w:rsidR="000038D9" w:rsidRDefault="000038D9" w:rsidP="002210DC">
            <w:pPr>
              <w:pStyle w:val="bangtrai"/>
            </w:pPr>
            <w:r>
              <w:t>1.2</w:t>
            </w:r>
          </w:p>
        </w:tc>
        <w:tc>
          <w:tcPr>
            <w:tcW w:w="290" w:type="pct"/>
            <w:tcBorders>
              <w:top w:val="single" w:sz="4" w:space="0" w:color="auto"/>
              <w:bottom w:val="single" w:sz="4" w:space="0" w:color="auto"/>
            </w:tcBorders>
          </w:tcPr>
          <w:p w14:paraId="69DBE53B" w14:textId="77777777" w:rsidR="000038D9" w:rsidRDefault="000038D9" w:rsidP="002210DC">
            <w:pPr>
              <w:pStyle w:val="bangtrai"/>
            </w:pPr>
            <w:r>
              <w:t>0.5</w:t>
            </w:r>
          </w:p>
        </w:tc>
        <w:tc>
          <w:tcPr>
            <w:tcW w:w="437" w:type="pct"/>
            <w:tcBorders>
              <w:top w:val="single" w:sz="4" w:space="0" w:color="auto"/>
              <w:bottom w:val="single" w:sz="4" w:space="0" w:color="auto"/>
            </w:tcBorders>
          </w:tcPr>
          <w:p w14:paraId="33F60A6F" w14:textId="77777777" w:rsidR="000038D9" w:rsidRDefault="000038D9" w:rsidP="002210DC">
            <w:pPr>
              <w:pStyle w:val="bangtrai"/>
            </w:pPr>
            <w:r>
              <w:t>1.0</w:t>
            </w:r>
          </w:p>
        </w:tc>
        <w:tc>
          <w:tcPr>
            <w:tcW w:w="433" w:type="pct"/>
            <w:tcBorders>
              <w:top w:val="single" w:sz="4" w:space="0" w:color="auto"/>
              <w:bottom w:val="single" w:sz="4" w:space="0" w:color="auto"/>
            </w:tcBorders>
          </w:tcPr>
          <w:p w14:paraId="00FB23C9" w14:textId="77777777" w:rsidR="000038D9" w:rsidRDefault="000038D9" w:rsidP="002210DC">
            <w:pPr>
              <w:pStyle w:val="bangtrai"/>
            </w:pPr>
            <w:r w:rsidRPr="00DE1E94">
              <w:t>--</w:t>
            </w:r>
          </w:p>
        </w:tc>
        <w:tc>
          <w:tcPr>
            <w:tcW w:w="453" w:type="pct"/>
            <w:tcBorders>
              <w:top w:val="single" w:sz="4" w:space="0" w:color="auto"/>
              <w:bottom w:val="single" w:sz="4" w:space="0" w:color="auto"/>
            </w:tcBorders>
          </w:tcPr>
          <w:p w14:paraId="3D98993B" w14:textId="77777777" w:rsidR="000038D9" w:rsidRDefault="000038D9" w:rsidP="002210DC">
            <w:pPr>
              <w:pStyle w:val="bangtrai"/>
            </w:pPr>
            <w:r>
              <w:t>--</w:t>
            </w:r>
          </w:p>
        </w:tc>
        <w:tc>
          <w:tcPr>
            <w:tcW w:w="451" w:type="pct"/>
            <w:tcBorders>
              <w:top w:val="single" w:sz="4" w:space="0" w:color="auto"/>
              <w:bottom w:val="single" w:sz="4" w:space="0" w:color="auto"/>
            </w:tcBorders>
          </w:tcPr>
          <w:p w14:paraId="223B43A7" w14:textId="77777777" w:rsidR="000038D9" w:rsidRDefault="000038D9" w:rsidP="002210DC">
            <w:pPr>
              <w:pStyle w:val="bangtrai"/>
            </w:pPr>
            <w:r w:rsidRPr="00C64D9C">
              <w:t>--</w:t>
            </w:r>
          </w:p>
        </w:tc>
      </w:tr>
      <w:tr w:rsidR="000038D9" w14:paraId="4F96B358" w14:textId="77777777" w:rsidTr="002210DC">
        <w:tc>
          <w:tcPr>
            <w:tcW w:w="1179" w:type="pct"/>
            <w:tcBorders>
              <w:top w:val="single" w:sz="4" w:space="0" w:color="auto"/>
              <w:bottom w:val="single" w:sz="4" w:space="0" w:color="auto"/>
            </w:tcBorders>
          </w:tcPr>
          <w:p w14:paraId="3391B9E0" w14:textId="77777777" w:rsidR="000038D9" w:rsidRDefault="000038D9" w:rsidP="002210DC">
            <w:pPr>
              <w:pStyle w:val="bangtrai"/>
            </w:pPr>
            <w:r>
              <w:t>COM12</w:t>
            </w:r>
          </w:p>
        </w:tc>
        <w:tc>
          <w:tcPr>
            <w:tcW w:w="1467" w:type="pct"/>
            <w:tcBorders>
              <w:top w:val="single" w:sz="4" w:space="0" w:color="auto"/>
              <w:bottom w:val="single" w:sz="4" w:space="0" w:color="auto"/>
            </w:tcBorders>
          </w:tcPr>
          <w:p w14:paraId="78949D24"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785D54F4" w14:textId="77777777" w:rsidR="000038D9" w:rsidRDefault="000038D9" w:rsidP="002210DC">
            <w:pPr>
              <w:pStyle w:val="bangtrai"/>
            </w:pPr>
            <w:r>
              <w:t>1.2</w:t>
            </w:r>
          </w:p>
        </w:tc>
        <w:tc>
          <w:tcPr>
            <w:tcW w:w="290" w:type="pct"/>
            <w:tcBorders>
              <w:top w:val="single" w:sz="4" w:space="0" w:color="auto"/>
              <w:bottom w:val="single" w:sz="4" w:space="0" w:color="auto"/>
            </w:tcBorders>
          </w:tcPr>
          <w:p w14:paraId="2F90FD9E" w14:textId="77777777" w:rsidR="000038D9" w:rsidRDefault="000038D9" w:rsidP="002210DC">
            <w:pPr>
              <w:pStyle w:val="bangtrai"/>
            </w:pPr>
            <w:r>
              <w:t>0.5</w:t>
            </w:r>
          </w:p>
        </w:tc>
        <w:tc>
          <w:tcPr>
            <w:tcW w:w="437" w:type="pct"/>
            <w:tcBorders>
              <w:top w:val="single" w:sz="4" w:space="0" w:color="auto"/>
              <w:bottom w:val="single" w:sz="4" w:space="0" w:color="auto"/>
            </w:tcBorders>
          </w:tcPr>
          <w:p w14:paraId="685E5C4E" w14:textId="77777777" w:rsidR="000038D9" w:rsidRDefault="000038D9" w:rsidP="002210DC">
            <w:pPr>
              <w:pStyle w:val="bangtrai"/>
            </w:pPr>
            <w:r>
              <w:t>--</w:t>
            </w:r>
          </w:p>
        </w:tc>
        <w:tc>
          <w:tcPr>
            <w:tcW w:w="433" w:type="pct"/>
            <w:tcBorders>
              <w:top w:val="single" w:sz="4" w:space="0" w:color="auto"/>
              <w:bottom w:val="single" w:sz="4" w:space="0" w:color="auto"/>
            </w:tcBorders>
          </w:tcPr>
          <w:p w14:paraId="0708083D" w14:textId="77777777" w:rsidR="000038D9" w:rsidRDefault="000038D9" w:rsidP="002210DC">
            <w:pPr>
              <w:pStyle w:val="bangtrai"/>
            </w:pPr>
            <w:r>
              <w:t>1.0</w:t>
            </w:r>
          </w:p>
        </w:tc>
        <w:tc>
          <w:tcPr>
            <w:tcW w:w="453" w:type="pct"/>
            <w:tcBorders>
              <w:top w:val="single" w:sz="4" w:space="0" w:color="auto"/>
              <w:bottom w:val="single" w:sz="4" w:space="0" w:color="auto"/>
            </w:tcBorders>
          </w:tcPr>
          <w:p w14:paraId="5A30AEDA" w14:textId="77777777" w:rsidR="000038D9" w:rsidRDefault="000038D9" w:rsidP="002210DC">
            <w:pPr>
              <w:pStyle w:val="bangtrai"/>
            </w:pPr>
            <w:r>
              <w:t>--</w:t>
            </w:r>
          </w:p>
        </w:tc>
        <w:tc>
          <w:tcPr>
            <w:tcW w:w="451" w:type="pct"/>
            <w:tcBorders>
              <w:top w:val="single" w:sz="4" w:space="0" w:color="auto"/>
              <w:bottom w:val="single" w:sz="4" w:space="0" w:color="auto"/>
            </w:tcBorders>
          </w:tcPr>
          <w:p w14:paraId="18B0BEDC" w14:textId="77777777" w:rsidR="000038D9" w:rsidRDefault="000038D9" w:rsidP="002210DC">
            <w:pPr>
              <w:pStyle w:val="bangtrai"/>
            </w:pPr>
            <w:r w:rsidRPr="00C64D9C">
              <w:t>--</w:t>
            </w:r>
          </w:p>
        </w:tc>
      </w:tr>
      <w:tr w:rsidR="000038D9" w14:paraId="10DD1F5D" w14:textId="77777777" w:rsidTr="002210DC">
        <w:tc>
          <w:tcPr>
            <w:tcW w:w="1179" w:type="pct"/>
            <w:tcBorders>
              <w:top w:val="single" w:sz="4" w:space="0" w:color="auto"/>
              <w:bottom w:val="single" w:sz="4" w:space="0" w:color="auto"/>
            </w:tcBorders>
          </w:tcPr>
          <w:p w14:paraId="636B245D" w14:textId="77777777" w:rsidR="000038D9" w:rsidRDefault="000038D9" w:rsidP="002210DC">
            <w:pPr>
              <w:pStyle w:val="bangtrai"/>
            </w:pPr>
            <w:r>
              <w:t>COM13</w:t>
            </w:r>
          </w:p>
        </w:tc>
        <w:tc>
          <w:tcPr>
            <w:tcW w:w="1467" w:type="pct"/>
            <w:tcBorders>
              <w:top w:val="single" w:sz="4" w:space="0" w:color="auto"/>
              <w:bottom w:val="single" w:sz="4" w:space="0" w:color="auto"/>
            </w:tcBorders>
          </w:tcPr>
          <w:p w14:paraId="205EE51F"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738887DD" w14:textId="77777777" w:rsidR="000038D9" w:rsidRDefault="000038D9" w:rsidP="002210DC">
            <w:pPr>
              <w:pStyle w:val="bangtrai"/>
            </w:pPr>
            <w:r>
              <w:t>1.2</w:t>
            </w:r>
          </w:p>
        </w:tc>
        <w:tc>
          <w:tcPr>
            <w:tcW w:w="290" w:type="pct"/>
            <w:tcBorders>
              <w:top w:val="single" w:sz="4" w:space="0" w:color="auto"/>
              <w:bottom w:val="single" w:sz="4" w:space="0" w:color="auto"/>
            </w:tcBorders>
          </w:tcPr>
          <w:p w14:paraId="57D10C90" w14:textId="77777777" w:rsidR="000038D9" w:rsidRDefault="000038D9" w:rsidP="002210DC">
            <w:pPr>
              <w:pStyle w:val="bangtrai"/>
            </w:pPr>
            <w:r>
              <w:t>0.5</w:t>
            </w:r>
          </w:p>
        </w:tc>
        <w:tc>
          <w:tcPr>
            <w:tcW w:w="437" w:type="pct"/>
            <w:tcBorders>
              <w:top w:val="single" w:sz="4" w:space="0" w:color="auto"/>
              <w:bottom w:val="single" w:sz="4" w:space="0" w:color="auto"/>
            </w:tcBorders>
          </w:tcPr>
          <w:p w14:paraId="09DBE415" w14:textId="77777777" w:rsidR="000038D9" w:rsidRDefault="000038D9" w:rsidP="002210DC">
            <w:pPr>
              <w:pStyle w:val="bangtrai"/>
            </w:pPr>
            <w:r>
              <w:t>--</w:t>
            </w:r>
          </w:p>
        </w:tc>
        <w:tc>
          <w:tcPr>
            <w:tcW w:w="433" w:type="pct"/>
            <w:tcBorders>
              <w:top w:val="single" w:sz="4" w:space="0" w:color="auto"/>
              <w:bottom w:val="single" w:sz="4" w:space="0" w:color="auto"/>
            </w:tcBorders>
          </w:tcPr>
          <w:p w14:paraId="53C99F18" w14:textId="77777777" w:rsidR="000038D9" w:rsidRDefault="000038D9" w:rsidP="002210DC">
            <w:pPr>
              <w:pStyle w:val="bangtrai"/>
            </w:pPr>
            <w:r w:rsidRPr="00E54D1E">
              <w:t>--</w:t>
            </w:r>
          </w:p>
        </w:tc>
        <w:tc>
          <w:tcPr>
            <w:tcW w:w="453" w:type="pct"/>
            <w:tcBorders>
              <w:top w:val="single" w:sz="4" w:space="0" w:color="auto"/>
              <w:bottom w:val="single" w:sz="4" w:space="0" w:color="auto"/>
            </w:tcBorders>
          </w:tcPr>
          <w:p w14:paraId="78E92EA9" w14:textId="77777777" w:rsidR="000038D9" w:rsidRDefault="000038D9" w:rsidP="002210DC">
            <w:pPr>
              <w:pStyle w:val="bangtrai"/>
            </w:pPr>
            <w:r>
              <w:t>1.0</w:t>
            </w:r>
          </w:p>
        </w:tc>
        <w:tc>
          <w:tcPr>
            <w:tcW w:w="451" w:type="pct"/>
            <w:tcBorders>
              <w:top w:val="single" w:sz="4" w:space="0" w:color="auto"/>
              <w:bottom w:val="single" w:sz="4" w:space="0" w:color="auto"/>
            </w:tcBorders>
          </w:tcPr>
          <w:p w14:paraId="24B00C85" w14:textId="77777777" w:rsidR="000038D9" w:rsidRDefault="000038D9" w:rsidP="002210DC">
            <w:pPr>
              <w:pStyle w:val="bangtrai"/>
            </w:pPr>
            <w:r w:rsidRPr="00C64D9C">
              <w:t>--</w:t>
            </w:r>
          </w:p>
        </w:tc>
      </w:tr>
      <w:tr w:rsidR="000038D9" w14:paraId="57C81614" w14:textId="77777777" w:rsidTr="002210DC">
        <w:tc>
          <w:tcPr>
            <w:tcW w:w="1179" w:type="pct"/>
            <w:tcBorders>
              <w:top w:val="single" w:sz="4" w:space="0" w:color="auto"/>
              <w:bottom w:val="single" w:sz="4" w:space="0" w:color="auto"/>
            </w:tcBorders>
          </w:tcPr>
          <w:p w14:paraId="0E08EC7C" w14:textId="77777777" w:rsidR="000038D9" w:rsidRDefault="000038D9" w:rsidP="002210DC">
            <w:pPr>
              <w:pStyle w:val="bangtrai"/>
            </w:pPr>
            <w:r>
              <w:t>COM14</w:t>
            </w:r>
          </w:p>
        </w:tc>
        <w:tc>
          <w:tcPr>
            <w:tcW w:w="1467" w:type="pct"/>
            <w:tcBorders>
              <w:top w:val="single" w:sz="4" w:space="0" w:color="auto"/>
              <w:bottom w:val="single" w:sz="4" w:space="0" w:color="auto"/>
            </w:tcBorders>
          </w:tcPr>
          <w:p w14:paraId="0764FF48"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48A22367" w14:textId="77777777" w:rsidR="000038D9" w:rsidRDefault="000038D9" w:rsidP="002210DC">
            <w:pPr>
              <w:pStyle w:val="bangtrai"/>
            </w:pPr>
            <w:r>
              <w:t>1.2</w:t>
            </w:r>
          </w:p>
        </w:tc>
        <w:tc>
          <w:tcPr>
            <w:tcW w:w="290" w:type="pct"/>
            <w:tcBorders>
              <w:top w:val="single" w:sz="4" w:space="0" w:color="auto"/>
              <w:bottom w:val="single" w:sz="4" w:space="0" w:color="auto"/>
            </w:tcBorders>
          </w:tcPr>
          <w:p w14:paraId="0F3513BE" w14:textId="77777777" w:rsidR="000038D9" w:rsidRDefault="000038D9" w:rsidP="002210DC">
            <w:pPr>
              <w:pStyle w:val="bangtrai"/>
            </w:pPr>
            <w:r>
              <w:t>0.5</w:t>
            </w:r>
          </w:p>
        </w:tc>
        <w:tc>
          <w:tcPr>
            <w:tcW w:w="437" w:type="pct"/>
            <w:tcBorders>
              <w:top w:val="single" w:sz="4" w:space="0" w:color="auto"/>
              <w:bottom w:val="single" w:sz="4" w:space="0" w:color="auto"/>
            </w:tcBorders>
          </w:tcPr>
          <w:p w14:paraId="02431407" w14:textId="77777777" w:rsidR="000038D9" w:rsidRDefault="000038D9" w:rsidP="002210DC">
            <w:pPr>
              <w:pStyle w:val="bangtrai"/>
            </w:pPr>
            <w:r>
              <w:t>--</w:t>
            </w:r>
          </w:p>
        </w:tc>
        <w:tc>
          <w:tcPr>
            <w:tcW w:w="433" w:type="pct"/>
            <w:tcBorders>
              <w:top w:val="single" w:sz="4" w:space="0" w:color="auto"/>
              <w:bottom w:val="single" w:sz="4" w:space="0" w:color="auto"/>
            </w:tcBorders>
          </w:tcPr>
          <w:p w14:paraId="62640644" w14:textId="77777777" w:rsidR="000038D9" w:rsidRDefault="000038D9" w:rsidP="002210DC">
            <w:pPr>
              <w:pStyle w:val="bangtrai"/>
            </w:pPr>
            <w:r w:rsidRPr="00E54D1E">
              <w:t>--</w:t>
            </w:r>
          </w:p>
        </w:tc>
        <w:tc>
          <w:tcPr>
            <w:tcW w:w="453" w:type="pct"/>
            <w:tcBorders>
              <w:top w:val="single" w:sz="4" w:space="0" w:color="auto"/>
              <w:bottom w:val="single" w:sz="4" w:space="0" w:color="auto"/>
            </w:tcBorders>
          </w:tcPr>
          <w:p w14:paraId="3251419D" w14:textId="77777777" w:rsidR="000038D9" w:rsidRDefault="000038D9" w:rsidP="002210DC">
            <w:pPr>
              <w:pStyle w:val="bangtrai"/>
            </w:pPr>
          </w:p>
        </w:tc>
        <w:tc>
          <w:tcPr>
            <w:tcW w:w="451" w:type="pct"/>
            <w:tcBorders>
              <w:top w:val="single" w:sz="4" w:space="0" w:color="auto"/>
              <w:bottom w:val="single" w:sz="4" w:space="0" w:color="auto"/>
            </w:tcBorders>
          </w:tcPr>
          <w:p w14:paraId="724EE585" w14:textId="77777777" w:rsidR="000038D9" w:rsidRDefault="000038D9" w:rsidP="002210DC">
            <w:pPr>
              <w:pStyle w:val="bangtrai"/>
            </w:pPr>
            <w:r>
              <w:t>1.0</w:t>
            </w:r>
          </w:p>
        </w:tc>
      </w:tr>
      <w:tr w:rsidR="000038D9" w14:paraId="7873A140" w14:textId="77777777" w:rsidTr="002210DC">
        <w:tc>
          <w:tcPr>
            <w:tcW w:w="1179" w:type="pct"/>
            <w:tcBorders>
              <w:top w:val="single" w:sz="4" w:space="0" w:color="auto"/>
              <w:bottom w:val="single" w:sz="4" w:space="0" w:color="auto"/>
            </w:tcBorders>
          </w:tcPr>
          <w:p w14:paraId="3203D35C" w14:textId="77777777" w:rsidR="000038D9" w:rsidRDefault="000038D9" w:rsidP="002210DC">
            <w:pPr>
              <w:pStyle w:val="bangtrai"/>
            </w:pPr>
            <w:r>
              <w:t>CVN01</w:t>
            </w:r>
          </w:p>
        </w:tc>
        <w:tc>
          <w:tcPr>
            <w:tcW w:w="1467" w:type="pct"/>
            <w:tcBorders>
              <w:top w:val="single" w:sz="4" w:space="0" w:color="auto"/>
              <w:bottom w:val="single" w:sz="4" w:space="0" w:color="auto"/>
            </w:tcBorders>
          </w:tcPr>
          <w:p w14:paraId="57D03EF2"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6B0BB18A" w14:textId="77777777" w:rsidR="000038D9" w:rsidRDefault="000038D9" w:rsidP="002210DC">
            <w:pPr>
              <w:pStyle w:val="bangtrai"/>
            </w:pPr>
            <w:r>
              <w:t>1.0</w:t>
            </w:r>
          </w:p>
        </w:tc>
        <w:tc>
          <w:tcPr>
            <w:tcW w:w="290" w:type="pct"/>
            <w:tcBorders>
              <w:top w:val="single" w:sz="4" w:space="0" w:color="auto"/>
              <w:bottom w:val="single" w:sz="4" w:space="0" w:color="auto"/>
            </w:tcBorders>
          </w:tcPr>
          <w:p w14:paraId="3AA6DCFD" w14:textId="77777777" w:rsidR="000038D9" w:rsidRDefault="000038D9" w:rsidP="002210DC">
            <w:pPr>
              <w:pStyle w:val="bangtrai"/>
            </w:pPr>
            <w:r>
              <w:t>0.5</w:t>
            </w:r>
          </w:p>
        </w:tc>
        <w:tc>
          <w:tcPr>
            <w:tcW w:w="437" w:type="pct"/>
            <w:tcBorders>
              <w:top w:val="single" w:sz="4" w:space="0" w:color="auto"/>
              <w:bottom w:val="single" w:sz="4" w:space="0" w:color="auto"/>
            </w:tcBorders>
          </w:tcPr>
          <w:p w14:paraId="2E78B871" w14:textId="77777777" w:rsidR="000038D9" w:rsidRDefault="000038D9" w:rsidP="002210DC">
            <w:pPr>
              <w:pStyle w:val="bangtrai"/>
            </w:pPr>
            <w:r>
              <w:t>1.0</w:t>
            </w:r>
          </w:p>
        </w:tc>
        <w:tc>
          <w:tcPr>
            <w:tcW w:w="433" w:type="pct"/>
            <w:tcBorders>
              <w:top w:val="single" w:sz="4" w:space="0" w:color="auto"/>
              <w:bottom w:val="single" w:sz="4" w:space="0" w:color="auto"/>
            </w:tcBorders>
          </w:tcPr>
          <w:p w14:paraId="68489B6B" w14:textId="77777777" w:rsidR="000038D9" w:rsidRDefault="000038D9" w:rsidP="002210DC">
            <w:pPr>
              <w:pStyle w:val="bangtrai"/>
            </w:pPr>
            <w:r w:rsidRPr="00E54D1E">
              <w:t>--</w:t>
            </w:r>
          </w:p>
        </w:tc>
        <w:tc>
          <w:tcPr>
            <w:tcW w:w="453" w:type="pct"/>
            <w:tcBorders>
              <w:top w:val="single" w:sz="4" w:space="0" w:color="auto"/>
              <w:bottom w:val="single" w:sz="4" w:space="0" w:color="auto"/>
            </w:tcBorders>
          </w:tcPr>
          <w:p w14:paraId="447F45F1" w14:textId="77777777" w:rsidR="000038D9" w:rsidRDefault="000038D9" w:rsidP="002210DC">
            <w:pPr>
              <w:pStyle w:val="bangtrai"/>
            </w:pPr>
            <w:r>
              <w:t>--</w:t>
            </w:r>
          </w:p>
        </w:tc>
        <w:tc>
          <w:tcPr>
            <w:tcW w:w="451" w:type="pct"/>
            <w:tcBorders>
              <w:top w:val="single" w:sz="4" w:space="0" w:color="auto"/>
              <w:bottom w:val="single" w:sz="4" w:space="0" w:color="auto"/>
            </w:tcBorders>
          </w:tcPr>
          <w:p w14:paraId="61AB01DF" w14:textId="77777777" w:rsidR="000038D9" w:rsidRDefault="000038D9" w:rsidP="002210DC">
            <w:pPr>
              <w:pStyle w:val="bangtrai"/>
            </w:pPr>
            <w:r w:rsidRPr="00E70E61">
              <w:t>--</w:t>
            </w:r>
          </w:p>
        </w:tc>
      </w:tr>
      <w:tr w:rsidR="000038D9" w14:paraId="6E132C34" w14:textId="77777777" w:rsidTr="002210DC">
        <w:tc>
          <w:tcPr>
            <w:tcW w:w="1179" w:type="pct"/>
            <w:tcBorders>
              <w:top w:val="single" w:sz="4" w:space="0" w:color="auto"/>
              <w:bottom w:val="single" w:sz="4" w:space="0" w:color="auto"/>
            </w:tcBorders>
          </w:tcPr>
          <w:p w14:paraId="06FDFAE8" w14:textId="77777777" w:rsidR="000038D9" w:rsidRDefault="000038D9" w:rsidP="002210DC">
            <w:pPr>
              <w:pStyle w:val="bangtrai"/>
            </w:pPr>
            <w:r>
              <w:t>CVN02</w:t>
            </w:r>
          </w:p>
        </w:tc>
        <w:tc>
          <w:tcPr>
            <w:tcW w:w="1467" w:type="pct"/>
            <w:tcBorders>
              <w:top w:val="single" w:sz="4" w:space="0" w:color="auto"/>
              <w:bottom w:val="single" w:sz="4" w:space="0" w:color="auto"/>
            </w:tcBorders>
          </w:tcPr>
          <w:p w14:paraId="588F4410"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0B32F2FB" w14:textId="77777777" w:rsidR="000038D9" w:rsidRDefault="000038D9" w:rsidP="002210DC">
            <w:pPr>
              <w:pStyle w:val="bangtrai"/>
            </w:pPr>
            <w:r>
              <w:t>1.0</w:t>
            </w:r>
          </w:p>
        </w:tc>
        <w:tc>
          <w:tcPr>
            <w:tcW w:w="290" w:type="pct"/>
            <w:tcBorders>
              <w:top w:val="single" w:sz="4" w:space="0" w:color="auto"/>
              <w:bottom w:val="single" w:sz="4" w:space="0" w:color="auto"/>
            </w:tcBorders>
          </w:tcPr>
          <w:p w14:paraId="3CA04081" w14:textId="77777777" w:rsidR="000038D9" w:rsidRDefault="000038D9" w:rsidP="002210DC">
            <w:pPr>
              <w:pStyle w:val="bangtrai"/>
            </w:pPr>
            <w:r>
              <w:t>0.5</w:t>
            </w:r>
          </w:p>
        </w:tc>
        <w:tc>
          <w:tcPr>
            <w:tcW w:w="437" w:type="pct"/>
            <w:tcBorders>
              <w:top w:val="single" w:sz="4" w:space="0" w:color="auto"/>
              <w:bottom w:val="single" w:sz="4" w:space="0" w:color="auto"/>
            </w:tcBorders>
          </w:tcPr>
          <w:p w14:paraId="6AD76CFA" w14:textId="77777777" w:rsidR="000038D9" w:rsidRDefault="000038D9" w:rsidP="002210DC">
            <w:pPr>
              <w:pStyle w:val="bangtrai"/>
            </w:pPr>
          </w:p>
        </w:tc>
        <w:tc>
          <w:tcPr>
            <w:tcW w:w="433" w:type="pct"/>
            <w:tcBorders>
              <w:top w:val="single" w:sz="4" w:space="0" w:color="auto"/>
              <w:bottom w:val="single" w:sz="4" w:space="0" w:color="auto"/>
            </w:tcBorders>
          </w:tcPr>
          <w:p w14:paraId="657CA409" w14:textId="77777777" w:rsidR="000038D9" w:rsidRDefault="000038D9" w:rsidP="002210DC">
            <w:pPr>
              <w:pStyle w:val="bangtrai"/>
            </w:pPr>
            <w:r>
              <w:t>1.0</w:t>
            </w:r>
          </w:p>
        </w:tc>
        <w:tc>
          <w:tcPr>
            <w:tcW w:w="453" w:type="pct"/>
            <w:tcBorders>
              <w:top w:val="single" w:sz="4" w:space="0" w:color="auto"/>
              <w:bottom w:val="single" w:sz="4" w:space="0" w:color="auto"/>
            </w:tcBorders>
          </w:tcPr>
          <w:p w14:paraId="79ADD8CA" w14:textId="77777777" w:rsidR="000038D9" w:rsidRDefault="000038D9" w:rsidP="002210DC">
            <w:pPr>
              <w:pStyle w:val="bangtrai"/>
            </w:pPr>
          </w:p>
        </w:tc>
        <w:tc>
          <w:tcPr>
            <w:tcW w:w="451" w:type="pct"/>
            <w:tcBorders>
              <w:top w:val="single" w:sz="4" w:space="0" w:color="auto"/>
              <w:bottom w:val="single" w:sz="4" w:space="0" w:color="auto"/>
            </w:tcBorders>
          </w:tcPr>
          <w:p w14:paraId="1D62B053" w14:textId="77777777" w:rsidR="000038D9" w:rsidRDefault="000038D9" w:rsidP="002210DC">
            <w:pPr>
              <w:pStyle w:val="bangtrai"/>
            </w:pPr>
            <w:r w:rsidRPr="00E70E61">
              <w:t>--</w:t>
            </w:r>
          </w:p>
        </w:tc>
      </w:tr>
      <w:tr w:rsidR="000038D9" w14:paraId="75F9DB21" w14:textId="77777777" w:rsidTr="002210DC">
        <w:tc>
          <w:tcPr>
            <w:tcW w:w="1179" w:type="pct"/>
            <w:tcBorders>
              <w:top w:val="single" w:sz="4" w:space="0" w:color="auto"/>
              <w:bottom w:val="single" w:sz="4" w:space="0" w:color="auto"/>
            </w:tcBorders>
          </w:tcPr>
          <w:p w14:paraId="7093AEBD" w14:textId="77777777" w:rsidR="000038D9" w:rsidRDefault="000038D9" w:rsidP="002210DC">
            <w:pPr>
              <w:pStyle w:val="bangtrai"/>
            </w:pPr>
            <w:r>
              <w:t>CVN03</w:t>
            </w:r>
          </w:p>
        </w:tc>
        <w:tc>
          <w:tcPr>
            <w:tcW w:w="1467" w:type="pct"/>
            <w:tcBorders>
              <w:top w:val="single" w:sz="4" w:space="0" w:color="auto"/>
              <w:bottom w:val="single" w:sz="4" w:space="0" w:color="auto"/>
            </w:tcBorders>
          </w:tcPr>
          <w:p w14:paraId="6CA37F92"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5761E811" w14:textId="77777777" w:rsidR="000038D9" w:rsidRDefault="000038D9" w:rsidP="002210DC">
            <w:pPr>
              <w:pStyle w:val="bangtrai"/>
            </w:pPr>
            <w:r>
              <w:t>1.0</w:t>
            </w:r>
          </w:p>
        </w:tc>
        <w:tc>
          <w:tcPr>
            <w:tcW w:w="290" w:type="pct"/>
            <w:tcBorders>
              <w:top w:val="single" w:sz="4" w:space="0" w:color="auto"/>
              <w:bottom w:val="single" w:sz="4" w:space="0" w:color="auto"/>
            </w:tcBorders>
          </w:tcPr>
          <w:p w14:paraId="6210C0E5" w14:textId="77777777" w:rsidR="000038D9" w:rsidRDefault="000038D9" w:rsidP="002210DC">
            <w:pPr>
              <w:pStyle w:val="bangtrai"/>
            </w:pPr>
            <w:r>
              <w:t>0.5</w:t>
            </w:r>
          </w:p>
        </w:tc>
        <w:tc>
          <w:tcPr>
            <w:tcW w:w="437" w:type="pct"/>
            <w:tcBorders>
              <w:top w:val="single" w:sz="4" w:space="0" w:color="auto"/>
              <w:bottom w:val="single" w:sz="4" w:space="0" w:color="auto"/>
            </w:tcBorders>
          </w:tcPr>
          <w:p w14:paraId="37C50089" w14:textId="77777777" w:rsidR="000038D9" w:rsidRDefault="000038D9" w:rsidP="002210DC">
            <w:pPr>
              <w:pStyle w:val="bangtrai"/>
            </w:pPr>
            <w:r>
              <w:t>--</w:t>
            </w:r>
          </w:p>
        </w:tc>
        <w:tc>
          <w:tcPr>
            <w:tcW w:w="433" w:type="pct"/>
            <w:tcBorders>
              <w:top w:val="single" w:sz="4" w:space="0" w:color="auto"/>
              <w:bottom w:val="single" w:sz="4" w:space="0" w:color="auto"/>
            </w:tcBorders>
          </w:tcPr>
          <w:p w14:paraId="1BB25E77" w14:textId="77777777" w:rsidR="000038D9" w:rsidRDefault="000038D9" w:rsidP="002210DC">
            <w:pPr>
              <w:pStyle w:val="bangtrai"/>
            </w:pPr>
            <w:r w:rsidRPr="003946C9">
              <w:t>--</w:t>
            </w:r>
          </w:p>
        </w:tc>
        <w:tc>
          <w:tcPr>
            <w:tcW w:w="453" w:type="pct"/>
            <w:tcBorders>
              <w:top w:val="single" w:sz="4" w:space="0" w:color="auto"/>
              <w:bottom w:val="single" w:sz="4" w:space="0" w:color="auto"/>
            </w:tcBorders>
          </w:tcPr>
          <w:p w14:paraId="24DEB4C7" w14:textId="77777777" w:rsidR="000038D9" w:rsidRDefault="000038D9" w:rsidP="002210DC">
            <w:pPr>
              <w:pStyle w:val="bangtrai"/>
            </w:pPr>
            <w:r>
              <w:t>1.0</w:t>
            </w:r>
          </w:p>
        </w:tc>
        <w:tc>
          <w:tcPr>
            <w:tcW w:w="451" w:type="pct"/>
            <w:tcBorders>
              <w:top w:val="single" w:sz="4" w:space="0" w:color="auto"/>
              <w:bottom w:val="single" w:sz="4" w:space="0" w:color="auto"/>
            </w:tcBorders>
          </w:tcPr>
          <w:p w14:paraId="0EC9FCF4" w14:textId="77777777" w:rsidR="000038D9" w:rsidRDefault="000038D9" w:rsidP="002210DC">
            <w:pPr>
              <w:pStyle w:val="bangtrai"/>
            </w:pPr>
            <w:r w:rsidRPr="00E70E61">
              <w:t>--</w:t>
            </w:r>
          </w:p>
        </w:tc>
      </w:tr>
      <w:tr w:rsidR="000038D9" w14:paraId="34BADA22" w14:textId="77777777" w:rsidTr="002210DC">
        <w:tc>
          <w:tcPr>
            <w:tcW w:w="1179" w:type="pct"/>
            <w:tcBorders>
              <w:top w:val="single" w:sz="4" w:space="0" w:color="auto"/>
              <w:bottom w:val="single" w:sz="4" w:space="0" w:color="auto"/>
            </w:tcBorders>
          </w:tcPr>
          <w:p w14:paraId="0D586D90" w14:textId="77777777" w:rsidR="000038D9" w:rsidRDefault="000038D9" w:rsidP="002210DC">
            <w:pPr>
              <w:pStyle w:val="bangtrai"/>
            </w:pPr>
            <w:r>
              <w:t>CVN04</w:t>
            </w:r>
          </w:p>
        </w:tc>
        <w:tc>
          <w:tcPr>
            <w:tcW w:w="1467" w:type="pct"/>
            <w:tcBorders>
              <w:top w:val="single" w:sz="4" w:space="0" w:color="auto"/>
              <w:bottom w:val="single" w:sz="4" w:space="0" w:color="auto"/>
            </w:tcBorders>
          </w:tcPr>
          <w:p w14:paraId="146FE86F"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2434A9DE" w14:textId="77777777" w:rsidR="000038D9" w:rsidRDefault="000038D9" w:rsidP="002210DC">
            <w:pPr>
              <w:pStyle w:val="bangtrai"/>
            </w:pPr>
            <w:r>
              <w:t>1.0</w:t>
            </w:r>
          </w:p>
        </w:tc>
        <w:tc>
          <w:tcPr>
            <w:tcW w:w="290" w:type="pct"/>
            <w:tcBorders>
              <w:top w:val="single" w:sz="4" w:space="0" w:color="auto"/>
              <w:bottom w:val="single" w:sz="4" w:space="0" w:color="auto"/>
            </w:tcBorders>
          </w:tcPr>
          <w:p w14:paraId="13655E53" w14:textId="77777777" w:rsidR="000038D9" w:rsidRDefault="000038D9" w:rsidP="002210DC">
            <w:pPr>
              <w:pStyle w:val="bangtrai"/>
            </w:pPr>
            <w:r>
              <w:t>0.5</w:t>
            </w:r>
          </w:p>
        </w:tc>
        <w:tc>
          <w:tcPr>
            <w:tcW w:w="437" w:type="pct"/>
            <w:tcBorders>
              <w:top w:val="single" w:sz="4" w:space="0" w:color="auto"/>
              <w:bottom w:val="single" w:sz="4" w:space="0" w:color="auto"/>
            </w:tcBorders>
          </w:tcPr>
          <w:p w14:paraId="32E0643B" w14:textId="77777777" w:rsidR="000038D9" w:rsidRDefault="000038D9" w:rsidP="002210DC">
            <w:pPr>
              <w:pStyle w:val="bangtrai"/>
            </w:pPr>
            <w:r>
              <w:t>--</w:t>
            </w:r>
          </w:p>
        </w:tc>
        <w:tc>
          <w:tcPr>
            <w:tcW w:w="433" w:type="pct"/>
            <w:tcBorders>
              <w:top w:val="single" w:sz="4" w:space="0" w:color="auto"/>
              <w:bottom w:val="single" w:sz="4" w:space="0" w:color="auto"/>
            </w:tcBorders>
          </w:tcPr>
          <w:p w14:paraId="6571E93F" w14:textId="77777777" w:rsidR="000038D9" w:rsidRDefault="000038D9" w:rsidP="002210DC">
            <w:pPr>
              <w:pStyle w:val="bangtrai"/>
            </w:pPr>
            <w:r w:rsidRPr="003946C9">
              <w:t>--</w:t>
            </w:r>
          </w:p>
        </w:tc>
        <w:tc>
          <w:tcPr>
            <w:tcW w:w="453" w:type="pct"/>
            <w:tcBorders>
              <w:top w:val="single" w:sz="4" w:space="0" w:color="auto"/>
              <w:bottom w:val="single" w:sz="4" w:space="0" w:color="auto"/>
            </w:tcBorders>
          </w:tcPr>
          <w:p w14:paraId="5E0E1078" w14:textId="77777777" w:rsidR="000038D9" w:rsidRDefault="000038D9" w:rsidP="002210DC">
            <w:pPr>
              <w:pStyle w:val="bangtrai"/>
            </w:pPr>
            <w:r>
              <w:t>--</w:t>
            </w:r>
          </w:p>
        </w:tc>
        <w:tc>
          <w:tcPr>
            <w:tcW w:w="451" w:type="pct"/>
            <w:tcBorders>
              <w:top w:val="single" w:sz="4" w:space="0" w:color="auto"/>
              <w:bottom w:val="single" w:sz="4" w:space="0" w:color="auto"/>
            </w:tcBorders>
          </w:tcPr>
          <w:p w14:paraId="5C9AABBA" w14:textId="77777777" w:rsidR="000038D9" w:rsidRDefault="000038D9" w:rsidP="002210DC">
            <w:pPr>
              <w:pStyle w:val="bangtrai"/>
            </w:pPr>
            <w:r>
              <w:t>1.0</w:t>
            </w:r>
          </w:p>
        </w:tc>
      </w:tr>
      <w:tr w:rsidR="000038D9" w14:paraId="201C659F" w14:textId="77777777" w:rsidTr="002210DC">
        <w:tc>
          <w:tcPr>
            <w:tcW w:w="1179" w:type="pct"/>
            <w:tcBorders>
              <w:top w:val="single" w:sz="4" w:space="0" w:color="auto"/>
              <w:bottom w:val="single" w:sz="4" w:space="0" w:color="auto"/>
            </w:tcBorders>
          </w:tcPr>
          <w:p w14:paraId="7F4F22D7" w14:textId="77777777" w:rsidR="000038D9" w:rsidRDefault="000038D9" w:rsidP="002210DC">
            <w:pPr>
              <w:pStyle w:val="bangtrai"/>
            </w:pPr>
            <w:r>
              <w:t>CVV01</w:t>
            </w:r>
          </w:p>
        </w:tc>
        <w:tc>
          <w:tcPr>
            <w:tcW w:w="1467" w:type="pct"/>
            <w:tcBorders>
              <w:top w:val="single" w:sz="4" w:space="0" w:color="auto"/>
              <w:bottom w:val="single" w:sz="4" w:space="0" w:color="auto"/>
            </w:tcBorders>
          </w:tcPr>
          <w:p w14:paraId="19F87FCE" w14:textId="77777777" w:rsidR="000038D9" w:rsidRDefault="000038D9" w:rsidP="002210DC">
            <w:pPr>
              <w:pStyle w:val="bangtrai"/>
            </w:pPr>
            <w:r>
              <w:t>Linear-Add</w:t>
            </w:r>
          </w:p>
        </w:tc>
        <w:tc>
          <w:tcPr>
            <w:tcW w:w="290" w:type="pct"/>
            <w:tcBorders>
              <w:top w:val="single" w:sz="4" w:space="0" w:color="auto"/>
              <w:bottom w:val="single" w:sz="4" w:space="0" w:color="auto"/>
            </w:tcBorders>
          </w:tcPr>
          <w:p w14:paraId="6D4BB250" w14:textId="77777777" w:rsidR="000038D9" w:rsidRDefault="000038D9" w:rsidP="002210DC">
            <w:pPr>
              <w:pStyle w:val="bangtrai"/>
            </w:pPr>
            <w:r>
              <w:t>1.0</w:t>
            </w:r>
          </w:p>
        </w:tc>
        <w:tc>
          <w:tcPr>
            <w:tcW w:w="290" w:type="pct"/>
            <w:tcBorders>
              <w:top w:val="single" w:sz="4" w:space="0" w:color="auto"/>
              <w:bottom w:val="single" w:sz="4" w:space="0" w:color="auto"/>
            </w:tcBorders>
          </w:tcPr>
          <w:p w14:paraId="0C0494E9" w14:textId="77777777" w:rsidR="000038D9" w:rsidRDefault="000038D9" w:rsidP="002210DC">
            <w:pPr>
              <w:pStyle w:val="bangtrai"/>
            </w:pPr>
            <w:r>
              <w:t>1.0</w:t>
            </w:r>
          </w:p>
        </w:tc>
        <w:tc>
          <w:tcPr>
            <w:tcW w:w="437" w:type="pct"/>
            <w:tcBorders>
              <w:top w:val="single" w:sz="4" w:space="0" w:color="auto"/>
              <w:bottom w:val="single" w:sz="4" w:space="0" w:color="auto"/>
            </w:tcBorders>
          </w:tcPr>
          <w:p w14:paraId="26D16D36" w14:textId="77777777" w:rsidR="000038D9" w:rsidRDefault="000038D9" w:rsidP="002210DC">
            <w:pPr>
              <w:pStyle w:val="bangtrai"/>
            </w:pPr>
            <w:r w:rsidRPr="00913F36">
              <w:t>--</w:t>
            </w:r>
          </w:p>
        </w:tc>
        <w:tc>
          <w:tcPr>
            <w:tcW w:w="433" w:type="pct"/>
            <w:tcBorders>
              <w:top w:val="single" w:sz="4" w:space="0" w:color="auto"/>
              <w:bottom w:val="single" w:sz="4" w:space="0" w:color="auto"/>
            </w:tcBorders>
          </w:tcPr>
          <w:p w14:paraId="4B577DCB" w14:textId="77777777" w:rsidR="000038D9" w:rsidRDefault="000038D9" w:rsidP="002210DC">
            <w:pPr>
              <w:pStyle w:val="bangtrai"/>
            </w:pPr>
            <w:r w:rsidRPr="00913F36">
              <w:t>--</w:t>
            </w:r>
          </w:p>
        </w:tc>
        <w:tc>
          <w:tcPr>
            <w:tcW w:w="453" w:type="pct"/>
            <w:tcBorders>
              <w:top w:val="single" w:sz="4" w:space="0" w:color="auto"/>
              <w:bottom w:val="single" w:sz="4" w:space="0" w:color="auto"/>
            </w:tcBorders>
          </w:tcPr>
          <w:p w14:paraId="7681B207" w14:textId="77777777" w:rsidR="000038D9" w:rsidRDefault="000038D9" w:rsidP="002210DC">
            <w:pPr>
              <w:pStyle w:val="bangtrai"/>
            </w:pPr>
            <w:r w:rsidRPr="00913F36">
              <w:t>--</w:t>
            </w:r>
          </w:p>
        </w:tc>
        <w:tc>
          <w:tcPr>
            <w:tcW w:w="451" w:type="pct"/>
            <w:tcBorders>
              <w:top w:val="single" w:sz="4" w:space="0" w:color="auto"/>
              <w:bottom w:val="single" w:sz="4" w:space="0" w:color="auto"/>
            </w:tcBorders>
          </w:tcPr>
          <w:p w14:paraId="6897BC36" w14:textId="77777777" w:rsidR="000038D9" w:rsidRDefault="000038D9" w:rsidP="002210DC">
            <w:pPr>
              <w:pStyle w:val="bangtrai"/>
            </w:pPr>
            <w:r w:rsidRPr="00913F36">
              <w:t>--</w:t>
            </w:r>
          </w:p>
        </w:tc>
      </w:tr>
    </w:tbl>
    <w:p w14:paraId="2889C697" w14:textId="77777777" w:rsidR="000038D9" w:rsidRDefault="000038D9" w:rsidP="000038D9">
      <w:pPr>
        <w:pStyle w:val="bangtrai"/>
      </w:pPr>
    </w:p>
    <w:tbl>
      <w:tblPr>
        <w:tblW w:w="5000" w:type="pct"/>
        <w:tblLook w:val="04A0" w:firstRow="1" w:lastRow="0" w:firstColumn="1" w:lastColumn="0" w:noHBand="0" w:noVBand="1"/>
      </w:tblPr>
      <w:tblGrid>
        <w:gridCol w:w="9252"/>
        <w:gridCol w:w="669"/>
      </w:tblGrid>
      <w:tr w:rsidR="005930F3" w:rsidRPr="00DD53BC" w14:paraId="4E32981F" w14:textId="77777777" w:rsidTr="00EB23A9">
        <w:tc>
          <w:tcPr>
            <w:tcW w:w="4663" w:type="pct"/>
            <w:vAlign w:val="center"/>
          </w:tcPr>
          <w:p w14:paraId="36282947" w14:textId="7F564FDF" w:rsidR="005930F3" w:rsidRPr="00073945" w:rsidRDefault="005930F3" w:rsidP="00991CD9">
            <w:pPr>
              <w:pStyle w:val="banggiua"/>
              <w:rPr>
                <w:lang w:val="sv-SE"/>
              </w:rPr>
            </w:pPr>
            <w:r w:rsidRPr="00073945">
              <w:rPr>
                <w:lang w:val="sv-SE"/>
              </w:rPr>
              <w:t xml:space="preserve">Minimize: </w:t>
            </w:r>
            <m:oMath>
              <m:func>
                <m:funcPr>
                  <m:ctrlPr>
                    <w:rPr>
                      <w:rFonts w:ascii="Cambria Math" w:hAnsi="Cambria Math"/>
                    </w:rPr>
                  </m:ctrlPr>
                </m:funcPr>
                <m:fName>
                  <m:r>
                    <w:rPr>
                      <w:rFonts w:ascii="Cambria Math" w:hAnsi="Cambria Math"/>
                    </w:rPr>
                    <m:t>F</m:t>
                  </m:r>
                </m:fName>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lang w:val="sv-SE"/>
                            </w:rPr>
                            <m:t>1</m:t>
                          </m:r>
                        </m:sub>
                      </m:sSub>
                      <m:r>
                        <w:rPr>
                          <w:rFonts w:ascii="Cambria Math" w:hAnsi="Cambria Math"/>
                          <w:lang w:val="sv-SE"/>
                        </w:rPr>
                        <m:t>,</m:t>
                      </m:r>
                      <m:sSub>
                        <m:sSubPr>
                          <m:ctrlPr>
                            <w:rPr>
                              <w:rFonts w:ascii="Cambria Math" w:hAnsi="Cambria Math"/>
                            </w:rPr>
                          </m:ctrlPr>
                        </m:sSubPr>
                        <m:e>
                          <m:r>
                            <w:rPr>
                              <w:rFonts w:ascii="Cambria Math" w:hAnsi="Cambria Math"/>
                            </w:rPr>
                            <m:t>f</m:t>
                          </m:r>
                        </m:e>
                        <m:sub>
                          <m:r>
                            <w:rPr>
                              <w:rFonts w:ascii="Cambria Math" w:hAnsi="Cambria Math"/>
                              <w:lang w:val="sv-SE"/>
                            </w:rPr>
                            <m:t>2</m:t>
                          </m:r>
                        </m:sub>
                      </m:sSub>
                    </m:e>
                  </m:d>
                  <m:r>
                    <w:rPr>
                      <w:rFonts w:ascii="Cambria Math" w:hAnsi="Cambria Math"/>
                      <w:lang w:val="sv-SE"/>
                    </w:rPr>
                    <m:t>=</m:t>
                  </m:r>
                  <m:d>
                    <m:dPr>
                      <m:begChr m:val="{"/>
                      <m:endChr m:val=""/>
                      <m:ctrlPr>
                        <w:rPr>
                          <w:rFonts w:ascii="Cambria Math" w:hAnsi="Cambria Math"/>
                        </w:rPr>
                      </m:ctrlPr>
                    </m:dPr>
                    <m:e>
                      <m:m>
                        <m:mPr>
                          <m:cGp m:val="8"/>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lang w:val="sv-SE"/>
                                  </w:rPr>
                                  <m:t>1</m:t>
                                </m:r>
                              </m:sub>
                            </m:sSub>
                            <m:r>
                              <w:rPr>
                                <w:rFonts w:ascii="Cambria Math" w:hAnsi="Cambria Math"/>
                                <w:lang w:val="sv-SE"/>
                              </w:rPr>
                              <m:t>=</m:t>
                            </m:r>
                            <m:nary>
                              <m:naryPr>
                                <m:chr m:val="∑"/>
                                <m:limLoc m:val="undOvr"/>
                                <m:ctrlPr>
                                  <w:rPr>
                                    <w:rFonts w:ascii="Cambria Math" w:hAnsi="Cambria Math"/>
                                  </w:rPr>
                                </m:ctrlPr>
                              </m:naryPr>
                              <m:sub>
                                <m:r>
                                  <w:rPr>
                                    <w:rFonts w:ascii="Cambria Math" w:hAnsi="Cambria Math"/>
                                  </w:rPr>
                                  <m:t>i</m:t>
                                </m:r>
                                <m:r>
                                  <w:rPr>
                                    <w:rFonts w:ascii="Cambria Math" w:hAnsi="Cambria Math"/>
                                    <w:lang w:val="sv-SE"/>
                                  </w:rPr>
                                  <m:t>=1</m:t>
                                </m:r>
                              </m:sub>
                              <m:sup>
                                <m:r>
                                  <w:rPr>
                                    <w:rFonts w:ascii="Cambria Math" w:hAnsi="Cambria Math"/>
                                  </w:rPr>
                                  <m:t>n</m:t>
                                </m:r>
                              </m:sup>
                              <m:e>
                                <m:r>
                                  <w:rPr>
                                    <w:rFonts w:ascii="Cambria Math" w:hAnsi="Cambria Math"/>
                                  </w:rPr>
                                  <m:t>ρ</m:t>
                                </m:r>
                                <m:sSub>
                                  <m:sSubPr>
                                    <m:ctrlPr>
                                      <w:rPr>
                                        <w:rFonts w:ascii="Cambria Math" w:hAnsi="Cambria Math"/>
                                        <w:lang w:val="sv-SE"/>
                                      </w:rPr>
                                    </m:ctrlPr>
                                  </m:sSubPr>
                                  <m:e>
                                    <m:r>
                                      <w:rPr>
                                        <w:rFonts w:ascii="Cambria Math" w:hAnsi="Cambria Math"/>
                                        <w:lang w:val="sv-SE"/>
                                      </w:rPr>
                                      <m:t>l</m:t>
                                    </m:r>
                                  </m:e>
                                  <m:sub>
                                    <m:r>
                                      <w:rPr>
                                        <w:rFonts w:ascii="Cambria Math" w:hAnsi="Cambria Math"/>
                                        <w:lang w:val="sv-SE"/>
                                      </w:rPr>
                                      <m:t>i</m:t>
                                    </m:r>
                                  </m:sub>
                                </m:sSub>
                                <m:sSub>
                                  <m:sSubPr>
                                    <m:ctrlPr>
                                      <w:rPr>
                                        <w:rFonts w:ascii="Cambria Math" w:hAnsi="Cambria Math"/>
                                        <w:lang w:val="sv-SE"/>
                                      </w:rPr>
                                    </m:ctrlPr>
                                  </m:sSubPr>
                                  <m:e>
                                    <m:r>
                                      <w:rPr>
                                        <w:rFonts w:ascii="Cambria Math" w:hAnsi="Cambria Math"/>
                                        <w:lang w:val="sv-SE"/>
                                      </w:rPr>
                                      <m:t>A</m:t>
                                    </m:r>
                                  </m:e>
                                  <m:sub>
                                    <m:r>
                                      <w:rPr>
                                        <w:rFonts w:ascii="Cambria Math" w:hAnsi="Cambria Math"/>
                                        <w:lang w:val="sv-SE"/>
                                      </w:rPr>
                                      <m:t>i</m:t>
                                    </m:r>
                                  </m:sub>
                                </m:sSub>
                              </m:e>
                            </m:nary>
                          </m:e>
                        </m:mr>
                        <m:mr>
                          <m:e>
                            <m:sSub>
                              <m:sSubPr>
                                <m:ctrlPr>
                                  <w:rPr>
                                    <w:rFonts w:ascii="Cambria Math" w:hAnsi="Cambria Math"/>
                                  </w:rPr>
                                </m:ctrlPr>
                              </m:sSubPr>
                              <m:e>
                                <m:r>
                                  <w:rPr>
                                    <w:rFonts w:ascii="Cambria Math" w:hAnsi="Cambria Math"/>
                                  </w:rPr>
                                  <m:t>f</m:t>
                                </m:r>
                              </m:e>
                              <m:sub>
                                <m:r>
                                  <w:rPr>
                                    <w:rFonts w:ascii="Cambria Math" w:hAnsi="Cambria Math"/>
                                    <w:lang w:val="sv-SE"/>
                                  </w:rPr>
                                  <m:t>2</m:t>
                                </m:r>
                              </m:sub>
                            </m:sSub>
                            <m:r>
                              <w:rPr>
                                <w:rFonts w:ascii="Cambria Math" w:hAnsi="Cambria Math"/>
                                <w:lang w:val="sv-SE"/>
                              </w:rPr>
                              <m:t>=</m:t>
                            </m:r>
                            <m:sSub>
                              <m:sSubPr>
                                <m:ctrlPr>
                                  <w:rPr>
                                    <w:rFonts w:ascii="Cambria Math" w:hAnsi="Cambria Math"/>
                                    <w:lang w:val="sv-SE"/>
                                  </w:rPr>
                                </m:ctrlPr>
                              </m:sSubPr>
                              <m:e>
                                <m:r>
                                  <w:rPr>
                                    <w:rFonts w:ascii="Cambria Math" w:hAnsi="Cambria Math"/>
                                    <w:lang w:val="sv-SE"/>
                                  </w:rPr>
                                  <m:t>u</m:t>
                                </m:r>
                              </m:e>
                              <m:sub>
                                <m:r>
                                  <w:rPr>
                                    <w:rFonts w:ascii="Cambria Math" w:hAnsi="Cambria Math"/>
                                    <w:lang w:val="sv-SE"/>
                                  </w:rPr>
                                  <m:t>i</m:t>
                                </m:r>
                              </m:sub>
                            </m:sSub>
                          </m:e>
                        </m:mr>
                      </m:m>
                    </m:e>
                  </m:d>
                </m:e>
              </m:func>
            </m:oMath>
            <w:r w:rsidRPr="00073945">
              <w:rPr>
                <w:lang w:val="sv-SE"/>
              </w:rPr>
              <w:t xml:space="preserve"> </w:t>
            </w:r>
          </w:p>
          <w:p w14:paraId="3DC45226" w14:textId="044BC7B4" w:rsidR="005930F3" w:rsidRPr="00932623" w:rsidRDefault="005930F3" w:rsidP="00991CD9">
            <w:pPr>
              <w:pStyle w:val="banggiua"/>
            </w:pPr>
            <w:r w:rsidRPr="00932623">
              <w:t xml:space="preserve">Subjected to </w:t>
            </w:r>
            <m:oMath>
              <m:d>
                <m:dPr>
                  <m:begChr m:val="{"/>
                  <m:endChr m:val=""/>
                  <m:ctrlPr>
                    <w:rPr>
                      <w:rFonts w:ascii="Cambria Math" w:hAnsi="Cambria Math"/>
                    </w:rPr>
                  </m:ctrlPr>
                </m:dPr>
                <m:e>
                  <m:m>
                    <m:mPr>
                      <m:mcs>
                        <m:mc>
                          <m:mcPr>
                            <m:count m:val="1"/>
                            <m:mcJc m:val="left"/>
                          </m:mcPr>
                        </m:mc>
                      </m:mcs>
                      <m:ctrlPr>
                        <w:rPr>
                          <w:rFonts w:ascii="Cambria Math" w:hAnsi="Cambria Math"/>
                        </w:rPr>
                      </m:ctrlPr>
                    </m:mPr>
                    <m:mr>
                      <m:e>
                        <m:sSub>
                          <m:sSubPr>
                            <m:ctrlPr>
                              <w:rPr>
                                <w:rFonts w:ascii="Cambria Math" w:hAnsi="Cambria Math"/>
                              </w:rPr>
                            </m:ctrlPr>
                          </m:sSub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w:rPr>
                            <w:rFonts w:ascii="Cambria Math" w:hAnsi="Cambria Math"/>
                          </w:rPr>
                          <m:t xml:space="preserve"> ≤0</m:t>
                        </m:r>
                      </m:e>
                    </m:mr>
                    <m:mr>
                      <m:e>
                        <m:sSub>
                          <m:sSubPr>
                            <m:ctrlPr>
                              <w:rPr>
                                <w:rFonts w:ascii="Cambria Math" w:hAnsi="Cambria Math"/>
                              </w:rPr>
                            </m:ctrlPr>
                          </m:sSubPr>
                          <m:e>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=R</m:t>
                            </m:r>
                          </m:e>
                          <m:sub>
                            <m:r>
                              <w:rPr>
                                <w:rFonts w:ascii="Cambria Math" w:hAnsi="Cambria Math"/>
                              </w:rPr>
                              <m:t>i</m:t>
                            </m:r>
                          </m:sub>
                        </m:sSub>
                        <m:r>
                          <w:rPr>
                            <w:rFonts w:ascii="Cambria Math" w:hAnsi="Cambria Math"/>
                          </w:rPr>
                          <m:t>-1≤0</m:t>
                        </m:r>
                      </m:e>
                    </m:mr>
                  </m:m>
                </m:e>
              </m:d>
            </m:oMath>
            <w:r w:rsidRPr="00932623">
              <w:t xml:space="preserve"> </w:t>
            </w:r>
          </w:p>
        </w:tc>
        <w:tc>
          <w:tcPr>
            <w:tcW w:w="337" w:type="pct"/>
            <w:vAlign w:val="center"/>
          </w:tcPr>
          <w:p w14:paraId="2F904EFA" w14:textId="0D3EF05C" w:rsidR="005930F3" w:rsidRPr="00DD53BC" w:rsidRDefault="005930F3" w:rsidP="00435BD2">
            <w:pPr>
              <w:pStyle w:val="bangtrai"/>
            </w:pPr>
            <w:bookmarkStart w:id="67" w:name="_Ref187755448"/>
            <w:r w:rsidRPr="00DD53BC">
              <w:t>(</w:t>
            </w:r>
            <w:fldSimple w:instr=" SEQ Equation \* ARABIC ">
              <w:r w:rsidR="009203E2">
                <w:rPr>
                  <w:noProof/>
                </w:rPr>
                <w:t>20</w:t>
              </w:r>
            </w:fldSimple>
            <w:r w:rsidRPr="00DD53BC">
              <w:t>)</w:t>
            </w:r>
            <w:bookmarkEnd w:id="67"/>
          </w:p>
        </w:tc>
      </w:tr>
    </w:tbl>
    <w:p w14:paraId="708A7C25" w14:textId="08947150" w:rsidR="00DB444A" w:rsidRPr="00DB444A" w:rsidRDefault="00DB444A" w:rsidP="0056504C">
      <w:pPr>
        <w:pStyle w:val="thuong"/>
      </w:pPr>
      <w:r w:rsidRPr="00DB444A">
        <w:t xml:space="preserve">Here,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B37239">
        <w:t xml:space="preserve"> </w:t>
      </w:r>
      <w:r w:rsidRPr="00DB444A">
        <w:t xml:space="preserve">represents the cross-sectional area of the elements and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DB444A">
        <w:t xml:space="preserve">​ denotes the overall displacement of the nodes. The allowable displacement, </w:t>
      </w:r>
      <m:oMath>
        <m:sSub>
          <m:sSubPr>
            <m:ctrlPr>
              <w:rPr>
                <w:rFonts w:ascii="Cambria Math" w:hAnsi="Cambria Math"/>
                <w:i/>
              </w:rPr>
            </m:ctrlPr>
          </m:sSubPr>
          <m:e>
            <m:r>
              <w:rPr>
                <w:rFonts w:ascii="Cambria Math" w:hAnsi="Cambria Math"/>
              </w:rPr>
              <m:t>u</m:t>
            </m:r>
          </m:e>
          <m:sub>
            <m:r>
              <w:rPr>
                <w:rFonts w:ascii="Cambria Math" w:hAnsi="Cambria Math"/>
              </w:rPr>
              <m:t>b</m:t>
            </m:r>
          </m:sub>
        </m:sSub>
      </m:oMath>
      <w:r w:rsidRPr="00DB444A">
        <w:t>​, is set at 0.05 m, ensuring compliance with usage requirements.</w:t>
      </w:r>
      <w:r w:rsidR="00694448">
        <w:t xml:space="preserve"> As </w:t>
      </w:r>
      <w:r w:rsidR="00694448" w:rsidRPr="00AE0A4D">
        <w:t>the AISC 360-</w:t>
      </w:r>
      <w:r w:rsidR="00694448">
        <w:t>10</w:t>
      </w:r>
      <w:r w:rsidR="00694448" w:rsidRPr="00AE0A4D">
        <w:t xml:space="preserve"> standard</w:t>
      </w:r>
      <w:r w:rsidR="00694448">
        <w:t xml:space="preserve"> </w:t>
      </w:r>
      <w:r w:rsidR="00694448">
        <w:fldChar w:fldCharType="begin"/>
      </w:r>
      <w:r w:rsidR="00A46551">
        <w:instrText xml:space="preserve"> ADDIN EN.CITE &lt;EndNote&gt;&lt;Cite&gt;&lt;Author&gt;AISC&lt;/Author&gt;&lt;Year&gt;2010&lt;/Year&gt;&lt;RecNum&gt;671&lt;/RecNum&gt;&lt;DisplayText&gt;[45]&lt;/DisplayText&gt;&lt;record&gt;&lt;rec-number&gt;671&lt;/rec-number&gt;&lt;foreign-keys&gt;&lt;key app="EN" db-id="9ftp5xrvm9ww2uevpt5xvwvyf9z5vxdtdf52" timestamp="1737869368"&gt;671&lt;/key&gt;&lt;/foreign-keys&gt;&lt;ref-type name="Conference Proceedings"&gt;10&lt;/ref-type&gt;&lt;contributors&gt;&lt;authors&gt;&lt;author&gt;AISC&lt;/author&gt;&lt;/authors&gt;&lt;/contributors&gt;&lt;titles&gt;&lt;title&gt;ANSI/AISC 360-10: Specification for structural steel buildings&lt;/title&gt;&lt;/titles&gt;&lt;dates&gt;&lt;year&gt;2010&lt;/year&gt;&lt;/dates&gt;&lt;publisher&gt;AISC Chicago, IL, USA&lt;/publisher&gt;&lt;urls&gt;&lt;/urls&gt;&lt;/record&gt;&lt;/Cite&gt;&lt;/EndNote&gt;</w:instrText>
      </w:r>
      <w:r w:rsidR="00694448">
        <w:fldChar w:fldCharType="separate"/>
      </w:r>
      <w:r w:rsidR="00A46551">
        <w:rPr>
          <w:noProof/>
        </w:rPr>
        <w:t>[</w:t>
      </w:r>
      <w:hyperlink w:anchor="_ENREF_45" w:tooltip="AISC, 2010 #671" w:history="1">
        <w:r w:rsidR="00A46551">
          <w:rPr>
            <w:noProof/>
          </w:rPr>
          <w:t>45</w:t>
        </w:r>
      </w:hyperlink>
      <w:r w:rsidR="00A46551">
        <w:rPr>
          <w:noProof/>
        </w:rPr>
        <w:t>]</w:t>
      </w:r>
      <w:r w:rsidR="00694448">
        <w:fldChar w:fldCharType="end"/>
      </w:r>
      <w:r w:rsidR="00694448">
        <w:t>,</w:t>
      </w:r>
      <w:r w:rsidRPr="00DB444A">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DB444A">
        <w:t xml:space="preserve"> represents the demand-to-capacity (D/C) ratio for each frame element, which is determined by evaluating the forces and moments across various design combinations. When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DB444A">
        <w:t xml:space="preserve"> exceeds the threshold of 1.0, it indicates a violation of the structural limit state.</w:t>
      </w:r>
      <w:r w:rsidR="000810AB">
        <w:t xml:space="preserve"> </w:t>
      </w:r>
      <w:r w:rsidRPr="00DB444A">
        <w:t>The interaction between axial compression and flexure for members with doubly symmetric I-shaped sections is defined as</w:t>
      </w:r>
      <w:r w:rsidR="00385CC0">
        <w:t xml:space="preserve"> </w:t>
      </w:r>
      <w:r w:rsidR="00A60A67">
        <w:fldChar w:fldCharType="begin"/>
      </w:r>
      <w:r w:rsidR="00A46551">
        <w:instrText xml:space="preserve"> ADDIN EN.CITE &lt;EndNote&gt;&lt;Cite&gt;&lt;Author&gt;AISC&lt;/Author&gt;&lt;Year&gt;2010&lt;/Year&gt;&lt;RecNum&gt;671&lt;/RecNum&gt;&lt;DisplayText&gt;[43, 45]&lt;/DisplayText&gt;&lt;record&gt;&lt;rec-number&gt;671&lt;/rec-number&gt;&lt;foreign-keys&gt;&lt;key app="EN" db-id="9ftp5xrvm9ww2uevpt5xvwvyf9z5vxdtdf52" timestamp="1737869368"&gt;671&lt;/key&gt;&lt;/foreign-keys&gt;&lt;ref-type name="Conference Proceedings"&gt;10&lt;/ref-type&gt;&lt;contributors&gt;&lt;authors&gt;&lt;author&gt;AISC&lt;/author&gt;&lt;/authors&gt;&lt;/contributors&gt;&lt;titles&gt;&lt;title&gt;ANSI/AISC 360-10: Specification for structural steel buildings&lt;/title&gt;&lt;/titles&gt;&lt;dates&gt;&lt;year&gt;2010&lt;/year&gt;&lt;/dates&gt;&lt;publisher&gt;AISC Chicago, IL, USA&lt;/publisher&gt;&lt;urls&gt;&lt;/urls&gt;&lt;/record&gt;&lt;/Cite&gt;&lt;Cite&gt;&lt;Author&gt;Minh&lt;/Author&gt;&lt;Year&gt;2024&lt;/Year&gt;&lt;RecNum&gt;674&lt;/RecNum&gt;&lt;record&gt;&lt;rec-number&gt;674&lt;/rec-number&gt;&lt;foreign-keys&gt;&lt;key app="EN" db-id="9ftp5xrvm9ww2uevpt5xvwvyf9z5vxdtdf52" timestamp="1738473638"&gt;674&lt;/key&gt;&lt;/foreign-keys&gt;&lt;ref-type name="Journal Article"&gt;17&lt;/ref-type&gt;&lt;contributors&gt;&lt;authors&gt;&lt;author&gt;Minh, Hoang-Le&lt;/author&gt;&lt;author&gt;Sang-To, Thanh&lt;/author&gt;&lt;author&gt;Le-Van, Binh&lt;/author&gt;&lt;author&gt;Le-Tien, Long&lt;/author&gt;&lt;author&gt;Cuong-Le, Thanh&lt;/author&gt;&lt;/authors&gt;&lt;/contributors&gt;&lt;titles&gt;&lt;title&gt;Design optimization of a large industrial steel structure using an enhanced K-means clustering optimizer and finite-element model updating&lt;/title&gt;&lt;secondary-title&gt;Archives of Civil and Mechanical Engineering&lt;/secondary-title&gt;&lt;/titles&gt;&lt;periodical&gt;&lt;full-title&gt;Archives of Civil and Mechanical Engineering&lt;/full-title&gt;&lt;/periodical&gt;&lt;pages&gt;55&lt;/pages&gt;&lt;volume&gt;25&lt;/volume&gt;&lt;number&gt;1&lt;/number&gt;&lt;dates&gt;&lt;year&gt;2024&lt;/year&gt;&lt;pub-dates&gt;&lt;date&gt;2024/12/19&lt;/date&gt;&lt;/pub-dates&gt;&lt;/dates&gt;&lt;isbn&gt;2083-3318&lt;/isbn&gt;&lt;urls&gt;&lt;related-urls&gt;&lt;url&gt;https://doi.org/10.1007/s43452-024-01092-4&lt;/url&gt;&lt;/related-urls&gt;&lt;/urls&gt;&lt;electronic-resource-num&gt;10.1007/s43452-024-01092-4&lt;/electronic-resource-num&gt;&lt;/record&gt;&lt;/Cite&gt;&lt;/EndNote&gt;</w:instrText>
      </w:r>
      <w:r w:rsidR="00A60A67">
        <w:fldChar w:fldCharType="separate"/>
      </w:r>
      <w:r w:rsidR="00A46551">
        <w:rPr>
          <w:noProof/>
        </w:rPr>
        <w:t>[</w:t>
      </w:r>
      <w:hyperlink w:anchor="_ENREF_43" w:tooltip="Minh, 2024 #674" w:history="1">
        <w:r w:rsidR="00A46551">
          <w:rPr>
            <w:noProof/>
          </w:rPr>
          <w:t>43</w:t>
        </w:r>
      </w:hyperlink>
      <w:r w:rsidR="00A46551">
        <w:rPr>
          <w:noProof/>
        </w:rPr>
        <w:t xml:space="preserve">, </w:t>
      </w:r>
      <w:hyperlink w:anchor="_ENREF_45" w:tooltip="AISC, 2010 #671" w:history="1">
        <w:r w:rsidR="00A46551">
          <w:rPr>
            <w:noProof/>
          </w:rPr>
          <w:t>45</w:t>
        </w:r>
      </w:hyperlink>
      <w:r w:rsidR="00A46551">
        <w:rPr>
          <w:noProof/>
        </w:rPr>
        <w:t>]</w:t>
      </w:r>
      <w:r w:rsidR="00A60A67">
        <w:fldChar w:fldCharType="end"/>
      </w:r>
      <w:r w:rsidRPr="00DB444A">
        <w:t>:</w:t>
      </w:r>
    </w:p>
    <w:tbl>
      <w:tblPr>
        <w:tblW w:w="5000" w:type="pct"/>
        <w:tblLook w:val="04A0" w:firstRow="1" w:lastRow="0" w:firstColumn="1" w:lastColumn="0" w:noHBand="0" w:noVBand="1"/>
      </w:tblPr>
      <w:tblGrid>
        <w:gridCol w:w="9252"/>
        <w:gridCol w:w="669"/>
      </w:tblGrid>
      <w:tr w:rsidR="00EB1C1E" w:rsidRPr="00DD53BC" w14:paraId="79F5A1FA" w14:textId="77777777" w:rsidTr="00B872B9">
        <w:tc>
          <w:tcPr>
            <w:tcW w:w="4663" w:type="pct"/>
            <w:vAlign w:val="center"/>
          </w:tcPr>
          <w:p w14:paraId="34AB4310" w14:textId="75762E65" w:rsidR="00EB1C1E" w:rsidRPr="00932623" w:rsidRDefault="002C018A" w:rsidP="00991CD9">
            <w:pPr>
              <w:pStyle w:val="banggiua"/>
            </w:pPr>
            <m:oMath>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9</m:t>
                        </m:r>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33</m:t>
                                </m:r>
                              </m:sub>
                            </m:sSub>
                          </m:num>
                          <m:den>
                            <m:sSub>
                              <m:sSubPr>
                                <m:ctrlPr>
                                  <w:rPr>
                                    <w:rFonts w:ascii="Cambria Math" w:hAnsi="Cambria Math"/>
                                  </w:rPr>
                                </m:ctrlPr>
                              </m:sSubPr>
                              <m:e>
                                <m:r>
                                  <w:rPr>
                                    <w:rFonts w:ascii="Cambria Math" w:hAnsi="Cambria Math"/>
                                  </w:rPr>
                                  <m:t>M</m:t>
                                </m:r>
                              </m:e>
                              <m:sub>
                                <m:r>
                                  <w:rPr>
                                    <w:rFonts w:ascii="Cambria Math" w:hAnsi="Cambria Math"/>
                                  </w:rPr>
                                  <m:t>c</m:t>
                                </m:r>
                                <m:r>
                                  <m:rPr>
                                    <m:sty m:val="p"/>
                                  </m:rPr>
                                  <w:rPr>
                                    <w:rFonts w:ascii="Cambria Math" w:hAnsi="Cambria Math"/>
                                  </w:rPr>
                                  <m:t>33</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22</m:t>
                                </m:r>
                              </m:sub>
                            </m:sSub>
                          </m:num>
                          <m:den>
                            <m:sSub>
                              <m:sSubPr>
                                <m:ctrlPr>
                                  <w:rPr>
                                    <w:rFonts w:ascii="Cambria Math" w:hAnsi="Cambria Math"/>
                                  </w:rPr>
                                </m:ctrlPr>
                              </m:sSubPr>
                              <m:e>
                                <m:r>
                                  <w:rPr>
                                    <w:rFonts w:ascii="Cambria Math" w:hAnsi="Cambria Math"/>
                                  </w:rPr>
                                  <m:t>M</m:t>
                                </m:r>
                              </m:e>
                              <m:sub>
                                <m:r>
                                  <w:rPr>
                                    <w:rFonts w:ascii="Cambria Math" w:hAnsi="Cambria Math"/>
                                  </w:rPr>
                                  <m:t>c</m:t>
                                </m:r>
                                <m:r>
                                  <m:rPr>
                                    <m:sty m:val="p"/>
                                  </m:rPr>
                                  <w:rPr>
                                    <w:rFonts w:ascii="Cambria Math" w:hAnsi="Cambria Math"/>
                                  </w:rPr>
                                  <m:t>22</m:t>
                                </m:r>
                              </m:sub>
                            </m:sSub>
                          </m:den>
                        </m:f>
                      </m:e>
                    </m:d>
                  </m:e>
                  <m:e>
                    <m:r>
                      <w:rPr>
                        <w:rFonts w:ascii="Cambria Math" w:hAnsi="Cambria Math"/>
                      </w:rPr>
                      <m:t>if</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den>
                    </m:f>
                    <m:r>
                      <m:rPr>
                        <m:sty m:val="p"/>
                      </m:rPr>
                      <w:rPr>
                        <w:rFonts w:ascii="Cambria Math" w:hAnsi="Cambria Math"/>
                      </w:rPr>
                      <m:t>≥0.2</m:t>
                    </m:r>
                  </m:e>
                </m:mr>
              </m:m>
            </m:oMath>
            <w:r w:rsidR="00EB1C1E" w:rsidRPr="00EB1C1E">
              <w:t xml:space="preserve"> </w:t>
            </w:r>
          </w:p>
        </w:tc>
        <w:tc>
          <w:tcPr>
            <w:tcW w:w="337" w:type="pct"/>
            <w:vAlign w:val="center"/>
          </w:tcPr>
          <w:p w14:paraId="29388FE9" w14:textId="0B4CF88B" w:rsidR="00EB1C1E" w:rsidRPr="00DD53BC" w:rsidRDefault="00EB1C1E" w:rsidP="00435BD2">
            <w:pPr>
              <w:pStyle w:val="bangtrai"/>
            </w:pPr>
            <w:r w:rsidRPr="00DD53BC">
              <w:t>(</w:t>
            </w:r>
            <w:fldSimple w:instr=" SEQ Equation \* ARABIC ">
              <w:r w:rsidR="009203E2">
                <w:rPr>
                  <w:noProof/>
                </w:rPr>
                <w:t>21</w:t>
              </w:r>
            </w:fldSimple>
            <w:r w:rsidRPr="00DD53BC">
              <w:t>)</w:t>
            </w:r>
          </w:p>
        </w:tc>
      </w:tr>
      <w:tr w:rsidR="00721025" w:rsidRPr="00DD53BC" w14:paraId="29CE9F05" w14:textId="77777777" w:rsidTr="00B872B9">
        <w:tc>
          <w:tcPr>
            <w:tcW w:w="4663" w:type="pct"/>
            <w:vAlign w:val="center"/>
          </w:tcPr>
          <w:p w14:paraId="4E75D819" w14:textId="1E4C6DCD" w:rsidR="00721025" w:rsidRPr="00932623" w:rsidRDefault="002C018A" w:rsidP="00991CD9">
            <w:pPr>
              <w:pStyle w:val="banggiua"/>
            </w:pPr>
            <m:oMath>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m:t>
                            </m:r>
                          </m:sub>
                        </m:sSub>
                      </m:num>
                      <m:den>
                        <m:sSub>
                          <m:sSubPr>
                            <m:ctrlPr>
                              <w:rPr>
                                <w:rFonts w:ascii="Cambria Math" w:hAnsi="Cambria Math"/>
                              </w:rPr>
                            </m:ctrlPr>
                          </m:sSubPr>
                          <m:e>
                            <m:r>
                              <m:rPr>
                                <m:sty m:val="p"/>
                              </m:rPr>
                              <w:rPr>
                                <w:rFonts w:ascii="Cambria Math" w:hAnsi="Cambria Math"/>
                              </w:rPr>
                              <m:t>2</m:t>
                            </m:r>
                            <m:r>
                              <w:rPr>
                                <w:rFonts w:ascii="Cambria Math" w:hAnsi="Cambria Math"/>
                              </w:rPr>
                              <m:t>P</m:t>
                            </m:r>
                          </m:e>
                          <m:sub>
                            <m:r>
                              <w:rPr>
                                <w:rFonts w:ascii="Cambria Math" w:hAnsi="Cambria Math"/>
                              </w:rPr>
                              <m:t>c</m:t>
                            </m:r>
                          </m:sub>
                        </m:sSub>
                      </m:den>
                    </m:f>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33</m:t>
                                </m:r>
                              </m:sub>
                            </m:sSub>
                          </m:num>
                          <m:den>
                            <m:sSub>
                              <m:sSubPr>
                                <m:ctrlPr>
                                  <w:rPr>
                                    <w:rFonts w:ascii="Cambria Math" w:hAnsi="Cambria Math"/>
                                  </w:rPr>
                                </m:ctrlPr>
                              </m:sSubPr>
                              <m:e>
                                <m:r>
                                  <w:rPr>
                                    <w:rFonts w:ascii="Cambria Math" w:hAnsi="Cambria Math"/>
                                  </w:rPr>
                                  <m:t>M</m:t>
                                </m:r>
                              </m:e>
                              <m:sub>
                                <m:r>
                                  <w:rPr>
                                    <w:rFonts w:ascii="Cambria Math" w:hAnsi="Cambria Math"/>
                                  </w:rPr>
                                  <m:t>c</m:t>
                                </m:r>
                                <m:r>
                                  <m:rPr>
                                    <m:sty m:val="p"/>
                                  </m:rPr>
                                  <w:rPr>
                                    <w:rFonts w:ascii="Cambria Math" w:hAnsi="Cambria Math"/>
                                  </w:rPr>
                                  <m:t>33</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22</m:t>
                                </m:r>
                              </m:sub>
                            </m:sSub>
                          </m:num>
                          <m:den>
                            <m:sSub>
                              <m:sSubPr>
                                <m:ctrlPr>
                                  <w:rPr>
                                    <w:rFonts w:ascii="Cambria Math" w:hAnsi="Cambria Math"/>
                                  </w:rPr>
                                </m:ctrlPr>
                              </m:sSubPr>
                              <m:e>
                                <m:r>
                                  <w:rPr>
                                    <w:rFonts w:ascii="Cambria Math" w:hAnsi="Cambria Math"/>
                                  </w:rPr>
                                  <m:t>M</m:t>
                                </m:r>
                              </m:e>
                              <m:sub>
                                <m:r>
                                  <w:rPr>
                                    <w:rFonts w:ascii="Cambria Math" w:hAnsi="Cambria Math"/>
                                  </w:rPr>
                                  <m:t>c</m:t>
                                </m:r>
                                <m:r>
                                  <m:rPr>
                                    <m:sty m:val="p"/>
                                  </m:rPr>
                                  <w:rPr>
                                    <w:rFonts w:ascii="Cambria Math" w:hAnsi="Cambria Math"/>
                                  </w:rPr>
                                  <m:t>22</m:t>
                                </m:r>
                              </m:sub>
                            </m:sSub>
                          </m:den>
                        </m:f>
                      </m:e>
                    </m:d>
                  </m:e>
                  <m:e>
                    <m:r>
                      <w:rPr>
                        <w:rFonts w:ascii="Cambria Math" w:hAnsi="Cambria Math"/>
                      </w:rPr>
                      <m:t>if</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den>
                    </m:f>
                    <m:r>
                      <m:rPr>
                        <m:sty m:val="p"/>
                      </m:rPr>
                      <w:rPr>
                        <w:rFonts w:ascii="Cambria Math" w:hAnsi="Cambria Math"/>
                      </w:rPr>
                      <m:t>&lt;0.2</m:t>
                    </m:r>
                  </m:e>
                </m:mr>
              </m:m>
            </m:oMath>
            <w:r w:rsidR="00721025" w:rsidRPr="00EB1C1E">
              <w:t xml:space="preserve"> </w:t>
            </w:r>
          </w:p>
        </w:tc>
        <w:tc>
          <w:tcPr>
            <w:tcW w:w="337" w:type="pct"/>
            <w:vAlign w:val="center"/>
          </w:tcPr>
          <w:p w14:paraId="19F01126" w14:textId="6CEA72D1" w:rsidR="00721025" w:rsidRPr="00DD53BC" w:rsidRDefault="00721025" w:rsidP="00435BD2">
            <w:pPr>
              <w:pStyle w:val="bangtrai"/>
            </w:pPr>
            <w:r w:rsidRPr="00DD53BC">
              <w:t>(</w:t>
            </w:r>
            <w:fldSimple w:instr=" SEQ Equation \* ARABIC ">
              <w:r w:rsidR="009203E2">
                <w:rPr>
                  <w:noProof/>
                </w:rPr>
                <w:t>22</w:t>
              </w:r>
            </w:fldSimple>
            <w:r w:rsidRPr="00DD53BC">
              <w:t>)</w:t>
            </w:r>
          </w:p>
        </w:tc>
      </w:tr>
    </w:tbl>
    <w:p w14:paraId="7BD83A19" w14:textId="6EBD7C6A" w:rsidR="00056972" w:rsidRPr="00056972" w:rsidRDefault="00056972" w:rsidP="0056504C">
      <w:pPr>
        <w:pStyle w:val="thuong"/>
        <w:rPr>
          <w:b/>
          <w:bCs/>
        </w:rPr>
      </w:pPr>
      <w:r>
        <w:t xml:space="preserve">Here, </w:t>
      </w:r>
      <m:oMath>
        <m:sSub>
          <m:sSubPr>
            <m:ctrlPr>
              <w:rPr>
                <w:rFonts w:ascii="Cambria Math" w:hAnsi="Cambria Math"/>
                <w:i/>
              </w:rPr>
            </m:ctrlPr>
          </m:sSubPr>
          <m:e>
            <m:r>
              <w:rPr>
                <w:rFonts w:ascii="Cambria Math" w:hAnsi="Cambria Math"/>
              </w:rPr>
              <m:t>P</m:t>
            </m:r>
          </m:e>
          <m:sub>
            <m:r>
              <w:rPr>
                <w:rFonts w:ascii="Cambria Math" w:hAnsi="Cambria Math"/>
              </w:rPr>
              <m:t>c</m:t>
            </m:r>
          </m:sub>
        </m:sSub>
      </m:oMath>
      <w:r>
        <w:rPr>
          <w:rStyle w:val="vlist-s"/>
        </w:rPr>
        <w:t>​</w:t>
      </w:r>
      <w:r>
        <w:t xml:space="preserve"> </w:t>
      </w:r>
      <w:r w:rsidR="00B17ECB">
        <w:t>is</w:t>
      </w:r>
      <w:r>
        <w:t xml:space="preserve"> the available axial strength, while </w:t>
      </w:r>
      <m:oMath>
        <m:sSub>
          <m:sSubPr>
            <m:ctrlPr>
              <w:rPr>
                <w:rFonts w:ascii="Cambria Math" w:hAnsi="Cambria Math"/>
                <w:i/>
              </w:rPr>
            </m:ctrlPr>
          </m:sSubPr>
          <m:e>
            <m:r>
              <w:rPr>
                <w:rFonts w:ascii="Cambria Math" w:hAnsi="Cambria Math"/>
              </w:rPr>
              <m:t>M</m:t>
            </m:r>
          </m:e>
          <m:sub>
            <m:r>
              <w:rPr>
                <w:rFonts w:ascii="Cambria Math" w:hAnsi="Cambria Math"/>
              </w:rPr>
              <m:t>c</m:t>
            </m:r>
          </m:sub>
        </m:sSub>
      </m:oMath>
      <w:r>
        <w:t xml:space="preserve"> </w:t>
      </w:r>
      <w:r w:rsidR="00B17ECB">
        <w:t>is</w:t>
      </w:r>
      <w:r>
        <w:t xml:space="preserve"> the available flexural strengths about the strong (3) and weak (2) axes. The</w:t>
      </w:r>
      <w:r w:rsidR="00171CD5">
        <w:t>y</w:t>
      </w:r>
      <w:r>
        <w:t xml:space="preserve"> are calculated as:</w:t>
      </w:r>
    </w:p>
    <w:tbl>
      <w:tblPr>
        <w:tblW w:w="5000" w:type="pct"/>
        <w:tblLook w:val="04A0" w:firstRow="1" w:lastRow="0" w:firstColumn="1" w:lastColumn="0" w:noHBand="0" w:noVBand="1"/>
      </w:tblPr>
      <w:tblGrid>
        <w:gridCol w:w="9252"/>
        <w:gridCol w:w="669"/>
      </w:tblGrid>
      <w:tr w:rsidR="00E57B17" w:rsidRPr="00DD53BC" w14:paraId="0CB8D0C9" w14:textId="77777777" w:rsidTr="008E65B8">
        <w:tc>
          <w:tcPr>
            <w:tcW w:w="4663" w:type="pct"/>
            <w:vAlign w:val="center"/>
          </w:tcPr>
          <w:p w14:paraId="63FEAA3C" w14:textId="7C1AFAF1" w:rsidR="00E57B17" w:rsidRPr="00932623" w:rsidRDefault="002C018A" w:rsidP="00991CD9">
            <w:pPr>
              <w:pStyle w:val="banggiua"/>
            </w:pPr>
            <m:oMathPara>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n</m:t>
                        </m:r>
                      </m:sub>
                    </m:sSub>
                  </m:num>
                  <m:den>
                    <m:sSub>
                      <m:sSubPr>
                        <m:ctrlPr>
                          <w:rPr>
                            <w:rFonts w:ascii="Cambria Math" w:hAnsi="Cambria Math"/>
                          </w:rPr>
                        </m:ctrlPr>
                      </m:sSubPr>
                      <m:e>
                        <m:r>
                          <w:rPr>
                            <w:rFonts w:ascii="Cambria Math" w:hAnsi="Cambria Math"/>
                          </w:rPr>
                          <m:t>w</m:t>
                        </m:r>
                      </m:e>
                      <m:sub>
                        <m:r>
                          <w:rPr>
                            <w:rFonts w:ascii="Cambria Math" w:hAnsi="Cambria Math"/>
                          </w:rPr>
                          <m:t>c</m:t>
                        </m:r>
                      </m:sub>
                    </m:sSub>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r>
                      <m:rPr>
                        <m:sty m:val="p"/>
                      </m:rPr>
                      <w:rPr>
                        <w:rFonts w:ascii="Cambria Math" w:hAnsi="Cambria Math"/>
                      </w:rPr>
                      <m:t>33</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33</m:t>
                        </m:r>
                      </m:sub>
                    </m:sSub>
                  </m:num>
                  <m:den>
                    <m:sSub>
                      <m:sSubPr>
                        <m:ctrlPr>
                          <w:rPr>
                            <w:rFonts w:ascii="Cambria Math" w:hAnsi="Cambria Math"/>
                          </w:rPr>
                        </m:ctrlPr>
                      </m:sSubPr>
                      <m:e>
                        <m:r>
                          <w:rPr>
                            <w:rFonts w:ascii="Cambria Math" w:hAnsi="Cambria Math"/>
                          </w:rPr>
                          <m:t>w</m:t>
                        </m:r>
                      </m:e>
                      <m:sub>
                        <m:r>
                          <w:rPr>
                            <w:rFonts w:ascii="Cambria Math" w:hAnsi="Cambria Math"/>
                          </w:rPr>
                          <m:t>b</m:t>
                        </m:r>
                      </m:sub>
                    </m:sSub>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r>
                      <m:rPr>
                        <m:sty m:val="p"/>
                      </m:rPr>
                      <w:rPr>
                        <w:rFonts w:ascii="Cambria Math" w:hAnsi="Cambria Math"/>
                      </w:rPr>
                      <m:t>22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22</m:t>
                        </m:r>
                      </m:sub>
                    </m:sSub>
                  </m:num>
                  <m:den>
                    <m:sSub>
                      <m:sSubPr>
                        <m:ctrlPr>
                          <w:rPr>
                            <w:rFonts w:ascii="Cambria Math" w:hAnsi="Cambria Math"/>
                          </w:rPr>
                        </m:ctrlPr>
                      </m:sSubPr>
                      <m:e>
                        <m:r>
                          <w:rPr>
                            <w:rFonts w:ascii="Cambria Math" w:hAnsi="Cambria Math"/>
                          </w:rPr>
                          <m:t>w</m:t>
                        </m:r>
                      </m:e>
                      <m:sub>
                        <m:r>
                          <w:rPr>
                            <w:rFonts w:ascii="Cambria Math" w:hAnsi="Cambria Math"/>
                          </w:rPr>
                          <m:t>b</m:t>
                        </m:r>
                      </m:sub>
                    </m:sSub>
                  </m:den>
                </m:f>
              </m:oMath>
            </m:oMathPara>
          </w:p>
        </w:tc>
        <w:tc>
          <w:tcPr>
            <w:tcW w:w="337" w:type="pct"/>
            <w:vAlign w:val="center"/>
          </w:tcPr>
          <w:p w14:paraId="3BD59B6F" w14:textId="368216DD" w:rsidR="00E57B17" w:rsidRPr="00DD53BC" w:rsidRDefault="00E57B17" w:rsidP="00435BD2">
            <w:pPr>
              <w:pStyle w:val="bangtrai"/>
            </w:pPr>
            <w:r w:rsidRPr="00DD53BC">
              <w:t>(</w:t>
            </w:r>
            <w:fldSimple w:instr=" SEQ Equation \* ARABIC ">
              <w:r w:rsidR="009203E2">
                <w:rPr>
                  <w:noProof/>
                </w:rPr>
                <w:t>23</w:t>
              </w:r>
            </w:fldSimple>
            <w:r w:rsidRPr="00DD53BC">
              <w:t>)</w:t>
            </w:r>
          </w:p>
        </w:tc>
      </w:tr>
    </w:tbl>
    <w:p w14:paraId="6A1D5C0A" w14:textId="17EF402D" w:rsidR="00AA699C" w:rsidRDefault="00515EBB" w:rsidP="00822072">
      <w:pPr>
        <w:pStyle w:val="thuong0"/>
      </w:pPr>
      <w:r w:rsidRPr="00515EBB">
        <w:t xml:space="preserve">where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rsidRPr="00515EBB">
        <w:t xml:space="preserve"> is </w:t>
      </w:r>
      <w:r>
        <w:t>c</w:t>
      </w:r>
      <w:r w:rsidRPr="00515EBB">
        <w:t xml:space="preserve">ompressive </w:t>
      </w:r>
      <w:r w:rsidR="00024B41">
        <w:t>c</w:t>
      </w:r>
      <w:r w:rsidRPr="00515EBB">
        <w:t xml:space="preserve">apacity, </w:t>
      </w:r>
      <m:oMath>
        <m:sSub>
          <m:sSubPr>
            <m:ctrlPr>
              <w:rPr>
                <w:rFonts w:ascii="Cambria Math" w:hAnsi="Cambria Math"/>
                <w:i/>
              </w:rPr>
            </m:ctrlPr>
          </m:sSubPr>
          <m:e>
            <m:r>
              <w:rPr>
                <w:rFonts w:ascii="Cambria Math" w:hAnsi="Cambria Math"/>
              </w:rPr>
              <m:t>M</m:t>
            </m:r>
          </m:e>
          <m:sub>
            <m:r>
              <w:rPr>
                <w:rFonts w:ascii="Cambria Math" w:hAnsi="Cambria Math"/>
              </w:rPr>
              <m:t>n33</m:t>
            </m:r>
          </m:sub>
        </m:sSub>
      </m:oMath>
      <w:r w:rsidRPr="00515EBB">
        <w:t xml:space="preserve"> is </w:t>
      </w:r>
      <w:r w:rsidR="00024B41">
        <w:t>m</w:t>
      </w:r>
      <w:r w:rsidRPr="00515EBB">
        <w:t xml:space="preserve">ajor </w:t>
      </w:r>
      <w:r w:rsidR="00024B41">
        <w:t>b</w:t>
      </w:r>
      <w:r w:rsidRPr="00515EBB">
        <w:t xml:space="preserve">ending </w:t>
      </w:r>
      <w:r w:rsidR="00024B41">
        <w:t>c</w:t>
      </w:r>
      <w:r w:rsidRPr="00515EBB">
        <w:t xml:space="preserve">apacity, and </w:t>
      </w:r>
      <m:oMath>
        <m:sSub>
          <m:sSubPr>
            <m:ctrlPr>
              <w:rPr>
                <w:rFonts w:ascii="Cambria Math" w:hAnsi="Cambria Math"/>
                <w:i/>
              </w:rPr>
            </m:ctrlPr>
          </m:sSubPr>
          <m:e>
            <m:r>
              <w:rPr>
                <w:rFonts w:ascii="Cambria Math" w:hAnsi="Cambria Math"/>
              </w:rPr>
              <m:t>M</m:t>
            </m:r>
          </m:e>
          <m:sub>
            <m:r>
              <w:rPr>
                <w:rFonts w:ascii="Cambria Math" w:hAnsi="Cambria Math"/>
              </w:rPr>
              <m:t>n22</m:t>
            </m:r>
          </m:sub>
        </m:sSub>
      </m:oMath>
      <w:r w:rsidRPr="00515EBB">
        <w:t xml:space="preserve"> is </w:t>
      </w:r>
      <w:r w:rsidR="00D72D3F">
        <w:t>m</w:t>
      </w:r>
      <w:r w:rsidRPr="00515EBB">
        <w:t xml:space="preserve">inor </w:t>
      </w:r>
      <w:r w:rsidR="00D72D3F">
        <w:t>b</w:t>
      </w:r>
      <w:r w:rsidRPr="00515EBB">
        <w:t xml:space="preserve">ending </w:t>
      </w:r>
      <w:r w:rsidR="00D72D3F">
        <w:t>c</w:t>
      </w:r>
      <w:r w:rsidRPr="00515EBB">
        <w:t>apacity</w:t>
      </w:r>
      <w:r w:rsidR="00FD46C7">
        <w:t>,</w:t>
      </w:r>
      <w:r w:rsidRPr="00515EBB">
        <w:t xml:space="preserve"> </w:t>
      </w:r>
      <w:r w:rsidR="00B429EE">
        <w:t xml:space="preserve">where </w:t>
      </w:r>
      <m:oMath>
        <m:r>
          <m:rPr>
            <m:sty m:val="p"/>
          </m:rPr>
          <w:rPr>
            <w:rFonts w:ascii="Cambria Math" w:hAnsi="Cambria Math"/>
          </w:rPr>
          <w:softHyphen/>
        </m:r>
      </m:oMath>
      <w:r w:rsidR="00B429EE">
        <w:rPr>
          <w:rStyle w:val="vlist-s"/>
        </w:rPr>
        <w:t>​</w:t>
      </w:r>
      <m:oMath>
        <m:sSub>
          <m:sSubPr>
            <m:ctrlPr>
              <w:rPr>
                <w:rStyle w:val="vlist-s"/>
                <w:rFonts w:ascii="Cambria Math" w:hAnsi="Cambria Math"/>
                <w:i/>
              </w:rPr>
            </m:ctrlPr>
          </m:sSubPr>
          <m:e>
            <m:r>
              <w:rPr>
                <w:rStyle w:val="vlist-s"/>
                <w:rFonts w:ascii="Cambria Math" w:hAnsi="Cambria Math"/>
              </w:rPr>
              <m:t>w</m:t>
            </m:r>
          </m:e>
          <m:sub>
            <m:r>
              <w:rPr>
                <w:rStyle w:val="vlist-s"/>
                <w:rFonts w:ascii="Cambria Math" w:hAnsi="Cambria Math"/>
              </w:rPr>
              <m:t>c</m:t>
            </m:r>
          </m:sub>
        </m:sSub>
      </m:oMath>
      <w:r w:rsidR="00B429EE">
        <w:t xml:space="preserve"> and </w:t>
      </w:r>
      <m:oMath>
        <m:sSub>
          <m:sSubPr>
            <m:ctrlPr>
              <w:rPr>
                <w:rFonts w:ascii="Cambria Math" w:hAnsi="Cambria Math"/>
                <w:i/>
              </w:rPr>
            </m:ctrlPr>
          </m:sSubPr>
          <m:e>
            <m:r>
              <w:rPr>
                <w:rFonts w:ascii="Cambria Math" w:hAnsi="Cambria Math"/>
              </w:rPr>
              <m:t>w</m:t>
            </m:r>
          </m:e>
          <m:sub>
            <m:r>
              <w:rPr>
                <w:rFonts w:ascii="Cambria Math" w:hAnsi="Cambria Math"/>
              </w:rPr>
              <m:t>b</m:t>
            </m:r>
          </m:sub>
        </m:sSub>
      </m:oMath>
      <w:r w:rsidR="00B429EE">
        <w:rPr>
          <w:rStyle w:val="vlist-s"/>
        </w:rPr>
        <w:t>​</w:t>
      </w:r>
      <w:r w:rsidR="00B429EE">
        <w:t xml:space="preserve"> are safety factors set at 1.67 for compression and flexure, respectively</w:t>
      </w:r>
      <w:r w:rsidRPr="00515EBB">
        <w:t>.</w:t>
      </w:r>
      <w:r w:rsidR="00182C34">
        <w:t xml:space="preserve"> </w:t>
      </w:r>
      <w:r w:rsidR="001C19FF" w:rsidRPr="001C19FF">
        <w:t>The required second-order flexural strength</w:t>
      </w:r>
      <w:r w:rsidR="003F49AC">
        <w:t xml:space="preserve"> </w:t>
      </w:r>
      <w:r w:rsidR="001C19FF" w:rsidRPr="001C19FF">
        <w:t>and axial strength are determined as</w:t>
      </w:r>
      <w:r w:rsidR="003F49AC">
        <w:t>:</w:t>
      </w:r>
    </w:p>
    <w:tbl>
      <w:tblPr>
        <w:tblW w:w="5000" w:type="pct"/>
        <w:tblLook w:val="04A0" w:firstRow="1" w:lastRow="0" w:firstColumn="1" w:lastColumn="0" w:noHBand="0" w:noVBand="1"/>
      </w:tblPr>
      <w:tblGrid>
        <w:gridCol w:w="9252"/>
        <w:gridCol w:w="669"/>
      </w:tblGrid>
      <w:tr w:rsidR="008C3E41" w:rsidRPr="00DD53BC" w14:paraId="65C55B24" w14:textId="77777777" w:rsidTr="00573009">
        <w:tc>
          <w:tcPr>
            <w:tcW w:w="4663" w:type="pct"/>
            <w:vAlign w:val="center"/>
          </w:tcPr>
          <w:p w14:paraId="5909A96C" w14:textId="6B697415" w:rsidR="00B07D11" w:rsidRPr="00932623" w:rsidRDefault="002C018A" w:rsidP="00991CD9">
            <w:pPr>
              <w:pStyle w:val="banggiua"/>
            </w:pPr>
            <m:oMathPara>
              <m:oMath>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nt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lt</m:t>
                          </m:r>
                        </m:sub>
                      </m:sSub>
                    </m:e>
                  </m:mr>
                  <m:m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lt</m:t>
                          </m:r>
                        </m:sub>
                      </m:sSub>
                    </m:e>
                  </m:mr>
                </m:m>
              </m:oMath>
            </m:oMathPara>
          </w:p>
        </w:tc>
        <w:tc>
          <w:tcPr>
            <w:tcW w:w="337" w:type="pct"/>
            <w:vAlign w:val="center"/>
          </w:tcPr>
          <w:p w14:paraId="62B57138" w14:textId="0A2E3C7A" w:rsidR="008C3E41" w:rsidRPr="00DD53BC" w:rsidRDefault="008C3E41" w:rsidP="00435BD2">
            <w:pPr>
              <w:pStyle w:val="bangtrai"/>
            </w:pPr>
            <w:r w:rsidRPr="00DD53BC">
              <w:t>(</w:t>
            </w:r>
            <w:fldSimple w:instr=" SEQ Equation \* ARABIC ">
              <w:r w:rsidR="009203E2">
                <w:rPr>
                  <w:noProof/>
                </w:rPr>
                <w:t>24</w:t>
              </w:r>
            </w:fldSimple>
            <w:r w:rsidRPr="00DD53BC">
              <w:t>)</w:t>
            </w:r>
          </w:p>
        </w:tc>
      </w:tr>
    </w:tbl>
    <w:p w14:paraId="05AEE995" w14:textId="4EE8AC0D" w:rsidR="001C19FF" w:rsidRDefault="00D37214" w:rsidP="00D37214">
      <w:pPr>
        <w:pStyle w:val="thuong0"/>
      </w:pPr>
      <w:r>
        <w:t xml:space="preserve">where </w:t>
      </w:r>
      <m:oMath>
        <m:sSub>
          <m:sSubPr>
            <m:ctrlPr>
              <w:rPr>
                <w:rFonts w:ascii="Cambria Math" w:hAnsi="Cambria Math" w:cs="STIXGeneral-Italic86"/>
                <w:i/>
                <w:iCs/>
              </w:rPr>
            </m:ctrlPr>
          </m:sSubPr>
          <m:e>
            <m:r>
              <w:rPr>
                <w:rFonts w:ascii="Cambria Math" w:hAnsi="Cambria Math" w:cs="STIXGeneral-Italic86"/>
              </w:rPr>
              <m:t>B</m:t>
            </m:r>
          </m:e>
          <m:sub>
            <m:r>
              <w:rPr>
                <w:rFonts w:ascii="Cambria Math" w:hAnsi="Cambria Math" w:cs="STIXGeneral-Italic86"/>
              </w:rPr>
              <m:t>1</m:t>
            </m:r>
          </m:sub>
        </m:sSub>
      </m:oMath>
      <w:r>
        <w:rPr>
          <w:rFonts w:ascii="STIXGeneral-Regular4" w:hAnsi="STIXGeneral-Regular4" w:cs="STIXGeneral-Regular4"/>
          <w:sz w:val="14"/>
          <w:szCs w:val="14"/>
        </w:rPr>
        <w:t xml:space="preserve"> </w:t>
      </w:r>
      <w:r>
        <w:t xml:space="preserve">and </w:t>
      </w:r>
      <m:oMath>
        <m:sSub>
          <m:sSubPr>
            <m:ctrlPr>
              <w:rPr>
                <w:rFonts w:ascii="Cambria Math" w:hAnsi="Cambria Math"/>
                <w:i/>
              </w:rPr>
            </m:ctrlPr>
          </m:sSubPr>
          <m:e>
            <m:r>
              <w:rPr>
                <w:rFonts w:ascii="Cambria Math" w:hAnsi="Cambria Math"/>
              </w:rPr>
              <m:t>B</m:t>
            </m:r>
          </m:e>
          <m:sub>
            <m:r>
              <w:rPr>
                <w:rFonts w:ascii="Cambria Math" w:hAnsi="Cambria Math"/>
              </w:rPr>
              <m:t>2</m:t>
            </m:r>
          </m:sub>
        </m:sSub>
      </m:oMath>
      <w:r>
        <w:t xml:space="preserve"> are given as:</w:t>
      </w:r>
    </w:p>
    <w:tbl>
      <w:tblPr>
        <w:tblW w:w="5000" w:type="pct"/>
        <w:tblLook w:val="04A0" w:firstRow="1" w:lastRow="0" w:firstColumn="1" w:lastColumn="0" w:noHBand="0" w:noVBand="1"/>
      </w:tblPr>
      <w:tblGrid>
        <w:gridCol w:w="9252"/>
        <w:gridCol w:w="669"/>
      </w:tblGrid>
      <w:tr w:rsidR="00AC2CF7" w:rsidRPr="00DD53BC" w14:paraId="73022046" w14:textId="77777777" w:rsidTr="00573009">
        <w:tc>
          <w:tcPr>
            <w:tcW w:w="4663" w:type="pct"/>
            <w:vAlign w:val="center"/>
          </w:tcPr>
          <w:p w14:paraId="082AEA83" w14:textId="50B6CC52" w:rsidR="00AC2CF7" w:rsidRPr="00932623" w:rsidRDefault="002C018A" w:rsidP="00991CD9">
            <w:pPr>
              <w:pStyle w:val="banggiua"/>
            </w:pPr>
            <m:oMathPara>
              <m:oMath>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m</m:t>
                              </m:r>
                            </m:sub>
                          </m:sSub>
                        </m:num>
                        <m:den>
                          <m:r>
                            <m:rPr>
                              <m:sty m:val="p"/>
                            </m:rPr>
                            <w:rPr>
                              <w:rFonts w:ascii="Cambria Math" w:hAnsi="Cambria Math"/>
                            </w:rPr>
                            <m:t>1-</m:t>
                          </m:r>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m:t>
                                  </m:r>
                                </m:sub>
                              </m:sSub>
                            </m:num>
                            <m:den>
                              <m:sSub>
                                <m:sSubPr>
                                  <m:ctrlPr>
                                    <w:rPr>
                                      <w:rFonts w:ascii="Cambria Math" w:hAnsi="Cambria Math"/>
                                    </w:rPr>
                                  </m:ctrlPr>
                                </m:sSubPr>
                                <m:e>
                                  <m:r>
                                    <w:rPr>
                                      <w:rFonts w:ascii="Cambria Math" w:hAnsi="Cambria Math"/>
                                    </w:rPr>
                                    <m:t>P</m:t>
                                  </m:r>
                                </m:e>
                                <m:sub>
                                  <m:r>
                                    <w:rPr>
                                      <w:rFonts w:ascii="Cambria Math" w:hAnsi="Cambria Math"/>
                                    </w:rPr>
                                    <m:t>e</m:t>
                                  </m:r>
                                  <m:r>
                                    <m:rPr>
                                      <m:sty m:val="p"/>
                                    </m:rPr>
                                    <w:rPr>
                                      <w:rFonts w:ascii="Cambria Math" w:hAnsi="Cambria Math"/>
                                    </w:rPr>
                                    <m:t>1</m:t>
                                  </m:r>
                                </m:sub>
                              </m:sSub>
                            </m:den>
                          </m:f>
                        </m:den>
                      </m:f>
                      <m:r>
                        <m:rPr>
                          <m:sty m:val="p"/>
                        </m:rPr>
                        <w:rPr>
                          <w:rFonts w:ascii="Cambria Math" w:hAnsi="Cambria Math"/>
                        </w:rPr>
                        <m:t xml:space="preserve">≥1 </m:t>
                      </m:r>
                    </m:e>
                  </m:mr>
                  <m:m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story</m:t>
                                  </m:r>
                                </m:sub>
                              </m:sSub>
                            </m:num>
                            <m:den>
                              <m:sSub>
                                <m:sSubPr>
                                  <m:ctrlPr>
                                    <w:rPr>
                                      <w:rFonts w:ascii="Cambria Math" w:hAnsi="Cambria Math"/>
                                    </w:rPr>
                                  </m:ctrlPr>
                                </m:sSubPr>
                                <m:e>
                                  <m:r>
                                    <w:rPr>
                                      <w:rFonts w:ascii="Cambria Math" w:hAnsi="Cambria Math"/>
                                    </w:rPr>
                                    <m:t>P</m:t>
                                  </m:r>
                                </m:e>
                                <m:sub>
                                  <m:r>
                                    <w:rPr>
                                      <w:rFonts w:ascii="Cambria Math" w:hAnsi="Cambria Math"/>
                                    </w:rPr>
                                    <m:t>e</m:t>
                                  </m:r>
                                  <m:r>
                                    <m:rPr>
                                      <m:sty m:val="p"/>
                                    </m:rPr>
                                    <w:rPr>
                                      <w:rFonts w:ascii="Cambria Math" w:hAnsi="Cambria Math"/>
                                    </w:rPr>
                                    <m:t>,</m:t>
                                  </m:r>
                                  <m:r>
                                    <w:rPr>
                                      <w:rFonts w:ascii="Cambria Math" w:hAnsi="Cambria Math"/>
                                    </w:rPr>
                                    <m:t>story</m:t>
                                  </m:r>
                                </m:sub>
                              </m:sSub>
                            </m:den>
                          </m:f>
                        </m:den>
                      </m:f>
                      <m:r>
                        <m:rPr>
                          <m:sty m:val="p"/>
                        </m:rPr>
                        <w:rPr>
                          <w:rFonts w:ascii="Cambria Math" w:hAnsi="Cambria Math"/>
                        </w:rPr>
                        <m:t>≥1</m:t>
                      </m:r>
                    </m:e>
                  </m:mr>
                </m:m>
              </m:oMath>
            </m:oMathPara>
          </w:p>
        </w:tc>
        <w:tc>
          <w:tcPr>
            <w:tcW w:w="337" w:type="pct"/>
            <w:vAlign w:val="center"/>
          </w:tcPr>
          <w:p w14:paraId="7173654D" w14:textId="0EC2A998" w:rsidR="00AC2CF7" w:rsidRPr="00DD53BC" w:rsidRDefault="00AC2CF7" w:rsidP="00435BD2">
            <w:pPr>
              <w:pStyle w:val="bangtrai"/>
            </w:pPr>
            <w:r w:rsidRPr="00DD53BC">
              <w:t>(</w:t>
            </w:r>
            <w:fldSimple w:instr=" SEQ Equation \* ARABIC ">
              <w:r w:rsidR="009203E2">
                <w:rPr>
                  <w:noProof/>
                </w:rPr>
                <w:t>25</w:t>
              </w:r>
            </w:fldSimple>
            <w:r w:rsidRPr="00DD53BC">
              <w:t>)</w:t>
            </w:r>
          </w:p>
        </w:tc>
      </w:tr>
    </w:tbl>
    <w:p w14:paraId="549CBC10" w14:textId="03FB9C39" w:rsidR="004858C3" w:rsidRDefault="00CC47B8" w:rsidP="000D60A1">
      <w:pPr>
        <w:pStyle w:val="thuong"/>
      </w:pPr>
      <w:r>
        <w:t xml:space="preserve">For Allowable Stress Design (ASD), the factor </w:t>
      </w:r>
      <m:oMath>
        <m:r>
          <w:rPr>
            <w:rFonts w:ascii="Cambria Math" w:hAnsi="Cambria Math"/>
          </w:rPr>
          <m:t>α</m:t>
        </m:r>
      </m:oMath>
      <w:r>
        <w:t xml:space="preserve"> is 1.6. The required second-order flexural strength, denoted as </w:t>
      </w:r>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r</m:t>
            </m:r>
          </m:sub>
        </m:sSub>
      </m:oMath>
      <w:r>
        <w:rPr>
          <w:rStyle w:val="vlist-s"/>
        </w:rPr>
        <w:t>​</w:t>
      </w:r>
      <w:r>
        <w:t xml:space="preserve">, is determined using ASD load combinations. The first-order moment without considering lateral translation of the frame is represented by </w:t>
      </w:r>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nt</m:t>
            </m:r>
          </m:sub>
        </m:sSub>
      </m:oMath>
      <w:r>
        <w:rPr>
          <w:rStyle w:val="vlist-s"/>
        </w:rPr>
        <w:t>​</w:t>
      </w:r>
      <w:r>
        <w:t xml:space="preserve">, whereas </w:t>
      </w:r>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lt</m:t>
            </m:r>
          </m:sub>
        </m:sSub>
      </m:oMath>
      <w:r>
        <w:rPr>
          <w:rStyle w:val="vlist-s"/>
        </w:rPr>
        <w:t xml:space="preserve"> ​</w:t>
      </w:r>
      <w:r>
        <w:t xml:space="preserve"> corresponds to the first-order moment caused solely by lateral translation.</w:t>
      </w:r>
      <w:r w:rsidR="0056504C">
        <w:t xml:space="preserve"> </w:t>
      </w:r>
    </w:p>
    <w:p w14:paraId="5F8573C1" w14:textId="0AEA2BBE" w:rsidR="00F07930" w:rsidRDefault="00F07930" w:rsidP="000D60A1">
      <w:pPr>
        <w:pStyle w:val="thuong"/>
      </w:pPr>
      <w:r>
        <w:t xml:space="preserve">Regarding axial forces, </w:t>
      </w:r>
      <m:oMath>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r</m:t>
            </m:r>
          </m:sub>
        </m:sSub>
      </m:oMath>
      <w:r>
        <w:rPr>
          <w:rStyle w:val="vlist-s"/>
        </w:rPr>
        <w:t>​</w:t>
      </w:r>
      <w:r>
        <w:t xml:space="preserve"> refers to the first-order axial force using ASD load combinations, accounting for lateral translation, while </w:t>
      </w:r>
      <m:oMath>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nt</m:t>
            </m:r>
          </m:sub>
        </m:sSub>
      </m:oMath>
      <w:r>
        <w:rPr>
          <w:rStyle w:val="vlist-s"/>
        </w:rPr>
        <w:t>​</w:t>
      </w:r>
      <w:r>
        <w:t xml:space="preserve"> represents the first-order axial force when lateral translation is not considered. Similarly, </w:t>
      </w:r>
      <m:oMath>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lt</m:t>
            </m:r>
          </m:sub>
        </m:sSub>
      </m:oMath>
      <w:r>
        <w:rPr>
          <w:rStyle w:val="katex-mathml"/>
        </w:rPr>
        <w:t xml:space="preserve"> </w:t>
      </w:r>
      <w:r>
        <w:t>is the first-order axial force derived from ASD load combinations, solely due to lateral translation effects.</w:t>
      </w:r>
    </w:p>
    <w:p w14:paraId="33BC93B9" w14:textId="507DC501" w:rsidR="000D60A1" w:rsidRPr="000D60A1" w:rsidRDefault="000D60A1" w:rsidP="0090583D">
      <w:pPr>
        <w:pStyle w:val="thuong"/>
      </w:pPr>
      <w:r w:rsidRPr="000D60A1">
        <w:t xml:space="preserve">The total vertical load sustained by a story, including gravity column loads, is denoted as </w:t>
      </w:r>
      <m:oMath>
        <m:sSub>
          <m:sSubPr>
            <m:ctrlPr>
              <w:rPr>
                <w:rFonts w:ascii="Cambria Math" w:hAnsi="Cambria Math"/>
                <w:i/>
              </w:rPr>
            </m:ctrlPr>
          </m:sSubPr>
          <m:e>
            <m:r>
              <w:rPr>
                <w:rFonts w:ascii="Cambria Math" w:hAnsi="Cambria Math"/>
              </w:rPr>
              <m:t>P</m:t>
            </m:r>
          </m:e>
          <m:sub>
            <m:r>
              <w:rPr>
                <w:rFonts w:ascii="Cambria Math" w:hAnsi="Cambria Math"/>
              </w:rPr>
              <m:t>story</m:t>
            </m:r>
          </m:sub>
        </m:sSub>
      </m:oMath>
      <w:r w:rsidRPr="000D60A1">
        <w:t xml:space="preserve"> ​ and is determined using ASD load combinations. The elastic critical buckling resistance of the story, derived from sidesway buckling analysis, is represented by </w:t>
      </w:r>
      <m:oMath>
        <m:sSub>
          <m:sSubPr>
            <m:ctrlPr>
              <w:rPr>
                <w:rFonts w:ascii="Cambria Math" w:hAnsi="Cambria Math"/>
                <w:i/>
              </w:rPr>
            </m:ctrlPr>
          </m:sSubPr>
          <m:e>
            <m:r>
              <w:rPr>
                <w:rFonts w:ascii="Cambria Math" w:hAnsi="Cambria Math"/>
              </w:rPr>
              <m:t>P</m:t>
            </m:r>
          </m:e>
          <m:sub>
            <m:r>
              <w:rPr>
                <w:rFonts w:ascii="Cambria Math" w:hAnsi="Cambria Math"/>
              </w:rPr>
              <m:t>e,story</m:t>
            </m:r>
          </m:sub>
        </m:sSub>
      </m:oMath>
      <w:r w:rsidRPr="000D60A1">
        <w:t xml:space="preserve">​. Furthermore, </w:t>
      </w:r>
      <m:oMath>
        <m:sSub>
          <m:sSubPr>
            <m:ctrlPr>
              <w:rPr>
                <w:rFonts w:ascii="Cambria Math" w:hAnsi="Cambria Math"/>
                <w:i/>
              </w:rPr>
            </m:ctrlPr>
          </m:sSubPr>
          <m:e>
            <m:r>
              <w:rPr>
                <w:rFonts w:ascii="Cambria Math" w:hAnsi="Cambria Math"/>
              </w:rPr>
              <m:t>P</m:t>
            </m:r>
          </m:e>
          <m:sub>
            <m:r>
              <w:rPr>
                <w:rFonts w:ascii="Cambria Math" w:hAnsi="Cambria Math"/>
              </w:rPr>
              <m:t>e1</m:t>
            </m:r>
          </m:sub>
        </m:sSub>
      </m:oMath>
      <w:r w:rsidRPr="000D60A1">
        <w:t xml:space="preserve"> signifies the elastic critical buckling resistance of a member within the plane of bending, assuming no sidesway, while </w:t>
      </w:r>
      <m:oMath>
        <m:sSub>
          <m:sSubPr>
            <m:ctrlPr>
              <w:rPr>
                <w:rFonts w:ascii="Cambria Math" w:hAnsi="Cambria Math"/>
                <w:i/>
              </w:rPr>
            </m:ctrlPr>
          </m:sSubPr>
          <m:e>
            <m:r>
              <w:rPr>
                <w:rFonts w:ascii="Cambria Math" w:hAnsi="Cambria Math"/>
              </w:rPr>
              <m:t>P</m:t>
            </m:r>
          </m:e>
          <m:sub>
            <m:r>
              <w:rPr>
                <w:rFonts w:ascii="Cambria Math" w:hAnsi="Cambria Math"/>
              </w:rPr>
              <m:t>e2</m:t>
            </m:r>
          </m:sub>
        </m:sSub>
      </m:oMath>
      <w:r w:rsidR="0090583D" w:rsidRPr="000D60A1">
        <w:t xml:space="preserve"> </w:t>
      </w:r>
      <w:r w:rsidRPr="000D60A1">
        <w:t>​ represents the elastic critical buckling resistance of the story</w:t>
      </w:r>
      <w:r w:rsidR="00FD46C7">
        <w:t>,</w:t>
      </w:r>
      <w:r w:rsidRPr="000D60A1">
        <w:t xml:space="preserve"> considering sidesway effects.</w:t>
      </w:r>
      <w:r w:rsidR="0090583D">
        <w:t xml:space="preserve"> </w:t>
      </w:r>
      <w:r w:rsidRPr="000D60A1">
        <w:t xml:space="preserve">Lastly, the coefficient </w:t>
      </w:r>
      <m:oMath>
        <m:sSub>
          <m:sSubPr>
            <m:ctrlPr>
              <w:rPr>
                <w:rFonts w:ascii="Cambria Math" w:hAnsi="Cambria Math"/>
                <w:i/>
              </w:rPr>
            </m:ctrlPr>
          </m:sSubPr>
          <m:e>
            <m:r>
              <w:rPr>
                <w:rFonts w:ascii="Cambria Math" w:hAnsi="Cambria Math"/>
              </w:rPr>
              <m:t>C</m:t>
            </m:r>
          </m:e>
          <m:sub>
            <m:r>
              <w:rPr>
                <w:rFonts w:ascii="Cambria Math" w:hAnsi="Cambria Math"/>
              </w:rPr>
              <m:t>m</m:t>
            </m:r>
          </m:sub>
        </m:sSub>
      </m:oMath>
      <w:r w:rsidR="0090583D" w:rsidRPr="000D60A1">
        <w:t xml:space="preserve"> </w:t>
      </w:r>
      <w:r w:rsidRPr="000D60A1">
        <w:t>​ is used under the assumption that the frame does not undergo lateral translation.</w:t>
      </w:r>
    </w:p>
    <w:p w14:paraId="263EF4AC" w14:textId="1CF5C852" w:rsidR="00337D4F" w:rsidRDefault="00243D90" w:rsidP="00CA214D">
      <w:pPr>
        <w:pStyle w:val="thuong"/>
      </w:pPr>
      <w:r>
        <w:t>When constraints are violated, a penalty method adjusts the objective function as follows</w:t>
      </w:r>
      <w:r w:rsidR="00944324">
        <w:t xml:space="preserve"> </w:t>
      </w:r>
      <w:r w:rsidR="00944324">
        <w:fldChar w:fldCharType="begin"/>
      </w:r>
      <w:r w:rsidR="00A46551">
        <w:instrText xml:space="preserve"> ADDIN EN.CITE &lt;EndNote&gt;&lt;Cite&gt;&lt;Author&gt;Minh&lt;/Author&gt;&lt;Year&gt;2024&lt;/Year&gt;&lt;RecNum&gt;674&lt;/RecNum&gt;&lt;DisplayText&gt;[43]&lt;/DisplayText&gt;&lt;record&gt;&lt;rec-number&gt;674&lt;/rec-number&gt;&lt;foreign-keys&gt;&lt;key app="EN" db-id="9ftp5xrvm9ww2uevpt5xvwvyf9z5vxdtdf52" timestamp="1738473638"&gt;674&lt;/key&gt;&lt;/foreign-keys&gt;&lt;ref-type name="Journal Article"&gt;17&lt;/ref-type&gt;&lt;contributors&gt;&lt;authors&gt;&lt;author&gt;Minh, Hoang-Le&lt;/author&gt;&lt;author&gt;Sang-To, Thanh&lt;/author&gt;&lt;author&gt;Le-Van, Binh&lt;/author&gt;&lt;author&gt;Le-Tien, Long&lt;/author&gt;&lt;author&gt;Cuong-Le, Thanh&lt;/author&gt;&lt;/authors&gt;&lt;/contributors&gt;&lt;titles&gt;&lt;title&gt;Design optimization of a large industrial steel structure using an enhanced K-means clustering optimizer and finite-element model updating&lt;/title&gt;&lt;secondary-title&gt;Archives of Civil and Mechanical Engineering&lt;/secondary-title&gt;&lt;/titles&gt;&lt;periodical&gt;&lt;full-title&gt;Archives of Civil and Mechanical Engineering&lt;/full-title&gt;&lt;/periodical&gt;&lt;pages&gt;55&lt;/pages&gt;&lt;volume&gt;25&lt;/volume&gt;&lt;number&gt;1&lt;/number&gt;&lt;dates&gt;&lt;year&gt;2024&lt;/year&gt;&lt;pub-dates&gt;&lt;date&gt;2024/12/19&lt;/date&gt;&lt;/pub-dates&gt;&lt;/dates&gt;&lt;isbn&gt;2083-3318&lt;/isbn&gt;&lt;urls&gt;&lt;related-urls&gt;&lt;url&gt;https://doi.org/10.1007/s43452-024-01092-4&lt;/url&gt;&lt;/related-urls&gt;&lt;/urls&gt;&lt;electronic-resource-num&gt;10.1007/s43452-024-01092-4&lt;/electronic-resource-num&gt;&lt;/record&gt;&lt;/Cite&gt;&lt;/EndNote&gt;</w:instrText>
      </w:r>
      <w:r w:rsidR="00944324">
        <w:fldChar w:fldCharType="separate"/>
      </w:r>
      <w:r w:rsidR="00A46551">
        <w:rPr>
          <w:noProof/>
        </w:rPr>
        <w:t>[</w:t>
      </w:r>
      <w:hyperlink w:anchor="_ENREF_43" w:tooltip="Minh, 2024 #674" w:history="1">
        <w:r w:rsidR="00A46551">
          <w:rPr>
            <w:noProof/>
          </w:rPr>
          <w:t>43</w:t>
        </w:r>
      </w:hyperlink>
      <w:r w:rsidR="00A46551">
        <w:rPr>
          <w:noProof/>
        </w:rPr>
        <w:t>]</w:t>
      </w:r>
      <w:r w:rsidR="00944324">
        <w:fldChar w:fldCharType="end"/>
      </w:r>
      <w:r>
        <w:t>:</w:t>
      </w:r>
    </w:p>
    <w:tbl>
      <w:tblPr>
        <w:tblW w:w="5000" w:type="pct"/>
        <w:tblLook w:val="04A0" w:firstRow="1" w:lastRow="0" w:firstColumn="1" w:lastColumn="0" w:noHBand="0" w:noVBand="1"/>
      </w:tblPr>
      <w:tblGrid>
        <w:gridCol w:w="9252"/>
        <w:gridCol w:w="669"/>
      </w:tblGrid>
      <w:tr w:rsidR="00C553B7" w:rsidRPr="00DD53BC" w14:paraId="6D27DF3A" w14:textId="77777777" w:rsidTr="00B872B9">
        <w:tc>
          <w:tcPr>
            <w:tcW w:w="4663" w:type="pct"/>
            <w:vAlign w:val="center"/>
          </w:tcPr>
          <w:p w14:paraId="3F9A1B63" w14:textId="26059745" w:rsidR="00C553B7" w:rsidRPr="00932623" w:rsidRDefault="002C018A" w:rsidP="00991CD9">
            <w:pPr>
              <w:pStyle w:val="banggiua"/>
            </w:pPr>
            <m:oMath>
              <m:func>
                <m:funcPr>
                  <m:ctrlPr>
                    <w:rPr>
                      <w:rFonts w:ascii="Cambria Math" w:hAnsi="Cambria Math"/>
                    </w:rPr>
                  </m:ctrlPr>
                </m:funcPr>
                <m:fName>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fName>
                <m:e>
                  <m:r>
                    <m:rPr>
                      <m:sty m:val="p"/>
                    </m:rPr>
                    <w:rPr>
                      <w:rFonts w:ascii="Cambria Math" w:hAnsi="Cambria Math"/>
                    </w:rPr>
                    <m:t>=</m:t>
                  </m:r>
                  <m:r>
                    <w:rPr>
                      <w:rFonts w:ascii="Cambria Math" w:hAnsi="Cambria Math"/>
                      <w:lang w:val="sv-SE"/>
                    </w:rPr>
                    <m:t>F</m:t>
                  </m:r>
                  <m:d>
                    <m:dPr>
                      <m:ctrlPr>
                        <w:rPr>
                          <w:rFonts w:ascii="Cambria Math" w:hAnsi="Cambria Math"/>
                          <w:lang w:val="sv-SE"/>
                        </w:rPr>
                      </m:ctrlPr>
                    </m:dPr>
                    <m:e>
                      <m:sSub>
                        <m:sSubPr>
                          <m:ctrlPr>
                            <w:rPr>
                              <w:rFonts w:ascii="Cambria Math" w:hAnsi="Cambria Math"/>
                              <w:lang w:val="sv-SE"/>
                            </w:rPr>
                          </m:ctrlPr>
                        </m:sSubPr>
                        <m:e>
                          <m:r>
                            <w:rPr>
                              <w:rFonts w:ascii="Cambria Math" w:hAnsi="Cambria Math"/>
                              <w:lang w:val="sv-SE"/>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lang w:val="sv-SE"/>
                            </w:rPr>
                          </m:ctrlPr>
                        </m:sSubPr>
                        <m:e>
                          <m:r>
                            <w:rPr>
                              <w:rFonts w:ascii="Cambria Math" w:hAnsi="Cambria Math"/>
                              <w:lang w:val="sv-SE"/>
                            </w:rPr>
                            <m:t>f</m:t>
                          </m:r>
                        </m:e>
                        <m:sub>
                          <m:r>
                            <m:rPr>
                              <m:sty m:val="p"/>
                            </m:rPr>
                            <w:rPr>
                              <w:rFonts w:ascii="Cambria Math" w:hAnsi="Cambria Math"/>
                            </w:rPr>
                            <m:t>2</m:t>
                          </m:r>
                        </m:sub>
                      </m:sSub>
                    </m:e>
                  </m:d>
                  <m:r>
                    <m:rPr>
                      <m:sty m:val="p"/>
                    </m:rPr>
                    <w:rPr>
                      <w:rFonts w:ascii="Cambria Math" w:hAnsi="Cambria Math"/>
                    </w:rPr>
                    <m:t>+</m:t>
                  </m:r>
                  <m:d>
                    <m:dPr>
                      <m:begChr m:val="["/>
                      <m:endChr m:val="]"/>
                      <m:ctrlPr>
                        <w:rPr>
                          <w:rFonts w:ascii="Cambria Math" w:hAnsi="Cambria Math"/>
                          <w:lang w:val="sv-SE"/>
                        </w:rPr>
                      </m:ctrlPr>
                    </m:dPr>
                    <m:e>
                      <m:nary>
                        <m:naryPr>
                          <m:chr m:val="∑"/>
                          <m:limLoc m:val="undOvr"/>
                          <m:ctrlPr>
                            <w:rPr>
                              <w:rFonts w:ascii="Cambria Math" w:hAnsi="Cambria Math"/>
                              <w:lang w:val="sv-SE"/>
                            </w:rPr>
                          </m:ctrlPr>
                        </m:naryPr>
                        <m:sub>
                          <m:r>
                            <w:rPr>
                              <w:rFonts w:ascii="Cambria Math" w:hAnsi="Cambria Math"/>
                              <w:lang w:val="sv-SE"/>
                            </w:rPr>
                            <m:t>i</m:t>
                          </m:r>
                          <m:r>
                            <m:rPr>
                              <m:sty m:val="p"/>
                            </m:rPr>
                            <w:rPr>
                              <w:rFonts w:ascii="Cambria Math" w:hAnsi="Cambria Math"/>
                            </w:rPr>
                            <m:t>=1</m:t>
                          </m:r>
                        </m:sub>
                        <m:sup>
                          <m:r>
                            <w:rPr>
                              <w:rFonts w:ascii="Cambria Math" w:hAnsi="Cambria Math"/>
                              <w:lang w:val="sv-SE"/>
                            </w:rPr>
                            <m:t>p</m:t>
                          </m:r>
                        </m:sup>
                        <m:e>
                          <m:sSub>
                            <m:sSubPr>
                              <m:ctrlPr>
                                <w:rPr>
                                  <w:rFonts w:ascii="Cambria Math" w:hAnsi="Cambria Math"/>
                                  <w:lang w:val="sv-SE"/>
                                </w:rPr>
                              </m:ctrlPr>
                            </m:sSubPr>
                            <m:e>
                              <m:r>
                                <w:rPr>
                                  <w:rFonts w:ascii="Cambria Math" w:hAnsi="Cambria Math"/>
                                  <w:lang w:val="sv-SE"/>
                                </w:rPr>
                                <m:t>r</m:t>
                              </m:r>
                            </m:e>
                            <m:sub>
                              <m:r>
                                <w:rPr>
                                  <w:rFonts w:ascii="Cambria Math" w:hAnsi="Cambria Math"/>
                                  <w:lang w:val="sv-SE"/>
                                </w:rPr>
                                <m:t>i</m:t>
                              </m:r>
                            </m:sub>
                          </m:sSub>
                          <m:sSub>
                            <m:sSubPr>
                              <m:ctrlPr>
                                <w:rPr>
                                  <w:rFonts w:ascii="Cambria Math" w:hAnsi="Cambria Math"/>
                                  <w:lang w:val="sv-SE"/>
                                </w:rPr>
                              </m:ctrlPr>
                            </m:sSubPr>
                            <m:e>
                              <m:r>
                                <w:rPr>
                                  <w:rFonts w:ascii="Cambria Math" w:hAnsi="Cambria Math"/>
                                  <w:lang w:val="sv-SE"/>
                                </w:rPr>
                                <m:t>P</m:t>
                              </m:r>
                            </m:e>
                            <m:sub>
                              <m:r>
                                <w:rPr>
                                  <w:rFonts w:ascii="Cambria Math" w:hAnsi="Cambria Math"/>
                                  <w:lang w:val="sv-SE"/>
                                </w:rPr>
                                <m:t>i</m:t>
                              </m:r>
                            </m:sub>
                          </m:sSub>
                        </m:e>
                      </m:nary>
                      <m:r>
                        <m:rPr>
                          <m:sty m:val="p"/>
                        </m:rPr>
                        <w:rPr>
                          <w:rFonts w:ascii="Cambria Math" w:hAnsi="Cambria Math"/>
                        </w:rPr>
                        <m:t>+</m:t>
                      </m:r>
                      <m:nary>
                        <m:naryPr>
                          <m:chr m:val="∑"/>
                          <m:limLoc m:val="undOvr"/>
                          <m:ctrlPr>
                            <w:rPr>
                              <w:rFonts w:ascii="Cambria Math" w:hAnsi="Cambria Math"/>
                              <w:lang w:val="sv-SE"/>
                            </w:rPr>
                          </m:ctrlPr>
                        </m:naryPr>
                        <m:sub>
                          <m:r>
                            <w:rPr>
                              <w:rFonts w:ascii="Cambria Math" w:hAnsi="Cambria Math"/>
                              <w:lang w:val="sv-SE"/>
                            </w:rPr>
                            <m:t>j</m:t>
                          </m:r>
                          <m:r>
                            <m:rPr>
                              <m:sty m:val="p"/>
                            </m:rPr>
                            <w:rPr>
                              <w:rFonts w:ascii="Cambria Math" w:hAnsi="Cambria Math"/>
                            </w:rPr>
                            <m:t>=1</m:t>
                          </m:r>
                        </m:sub>
                        <m:sup>
                          <m:r>
                            <w:rPr>
                              <w:rFonts w:ascii="Cambria Math" w:hAnsi="Cambria Math"/>
                              <w:lang w:val="sv-SE"/>
                            </w:rPr>
                            <m:t>k</m:t>
                          </m:r>
                        </m:sup>
                        <m:e>
                          <m:sSub>
                            <m:sSubPr>
                              <m:ctrlPr>
                                <w:rPr>
                                  <w:rFonts w:ascii="Cambria Math" w:hAnsi="Cambria Math"/>
                                  <w:lang w:val="sv-SE"/>
                                </w:rPr>
                              </m:ctrlPr>
                            </m:sSubPr>
                            <m:e>
                              <m:r>
                                <w:rPr>
                                  <w:rFonts w:ascii="Cambria Math" w:hAnsi="Cambria Math"/>
                                  <w:lang w:val="sv-SE"/>
                                </w:rPr>
                                <m:t>c</m:t>
                              </m:r>
                            </m:e>
                            <m:sub>
                              <m:r>
                                <w:rPr>
                                  <w:rFonts w:ascii="Cambria Math" w:hAnsi="Cambria Math"/>
                                  <w:lang w:val="sv-SE"/>
                                </w:rPr>
                                <m:t>j</m:t>
                              </m:r>
                            </m:sub>
                          </m:sSub>
                          <m:sSub>
                            <m:sSubPr>
                              <m:ctrlPr>
                                <w:rPr>
                                  <w:rFonts w:ascii="Cambria Math" w:hAnsi="Cambria Math"/>
                                  <w:lang w:val="sv-SE"/>
                                </w:rPr>
                              </m:ctrlPr>
                            </m:sSubPr>
                            <m:e>
                              <m:r>
                                <w:rPr>
                                  <w:rFonts w:ascii="Cambria Math" w:hAnsi="Cambria Math"/>
                                  <w:lang w:val="sv-SE"/>
                                </w:rPr>
                                <m:t>K</m:t>
                              </m:r>
                            </m:e>
                            <m:sub>
                              <m:r>
                                <w:rPr>
                                  <w:rFonts w:ascii="Cambria Math" w:hAnsi="Cambria Math"/>
                                  <w:lang w:val="sv-SE"/>
                                </w:rPr>
                                <m:t>j</m:t>
                              </m:r>
                            </m:sub>
                          </m:sSub>
                        </m:e>
                      </m:nary>
                    </m:e>
                  </m:d>
                </m:e>
              </m:func>
            </m:oMath>
            <w:r w:rsidR="00C553B7" w:rsidRPr="003777F1">
              <w:t xml:space="preserve"> </w:t>
            </w:r>
          </w:p>
        </w:tc>
        <w:tc>
          <w:tcPr>
            <w:tcW w:w="337" w:type="pct"/>
            <w:vAlign w:val="center"/>
          </w:tcPr>
          <w:p w14:paraId="16198C4B" w14:textId="785D1EB7" w:rsidR="00C553B7" w:rsidRPr="00DD53BC" w:rsidRDefault="00C553B7" w:rsidP="00435BD2">
            <w:pPr>
              <w:pStyle w:val="bangtrai"/>
            </w:pPr>
            <w:r w:rsidRPr="00DD53BC">
              <w:t>(</w:t>
            </w:r>
            <w:fldSimple w:instr=" SEQ Equation \* ARABIC ">
              <w:r w:rsidR="009203E2">
                <w:rPr>
                  <w:noProof/>
                </w:rPr>
                <w:t>26</w:t>
              </w:r>
            </w:fldSimple>
            <w:r w:rsidRPr="00DD53BC">
              <w:t>)</w:t>
            </w:r>
          </w:p>
        </w:tc>
      </w:tr>
    </w:tbl>
    <w:p w14:paraId="1E799CDE" w14:textId="1A42C9FE" w:rsidR="005E15B7" w:rsidRDefault="0023396D" w:rsidP="00822072">
      <w:pPr>
        <w:pStyle w:val="thuong0"/>
      </w:pPr>
      <w:r w:rsidRPr="0023396D">
        <w:t xml:space="preserve">where </w:t>
      </w:r>
      <w:r w:rsidRPr="0023396D">
        <w:softHyphen/>
      </w:r>
      <m:oMath>
        <m:r>
          <w:rPr>
            <w:rFonts w:ascii="Cambria Math" w:hAnsi="Cambria Math"/>
          </w:rPr>
          <m:t>G(</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m:t>
        </m:r>
      </m:oMath>
      <w:r w:rsidRPr="0023396D">
        <w:t xml:space="preserve"> is the </w:t>
      </w:r>
      <w:r w:rsidR="00B024D5">
        <w:t xml:space="preserve">adapted </w:t>
      </w:r>
      <w:r>
        <w:t>penalty</w:t>
      </w:r>
      <w:r w:rsidRPr="0023396D">
        <w:t xml:space="preserve"> objective function</w:t>
      </w:r>
      <w:r>
        <w:t>,</w:t>
      </w:r>
      <w:r w:rsidR="00420614">
        <w:t xml:space="preserve"> </w:t>
      </w:r>
      <m:oMath>
        <m:sSub>
          <m:sSubPr>
            <m:ctrlPr>
              <w:rPr>
                <w:rStyle w:val="katex-mathml"/>
                <w:rFonts w:ascii="Cambria Math" w:hAnsi="Cambria Math"/>
                <w:i/>
              </w:rPr>
            </m:ctrlPr>
          </m:sSubPr>
          <m:e>
            <m:r>
              <w:rPr>
                <w:rStyle w:val="katex-mathml"/>
                <w:rFonts w:ascii="Cambria Math" w:hAnsi="Cambria Math"/>
              </w:rPr>
              <m:t>r</m:t>
            </m:r>
          </m:e>
          <m:sub>
            <m:r>
              <w:rPr>
                <w:rStyle w:val="katex-mathml"/>
                <w:rFonts w:ascii="Cambria Math" w:hAnsi="Cambria Math"/>
              </w:rPr>
              <m:t>i</m:t>
            </m:r>
          </m:sub>
        </m:sSub>
      </m:oMath>
      <w:r w:rsidR="005E15B7">
        <w:rPr>
          <w:rStyle w:val="vlist-s"/>
        </w:rPr>
        <w:t>​</w:t>
      </w:r>
      <w:r w:rsidR="005E15B7">
        <w:t xml:space="preserve"> and </w:t>
      </w:r>
      <m:oMath>
        <m:sSub>
          <m:sSubPr>
            <m:ctrlPr>
              <w:rPr>
                <w:rStyle w:val="katex-mathml"/>
                <w:rFonts w:ascii="Cambria Math" w:hAnsi="Cambria Math"/>
                <w:i/>
              </w:rPr>
            </m:ctrlPr>
          </m:sSubPr>
          <m:e>
            <m:r>
              <w:rPr>
                <w:rStyle w:val="katex-mathml"/>
                <w:rFonts w:ascii="Cambria Math" w:hAnsi="Cambria Math"/>
              </w:rPr>
              <m:t>c</m:t>
            </m:r>
          </m:e>
          <m:sub>
            <m:r>
              <w:rPr>
                <w:rStyle w:val="katex-mathml"/>
                <w:rFonts w:ascii="Cambria Math" w:hAnsi="Cambria Math"/>
              </w:rPr>
              <m:t>j</m:t>
            </m:r>
          </m:sub>
        </m:sSub>
      </m:oMath>
      <w:r w:rsidR="005E15B7">
        <w:rPr>
          <w:rStyle w:val="vlist-s"/>
        </w:rPr>
        <w:t>​</w:t>
      </w:r>
      <w:r w:rsidR="005E15B7">
        <w:t xml:space="preserve"> are penalty parameters (</w:t>
      </w:r>
      <m:oMath>
        <m:sSup>
          <m:sSupPr>
            <m:ctrlPr>
              <w:rPr>
                <w:rFonts w:ascii="Cambria Math" w:hAnsi="Cambria Math"/>
                <w:i/>
              </w:rPr>
            </m:ctrlPr>
          </m:sSupPr>
          <m:e>
            <m:r>
              <w:rPr>
                <w:rFonts w:ascii="Cambria Math" w:hAnsi="Cambria Math"/>
              </w:rPr>
              <m:t>10</m:t>
            </m:r>
          </m:e>
          <m:sup>
            <m:r>
              <w:rPr>
                <w:rFonts w:ascii="Cambria Math" w:hAnsi="Cambria Math"/>
              </w:rPr>
              <m:t>10</m:t>
            </m:r>
          </m:sup>
        </m:sSup>
      </m:oMath>
      <w:r w:rsidR="00FD46C7">
        <w:t xml:space="preserve"> is taken</w:t>
      </w:r>
      <w:r w:rsidR="005E15B7">
        <w:t xml:space="preserve"> in this case), and </w:t>
      </w:r>
      <m:oMath>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i</m:t>
            </m:r>
          </m:sub>
        </m:sSub>
      </m:oMath>
      <w:r w:rsidR="005E15B7">
        <w:rPr>
          <w:rStyle w:val="vlist-s"/>
        </w:rPr>
        <w:t>​</w:t>
      </w:r>
      <w:r w:rsidR="005E15B7">
        <w:t xml:space="preserve">, </w:t>
      </w:r>
      <m:oMath>
        <m:sSub>
          <m:sSubPr>
            <m:ctrlPr>
              <w:rPr>
                <w:rStyle w:val="katex-mathml"/>
                <w:rFonts w:ascii="Cambria Math" w:hAnsi="Cambria Math"/>
                <w:i/>
              </w:rPr>
            </m:ctrlPr>
          </m:sSubPr>
          <m:e>
            <m:r>
              <w:rPr>
                <w:rStyle w:val="katex-mathml"/>
                <w:rFonts w:ascii="Cambria Math" w:hAnsi="Cambria Math"/>
              </w:rPr>
              <m:t>K</m:t>
            </m:r>
          </m:e>
          <m:sub>
            <m:r>
              <w:rPr>
                <w:rStyle w:val="katex-mathml"/>
                <w:rFonts w:ascii="Cambria Math" w:hAnsi="Cambria Math"/>
              </w:rPr>
              <m:t>j</m:t>
            </m:r>
          </m:sub>
        </m:sSub>
      </m:oMath>
      <w:r w:rsidR="005E15B7">
        <w:rPr>
          <w:rStyle w:val="vlist-s"/>
        </w:rPr>
        <w:t>​</w:t>
      </w:r>
      <w:r w:rsidR="005E15B7">
        <w:t xml:space="preserve"> are derived from the constraints:</w:t>
      </w:r>
    </w:p>
    <w:tbl>
      <w:tblPr>
        <w:tblW w:w="5000" w:type="pct"/>
        <w:tblLook w:val="04A0" w:firstRow="1" w:lastRow="0" w:firstColumn="1" w:lastColumn="0" w:noHBand="0" w:noVBand="1"/>
      </w:tblPr>
      <w:tblGrid>
        <w:gridCol w:w="9252"/>
        <w:gridCol w:w="669"/>
      </w:tblGrid>
      <w:tr w:rsidR="005C4E88" w:rsidRPr="00DD53BC" w14:paraId="5BC649DA" w14:textId="77777777" w:rsidTr="00EB23A9">
        <w:tc>
          <w:tcPr>
            <w:tcW w:w="4663" w:type="pct"/>
            <w:vAlign w:val="center"/>
          </w:tcPr>
          <w:p w14:paraId="63F85ADF" w14:textId="6A596380" w:rsidR="005C4E88" w:rsidRPr="00DD53BC" w:rsidRDefault="002C018A" w:rsidP="00991CD9">
            <w:pPr>
              <w:pStyle w:val="banggiua"/>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p>
                      <m:sSupPr>
                        <m:ctrlPr>
                          <w:rPr>
                            <w:rFonts w:ascii="Cambria Math" w:hAnsi="Cambria Math"/>
                          </w:rPr>
                        </m:ctrlPr>
                      </m:sSupPr>
                      <m:e>
                        <m:func>
                          <m:funcPr>
                            <m:ctrlPr>
                              <w:rPr>
                                <w:rFonts w:ascii="Cambria Math" w:hAnsi="Cambria Math"/>
                              </w:rPr>
                            </m:ctrlPr>
                          </m:funcPr>
                          <m:fName>
                            <m:r>
                              <w:rPr>
                                <w:rFonts w:ascii="Cambria Math" w:hAnsi="Cambria Math"/>
                              </w:rPr>
                              <m:t>max</m:t>
                            </m:r>
                          </m:fName>
                          <m:e>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i</m:t>
                                    </m:r>
                                  </m:sub>
                                </m:sSub>
                              </m:e>
                            </m:d>
                          </m:e>
                        </m:func>
                      </m:e>
                      <m:sup>
                        <m:r>
                          <w:rPr>
                            <w:rFonts w:ascii="Cambria Math" w:hAnsi="Cambria Math"/>
                          </w:rPr>
                          <m:t>β</m:t>
                        </m:r>
                      </m:sup>
                    </m:sSup>
                  </m:e>
                </m:mr>
                <m:mr>
                  <m:e>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func>
                      <m:funcPr>
                        <m:ctrlPr>
                          <w:rPr>
                            <w:rFonts w:ascii="Cambria Math" w:hAnsi="Cambria Math"/>
                          </w:rPr>
                        </m:ctrlPr>
                      </m:funcPr>
                      <m:fName>
                        <m:r>
                          <w:rPr>
                            <w:rFonts w:ascii="Cambria Math" w:hAnsi="Cambria Math"/>
                          </w:rPr>
                          <m:t>max</m:t>
                        </m:r>
                      </m:fName>
                      <m:e>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k</m:t>
                                    </m:r>
                                  </m:e>
                                  <m:sub>
                                    <m:r>
                                      <w:rPr>
                                        <w:rFonts w:ascii="Cambria Math" w:hAnsi="Cambria Math"/>
                                      </w:rPr>
                                      <m:t>j</m:t>
                                    </m:r>
                                  </m:sub>
                                </m:sSub>
                              </m:e>
                            </m:d>
                          </m:e>
                          <m:sup>
                            <m:r>
                              <w:rPr>
                                <w:rFonts w:ascii="Cambria Math" w:hAnsi="Cambria Math"/>
                              </w:rPr>
                              <m:t>γ</m:t>
                            </m:r>
                          </m:sup>
                        </m:sSup>
                      </m:e>
                    </m:func>
                  </m:e>
                </m:mr>
              </m:m>
              <m:r>
                <m:rPr>
                  <m:sty m:val="p"/>
                </m:rPr>
                <w:rPr>
                  <w:rFonts w:ascii="Cambria Math" w:hAnsi="Cambria Math"/>
                </w:rPr>
                <m:t xml:space="preserve"> </m:t>
              </m:r>
            </m:oMath>
            <w:r w:rsidR="005C4E88">
              <w:t xml:space="preserve"> </w:t>
            </w:r>
          </w:p>
        </w:tc>
        <w:tc>
          <w:tcPr>
            <w:tcW w:w="337" w:type="pct"/>
            <w:vAlign w:val="center"/>
          </w:tcPr>
          <w:p w14:paraId="49C31340" w14:textId="208E72CD" w:rsidR="005C4E88" w:rsidRPr="00DD53BC" w:rsidRDefault="005C4E88" w:rsidP="00435BD2">
            <w:pPr>
              <w:pStyle w:val="bangtrai"/>
            </w:pPr>
            <w:r w:rsidRPr="00DD53BC">
              <w:t>(</w:t>
            </w:r>
            <w:fldSimple w:instr=" SEQ Equation \* ARABIC ">
              <w:r w:rsidR="009203E2">
                <w:rPr>
                  <w:noProof/>
                </w:rPr>
                <w:t>27</w:t>
              </w:r>
            </w:fldSimple>
            <w:r w:rsidRPr="00DD53BC">
              <w:t>)</w:t>
            </w:r>
          </w:p>
        </w:tc>
      </w:tr>
    </w:tbl>
    <w:p w14:paraId="3AE6650A" w14:textId="4B0BE9D8" w:rsidR="005C4E88" w:rsidRDefault="003777F1" w:rsidP="00766B93">
      <w:pPr>
        <w:pStyle w:val="thuong0"/>
      </w:pPr>
      <w:r>
        <w:t xml:space="preserve">Typically, </w:t>
      </w:r>
      <m:oMath>
        <m:r>
          <w:rPr>
            <w:rStyle w:val="katex-mathml"/>
            <w:rFonts w:ascii="Cambria Math" w:hAnsi="Cambria Math"/>
          </w:rPr>
          <m:t>β</m:t>
        </m:r>
      </m:oMath>
      <w:r>
        <w:t xml:space="preserve"> and </w:t>
      </w:r>
      <m:oMath>
        <m:r>
          <w:rPr>
            <w:rStyle w:val="katex-mathml"/>
            <w:rFonts w:ascii="Cambria Math" w:hAnsi="Cambria Math"/>
          </w:rPr>
          <m:t>γ</m:t>
        </m:r>
      </m:oMath>
      <w:r>
        <w:t xml:space="preserve"> are constants set to 1 or 2</w:t>
      </w:r>
      <w:r w:rsidR="00766B93">
        <w:t>.</w:t>
      </w:r>
    </w:p>
    <w:p w14:paraId="16AA0549" w14:textId="6C1E9FDD" w:rsidR="001D18A8" w:rsidRPr="00E46F12" w:rsidRDefault="001D18A8" w:rsidP="001D18A8">
      <w:pPr>
        <w:pStyle w:val="muc1"/>
      </w:pPr>
      <w:r>
        <w:t>A hybrid updating-</w:t>
      </w:r>
      <w:r w:rsidR="009F5BBA">
        <w:t>optimiser</w:t>
      </w:r>
      <w:r>
        <w:t xml:space="preserve"> </w:t>
      </w:r>
      <w:r w:rsidR="00D15837">
        <w:t xml:space="preserve">MOFDA </w:t>
      </w:r>
      <w:r>
        <w:t>of MATLAB, SAP2000</w:t>
      </w:r>
      <w:r w:rsidR="00FD46C7">
        <w:t>,</w:t>
      </w:r>
      <w:r>
        <w:t xml:space="preserve"> and SM ToolBox</w:t>
      </w:r>
    </w:p>
    <w:p w14:paraId="0BBDF6F9" w14:textId="43B46BA1" w:rsidR="00E41C28" w:rsidRDefault="001D18A8" w:rsidP="001D18A8">
      <w:pPr>
        <w:pStyle w:val="thuong"/>
      </w:pPr>
      <w:r w:rsidRPr="002F5C58">
        <w:t>In structural engineering, traditional solvers using programming languages such as Visual C++, MATLAB, Python, and others are widely used for solving simple problems</w:t>
      </w:r>
      <w:r w:rsidR="008C1237">
        <w:t xml:space="preserve">, i.e., </w:t>
      </w:r>
      <w:r w:rsidR="008C1237" w:rsidRPr="002F5C58">
        <w:t>truss</w:t>
      </w:r>
      <w:r w:rsidR="006D50A3">
        <w:t xml:space="preserve"> </w:t>
      </w:r>
      <w:r w:rsidR="008C1237">
        <w:t>structures</w:t>
      </w:r>
      <w:r w:rsidRPr="002F5C58">
        <w:t xml:space="preserve">. However, these methods often face significant limitations when applied to real-world MOO problems involving complex structures, such as </w:t>
      </w:r>
      <w:r w:rsidR="001456D4" w:rsidRPr="001456D4">
        <w:t>ste</w:t>
      </w:r>
      <w:r w:rsidRPr="002F5C58">
        <w:t xml:space="preserve">el-framed passenger waiting stations with variable cross-sections. To address these challenges, this study introduces a novel approach that combines MATLAB and SAP2000, a </w:t>
      </w:r>
      <w:r w:rsidR="00556D3A">
        <w:t>robust</w:t>
      </w:r>
      <w:r w:rsidRPr="002F5C58">
        <w:t xml:space="preserve"> structural analysis and design software developed by Computers and Structures, Inc. (CSI). CSI software, tru</w:t>
      </w:r>
      <w:r w:rsidR="001456D4" w:rsidRPr="001456D4">
        <w:t>ste</w:t>
      </w:r>
      <w:r w:rsidRPr="002F5C58">
        <w:t>d by thousands of engineering firms across more than 160 countries, has been instrumental in designing iconic projects such as the Taipei 101 Tower in Taiwan, One World Trade Center in New York, the 2008 Olympics Birds Nest Stadium in Beijing, and the cable-stayed Centenario Bridge over the Panama Canal</w:t>
      </w:r>
      <w:r>
        <w:t xml:space="preserve"> </w:t>
      </w:r>
      <w:r>
        <w:fldChar w:fldCharType="begin"/>
      </w:r>
      <w:r w:rsidR="00A46551">
        <w:instrText xml:space="preserve"> ADDIN EN.CITE &lt;EndNote&gt;&lt;Cite&gt;&lt;Author&gt;Ahmadi-Nedushan&lt;/Author&gt;&lt;Year&gt;2021&lt;/Year&gt;&lt;RecNum&gt;668&lt;/RecNum&gt;&lt;DisplayText&gt;[46]&lt;/DisplayText&gt;&lt;record&gt;&lt;rec-number&gt;668&lt;/rec-number&gt;&lt;foreign-keys&gt;&lt;key app="EN" db-id="9ftp5xrvm9ww2uevpt5xvwvyf9z5vxdtdf52" timestamp="1736841721"&gt;668&lt;/key&gt;&lt;/foreign-keys&gt;&lt;ref-type name="Journal Article"&gt;17&lt;/ref-type&gt;&lt;contributors&gt;&lt;authors&gt;&lt;author&gt;Ahmadi-Nedushan, B&lt;/author&gt;&lt;author&gt;Javanmardi, R&lt;/author&gt;&lt;/authors&gt;&lt;/contributors&gt;&lt;titles&gt;&lt;title&gt;SM Toolbox Version 6.9. 7 Instructions&lt;/title&gt;&lt;/titles&gt;&lt;dates&gt;&lt;year&gt;2021&lt;/year&gt;&lt;/dates&gt;&lt;urls&gt;&lt;/urls&gt;&lt;/record&gt;&lt;/Cite&gt;&lt;/EndNote&gt;</w:instrText>
      </w:r>
      <w:r>
        <w:fldChar w:fldCharType="separate"/>
      </w:r>
      <w:r w:rsidR="00A46551">
        <w:rPr>
          <w:noProof/>
        </w:rPr>
        <w:t>[</w:t>
      </w:r>
      <w:hyperlink w:anchor="_ENREF_46" w:tooltip="Ahmadi-Nedushan, 2021 #668" w:history="1">
        <w:r w:rsidR="00A46551">
          <w:rPr>
            <w:noProof/>
          </w:rPr>
          <w:t>46</w:t>
        </w:r>
      </w:hyperlink>
      <w:r w:rsidR="00A46551">
        <w:rPr>
          <w:noProof/>
        </w:rPr>
        <w:t>]</w:t>
      </w:r>
      <w:r>
        <w:fldChar w:fldCharType="end"/>
      </w:r>
      <w:r w:rsidRPr="002F5C58">
        <w:t xml:space="preserve">. </w:t>
      </w:r>
    </w:p>
    <w:p w14:paraId="455ACD9A" w14:textId="3077FA19" w:rsidR="009C3187" w:rsidRDefault="00A16C26" w:rsidP="00991CD9">
      <w:pPr>
        <w:pStyle w:val="banggiua"/>
      </w:pPr>
      <w:r w:rsidRPr="00A16C26">
        <w:rPr>
          <w:noProof/>
        </w:rPr>
        <w:drawing>
          <wp:inline distT="0" distB="0" distL="0" distR="0" wp14:anchorId="774DA61D" wp14:editId="2D507E75">
            <wp:extent cx="3315506" cy="3705841"/>
            <wp:effectExtent l="0" t="0" r="0" b="9525"/>
            <wp:docPr id="1729428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328890" cy="3720800"/>
                    </a:xfrm>
                    <a:prstGeom prst="rect">
                      <a:avLst/>
                    </a:prstGeom>
                    <a:noFill/>
                    <a:ln>
                      <a:noFill/>
                    </a:ln>
                  </pic:spPr>
                </pic:pic>
              </a:graphicData>
            </a:graphic>
          </wp:inline>
        </w:drawing>
      </w:r>
      <w:r w:rsidR="009C3187" w:rsidRPr="002B7D27">
        <w:t xml:space="preserve"> </w:t>
      </w:r>
      <w:r w:rsidR="009C3187" w:rsidRPr="002B7D27">
        <w:rPr>
          <w:noProof/>
        </w:rPr>
        <w:drawing>
          <wp:inline distT="0" distB="0" distL="0" distR="0" wp14:anchorId="61C4CFFA" wp14:editId="566B8B9A">
            <wp:extent cx="2601048" cy="3736241"/>
            <wp:effectExtent l="0" t="0" r="8890" b="0"/>
            <wp:docPr id="873895822" name="Picture 1" descr="A group of men working on a meta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95822" name="Picture 1" descr="A group of men working on a metal structure&#10;&#10;Description automatically generated"/>
                    <pic:cNvPicPr/>
                  </pic:nvPicPr>
                  <pic:blipFill rotWithShape="1">
                    <a:blip r:embed="rId109"/>
                    <a:srcRect l="6304" t="21878" r="10853" b="25938"/>
                    <a:stretch/>
                  </pic:blipFill>
                  <pic:spPr bwMode="auto">
                    <a:xfrm flipH="1">
                      <a:off x="0" y="0"/>
                      <a:ext cx="2751084" cy="3951759"/>
                    </a:xfrm>
                    <a:prstGeom prst="rect">
                      <a:avLst/>
                    </a:prstGeom>
                    <a:ln>
                      <a:noFill/>
                    </a:ln>
                    <a:extLst>
                      <a:ext uri="{53640926-AAD7-44D8-BBD7-CCE9431645EC}">
                        <a14:shadowObscured xmlns:a14="http://schemas.microsoft.com/office/drawing/2010/main"/>
                      </a:ext>
                    </a:extLst>
                  </pic:spPr>
                </pic:pic>
              </a:graphicData>
            </a:graphic>
          </wp:inline>
        </w:drawing>
      </w:r>
    </w:p>
    <w:p w14:paraId="417C67AB" w14:textId="618EE344" w:rsidR="0043489D" w:rsidRDefault="009C3187" w:rsidP="0043489D">
      <w:pPr>
        <w:pStyle w:val="chuthichhinh"/>
        <w:jc w:val="center"/>
      </w:pPr>
      <w:bookmarkStart w:id="68" w:name="_Ref183076035"/>
      <w:r>
        <w:t xml:space="preserve">The current waiting station for </w:t>
      </w:r>
      <w:r w:rsidR="000D3C4C">
        <w:t>Dong Bai ferry terminal passengers</w:t>
      </w:r>
      <w:r>
        <w:t xml:space="preserve"> i</w:t>
      </w:r>
      <w:r w:rsidR="00192636">
        <w:t>s o</w:t>
      </w:r>
      <w:r>
        <w:t xml:space="preserve">n Cat Hai </w:t>
      </w:r>
      <w:r w:rsidR="001456D4">
        <w:t>I</w:t>
      </w:r>
      <w:r>
        <w:t>sland, Hai Phong, Vietnam.</w:t>
      </w:r>
      <w:bookmarkEnd w:id="68"/>
    </w:p>
    <w:p w14:paraId="31B6F2D0" w14:textId="43731F96" w:rsidR="00711C4C" w:rsidRPr="00986FEB" w:rsidRDefault="003B5B7F" w:rsidP="00711C4C">
      <w:pPr>
        <w:pStyle w:val="thuong"/>
      </w:pPr>
      <w:r>
        <w:t xml:space="preserve">Thus, </w:t>
      </w:r>
      <w:r w:rsidR="009C6AF6">
        <w:t xml:space="preserve">a Finite-Element (FE) model was initially developed in SAP2000 to represent the </w:t>
      </w:r>
      <w:r w:rsidR="001456D4" w:rsidRPr="001456D4">
        <w:t>ste</w:t>
      </w:r>
      <w:r w:rsidR="009C6AF6">
        <w:t xml:space="preserve">el structure of the passenger waiting station at Dong Bai ferry terminal, located on Cat Hai Island, Hai Phong, Vietnam (see </w:t>
      </w:r>
      <w:r w:rsidR="007B2838">
        <w:t xml:space="preserve"> </w:t>
      </w:r>
      <w:r w:rsidR="007B2838">
        <w:fldChar w:fldCharType="begin"/>
      </w:r>
      <w:r w:rsidR="007B2838">
        <w:instrText xml:space="preserve"> REF _Ref183076035 \n \h </w:instrText>
      </w:r>
      <w:r w:rsidR="007B2838">
        <w:fldChar w:fldCharType="separate"/>
      </w:r>
      <w:r w:rsidR="009203E2">
        <w:t>Fig. 15</w:t>
      </w:r>
      <w:r w:rsidR="007B2838">
        <w:fldChar w:fldCharType="end"/>
      </w:r>
      <w:r w:rsidR="007B2838">
        <w:t xml:space="preserve"> and </w:t>
      </w:r>
      <w:r w:rsidR="007B2838">
        <w:fldChar w:fldCharType="begin"/>
      </w:r>
      <w:r w:rsidR="007B2838">
        <w:instrText xml:space="preserve"> REF _Ref188695930 \n \h </w:instrText>
      </w:r>
      <w:r w:rsidR="007B2838">
        <w:fldChar w:fldCharType="separate"/>
      </w:r>
      <w:r w:rsidR="009203E2">
        <w:t>Fig. 16</w:t>
      </w:r>
      <w:r w:rsidR="007B2838">
        <w:fldChar w:fldCharType="end"/>
      </w:r>
      <w:r w:rsidR="009C6AF6">
        <w:t xml:space="preserve">). This FE model was integrated with MATLAB through the SM Toolbox to create a hybrid updating-optimizer model, enabling the calculation of the objective function as defined by Eq. </w:t>
      </w:r>
      <w:r w:rsidR="007B2838">
        <w:fldChar w:fldCharType="begin"/>
      </w:r>
      <w:r w:rsidR="007B2838">
        <w:instrText xml:space="preserve"> REF _Ref187755448 \h </w:instrText>
      </w:r>
      <w:r w:rsidR="007B2838">
        <w:fldChar w:fldCharType="separate"/>
      </w:r>
      <w:r w:rsidR="009203E2" w:rsidRPr="00DD53BC">
        <w:t>(</w:t>
      </w:r>
      <w:r w:rsidR="009203E2">
        <w:rPr>
          <w:noProof/>
        </w:rPr>
        <w:t>20</w:t>
      </w:r>
      <w:r w:rsidR="009203E2" w:rsidRPr="00DD53BC">
        <w:t>)</w:t>
      </w:r>
      <w:r w:rsidR="007B2838">
        <w:fldChar w:fldCharType="end"/>
      </w:r>
      <w:r w:rsidR="009C6AF6">
        <w:t>.</w:t>
      </w:r>
      <w:r w:rsidR="00711C4C">
        <w:t xml:space="preserve"> </w:t>
      </w:r>
      <w:r w:rsidR="00711C4C" w:rsidRPr="00986FEB">
        <w:t xml:space="preserve">For this optimal design, the wind loads </w:t>
      </w:r>
      <w:r w:rsidR="00711C4C">
        <w:t>i</w:t>
      </w:r>
      <w:r w:rsidR="00711C4C" w:rsidRPr="00986FEB">
        <w:t>n the SAP2000 FE model were automatically determined following the ASCE7-10 standard</w:t>
      </w:r>
      <w:r w:rsidR="00711C4C">
        <w:t xml:space="preserve"> </w:t>
      </w:r>
      <w:r w:rsidR="00711C4C">
        <w:fldChar w:fldCharType="begin"/>
      </w:r>
      <w:r w:rsidR="00A46551">
        <w:instrText xml:space="preserve"> ADDIN EN.CITE &lt;EndNote&gt;&lt;Cite&gt;&lt;Author&gt;ASCE7-10&lt;/Author&gt;&lt;Year&gt;2010&lt;/Year&gt;&lt;RecNum&gt;670&lt;/RecNum&gt;&lt;DisplayText&gt;[44]&lt;/DisplayText&gt;&lt;record&gt;&lt;rec-number&gt;670&lt;/rec-number&gt;&lt;foreign-keys&gt;&lt;key app="EN" db-id="9ftp5xrvm9ww2uevpt5xvwvyf9z5vxdtdf52" timestamp="1737862617"&gt;670&lt;/key&gt;&lt;/foreign-keys&gt;&lt;ref-type name="Standard"&gt;58&lt;/ref-type&gt;&lt;contributors&gt;&lt;authors&gt;&lt;author&gt;ASCE7-10&lt;/author&gt;&lt;/authors&gt;&lt;/contributors&gt;&lt;titles&gt;&lt;title&gt;Minimum design loads for buildings and other structures&lt;/title&gt;&lt;/titles&gt;&lt;volume&gt;ASCE/SEI 7-10 &lt;/volume&gt;&lt;dates&gt;&lt;year&gt;2010&lt;/year&gt;&lt;/dates&gt;&lt;publisher&gt;American Society of Civil Engineers&lt;/publisher&gt;&lt;urls&gt;&lt;/urls&gt;&lt;/record&gt;&lt;/Cite&gt;&lt;/EndNote&gt;</w:instrText>
      </w:r>
      <w:r w:rsidR="00711C4C">
        <w:fldChar w:fldCharType="separate"/>
      </w:r>
      <w:r w:rsidR="00A46551">
        <w:rPr>
          <w:noProof/>
        </w:rPr>
        <w:t>[</w:t>
      </w:r>
      <w:hyperlink w:anchor="_ENREF_44" w:tooltip="ASCE7-10, 2010 #670" w:history="1">
        <w:r w:rsidR="00A46551">
          <w:rPr>
            <w:noProof/>
          </w:rPr>
          <w:t>44</w:t>
        </w:r>
      </w:hyperlink>
      <w:r w:rsidR="00A46551">
        <w:rPr>
          <w:noProof/>
        </w:rPr>
        <w:t>]</w:t>
      </w:r>
      <w:r w:rsidR="00711C4C">
        <w:fldChar w:fldCharType="end"/>
      </w:r>
      <w:r w:rsidR="00711C4C" w:rsidRPr="00986FEB">
        <w:t>, with input parameters including the following:</w:t>
      </w:r>
    </w:p>
    <w:p w14:paraId="528DD254" w14:textId="77777777" w:rsidR="00711C4C" w:rsidRPr="00986FEB" w:rsidRDefault="00711C4C" w:rsidP="00711C4C">
      <w:pPr>
        <w:pStyle w:val="lietke"/>
        <w:spacing w:before="0"/>
      </w:pPr>
      <w:r w:rsidRPr="00CC722F">
        <w:t xml:space="preserve">Wind </w:t>
      </w:r>
      <w:r>
        <w:t>speed</w:t>
      </w:r>
      <w:r w:rsidRPr="00CC722F">
        <w:t>:</w:t>
      </w:r>
      <w:r w:rsidRPr="00986FEB">
        <w:t xml:space="preserve"> </w:t>
      </w:r>
      <m:oMath>
        <m:sSub>
          <m:sSubPr>
            <m:ctrlPr>
              <w:rPr>
                <w:rFonts w:ascii="Cambria Math" w:hAnsi="Cambria Math"/>
                <w:i/>
              </w:rPr>
            </m:ctrlPr>
          </m:sSubPr>
          <m:e>
            <m:r>
              <w:rPr>
                <w:rFonts w:ascii="Cambria Math" w:hAnsi="Cambria Math"/>
              </w:rPr>
              <m:t>V</m:t>
            </m:r>
          </m:e>
          <m:sub>
            <m:r>
              <w:rPr>
                <w:rFonts w:ascii="Cambria Math" w:hAnsi="Cambria Math"/>
              </w:rPr>
              <m:t>3s,50</m:t>
            </m:r>
          </m:sub>
        </m:sSub>
        <m:r>
          <w:rPr>
            <w:rFonts w:ascii="Cambria Math" w:hAnsi="Cambria Math"/>
          </w:rPr>
          <m:t>=61</m:t>
        </m:r>
      </m:oMath>
      <w:r>
        <w:t xml:space="preserve"> m/s (</w:t>
      </w:r>
      <w:r w:rsidRPr="001D6D0C">
        <w:t>equivalent to 1</w:t>
      </w:r>
      <w:r>
        <w:t>37</w:t>
      </w:r>
      <w:r w:rsidRPr="001D6D0C">
        <w:t xml:space="preserve"> mph</w:t>
      </w:r>
      <w:r>
        <w:t>)</w:t>
      </w:r>
      <w:r w:rsidRPr="00986FEB">
        <w:t xml:space="preserve"> based on the structure’s location in Hai Phong, Vietnam</w:t>
      </w:r>
      <w:r>
        <w:t>;</w:t>
      </w:r>
    </w:p>
    <w:p w14:paraId="25CAC645" w14:textId="77777777" w:rsidR="00711C4C" w:rsidRPr="00986FEB" w:rsidRDefault="00711C4C" w:rsidP="00711C4C">
      <w:pPr>
        <w:pStyle w:val="lietke"/>
        <w:spacing w:before="0"/>
      </w:pPr>
      <w:r w:rsidRPr="00986FEB">
        <w:t>Exposure type: D</w:t>
      </w:r>
      <w:r>
        <w:t>;</w:t>
      </w:r>
    </w:p>
    <w:p w14:paraId="6F25122A" w14:textId="77777777" w:rsidR="00711C4C" w:rsidRPr="00986FEB" w:rsidRDefault="00711C4C" w:rsidP="00711C4C">
      <w:pPr>
        <w:pStyle w:val="lietke"/>
        <w:spacing w:before="0"/>
      </w:pPr>
      <w:r w:rsidRPr="00986FEB">
        <w:t xml:space="preserve">Topographical factor: </w:t>
      </w:r>
      <m:oMath>
        <m:sSub>
          <m:sSubPr>
            <m:ctrlPr>
              <w:rPr>
                <w:rFonts w:ascii="Cambria Math" w:hAnsi="Cambria Math"/>
                <w:i/>
              </w:rPr>
            </m:ctrlPr>
          </m:sSubPr>
          <m:e>
            <m:r>
              <w:rPr>
                <w:rFonts w:ascii="Cambria Math" w:hAnsi="Cambria Math"/>
              </w:rPr>
              <m:t>K</m:t>
            </m:r>
          </m:e>
          <m:sub>
            <m:r>
              <w:rPr>
                <w:rFonts w:ascii="Cambria Math" w:hAnsi="Cambria Math"/>
              </w:rPr>
              <m:t>zt</m:t>
            </m:r>
          </m:sub>
        </m:sSub>
        <m:r>
          <w:rPr>
            <w:rFonts w:ascii="Cambria Math" w:hAnsi="Cambria Math"/>
          </w:rPr>
          <m:t>=1</m:t>
        </m:r>
      </m:oMath>
      <w:r>
        <w:t>;</w:t>
      </w:r>
    </w:p>
    <w:p w14:paraId="7C36D1EF" w14:textId="77777777" w:rsidR="00711C4C" w:rsidRPr="00986FEB" w:rsidRDefault="00711C4C" w:rsidP="00711C4C">
      <w:pPr>
        <w:pStyle w:val="lietke"/>
        <w:spacing w:before="0"/>
      </w:pPr>
      <w:r w:rsidRPr="00986FEB">
        <w:t>Gust factor: 0.85</w:t>
      </w:r>
      <w:r>
        <w:t>;</w:t>
      </w:r>
    </w:p>
    <w:p w14:paraId="5E20C79E" w14:textId="77777777" w:rsidR="00711C4C" w:rsidRDefault="00711C4C" w:rsidP="00711C4C">
      <w:pPr>
        <w:pStyle w:val="lietke"/>
        <w:spacing w:before="0"/>
      </w:pPr>
      <w:r w:rsidRPr="00986FEB">
        <w:t xml:space="preserve">Directionality factor: </w:t>
      </w:r>
      <m:oMath>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=1</m:t>
        </m:r>
      </m:oMath>
      <w: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5"/>
        <w:gridCol w:w="5376"/>
      </w:tblGrid>
      <w:tr w:rsidR="00226C1E" w14:paraId="6A1BBF6C" w14:textId="16944406" w:rsidTr="00D5118D">
        <w:trPr>
          <w:trHeight w:val="269"/>
          <w:jc w:val="center"/>
        </w:trPr>
        <w:tc>
          <w:tcPr>
            <w:tcW w:w="2291" w:type="pct"/>
            <w:vAlign w:val="center"/>
          </w:tcPr>
          <w:p w14:paraId="49947019" w14:textId="35C9C4F5" w:rsidR="00226C1E" w:rsidRDefault="00226C1E" w:rsidP="00226C1E">
            <w:pPr>
              <w:pStyle w:val="chuthichhinh"/>
            </w:pPr>
            <w:bookmarkStart w:id="69" w:name="_Ref188695930"/>
            <w:bookmarkStart w:id="70" w:name="_Ref183080102"/>
            <w:r>
              <w:t>3D-FE model of Dong Bai ferry terminal in SAP2000.</w:t>
            </w:r>
            <w:bookmarkEnd w:id="69"/>
            <w:bookmarkEnd w:id="70"/>
          </w:p>
        </w:tc>
        <w:tc>
          <w:tcPr>
            <w:tcW w:w="2709" w:type="pct"/>
            <w:vAlign w:val="center"/>
          </w:tcPr>
          <w:p w14:paraId="51025EBD" w14:textId="4B0D66BB" w:rsidR="00226C1E" w:rsidRDefault="00226C1E" w:rsidP="00991CD9">
            <w:pPr>
              <w:pStyle w:val="banggiua"/>
            </w:pPr>
            <w:r>
              <w:rPr>
                <w:noProof/>
              </w:rPr>
              <w:drawing>
                <wp:inline distT="0" distB="0" distL="0" distR="0" wp14:anchorId="5C2AE4DB" wp14:editId="6266F3E1">
                  <wp:extent cx="3269894" cy="4873297"/>
                  <wp:effectExtent l="0" t="0" r="6985" b="3810"/>
                  <wp:docPr id="623068811" name="Picture 1" descr="A drawing of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68811" name="Picture 1" descr="A drawing of a bridge&#10;&#10;Description automatically generated"/>
                          <pic:cNvPicPr/>
                        </pic:nvPicPr>
                        <pic:blipFill>
                          <a:blip r:embed="rId110"/>
                          <a:stretch>
                            <a:fillRect/>
                          </a:stretch>
                        </pic:blipFill>
                        <pic:spPr>
                          <a:xfrm>
                            <a:off x="0" y="0"/>
                            <a:ext cx="3310271" cy="4933474"/>
                          </a:xfrm>
                          <a:prstGeom prst="rect">
                            <a:avLst/>
                          </a:prstGeom>
                        </pic:spPr>
                      </pic:pic>
                    </a:graphicData>
                  </a:graphic>
                </wp:inline>
              </w:drawing>
            </w:r>
          </w:p>
        </w:tc>
      </w:tr>
    </w:tbl>
    <w:p w14:paraId="2E994F5C" w14:textId="77777777" w:rsidR="00D5118D" w:rsidRDefault="00D5118D" w:rsidP="00D5118D">
      <w:pPr>
        <w:pStyle w:val="thuong"/>
      </w:pPr>
      <w:r>
        <w:t>This setup ensures accurate simulation and compliance with international and national structural wind load design standards. Besides, the core mechanical concept behind solving a finite-element (FE) model under static loading in SAP2000 is based on the following linear sy</w:t>
      </w:r>
      <w:r w:rsidRPr="001456D4">
        <w:t>ste</w:t>
      </w:r>
      <w:r>
        <w:t>m:</w:t>
      </w:r>
    </w:p>
    <w:tbl>
      <w:tblPr>
        <w:tblW w:w="5000" w:type="pct"/>
        <w:tblLook w:val="04A0" w:firstRow="1" w:lastRow="0" w:firstColumn="1" w:lastColumn="0" w:noHBand="0" w:noVBand="1"/>
      </w:tblPr>
      <w:tblGrid>
        <w:gridCol w:w="9252"/>
        <w:gridCol w:w="669"/>
      </w:tblGrid>
      <w:tr w:rsidR="00D5118D" w:rsidRPr="00DD53BC" w14:paraId="43F28ECD" w14:textId="77777777" w:rsidTr="002210DC">
        <w:tc>
          <w:tcPr>
            <w:tcW w:w="4663" w:type="pct"/>
            <w:vAlign w:val="center"/>
          </w:tcPr>
          <w:p w14:paraId="4A864C72" w14:textId="77777777" w:rsidR="00D5118D" w:rsidRPr="00DD53BC" w:rsidRDefault="00D5118D" w:rsidP="002210DC">
            <w:pPr>
              <w:pStyle w:val="banggiua"/>
            </w:pPr>
            <m:oMathPara>
              <m:oMath>
                <m:r>
                  <m:rPr>
                    <m:sty m:val="bi"/>
                  </m:rPr>
                  <w:rPr>
                    <w:rFonts w:ascii="Cambria Math" w:hAnsi="Cambria Math"/>
                  </w:rPr>
                  <m:t>Ku</m:t>
                </m:r>
                <m:r>
                  <m:rPr>
                    <m:sty m:val="p"/>
                  </m:rPr>
                  <w:rPr>
                    <w:rFonts w:ascii="Cambria Math" w:hAnsi="Cambria Math"/>
                  </w:rPr>
                  <m:t>=</m:t>
                </m:r>
                <m:r>
                  <m:rPr>
                    <m:sty m:val="bi"/>
                  </m:rPr>
                  <w:rPr>
                    <w:rFonts w:ascii="Cambria Math" w:hAnsi="Cambria Math"/>
                  </w:rPr>
                  <m:t>F</m:t>
                </m:r>
              </m:oMath>
            </m:oMathPara>
          </w:p>
        </w:tc>
        <w:tc>
          <w:tcPr>
            <w:tcW w:w="337" w:type="pct"/>
            <w:vAlign w:val="center"/>
          </w:tcPr>
          <w:p w14:paraId="1D2F8AF5" w14:textId="77777777" w:rsidR="00D5118D" w:rsidRPr="00DD53BC" w:rsidRDefault="00D5118D" w:rsidP="002210DC">
            <w:pPr>
              <w:pStyle w:val="bangtrai"/>
            </w:pPr>
            <w:bookmarkStart w:id="71" w:name="_Ref188703758"/>
            <w:r w:rsidRPr="00DD53BC">
              <w:t>(</w:t>
            </w:r>
            <w:fldSimple w:instr=" SEQ Equation \* ARABIC ">
              <w:r>
                <w:rPr>
                  <w:noProof/>
                </w:rPr>
                <w:t>28</w:t>
              </w:r>
            </w:fldSimple>
            <w:r w:rsidRPr="00DD53BC">
              <w:t>)</w:t>
            </w:r>
            <w:bookmarkEnd w:id="71"/>
          </w:p>
        </w:tc>
      </w:tr>
    </w:tbl>
    <w:p w14:paraId="4B5D3859" w14:textId="77777777" w:rsidR="00D5118D" w:rsidRPr="0043592E" w:rsidRDefault="00D5118D" w:rsidP="00D5118D">
      <w:pPr>
        <w:pStyle w:val="thuong"/>
      </w:pPr>
      <w:r w:rsidRPr="0043592E">
        <w:t xml:space="preserve">Here, </w:t>
      </w:r>
      <m:oMath>
        <m:r>
          <m:rPr>
            <m:sty m:val="b"/>
          </m:rPr>
          <w:rPr>
            <w:rFonts w:ascii="Cambria Math" w:hAnsi="Cambria Math"/>
          </w:rPr>
          <m:t>K</m:t>
        </m:r>
      </m:oMath>
      <w:r w:rsidRPr="0043592E">
        <w:t xml:space="preserve"> denotes the global stiffness matrix derived from the stiffness matrices of individual elements; </w:t>
      </w:r>
      <m:oMath>
        <m:r>
          <m:rPr>
            <m:sty m:val="b"/>
          </m:rPr>
          <w:rPr>
            <w:rFonts w:ascii="Cambria Math" w:hAnsi="Cambria Math"/>
          </w:rPr>
          <m:t>u</m:t>
        </m:r>
      </m:oMath>
      <w:r w:rsidRPr="0043592E">
        <w:t xml:space="preserve"> represents the nodal displacement vector; and </w:t>
      </w:r>
      <m:oMath>
        <m:r>
          <m:rPr>
            <m:sty m:val="b"/>
          </m:rPr>
          <w:rPr>
            <w:rFonts w:ascii="Cambria Math" w:hAnsi="Cambria Math"/>
          </w:rPr>
          <m:t>F</m:t>
        </m:r>
      </m:oMath>
      <w:r w:rsidRPr="0043592E">
        <w:t xml:space="preserve"> is the nodal force vector applied to the structure.</w:t>
      </w:r>
      <w:r>
        <w:t xml:space="preserve"> </w:t>
      </w:r>
      <w:r w:rsidRPr="0043592E">
        <w:t xml:space="preserve">Using the finite-element method (FEM), SAP2000 resolves Eq. </w:t>
      </w:r>
      <w:r>
        <w:fldChar w:fldCharType="begin"/>
      </w:r>
      <w:r>
        <w:instrText xml:space="preserve"> REF _Ref188703758 \h </w:instrText>
      </w:r>
      <w:r>
        <w:fldChar w:fldCharType="separate"/>
      </w:r>
      <w:r w:rsidRPr="00DD53BC">
        <w:t>(</w:t>
      </w:r>
      <w:r>
        <w:rPr>
          <w:noProof/>
        </w:rPr>
        <w:t>28</w:t>
      </w:r>
      <w:r w:rsidRPr="00DD53BC">
        <w:t>)</w:t>
      </w:r>
      <w:r>
        <w:fldChar w:fldCharType="end"/>
      </w:r>
      <w:r w:rsidRPr="0043592E">
        <w:t xml:space="preserve"> to compute the displacements at the nodes. From these results, the stress values </w:t>
      </w:r>
      <m:oMath>
        <m:r>
          <m:rPr>
            <m:sty m:val="b"/>
          </m:rPr>
          <w:rPr>
            <w:rFonts w:ascii="Cambria Math" w:hAnsi="Cambria Math"/>
          </w:rPr>
          <m:t>σ</m:t>
        </m:r>
      </m:oMath>
      <w:r w:rsidRPr="0043592E">
        <w:t xml:space="preserve"> within the structural elements are determined using Hooke's law, which relates stress to strains </w:t>
      </w:r>
      <m:oMath>
        <m:r>
          <m:rPr>
            <m:sty m:val="b"/>
          </m:rPr>
          <w:rPr>
            <w:rFonts w:ascii="Cambria Math" w:hAnsi="Cambria Math"/>
          </w:rPr>
          <m:t>ϵ</m:t>
        </m:r>
      </m:oMath>
      <w:r w:rsidRPr="0043592E">
        <w:t xml:space="preserve"> through the equation:</w:t>
      </w:r>
    </w:p>
    <w:tbl>
      <w:tblPr>
        <w:tblW w:w="5000" w:type="pct"/>
        <w:tblLook w:val="04A0" w:firstRow="1" w:lastRow="0" w:firstColumn="1" w:lastColumn="0" w:noHBand="0" w:noVBand="1"/>
      </w:tblPr>
      <w:tblGrid>
        <w:gridCol w:w="9252"/>
        <w:gridCol w:w="669"/>
      </w:tblGrid>
      <w:tr w:rsidR="00D5118D" w:rsidRPr="00DD53BC" w14:paraId="5238908E" w14:textId="77777777" w:rsidTr="002210DC">
        <w:tc>
          <w:tcPr>
            <w:tcW w:w="4663" w:type="pct"/>
            <w:vAlign w:val="center"/>
          </w:tcPr>
          <w:p w14:paraId="52477B0F" w14:textId="77777777" w:rsidR="00D5118D" w:rsidRPr="00DD53BC" w:rsidRDefault="00D5118D" w:rsidP="002210DC">
            <w:pPr>
              <w:pStyle w:val="banggiua"/>
            </w:pPr>
            <m:oMathPara>
              <m:oMath>
                <m:r>
                  <m:rPr>
                    <m:sty m:val="bi"/>
                  </m:rPr>
                  <w:rPr>
                    <w:rFonts w:ascii="Cambria Math" w:hAnsi="Cambria Math"/>
                  </w:rPr>
                  <m:t>σ</m:t>
                </m:r>
                <m:r>
                  <m:rPr>
                    <m:sty m:val="p"/>
                  </m:rPr>
                  <w:rPr>
                    <w:rFonts w:ascii="Cambria Math" w:hAnsi="Cambria Math"/>
                  </w:rPr>
                  <m:t>=</m:t>
                </m:r>
                <m:r>
                  <m:rPr>
                    <m:sty m:val="bi"/>
                  </m:rPr>
                  <w:rPr>
                    <w:rFonts w:ascii="Cambria Math" w:hAnsi="Cambria Math"/>
                  </w:rPr>
                  <m:t>Bϵ</m:t>
                </m:r>
              </m:oMath>
            </m:oMathPara>
          </w:p>
        </w:tc>
        <w:tc>
          <w:tcPr>
            <w:tcW w:w="337" w:type="pct"/>
            <w:vAlign w:val="center"/>
          </w:tcPr>
          <w:p w14:paraId="1B48C84A" w14:textId="77777777" w:rsidR="00D5118D" w:rsidRPr="00DD53BC" w:rsidRDefault="00D5118D" w:rsidP="002210DC">
            <w:pPr>
              <w:pStyle w:val="bangtrai"/>
            </w:pPr>
            <w:bookmarkStart w:id="72" w:name="_Ref189392583"/>
            <w:r w:rsidRPr="00DD53BC">
              <w:t>(</w:t>
            </w:r>
            <w:fldSimple w:instr=" SEQ Equation \* ARABIC ">
              <w:r>
                <w:rPr>
                  <w:noProof/>
                </w:rPr>
                <w:t>29</w:t>
              </w:r>
            </w:fldSimple>
            <w:r w:rsidRPr="00DD53BC">
              <w:t>)</w:t>
            </w:r>
            <w:bookmarkEnd w:id="72"/>
          </w:p>
        </w:tc>
      </w:tr>
    </w:tbl>
    <w:p w14:paraId="5A2A94BF" w14:textId="5F0E70F9" w:rsidR="00D5118D" w:rsidRDefault="00D5118D" w:rsidP="009A4CCD">
      <w:pPr>
        <w:pStyle w:val="thuong"/>
      </w:pPr>
      <w:r>
        <w:t xml:space="preserve">In Eq. </w:t>
      </w:r>
      <w:r>
        <w:fldChar w:fldCharType="begin"/>
      </w:r>
      <w:r>
        <w:instrText xml:space="preserve"> REF _Ref189392583 \h </w:instrText>
      </w:r>
      <w:r>
        <w:fldChar w:fldCharType="separate"/>
      </w:r>
      <w:r w:rsidRPr="00DD53BC">
        <w:t>(</w:t>
      </w:r>
      <w:r>
        <w:rPr>
          <w:noProof/>
        </w:rPr>
        <w:t>29</w:t>
      </w:r>
      <w:r w:rsidRPr="00DD53BC">
        <w:t>)</w:t>
      </w:r>
      <w:r>
        <w:fldChar w:fldCharType="end"/>
      </w:r>
      <w:r>
        <w:t xml:space="preserve">, </w:t>
      </w:r>
      <m:oMath>
        <m:r>
          <m:rPr>
            <m:sty m:val="b"/>
          </m:rPr>
          <w:rPr>
            <w:rFonts w:ascii="Cambria Math" w:hAnsi="Cambria Math" w:cs="STIX-BoldItalic"/>
          </w:rPr>
          <m:t>B</m:t>
        </m:r>
      </m:oMath>
      <w:r>
        <w:t xml:space="preserve"> is the material property matrix that defines the relationship between stresses and strains. This process provides precise stress values in the structural elements, ensuring robust and reliable results for analysis and design.</w:t>
      </w:r>
    </w:p>
    <w:p w14:paraId="53E8CB9F" w14:textId="46377FB1" w:rsidR="009A4CCD" w:rsidRDefault="00132EB0" w:rsidP="009A4CCD">
      <w:pPr>
        <w:pStyle w:val="thuong"/>
      </w:pPr>
      <w:r>
        <w:t>Then, b</w:t>
      </w:r>
      <w:r w:rsidR="009A4CCD" w:rsidRPr="002F5C58">
        <w:t xml:space="preserve">y utilizing the SAP2000 Open Application Programming Interface (SAP2000-OAPI) and integrating it with MATLAB, researchers can enhance the efficiency and practicality of solving complex </w:t>
      </w:r>
      <w:r w:rsidR="009A4CCD">
        <w:t xml:space="preserve">MOO </w:t>
      </w:r>
      <w:r w:rsidR="009A4CCD" w:rsidRPr="002F5C58">
        <w:t>engineering problems.</w:t>
      </w:r>
      <w:r w:rsidR="009A4CCD">
        <w:t xml:space="preserve"> </w:t>
      </w:r>
      <w:r w:rsidR="009A4CCD" w:rsidRPr="002F5C58">
        <w:t>This integration is further supported by the SM Toolbox</w:t>
      </w:r>
      <w:r w:rsidR="009A4CCD">
        <w:t xml:space="preserve"> </w:t>
      </w:r>
      <w:r w:rsidR="009A4CCD">
        <w:fldChar w:fldCharType="begin"/>
      </w:r>
      <w:r w:rsidR="00A46551">
        <w:instrText xml:space="preserve"> ADDIN EN.CITE &lt;EndNote&gt;&lt;Cite&gt;&lt;Author&gt;Ahmadi-Nedushan&lt;/Author&gt;&lt;Year&gt;2021&lt;/Year&gt;&lt;RecNum&gt;668&lt;/RecNum&gt;&lt;DisplayText&gt;[46]&lt;/DisplayText&gt;&lt;record&gt;&lt;rec-number&gt;668&lt;/rec-number&gt;&lt;foreign-keys&gt;&lt;key app="EN" db-id="9ftp5xrvm9ww2uevpt5xvwvyf9z5vxdtdf52" timestamp="1736841721"&gt;668&lt;/key&gt;&lt;/foreign-keys&gt;&lt;ref-type name="Journal Article"&gt;17&lt;/ref-type&gt;&lt;contributors&gt;&lt;authors&gt;&lt;author&gt;Ahmadi-Nedushan, B&lt;/author&gt;&lt;author&gt;Javanmardi, R&lt;/author&gt;&lt;/authors&gt;&lt;/contributors&gt;&lt;titles&gt;&lt;title&gt;SM Toolbox Version 6.9. 7 Instructions&lt;/title&gt;&lt;/titles&gt;&lt;dates&gt;&lt;year&gt;2021&lt;/year&gt;&lt;/dates&gt;&lt;urls&gt;&lt;/urls&gt;&lt;/record&gt;&lt;/Cite&gt;&lt;/EndNote&gt;</w:instrText>
      </w:r>
      <w:r w:rsidR="009A4CCD">
        <w:fldChar w:fldCharType="separate"/>
      </w:r>
      <w:r w:rsidR="00A46551">
        <w:rPr>
          <w:noProof/>
        </w:rPr>
        <w:t>[</w:t>
      </w:r>
      <w:hyperlink w:anchor="_ENREF_46" w:tooltip="Ahmadi-Nedushan, 2021 #668" w:history="1">
        <w:r w:rsidR="00A46551">
          <w:rPr>
            <w:noProof/>
          </w:rPr>
          <w:t>46</w:t>
        </w:r>
      </w:hyperlink>
      <w:r w:rsidR="00A46551">
        <w:rPr>
          <w:noProof/>
        </w:rPr>
        <w:t>]</w:t>
      </w:r>
      <w:r w:rsidR="009A4CCD">
        <w:fldChar w:fldCharType="end"/>
      </w:r>
      <w:r w:rsidR="009A4CCD">
        <w:t xml:space="preserve"> introduced by </w:t>
      </w:r>
      <w:r w:rsidR="009A4CCD" w:rsidRPr="003E0EC7">
        <w:t>Ahmadi-Nedushan and Javanmardi</w:t>
      </w:r>
      <w:r w:rsidR="009A4CCD" w:rsidRPr="002F5C58">
        <w:t xml:space="preserve">, which bridges the gap between SAP2000 and MATLAB applications. The </w:t>
      </w:r>
      <w:r w:rsidR="009A4CCD">
        <w:t>SM T</w:t>
      </w:r>
      <w:r w:rsidR="009A4CCD" w:rsidRPr="002F5C58">
        <w:t>oolbox simplifies the use of CSI OAPI commands by converting them into explicit MATLAB functions, eliminating the need for MATLAB programmers to navigate the intricacies of Visual Basic-based commands. By combining MATLAB’s computational power, SAP2000’s advanced structural analysis capabilities, and the user-friendly functionality of the SM Toolbox, this approach provides a</w:t>
      </w:r>
      <w:r w:rsidR="00226C1E">
        <w:t xml:space="preserve"> practical</w:t>
      </w:r>
      <w:r w:rsidR="009A4CCD" w:rsidRPr="002F5C58">
        <w:t xml:space="preserve"> and streamlined solution for addressing complex </w:t>
      </w:r>
      <w:r w:rsidR="009A4CCD">
        <w:t xml:space="preserve">MOO </w:t>
      </w:r>
      <w:r w:rsidR="009A4CCD" w:rsidRPr="002F5C58">
        <w:t>structural engineering challenges.</w:t>
      </w:r>
    </w:p>
    <w:p w14:paraId="657783B9" w14:textId="7B3F05A9" w:rsidR="007B101D" w:rsidRDefault="007B101D" w:rsidP="007B101D">
      <w:pPr>
        <w:pStyle w:val="chuthichbang"/>
      </w:pPr>
      <w:bookmarkStart w:id="73" w:name="_Ref189392612"/>
      <w:r>
        <w:t xml:space="preserve">Initial properties for </w:t>
      </w:r>
      <w:r w:rsidR="00226C1E">
        <w:t xml:space="preserve">the </w:t>
      </w:r>
      <w:r>
        <w:t>SAP2000 model</w:t>
      </w:r>
      <w:bookmarkEnd w:id="73"/>
    </w:p>
    <w:tbl>
      <w:tblPr>
        <w:tblStyle w:val="TableGrid"/>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1"/>
        <w:gridCol w:w="5500"/>
      </w:tblGrid>
      <w:tr w:rsidR="007B101D" w14:paraId="37FEE53F" w14:textId="77777777" w:rsidTr="00E73E0F">
        <w:tc>
          <w:tcPr>
            <w:tcW w:w="2228" w:type="pct"/>
            <w:tcBorders>
              <w:top w:val="single" w:sz="4" w:space="0" w:color="auto"/>
              <w:bottom w:val="single" w:sz="4" w:space="0" w:color="auto"/>
            </w:tcBorders>
            <w:shd w:val="clear" w:color="auto" w:fill="DEEAF6" w:themeFill="accent1" w:themeFillTint="33"/>
          </w:tcPr>
          <w:p w14:paraId="35053F54" w14:textId="77777777" w:rsidR="007B101D" w:rsidRDefault="007B101D" w:rsidP="00435BD2">
            <w:pPr>
              <w:pStyle w:val="bangtrai"/>
            </w:pPr>
            <w:r>
              <w:t>Properties</w:t>
            </w:r>
          </w:p>
        </w:tc>
        <w:tc>
          <w:tcPr>
            <w:tcW w:w="2772" w:type="pct"/>
            <w:tcBorders>
              <w:top w:val="single" w:sz="4" w:space="0" w:color="auto"/>
              <w:bottom w:val="single" w:sz="4" w:space="0" w:color="auto"/>
            </w:tcBorders>
            <w:shd w:val="clear" w:color="auto" w:fill="DEEAF6" w:themeFill="accent1" w:themeFillTint="33"/>
          </w:tcPr>
          <w:p w14:paraId="255B3B4E" w14:textId="77777777" w:rsidR="007B101D" w:rsidRDefault="007B101D" w:rsidP="00435BD2">
            <w:pPr>
              <w:pStyle w:val="bangtrai"/>
            </w:pPr>
            <w:r>
              <w:t>Values</w:t>
            </w:r>
          </w:p>
        </w:tc>
      </w:tr>
      <w:tr w:rsidR="0044006A" w14:paraId="2F9EEB8B" w14:textId="77777777" w:rsidTr="00E73E0F">
        <w:tc>
          <w:tcPr>
            <w:tcW w:w="2228" w:type="pct"/>
            <w:tcBorders>
              <w:top w:val="single" w:sz="4" w:space="0" w:color="auto"/>
              <w:bottom w:val="single" w:sz="4" w:space="0" w:color="auto"/>
            </w:tcBorders>
          </w:tcPr>
          <w:p w14:paraId="48AD676C" w14:textId="25A6FD59" w:rsidR="0044006A" w:rsidRDefault="0044006A" w:rsidP="00435BD2">
            <w:pPr>
              <w:pStyle w:val="bangtrai"/>
            </w:pPr>
            <w:r>
              <w:t>Material</w:t>
            </w:r>
          </w:p>
        </w:tc>
        <w:tc>
          <w:tcPr>
            <w:tcW w:w="2772" w:type="pct"/>
            <w:tcBorders>
              <w:top w:val="single" w:sz="4" w:space="0" w:color="auto"/>
              <w:bottom w:val="single" w:sz="4" w:space="0" w:color="auto"/>
            </w:tcBorders>
          </w:tcPr>
          <w:p w14:paraId="3F65634A" w14:textId="7220E437" w:rsidR="0044006A" w:rsidRDefault="0044006A" w:rsidP="00435BD2">
            <w:pPr>
              <w:pStyle w:val="bangtrai"/>
            </w:pPr>
            <w:r>
              <w:t>Steel</w:t>
            </w:r>
          </w:p>
        </w:tc>
      </w:tr>
      <w:tr w:rsidR="0044006A" w14:paraId="1A561F64" w14:textId="77777777" w:rsidTr="00E73E0F">
        <w:tc>
          <w:tcPr>
            <w:tcW w:w="2228" w:type="pct"/>
            <w:tcBorders>
              <w:top w:val="single" w:sz="4" w:space="0" w:color="auto"/>
              <w:bottom w:val="single" w:sz="4" w:space="0" w:color="auto"/>
            </w:tcBorders>
          </w:tcPr>
          <w:p w14:paraId="5CAA2EE0" w14:textId="16E4A0E5" w:rsidR="0044006A" w:rsidRDefault="0044006A" w:rsidP="00435BD2">
            <w:pPr>
              <w:pStyle w:val="bangtrai"/>
            </w:pPr>
            <w:r>
              <w:t xml:space="preserve">Density, </w:t>
            </w:r>
            <m:oMath>
              <m:r>
                <w:rPr>
                  <w:rFonts w:ascii="Cambria Math" w:hAnsi="Cambria Math"/>
                </w:rPr>
                <m:t>γ</m:t>
              </m:r>
            </m:oMath>
          </w:p>
        </w:tc>
        <w:tc>
          <w:tcPr>
            <w:tcW w:w="2772" w:type="pct"/>
            <w:tcBorders>
              <w:top w:val="single" w:sz="4" w:space="0" w:color="auto"/>
              <w:bottom w:val="single" w:sz="4" w:space="0" w:color="auto"/>
            </w:tcBorders>
          </w:tcPr>
          <w:p w14:paraId="07D53B71" w14:textId="1924096B" w:rsidR="0044006A" w:rsidRDefault="0044006A" w:rsidP="00435BD2">
            <w:pPr>
              <w:pStyle w:val="bangtrai"/>
            </w:pPr>
            <m:oMath>
              <m:r>
                <w:rPr>
                  <w:rFonts w:ascii="Cambria Math" w:hAnsi="Cambria Math"/>
                </w:rPr>
                <m:t>7.849</m:t>
              </m:r>
            </m:oMath>
            <w:r>
              <w:t xml:space="preserve"> T/m</w:t>
            </w:r>
            <w:r>
              <w:rPr>
                <w:vertAlign w:val="superscript"/>
              </w:rPr>
              <w:t>3</w:t>
            </w:r>
            <w:r>
              <w:t xml:space="preserve"> </w:t>
            </w:r>
          </w:p>
        </w:tc>
      </w:tr>
      <w:tr w:rsidR="0044006A" w14:paraId="3AFF448E" w14:textId="77777777" w:rsidTr="00E73E0F">
        <w:tc>
          <w:tcPr>
            <w:tcW w:w="2228" w:type="pct"/>
            <w:tcBorders>
              <w:top w:val="single" w:sz="4" w:space="0" w:color="auto"/>
              <w:bottom w:val="single" w:sz="4" w:space="0" w:color="auto"/>
            </w:tcBorders>
          </w:tcPr>
          <w:p w14:paraId="7EBF0F48" w14:textId="475CC543" w:rsidR="0044006A" w:rsidRDefault="0044006A" w:rsidP="00435BD2">
            <w:pPr>
              <w:pStyle w:val="bangtrai"/>
            </w:pPr>
            <w:r>
              <w:t xml:space="preserve">Modulus of Elasticity, </w:t>
            </w:r>
            <m:oMath>
              <m:r>
                <w:rPr>
                  <w:rStyle w:val="katex-mathml"/>
                  <w:rFonts w:ascii="Cambria Math" w:hAnsi="Cambria Math"/>
                </w:rPr>
                <m:t>E</m:t>
              </m:r>
            </m:oMath>
          </w:p>
        </w:tc>
        <w:tc>
          <w:tcPr>
            <w:tcW w:w="2772" w:type="pct"/>
            <w:tcBorders>
              <w:top w:val="single" w:sz="4" w:space="0" w:color="auto"/>
              <w:bottom w:val="single" w:sz="4" w:space="0" w:color="auto"/>
            </w:tcBorders>
          </w:tcPr>
          <w:p w14:paraId="02BA2A8E" w14:textId="59AF29EF" w:rsidR="0044006A" w:rsidRPr="00F82094" w:rsidRDefault="0044006A" w:rsidP="00435BD2">
            <w:pPr>
              <w:pStyle w:val="bangtrai"/>
              <w:rPr>
                <w:vertAlign w:val="superscript"/>
              </w:rPr>
            </w:pPr>
            <m:oMath>
              <m:r>
                <m:rPr>
                  <m:sty m:val="p"/>
                </m:rPr>
                <w:rPr>
                  <w:rFonts w:ascii="Cambria Math" w:hAnsi="Cambria Math"/>
                </w:rPr>
                <m:t>2.0×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r>
              <w:t xml:space="preserve"> kN/m</w:t>
            </w:r>
            <w:r>
              <w:rPr>
                <w:vertAlign w:val="superscript"/>
              </w:rPr>
              <w:t>2</w:t>
            </w:r>
          </w:p>
        </w:tc>
      </w:tr>
      <w:tr w:rsidR="0044006A" w14:paraId="464FB97C" w14:textId="77777777" w:rsidTr="00E73E0F">
        <w:tc>
          <w:tcPr>
            <w:tcW w:w="2228" w:type="pct"/>
            <w:tcBorders>
              <w:top w:val="single" w:sz="4" w:space="0" w:color="auto"/>
              <w:bottom w:val="single" w:sz="4" w:space="0" w:color="auto"/>
            </w:tcBorders>
          </w:tcPr>
          <w:p w14:paraId="6DF5D38D" w14:textId="06CE0A97" w:rsidR="0044006A" w:rsidRDefault="0044006A" w:rsidP="00435BD2">
            <w:pPr>
              <w:pStyle w:val="bangtrai"/>
            </w:pPr>
            <w:r>
              <w:t xml:space="preserve">Poisson's Ratio, </w:t>
            </w:r>
            <m:oMath>
              <m:r>
                <w:rPr>
                  <w:rStyle w:val="katex-mathml"/>
                  <w:rFonts w:ascii="Cambria Math" w:hAnsi="Cambria Math"/>
                </w:rPr>
                <m:t>U</m:t>
              </m:r>
            </m:oMath>
          </w:p>
        </w:tc>
        <w:tc>
          <w:tcPr>
            <w:tcW w:w="2772" w:type="pct"/>
            <w:tcBorders>
              <w:top w:val="single" w:sz="4" w:space="0" w:color="auto"/>
              <w:bottom w:val="single" w:sz="4" w:space="0" w:color="auto"/>
            </w:tcBorders>
          </w:tcPr>
          <w:p w14:paraId="0AC1C282" w14:textId="210D66DD" w:rsidR="0044006A" w:rsidRDefault="0044006A" w:rsidP="00435BD2">
            <w:pPr>
              <w:pStyle w:val="bangtrai"/>
            </w:pPr>
            <w:r>
              <w:t>0.3</w:t>
            </w:r>
          </w:p>
        </w:tc>
      </w:tr>
      <w:tr w:rsidR="0044006A" w14:paraId="50AA549C" w14:textId="77777777" w:rsidTr="00E73E0F">
        <w:tc>
          <w:tcPr>
            <w:tcW w:w="2228" w:type="pct"/>
            <w:tcBorders>
              <w:top w:val="single" w:sz="4" w:space="0" w:color="auto"/>
              <w:bottom w:val="single" w:sz="4" w:space="0" w:color="auto"/>
            </w:tcBorders>
          </w:tcPr>
          <w:p w14:paraId="7B8BB617" w14:textId="3B293C2F" w:rsidR="0044006A" w:rsidRDefault="0044006A" w:rsidP="00435BD2">
            <w:pPr>
              <w:pStyle w:val="bangtrai"/>
            </w:pPr>
            <w:r>
              <w:t xml:space="preserve">Coefficient of Thermal Expansion, </w:t>
            </w:r>
            <m:oMath>
              <m:r>
                <w:rPr>
                  <w:rStyle w:val="katex-mathml"/>
                  <w:rFonts w:ascii="Cambria Math" w:hAnsi="Cambria Math"/>
                </w:rPr>
                <m:t>A</m:t>
              </m:r>
            </m:oMath>
          </w:p>
        </w:tc>
        <w:tc>
          <w:tcPr>
            <w:tcW w:w="2772" w:type="pct"/>
            <w:tcBorders>
              <w:top w:val="single" w:sz="4" w:space="0" w:color="auto"/>
              <w:bottom w:val="single" w:sz="4" w:space="0" w:color="auto"/>
            </w:tcBorders>
          </w:tcPr>
          <w:p w14:paraId="39D58DB6" w14:textId="0B97ED95" w:rsidR="0044006A" w:rsidRDefault="0044006A" w:rsidP="00435BD2">
            <w:pPr>
              <w:pStyle w:val="bangtrai"/>
            </w:pPr>
            <m:oMath>
              <m:r>
                <m:rPr>
                  <m:sty m:val="p"/>
                </m:rPr>
                <w:rPr>
                  <w:rFonts w:ascii="Cambria Math" w:hAnsi="Cambria Math"/>
                </w:rPr>
                <m:t>1.170×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xml:space="preserve"> </w:t>
            </w:r>
          </w:p>
        </w:tc>
      </w:tr>
      <w:tr w:rsidR="0044006A" w14:paraId="67960409" w14:textId="77777777" w:rsidTr="00E73E0F">
        <w:tc>
          <w:tcPr>
            <w:tcW w:w="2228" w:type="pct"/>
            <w:tcBorders>
              <w:top w:val="single" w:sz="4" w:space="0" w:color="auto"/>
              <w:bottom w:val="single" w:sz="4" w:space="0" w:color="auto"/>
            </w:tcBorders>
          </w:tcPr>
          <w:p w14:paraId="5B3A3EE6" w14:textId="431255FF" w:rsidR="0044006A" w:rsidRDefault="0044006A" w:rsidP="00435BD2">
            <w:pPr>
              <w:pStyle w:val="bangtrai"/>
            </w:pPr>
            <w:r>
              <w:t xml:space="preserve">Shear Modulus, </w:t>
            </w:r>
            <m:oMath>
              <m:r>
                <w:rPr>
                  <w:rFonts w:ascii="Cambria Math" w:hAnsi="Cambria Math"/>
                </w:rPr>
                <m:t>G</m:t>
              </m:r>
            </m:oMath>
          </w:p>
        </w:tc>
        <w:tc>
          <w:tcPr>
            <w:tcW w:w="2772" w:type="pct"/>
            <w:tcBorders>
              <w:top w:val="single" w:sz="4" w:space="0" w:color="auto"/>
              <w:bottom w:val="single" w:sz="4" w:space="0" w:color="auto"/>
            </w:tcBorders>
          </w:tcPr>
          <w:p w14:paraId="648BF07E" w14:textId="2C9F3919" w:rsidR="0044006A" w:rsidRDefault="0044006A" w:rsidP="00435BD2">
            <w:pPr>
              <w:pStyle w:val="bangtrai"/>
            </w:pPr>
            <m:oMath>
              <m:r>
                <m:rPr>
                  <m:sty m:val="p"/>
                </m:rPr>
                <w:rPr>
                  <w:rFonts w:ascii="Cambria Math" w:hAnsi="Cambria Math"/>
                </w:rPr>
                <m:t>76903069</m:t>
              </m:r>
            </m:oMath>
            <w:r>
              <w:t xml:space="preserve"> </w:t>
            </w:r>
          </w:p>
        </w:tc>
      </w:tr>
      <w:tr w:rsidR="0044006A" w14:paraId="0DA534A1" w14:textId="77777777" w:rsidTr="00E73E0F">
        <w:tc>
          <w:tcPr>
            <w:tcW w:w="2228" w:type="pct"/>
            <w:tcBorders>
              <w:top w:val="single" w:sz="4" w:space="0" w:color="auto"/>
              <w:bottom w:val="single" w:sz="4" w:space="0" w:color="auto"/>
            </w:tcBorders>
          </w:tcPr>
          <w:p w14:paraId="317CC82E" w14:textId="0408669A" w:rsidR="0044006A" w:rsidRDefault="0044006A" w:rsidP="00435BD2">
            <w:pPr>
              <w:pStyle w:val="bangtrai"/>
            </w:pPr>
            <w:r>
              <w:t xml:space="preserve">Minimum Yield Stress, </w:t>
            </w:r>
            <m:oMath>
              <m:sSub>
                <m:sSubPr>
                  <m:ctrlPr>
                    <w:rPr>
                      <w:rStyle w:val="katex-mathml"/>
                      <w:rFonts w:ascii="Cambria Math" w:hAnsi="Cambria Math"/>
                      <w:i/>
                    </w:rPr>
                  </m:ctrlPr>
                </m:sSubPr>
                <m:e>
                  <m:r>
                    <w:rPr>
                      <w:rStyle w:val="katex-mathml"/>
                      <w:rFonts w:ascii="Cambria Math" w:hAnsi="Cambria Math"/>
                    </w:rPr>
                    <m:t>F</m:t>
                  </m:r>
                </m:e>
                <m:sub>
                  <m:r>
                    <w:rPr>
                      <w:rStyle w:val="katex-mathml"/>
                      <w:rFonts w:ascii="Cambria Math" w:hAnsi="Cambria Math"/>
                    </w:rPr>
                    <m:t>y</m:t>
                  </m:r>
                </m:sub>
              </m:sSub>
            </m:oMath>
          </w:p>
        </w:tc>
        <w:tc>
          <w:tcPr>
            <w:tcW w:w="2772" w:type="pct"/>
            <w:tcBorders>
              <w:top w:val="single" w:sz="4" w:space="0" w:color="auto"/>
              <w:bottom w:val="single" w:sz="4" w:space="0" w:color="auto"/>
            </w:tcBorders>
          </w:tcPr>
          <w:p w14:paraId="1B184895" w14:textId="3B95840D" w:rsidR="0044006A" w:rsidRDefault="0044006A" w:rsidP="00435BD2">
            <w:pPr>
              <w:pStyle w:val="bangtrai"/>
            </w:pPr>
            <m:oMath>
              <m:r>
                <m:rPr>
                  <m:sty m:val="p"/>
                </m:rPr>
                <w:rPr>
                  <w:rFonts w:ascii="Cambria Math" w:hAnsi="Cambria Math"/>
                </w:rPr>
                <m:t>344737.9</m:t>
              </m:r>
            </m:oMath>
            <w:r>
              <w:t xml:space="preserve"> kN/m</w:t>
            </w:r>
            <w:r>
              <w:rPr>
                <w:vertAlign w:val="superscript"/>
              </w:rPr>
              <w:t>2</w:t>
            </w:r>
          </w:p>
        </w:tc>
      </w:tr>
      <w:tr w:rsidR="0044006A" w14:paraId="05523F37" w14:textId="77777777" w:rsidTr="00E73E0F">
        <w:tc>
          <w:tcPr>
            <w:tcW w:w="2228" w:type="pct"/>
            <w:tcBorders>
              <w:top w:val="single" w:sz="4" w:space="0" w:color="auto"/>
              <w:bottom w:val="single" w:sz="4" w:space="0" w:color="auto"/>
            </w:tcBorders>
          </w:tcPr>
          <w:p w14:paraId="15E0B652" w14:textId="44E3112E" w:rsidR="0044006A" w:rsidRDefault="0044006A" w:rsidP="00435BD2">
            <w:pPr>
              <w:pStyle w:val="bangtrai"/>
            </w:pPr>
            <w:r>
              <w:t xml:space="preserve">Minimum Tensile Stress, </w:t>
            </w:r>
            <m:oMath>
              <m:sSub>
                <m:sSubPr>
                  <m:ctrlPr>
                    <w:rPr>
                      <w:rFonts w:ascii="Cambria Math" w:hAnsi="Cambria Math"/>
                      <w:i/>
                    </w:rPr>
                  </m:ctrlPr>
                </m:sSubPr>
                <m:e>
                  <m:r>
                    <w:rPr>
                      <w:rFonts w:ascii="Cambria Math" w:hAnsi="Cambria Math"/>
                    </w:rPr>
                    <m:t>F</m:t>
                  </m:r>
                </m:e>
                <m:sub>
                  <m:r>
                    <w:rPr>
                      <w:rFonts w:ascii="Cambria Math" w:hAnsi="Cambria Math"/>
                    </w:rPr>
                    <m:t>u</m:t>
                  </m:r>
                </m:sub>
              </m:sSub>
            </m:oMath>
          </w:p>
        </w:tc>
        <w:tc>
          <w:tcPr>
            <w:tcW w:w="2772" w:type="pct"/>
            <w:tcBorders>
              <w:top w:val="single" w:sz="4" w:space="0" w:color="auto"/>
              <w:bottom w:val="single" w:sz="4" w:space="0" w:color="auto"/>
            </w:tcBorders>
          </w:tcPr>
          <w:p w14:paraId="68BF133F" w14:textId="4793DAB0" w:rsidR="0044006A" w:rsidRDefault="0044006A" w:rsidP="00435BD2">
            <w:pPr>
              <w:pStyle w:val="bangtrai"/>
            </w:pPr>
            <m:oMath>
              <m:r>
                <m:rPr>
                  <m:sty m:val="p"/>
                </m:rPr>
                <w:rPr>
                  <w:rFonts w:ascii="Cambria Math" w:hAnsi="Cambria Math"/>
                </w:rPr>
                <m:t>448159.3</m:t>
              </m:r>
            </m:oMath>
            <w:r>
              <w:t xml:space="preserve"> kN/m</w:t>
            </w:r>
            <w:r>
              <w:rPr>
                <w:vertAlign w:val="superscript"/>
              </w:rPr>
              <w:t>2</w:t>
            </w:r>
          </w:p>
        </w:tc>
      </w:tr>
      <w:tr w:rsidR="0044006A" w14:paraId="2D97E8BB" w14:textId="77777777" w:rsidTr="00E73E0F">
        <w:tc>
          <w:tcPr>
            <w:tcW w:w="2228" w:type="pct"/>
            <w:tcBorders>
              <w:top w:val="single" w:sz="4" w:space="0" w:color="auto"/>
              <w:bottom w:val="single" w:sz="4" w:space="0" w:color="auto"/>
            </w:tcBorders>
          </w:tcPr>
          <w:p w14:paraId="3F4FE6F7" w14:textId="4D97AF91" w:rsidR="0044006A" w:rsidRDefault="0044006A" w:rsidP="00435BD2">
            <w:pPr>
              <w:pStyle w:val="bangtrai"/>
            </w:pPr>
            <w:r>
              <w:t xml:space="preserve">Expected Yield Stress, </w:t>
            </w:r>
            <m:oMath>
              <m:sSub>
                <m:sSubPr>
                  <m:ctrlPr>
                    <w:rPr>
                      <w:rFonts w:ascii="Cambria Math" w:hAnsi="Cambria Math"/>
                      <w:i/>
                    </w:rPr>
                  </m:ctrlPr>
                </m:sSubPr>
                <m:e>
                  <m:r>
                    <w:rPr>
                      <w:rFonts w:ascii="Cambria Math" w:hAnsi="Cambria Math"/>
                    </w:rPr>
                    <m:t>F</m:t>
                  </m:r>
                </m:e>
                <m:sub>
                  <m:r>
                    <w:rPr>
                      <w:rFonts w:ascii="Cambria Math" w:hAnsi="Cambria Math"/>
                    </w:rPr>
                    <m:t>ye</m:t>
                  </m:r>
                </m:sub>
              </m:sSub>
            </m:oMath>
          </w:p>
        </w:tc>
        <w:tc>
          <w:tcPr>
            <w:tcW w:w="2772" w:type="pct"/>
            <w:tcBorders>
              <w:top w:val="single" w:sz="4" w:space="0" w:color="auto"/>
              <w:bottom w:val="single" w:sz="4" w:space="0" w:color="auto"/>
            </w:tcBorders>
          </w:tcPr>
          <w:p w14:paraId="775C5E3B" w14:textId="113BCCE8" w:rsidR="0044006A" w:rsidRDefault="0044006A" w:rsidP="00435BD2">
            <w:pPr>
              <w:pStyle w:val="bangtrai"/>
            </w:pPr>
            <m:oMath>
              <m:r>
                <m:rPr>
                  <m:sty m:val="p"/>
                </m:rPr>
                <w:rPr>
                  <w:rFonts w:ascii="Cambria Math" w:hAnsi="Cambria Math"/>
                </w:rPr>
                <m:t>379211.7</m:t>
              </m:r>
            </m:oMath>
            <w:r>
              <w:t xml:space="preserve"> kN/m</w:t>
            </w:r>
            <w:r>
              <w:rPr>
                <w:vertAlign w:val="superscript"/>
              </w:rPr>
              <w:t>2</w:t>
            </w:r>
          </w:p>
        </w:tc>
      </w:tr>
      <w:tr w:rsidR="0044006A" w14:paraId="117A1F37" w14:textId="77777777" w:rsidTr="00E73E0F">
        <w:tc>
          <w:tcPr>
            <w:tcW w:w="2228" w:type="pct"/>
            <w:tcBorders>
              <w:top w:val="single" w:sz="4" w:space="0" w:color="auto"/>
              <w:bottom w:val="single" w:sz="4" w:space="0" w:color="auto"/>
            </w:tcBorders>
          </w:tcPr>
          <w:p w14:paraId="37C82BF8" w14:textId="67D81433" w:rsidR="0044006A" w:rsidRDefault="0044006A" w:rsidP="00435BD2">
            <w:pPr>
              <w:pStyle w:val="bangtrai"/>
            </w:pPr>
            <w:r>
              <w:t xml:space="preserve">Expected Tension Stress, </w:t>
            </w:r>
            <m:oMath>
              <m:sSub>
                <m:sSubPr>
                  <m:ctrlPr>
                    <w:rPr>
                      <w:rFonts w:ascii="Cambria Math" w:hAnsi="Cambria Math"/>
                      <w:i/>
                    </w:rPr>
                  </m:ctrlPr>
                </m:sSubPr>
                <m:e>
                  <m:r>
                    <w:rPr>
                      <w:rFonts w:ascii="Cambria Math" w:hAnsi="Cambria Math"/>
                    </w:rPr>
                    <m:t>F</m:t>
                  </m:r>
                </m:e>
                <m:sub>
                  <m:r>
                    <w:rPr>
                      <w:rFonts w:ascii="Cambria Math" w:hAnsi="Cambria Math"/>
                    </w:rPr>
                    <m:t>ue</m:t>
                  </m:r>
                </m:sub>
              </m:sSub>
            </m:oMath>
          </w:p>
        </w:tc>
        <w:tc>
          <w:tcPr>
            <w:tcW w:w="2772" w:type="pct"/>
            <w:tcBorders>
              <w:top w:val="single" w:sz="4" w:space="0" w:color="auto"/>
              <w:bottom w:val="single" w:sz="4" w:space="0" w:color="auto"/>
            </w:tcBorders>
          </w:tcPr>
          <w:p w14:paraId="154BA15D" w14:textId="7A97C031" w:rsidR="0044006A" w:rsidRDefault="0044006A" w:rsidP="00435BD2">
            <w:pPr>
              <w:pStyle w:val="bangtrai"/>
            </w:pPr>
            <m:oMath>
              <m:r>
                <m:rPr>
                  <m:sty m:val="p"/>
                </m:rPr>
                <w:rPr>
                  <w:rFonts w:ascii="Cambria Math" w:hAnsi="Cambria Math"/>
                </w:rPr>
                <m:t>492975.2</m:t>
              </m:r>
            </m:oMath>
            <w:r>
              <w:t xml:space="preserve"> kN/m</w:t>
            </w:r>
            <w:r>
              <w:rPr>
                <w:vertAlign w:val="superscript"/>
              </w:rPr>
              <w:t>2</w:t>
            </w:r>
          </w:p>
        </w:tc>
      </w:tr>
      <w:tr w:rsidR="0044006A" w14:paraId="23D0D212" w14:textId="77777777" w:rsidTr="00E73E0F">
        <w:tc>
          <w:tcPr>
            <w:tcW w:w="2228" w:type="pct"/>
            <w:tcBorders>
              <w:top w:val="single" w:sz="4" w:space="0" w:color="auto"/>
              <w:bottom w:val="single" w:sz="4" w:space="0" w:color="auto"/>
            </w:tcBorders>
          </w:tcPr>
          <w:p w14:paraId="150C3DD3" w14:textId="00BCEC3C" w:rsidR="0044006A" w:rsidRDefault="0044006A" w:rsidP="00435BD2">
            <w:pPr>
              <w:pStyle w:val="bangtrai"/>
            </w:pPr>
            <w:r>
              <w:t>Design Standard</w:t>
            </w:r>
          </w:p>
        </w:tc>
        <w:tc>
          <w:tcPr>
            <w:tcW w:w="2772" w:type="pct"/>
            <w:tcBorders>
              <w:top w:val="single" w:sz="4" w:space="0" w:color="auto"/>
              <w:bottom w:val="single" w:sz="4" w:space="0" w:color="auto"/>
            </w:tcBorders>
          </w:tcPr>
          <w:p w14:paraId="11AC8E03" w14:textId="4C824B98" w:rsidR="0044006A" w:rsidRDefault="0044006A" w:rsidP="00435BD2">
            <w:pPr>
              <w:pStyle w:val="bangtrai"/>
            </w:pPr>
            <w:r>
              <w:t>AISC360-10—Allowable Stress Design (ASD)</w:t>
            </w:r>
          </w:p>
        </w:tc>
      </w:tr>
    </w:tbl>
    <w:p w14:paraId="7050DA32" w14:textId="04D73F72" w:rsidR="004F4FE8" w:rsidRDefault="00D85CEF" w:rsidP="00D85CEF">
      <w:pPr>
        <w:pStyle w:val="thuong"/>
      </w:pPr>
      <w:r>
        <w:t>Consequently, a</w:t>
      </w:r>
      <w:r w:rsidR="005F5A6D" w:rsidRPr="005F5A6D">
        <w:t xml:space="preserve"> hybrid updating-optimiser MOFDA of MATLAB, SAP2000</w:t>
      </w:r>
      <w:r w:rsidR="00226C1E">
        <w:t>,</w:t>
      </w:r>
      <w:r w:rsidR="005F5A6D" w:rsidRPr="005F5A6D">
        <w:t xml:space="preserve"> and SM ToolBox</w:t>
      </w:r>
      <w:r>
        <w:t xml:space="preserve"> is generated as </w:t>
      </w:r>
      <w:r w:rsidR="00423395">
        <w:t xml:space="preserve">in </w:t>
      </w:r>
      <w:r w:rsidR="00423395">
        <w:fldChar w:fldCharType="begin"/>
      </w:r>
      <w:r w:rsidR="00423395">
        <w:instrText xml:space="preserve"> REF _Ref188707527 \n \h </w:instrText>
      </w:r>
      <w:r w:rsidR="00423395">
        <w:fldChar w:fldCharType="separate"/>
      </w:r>
      <w:r w:rsidR="009203E2">
        <w:t>Fig. 17</w:t>
      </w:r>
      <w:r w:rsidR="00423395">
        <w:fldChar w:fldCharType="end"/>
      </w:r>
      <w:r w:rsidR="00423395">
        <w:t xml:space="preserve"> and </w:t>
      </w:r>
      <w:r w:rsidR="00423395" w:rsidRPr="004F4FE8">
        <w:t xml:space="preserve">the following </w:t>
      </w:r>
      <w:r w:rsidR="00BC3E4E">
        <w:t>ste</w:t>
      </w:r>
      <w:r w:rsidR="00423395" w:rsidRPr="004F4FE8">
        <w:t>ps</w:t>
      </w:r>
      <w:r w:rsidR="004F4FE8" w:rsidRPr="004F4FE8">
        <w:t>:</w:t>
      </w:r>
    </w:p>
    <w:p w14:paraId="15EE4BE4" w14:textId="17056360" w:rsidR="00711C4C" w:rsidRDefault="008D097D" w:rsidP="00711C4C">
      <w:pPr>
        <w:pStyle w:val="thuong"/>
      </w:pPr>
      <w:r w:rsidRPr="009E7EEC">
        <w:t>S</w:t>
      </w:r>
      <w:r w:rsidR="000144CE" w:rsidRPr="009E7EEC">
        <w:t>te</w:t>
      </w:r>
      <w:r w:rsidR="00711C4C" w:rsidRPr="008C0EAC">
        <w:t xml:space="preserve">p1: </w:t>
      </w:r>
      <w:r w:rsidR="00711C4C">
        <w:t xml:space="preserve">The process begins with the initial design requirements, including the defined loads, boundary conditions, and the creation of the initial finite-element (FE) model in SAP2000, as illustrated in </w:t>
      </w:r>
      <w:r w:rsidR="00711C4C">
        <w:fldChar w:fldCharType="begin"/>
      </w:r>
      <w:r w:rsidR="00711C4C">
        <w:instrText xml:space="preserve"> REF _Ref188695930 \n \h </w:instrText>
      </w:r>
      <w:r w:rsidR="00711C4C">
        <w:fldChar w:fldCharType="separate"/>
      </w:r>
      <w:r w:rsidR="009203E2">
        <w:t>Fig. 16</w:t>
      </w:r>
      <w:r w:rsidR="00711C4C">
        <w:fldChar w:fldCharType="end"/>
      </w:r>
      <w:r w:rsidR="00711C4C" w:rsidRPr="008C0EAC">
        <w:t>.</w:t>
      </w:r>
      <w:r w:rsidR="00711C4C">
        <w:t xml:space="preserve"> The applicable design standards, along with appropriate options and material properties, are detailed in </w:t>
      </w:r>
      <w:r w:rsidR="006B3E92">
        <w:fldChar w:fldCharType="begin"/>
      </w:r>
      <w:r w:rsidR="006B3E92">
        <w:instrText xml:space="preserve"> REF _Ref189392612 \n \h </w:instrText>
      </w:r>
      <w:r w:rsidR="006B3E92">
        <w:fldChar w:fldCharType="separate"/>
      </w:r>
      <w:r w:rsidR="009203E2">
        <w:t>Table 9</w:t>
      </w:r>
      <w:r w:rsidR="006B3E92">
        <w:fldChar w:fldCharType="end"/>
      </w:r>
      <w:r w:rsidR="00711C4C">
        <w:t>, ensuring a robust foundation for the design process.</w:t>
      </w:r>
    </w:p>
    <w:p w14:paraId="2C413E94" w14:textId="77777777" w:rsidR="003E7F55" w:rsidRDefault="003E7F55" w:rsidP="003E7F55">
      <w:pPr>
        <w:pStyle w:val="thuong"/>
      </w:pPr>
      <w:r w:rsidRPr="009E7EEC">
        <w:t>Ste</w:t>
      </w:r>
      <w:r w:rsidRPr="00E40843">
        <w:t xml:space="preserve">p 2: </w:t>
      </w:r>
      <w:r>
        <w:t xml:space="preserve">Open and launch the SAP2000 program through OAPI within MATLAB, utilizing the SM Toolbox for seamless integration. This </w:t>
      </w:r>
      <w:r w:rsidRPr="00226C1E">
        <w:t>ste</w:t>
      </w:r>
      <w:r>
        <w:t>p involves executing the required command codes, as outlined below, to establish the connection and initiate the process.</w:t>
      </w:r>
    </w:p>
    <w:p w14:paraId="11C71A61" w14:textId="1E4BA487" w:rsidR="003E7F55" w:rsidRDefault="003E7F55" w:rsidP="003E7F55">
      <w:pPr>
        <w:pStyle w:val="thuong"/>
      </w:pPr>
      <w:r w:rsidRPr="009E7EEC">
        <w:t>Ste</w:t>
      </w:r>
      <w:r w:rsidRPr="00AF66D6">
        <w:t xml:space="preserve">p 3: </w:t>
      </w:r>
      <w:r>
        <w:t>The SAP2000 model is updated dynamically by modifying its parameters using MATLAB command lines. With the support of SM ToolBox, cross-sectional properties within the model are adju</w:t>
      </w:r>
      <w:r w:rsidRPr="001456D4">
        <w:t>ste</w:t>
      </w:r>
      <w:r>
        <w:t>d automatically, allowing the generation of a revised FE model that incorporates the necessary changes seamlessly.</w:t>
      </w:r>
    </w:p>
    <w:tbl>
      <w:tblPr>
        <w:tblStyle w:val="TableGrid"/>
        <w:tblW w:w="5000" w:type="pct"/>
        <w:tblLook w:val="04A0" w:firstRow="1" w:lastRow="0" w:firstColumn="1" w:lastColumn="0" w:noHBand="0" w:noVBand="1"/>
      </w:tblPr>
      <w:tblGrid>
        <w:gridCol w:w="2240"/>
        <w:gridCol w:w="863"/>
        <w:gridCol w:w="1429"/>
        <w:gridCol w:w="2494"/>
        <w:gridCol w:w="2895"/>
      </w:tblGrid>
      <w:tr w:rsidR="00FB59B7" w:rsidRPr="00DD53BC" w14:paraId="0CBF1744" w14:textId="77777777" w:rsidTr="00985E95">
        <w:tc>
          <w:tcPr>
            <w:tcW w:w="1564" w:type="pct"/>
            <w:gridSpan w:val="2"/>
            <w:tcBorders>
              <w:top w:val="nil"/>
              <w:left w:val="nil"/>
              <w:bottom w:val="nil"/>
              <w:right w:val="nil"/>
            </w:tcBorders>
            <w:vAlign w:val="center"/>
          </w:tcPr>
          <w:p w14:paraId="553E48F8" w14:textId="5242EB08" w:rsidR="005531F9" w:rsidRDefault="005531F9" w:rsidP="000B7B0C">
            <w:pPr>
              <w:pStyle w:val="chuthichhinh"/>
            </w:pPr>
            <w:bookmarkStart w:id="74" w:name="_Ref188707527"/>
            <w:r>
              <w:t>Flowchart of hybrid updating-optimiser MOFDA of MATLAB, SAP2000</w:t>
            </w:r>
            <w:r w:rsidR="00226C1E">
              <w:t>,</w:t>
            </w:r>
            <w:r>
              <w:t xml:space="preserve"> and SM ToolBox</w:t>
            </w:r>
            <w:bookmarkEnd w:id="74"/>
          </w:p>
        </w:tc>
        <w:tc>
          <w:tcPr>
            <w:tcW w:w="3436" w:type="pct"/>
            <w:gridSpan w:val="3"/>
            <w:tcBorders>
              <w:top w:val="nil"/>
              <w:left w:val="nil"/>
              <w:bottom w:val="nil"/>
              <w:right w:val="nil"/>
            </w:tcBorders>
            <w:vAlign w:val="center"/>
          </w:tcPr>
          <w:p w14:paraId="51823F31" w14:textId="1E515D9B" w:rsidR="005531F9" w:rsidRDefault="001D2215" w:rsidP="00991CD9">
            <w:pPr>
              <w:pStyle w:val="banggiua"/>
            </w:pPr>
            <w:r>
              <w:rPr>
                <w:noProof/>
              </w:rPr>
              <w:drawing>
                <wp:inline distT="0" distB="0" distL="0" distR="0" wp14:anchorId="3280D6DB" wp14:editId="70DFA6C8">
                  <wp:extent cx="3654386" cy="7479102"/>
                  <wp:effectExtent l="0" t="0" r="3810" b="7620"/>
                  <wp:docPr id="19488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4350" name=""/>
                          <pic:cNvPicPr/>
                        </pic:nvPicPr>
                        <pic:blipFill>
                          <a:blip r:embed="rId111"/>
                          <a:stretch>
                            <a:fillRect/>
                          </a:stretch>
                        </pic:blipFill>
                        <pic:spPr>
                          <a:xfrm>
                            <a:off x="0" y="0"/>
                            <a:ext cx="3711806" cy="7596619"/>
                          </a:xfrm>
                          <a:prstGeom prst="rect">
                            <a:avLst/>
                          </a:prstGeom>
                        </pic:spPr>
                      </pic:pic>
                    </a:graphicData>
                  </a:graphic>
                </wp:inline>
              </w:drawing>
            </w:r>
          </w:p>
        </w:tc>
      </w:tr>
      <w:tr w:rsidR="00711C4C" w14:paraId="6FFD80AA" w14:textId="77777777" w:rsidTr="0057300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129" w:type="pct"/>
          </w:tcPr>
          <w:p w14:paraId="024F31A2" w14:textId="77777777" w:rsidR="00711C4C" w:rsidRDefault="00711C4C" w:rsidP="00991CD9">
            <w:pPr>
              <w:pStyle w:val="banggiua"/>
            </w:pPr>
            <w:r w:rsidRPr="009003F3">
              <w:rPr>
                <w:noProof/>
              </w:rPr>
              <w:drawing>
                <wp:inline distT="0" distB="0" distL="0" distR="0" wp14:anchorId="5439CED6" wp14:editId="48C0BA8A">
                  <wp:extent cx="925323" cy="1099089"/>
                  <wp:effectExtent l="0" t="0" r="8255" b="6350"/>
                  <wp:docPr id="1125074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931431" cy="1106344"/>
                          </a:xfrm>
                          <a:prstGeom prst="rect">
                            <a:avLst/>
                          </a:prstGeom>
                          <a:noFill/>
                          <a:ln>
                            <a:noFill/>
                          </a:ln>
                        </pic:spPr>
                      </pic:pic>
                    </a:graphicData>
                  </a:graphic>
                </wp:inline>
              </w:drawing>
            </w:r>
          </w:p>
        </w:tc>
        <w:tc>
          <w:tcPr>
            <w:tcW w:w="1155" w:type="pct"/>
            <w:gridSpan w:val="2"/>
          </w:tcPr>
          <w:p w14:paraId="332FD03F" w14:textId="77777777" w:rsidR="00711C4C" w:rsidRDefault="00711C4C" w:rsidP="00991CD9">
            <w:pPr>
              <w:pStyle w:val="banggiua"/>
            </w:pPr>
            <w:r w:rsidRPr="00B83BA2">
              <w:rPr>
                <w:noProof/>
              </w:rPr>
              <w:drawing>
                <wp:inline distT="0" distB="0" distL="0" distR="0" wp14:anchorId="24C10EF6" wp14:editId="1D67AA24">
                  <wp:extent cx="1020987" cy="940902"/>
                  <wp:effectExtent l="0" t="0" r="8255" b="0"/>
                  <wp:docPr id="1167967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027268" cy="946691"/>
                          </a:xfrm>
                          <a:prstGeom prst="rect">
                            <a:avLst/>
                          </a:prstGeom>
                          <a:noFill/>
                          <a:ln>
                            <a:noFill/>
                          </a:ln>
                        </pic:spPr>
                      </pic:pic>
                    </a:graphicData>
                  </a:graphic>
                </wp:inline>
              </w:drawing>
            </w:r>
          </w:p>
        </w:tc>
        <w:tc>
          <w:tcPr>
            <w:tcW w:w="1257" w:type="pct"/>
          </w:tcPr>
          <w:p w14:paraId="4C54C3CD" w14:textId="77777777" w:rsidR="00711C4C" w:rsidRDefault="00711C4C" w:rsidP="00991CD9">
            <w:pPr>
              <w:pStyle w:val="banggiua"/>
            </w:pPr>
            <w:r w:rsidRPr="00E107D4">
              <w:rPr>
                <w:noProof/>
              </w:rPr>
              <w:drawing>
                <wp:inline distT="0" distB="0" distL="0" distR="0" wp14:anchorId="2CF6F874" wp14:editId="19A637A9">
                  <wp:extent cx="953668" cy="722621"/>
                  <wp:effectExtent l="0" t="0" r="0" b="1905"/>
                  <wp:docPr id="979074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961159" cy="728297"/>
                          </a:xfrm>
                          <a:prstGeom prst="rect">
                            <a:avLst/>
                          </a:prstGeom>
                          <a:noFill/>
                          <a:ln>
                            <a:noFill/>
                          </a:ln>
                        </pic:spPr>
                      </pic:pic>
                    </a:graphicData>
                  </a:graphic>
                </wp:inline>
              </w:drawing>
            </w:r>
          </w:p>
        </w:tc>
        <w:tc>
          <w:tcPr>
            <w:tcW w:w="1459" w:type="pct"/>
          </w:tcPr>
          <w:p w14:paraId="6AE861D1" w14:textId="77777777" w:rsidR="00711C4C" w:rsidRDefault="00711C4C" w:rsidP="00991CD9">
            <w:pPr>
              <w:pStyle w:val="banggiua"/>
            </w:pPr>
            <w:r w:rsidRPr="00910970">
              <w:rPr>
                <w:noProof/>
              </w:rPr>
              <w:drawing>
                <wp:inline distT="0" distB="0" distL="0" distR="0" wp14:anchorId="18B206BE" wp14:editId="00B97148">
                  <wp:extent cx="746079" cy="662449"/>
                  <wp:effectExtent l="0" t="0" r="0" b="4445"/>
                  <wp:docPr id="1331064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753419" cy="668966"/>
                          </a:xfrm>
                          <a:prstGeom prst="rect">
                            <a:avLst/>
                          </a:prstGeom>
                          <a:noFill/>
                          <a:ln>
                            <a:noFill/>
                          </a:ln>
                        </pic:spPr>
                      </pic:pic>
                    </a:graphicData>
                  </a:graphic>
                </wp:inline>
              </w:drawing>
            </w:r>
          </w:p>
        </w:tc>
      </w:tr>
      <w:tr w:rsidR="00711C4C" w14:paraId="535FAA72" w14:textId="77777777" w:rsidTr="0057300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129" w:type="pct"/>
          </w:tcPr>
          <w:p w14:paraId="6B3DEFC4" w14:textId="77777777" w:rsidR="00711C4C" w:rsidRDefault="00711C4C" w:rsidP="00991CD9">
            <w:pPr>
              <w:pStyle w:val="banggiua"/>
            </w:pPr>
            <w:r>
              <w:t>a) A - Cross-section</w:t>
            </w:r>
          </w:p>
        </w:tc>
        <w:tc>
          <w:tcPr>
            <w:tcW w:w="1155" w:type="pct"/>
            <w:gridSpan w:val="2"/>
          </w:tcPr>
          <w:p w14:paraId="422435B4" w14:textId="77777777" w:rsidR="00711C4C" w:rsidRDefault="00711C4C" w:rsidP="00991CD9">
            <w:pPr>
              <w:pStyle w:val="banggiua"/>
            </w:pPr>
            <w:r>
              <w:t>b</w:t>
            </w:r>
            <w:r w:rsidRPr="00910970">
              <w:t xml:space="preserve">) </w:t>
            </w:r>
            <w:r>
              <w:t>B – Cross-section</w:t>
            </w:r>
          </w:p>
        </w:tc>
        <w:tc>
          <w:tcPr>
            <w:tcW w:w="1257" w:type="pct"/>
          </w:tcPr>
          <w:p w14:paraId="022D0BD7" w14:textId="77777777" w:rsidR="00711C4C" w:rsidRPr="005204A5" w:rsidRDefault="00711C4C" w:rsidP="00991CD9">
            <w:pPr>
              <w:pStyle w:val="banggiua"/>
            </w:pPr>
            <w:r w:rsidRPr="005204A5">
              <w:t>c) C, D - Cross-sec</w:t>
            </w:r>
            <w:r>
              <w:t>tion</w:t>
            </w:r>
          </w:p>
        </w:tc>
        <w:tc>
          <w:tcPr>
            <w:tcW w:w="1459" w:type="pct"/>
          </w:tcPr>
          <w:p w14:paraId="152BFB98" w14:textId="77777777" w:rsidR="00711C4C" w:rsidRDefault="00711C4C" w:rsidP="00991CD9">
            <w:pPr>
              <w:pStyle w:val="banggiua"/>
            </w:pPr>
            <w:r>
              <w:t>d</w:t>
            </w:r>
            <w:r w:rsidRPr="00910970">
              <w:t xml:space="preserve">) </w:t>
            </w:r>
            <w:r>
              <w:t>Tie Brace cross-section</w:t>
            </w:r>
          </w:p>
        </w:tc>
      </w:tr>
    </w:tbl>
    <w:p w14:paraId="181AB90C" w14:textId="48B6E8FA" w:rsidR="00711C4C" w:rsidRDefault="00711C4C" w:rsidP="00711C4C">
      <w:pPr>
        <w:pStyle w:val="chuthichhinh"/>
      </w:pPr>
      <w:bookmarkStart w:id="75" w:name="_Ref189392637"/>
      <w:r>
        <w:t xml:space="preserve">The optimized variables control the objective functions of Eq. </w:t>
      </w:r>
      <w:r>
        <w:fldChar w:fldCharType="begin"/>
      </w:r>
      <w:r>
        <w:instrText xml:space="preserve"> REF _Ref187755448 \h </w:instrText>
      </w:r>
      <w:r>
        <w:fldChar w:fldCharType="separate"/>
      </w:r>
      <w:r w:rsidR="009203E2" w:rsidRPr="00DD53BC">
        <w:t>(</w:t>
      </w:r>
      <w:r w:rsidR="009203E2">
        <w:rPr>
          <w:noProof/>
        </w:rPr>
        <w:t>20</w:t>
      </w:r>
      <w:r w:rsidR="009203E2" w:rsidRPr="00DD53BC">
        <w:t>)</w:t>
      </w:r>
      <w:r>
        <w:fldChar w:fldCharType="end"/>
      </w:r>
      <w:r>
        <w:t>.</w:t>
      </w:r>
      <w:bookmarkEnd w:id="7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F511C9" w14:paraId="11C85557" w14:textId="77777777" w:rsidTr="00E73E0F">
        <w:tc>
          <w:tcPr>
            <w:tcW w:w="5000" w:type="pct"/>
            <w:tcBorders>
              <w:top w:val="single" w:sz="4" w:space="0" w:color="auto"/>
              <w:bottom w:val="single" w:sz="4" w:space="0" w:color="auto"/>
            </w:tcBorders>
          </w:tcPr>
          <w:p w14:paraId="2CF6C3F5" w14:textId="77777777" w:rsidR="00F511C9" w:rsidRPr="008D1770" w:rsidRDefault="00F511C9" w:rsidP="00435BD2">
            <w:pPr>
              <w:pStyle w:val="bangtrai"/>
            </w:pPr>
            <w:r>
              <w:t>The codes to interact MATLAB with SAP2000 by SM ToolBox</w:t>
            </w:r>
          </w:p>
        </w:tc>
      </w:tr>
      <w:tr w:rsidR="00F511C9" w14:paraId="0AC40089" w14:textId="77777777" w:rsidTr="00E73E0F">
        <w:tc>
          <w:tcPr>
            <w:tcW w:w="5000" w:type="pct"/>
            <w:tcBorders>
              <w:top w:val="single" w:sz="4" w:space="0" w:color="auto"/>
              <w:bottom w:val="single" w:sz="4" w:space="0" w:color="auto"/>
            </w:tcBorders>
          </w:tcPr>
          <w:p w14:paraId="4D7E9B15" w14:textId="7D134246" w:rsidR="00F511C9" w:rsidRPr="008D1770" w:rsidRDefault="00F511C9" w:rsidP="00E73E0F">
            <w:pPr>
              <w:rPr>
                <w:rFonts w:ascii="Consolas" w:hAnsi="Consolas"/>
                <w:sz w:val="20"/>
              </w:rPr>
            </w:pPr>
            <w:r w:rsidRPr="008D1770">
              <w:rPr>
                <w:rFonts w:ascii="Consolas" w:hAnsi="Consolas"/>
                <w:color w:val="0E00FF"/>
                <w:sz w:val="20"/>
              </w:rPr>
              <w:t>spmd</w:t>
            </w:r>
          </w:p>
          <w:p w14:paraId="0D10627A" w14:textId="77777777" w:rsidR="00F511C9" w:rsidRPr="008D1770" w:rsidRDefault="00F511C9" w:rsidP="00E73E0F">
            <w:pPr>
              <w:rPr>
                <w:rFonts w:ascii="Consolas" w:hAnsi="Consolas"/>
                <w:sz w:val="20"/>
              </w:rPr>
            </w:pPr>
            <w:r w:rsidRPr="008D1770">
              <w:rPr>
                <w:rFonts w:ascii="Consolas" w:hAnsi="Consolas"/>
                <w:sz w:val="20"/>
              </w:rPr>
              <w:t xml:space="preserve">    </w:t>
            </w:r>
            <w:r w:rsidRPr="008D1770">
              <w:rPr>
                <w:rFonts w:ascii="Consolas" w:hAnsi="Consolas"/>
                <w:color w:val="008013"/>
                <w:sz w:val="20"/>
              </w:rPr>
              <w:t xml:space="preserve">% Open the </w:t>
            </w:r>
            <w:r>
              <w:rPr>
                <w:rFonts w:ascii="Consolas" w:hAnsi="Consolas"/>
                <w:color w:val="008013"/>
                <w:sz w:val="20"/>
              </w:rPr>
              <w:t xml:space="preserve">Sap2000 </w:t>
            </w:r>
            <w:r w:rsidRPr="008D1770">
              <w:rPr>
                <w:rFonts w:ascii="Consolas" w:hAnsi="Consolas"/>
                <w:color w:val="008013"/>
                <w:sz w:val="20"/>
              </w:rPr>
              <w:t>model</w:t>
            </w:r>
          </w:p>
          <w:p w14:paraId="489EA0BC" w14:textId="77777777" w:rsidR="00F511C9" w:rsidRPr="008B34C3" w:rsidRDefault="00F511C9" w:rsidP="00E73E0F">
            <w:pPr>
              <w:rPr>
                <w:rFonts w:ascii="Consolas" w:hAnsi="Consolas"/>
                <w:sz w:val="20"/>
              </w:rPr>
            </w:pPr>
            <w:r w:rsidRPr="00F60B52">
              <w:rPr>
                <w:rFonts w:ascii="Consolas" w:hAnsi="Consolas"/>
                <w:sz w:val="20"/>
              </w:rPr>
              <w:t xml:space="preserve">    </w:t>
            </w:r>
            <w:r w:rsidRPr="008B34C3">
              <w:rPr>
                <w:rFonts w:ascii="Consolas" w:hAnsi="Consolas"/>
                <w:sz w:val="20"/>
              </w:rPr>
              <w:t>SM.App(</w:t>
            </w:r>
            <w:r w:rsidRPr="008B34C3">
              <w:rPr>
                <w:rFonts w:ascii="Consolas" w:hAnsi="Consolas"/>
                <w:color w:val="A709F5"/>
                <w:sz w:val="20"/>
              </w:rPr>
              <w:t>'SAP'</w:t>
            </w:r>
            <w:r w:rsidRPr="008B34C3">
              <w:rPr>
                <w:rFonts w:ascii="Consolas" w:hAnsi="Consolas"/>
                <w:sz w:val="20"/>
              </w:rPr>
              <w:t>);</w:t>
            </w:r>
          </w:p>
          <w:p w14:paraId="088931E7" w14:textId="77777777" w:rsidR="00F511C9" w:rsidRPr="008B34C3" w:rsidRDefault="00F511C9" w:rsidP="00E73E0F">
            <w:pPr>
              <w:rPr>
                <w:rFonts w:ascii="Consolas" w:hAnsi="Consolas"/>
                <w:sz w:val="20"/>
              </w:rPr>
            </w:pPr>
            <w:r w:rsidRPr="008B34C3">
              <w:rPr>
                <w:rFonts w:ascii="Consolas" w:hAnsi="Consolas"/>
                <w:sz w:val="20"/>
              </w:rPr>
              <w:t xml:space="preserve">    SM.Ver(</w:t>
            </w:r>
            <w:r w:rsidRPr="008B34C3">
              <w:rPr>
                <w:rFonts w:ascii="Consolas" w:hAnsi="Consolas"/>
                <w:color w:val="A709F5"/>
                <w:sz w:val="20"/>
              </w:rPr>
              <w:t>'Version'</w:t>
            </w:r>
            <w:r w:rsidRPr="008B34C3">
              <w:rPr>
                <w:rFonts w:ascii="Consolas" w:hAnsi="Consolas"/>
                <w:sz w:val="20"/>
              </w:rPr>
              <w:t>);</w:t>
            </w:r>
          </w:p>
          <w:p w14:paraId="124C2A16" w14:textId="77777777" w:rsidR="00F511C9" w:rsidRPr="00570420" w:rsidRDefault="00F511C9" w:rsidP="00E73E0F">
            <w:pPr>
              <w:rPr>
                <w:rFonts w:ascii="Consolas" w:hAnsi="Consolas"/>
                <w:sz w:val="20"/>
              </w:rPr>
            </w:pPr>
            <w:r w:rsidRPr="008B34C3">
              <w:rPr>
                <w:rFonts w:ascii="Consolas" w:hAnsi="Consolas"/>
                <w:sz w:val="20"/>
              </w:rPr>
              <w:t xml:space="preserve">    </w:t>
            </w:r>
            <w:r w:rsidRPr="00570420">
              <w:rPr>
                <w:rFonts w:ascii="Consolas" w:hAnsi="Consolas"/>
                <w:sz w:val="20"/>
              </w:rPr>
              <w:t xml:space="preserve">ProgramPath = </w:t>
            </w:r>
            <w:r w:rsidRPr="00570420">
              <w:rPr>
                <w:rFonts w:ascii="Consolas" w:hAnsi="Consolas"/>
                <w:color w:val="A709F5"/>
                <w:sz w:val="20"/>
              </w:rPr>
              <w:t>'</w:t>
            </w:r>
            <w:r>
              <w:rPr>
                <w:rFonts w:ascii="Consolas" w:hAnsi="Consolas"/>
                <w:color w:val="A709F5"/>
                <w:sz w:val="20"/>
              </w:rPr>
              <w:t xml:space="preserve">path of </w:t>
            </w:r>
            <w:r w:rsidRPr="00570420">
              <w:rPr>
                <w:rFonts w:ascii="Consolas" w:hAnsi="Consolas"/>
                <w:color w:val="A709F5"/>
                <w:sz w:val="20"/>
              </w:rPr>
              <w:t>SAP2000.exe'</w:t>
            </w:r>
            <w:r w:rsidRPr="00570420">
              <w:rPr>
                <w:rFonts w:ascii="Consolas" w:hAnsi="Consolas"/>
                <w:sz w:val="20"/>
              </w:rPr>
              <w:t>;</w:t>
            </w:r>
          </w:p>
          <w:p w14:paraId="0EF74631" w14:textId="77777777" w:rsidR="00F511C9" w:rsidRPr="00570420" w:rsidRDefault="00F511C9" w:rsidP="00E73E0F">
            <w:pPr>
              <w:rPr>
                <w:rFonts w:ascii="Consolas" w:hAnsi="Consolas"/>
                <w:sz w:val="20"/>
              </w:rPr>
            </w:pPr>
            <w:r w:rsidRPr="00570420">
              <w:rPr>
                <w:rFonts w:ascii="Consolas" w:hAnsi="Consolas"/>
                <w:sz w:val="20"/>
              </w:rPr>
              <w:t xml:space="preserve">    APIDLLPath  = </w:t>
            </w:r>
            <w:r w:rsidRPr="00570420">
              <w:rPr>
                <w:rFonts w:ascii="Consolas" w:hAnsi="Consolas"/>
                <w:color w:val="A709F5"/>
                <w:sz w:val="20"/>
              </w:rPr>
              <w:t>'</w:t>
            </w:r>
            <w:r>
              <w:rPr>
                <w:rFonts w:ascii="Consolas" w:hAnsi="Consolas"/>
                <w:color w:val="A709F5"/>
                <w:sz w:val="20"/>
              </w:rPr>
              <w:t>path of</w:t>
            </w:r>
            <w:r w:rsidRPr="00570420">
              <w:rPr>
                <w:rFonts w:ascii="Consolas" w:hAnsi="Consolas"/>
                <w:color w:val="A709F5"/>
                <w:sz w:val="20"/>
              </w:rPr>
              <w:t xml:space="preserve"> SAP2000v1.dll'</w:t>
            </w:r>
            <w:r w:rsidRPr="00570420">
              <w:rPr>
                <w:rFonts w:ascii="Consolas" w:hAnsi="Consolas"/>
                <w:sz w:val="20"/>
              </w:rPr>
              <w:t>;</w:t>
            </w:r>
          </w:p>
          <w:p w14:paraId="3F4C821E" w14:textId="7E33EDA9" w:rsidR="00F511C9" w:rsidRPr="00570420" w:rsidRDefault="00F511C9" w:rsidP="00E73E0F">
            <w:pPr>
              <w:rPr>
                <w:rFonts w:ascii="Consolas" w:hAnsi="Consolas"/>
                <w:sz w:val="20"/>
              </w:rPr>
            </w:pPr>
            <w:r w:rsidRPr="00570420">
              <w:rPr>
                <w:rFonts w:ascii="Consolas" w:hAnsi="Consolas"/>
                <w:sz w:val="20"/>
              </w:rPr>
              <w:t xml:space="preserve">    [Sobj]      = SM.Helper.CreateObject(ProgramPath,APIDLLPath);</w:t>
            </w:r>
          </w:p>
          <w:p w14:paraId="75289B34" w14:textId="77777777" w:rsidR="00F511C9" w:rsidRPr="00570420" w:rsidRDefault="00F511C9" w:rsidP="00E73E0F">
            <w:pPr>
              <w:rPr>
                <w:rFonts w:ascii="Consolas" w:hAnsi="Consolas"/>
                <w:sz w:val="20"/>
              </w:rPr>
            </w:pPr>
            <w:r w:rsidRPr="00570420">
              <w:rPr>
                <w:rFonts w:ascii="Consolas" w:hAnsi="Consolas"/>
                <w:sz w:val="20"/>
              </w:rPr>
              <w:t xml:space="preserve">    [Smdl]      = SM.SapModel();</w:t>
            </w:r>
          </w:p>
          <w:p w14:paraId="31D6FFB8" w14:textId="77777777" w:rsidR="00F511C9" w:rsidRPr="00570420" w:rsidRDefault="00F511C9" w:rsidP="00E73E0F">
            <w:pPr>
              <w:rPr>
                <w:rFonts w:ascii="Consolas" w:hAnsi="Consolas"/>
                <w:sz w:val="20"/>
              </w:rPr>
            </w:pPr>
            <w:r w:rsidRPr="00570420">
              <w:rPr>
                <w:rFonts w:ascii="Consolas" w:hAnsi="Consolas"/>
                <w:sz w:val="20"/>
              </w:rPr>
              <w:t xml:space="preserve">    SM.ApplicationStart;</w:t>
            </w:r>
          </w:p>
          <w:p w14:paraId="201D09FE" w14:textId="77777777" w:rsidR="00F511C9" w:rsidRPr="008D1770" w:rsidRDefault="00F511C9" w:rsidP="00E73E0F">
            <w:pPr>
              <w:rPr>
                <w:rFonts w:ascii="Consolas" w:hAnsi="Consolas"/>
                <w:sz w:val="20"/>
              </w:rPr>
            </w:pPr>
            <w:r w:rsidRPr="008D1770">
              <w:rPr>
                <w:rFonts w:ascii="Consolas" w:hAnsi="Consolas"/>
                <w:sz w:val="20"/>
              </w:rPr>
              <w:t xml:space="preserve">    SM.Hide</w:t>
            </w:r>
          </w:p>
          <w:p w14:paraId="15150814" w14:textId="77777777" w:rsidR="00F511C9" w:rsidRPr="008D1770" w:rsidRDefault="00F511C9" w:rsidP="00E73E0F">
            <w:pPr>
              <w:rPr>
                <w:rFonts w:ascii="Consolas" w:hAnsi="Consolas"/>
                <w:sz w:val="20"/>
              </w:rPr>
            </w:pPr>
            <w:r w:rsidRPr="008D1770">
              <w:rPr>
                <w:rFonts w:ascii="Consolas" w:hAnsi="Consolas"/>
                <w:sz w:val="20"/>
              </w:rPr>
              <w:t xml:space="preserve">    SM.File.OpenFile(</w:t>
            </w:r>
            <w:r w:rsidRPr="008D1770">
              <w:rPr>
                <w:rFonts w:ascii="Consolas" w:hAnsi="Consolas"/>
                <w:color w:val="A709F5"/>
                <w:sz w:val="20"/>
              </w:rPr>
              <w:t>'</w:t>
            </w:r>
            <w:r>
              <w:rPr>
                <w:rFonts w:ascii="Consolas" w:hAnsi="Consolas"/>
                <w:color w:val="A709F5"/>
                <w:sz w:val="20"/>
              </w:rPr>
              <w:t>Sap2000_</w:t>
            </w:r>
            <w:r w:rsidRPr="008D1770">
              <w:rPr>
                <w:rFonts w:ascii="Consolas" w:hAnsi="Consolas"/>
                <w:color w:val="A709F5"/>
                <w:sz w:val="20"/>
              </w:rPr>
              <w:t>model.sdb'</w:t>
            </w:r>
            <w:r w:rsidRPr="008D1770">
              <w:rPr>
                <w:rFonts w:ascii="Consolas" w:hAnsi="Consolas"/>
                <w:sz w:val="20"/>
              </w:rPr>
              <w:t xml:space="preserve">); </w:t>
            </w:r>
          </w:p>
          <w:p w14:paraId="62E3A095" w14:textId="77777777" w:rsidR="00F511C9" w:rsidRPr="008D1770" w:rsidRDefault="00F511C9" w:rsidP="00E73E0F">
            <w:pPr>
              <w:rPr>
                <w:rFonts w:ascii="Consolas" w:hAnsi="Consolas"/>
                <w:sz w:val="20"/>
              </w:rPr>
            </w:pPr>
            <w:r w:rsidRPr="008D1770">
              <w:rPr>
                <w:rFonts w:ascii="Consolas" w:hAnsi="Consolas"/>
                <w:sz w:val="20"/>
              </w:rPr>
              <w:t xml:space="preserve">    </w:t>
            </w:r>
            <w:r w:rsidRPr="008D1770">
              <w:rPr>
                <w:rFonts w:ascii="Consolas" w:hAnsi="Consolas"/>
                <w:color w:val="008013"/>
                <w:sz w:val="20"/>
              </w:rPr>
              <w:t xml:space="preserve">% </w:t>
            </w:r>
            <w:r>
              <w:rPr>
                <w:rFonts w:ascii="Consolas" w:hAnsi="Consolas"/>
                <w:color w:val="008013"/>
                <w:sz w:val="20"/>
              </w:rPr>
              <w:t>Create</w:t>
            </w:r>
            <w:r w:rsidRPr="008D1770">
              <w:rPr>
                <w:rFonts w:ascii="Consolas" w:hAnsi="Consolas"/>
                <w:color w:val="008013"/>
                <w:sz w:val="20"/>
              </w:rPr>
              <w:t xml:space="preserve"> the </w:t>
            </w:r>
            <w:r>
              <w:rPr>
                <w:rFonts w:ascii="Consolas" w:hAnsi="Consolas"/>
                <w:color w:val="008013"/>
                <w:sz w:val="20"/>
              </w:rPr>
              <w:t>duplicated</w:t>
            </w:r>
            <w:r w:rsidRPr="008D1770">
              <w:rPr>
                <w:rFonts w:ascii="Consolas" w:hAnsi="Consolas"/>
                <w:color w:val="008013"/>
                <w:sz w:val="20"/>
              </w:rPr>
              <w:t xml:space="preserve"> model</w:t>
            </w:r>
            <w:r>
              <w:rPr>
                <w:rFonts w:ascii="Consolas" w:hAnsi="Consolas"/>
                <w:color w:val="008013"/>
                <w:sz w:val="20"/>
              </w:rPr>
              <w:t>s for paralell computation</w:t>
            </w:r>
            <w:r w:rsidRPr="008D1770">
              <w:rPr>
                <w:rFonts w:ascii="Consolas" w:hAnsi="Consolas"/>
                <w:color w:val="008013"/>
                <w:sz w:val="20"/>
              </w:rPr>
              <w:t xml:space="preserve"> </w:t>
            </w:r>
          </w:p>
          <w:p w14:paraId="5194729B" w14:textId="77777777" w:rsidR="00F511C9" w:rsidRPr="008D1770" w:rsidRDefault="00F511C9" w:rsidP="00E73E0F">
            <w:pPr>
              <w:rPr>
                <w:rFonts w:ascii="Consolas" w:hAnsi="Consolas"/>
                <w:sz w:val="20"/>
              </w:rPr>
            </w:pPr>
            <w:r w:rsidRPr="008D1770">
              <w:rPr>
                <w:rFonts w:ascii="Consolas" w:hAnsi="Consolas"/>
                <w:sz w:val="20"/>
              </w:rPr>
              <w:t xml:space="preserve">    name_new = sprintf(</w:t>
            </w:r>
            <w:r w:rsidRPr="008D1770">
              <w:rPr>
                <w:rFonts w:ascii="Consolas" w:hAnsi="Consolas"/>
                <w:color w:val="A709F5"/>
                <w:sz w:val="20"/>
              </w:rPr>
              <w:t>'Sap</w:t>
            </w:r>
            <w:r>
              <w:rPr>
                <w:rFonts w:ascii="Consolas" w:hAnsi="Consolas"/>
                <w:color w:val="A709F5"/>
                <w:sz w:val="20"/>
              </w:rPr>
              <w:t>2000</w:t>
            </w:r>
            <w:r w:rsidRPr="008D1770">
              <w:rPr>
                <w:rFonts w:ascii="Consolas" w:hAnsi="Consolas"/>
                <w:color w:val="A709F5"/>
                <w:sz w:val="20"/>
              </w:rPr>
              <w:t>_</w:t>
            </w:r>
            <w:r>
              <w:rPr>
                <w:rFonts w:ascii="Consolas" w:hAnsi="Consolas"/>
                <w:color w:val="A709F5"/>
                <w:sz w:val="20"/>
              </w:rPr>
              <w:t>model</w:t>
            </w:r>
            <w:r w:rsidRPr="008D1770">
              <w:rPr>
                <w:rFonts w:ascii="Consolas" w:hAnsi="Consolas"/>
                <w:color w:val="A709F5"/>
                <w:sz w:val="20"/>
              </w:rPr>
              <w:t>_%d.sdb'</w:t>
            </w:r>
            <w:r w:rsidRPr="008D1770">
              <w:rPr>
                <w:rFonts w:ascii="Consolas" w:hAnsi="Consolas"/>
                <w:sz w:val="20"/>
              </w:rPr>
              <w:t>,spmdIndex);</w:t>
            </w:r>
          </w:p>
          <w:p w14:paraId="46FD9586" w14:textId="77777777" w:rsidR="00F511C9" w:rsidRPr="008D1770" w:rsidRDefault="00F511C9" w:rsidP="00E73E0F">
            <w:pPr>
              <w:rPr>
                <w:rFonts w:ascii="Consolas" w:hAnsi="Consolas"/>
                <w:sz w:val="20"/>
              </w:rPr>
            </w:pPr>
            <w:r w:rsidRPr="008D1770">
              <w:rPr>
                <w:rFonts w:ascii="Consolas" w:hAnsi="Consolas"/>
                <w:sz w:val="20"/>
              </w:rPr>
              <w:t xml:space="preserve">    path_new = fullfile(pwd,</w:t>
            </w:r>
            <w:r w:rsidRPr="008D1770">
              <w:rPr>
                <w:rFonts w:ascii="Consolas" w:hAnsi="Consolas"/>
                <w:color w:val="A709F5"/>
                <w:sz w:val="20"/>
              </w:rPr>
              <w:t>'Sap</w:t>
            </w:r>
            <w:r>
              <w:rPr>
                <w:rFonts w:ascii="Consolas" w:hAnsi="Consolas"/>
                <w:color w:val="A709F5"/>
                <w:sz w:val="20"/>
              </w:rPr>
              <w:t>2000</w:t>
            </w:r>
            <w:r w:rsidRPr="008D1770">
              <w:rPr>
                <w:rFonts w:ascii="Consolas" w:hAnsi="Consolas"/>
                <w:color w:val="A709F5"/>
                <w:sz w:val="20"/>
              </w:rPr>
              <w:t>_</w:t>
            </w:r>
            <w:r>
              <w:rPr>
                <w:rFonts w:ascii="Consolas" w:hAnsi="Consolas"/>
                <w:color w:val="A709F5"/>
                <w:sz w:val="20"/>
              </w:rPr>
              <w:t>model</w:t>
            </w:r>
            <w:r w:rsidRPr="008D1770">
              <w:rPr>
                <w:rFonts w:ascii="Consolas" w:hAnsi="Consolas"/>
                <w:color w:val="A709F5"/>
                <w:sz w:val="20"/>
              </w:rPr>
              <w:t>'</w:t>
            </w:r>
            <w:r w:rsidRPr="008D1770">
              <w:rPr>
                <w:rFonts w:ascii="Consolas" w:hAnsi="Consolas"/>
                <w:sz w:val="20"/>
              </w:rPr>
              <w:t>);</w:t>
            </w:r>
          </w:p>
          <w:p w14:paraId="095E2121" w14:textId="77777777" w:rsidR="00F511C9" w:rsidRPr="008D1770" w:rsidRDefault="00F511C9" w:rsidP="00E73E0F">
            <w:pPr>
              <w:rPr>
                <w:rFonts w:ascii="Consolas" w:hAnsi="Consolas"/>
                <w:sz w:val="20"/>
              </w:rPr>
            </w:pPr>
            <w:r w:rsidRPr="008D1770">
              <w:rPr>
                <w:rFonts w:ascii="Consolas" w:hAnsi="Consolas"/>
                <w:sz w:val="20"/>
              </w:rPr>
              <w:t xml:space="preserve">    mkdir(path_new,num2str(spmdIndex));</w:t>
            </w:r>
          </w:p>
          <w:p w14:paraId="7B29B498" w14:textId="77777777" w:rsidR="00F511C9" w:rsidRPr="008D1770" w:rsidRDefault="00F511C9" w:rsidP="00E73E0F">
            <w:pPr>
              <w:rPr>
                <w:rFonts w:ascii="Consolas" w:hAnsi="Consolas"/>
                <w:sz w:val="20"/>
              </w:rPr>
            </w:pPr>
            <w:r w:rsidRPr="008D1770">
              <w:rPr>
                <w:rFonts w:ascii="Consolas" w:hAnsi="Consolas"/>
                <w:sz w:val="20"/>
              </w:rPr>
              <w:t xml:space="preserve">    path_new = fullfile(pwd,</w:t>
            </w:r>
            <w:r w:rsidRPr="008D1770">
              <w:rPr>
                <w:rFonts w:ascii="Consolas" w:hAnsi="Consolas"/>
                <w:color w:val="A709F5"/>
                <w:sz w:val="20"/>
              </w:rPr>
              <w:t>'Sap</w:t>
            </w:r>
            <w:r>
              <w:rPr>
                <w:rFonts w:ascii="Consolas" w:hAnsi="Consolas"/>
                <w:color w:val="A709F5"/>
                <w:sz w:val="20"/>
              </w:rPr>
              <w:t>2000</w:t>
            </w:r>
            <w:r w:rsidRPr="008D1770">
              <w:rPr>
                <w:rFonts w:ascii="Consolas" w:hAnsi="Consolas"/>
                <w:color w:val="A709F5"/>
                <w:sz w:val="20"/>
              </w:rPr>
              <w:t>_</w:t>
            </w:r>
            <w:r>
              <w:rPr>
                <w:rFonts w:ascii="Consolas" w:hAnsi="Consolas"/>
                <w:color w:val="A709F5"/>
                <w:sz w:val="20"/>
              </w:rPr>
              <w:t>model</w:t>
            </w:r>
            <w:r w:rsidRPr="008D1770">
              <w:rPr>
                <w:rFonts w:ascii="Consolas" w:hAnsi="Consolas"/>
                <w:color w:val="A709F5"/>
                <w:sz w:val="20"/>
              </w:rPr>
              <w:t>'</w:t>
            </w:r>
            <w:r w:rsidRPr="008D1770">
              <w:rPr>
                <w:rFonts w:ascii="Consolas" w:hAnsi="Consolas"/>
                <w:sz w:val="20"/>
              </w:rPr>
              <w:t>,num2str(spmdIndex),name_new);</w:t>
            </w:r>
          </w:p>
          <w:p w14:paraId="0A02219C" w14:textId="77777777" w:rsidR="00F511C9" w:rsidRDefault="00F511C9" w:rsidP="00E73E0F">
            <w:pPr>
              <w:rPr>
                <w:rFonts w:ascii="Consolas" w:hAnsi="Consolas"/>
                <w:sz w:val="20"/>
              </w:rPr>
            </w:pPr>
            <w:r w:rsidRPr="008D1770">
              <w:rPr>
                <w:rFonts w:ascii="Consolas" w:hAnsi="Consolas"/>
                <w:sz w:val="20"/>
              </w:rPr>
              <w:t xml:space="preserve">    ret=SM.File.Save(</w:t>
            </w:r>
            <w:r w:rsidRPr="008D1770">
              <w:rPr>
                <w:rFonts w:ascii="Consolas" w:hAnsi="Consolas"/>
                <w:color w:val="A709F5"/>
                <w:sz w:val="20"/>
              </w:rPr>
              <w:t>'FileName'</w:t>
            </w:r>
            <w:r w:rsidRPr="008D1770">
              <w:rPr>
                <w:rFonts w:ascii="Consolas" w:hAnsi="Consolas"/>
                <w:sz w:val="20"/>
              </w:rPr>
              <w:t>, path_new);</w:t>
            </w:r>
          </w:p>
          <w:p w14:paraId="0ED010DA" w14:textId="3C0EC5E7" w:rsidR="00F511C9" w:rsidRPr="008D1770" w:rsidRDefault="00F511C9" w:rsidP="00E73E0F">
            <w:pPr>
              <w:rPr>
                <w:rFonts w:ascii="Consolas" w:hAnsi="Consolas"/>
                <w:sz w:val="20"/>
              </w:rPr>
            </w:pPr>
            <w:r w:rsidRPr="008D1770">
              <w:rPr>
                <w:rFonts w:ascii="Consolas" w:hAnsi="Consolas"/>
                <w:sz w:val="20"/>
              </w:rPr>
              <w:t xml:space="preserve"> </w:t>
            </w:r>
            <w:r>
              <w:rPr>
                <w:rFonts w:ascii="Consolas" w:hAnsi="Consolas"/>
                <w:sz w:val="20"/>
              </w:rPr>
              <w:t xml:space="preserve">   </w:t>
            </w:r>
            <w:r w:rsidRPr="008D1770">
              <w:rPr>
                <w:rFonts w:ascii="Consolas" w:hAnsi="Consolas"/>
                <w:color w:val="008013"/>
                <w:sz w:val="20"/>
              </w:rPr>
              <w:t xml:space="preserve">% </w:t>
            </w:r>
            <w:r>
              <w:rPr>
                <w:rFonts w:ascii="Consolas" w:hAnsi="Consolas"/>
                <w:color w:val="008013"/>
                <w:sz w:val="20"/>
              </w:rPr>
              <w:t>Calculate the fitness from Sap2000 model</w:t>
            </w:r>
            <w:r w:rsidRPr="008D1770">
              <w:rPr>
                <w:rFonts w:ascii="Consolas" w:hAnsi="Consolas"/>
                <w:color w:val="008013"/>
                <w:sz w:val="20"/>
              </w:rPr>
              <w:t xml:space="preserve"> </w:t>
            </w:r>
          </w:p>
          <w:p w14:paraId="5F2330FE" w14:textId="77777777" w:rsidR="00F511C9" w:rsidRPr="008D1770" w:rsidRDefault="00F511C9" w:rsidP="00E73E0F">
            <w:pPr>
              <w:rPr>
                <w:rFonts w:ascii="Consolas" w:hAnsi="Consolas"/>
                <w:sz w:val="20"/>
              </w:rPr>
            </w:pPr>
            <w:r w:rsidRPr="008D1770">
              <w:rPr>
                <w:rFonts w:ascii="Consolas" w:hAnsi="Consolas"/>
                <w:sz w:val="20"/>
              </w:rPr>
              <w:t xml:space="preserve">    fit</w:t>
            </w:r>
            <w:r>
              <w:rPr>
                <w:rFonts w:ascii="Consolas" w:hAnsi="Consolas"/>
                <w:sz w:val="20"/>
              </w:rPr>
              <w:t>ness</w:t>
            </w:r>
            <w:r w:rsidRPr="008D1770">
              <w:rPr>
                <w:rFonts w:ascii="Consolas" w:hAnsi="Consolas"/>
                <w:sz w:val="20"/>
              </w:rPr>
              <w:t xml:space="preserve"> = Sap</w:t>
            </w:r>
            <w:r>
              <w:rPr>
                <w:rFonts w:ascii="Consolas" w:hAnsi="Consolas"/>
                <w:sz w:val="20"/>
              </w:rPr>
              <w:t>2000</w:t>
            </w:r>
            <w:r w:rsidRPr="008D1770">
              <w:rPr>
                <w:rFonts w:ascii="Consolas" w:hAnsi="Consolas"/>
                <w:sz w:val="20"/>
              </w:rPr>
              <w:t>_</w:t>
            </w:r>
            <w:r>
              <w:rPr>
                <w:rFonts w:ascii="Consolas" w:hAnsi="Consolas"/>
                <w:sz w:val="20"/>
              </w:rPr>
              <w:t>model</w:t>
            </w:r>
            <w:r w:rsidRPr="008D1770">
              <w:rPr>
                <w:rFonts w:ascii="Consolas" w:hAnsi="Consolas"/>
                <w:sz w:val="20"/>
              </w:rPr>
              <w:t>(X);</w:t>
            </w:r>
          </w:p>
          <w:p w14:paraId="641B6A25" w14:textId="77777777" w:rsidR="00F511C9" w:rsidRPr="00686D4D" w:rsidRDefault="00F511C9" w:rsidP="00E73E0F">
            <w:pPr>
              <w:rPr>
                <w:rFonts w:ascii="Consolas" w:hAnsi="Consolas"/>
                <w:sz w:val="20"/>
              </w:rPr>
            </w:pPr>
            <w:r w:rsidRPr="008D1770">
              <w:rPr>
                <w:rFonts w:ascii="Consolas" w:hAnsi="Consolas"/>
                <w:color w:val="0E00FF"/>
                <w:sz w:val="20"/>
              </w:rPr>
              <w:t>end</w:t>
            </w:r>
          </w:p>
        </w:tc>
      </w:tr>
    </w:tbl>
    <w:p w14:paraId="210B9050" w14:textId="64CED409" w:rsidR="00C862EA" w:rsidRDefault="00280E62" w:rsidP="00280E62">
      <w:pPr>
        <w:pStyle w:val="muc1"/>
      </w:pPr>
      <w:r>
        <w:t>Results and Discussions</w:t>
      </w:r>
    </w:p>
    <w:p w14:paraId="19A21CBF" w14:textId="21D1912A" w:rsidR="00D41C4B" w:rsidRDefault="00764A2E" w:rsidP="00D41C4B">
      <w:pPr>
        <w:pStyle w:val="thuong"/>
      </w:pPr>
      <w:r>
        <w:t xml:space="preserve">The MOFDA algorithm </w:t>
      </w:r>
      <w:r w:rsidR="009E7EEC">
        <w:t>optimizes</w:t>
      </w:r>
      <w:r>
        <w:t xml:space="preserve"> the </w:t>
      </w:r>
      <w:r w:rsidR="009E7EEC" w:rsidRPr="009E7EEC">
        <w:t>ste</w:t>
      </w:r>
      <w:r>
        <w:t>el frame structure at the Dong Bai ferry terminal with carefully chosen parameters to ensure efficiency and precision. The initial algorithm parameters are defined as follows:</w:t>
      </w:r>
      <w:r w:rsidRPr="00694499">
        <w:t xml:space="preserve"> the total number of search</w:t>
      </w:r>
      <w:r>
        <w:t>ing</w:t>
      </w:r>
      <w:r w:rsidRPr="00694499">
        <w:t xml:space="preserve"> </w:t>
      </w:r>
      <w:r>
        <w:t>flow</w:t>
      </w:r>
      <w:r w:rsidRPr="00694499">
        <w:t xml:space="preserve">s is 100, the maximum number of </w:t>
      </w:r>
      <w:r>
        <w:t>iterations</w:t>
      </w:r>
      <w:r w:rsidRPr="00694499">
        <w:t xml:space="preserve"> is </w:t>
      </w:r>
      <w:r w:rsidR="00BA699D">
        <w:t>2</w:t>
      </w:r>
      <w:r w:rsidRPr="00694499">
        <w:t xml:space="preserve">00, </w:t>
      </w:r>
      <w:r>
        <w:t xml:space="preserve">and </w:t>
      </w:r>
      <w:r w:rsidRPr="00694499">
        <w:t>other parameters are set by default values ​​as introduced in the algorithm.</w:t>
      </w:r>
      <w:r>
        <w:t xml:space="preserve"> In addition, the optimization process focuses on </w:t>
      </w:r>
      <w:r w:rsidRPr="00052D39">
        <w:rPr>
          <w:rStyle w:val="Strong"/>
          <w:b w:val="0"/>
          <w:bCs w:val="0"/>
        </w:rPr>
        <w:t>seven key design variables</w:t>
      </w:r>
      <w:r>
        <w:t xml:space="preserve">, representing the dimensions of the frame cross-sections. The arrangement and significance of these variables in the frame design are illustrated in </w:t>
      </w:r>
      <w:r w:rsidR="006B3E92">
        <w:fldChar w:fldCharType="begin"/>
      </w:r>
      <w:r w:rsidR="006B3E92">
        <w:instrText xml:space="preserve"> REF _Ref189392637 \n \h </w:instrText>
      </w:r>
      <w:r w:rsidR="006B3E92">
        <w:fldChar w:fldCharType="separate"/>
      </w:r>
      <w:r w:rsidR="009203E2">
        <w:t>Fig. 18</w:t>
      </w:r>
      <w:r w:rsidR="006B3E92">
        <w:fldChar w:fldCharType="end"/>
      </w:r>
      <w:r>
        <w:t>, providing an apparent reference for their role in the optimization.</w:t>
      </w:r>
      <w:r w:rsidR="007D2B23">
        <w:t xml:space="preserve"> In addition, the optimal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7D2B23">
        <w:t xml:space="preserve"> for the objective functions </w:t>
      </w:r>
      <w:r w:rsidR="00DE55C1">
        <w:t xml:space="preserve">Eq. </w:t>
      </w:r>
      <w:r w:rsidR="00DE55C1">
        <w:fldChar w:fldCharType="begin"/>
      </w:r>
      <w:r w:rsidR="00DE55C1">
        <w:instrText xml:space="preserve"> REF _Ref187755448 \h </w:instrText>
      </w:r>
      <w:r w:rsidR="00DE55C1">
        <w:fldChar w:fldCharType="separate"/>
      </w:r>
      <w:r w:rsidR="009203E2" w:rsidRPr="00DD53BC">
        <w:t>(</w:t>
      </w:r>
      <w:r w:rsidR="009203E2">
        <w:rPr>
          <w:noProof/>
        </w:rPr>
        <w:t>20</w:t>
      </w:r>
      <w:r w:rsidR="009203E2" w:rsidRPr="00DD53BC">
        <w:t>)</w:t>
      </w:r>
      <w:r w:rsidR="00DE55C1">
        <w:fldChar w:fldCharType="end"/>
      </w:r>
      <w:r w:rsidR="00DE55C1">
        <w:t xml:space="preserve"> </w:t>
      </w:r>
      <w:r w:rsidR="009E7EEC">
        <w:t>is</w:t>
      </w:r>
      <w:r w:rsidR="007D2B23">
        <w:t xml:space="preserve"> defined within the following carefully search</w:t>
      </w:r>
      <w:r w:rsidR="009E7EEC">
        <w:t>ed</w:t>
      </w:r>
      <w:r w:rsidR="007D2B23">
        <w:t xml:space="preserve"> space: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∈[50,500]</m:t>
        </m:r>
      </m:oMath>
      <w:r w:rsidR="007D2B23">
        <w:t xml:space="preserve"> (mm);</w:t>
      </w:r>
      <w:r w:rsidR="00094BB1" w:rsidRPr="00094BB1">
        <w:rPr>
          <w:rFonts w:ascii="Cambria Math" w:hAnsi="Cambria Math"/>
          <w:i/>
        </w:rPr>
        <w:t xml:space="preserve"> </w:t>
      </w:r>
      <m:oMath>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∈[50,100]</m:t>
        </m:r>
      </m:oMath>
      <w:r w:rsidR="00094BB1" w:rsidRPr="00094BB1">
        <w:rPr>
          <w:rFonts w:ascii="Cambria Math" w:hAnsi="Cambria Math"/>
          <w:iCs/>
        </w:rPr>
        <w:t>;</w:t>
      </w:r>
      <w:r w:rsidR="007D2B23">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m:t>
        </m:r>
        <m:d>
          <m:dPr>
            <m:begChr m:val="["/>
            <m:endChr m:val="]"/>
            <m:ctrlPr>
              <w:rPr>
                <w:rFonts w:ascii="Cambria Math" w:hAnsi="Cambria Math"/>
                <w:i/>
              </w:rPr>
            </m:ctrlPr>
          </m:dPr>
          <m:e>
            <m:r>
              <w:rPr>
                <w:rFonts w:ascii="Cambria Math" w:hAnsi="Cambria Math"/>
              </w:rPr>
              <m:t>1,10</m:t>
            </m:r>
          </m:e>
        </m:d>
      </m:oMath>
      <w:r w:rsidR="007D2B23">
        <w:t xml:space="preserve"> (mm).</w:t>
      </w:r>
      <w:r w:rsidR="001322A0">
        <w:t xml:space="preserve"> </w:t>
      </w:r>
    </w:p>
    <w:p w14:paraId="115F923B" w14:textId="77777777" w:rsidR="003E7F55" w:rsidRDefault="003E7F55" w:rsidP="003E7F55">
      <w:pPr>
        <w:pStyle w:val="thuong"/>
      </w:pPr>
      <w:r>
        <w:t>Furthermore, this work considers</w:t>
      </w:r>
      <w:r w:rsidRPr="00D41C4B">
        <w:t xml:space="preserve"> continuous and discrete </w:t>
      </w:r>
      <w:r>
        <w:t>computation of variables. C</w:t>
      </w:r>
      <w:r w:rsidRPr="006E5F90">
        <w:t xml:space="preserve">ontinuous </w:t>
      </w:r>
      <w:r>
        <w:t>cases</w:t>
      </w:r>
      <w:r w:rsidRPr="006E5F90">
        <w:t xml:space="preserve"> provide flexibility </w:t>
      </w:r>
      <w:r>
        <w:t>for</w:t>
      </w:r>
      <w:r w:rsidRPr="006E5F90">
        <w:t xml:space="preserve"> design </w:t>
      </w:r>
      <w:r>
        <w:t>variables</w:t>
      </w:r>
      <w:r w:rsidRPr="006E5F90">
        <w:t xml:space="preserve"> </w:t>
      </w:r>
      <w:r>
        <w:t>with</w:t>
      </w:r>
      <w:r w:rsidRPr="006E5F90">
        <w:t xml:space="preserve"> smooth adjust</w:t>
      </w:r>
      <w:r>
        <w:t>ments</w:t>
      </w:r>
      <w:r w:rsidRPr="006E5F90">
        <w:t xml:space="preserve"> and </w:t>
      </w:r>
      <w:r>
        <w:t>a broad</w:t>
      </w:r>
      <w:r w:rsidRPr="006E5F90">
        <w:t xml:space="preserve"> exploration of </w:t>
      </w:r>
      <w:r>
        <w:t xml:space="preserve">possible </w:t>
      </w:r>
      <w:r w:rsidRPr="006E5F90">
        <w:t>alternatives.</w:t>
      </w:r>
      <w:r>
        <w:t xml:space="preserve"> </w:t>
      </w:r>
      <w:r w:rsidRPr="0081154F">
        <w:t>Although it offers a well-balanced Pareto front, reality and production limitations might make it inapplicable.</w:t>
      </w:r>
      <w:r>
        <w:t xml:space="preserve"> It</w:t>
      </w:r>
      <w:r w:rsidRPr="00D059EF">
        <w:t xml:space="preserve"> is </w:t>
      </w:r>
      <w:r>
        <w:t>beneficia</w:t>
      </w:r>
      <w:r w:rsidRPr="00D059EF">
        <w:t xml:space="preserve">l </w:t>
      </w:r>
      <w:r>
        <w:t>for the</w:t>
      </w:r>
      <w:r w:rsidRPr="00D059EF">
        <w:t xml:space="preserve"> early design stages</w:t>
      </w:r>
      <w:r>
        <w:t xml:space="preserve">. Predefined sizes and dimensions by discrete variables are set up to improve real-world applicability. In this case, the discrete variables  are predefined as: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∈[50:10:500]</m:t>
        </m:r>
      </m:oMath>
      <w:r>
        <w:t xml:space="preserve"> (mm);</w:t>
      </w:r>
      <w:r w:rsidRPr="00094BB1">
        <w:rPr>
          <w:rFonts w:ascii="Cambria Math" w:hAnsi="Cambria Math"/>
          <w:i/>
        </w:rPr>
        <w:t xml:space="preserve"> </w:t>
      </w:r>
      <m:oMath>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∈[50:10:100]</m:t>
        </m:r>
      </m:oMath>
      <w:r w:rsidRPr="00094BB1">
        <w:rPr>
          <w:rFonts w:ascii="Cambria Math" w:hAnsi="Cambria Math"/>
          <w:iCs/>
        </w:rPr>
        <w:t>;</w:t>
      </w:r>
      <w:r>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m:t>
        </m:r>
        <m:d>
          <m:dPr>
            <m:begChr m:val="["/>
            <m:endChr m:val="]"/>
            <m:ctrlPr>
              <w:rPr>
                <w:rFonts w:ascii="Cambria Math" w:hAnsi="Cambria Math"/>
                <w:i/>
              </w:rPr>
            </m:ctrlPr>
          </m:dPr>
          <m:e>
            <m:r>
              <w:rPr>
                <w:rFonts w:ascii="Cambria Math" w:hAnsi="Cambria Math"/>
              </w:rPr>
              <m:t>1:1:10</m:t>
            </m:r>
          </m:e>
        </m:d>
      </m:oMath>
      <w:r>
        <w:t xml:space="preserve"> (mm). The results of continuous cases are </w:t>
      </w:r>
      <w:r w:rsidRPr="00115974">
        <w:t xml:space="preserve">shown in </w:t>
      </w:r>
      <w:r>
        <w:fldChar w:fldCharType="begin"/>
      </w:r>
      <w:r>
        <w:instrText xml:space="preserve"> REF _Ref183089972 \n \h </w:instrText>
      </w:r>
      <w:r>
        <w:fldChar w:fldCharType="separate"/>
      </w:r>
      <w:r>
        <w:t>Fig. 19</w:t>
      </w:r>
      <w:r>
        <w:fldChar w:fldCharType="end"/>
      </w:r>
      <w:r>
        <w:t>. a)</w:t>
      </w:r>
      <w:r w:rsidRPr="00115974">
        <w:t xml:space="preserve"> and </w:t>
      </w:r>
      <w:r>
        <w:fldChar w:fldCharType="begin"/>
      </w:r>
      <w:r>
        <w:instrText xml:space="preserve"> REF _Ref182312483 \n \h </w:instrText>
      </w:r>
      <w:r>
        <w:fldChar w:fldCharType="separate"/>
      </w:r>
      <w:r>
        <w:t>Table 10</w:t>
      </w:r>
      <w:r>
        <w:fldChar w:fldCharType="end"/>
      </w:r>
      <w:r>
        <w:t xml:space="preserve">, while </w:t>
      </w:r>
      <w:r>
        <w:fldChar w:fldCharType="begin"/>
      </w:r>
      <w:r>
        <w:instrText xml:space="preserve"> REF _Ref190545508 \n \h </w:instrText>
      </w:r>
      <w:r>
        <w:fldChar w:fldCharType="separate"/>
      </w:r>
      <w:r>
        <w:t>Table 11</w:t>
      </w:r>
      <w:r>
        <w:fldChar w:fldCharType="end"/>
      </w:r>
      <w:r>
        <w:t xml:space="preserve"> and </w:t>
      </w:r>
      <w:bookmarkStart w:id="76" w:name="_Ref188810049"/>
      <w:r>
        <w:fldChar w:fldCharType="begin"/>
      </w:r>
      <w:r>
        <w:instrText xml:space="preserve"> REF _Ref183089972 \n \h </w:instrText>
      </w:r>
      <w:r>
        <w:fldChar w:fldCharType="separate"/>
      </w:r>
      <w:r>
        <w:t>Fig. 19</w:t>
      </w:r>
      <w:r>
        <w:fldChar w:fldCharType="end"/>
      </w:r>
      <w:r>
        <w:t xml:space="preserve">. b) present comprehensive optimal results of the discrete case. They </w:t>
      </w:r>
      <w:r w:rsidRPr="008459E9">
        <w:t>affirm</w:t>
      </w:r>
      <w:r>
        <w:t xml:space="preserve"> that all optimal results obtained by the MOFDA algorithm </w:t>
      </w:r>
      <w:r w:rsidRPr="008459E9">
        <w:t>are superior to the existing design.</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0E0E45" w14:paraId="47AC374E" w14:textId="77777777" w:rsidTr="000E0E45">
        <w:tc>
          <w:tcPr>
            <w:tcW w:w="4955" w:type="dxa"/>
          </w:tcPr>
          <w:bookmarkEnd w:id="76"/>
          <w:p w14:paraId="59AA6E06" w14:textId="048C723B" w:rsidR="00BC015A" w:rsidRDefault="00B40F3A" w:rsidP="00AB5284">
            <w:pPr>
              <w:pStyle w:val="banggiua"/>
              <w:jc w:val="left"/>
            </w:pPr>
            <w:r w:rsidRPr="00B40F3A">
              <w:rPr>
                <w:noProof/>
              </w:rPr>
              <w:drawing>
                <wp:inline distT="0" distB="0" distL="0" distR="0" wp14:anchorId="5D537AAF" wp14:editId="1B06FF54">
                  <wp:extent cx="2860040" cy="2662555"/>
                  <wp:effectExtent l="0" t="0" r="0" b="4445"/>
                  <wp:docPr id="1011227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860040" cy="2662555"/>
                          </a:xfrm>
                          <a:prstGeom prst="rect">
                            <a:avLst/>
                          </a:prstGeom>
                          <a:noFill/>
                          <a:ln>
                            <a:noFill/>
                          </a:ln>
                        </pic:spPr>
                      </pic:pic>
                    </a:graphicData>
                  </a:graphic>
                </wp:inline>
              </w:drawing>
            </w:r>
          </w:p>
        </w:tc>
        <w:tc>
          <w:tcPr>
            <w:tcW w:w="4956" w:type="dxa"/>
          </w:tcPr>
          <w:p w14:paraId="7A4BC407" w14:textId="017A1287" w:rsidR="000E0E45" w:rsidRDefault="00965865" w:rsidP="00991CD9">
            <w:pPr>
              <w:pStyle w:val="banggiua"/>
            </w:pPr>
            <w:r w:rsidRPr="00965865">
              <w:rPr>
                <w:noProof/>
              </w:rPr>
              <w:drawing>
                <wp:inline distT="0" distB="0" distL="0" distR="0" wp14:anchorId="061C2199" wp14:editId="432574D9">
                  <wp:extent cx="2860040" cy="2677160"/>
                  <wp:effectExtent l="0" t="0" r="0" b="8890"/>
                  <wp:docPr id="1406383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860040" cy="2677160"/>
                          </a:xfrm>
                          <a:prstGeom prst="rect">
                            <a:avLst/>
                          </a:prstGeom>
                          <a:noFill/>
                          <a:ln>
                            <a:noFill/>
                          </a:ln>
                        </pic:spPr>
                      </pic:pic>
                    </a:graphicData>
                  </a:graphic>
                </wp:inline>
              </w:drawing>
            </w:r>
          </w:p>
        </w:tc>
      </w:tr>
      <w:tr w:rsidR="000E0E45" w14:paraId="6F43A7AC" w14:textId="77777777" w:rsidTr="000E0E45">
        <w:tc>
          <w:tcPr>
            <w:tcW w:w="4955" w:type="dxa"/>
          </w:tcPr>
          <w:p w14:paraId="34D2816E" w14:textId="3A8160BD" w:rsidR="000E0E45" w:rsidRDefault="00EA21E1" w:rsidP="00991CD9">
            <w:pPr>
              <w:pStyle w:val="banggiua"/>
            </w:pPr>
            <w:r>
              <w:t>a) Continuous computation</w:t>
            </w:r>
          </w:p>
        </w:tc>
        <w:tc>
          <w:tcPr>
            <w:tcW w:w="4956" w:type="dxa"/>
          </w:tcPr>
          <w:p w14:paraId="0ABC277D" w14:textId="26F24E7B" w:rsidR="000E0E45" w:rsidRDefault="008C49C1" w:rsidP="00991CD9">
            <w:pPr>
              <w:pStyle w:val="banggiua"/>
            </w:pPr>
            <w:r>
              <w:t>b) Discrete computations</w:t>
            </w:r>
          </w:p>
        </w:tc>
      </w:tr>
    </w:tbl>
    <w:p w14:paraId="4BF12A47" w14:textId="77777777" w:rsidR="009349EA" w:rsidRDefault="009349EA" w:rsidP="00530180">
      <w:pPr>
        <w:pStyle w:val="chuthichhinh"/>
      </w:pPr>
      <w:bookmarkStart w:id="77" w:name="_Ref182423598"/>
      <w:bookmarkStart w:id="78" w:name="_Ref183089972"/>
      <w:r w:rsidRPr="00452762">
        <w:t xml:space="preserve">The </w:t>
      </w:r>
      <w:r>
        <w:t>MOO</w:t>
      </w:r>
      <w:r w:rsidRPr="00452762">
        <w:t xml:space="preserve"> results for the frame</w:t>
      </w:r>
      <w:r>
        <w:t xml:space="preserve"> </w:t>
      </w:r>
      <w:bookmarkEnd w:id="77"/>
      <w:r>
        <w:t>at the Dong Bai terminal</w:t>
      </w:r>
      <w:bookmarkEnd w:id="78"/>
    </w:p>
    <w:p w14:paraId="621B07EC" w14:textId="420BC412" w:rsidR="003E7F55" w:rsidRPr="003E7F55" w:rsidRDefault="003E7F55" w:rsidP="003E7F55">
      <w:pPr>
        <w:pStyle w:val="thuong"/>
      </w:pPr>
      <w:r>
        <w:t xml:space="preserve">Besides, the results of specific unique scenarios presented in Tables </w:t>
      </w:r>
      <w:r>
        <w:fldChar w:fldCharType="begin"/>
      </w:r>
      <w:r>
        <w:instrText xml:space="preserve"> REF _Ref182312483 \n \h \# "0"</w:instrText>
      </w:r>
      <w:r>
        <w:fldChar w:fldCharType="separate"/>
      </w:r>
      <w:r>
        <w:t>10</w:t>
      </w:r>
      <w:r>
        <w:fldChar w:fldCharType="end"/>
      </w:r>
      <w:r>
        <w:t xml:space="preserve"> and </w:t>
      </w:r>
      <w:r>
        <w:fldChar w:fldCharType="begin"/>
      </w:r>
      <w:r>
        <w:instrText xml:space="preserve"> REF _Ref190545508 \n \h \# "0"</w:instrText>
      </w:r>
      <w:r>
        <w:fldChar w:fldCharType="separate"/>
      </w:r>
      <w:r>
        <w:t>11</w:t>
      </w:r>
      <w:r>
        <w:fldChar w:fldCharType="end"/>
      </w:r>
      <w:r>
        <w:t xml:space="preserve"> provide valuable understanding in applying the MOFDA algorithm, especially in balancing displacement and structural weight. </w:t>
      </w:r>
      <w:r w:rsidRPr="009960A5">
        <w:t>Every scenario shows the flexibility and effectiveness of the algorithm by insisting on a different trade-off between displacement and weight</w:t>
      </w:r>
      <w:r>
        <w:t>.</w:t>
      </w:r>
    </w:p>
    <w:p w14:paraId="6E218B81" w14:textId="2C81B571" w:rsidR="003B1565" w:rsidRDefault="00BE758C" w:rsidP="008668E9">
      <w:pPr>
        <w:pStyle w:val="chuthichbang"/>
      </w:pPr>
      <w:bookmarkStart w:id="79" w:name="_Ref182312483"/>
      <w:r>
        <w:t>A</w:t>
      </w:r>
      <w:r w:rsidR="00D83BDF">
        <w:t xml:space="preserve"> </w:t>
      </w:r>
      <w:r w:rsidR="001D5CC1">
        <w:t>compar</w:t>
      </w:r>
      <w:r w:rsidR="008A3B5E">
        <w:t>i</w:t>
      </w:r>
      <w:r w:rsidR="00825041">
        <w:t>s</w:t>
      </w:r>
      <w:r w:rsidR="008A3B5E">
        <w:t>on of</w:t>
      </w:r>
      <w:r w:rsidR="001D5CC1">
        <w:t xml:space="preserve"> </w:t>
      </w:r>
      <w:r w:rsidR="00CD57B1">
        <w:t xml:space="preserve">the </w:t>
      </w:r>
      <w:r w:rsidR="008C710B">
        <w:t>current design</w:t>
      </w:r>
      <w:r w:rsidR="00D83BDF">
        <w:t xml:space="preserve"> </w:t>
      </w:r>
      <w:r w:rsidR="008A3B5E">
        <w:t xml:space="preserve">to </w:t>
      </w:r>
      <w:r>
        <w:t>specific</w:t>
      </w:r>
      <w:r w:rsidR="00825041">
        <w:t xml:space="preserve"> scenarios of</w:t>
      </w:r>
      <w:r w:rsidR="000A7282">
        <w:t xml:space="preserve"> contin</w:t>
      </w:r>
      <w:r w:rsidR="00CD57B1">
        <w:t>u</w:t>
      </w:r>
      <w:r w:rsidR="000A7282">
        <w:t>ous variables</w:t>
      </w:r>
      <w:r w:rsidR="003B1565">
        <w:t>.</w:t>
      </w:r>
      <w:bookmarkEnd w:id="79"/>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6"/>
        <w:gridCol w:w="1919"/>
        <w:gridCol w:w="1417"/>
        <w:gridCol w:w="1417"/>
        <w:gridCol w:w="1417"/>
        <w:gridCol w:w="1415"/>
      </w:tblGrid>
      <w:tr w:rsidR="00D46BA0" w14:paraId="7AEC688B" w14:textId="46C17023" w:rsidTr="00655599">
        <w:tc>
          <w:tcPr>
            <w:tcW w:w="1177" w:type="pct"/>
            <w:tcBorders>
              <w:top w:val="single" w:sz="4" w:space="0" w:color="auto"/>
              <w:bottom w:val="single" w:sz="4" w:space="0" w:color="auto"/>
            </w:tcBorders>
            <w:shd w:val="clear" w:color="auto" w:fill="DEEAF6" w:themeFill="accent1" w:themeFillTint="33"/>
          </w:tcPr>
          <w:p w14:paraId="79D1528D" w14:textId="04EF5843" w:rsidR="00D46BA0" w:rsidRDefault="00D46BA0" w:rsidP="00435BD2">
            <w:pPr>
              <w:pStyle w:val="bangtrai"/>
            </w:pPr>
            <w:r>
              <w:t>Designed variables</w:t>
            </w:r>
          </w:p>
        </w:tc>
        <w:tc>
          <w:tcPr>
            <w:tcW w:w="967" w:type="pct"/>
            <w:tcBorders>
              <w:top w:val="single" w:sz="4" w:space="0" w:color="auto"/>
              <w:bottom w:val="single" w:sz="4" w:space="0" w:color="auto"/>
            </w:tcBorders>
            <w:shd w:val="clear" w:color="auto" w:fill="DEEAF6" w:themeFill="accent1" w:themeFillTint="33"/>
          </w:tcPr>
          <w:p w14:paraId="6E58E1D5" w14:textId="5E31217A" w:rsidR="00D46BA0" w:rsidRDefault="00D46BA0" w:rsidP="00435BD2">
            <w:pPr>
              <w:pStyle w:val="bangtrai"/>
            </w:pPr>
            <w:r>
              <w:t>Current Design</w:t>
            </w:r>
          </w:p>
        </w:tc>
        <w:tc>
          <w:tcPr>
            <w:tcW w:w="714" w:type="pct"/>
            <w:tcBorders>
              <w:top w:val="single" w:sz="4" w:space="0" w:color="auto"/>
              <w:bottom w:val="single" w:sz="4" w:space="0" w:color="auto"/>
            </w:tcBorders>
            <w:shd w:val="clear" w:color="auto" w:fill="DEEAF6" w:themeFill="accent1" w:themeFillTint="33"/>
          </w:tcPr>
          <w:p w14:paraId="62DC96E5" w14:textId="49064CEE" w:rsidR="00D46BA0" w:rsidRDefault="00D46BA0" w:rsidP="00435BD2">
            <w:pPr>
              <w:pStyle w:val="bangtrai"/>
            </w:pPr>
            <w:r>
              <w:t>Scenario 1</w:t>
            </w:r>
          </w:p>
        </w:tc>
        <w:tc>
          <w:tcPr>
            <w:tcW w:w="714" w:type="pct"/>
            <w:tcBorders>
              <w:top w:val="single" w:sz="4" w:space="0" w:color="auto"/>
              <w:bottom w:val="single" w:sz="4" w:space="0" w:color="auto"/>
            </w:tcBorders>
            <w:shd w:val="clear" w:color="auto" w:fill="DEEAF6" w:themeFill="accent1" w:themeFillTint="33"/>
          </w:tcPr>
          <w:p w14:paraId="4395CC66" w14:textId="4FD8FF8B" w:rsidR="00D46BA0" w:rsidRDefault="00D46BA0" w:rsidP="00435BD2">
            <w:pPr>
              <w:pStyle w:val="bangtrai"/>
            </w:pPr>
            <w:r>
              <w:t>Scenario 2</w:t>
            </w:r>
          </w:p>
        </w:tc>
        <w:tc>
          <w:tcPr>
            <w:tcW w:w="714" w:type="pct"/>
            <w:tcBorders>
              <w:top w:val="single" w:sz="4" w:space="0" w:color="auto"/>
              <w:bottom w:val="single" w:sz="4" w:space="0" w:color="auto"/>
            </w:tcBorders>
            <w:shd w:val="clear" w:color="auto" w:fill="DEEAF6" w:themeFill="accent1" w:themeFillTint="33"/>
          </w:tcPr>
          <w:p w14:paraId="64CF2C89" w14:textId="4BE6C2BE" w:rsidR="00D46BA0" w:rsidRDefault="00D46BA0" w:rsidP="00435BD2">
            <w:pPr>
              <w:pStyle w:val="bangtrai"/>
            </w:pPr>
            <w:r>
              <w:t>Scenario 3</w:t>
            </w:r>
          </w:p>
        </w:tc>
        <w:tc>
          <w:tcPr>
            <w:tcW w:w="713" w:type="pct"/>
            <w:tcBorders>
              <w:top w:val="single" w:sz="4" w:space="0" w:color="auto"/>
              <w:bottom w:val="single" w:sz="4" w:space="0" w:color="auto"/>
            </w:tcBorders>
            <w:shd w:val="clear" w:color="auto" w:fill="DEEAF6" w:themeFill="accent1" w:themeFillTint="33"/>
          </w:tcPr>
          <w:p w14:paraId="05F7D179" w14:textId="0C6BD0DC" w:rsidR="00D46BA0" w:rsidRDefault="00D46BA0" w:rsidP="00435BD2">
            <w:pPr>
              <w:pStyle w:val="bangtrai"/>
            </w:pPr>
            <w:r>
              <w:t>Scenario 4</w:t>
            </w:r>
          </w:p>
        </w:tc>
      </w:tr>
      <w:tr w:rsidR="00D64D19" w14:paraId="5CD88307" w14:textId="3773B4C6" w:rsidTr="0081327A">
        <w:tc>
          <w:tcPr>
            <w:tcW w:w="1177" w:type="pct"/>
            <w:tcBorders>
              <w:top w:val="single" w:sz="4" w:space="0" w:color="auto"/>
              <w:bottom w:val="single" w:sz="4" w:space="0" w:color="auto"/>
            </w:tcBorders>
          </w:tcPr>
          <w:p w14:paraId="5A73A876" w14:textId="2F967739" w:rsidR="00D64D19" w:rsidRDefault="002C018A" w:rsidP="00435BD2">
            <w:pPr>
              <w:pStyle w:val="bangtrai"/>
            </w:pPr>
            <m:oMath>
              <m:sSub>
                <m:sSubPr>
                  <m:ctrlPr>
                    <w:rPr>
                      <w:rFonts w:ascii="Cambria Math" w:hAnsi="Cambria Math"/>
                    </w:rPr>
                  </m:ctrlPr>
                </m:sSubPr>
                <m:e>
                  <m:r>
                    <m:rPr>
                      <m:sty m:val="bi"/>
                    </m:rPr>
                    <w:rPr>
                      <w:rFonts w:ascii="Cambria Math" w:hAnsi="Cambria Math"/>
                    </w:rPr>
                    <m:t>X</m:t>
                  </m:r>
                </m:e>
                <m:sub>
                  <m:r>
                    <m:rPr>
                      <m:sty m:val="b"/>
                    </m:rPr>
                    <w:rPr>
                      <w:rFonts w:ascii="Cambria Math" w:hAnsi="Cambria Math"/>
                    </w:rPr>
                    <m:t>1</m:t>
                  </m:r>
                </m:sub>
              </m:sSub>
            </m:oMath>
            <w:r w:rsidR="00D64D19">
              <w:t xml:space="preserve"> (mm)</w:t>
            </w:r>
          </w:p>
        </w:tc>
        <w:tc>
          <w:tcPr>
            <w:tcW w:w="967" w:type="pct"/>
            <w:tcBorders>
              <w:top w:val="single" w:sz="4" w:space="0" w:color="auto"/>
              <w:bottom w:val="single" w:sz="4" w:space="0" w:color="auto"/>
            </w:tcBorders>
          </w:tcPr>
          <w:p w14:paraId="22129C66" w14:textId="2A4545FA" w:rsidR="00D64D19" w:rsidRPr="00DC67D6" w:rsidRDefault="00D64D19" w:rsidP="00435BD2">
            <w:pPr>
              <w:pStyle w:val="bangtrai"/>
            </w:pPr>
            <w:r w:rsidRPr="00DC67D6">
              <w:t>400.00</w:t>
            </w:r>
          </w:p>
        </w:tc>
        <w:tc>
          <w:tcPr>
            <w:tcW w:w="714" w:type="pct"/>
            <w:tcBorders>
              <w:top w:val="single" w:sz="4" w:space="0" w:color="auto"/>
              <w:bottom w:val="single" w:sz="4" w:space="0" w:color="auto"/>
            </w:tcBorders>
          </w:tcPr>
          <w:p w14:paraId="3F06AD40" w14:textId="08EF5C4B" w:rsidR="00D64D19" w:rsidRPr="00DC67D6" w:rsidRDefault="00D64D19" w:rsidP="00435BD2">
            <w:pPr>
              <w:pStyle w:val="bangtrai"/>
            </w:pPr>
            <w:r w:rsidRPr="00A836D4">
              <w:t>500.00</w:t>
            </w:r>
          </w:p>
        </w:tc>
        <w:tc>
          <w:tcPr>
            <w:tcW w:w="714" w:type="pct"/>
            <w:tcBorders>
              <w:top w:val="single" w:sz="4" w:space="0" w:color="auto"/>
              <w:bottom w:val="single" w:sz="4" w:space="0" w:color="auto"/>
            </w:tcBorders>
          </w:tcPr>
          <w:p w14:paraId="7E3152ED" w14:textId="5F953408" w:rsidR="00D64D19" w:rsidRPr="00DC67D6" w:rsidRDefault="00D64D19" w:rsidP="00435BD2">
            <w:pPr>
              <w:pStyle w:val="bangtrai"/>
            </w:pPr>
            <w:r w:rsidRPr="00A836D4">
              <w:t>500.00</w:t>
            </w:r>
          </w:p>
        </w:tc>
        <w:tc>
          <w:tcPr>
            <w:tcW w:w="714" w:type="pct"/>
            <w:tcBorders>
              <w:top w:val="single" w:sz="4" w:space="0" w:color="auto"/>
              <w:bottom w:val="single" w:sz="4" w:space="0" w:color="auto"/>
            </w:tcBorders>
          </w:tcPr>
          <w:p w14:paraId="454756C4" w14:textId="082D77AE" w:rsidR="00D64D19" w:rsidRPr="00DC67D6" w:rsidRDefault="00D64D19" w:rsidP="00435BD2">
            <w:pPr>
              <w:pStyle w:val="bangtrai"/>
            </w:pPr>
            <w:r w:rsidRPr="00A836D4">
              <w:t>500.00</w:t>
            </w:r>
          </w:p>
        </w:tc>
        <w:tc>
          <w:tcPr>
            <w:tcW w:w="713" w:type="pct"/>
            <w:tcBorders>
              <w:top w:val="single" w:sz="4" w:space="0" w:color="auto"/>
              <w:bottom w:val="single" w:sz="4" w:space="0" w:color="auto"/>
            </w:tcBorders>
          </w:tcPr>
          <w:p w14:paraId="6CEAF18F" w14:textId="7CFB27F4" w:rsidR="00D64D19" w:rsidRPr="00DC67D6" w:rsidRDefault="00D64D19" w:rsidP="00435BD2">
            <w:pPr>
              <w:pStyle w:val="bangtrai"/>
            </w:pPr>
            <w:r w:rsidRPr="00A836D4">
              <w:t>500.00</w:t>
            </w:r>
          </w:p>
        </w:tc>
      </w:tr>
      <w:tr w:rsidR="00D64D19" w14:paraId="18F44B00" w14:textId="3DCB0947" w:rsidTr="0081327A">
        <w:tc>
          <w:tcPr>
            <w:tcW w:w="1177" w:type="pct"/>
            <w:tcBorders>
              <w:top w:val="single" w:sz="4" w:space="0" w:color="auto"/>
              <w:bottom w:val="single" w:sz="4" w:space="0" w:color="auto"/>
            </w:tcBorders>
          </w:tcPr>
          <w:p w14:paraId="79279DF9" w14:textId="59000393" w:rsidR="00D64D19" w:rsidRDefault="002C018A" w:rsidP="00435BD2">
            <w:pPr>
              <w:pStyle w:val="bangtrai"/>
            </w:pPr>
            <m:oMath>
              <m:sSub>
                <m:sSubPr>
                  <m:ctrlPr>
                    <w:rPr>
                      <w:rFonts w:ascii="Cambria Math" w:hAnsi="Cambria Math"/>
                    </w:rPr>
                  </m:ctrlPr>
                </m:sSubPr>
                <m:e>
                  <m:r>
                    <m:rPr>
                      <m:sty m:val="bi"/>
                    </m:rPr>
                    <w:rPr>
                      <w:rFonts w:ascii="Cambria Math" w:hAnsi="Cambria Math"/>
                    </w:rPr>
                    <m:t>X</m:t>
                  </m:r>
                </m:e>
                <m:sub>
                  <m:r>
                    <m:rPr>
                      <m:sty m:val="b"/>
                    </m:rPr>
                    <w:rPr>
                      <w:rFonts w:ascii="Cambria Math" w:hAnsi="Cambria Math"/>
                    </w:rPr>
                    <m:t>2</m:t>
                  </m:r>
                </m:sub>
              </m:sSub>
            </m:oMath>
            <w:r w:rsidR="00D64D19">
              <w:t xml:space="preserve"> (mm)</w:t>
            </w:r>
          </w:p>
        </w:tc>
        <w:tc>
          <w:tcPr>
            <w:tcW w:w="967" w:type="pct"/>
            <w:tcBorders>
              <w:top w:val="single" w:sz="4" w:space="0" w:color="auto"/>
              <w:bottom w:val="single" w:sz="4" w:space="0" w:color="auto"/>
            </w:tcBorders>
          </w:tcPr>
          <w:p w14:paraId="7FE45203" w14:textId="780A4B96" w:rsidR="00D64D19" w:rsidRPr="00DC67D6" w:rsidRDefault="00D64D19" w:rsidP="00435BD2">
            <w:pPr>
              <w:pStyle w:val="bangtrai"/>
            </w:pPr>
            <w:r w:rsidRPr="00DC67D6">
              <w:t>250</w:t>
            </w:r>
          </w:p>
        </w:tc>
        <w:tc>
          <w:tcPr>
            <w:tcW w:w="714" w:type="pct"/>
            <w:tcBorders>
              <w:top w:val="single" w:sz="4" w:space="0" w:color="auto"/>
              <w:bottom w:val="single" w:sz="4" w:space="0" w:color="auto"/>
            </w:tcBorders>
          </w:tcPr>
          <w:p w14:paraId="752B4754" w14:textId="7DCA5C5E" w:rsidR="00D64D19" w:rsidRPr="00DC67D6" w:rsidRDefault="00D64D19" w:rsidP="00435BD2">
            <w:pPr>
              <w:pStyle w:val="bangtrai"/>
            </w:pPr>
            <w:r w:rsidRPr="00A836D4">
              <w:t>499.97</w:t>
            </w:r>
          </w:p>
        </w:tc>
        <w:tc>
          <w:tcPr>
            <w:tcW w:w="714" w:type="pct"/>
            <w:tcBorders>
              <w:top w:val="single" w:sz="4" w:space="0" w:color="auto"/>
              <w:bottom w:val="single" w:sz="4" w:space="0" w:color="auto"/>
            </w:tcBorders>
          </w:tcPr>
          <w:p w14:paraId="185C66AA" w14:textId="45E6F52C" w:rsidR="00D64D19" w:rsidRPr="00DC67D6" w:rsidRDefault="00D64D19" w:rsidP="00435BD2">
            <w:pPr>
              <w:pStyle w:val="bangtrai"/>
            </w:pPr>
            <w:r w:rsidRPr="00A836D4">
              <w:t>122.68</w:t>
            </w:r>
          </w:p>
        </w:tc>
        <w:tc>
          <w:tcPr>
            <w:tcW w:w="714" w:type="pct"/>
            <w:tcBorders>
              <w:top w:val="single" w:sz="4" w:space="0" w:color="auto"/>
              <w:bottom w:val="single" w:sz="4" w:space="0" w:color="auto"/>
            </w:tcBorders>
          </w:tcPr>
          <w:p w14:paraId="2BDB590E" w14:textId="020F134A" w:rsidR="00D64D19" w:rsidRPr="00DC67D6" w:rsidRDefault="00D64D19" w:rsidP="00435BD2">
            <w:pPr>
              <w:pStyle w:val="bangtrai"/>
            </w:pPr>
            <w:r w:rsidRPr="00A836D4">
              <w:t>289.71</w:t>
            </w:r>
          </w:p>
        </w:tc>
        <w:tc>
          <w:tcPr>
            <w:tcW w:w="713" w:type="pct"/>
            <w:tcBorders>
              <w:top w:val="single" w:sz="4" w:space="0" w:color="auto"/>
              <w:bottom w:val="single" w:sz="4" w:space="0" w:color="auto"/>
            </w:tcBorders>
          </w:tcPr>
          <w:p w14:paraId="312FBDB0" w14:textId="64FCDA96" w:rsidR="00D64D19" w:rsidRPr="00DC67D6" w:rsidRDefault="00D64D19" w:rsidP="00435BD2">
            <w:pPr>
              <w:pStyle w:val="bangtrai"/>
            </w:pPr>
            <w:r w:rsidRPr="00A836D4">
              <w:t>165.82</w:t>
            </w:r>
          </w:p>
        </w:tc>
      </w:tr>
      <w:tr w:rsidR="00D64D19" w14:paraId="0D2B0522" w14:textId="4603EB62" w:rsidTr="0081327A">
        <w:tc>
          <w:tcPr>
            <w:tcW w:w="1177" w:type="pct"/>
            <w:tcBorders>
              <w:top w:val="single" w:sz="4" w:space="0" w:color="auto"/>
              <w:bottom w:val="single" w:sz="4" w:space="0" w:color="auto"/>
            </w:tcBorders>
          </w:tcPr>
          <w:p w14:paraId="6EEDFB77" w14:textId="709610BE" w:rsidR="00D64D19" w:rsidRDefault="002C018A" w:rsidP="00435BD2">
            <w:pPr>
              <w:pStyle w:val="bangtrai"/>
            </w:pPr>
            <m:oMath>
              <m:sSub>
                <m:sSubPr>
                  <m:ctrlPr>
                    <w:rPr>
                      <w:rFonts w:ascii="Cambria Math" w:hAnsi="Cambria Math"/>
                    </w:rPr>
                  </m:ctrlPr>
                </m:sSubPr>
                <m:e>
                  <m:r>
                    <m:rPr>
                      <m:sty m:val="bi"/>
                    </m:rPr>
                    <w:rPr>
                      <w:rFonts w:ascii="Cambria Math" w:hAnsi="Cambria Math"/>
                    </w:rPr>
                    <m:t>X</m:t>
                  </m:r>
                </m:e>
                <m:sub>
                  <m:r>
                    <m:rPr>
                      <m:sty m:val="b"/>
                    </m:rPr>
                    <w:rPr>
                      <w:rFonts w:ascii="Cambria Math" w:hAnsi="Cambria Math"/>
                    </w:rPr>
                    <m:t>3</m:t>
                  </m:r>
                </m:sub>
              </m:sSub>
            </m:oMath>
            <w:r w:rsidR="00D64D19">
              <w:t xml:space="preserve"> (mm)</w:t>
            </w:r>
          </w:p>
        </w:tc>
        <w:tc>
          <w:tcPr>
            <w:tcW w:w="967" w:type="pct"/>
            <w:tcBorders>
              <w:top w:val="single" w:sz="4" w:space="0" w:color="auto"/>
              <w:bottom w:val="single" w:sz="4" w:space="0" w:color="auto"/>
            </w:tcBorders>
          </w:tcPr>
          <w:p w14:paraId="3AD4F479" w14:textId="3E02A936" w:rsidR="00D64D19" w:rsidRPr="00DC67D6" w:rsidRDefault="00D64D19" w:rsidP="00435BD2">
            <w:pPr>
              <w:pStyle w:val="bangtrai"/>
            </w:pPr>
            <w:r w:rsidRPr="00DC67D6">
              <w:t>8</w:t>
            </w:r>
          </w:p>
        </w:tc>
        <w:tc>
          <w:tcPr>
            <w:tcW w:w="714" w:type="pct"/>
            <w:tcBorders>
              <w:top w:val="single" w:sz="4" w:space="0" w:color="auto"/>
              <w:bottom w:val="single" w:sz="4" w:space="0" w:color="auto"/>
            </w:tcBorders>
          </w:tcPr>
          <w:p w14:paraId="16B3A3B2" w14:textId="58553DB2" w:rsidR="00D64D19" w:rsidRPr="00DC67D6" w:rsidRDefault="00D64D19" w:rsidP="00435BD2">
            <w:pPr>
              <w:pStyle w:val="bangtrai"/>
            </w:pPr>
            <w:r w:rsidRPr="00A836D4">
              <w:t>10.00</w:t>
            </w:r>
          </w:p>
        </w:tc>
        <w:tc>
          <w:tcPr>
            <w:tcW w:w="714" w:type="pct"/>
            <w:tcBorders>
              <w:top w:val="single" w:sz="4" w:space="0" w:color="auto"/>
              <w:bottom w:val="single" w:sz="4" w:space="0" w:color="auto"/>
            </w:tcBorders>
          </w:tcPr>
          <w:p w14:paraId="049BA00F" w14:textId="26D385CE" w:rsidR="00D64D19" w:rsidRPr="00DC67D6" w:rsidRDefault="00D64D19" w:rsidP="00435BD2">
            <w:pPr>
              <w:pStyle w:val="bangtrai"/>
            </w:pPr>
            <w:r w:rsidRPr="00A836D4">
              <w:t>6.03</w:t>
            </w:r>
          </w:p>
        </w:tc>
        <w:tc>
          <w:tcPr>
            <w:tcW w:w="714" w:type="pct"/>
            <w:tcBorders>
              <w:top w:val="single" w:sz="4" w:space="0" w:color="auto"/>
              <w:bottom w:val="single" w:sz="4" w:space="0" w:color="auto"/>
            </w:tcBorders>
          </w:tcPr>
          <w:p w14:paraId="6158225C" w14:textId="57B9C23A" w:rsidR="00D64D19" w:rsidRPr="00DC67D6" w:rsidRDefault="00D64D19" w:rsidP="00435BD2">
            <w:pPr>
              <w:pStyle w:val="bangtrai"/>
            </w:pPr>
            <w:r w:rsidRPr="00A836D4">
              <w:t>6.43</w:t>
            </w:r>
          </w:p>
        </w:tc>
        <w:tc>
          <w:tcPr>
            <w:tcW w:w="713" w:type="pct"/>
            <w:tcBorders>
              <w:top w:val="single" w:sz="4" w:space="0" w:color="auto"/>
              <w:bottom w:val="single" w:sz="4" w:space="0" w:color="auto"/>
            </w:tcBorders>
          </w:tcPr>
          <w:p w14:paraId="1F69DC9B" w14:textId="6713B601" w:rsidR="00D64D19" w:rsidRPr="00DC67D6" w:rsidRDefault="00D64D19" w:rsidP="00435BD2">
            <w:pPr>
              <w:pStyle w:val="bangtrai"/>
            </w:pPr>
            <w:r w:rsidRPr="00A836D4">
              <w:t>6.15</w:t>
            </w:r>
          </w:p>
        </w:tc>
      </w:tr>
      <w:tr w:rsidR="00D64D19" w14:paraId="561E0415" w14:textId="08E08DC6" w:rsidTr="0081327A">
        <w:tc>
          <w:tcPr>
            <w:tcW w:w="1177" w:type="pct"/>
            <w:tcBorders>
              <w:top w:val="single" w:sz="4" w:space="0" w:color="auto"/>
              <w:bottom w:val="single" w:sz="4" w:space="0" w:color="auto"/>
            </w:tcBorders>
          </w:tcPr>
          <w:p w14:paraId="4670976F" w14:textId="480D29E8" w:rsidR="00D64D19" w:rsidRDefault="002C018A" w:rsidP="00435BD2">
            <w:pPr>
              <w:pStyle w:val="bangtrai"/>
            </w:pPr>
            <m:oMath>
              <m:sSub>
                <m:sSubPr>
                  <m:ctrlPr>
                    <w:rPr>
                      <w:rFonts w:ascii="Cambria Math" w:hAnsi="Cambria Math"/>
                    </w:rPr>
                  </m:ctrlPr>
                </m:sSubPr>
                <m:e>
                  <m:r>
                    <m:rPr>
                      <m:sty m:val="bi"/>
                    </m:rPr>
                    <w:rPr>
                      <w:rFonts w:ascii="Cambria Math" w:hAnsi="Cambria Math"/>
                    </w:rPr>
                    <m:t>X</m:t>
                  </m:r>
                </m:e>
                <m:sub>
                  <m:r>
                    <m:rPr>
                      <m:sty m:val="b"/>
                    </m:rPr>
                    <w:rPr>
                      <w:rFonts w:ascii="Cambria Math" w:hAnsi="Cambria Math"/>
                    </w:rPr>
                    <m:t>4</m:t>
                  </m:r>
                </m:sub>
              </m:sSub>
            </m:oMath>
            <w:r w:rsidR="00D64D19">
              <w:t xml:space="preserve"> (mm)</w:t>
            </w:r>
          </w:p>
        </w:tc>
        <w:tc>
          <w:tcPr>
            <w:tcW w:w="967" w:type="pct"/>
            <w:tcBorders>
              <w:top w:val="single" w:sz="4" w:space="0" w:color="auto"/>
              <w:bottom w:val="single" w:sz="4" w:space="0" w:color="auto"/>
            </w:tcBorders>
          </w:tcPr>
          <w:p w14:paraId="686E4BFF" w14:textId="07224FDE" w:rsidR="00D64D19" w:rsidRPr="00DC67D6" w:rsidRDefault="00D64D19" w:rsidP="00435BD2">
            <w:pPr>
              <w:pStyle w:val="bangtrai"/>
            </w:pPr>
            <w:r w:rsidRPr="00DC67D6">
              <w:t>350</w:t>
            </w:r>
          </w:p>
        </w:tc>
        <w:tc>
          <w:tcPr>
            <w:tcW w:w="714" w:type="pct"/>
            <w:tcBorders>
              <w:top w:val="single" w:sz="4" w:space="0" w:color="auto"/>
              <w:bottom w:val="single" w:sz="4" w:space="0" w:color="auto"/>
            </w:tcBorders>
          </w:tcPr>
          <w:p w14:paraId="6A666B32" w14:textId="26C1933B" w:rsidR="00D64D19" w:rsidRPr="00DC67D6" w:rsidRDefault="00D64D19" w:rsidP="00435BD2">
            <w:pPr>
              <w:pStyle w:val="bangtrai"/>
            </w:pPr>
            <w:r w:rsidRPr="00A836D4">
              <w:t>498.81</w:t>
            </w:r>
          </w:p>
        </w:tc>
        <w:tc>
          <w:tcPr>
            <w:tcW w:w="714" w:type="pct"/>
            <w:tcBorders>
              <w:top w:val="single" w:sz="4" w:space="0" w:color="auto"/>
              <w:bottom w:val="single" w:sz="4" w:space="0" w:color="auto"/>
            </w:tcBorders>
          </w:tcPr>
          <w:p w14:paraId="762B5D23" w14:textId="2CDF1CD4" w:rsidR="00D64D19" w:rsidRPr="00DC67D6" w:rsidRDefault="00D64D19" w:rsidP="00435BD2">
            <w:pPr>
              <w:pStyle w:val="bangtrai"/>
            </w:pPr>
            <w:r w:rsidRPr="00A836D4">
              <w:t>489.16</w:t>
            </w:r>
          </w:p>
        </w:tc>
        <w:tc>
          <w:tcPr>
            <w:tcW w:w="714" w:type="pct"/>
            <w:tcBorders>
              <w:top w:val="single" w:sz="4" w:space="0" w:color="auto"/>
              <w:bottom w:val="single" w:sz="4" w:space="0" w:color="auto"/>
            </w:tcBorders>
          </w:tcPr>
          <w:p w14:paraId="78A11135" w14:textId="70E982A4" w:rsidR="00D64D19" w:rsidRPr="00DC67D6" w:rsidRDefault="00D64D19" w:rsidP="00435BD2">
            <w:pPr>
              <w:pStyle w:val="bangtrai"/>
            </w:pPr>
            <w:r w:rsidRPr="00A836D4">
              <w:t>493.37</w:t>
            </w:r>
          </w:p>
        </w:tc>
        <w:tc>
          <w:tcPr>
            <w:tcW w:w="713" w:type="pct"/>
            <w:tcBorders>
              <w:top w:val="single" w:sz="4" w:space="0" w:color="auto"/>
              <w:bottom w:val="single" w:sz="4" w:space="0" w:color="auto"/>
            </w:tcBorders>
          </w:tcPr>
          <w:p w14:paraId="29AB9DA7" w14:textId="15088E03" w:rsidR="00D64D19" w:rsidRPr="00DC67D6" w:rsidRDefault="00D64D19" w:rsidP="00435BD2">
            <w:pPr>
              <w:pStyle w:val="bangtrai"/>
            </w:pPr>
            <w:r w:rsidRPr="00A836D4">
              <w:t>490.11</w:t>
            </w:r>
          </w:p>
        </w:tc>
      </w:tr>
      <w:tr w:rsidR="00D64D19" w14:paraId="282A1E49" w14:textId="1A2E63D4" w:rsidTr="0081327A">
        <w:tc>
          <w:tcPr>
            <w:tcW w:w="1177" w:type="pct"/>
            <w:tcBorders>
              <w:top w:val="single" w:sz="4" w:space="0" w:color="auto"/>
              <w:bottom w:val="single" w:sz="4" w:space="0" w:color="auto"/>
            </w:tcBorders>
          </w:tcPr>
          <w:p w14:paraId="588F6DC6" w14:textId="3C0D7DE0" w:rsidR="00D64D19" w:rsidRDefault="002C018A" w:rsidP="00435BD2">
            <w:pPr>
              <w:pStyle w:val="bangtrai"/>
            </w:pPr>
            <m:oMath>
              <m:sSub>
                <m:sSubPr>
                  <m:ctrlPr>
                    <w:rPr>
                      <w:rFonts w:ascii="Cambria Math" w:hAnsi="Cambria Math"/>
                    </w:rPr>
                  </m:ctrlPr>
                </m:sSubPr>
                <m:e>
                  <m:r>
                    <m:rPr>
                      <m:sty m:val="bi"/>
                    </m:rPr>
                    <w:rPr>
                      <w:rFonts w:ascii="Cambria Math" w:hAnsi="Cambria Math"/>
                    </w:rPr>
                    <m:t>X</m:t>
                  </m:r>
                </m:e>
                <m:sub>
                  <m:r>
                    <m:rPr>
                      <m:sty m:val="b"/>
                    </m:rPr>
                    <w:rPr>
                      <w:rFonts w:ascii="Cambria Math" w:hAnsi="Cambria Math"/>
                    </w:rPr>
                    <m:t>5</m:t>
                  </m:r>
                </m:sub>
              </m:sSub>
            </m:oMath>
            <w:r w:rsidR="00D64D19">
              <w:t xml:space="preserve"> (mm)</w:t>
            </w:r>
          </w:p>
        </w:tc>
        <w:tc>
          <w:tcPr>
            <w:tcW w:w="967" w:type="pct"/>
            <w:tcBorders>
              <w:top w:val="single" w:sz="4" w:space="0" w:color="auto"/>
              <w:bottom w:val="single" w:sz="4" w:space="0" w:color="auto"/>
            </w:tcBorders>
          </w:tcPr>
          <w:p w14:paraId="11731E19" w14:textId="4A5EA38E" w:rsidR="00D64D19" w:rsidRPr="00DC67D6" w:rsidRDefault="00D64D19" w:rsidP="00435BD2">
            <w:pPr>
              <w:pStyle w:val="bangtrai"/>
            </w:pPr>
            <w:r w:rsidRPr="00DC67D6">
              <w:t>150</w:t>
            </w:r>
          </w:p>
        </w:tc>
        <w:tc>
          <w:tcPr>
            <w:tcW w:w="714" w:type="pct"/>
            <w:tcBorders>
              <w:top w:val="single" w:sz="4" w:space="0" w:color="auto"/>
              <w:bottom w:val="single" w:sz="4" w:space="0" w:color="auto"/>
            </w:tcBorders>
          </w:tcPr>
          <w:p w14:paraId="08565E68" w14:textId="28FB39C6" w:rsidR="00D64D19" w:rsidRPr="00DC67D6" w:rsidRDefault="00D64D19" w:rsidP="00435BD2">
            <w:pPr>
              <w:pStyle w:val="bangtrai"/>
            </w:pPr>
            <w:r w:rsidRPr="00A836D4">
              <w:t>216.57</w:t>
            </w:r>
          </w:p>
        </w:tc>
        <w:tc>
          <w:tcPr>
            <w:tcW w:w="714" w:type="pct"/>
            <w:tcBorders>
              <w:top w:val="single" w:sz="4" w:space="0" w:color="auto"/>
              <w:bottom w:val="single" w:sz="4" w:space="0" w:color="auto"/>
            </w:tcBorders>
          </w:tcPr>
          <w:p w14:paraId="74706D88" w14:textId="71E9C033" w:rsidR="00D64D19" w:rsidRPr="00DC67D6" w:rsidRDefault="00D64D19" w:rsidP="00435BD2">
            <w:pPr>
              <w:pStyle w:val="bangtrai"/>
            </w:pPr>
            <w:r w:rsidRPr="00A836D4">
              <w:t>207.28</w:t>
            </w:r>
          </w:p>
        </w:tc>
        <w:tc>
          <w:tcPr>
            <w:tcW w:w="714" w:type="pct"/>
            <w:tcBorders>
              <w:top w:val="single" w:sz="4" w:space="0" w:color="auto"/>
              <w:bottom w:val="single" w:sz="4" w:space="0" w:color="auto"/>
            </w:tcBorders>
          </w:tcPr>
          <w:p w14:paraId="1826EBA0" w14:textId="433A2346" w:rsidR="00D64D19" w:rsidRPr="00DC67D6" w:rsidRDefault="00D64D19" w:rsidP="00435BD2">
            <w:pPr>
              <w:pStyle w:val="bangtrai"/>
            </w:pPr>
            <w:r w:rsidRPr="00A836D4">
              <w:t>225.77</w:t>
            </w:r>
          </w:p>
        </w:tc>
        <w:tc>
          <w:tcPr>
            <w:tcW w:w="713" w:type="pct"/>
            <w:tcBorders>
              <w:top w:val="single" w:sz="4" w:space="0" w:color="auto"/>
              <w:bottom w:val="single" w:sz="4" w:space="0" w:color="auto"/>
            </w:tcBorders>
          </w:tcPr>
          <w:p w14:paraId="00B87770" w14:textId="38EFF626" w:rsidR="00D64D19" w:rsidRPr="00DC67D6" w:rsidRDefault="00D64D19" w:rsidP="00435BD2">
            <w:pPr>
              <w:pStyle w:val="bangtrai"/>
            </w:pPr>
            <w:r w:rsidRPr="00A836D4">
              <w:t>211.93</w:t>
            </w:r>
          </w:p>
        </w:tc>
      </w:tr>
      <w:tr w:rsidR="00D64D19" w14:paraId="6EE141D4" w14:textId="1B551A05" w:rsidTr="0081327A">
        <w:tc>
          <w:tcPr>
            <w:tcW w:w="1177" w:type="pct"/>
            <w:tcBorders>
              <w:top w:val="single" w:sz="4" w:space="0" w:color="auto"/>
              <w:bottom w:val="single" w:sz="4" w:space="0" w:color="auto"/>
            </w:tcBorders>
          </w:tcPr>
          <w:p w14:paraId="72D8A318" w14:textId="6CA2D6FC" w:rsidR="00D64D19" w:rsidRDefault="002C018A" w:rsidP="00435BD2">
            <w:pPr>
              <w:pStyle w:val="bangtrai"/>
            </w:pPr>
            <m:oMath>
              <m:sSub>
                <m:sSubPr>
                  <m:ctrlPr>
                    <w:rPr>
                      <w:rFonts w:ascii="Cambria Math" w:hAnsi="Cambria Math"/>
                    </w:rPr>
                  </m:ctrlPr>
                </m:sSubPr>
                <m:e>
                  <m:r>
                    <m:rPr>
                      <m:sty m:val="bi"/>
                    </m:rPr>
                    <w:rPr>
                      <w:rFonts w:ascii="Cambria Math" w:hAnsi="Cambria Math"/>
                    </w:rPr>
                    <m:t>X</m:t>
                  </m:r>
                </m:e>
                <m:sub>
                  <m:r>
                    <m:rPr>
                      <m:sty m:val="b"/>
                    </m:rPr>
                    <w:rPr>
                      <w:rFonts w:ascii="Cambria Math" w:hAnsi="Cambria Math"/>
                    </w:rPr>
                    <m:t>6</m:t>
                  </m:r>
                </m:sub>
              </m:sSub>
            </m:oMath>
            <w:r w:rsidR="00D64D19">
              <w:t xml:space="preserve"> (mm)</w:t>
            </w:r>
          </w:p>
        </w:tc>
        <w:tc>
          <w:tcPr>
            <w:tcW w:w="967" w:type="pct"/>
            <w:tcBorders>
              <w:top w:val="single" w:sz="4" w:space="0" w:color="auto"/>
              <w:bottom w:val="single" w:sz="4" w:space="0" w:color="auto"/>
            </w:tcBorders>
          </w:tcPr>
          <w:p w14:paraId="7BF5C1FB" w14:textId="2BB5695C" w:rsidR="00D64D19" w:rsidRPr="00DC67D6" w:rsidRDefault="00D64D19" w:rsidP="00435BD2">
            <w:pPr>
              <w:pStyle w:val="bangtrai"/>
            </w:pPr>
            <w:r w:rsidRPr="00DC67D6">
              <w:t>76</w:t>
            </w:r>
          </w:p>
        </w:tc>
        <w:tc>
          <w:tcPr>
            <w:tcW w:w="714" w:type="pct"/>
            <w:tcBorders>
              <w:top w:val="single" w:sz="4" w:space="0" w:color="auto"/>
              <w:bottom w:val="single" w:sz="4" w:space="0" w:color="auto"/>
            </w:tcBorders>
          </w:tcPr>
          <w:p w14:paraId="1E1FBA8A" w14:textId="1545B640" w:rsidR="00D64D19" w:rsidRPr="00DC67D6" w:rsidRDefault="00D64D19" w:rsidP="00435BD2">
            <w:pPr>
              <w:pStyle w:val="bangtrai"/>
            </w:pPr>
            <w:r w:rsidRPr="00A836D4">
              <w:t>99.98</w:t>
            </w:r>
          </w:p>
        </w:tc>
        <w:tc>
          <w:tcPr>
            <w:tcW w:w="714" w:type="pct"/>
            <w:tcBorders>
              <w:top w:val="single" w:sz="4" w:space="0" w:color="auto"/>
              <w:bottom w:val="single" w:sz="4" w:space="0" w:color="auto"/>
            </w:tcBorders>
          </w:tcPr>
          <w:p w14:paraId="4243F974" w14:textId="37C488D2" w:rsidR="00D64D19" w:rsidRPr="00DC67D6" w:rsidRDefault="00D64D19" w:rsidP="00435BD2">
            <w:pPr>
              <w:pStyle w:val="bangtrai"/>
            </w:pPr>
            <w:r w:rsidRPr="00A836D4">
              <w:t>100.00</w:t>
            </w:r>
          </w:p>
        </w:tc>
        <w:tc>
          <w:tcPr>
            <w:tcW w:w="714" w:type="pct"/>
            <w:tcBorders>
              <w:top w:val="single" w:sz="4" w:space="0" w:color="auto"/>
              <w:bottom w:val="single" w:sz="4" w:space="0" w:color="auto"/>
            </w:tcBorders>
          </w:tcPr>
          <w:p w14:paraId="44C5AF42" w14:textId="644B60FB" w:rsidR="00D64D19" w:rsidRPr="00DC67D6" w:rsidRDefault="00D64D19" w:rsidP="00435BD2">
            <w:pPr>
              <w:pStyle w:val="bangtrai"/>
            </w:pPr>
            <w:r w:rsidRPr="00A836D4">
              <w:t>100.00</w:t>
            </w:r>
          </w:p>
        </w:tc>
        <w:tc>
          <w:tcPr>
            <w:tcW w:w="713" w:type="pct"/>
            <w:tcBorders>
              <w:top w:val="single" w:sz="4" w:space="0" w:color="auto"/>
              <w:bottom w:val="single" w:sz="4" w:space="0" w:color="auto"/>
            </w:tcBorders>
          </w:tcPr>
          <w:p w14:paraId="2AD3FFE5" w14:textId="04B5B252" w:rsidR="00D64D19" w:rsidRPr="00DC67D6" w:rsidRDefault="00D64D19" w:rsidP="00435BD2">
            <w:pPr>
              <w:pStyle w:val="bangtrai"/>
            </w:pPr>
            <w:r w:rsidRPr="00A836D4">
              <w:t>100.00</w:t>
            </w:r>
          </w:p>
        </w:tc>
      </w:tr>
      <w:tr w:rsidR="00D64D19" w14:paraId="5BAB2048" w14:textId="4B17860C" w:rsidTr="0081327A">
        <w:tc>
          <w:tcPr>
            <w:tcW w:w="1177" w:type="pct"/>
            <w:tcBorders>
              <w:top w:val="single" w:sz="4" w:space="0" w:color="auto"/>
              <w:bottom w:val="single" w:sz="4" w:space="0" w:color="auto"/>
            </w:tcBorders>
          </w:tcPr>
          <w:p w14:paraId="52A74D76" w14:textId="3E1E6EDE" w:rsidR="00D64D19" w:rsidRDefault="002C018A" w:rsidP="00435BD2">
            <w:pPr>
              <w:pStyle w:val="bangtrai"/>
            </w:pPr>
            <m:oMath>
              <m:sSub>
                <m:sSubPr>
                  <m:ctrlPr>
                    <w:rPr>
                      <w:rFonts w:ascii="Cambria Math" w:hAnsi="Cambria Math"/>
                    </w:rPr>
                  </m:ctrlPr>
                </m:sSubPr>
                <m:e>
                  <m:r>
                    <m:rPr>
                      <m:sty m:val="bi"/>
                    </m:rPr>
                    <w:rPr>
                      <w:rFonts w:ascii="Cambria Math" w:hAnsi="Cambria Math"/>
                    </w:rPr>
                    <m:t>X</m:t>
                  </m:r>
                </m:e>
                <m:sub>
                  <m:r>
                    <m:rPr>
                      <m:sty m:val="b"/>
                    </m:rPr>
                    <w:rPr>
                      <w:rFonts w:ascii="Cambria Math" w:hAnsi="Cambria Math"/>
                    </w:rPr>
                    <m:t>7</m:t>
                  </m:r>
                </m:sub>
              </m:sSub>
            </m:oMath>
            <w:r w:rsidR="00D64D19">
              <w:t xml:space="preserve"> (mm)</w:t>
            </w:r>
          </w:p>
        </w:tc>
        <w:tc>
          <w:tcPr>
            <w:tcW w:w="967" w:type="pct"/>
            <w:tcBorders>
              <w:top w:val="single" w:sz="4" w:space="0" w:color="auto"/>
              <w:bottom w:val="single" w:sz="4" w:space="0" w:color="auto"/>
            </w:tcBorders>
          </w:tcPr>
          <w:p w14:paraId="775393FC" w14:textId="6997C20A" w:rsidR="00D64D19" w:rsidRPr="00DC67D6" w:rsidRDefault="00D64D19" w:rsidP="00435BD2">
            <w:pPr>
              <w:pStyle w:val="bangtrai"/>
            </w:pPr>
            <w:r w:rsidRPr="00DC67D6">
              <w:t>3</w:t>
            </w:r>
          </w:p>
        </w:tc>
        <w:tc>
          <w:tcPr>
            <w:tcW w:w="714" w:type="pct"/>
            <w:tcBorders>
              <w:top w:val="single" w:sz="4" w:space="0" w:color="auto"/>
              <w:bottom w:val="single" w:sz="4" w:space="0" w:color="auto"/>
            </w:tcBorders>
          </w:tcPr>
          <w:p w14:paraId="5C612EDE" w14:textId="5001F3E6" w:rsidR="00D64D19" w:rsidRPr="00DC67D6" w:rsidRDefault="00D64D19" w:rsidP="00435BD2">
            <w:pPr>
              <w:pStyle w:val="bangtrai"/>
            </w:pPr>
            <w:r w:rsidRPr="00A836D4">
              <w:t>7.59</w:t>
            </w:r>
          </w:p>
        </w:tc>
        <w:tc>
          <w:tcPr>
            <w:tcW w:w="714" w:type="pct"/>
            <w:tcBorders>
              <w:top w:val="single" w:sz="4" w:space="0" w:color="auto"/>
              <w:bottom w:val="single" w:sz="4" w:space="0" w:color="auto"/>
            </w:tcBorders>
          </w:tcPr>
          <w:p w14:paraId="174FF276" w14:textId="0F4157E0" w:rsidR="00D64D19" w:rsidRPr="00DC67D6" w:rsidRDefault="00D64D19" w:rsidP="00435BD2">
            <w:pPr>
              <w:pStyle w:val="bangtrai"/>
            </w:pPr>
            <w:r w:rsidRPr="00A836D4">
              <w:t>1.62</w:t>
            </w:r>
          </w:p>
        </w:tc>
        <w:tc>
          <w:tcPr>
            <w:tcW w:w="714" w:type="pct"/>
            <w:tcBorders>
              <w:top w:val="single" w:sz="4" w:space="0" w:color="auto"/>
              <w:bottom w:val="single" w:sz="4" w:space="0" w:color="auto"/>
            </w:tcBorders>
          </w:tcPr>
          <w:p w14:paraId="71155D59" w14:textId="7CC71B65" w:rsidR="00D64D19" w:rsidRPr="00DC67D6" w:rsidRDefault="00D64D19" w:rsidP="00435BD2">
            <w:pPr>
              <w:pStyle w:val="bangtrai"/>
            </w:pPr>
            <w:r w:rsidRPr="00A836D4">
              <w:t>5.33</w:t>
            </w:r>
          </w:p>
        </w:tc>
        <w:tc>
          <w:tcPr>
            <w:tcW w:w="713" w:type="pct"/>
            <w:tcBorders>
              <w:top w:val="single" w:sz="4" w:space="0" w:color="auto"/>
              <w:bottom w:val="single" w:sz="4" w:space="0" w:color="auto"/>
            </w:tcBorders>
          </w:tcPr>
          <w:p w14:paraId="607E55EC" w14:textId="3BF6441D" w:rsidR="00D64D19" w:rsidRPr="00DC67D6" w:rsidRDefault="00D64D19" w:rsidP="00435BD2">
            <w:pPr>
              <w:pStyle w:val="bangtrai"/>
            </w:pPr>
            <w:r w:rsidRPr="00A836D4">
              <w:t>2.58</w:t>
            </w:r>
          </w:p>
        </w:tc>
      </w:tr>
      <w:tr w:rsidR="00976466" w14:paraId="53184EAB" w14:textId="77777777" w:rsidTr="00655599">
        <w:tc>
          <w:tcPr>
            <w:tcW w:w="1177" w:type="pct"/>
            <w:tcBorders>
              <w:top w:val="single" w:sz="4" w:space="0" w:color="auto"/>
              <w:bottom w:val="single" w:sz="4" w:space="0" w:color="auto"/>
            </w:tcBorders>
          </w:tcPr>
          <w:p w14:paraId="79FD2A76" w14:textId="7AE199EC" w:rsidR="00976466" w:rsidRDefault="002C018A" w:rsidP="00435BD2">
            <w:pPr>
              <w:pStyle w:val="bangtrai"/>
              <w:rPr>
                <w:rFonts w:ascii="Times New Roman" w:hAnsi="Times New Roman"/>
              </w:rPr>
            </w:pPr>
            <m:oMath>
              <m:sSub>
                <m:sSubPr>
                  <m:ctrlPr>
                    <w:rPr>
                      <w:rFonts w:ascii="Cambria Math" w:hAnsi="Cambria Math"/>
                      <w:i/>
                    </w:rPr>
                  </m:ctrlPr>
                </m:sSubPr>
                <m:e>
                  <m:r>
                    <m:rPr>
                      <m:sty m:val="bi"/>
                    </m:rPr>
                    <w:rPr>
                      <w:rFonts w:ascii="Cambria Math" w:hAnsi="Cambria Math"/>
                    </w:rPr>
                    <m:t>f</m:t>
                  </m:r>
                </m:e>
                <m:sub>
                  <m:r>
                    <m:rPr>
                      <m:sty m:val="bi"/>
                    </m:rPr>
                    <w:rPr>
                      <w:rFonts w:ascii="Cambria Math" w:hAnsi="Cambria Math"/>
                    </w:rPr>
                    <m:t>1</m:t>
                  </m:r>
                </m:sub>
              </m:sSub>
            </m:oMath>
            <w:r w:rsidR="00976466">
              <w:t xml:space="preserve"> </w:t>
            </w:r>
            <w:r w:rsidR="00276DF2">
              <w:t>(Tons)</w:t>
            </w:r>
          </w:p>
        </w:tc>
        <w:tc>
          <w:tcPr>
            <w:tcW w:w="967" w:type="pct"/>
            <w:tcBorders>
              <w:top w:val="single" w:sz="4" w:space="0" w:color="auto"/>
              <w:bottom w:val="single" w:sz="4" w:space="0" w:color="auto"/>
            </w:tcBorders>
          </w:tcPr>
          <w:p w14:paraId="0052E17D" w14:textId="7DFBEEBE" w:rsidR="00976466" w:rsidRPr="00DC67D6" w:rsidRDefault="00976466" w:rsidP="00C85790">
            <w:pPr>
              <w:rPr>
                <w:rFonts w:asciiTheme="minorHAnsi" w:hAnsiTheme="minorHAnsi" w:cstheme="minorHAnsi"/>
                <w:b/>
                <w:bCs/>
                <w:sz w:val="22"/>
                <w:szCs w:val="22"/>
              </w:rPr>
            </w:pPr>
            <w:r w:rsidRPr="00DC67D6">
              <w:rPr>
                <w:rFonts w:asciiTheme="minorHAnsi" w:hAnsiTheme="minorHAnsi" w:cstheme="minorHAnsi"/>
                <w:b/>
                <w:bCs/>
                <w:color w:val="FF0000"/>
                <w:sz w:val="22"/>
                <w:szCs w:val="22"/>
              </w:rPr>
              <w:t>4.8</w:t>
            </w:r>
          </w:p>
        </w:tc>
        <w:tc>
          <w:tcPr>
            <w:tcW w:w="714" w:type="pct"/>
            <w:tcBorders>
              <w:top w:val="single" w:sz="4" w:space="0" w:color="auto"/>
              <w:bottom w:val="single" w:sz="4" w:space="0" w:color="auto"/>
            </w:tcBorders>
            <w:vAlign w:val="bottom"/>
          </w:tcPr>
          <w:p w14:paraId="06A12C30" w14:textId="69374ED1" w:rsidR="00976466" w:rsidRPr="00DC67D6" w:rsidRDefault="00976466" w:rsidP="00C85790">
            <w:pPr>
              <w:rPr>
                <w:rFonts w:asciiTheme="minorHAnsi" w:hAnsiTheme="minorHAnsi" w:cstheme="minorHAnsi"/>
                <w:sz w:val="22"/>
                <w:szCs w:val="22"/>
              </w:rPr>
            </w:pPr>
            <w:r w:rsidRPr="00DC67D6">
              <w:rPr>
                <w:rFonts w:asciiTheme="minorHAnsi" w:hAnsiTheme="minorHAnsi" w:cstheme="minorHAnsi"/>
                <w:sz w:val="22"/>
                <w:szCs w:val="22"/>
              </w:rPr>
              <w:t>8.</w:t>
            </w:r>
            <w:r w:rsidR="00CF18B8">
              <w:rPr>
                <w:rFonts w:asciiTheme="minorHAnsi" w:hAnsiTheme="minorHAnsi" w:cstheme="minorHAnsi"/>
                <w:sz w:val="22"/>
                <w:szCs w:val="22"/>
              </w:rPr>
              <w:t>75</w:t>
            </w:r>
          </w:p>
        </w:tc>
        <w:tc>
          <w:tcPr>
            <w:tcW w:w="714" w:type="pct"/>
            <w:tcBorders>
              <w:top w:val="single" w:sz="4" w:space="0" w:color="auto"/>
              <w:bottom w:val="single" w:sz="4" w:space="0" w:color="auto"/>
            </w:tcBorders>
            <w:vAlign w:val="bottom"/>
          </w:tcPr>
          <w:p w14:paraId="7028F49E" w14:textId="42A329A3" w:rsidR="00976466" w:rsidRPr="00DC67D6" w:rsidRDefault="00976466" w:rsidP="00C85790">
            <w:pPr>
              <w:rPr>
                <w:rFonts w:asciiTheme="minorHAnsi" w:hAnsiTheme="minorHAnsi" w:cstheme="minorHAnsi"/>
                <w:b/>
                <w:bCs/>
                <w:sz w:val="22"/>
                <w:szCs w:val="22"/>
              </w:rPr>
            </w:pPr>
            <w:r w:rsidRPr="00DC67D6">
              <w:rPr>
                <w:rFonts w:asciiTheme="minorHAnsi" w:hAnsiTheme="minorHAnsi" w:cstheme="minorHAnsi"/>
                <w:b/>
                <w:bCs/>
                <w:sz w:val="22"/>
                <w:szCs w:val="22"/>
              </w:rPr>
              <w:t>3.</w:t>
            </w:r>
            <w:r w:rsidR="00CF18B8">
              <w:rPr>
                <w:rFonts w:asciiTheme="minorHAnsi" w:hAnsiTheme="minorHAnsi" w:cstheme="minorHAnsi"/>
                <w:b/>
                <w:bCs/>
                <w:sz w:val="22"/>
                <w:szCs w:val="22"/>
              </w:rPr>
              <w:t>52</w:t>
            </w:r>
          </w:p>
        </w:tc>
        <w:tc>
          <w:tcPr>
            <w:tcW w:w="714" w:type="pct"/>
            <w:tcBorders>
              <w:top w:val="single" w:sz="4" w:space="0" w:color="auto"/>
              <w:bottom w:val="single" w:sz="4" w:space="0" w:color="auto"/>
            </w:tcBorders>
            <w:vAlign w:val="bottom"/>
          </w:tcPr>
          <w:p w14:paraId="6E3D4F09" w14:textId="27D720AF" w:rsidR="00976466" w:rsidRPr="00DC67D6" w:rsidRDefault="00976466" w:rsidP="00C85790">
            <w:pPr>
              <w:rPr>
                <w:rFonts w:asciiTheme="minorHAnsi" w:hAnsiTheme="minorHAnsi" w:cstheme="minorHAnsi"/>
                <w:b/>
                <w:bCs/>
                <w:sz w:val="22"/>
                <w:szCs w:val="22"/>
              </w:rPr>
            </w:pPr>
            <w:r w:rsidRPr="00DC67D6">
              <w:rPr>
                <w:rFonts w:asciiTheme="minorHAnsi" w:hAnsiTheme="minorHAnsi" w:cstheme="minorHAnsi"/>
                <w:b/>
                <w:bCs/>
                <w:color w:val="FF0000"/>
                <w:sz w:val="22"/>
                <w:szCs w:val="22"/>
              </w:rPr>
              <w:t>4.8</w:t>
            </w:r>
            <w:r w:rsidR="00AD5A06">
              <w:rPr>
                <w:rFonts w:asciiTheme="minorHAnsi" w:hAnsiTheme="minorHAnsi" w:cstheme="minorHAnsi"/>
                <w:b/>
                <w:bCs/>
                <w:color w:val="FF0000"/>
                <w:sz w:val="22"/>
                <w:szCs w:val="22"/>
              </w:rPr>
              <w:t>2</w:t>
            </w:r>
          </w:p>
        </w:tc>
        <w:tc>
          <w:tcPr>
            <w:tcW w:w="713" w:type="pct"/>
            <w:tcBorders>
              <w:top w:val="single" w:sz="4" w:space="0" w:color="auto"/>
              <w:bottom w:val="single" w:sz="4" w:space="0" w:color="auto"/>
            </w:tcBorders>
            <w:vAlign w:val="bottom"/>
          </w:tcPr>
          <w:p w14:paraId="410E0D12" w14:textId="7C935F82" w:rsidR="00976466" w:rsidRPr="00DC67D6" w:rsidRDefault="00976466" w:rsidP="00C85790">
            <w:pPr>
              <w:rPr>
                <w:rFonts w:asciiTheme="minorHAnsi" w:hAnsiTheme="minorHAnsi" w:cstheme="minorHAnsi"/>
                <w:sz w:val="22"/>
                <w:szCs w:val="22"/>
              </w:rPr>
            </w:pPr>
            <w:r w:rsidRPr="00DC67D6">
              <w:rPr>
                <w:rFonts w:asciiTheme="minorHAnsi" w:hAnsiTheme="minorHAnsi" w:cstheme="minorHAnsi"/>
                <w:sz w:val="22"/>
                <w:szCs w:val="22"/>
              </w:rPr>
              <w:t>3.</w:t>
            </w:r>
            <w:r w:rsidR="00AD5A06">
              <w:rPr>
                <w:rFonts w:asciiTheme="minorHAnsi" w:hAnsiTheme="minorHAnsi" w:cstheme="minorHAnsi"/>
                <w:sz w:val="22"/>
                <w:szCs w:val="22"/>
              </w:rPr>
              <w:t>85</w:t>
            </w:r>
          </w:p>
        </w:tc>
      </w:tr>
      <w:tr w:rsidR="00976466" w14:paraId="48B2E52B" w14:textId="77777777" w:rsidTr="00655599">
        <w:tc>
          <w:tcPr>
            <w:tcW w:w="1177" w:type="pct"/>
            <w:tcBorders>
              <w:top w:val="single" w:sz="4" w:space="0" w:color="auto"/>
              <w:bottom w:val="single" w:sz="4" w:space="0" w:color="auto"/>
            </w:tcBorders>
          </w:tcPr>
          <w:p w14:paraId="3D6E8FE7" w14:textId="6FCD5A53" w:rsidR="00976466" w:rsidRDefault="002C018A" w:rsidP="00435BD2">
            <w:pPr>
              <w:pStyle w:val="bangtrai"/>
              <w:rPr>
                <w:rFonts w:ascii="Times New Roman" w:hAnsi="Times New Roman"/>
              </w:rPr>
            </w:pPr>
            <m:oMath>
              <m:sSub>
                <m:sSubPr>
                  <m:ctrlPr>
                    <w:rPr>
                      <w:rFonts w:ascii="Cambria Math" w:hAnsi="Cambria Math"/>
                    </w:rPr>
                  </m:ctrlPr>
                </m:sSubPr>
                <m:e>
                  <m:r>
                    <m:rPr>
                      <m:sty m:val="bi"/>
                    </m:rPr>
                    <w:rPr>
                      <w:rFonts w:ascii="Cambria Math" w:hAnsi="Cambria Math"/>
                    </w:rPr>
                    <m:t>f</m:t>
                  </m:r>
                </m:e>
                <m:sub>
                  <m:r>
                    <m:rPr>
                      <m:sty m:val="b"/>
                    </m:rPr>
                    <w:rPr>
                      <w:rFonts w:ascii="Cambria Math" w:hAnsi="Cambria Math"/>
                    </w:rPr>
                    <m:t>2</m:t>
                  </m:r>
                </m:sub>
              </m:sSub>
            </m:oMath>
            <w:r w:rsidR="00976466">
              <w:t xml:space="preserve"> </w:t>
            </w:r>
            <w:r w:rsidR="008D74CB">
              <w:t>(mm)</w:t>
            </w:r>
          </w:p>
        </w:tc>
        <w:tc>
          <w:tcPr>
            <w:tcW w:w="967" w:type="pct"/>
            <w:tcBorders>
              <w:top w:val="single" w:sz="4" w:space="0" w:color="auto"/>
              <w:bottom w:val="single" w:sz="4" w:space="0" w:color="auto"/>
            </w:tcBorders>
          </w:tcPr>
          <w:p w14:paraId="55936D4E" w14:textId="4502EB8E" w:rsidR="00976466" w:rsidRPr="00DC67D6" w:rsidRDefault="00976466" w:rsidP="00C85790">
            <w:pPr>
              <w:rPr>
                <w:rFonts w:asciiTheme="minorHAnsi" w:hAnsiTheme="minorHAnsi" w:cstheme="minorHAnsi"/>
                <w:b/>
                <w:bCs/>
                <w:sz w:val="22"/>
                <w:szCs w:val="22"/>
              </w:rPr>
            </w:pPr>
            <w:r w:rsidRPr="00DC67D6">
              <w:rPr>
                <w:rFonts w:asciiTheme="minorHAnsi" w:hAnsiTheme="minorHAnsi" w:cstheme="minorHAnsi"/>
                <w:b/>
                <w:bCs/>
                <w:color w:val="4472C4" w:themeColor="accent5"/>
                <w:sz w:val="22"/>
                <w:szCs w:val="22"/>
              </w:rPr>
              <w:t>37.9</w:t>
            </w:r>
          </w:p>
        </w:tc>
        <w:tc>
          <w:tcPr>
            <w:tcW w:w="714" w:type="pct"/>
            <w:tcBorders>
              <w:top w:val="single" w:sz="4" w:space="0" w:color="auto"/>
              <w:bottom w:val="single" w:sz="4" w:space="0" w:color="auto"/>
            </w:tcBorders>
            <w:vAlign w:val="bottom"/>
          </w:tcPr>
          <w:p w14:paraId="13D521C1" w14:textId="33FD4D97" w:rsidR="00976466" w:rsidRPr="00DC67D6" w:rsidRDefault="00976466" w:rsidP="00C85790">
            <w:pPr>
              <w:rPr>
                <w:rFonts w:asciiTheme="minorHAnsi" w:hAnsiTheme="minorHAnsi" w:cstheme="minorHAnsi"/>
                <w:b/>
                <w:bCs/>
                <w:sz w:val="22"/>
                <w:szCs w:val="22"/>
              </w:rPr>
            </w:pPr>
            <w:r w:rsidRPr="00DC67D6">
              <w:rPr>
                <w:rFonts w:asciiTheme="minorHAnsi" w:hAnsiTheme="minorHAnsi" w:cstheme="minorHAnsi"/>
                <w:b/>
                <w:bCs/>
                <w:sz w:val="22"/>
                <w:szCs w:val="22"/>
              </w:rPr>
              <w:t>10.</w:t>
            </w:r>
            <w:r w:rsidR="00CF18B8">
              <w:rPr>
                <w:rFonts w:asciiTheme="minorHAnsi" w:hAnsiTheme="minorHAnsi" w:cstheme="minorHAnsi"/>
                <w:b/>
                <w:bCs/>
                <w:sz w:val="22"/>
                <w:szCs w:val="22"/>
              </w:rPr>
              <w:t>85</w:t>
            </w:r>
          </w:p>
        </w:tc>
        <w:tc>
          <w:tcPr>
            <w:tcW w:w="714" w:type="pct"/>
            <w:tcBorders>
              <w:top w:val="single" w:sz="4" w:space="0" w:color="auto"/>
              <w:bottom w:val="single" w:sz="4" w:space="0" w:color="auto"/>
            </w:tcBorders>
            <w:vAlign w:val="bottom"/>
          </w:tcPr>
          <w:p w14:paraId="727CA979" w14:textId="72E4CCB1" w:rsidR="00976466" w:rsidRPr="00DC67D6" w:rsidRDefault="00976466" w:rsidP="00C85790">
            <w:pPr>
              <w:rPr>
                <w:rFonts w:asciiTheme="minorHAnsi" w:hAnsiTheme="minorHAnsi" w:cstheme="minorHAnsi"/>
                <w:sz w:val="22"/>
                <w:szCs w:val="22"/>
              </w:rPr>
            </w:pPr>
            <w:r w:rsidRPr="00DC67D6">
              <w:rPr>
                <w:rFonts w:asciiTheme="minorHAnsi" w:hAnsiTheme="minorHAnsi" w:cstheme="minorHAnsi"/>
                <w:sz w:val="22"/>
                <w:szCs w:val="22"/>
              </w:rPr>
              <w:t>4</w:t>
            </w:r>
            <w:r w:rsidR="00CF18B8">
              <w:rPr>
                <w:rFonts w:asciiTheme="minorHAnsi" w:hAnsiTheme="minorHAnsi" w:cstheme="minorHAnsi"/>
                <w:sz w:val="22"/>
                <w:szCs w:val="22"/>
              </w:rPr>
              <w:t>8</w:t>
            </w:r>
            <w:r w:rsidRPr="00DC67D6">
              <w:rPr>
                <w:rFonts w:asciiTheme="minorHAnsi" w:hAnsiTheme="minorHAnsi" w:cstheme="minorHAnsi"/>
                <w:sz w:val="22"/>
                <w:szCs w:val="22"/>
              </w:rPr>
              <w:t>.</w:t>
            </w:r>
            <w:r w:rsidR="00CF18B8">
              <w:rPr>
                <w:rFonts w:asciiTheme="minorHAnsi" w:hAnsiTheme="minorHAnsi" w:cstheme="minorHAnsi"/>
                <w:sz w:val="22"/>
                <w:szCs w:val="22"/>
              </w:rPr>
              <w:t>2</w:t>
            </w:r>
            <w:r w:rsidR="00AD5A06">
              <w:rPr>
                <w:rFonts w:asciiTheme="minorHAnsi" w:hAnsiTheme="minorHAnsi" w:cstheme="minorHAnsi"/>
                <w:sz w:val="22"/>
                <w:szCs w:val="22"/>
              </w:rPr>
              <w:t>3</w:t>
            </w:r>
          </w:p>
        </w:tc>
        <w:tc>
          <w:tcPr>
            <w:tcW w:w="714" w:type="pct"/>
            <w:tcBorders>
              <w:top w:val="single" w:sz="4" w:space="0" w:color="auto"/>
              <w:bottom w:val="single" w:sz="4" w:space="0" w:color="auto"/>
            </w:tcBorders>
            <w:vAlign w:val="bottom"/>
          </w:tcPr>
          <w:p w14:paraId="337E8849" w14:textId="34744BE4" w:rsidR="00976466" w:rsidRPr="00DC67D6" w:rsidRDefault="00976466" w:rsidP="00C85790">
            <w:pPr>
              <w:rPr>
                <w:rFonts w:asciiTheme="minorHAnsi" w:hAnsiTheme="minorHAnsi" w:cstheme="minorHAnsi"/>
                <w:sz w:val="22"/>
                <w:szCs w:val="22"/>
              </w:rPr>
            </w:pPr>
            <w:r w:rsidRPr="00DC67D6">
              <w:rPr>
                <w:rFonts w:asciiTheme="minorHAnsi" w:hAnsiTheme="minorHAnsi" w:cstheme="minorHAnsi"/>
                <w:sz w:val="22"/>
                <w:szCs w:val="22"/>
              </w:rPr>
              <w:t>2</w:t>
            </w:r>
            <w:r w:rsidR="00AD5A06">
              <w:rPr>
                <w:rFonts w:asciiTheme="minorHAnsi" w:hAnsiTheme="minorHAnsi" w:cstheme="minorHAnsi"/>
                <w:sz w:val="22"/>
                <w:szCs w:val="22"/>
              </w:rPr>
              <w:t>4</w:t>
            </w:r>
            <w:r w:rsidRPr="00DC67D6">
              <w:rPr>
                <w:rFonts w:asciiTheme="minorHAnsi" w:hAnsiTheme="minorHAnsi" w:cstheme="minorHAnsi"/>
                <w:sz w:val="22"/>
                <w:szCs w:val="22"/>
              </w:rPr>
              <w:t>.</w:t>
            </w:r>
            <w:r w:rsidR="00AD5A06">
              <w:rPr>
                <w:rFonts w:asciiTheme="minorHAnsi" w:hAnsiTheme="minorHAnsi" w:cstheme="minorHAnsi"/>
                <w:sz w:val="22"/>
                <w:szCs w:val="22"/>
              </w:rPr>
              <w:t>17</w:t>
            </w:r>
          </w:p>
        </w:tc>
        <w:tc>
          <w:tcPr>
            <w:tcW w:w="713" w:type="pct"/>
            <w:tcBorders>
              <w:top w:val="single" w:sz="4" w:space="0" w:color="auto"/>
              <w:bottom w:val="single" w:sz="4" w:space="0" w:color="auto"/>
            </w:tcBorders>
            <w:vAlign w:val="bottom"/>
          </w:tcPr>
          <w:p w14:paraId="183F1FC7" w14:textId="0BF7FC53" w:rsidR="00976466" w:rsidRPr="00DC67D6" w:rsidRDefault="00976466" w:rsidP="00C85790">
            <w:pPr>
              <w:rPr>
                <w:rFonts w:asciiTheme="minorHAnsi" w:hAnsiTheme="minorHAnsi" w:cstheme="minorHAnsi"/>
                <w:b/>
                <w:bCs/>
                <w:sz w:val="22"/>
                <w:szCs w:val="22"/>
              </w:rPr>
            </w:pPr>
            <w:r w:rsidRPr="00DC67D6">
              <w:rPr>
                <w:rFonts w:asciiTheme="minorHAnsi" w:hAnsiTheme="minorHAnsi" w:cstheme="minorHAnsi"/>
                <w:b/>
                <w:bCs/>
                <w:color w:val="4472C4" w:themeColor="accent5"/>
                <w:sz w:val="22"/>
                <w:szCs w:val="22"/>
              </w:rPr>
              <w:t>38.</w:t>
            </w:r>
            <w:r w:rsidR="00AD5A06">
              <w:rPr>
                <w:rFonts w:asciiTheme="minorHAnsi" w:hAnsiTheme="minorHAnsi" w:cstheme="minorHAnsi"/>
                <w:b/>
                <w:bCs/>
                <w:color w:val="4472C4" w:themeColor="accent5"/>
                <w:sz w:val="22"/>
                <w:szCs w:val="22"/>
              </w:rPr>
              <w:t>62</w:t>
            </w:r>
          </w:p>
        </w:tc>
      </w:tr>
    </w:tbl>
    <w:p w14:paraId="7B4D227A" w14:textId="373A9EB1" w:rsidR="001B740A" w:rsidRDefault="002D2241" w:rsidP="00863CAF">
      <w:pPr>
        <w:pStyle w:val="thuong"/>
      </w:pPr>
      <w:r>
        <w:t xml:space="preserve">For </w:t>
      </w:r>
      <w:r w:rsidR="00F3658F">
        <w:t xml:space="preserve">the </w:t>
      </w:r>
      <w:r>
        <w:t>contin</w:t>
      </w:r>
      <w:r w:rsidR="00E77C25">
        <w:t>u</w:t>
      </w:r>
      <w:r>
        <w:t xml:space="preserve">ous case, </w:t>
      </w:r>
      <w:r w:rsidR="00E6766A">
        <w:t xml:space="preserve">Scenario 1 shows a remarkable </w:t>
      </w:r>
      <w:r w:rsidR="00E6766A" w:rsidRPr="00FB1E94">
        <w:rPr>
          <w:rStyle w:val="Strong"/>
          <w:b w:val="0"/>
          <w:bCs w:val="0"/>
        </w:rPr>
        <w:t>7</w:t>
      </w:r>
      <w:r w:rsidR="00DA100B">
        <w:rPr>
          <w:rStyle w:val="Strong"/>
          <w:b w:val="0"/>
          <w:bCs w:val="0"/>
        </w:rPr>
        <w:t>1</w:t>
      </w:r>
      <w:r w:rsidR="00E6766A" w:rsidRPr="00FB1E94">
        <w:rPr>
          <w:rStyle w:val="Strong"/>
          <w:b w:val="0"/>
          <w:bCs w:val="0"/>
        </w:rPr>
        <w:t>.</w:t>
      </w:r>
      <w:r w:rsidR="00DA100B">
        <w:rPr>
          <w:rStyle w:val="Strong"/>
          <w:b w:val="0"/>
          <w:bCs w:val="0"/>
        </w:rPr>
        <w:t>4</w:t>
      </w:r>
      <w:r w:rsidR="00E6766A" w:rsidRPr="00FB1E94">
        <w:rPr>
          <w:rStyle w:val="Strong"/>
          <w:b w:val="0"/>
          <w:bCs w:val="0"/>
        </w:rPr>
        <w:t>% reduction in displacement</w:t>
      </w:r>
      <w:r w:rsidR="00E6766A">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E6766A">
        <w:t>=10.</w:t>
      </w:r>
      <w:r w:rsidR="003243A0">
        <w:t>85</w:t>
      </w:r>
      <w:r w:rsidR="00E6766A">
        <w:t xml:space="preserve"> mm), significantly improving structural stiffness</w:t>
      </w:r>
      <w:r w:rsidR="00AF7896">
        <w:t xml:space="preserve">. </w:t>
      </w:r>
      <w:r w:rsidR="00FA110E">
        <w:t>However, it</w:t>
      </w:r>
      <w:r w:rsidR="00AF7896">
        <w:t xml:space="preserve"> is a notable trade-off </w:t>
      </w:r>
      <w:r w:rsidR="00DD21CD">
        <w:t xml:space="preserve">of </w:t>
      </w:r>
      <w:r w:rsidR="005F7AEE">
        <w:t xml:space="preserve">a cost </w:t>
      </w:r>
      <w:r w:rsidR="009E7EEC">
        <w:t>for</w:t>
      </w:r>
      <w:r w:rsidR="005F7AEE">
        <w:t xml:space="preserve"> the weight reache</w:t>
      </w:r>
      <w:r w:rsidR="009E7EEC">
        <w:t>d</w:t>
      </w:r>
      <w:r w:rsidR="00AF7896">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FF2B3A">
        <w:t>=</w:t>
      </w:r>
      <w:r w:rsidR="00AF7896">
        <w:t>8.</w:t>
      </w:r>
      <w:r w:rsidR="009A5E06">
        <w:t>7</w:t>
      </w:r>
      <w:r w:rsidR="00AF7896">
        <w:t>5 tons</w:t>
      </w:r>
      <w:r w:rsidR="00114EF2">
        <w:t>,</w:t>
      </w:r>
      <w:r w:rsidR="00DE4C21">
        <w:t xml:space="preserve"> </w:t>
      </w:r>
      <w:r w:rsidR="00422EC3">
        <w:t>nearly doubling the weight of the current design</w:t>
      </w:r>
      <w:r w:rsidR="00AF7896">
        <w:t xml:space="preserve">. Although this situation is less economical </w:t>
      </w:r>
      <w:r w:rsidR="00033E36">
        <w:t>regarding</w:t>
      </w:r>
      <w:r w:rsidR="00AF7896">
        <w:t xml:space="preserve"> material use, it may be suitable for projects </w:t>
      </w:r>
      <w:r w:rsidR="00033E36">
        <w:t>prioritising structural integrity and minimum displacement</w:t>
      </w:r>
      <w:r w:rsidR="00AF7896">
        <w:t>.</w:t>
      </w:r>
      <w:r w:rsidR="009875A8">
        <w:t xml:space="preserve"> Meanwhile, Scenario 2 emphasises a lightweight design</w:t>
      </w:r>
      <w:r w:rsidR="00662EFF">
        <w:t xml:space="preserve"> with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9875A8">
        <w:t xml:space="preserve"> = 3.</w:t>
      </w:r>
      <w:r w:rsidR="00F92EF6">
        <w:t>52</w:t>
      </w:r>
      <w:r w:rsidR="009875A8">
        <w:t xml:space="preserve"> tons</w:t>
      </w:r>
      <w:r w:rsidR="00B55EA2">
        <w:t>, reducing</w:t>
      </w:r>
      <w:r w:rsidR="009875A8">
        <w:t xml:space="preserve"> </w:t>
      </w:r>
      <w:r w:rsidR="00836D71">
        <w:t>26.7</w:t>
      </w:r>
      <w:r w:rsidR="009875A8">
        <w:t>%. But this optimization indicates that the structure is now less rigid</w:t>
      </w:r>
      <w:r w:rsidR="00C06610">
        <w:t>,</w:t>
      </w:r>
      <w:r w:rsidR="009875A8">
        <w:t xml:space="preserve"> </w:t>
      </w:r>
      <w:r w:rsidR="00894685">
        <w:t>causing</w:t>
      </w:r>
      <w:r w:rsidR="009875A8">
        <w:t xml:space="preserve"> </w:t>
      </w:r>
      <w:r w:rsidR="00C06610">
        <w:t>a</w:t>
      </w:r>
      <w:r w:rsidR="009875A8">
        <w:t xml:space="preserve"> </w:t>
      </w:r>
      <w:r w:rsidR="00C06610">
        <w:t xml:space="preserve">higher </w:t>
      </w:r>
      <w:r w:rsidR="009875A8">
        <w:t xml:space="preserve">displacement </w:t>
      </w:r>
      <w:r w:rsidR="00C06610">
        <w:t>of</w:t>
      </w:r>
      <w:r w:rsidR="009875A8">
        <w:t xml:space="preserve"> </w:t>
      </w:r>
      <w:r w:rsidR="001B07C6">
        <w:t>27.3</w:t>
      </w:r>
      <w:r w:rsidR="009875A8">
        <w:t>%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C06610">
        <w:t>=</w:t>
      </w:r>
      <w:r w:rsidR="009875A8">
        <w:t>4</w:t>
      </w:r>
      <w:r w:rsidR="00836D71">
        <w:t>8</w:t>
      </w:r>
      <w:r w:rsidR="009875A8">
        <w:t>.</w:t>
      </w:r>
      <w:r w:rsidR="00836D71">
        <w:t>23</w:t>
      </w:r>
      <w:r w:rsidR="009875A8">
        <w:t>mm). This situation would be perfect for projects with limited budgets where material savings are vital.</w:t>
      </w:r>
    </w:p>
    <w:p w14:paraId="301765B3" w14:textId="6DEAC0AD" w:rsidR="004E0306" w:rsidRDefault="00B13500" w:rsidP="00863CAF">
      <w:pPr>
        <w:pStyle w:val="thuong"/>
      </w:pPr>
      <w:r w:rsidRPr="00B13500">
        <w:t>Scenario 3 strikes a balanced approach, maintaining a similar structural weight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B13500">
        <w:t>=4.8</w:t>
      </w:r>
      <w:r w:rsidR="004F2290">
        <w:t>2</w:t>
      </w:r>
      <w:r w:rsidRPr="00B13500">
        <w:t xml:space="preserve"> tons) to the current design.</w:t>
      </w:r>
      <w:r w:rsidR="007F5A6C">
        <w:t xml:space="preserve"> Even so, it reduces displacement significantly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012475">
        <w:t>=</w:t>
      </w:r>
      <w:r w:rsidR="007F5A6C">
        <w:t>2</w:t>
      </w:r>
      <w:r w:rsidR="004F2290">
        <w:t>4</w:t>
      </w:r>
      <w:r w:rsidR="007F5A6C">
        <w:t>.</w:t>
      </w:r>
      <w:r w:rsidR="004F2290">
        <w:t>17</w:t>
      </w:r>
      <w:r w:rsidR="007F5A6C">
        <w:t xml:space="preserve"> mm)</w:t>
      </w:r>
      <w:r w:rsidR="007264A0">
        <w:t>,</w:t>
      </w:r>
      <w:r w:rsidR="00A07D57">
        <w:t xml:space="preserve"> </w:t>
      </w:r>
      <w:r w:rsidR="007264A0">
        <w:t>bringing it down to two-thirds of the current design's displacement</w:t>
      </w:r>
      <w:r w:rsidR="000D7E68">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0D7E68">
        <w:t>=37.9mm)</w:t>
      </w:r>
      <w:r w:rsidR="007F5A6C">
        <w:t>. This scenario is a good choice for projects where strength and material economy are crucial.</w:t>
      </w:r>
      <w:r w:rsidR="00EE6EA5">
        <w:t xml:space="preserve"> At last, </w:t>
      </w:r>
      <w:r w:rsidR="00EE6EA5" w:rsidRPr="00EE6EA5">
        <w:t xml:space="preserve">Scenario 4 </w:t>
      </w:r>
      <w:r w:rsidR="00AE03FE">
        <w:t>offers</w:t>
      </w:r>
      <w:r w:rsidR="00EE6EA5" w:rsidRPr="00EE6EA5">
        <w:t xml:space="preserve"> a near-optimal solution with a 22.7% reduction in weight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AE03FE">
        <w:t>=</w:t>
      </w:r>
      <w:r w:rsidR="00EE6EA5" w:rsidRPr="00EE6EA5">
        <w:t>3.</w:t>
      </w:r>
      <w:r w:rsidR="004F2290">
        <w:t>85</w:t>
      </w:r>
      <w:r w:rsidR="00EE6EA5" w:rsidRPr="00EE6EA5">
        <w:t xml:space="preserve"> tons) while maintaining displacement levels similar to the current design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EE6EA5" w:rsidRPr="00EE6EA5">
        <w:t xml:space="preserve"> = 38.</w:t>
      </w:r>
      <w:r w:rsidR="007F784E">
        <w:t>62</w:t>
      </w:r>
      <w:r w:rsidR="00EE6EA5" w:rsidRPr="00EE6EA5">
        <w:t xml:space="preserve"> mm).</w:t>
      </w:r>
      <w:r w:rsidR="00072848">
        <w:t xml:space="preserve"> This case illustrates the MOFDA algorithm's ability </w:t>
      </w:r>
      <w:r w:rsidR="00F65805">
        <w:t>to enhance</w:t>
      </w:r>
      <w:r w:rsidR="00072848">
        <w:t xml:space="preserve"> material efficiency substantially while maintaining structural performance. </w:t>
      </w:r>
      <w:r w:rsidR="0027689C">
        <w:t>It provides a pragmatic, comprehensive solution that surpasses traditional design</w:t>
      </w:r>
      <w:r w:rsidR="00346F19">
        <w:t>.</w:t>
      </w:r>
    </w:p>
    <w:p w14:paraId="4BC53C53" w14:textId="272AE41F" w:rsidR="008668E9" w:rsidRDefault="00E53C07" w:rsidP="008668E9">
      <w:pPr>
        <w:pStyle w:val="chuthichbang"/>
      </w:pPr>
      <w:bookmarkStart w:id="80" w:name="_Ref190545508"/>
      <w:r>
        <w:t xml:space="preserve">A comparison of the current design to specific scenarios of </w:t>
      </w:r>
      <w:r w:rsidR="009D073F">
        <w:t>discrete variables</w:t>
      </w:r>
      <w:r w:rsidR="008668E9">
        <w:t>.</w:t>
      </w:r>
      <w:bookmarkEnd w:id="8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6"/>
        <w:gridCol w:w="1919"/>
        <w:gridCol w:w="1417"/>
        <w:gridCol w:w="1417"/>
        <w:gridCol w:w="1417"/>
        <w:gridCol w:w="1415"/>
      </w:tblGrid>
      <w:tr w:rsidR="008668E9" w14:paraId="45E9E938" w14:textId="77777777" w:rsidTr="00721B61">
        <w:tc>
          <w:tcPr>
            <w:tcW w:w="1177" w:type="pct"/>
            <w:tcBorders>
              <w:top w:val="single" w:sz="4" w:space="0" w:color="auto"/>
              <w:bottom w:val="single" w:sz="4" w:space="0" w:color="auto"/>
            </w:tcBorders>
            <w:shd w:val="clear" w:color="auto" w:fill="DEEAF6" w:themeFill="accent1" w:themeFillTint="33"/>
          </w:tcPr>
          <w:p w14:paraId="68A824FA" w14:textId="77777777" w:rsidR="008668E9" w:rsidRDefault="008668E9" w:rsidP="00435BD2">
            <w:pPr>
              <w:pStyle w:val="bangtrai"/>
            </w:pPr>
            <w:r>
              <w:t>Designed variables</w:t>
            </w:r>
          </w:p>
        </w:tc>
        <w:tc>
          <w:tcPr>
            <w:tcW w:w="967" w:type="pct"/>
            <w:tcBorders>
              <w:top w:val="single" w:sz="4" w:space="0" w:color="auto"/>
              <w:bottom w:val="single" w:sz="4" w:space="0" w:color="auto"/>
            </w:tcBorders>
            <w:shd w:val="clear" w:color="auto" w:fill="DEEAF6" w:themeFill="accent1" w:themeFillTint="33"/>
          </w:tcPr>
          <w:p w14:paraId="159F8016" w14:textId="77777777" w:rsidR="008668E9" w:rsidRDefault="008668E9" w:rsidP="00435BD2">
            <w:pPr>
              <w:pStyle w:val="bangtrai"/>
            </w:pPr>
            <w:r>
              <w:t>Current Design</w:t>
            </w:r>
          </w:p>
        </w:tc>
        <w:tc>
          <w:tcPr>
            <w:tcW w:w="714" w:type="pct"/>
            <w:tcBorders>
              <w:top w:val="single" w:sz="4" w:space="0" w:color="auto"/>
              <w:bottom w:val="single" w:sz="4" w:space="0" w:color="auto"/>
            </w:tcBorders>
            <w:shd w:val="clear" w:color="auto" w:fill="DEEAF6" w:themeFill="accent1" w:themeFillTint="33"/>
          </w:tcPr>
          <w:p w14:paraId="230189BC" w14:textId="77777777" w:rsidR="008668E9" w:rsidRDefault="008668E9" w:rsidP="00435BD2">
            <w:pPr>
              <w:pStyle w:val="bangtrai"/>
            </w:pPr>
            <w:r>
              <w:t>Scenario 1</w:t>
            </w:r>
          </w:p>
        </w:tc>
        <w:tc>
          <w:tcPr>
            <w:tcW w:w="714" w:type="pct"/>
            <w:tcBorders>
              <w:top w:val="single" w:sz="4" w:space="0" w:color="auto"/>
              <w:bottom w:val="single" w:sz="4" w:space="0" w:color="auto"/>
            </w:tcBorders>
            <w:shd w:val="clear" w:color="auto" w:fill="DEEAF6" w:themeFill="accent1" w:themeFillTint="33"/>
          </w:tcPr>
          <w:p w14:paraId="0D0DBE8D" w14:textId="77777777" w:rsidR="008668E9" w:rsidRDefault="008668E9" w:rsidP="00435BD2">
            <w:pPr>
              <w:pStyle w:val="bangtrai"/>
            </w:pPr>
            <w:r>
              <w:t>Scenario 2</w:t>
            </w:r>
          </w:p>
        </w:tc>
        <w:tc>
          <w:tcPr>
            <w:tcW w:w="714" w:type="pct"/>
            <w:tcBorders>
              <w:top w:val="single" w:sz="4" w:space="0" w:color="auto"/>
              <w:bottom w:val="single" w:sz="4" w:space="0" w:color="auto"/>
            </w:tcBorders>
            <w:shd w:val="clear" w:color="auto" w:fill="DEEAF6" w:themeFill="accent1" w:themeFillTint="33"/>
          </w:tcPr>
          <w:p w14:paraId="6353E51D" w14:textId="77777777" w:rsidR="008668E9" w:rsidRDefault="008668E9" w:rsidP="00435BD2">
            <w:pPr>
              <w:pStyle w:val="bangtrai"/>
            </w:pPr>
            <w:r>
              <w:t>Scenario 3</w:t>
            </w:r>
          </w:p>
        </w:tc>
        <w:tc>
          <w:tcPr>
            <w:tcW w:w="713" w:type="pct"/>
            <w:tcBorders>
              <w:top w:val="single" w:sz="4" w:space="0" w:color="auto"/>
              <w:bottom w:val="single" w:sz="4" w:space="0" w:color="auto"/>
            </w:tcBorders>
            <w:shd w:val="clear" w:color="auto" w:fill="DEEAF6" w:themeFill="accent1" w:themeFillTint="33"/>
          </w:tcPr>
          <w:p w14:paraId="248964BA" w14:textId="77777777" w:rsidR="008668E9" w:rsidRDefault="008668E9" w:rsidP="00435BD2">
            <w:pPr>
              <w:pStyle w:val="bangtrai"/>
            </w:pPr>
            <w:r>
              <w:t>Scenario 4</w:t>
            </w:r>
          </w:p>
        </w:tc>
      </w:tr>
      <w:tr w:rsidR="00027F22" w14:paraId="37336C29" w14:textId="77777777" w:rsidTr="00721B61">
        <w:tc>
          <w:tcPr>
            <w:tcW w:w="1177" w:type="pct"/>
            <w:tcBorders>
              <w:top w:val="single" w:sz="4" w:space="0" w:color="auto"/>
              <w:bottom w:val="single" w:sz="4" w:space="0" w:color="auto"/>
            </w:tcBorders>
          </w:tcPr>
          <w:p w14:paraId="39A4E548" w14:textId="31D7316D" w:rsidR="00027F22" w:rsidRDefault="002C018A" w:rsidP="00027F22">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00027F22">
              <w:t xml:space="preserve"> (mm)</w:t>
            </w:r>
          </w:p>
        </w:tc>
        <w:tc>
          <w:tcPr>
            <w:tcW w:w="967" w:type="pct"/>
            <w:tcBorders>
              <w:top w:val="single" w:sz="4" w:space="0" w:color="auto"/>
              <w:bottom w:val="single" w:sz="4" w:space="0" w:color="auto"/>
            </w:tcBorders>
          </w:tcPr>
          <w:p w14:paraId="05FCD021" w14:textId="77777777" w:rsidR="00027F22" w:rsidRPr="00444F9B" w:rsidRDefault="00027F22" w:rsidP="00027F22">
            <w:pPr>
              <w:pStyle w:val="bangtrai"/>
            </w:pPr>
            <w:r w:rsidRPr="00444F9B">
              <w:t>400.00</w:t>
            </w:r>
          </w:p>
        </w:tc>
        <w:tc>
          <w:tcPr>
            <w:tcW w:w="714" w:type="pct"/>
            <w:tcBorders>
              <w:top w:val="single" w:sz="4" w:space="0" w:color="auto"/>
              <w:bottom w:val="single" w:sz="4" w:space="0" w:color="auto"/>
            </w:tcBorders>
          </w:tcPr>
          <w:p w14:paraId="4EC934B7" w14:textId="3173DF7F" w:rsidR="00027F22" w:rsidRPr="00B63058" w:rsidRDefault="00027F22" w:rsidP="00027F22">
            <w:pPr>
              <w:pStyle w:val="bangtrai"/>
              <w:rPr>
                <w:rFonts w:asciiTheme="minorHAnsi" w:hAnsiTheme="minorHAnsi" w:cstheme="minorHAnsi"/>
                <w:szCs w:val="22"/>
              </w:rPr>
            </w:pPr>
            <w:r w:rsidRPr="00B14F93">
              <w:t>500.00</w:t>
            </w:r>
          </w:p>
        </w:tc>
        <w:tc>
          <w:tcPr>
            <w:tcW w:w="714" w:type="pct"/>
            <w:tcBorders>
              <w:top w:val="single" w:sz="4" w:space="0" w:color="auto"/>
              <w:bottom w:val="single" w:sz="4" w:space="0" w:color="auto"/>
            </w:tcBorders>
          </w:tcPr>
          <w:p w14:paraId="17F82933" w14:textId="6E3DC55B" w:rsidR="00027F22" w:rsidRPr="00B63058" w:rsidRDefault="00027F22" w:rsidP="00027F22">
            <w:pPr>
              <w:pStyle w:val="bangtrai"/>
              <w:rPr>
                <w:rFonts w:asciiTheme="minorHAnsi" w:hAnsiTheme="minorHAnsi" w:cstheme="minorHAnsi"/>
                <w:szCs w:val="22"/>
              </w:rPr>
            </w:pPr>
            <w:r w:rsidRPr="00B14F93">
              <w:t>500.00</w:t>
            </w:r>
          </w:p>
        </w:tc>
        <w:tc>
          <w:tcPr>
            <w:tcW w:w="714" w:type="pct"/>
            <w:tcBorders>
              <w:top w:val="single" w:sz="4" w:space="0" w:color="auto"/>
              <w:bottom w:val="single" w:sz="4" w:space="0" w:color="auto"/>
            </w:tcBorders>
          </w:tcPr>
          <w:p w14:paraId="26513F67" w14:textId="0B85047D" w:rsidR="00027F22" w:rsidRPr="00B63058" w:rsidRDefault="00027F22" w:rsidP="00027F22">
            <w:pPr>
              <w:pStyle w:val="bangtrai"/>
              <w:rPr>
                <w:rFonts w:asciiTheme="minorHAnsi" w:hAnsiTheme="minorHAnsi" w:cstheme="minorHAnsi"/>
                <w:szCs w:val="22"/>
              </w:rPr>
            </w:pPr>
            <w:r w:rsidRPr="00B14F93">
              <w:t>480.00</w:t>
            </w:r>
          </w:p>
        </w:tc>
        <w:tc>
          <w:tcPr>
            <w:tcW w:w="713" w:type="pct"/>
            <w:tcBorders>
              <w:top w:val="single" w:sz="4" w:space="0" w:color="auto"/>
              <w:bottom w:val="single" w:sz="4" w:space="0" w:color="auto"/>
            </w:tcBorders>
          </w:tcPr>
          <w:p w14:paraId="15FA1CE6" w14:textId="5A4C5BE7" w:rsidR="00027F22" w:rsidRPr="00B63058" w:rsidRDefault="00027F22" w:rsidP="00027F22">
            <w:pPr>
              <w:pStyle w:val="bangtrai"/>
              <w:rPr>
                <w:rFonts w:asciiTheme="minorHAnsi" w:hAnsiTheme="minorHAnsi" w:cstheme="minorHAnsi"/>
                <w:szCs w:val="22"/>
              </w:rPr>
            </w:pPr>
            <w:r w:rsidRPr="00B14F93">
              <w:t>500.00</w:t>
            </w:r>
          </w:p>
        </w:tc>
      </w:tr>
      <w:tr w:rsidR="00027F22" w14:paraId="34464561" w14:textId="77777777" w:rsidTr="00721B61">
        <w:tc>
          <w:tcPr>
            <w:tcW w:w="1177" w:type="pct"/>
            <w:tcBorders>
              <w:top w:val="single" w:sz="4" w:space="0" w:color="auto"/>
              <w:bottom w:val="single" w:sz="4" w:space="0" w:color="auto"/>
            </w:tcBorders>
          </w:tcPr>
          <w:p w14:paraId="4AC93B1C" w14:textId="5A7ADEDB" w:rsidR="00027F22" w:rsidRDefault="002C018A" w:rsidP="00027F22">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00027F22">
              <w:t xml:space="preserve"> (mm)</w:t>
            </w:r>
          </w:p>
        </w:tc>
        <w:tc>
          <w:tcPr>
            <w:tcW w:w="967" w:type="pct"/>
            <w:tcBorders>
              <w:top w:val="single" w:sz="4" w:space="0" w:color="auto"/>
              <w:bottom w:val="single" w:sz="4" w:space="0" w:color="auto"/>
            </w:tcBorders>
          </w:tcPr>
          <w:p w14:paraId="24ED6F53" w14:textId="77777777" w:rsidR="00027F22" w:rsidRPr="00444F9B" w:rsidRDefault="00027F22" w:rsidP="00027F22">
            <w:pPr>
              <w:pStyle w:val="bangtrai"/>
            </w:pPr>
            <w:r w:rsidRPr="00444F9B">
              <w:t>250</w:t>
            </w:r>
          </w:p>
        </w:tc>
        <w:tc>
          <w:tcPr>
            <w:tcW w:w="714" w:type="pct"/>
            <w:tcBorders>
              <w:top w:val="single" w:sz="4" w:space="0" w:color="auto"/>
              <w:bottom w:val="single" w:sz="4" w:space="0" w:color="auto"/>
            </w:tcBorders>
          </w:tcPr>
          <w:p w14:paraId="43D487F0" w14:textId="35987F95" w:rsidR="00027F22" w:rsidRPr="00B63058" w:rsidRDefault="00027F22" w:rsidP="00027F22">
            <w:pPr>
              <w:pStyle w:val="bangtrai"/>
              <w:rPr>
                <w:rFonts w:asciiTheme="minorHAnsi" w:hAnsiTheme="minorHAnsi" w:cstheme="minorHAnsi"/>
                <w:szCs w:val="22"/>
              </w:rPr>
            </w:pPr>
            <w:r w:rsidRPr="00B14F93">
              <w:t>500.00</w:t>
            </w:r>
          </w:p>
        </w:tc>
        <w:tc>
          <w:tcPr>
            <w:tcW w:w="714" w:type="pct"/>
            <w:tcBorders>
              <w:top w:val="single" w:sz="4" w:space="0" w:color="auto"/>
              <w:bottom w:val="single" w:sz="4" w:space="0" w:color="auto"/>
            </w:tcBorders>
          </w:tcPr>
          <w:p w14:paraId="4B6FD249" w14:textId="1B11ECAC" w:rsidR="00027F22" w:rsidRPr="00B63058" w:rsidRDefault="00027F22" w:rsidP="00027F22">
            <w:pPr>
              <w:pStyle w:val="bangtrai"/>
              <w:rPr>
                <w:rFonts w:asciiTheme="minorHAnsi" w:hAnsiTheme="minorHAnsi" w:cstheme="minorHAnsi"/>
                <w:szCs w:val="22"/>
              </w:rPr>
            </w:pPr>
            <w:r w:rsidRPr="00B14F93">
              <w:t>140.00</w:t>
            </w:r>
          </w:p>
        </w:tc>
        <w:tc>
          <w:tcPr>
            <w:tcW w:w="714" w:type="pct"/>
            <w:tcBorders>
              <w:top w:val="single" w:sz="4" w:space="0" w:color="auto"/>
              <w:bottom w:val="single" w:sz="4" w:space="0" w:color="auto"/>
            </w:tcBorders>
          </w:tcPr>
          <w:p w14:paraId="1BE31B08" w14:textId="42B15F06" w:rsidR="00027F22" w:rsidRPr="00B63058" w:rsidRDefault="00027F22" w:rsidP="00027F22">
            <w:pPr>
              <w:pStyle w:val="bangtrai"/>
              <w:rPr>
                <w:rFonts w:asciiTheme="minorHAnsi" w:hAnsiTheme="minorHAnsi" w:cstheme="minorHAnsi"/>
                <w:szCs w:val="22"/>
              </w:rPr>
            </w:pPr>
            <w:r w:rsidRPr="00B14F93">
              <w:t>300.00</w:t>
            </w:r>
          </w:p>
        </w:tc>
        <w:tc>
          <w:tcPr>
            <w:tcW w:w="713" w:type="pct"/>
            <w:tcBorders>
              <w:top w:val="single" w:sz="4" w:space="0" w:color="auto"/>
              <w:bottom w:val="single" w:sz="4" w:space="0" w:color="auto"/>
            </w:tcBorders>
          </w:tcPr>
          <w:p w14:paraId="7290B395" w14:textId="2C883641" w:rsidR="00027F22" w:rsidRPr="00B63058" w:rsidRDefault="00027F22" w:rsidP="00027F22">
            <w:pPr>
              <w:pStyle w:val="bangtrai"/>
              <w:rPr>
                <w:rFonts w:asciiTheme="minorHAnsi" w:hAnsiTheme="minorHAnsi" w:cstheme="minorHAnsi"/>
                <w:szCs w:val="22"/>
              </w:rPr>
            </w:pPr>
            <w:r w:rsidRPr="00B14F93">
              <w:t>180.00</w:t>
            </w:r>
          </w:p>
        </w:tc>
      </w:tr>
      <w:tr w:rsidR="00027F22" w14:paraId="2E9D7C38" w14:textId="77777777" w:rsidTr="00721B61">
        <w:tc>
          <w:tcPr>
            <w:tcW w:w="1177" w:type="pct"/>
            <w:tcBorders>
              <w:top w:val="single" w:sz="4" w:space="0" w:color="auto"/>
              <w:bottom w:val="single" w:sz="4" w:space="0" w:color="auto"/>
            </w:tcBorders>
          </w:tcPr>
          <w:p w14:paraId="06E06399" w14:textId="28CED58D" w:rsidR="00027F22" w:rsidRDefault="002C018A" w:rsidP="00027F22">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w:r w:rsidR="00027F22">
              <w:t xml:space="preserve"> (mm)</w:t>
            </w:r>
          </w:p>
        </w:tc>
        <w:tc>
          <w:tcPr>
            <w:tcW w:w="967" w:type="pct"/>
            <w:tcBorders>
              <w:top w:val="single" w:sz="4" w:space="0" w:color="auto"/>
              <w:bottom w:val="single" w:sz="4" w:space="0" w:color="auto"/>
            </w:tcBorders>
          </w:tcPr>
          <w:p w14:paraId="69599163" w14:textId="77777777" w:rsidR="00027F22" w:rsidRPr="00444F9B" w:rsidRDefault="00027F22" w:rsidP="00027F22">
            <w:pPr>
              <w:pStyle w:val="bangtrai"/>
            </w:pPr>
            <w:r w:rsidRPr="00444F9B">
              <w:t>8</w:t>
            </w:r>
          </w:p>
        </w:tc>
        <w:tc>
          <w:tcPr>
            <w:tcW w:w="714" w:type="pct"/>
            <w:tcBorders>
              <w:top w:val="single" w:sz="4" w:space="0" w:color="auto"/>
              <w:bottom w:val="single" w:sz="4" w:space="0" w:color="auto"/>
            </w:tcBorders>
          </w:tcPr>
          <w:p w14:paraId="2C2B74A2" w14:textId="1CA49F4A" w:rsidR="00027F22" w:rsidRPr="00B63058" w:rsidRDefault="00027F22" w:rsidP="00027F22">
            <w:pPr>
              <w:pStyle w:val="bangtrai"/>
              <w:rPr>
                <w:rFonts w:asciiTheme="minorHAnsi" w:hAnsiTheme="minorHAnsi" w:cstheme="minorHAnsi"/>
                <w:szCs w:val="22"/>
              </w:rPr>
            </w:pPr>
            <w:r w:rsidRPr="00B14F93">
              <w:t>10.00</w:t>
            </w:r>
          </w:p>
        </w:tc>
        <w:tc>
          <w:tcPr>
            <w:tcW w:w="714" w:type="pct"/>
            <w:tcBorders>
              <w:top w:val="single" w:sz="4" w:space="0" w:color="auto"/>
              <w:bottom w:val="single" w:sz="4" w:space="0" w:color="auto"/>
            </w:tcBorders>
          </w:tcPr>
          <w:p w14:paraId="1A263363" w14:textId="265591F2" w:rsidR="00027F22" w:rsidRPr="00B63058" w:rsidRDefault="00027F22" w:rsidP="00027F22">
            <w:pPr>
              <w:pStyle w:val="bangtrai"/>
              <w:rPr>
                <w:rFonts w:asciiTheme="minorHAnsi" w:hAnsiTheme="minorHAnsi" w:cstheme="minorHAnsi"/>
                <w:szCs w:val="22"/>
              </w:rPr>
            </w:pPr>
            <w:r w:rsidRPr="00B14F93">
              <w:t>8.00</w:t>
            </w:r>
          </w:p>
        </w:tc>
        <w:tc>
          <w:tcPr>
            <w:tcW w:w="714" w:type="pct"/>
            <w:tcBorders>
              <w:top w:val="single" w:sz="4" w:space="0" w:color="auto"/>
              <w:bottom w:val="single" w:sz="4" w:space="0" w:color="auto"/>
            </w:tcBorders>
          </w:tcPr>
          <w:p w14:paraId="468E09D9" w14:textId="376643FF" w:rsidR="00027F22" w:rsidRPr="00B63058" w:rsidRDefault="00027F22" w:rsidP="00027F22">
            <w:pPr>
              <w:pStyle w:val="bangtrai"/>
              <w:rPr>
                <w:rFonts w:asciiTheme="minorHAnsi" w:hAnsiTheme="minorHAnsi" w:cstheme="minorHAnsi"/>
                <w:szCs w:val="22"/>
              </w:rPr>
            </w:pPr>
            <w:r w:rsidRPr="00B14F93">
              <w:t>7.00</w:t>
            </w:r>
          </w:p>
        </w:tc>
        <w:tc>
          <w:tcPr>
            <w:tcW w:w="713" w:type="pct"/>
            <w:tcBorders>
              <w:top w:val="single" w:sz="4" w:space="0" w:color="auto"/>
              <w:bottom w:val="single" w:sz="4" w:space="0" w:color="auto"/>
            </w:tcBorders>
          </w:tcPr>
          <w:p w14:paraId="521C9C1A" w14:textId="0D2F4099" w:rsidR="00027F22" w:rsidRPr="00B63058" w:rsidRDefault="00027F22" w:rsidP="00027F22">
            <w:pPr>
              <w:pStyle w:val="bangtrai"/>
              <w:rPr>
                <w:rFonts w:asciiTheme="minorHAnsi" w:hAnsiTheme="minorHAnsi" w:cstheme="minorHAnsi"/>
                <w:szCs w:val="22"/>
              </w:rPr>
            </w:pPr>
            <w:r w:rsidRPr="00B14F93">
              <w:t>8.00</w:t>
            </w:r>
          </w:p>
        </w:tc>
      </w:tr>
      <w:tr w:rsidR="00027F22" w14:paraId="4F2B3476" w14:textId="77777777" w:rsidTr="00721B61">
        <w:tc>
          <w:tcPr>
            <w:tcW w:w="1177" w:type="pct"/>
            <w:tcBorders>
              <w:top w:val="single" w:sz="4" w:space="0" w:color="auto"/>
              <w:bottom w:val="single" w:sz="4" w:space="0" w:color="auto"/>
            </w:tcBorders>
          </w:tcPr>
          <w:p w14:paraId="6AB343F6" w14:textId="26561145" w:rsidR="00027F22" w:rsidRDefault="002C018A" w:rsidP="00027F22">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4</m:t>
                  </m:r>
                </m:sub>
              </m:sSub>
            </m:oMath>
            <w:r w:rsidR="00027F22">
              <w:t xml:space="preserve"> (mm)</w:t>
            </w:r>
          </w:p>
        </w:tc>
        <w:tc>
          <w:tcPr>
            <w:tcW w:w="967" w:type="pct"/>
            <w:tcBorders>
              <w:top w:val="single" w:sz="4" w:space="0" w:color="auto"/>
              <w:bottom w:val="single" w:sz="4" w:space="0" w:color="auto"/>
            </w:tcBorders>
          </w:tcPr>
          <w:p w14:paraId="7A43297A" w14:textId="77777777" w:rsidR="00027F22" w:rsidRPr="00444F9B" w:rsidRDefault="00027F22" w:rsidP="00027F22">
            <w:pPr>
              <w:pStyle w:val="bangtrai"/>
            </w:pPr>
            <w:r w:rsidRPr="00444F9B">
              <w:t>350</w:t>
            </w:r>
          </w:p>
        </w:tc>
        <w:tc>
          <w:tcPr>
            <w:tcW w:w="714" w:type="pct"/>
            <w:tcBorders>
              <w:top w:val="single" w:sz="4" w:space="0" w:color="auto"/>
              <w:bottom w:val="single" w:sz="4" w:space="0" w:color="auto"/>
            </w:tcBorders>
          </w:tcPr>
          <w:p w14:paraId="7D9B29D9" w14:textId="3F2E37E1" w:rsidR="00027F22" w:rsidRPr="00B63058" w:rsidRDefault="00027F22" w:rsidP="00027F22">
            <w:pPr>
              <w:pStyle w:val="bangtrai"/>
              <w:rPr>
                <w:rFonts w:asciiTheme="minorHAnsi" w:hAnsiTheme="minorHAnsi" w:cstheme="minorHAnsi"/>
                <w:color w:val="000000"/>
                <w:szCs w:val="22"/>
              </w:rPr>
            </w:pPr>
            <w:r w:rsidRPr="00B14F93">
              <w:t>500.00</w:t>
            </w:r>
          </w:p>
        </w:tc>
        <w:tc>
          <w:tcPr>
            <w:tcW w:w="714" w:type="pct"/>
            <w:tcBorders>
              <w:top w:val="single" w:sz="4" w:space="0" w:color="auto"/>
              <w:bottom w:val="single" w:sz="4" w:space="0" w:color="auto"/>
            </w:tcBorders>
          </w:tcPr>
          <w:p w14:paraId="44A165D7" w14:textId="24A93BC5" w:rsidR="00027F22" w:rsidRPr="00B63058" w:rsidRDefault="00027F22" w:rsidP="00027F22">
            <w:pPr>
              <w:pStyle w:val="bangtrai"/>
              <w:rPr>
                <w:rFonts w:asciiTheme="minorHAnsi" w:hAnsiTheme="minorHAnsi" w:cstheme="minorHAnsi"/>
                <w:szCs w:val="22"/>
              </w:rPr>
            </w:pPr>
            <w:r w:rsidRPr="00B14F93">
              <w:t>390.00</w:t>
            </w:r>
          </w:p>
        </w:tc>
        <w:tc>
          <w:tcPr>
            <w:tcW w:w="714" w:type="pct"/>
            <w:tcBorders>
              <w:top w:val="single" w:sz="4" w:space="0" w:color="auto"/>
              <w:bottom w:val="single" w:sz="4" w:space="0" w:color="auto"/>
            </w:tcBorders>
          </w:tcPr>
          <w:p w14:paraId="7ECCB441" w14:textId="012347CE" w:rsidR="00027F22" w:rsidRPr="00B63058" w:rsidRDefault="00027F22" w:rsidP="00027F22">
            <w:pPr>
              <w:pStyle w:val="bangtrai"/>
              <w:rPr>
                <w:rFonts w:asciiTheme="minorHAnsi" w:hAnsiTheme="minorHAnsi" w:cstheme="minorHAnsi"/>
                <w:szCs w:val="22"/>
              </w:rPr>
            </w:pPr>
            <w:r w:rsidRPr="00B14F93">
              <w:t>450.00</w:t>
            </w:r>
          </w:p>
        </w:tc>
        <w:tc>
          <w:tcPr>
            <w:tcW w:w="713" w:type="pct"/>
            <w:tcBorders>
              <w:top w:val="single" w:sz="4" w:space="0" w:color="auto"/>
              <w:bottom w:val="single" w:sz="4" w:space="0" w:color="auto"/>
            </w:tcBorders>
          </w:tcPr>
          <w:p w14:paraId="0E2C28F0" w14:textId="584F7369" w:rsidR="00027F22" w:rsidRPr="00B63058" w:rsidRDefault="00027F22" w:rsidP="00027F22">
            <w:pPr>
              <w:pStyle w:val="bangtrai"/>
              <w:rPr>
                <w:rFonts w:asciiTheme="minorHAnsi" w:hAnsiTheme="minorHAnsi" w:cstheme="minorHAnsi"/>
                <w:szCs w:val="22"/>
              </w:rPr>
            </w:pPr>
            <w:r w:rsidRPr="00B14F93">
              <w:t>500.00</w:t>
            </w:r>
          </w:p>
        </w:tc>
      </w:tr>
      <w:tr w:rsidR="00027F22" w14:paraId="45960181" w14:textId="77777777" w:rsidTr="00721B61">
        <w:tc>
          <w:tcPr>
            <w:tcW w:w="1177" w:type="pct"/>
            <w:tcBorders>
              <w:top w:val="single" w:sz="4" w:space="0" w:color="auto"/>
              <w:bottom w:val="single" w:sz="4" w:space="0" w:color="auto"/>
            </w:tcBorders>
          </w:tcPr>
          <w:p w14:paraId="47887253" w14:textId="3133A022" w:rsidR="00027F22" w:rsidRDefault="002C018A" w:rsidP="00027F22">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5</m:t>
                  </m:r>
                </m:sub>
              </m:sSub>
            </m:oMath>
            <w:r w:rsidR="00027F22">
              <w:t xml:space="preserve"> (mm)</w:t>
            </w:r>
          </w:p>
        </w:tc>
        <w:tc>
          <w:tcPr>
            <w:tcW w:w="967" w:type="pct"/>
            <w:tcBorders>
              <w:top w:val="single" w:sz="4" w:space="0" w:color="auto"/>
              <w:bottom w:val="single" w:sz="4" w:space="0" w:color="auto"/>
            </w:tcBorders>
          </w:tcPr>
          <w:p w14:paraId="5896C3BA" w14:textId="77777777" w:rsidR="00027F22" w:rsidRPr="00444F9B" w:rsidRDefault="00027F22" w:rsidP="00027F22">
            <w:pPr>
              <w:pStyle w:val="bangtrai"/>
            </w:pPr>
            <w:r w:rsidRPr="00444F9B">
              <w:t>150</w:t>
            </w:r>
          </w:p>
        </w:tc>
        <w:tc>
          <w:tcPr>
            <w:tcW w:w="714" w:type="pct"/>
            <w:tcBorders>
              <w:top w:val="single" w:sz="4" w:space="0" w:color="auto"/>
              <w:bottom w:val="single" w:sz="4" w:space="0" w:color="auto"/>
            </w:tcBorders>
          </w:tcPr>
          <w:p w14:paraId="2ADF8DCA" w14:textId="7F904EFB" w:rsidR="00027F22" w:rsidRPr="00B63058" w:rsidRDefault="00027F22" w:rsidP="00027F22">
            <w:pPr>
              <w:pStyle w:val="bangtrai"/>
              <w:rPr>
                <w:rFonts w:asciiTheme="minorHAnsi" w:hAnsiTheme="minorHAnsi" w:cstheme="minorHAnsi"/>
                <w:szCs w:val="22"/>
              </w:rPr>
            </w:pPr>
            <w:r w:rsidRPr="00B14F93">
              <w:t>250.00</w:t>
            </w:r>
          </w:p>
        </w:tc>
        <w:tc>
          <w:tcPr>
            <w:tcW w:w="714" w:type="pct"/>
            <w:tcBorders>
              <w:top w:val="single" w:sz="4" w:space="0" w:color="auto"/>
              <w:bottom w:val="single" w:sz="4" w:space="0" w:color="auto"/>
            </w:tcBorders>
          </w:tcPr>
          <w:p w14:paraId="5D4F4257" w14:textId="62C9F90E" w:rsidR="00027F22" w:rsidRPr="00B63058" w:rsidRDefault="00027F22" w:rsidP="00027F22">
            <w:pPr>
              <w:pStyle w:val="bangtrai"/>
              <w:rPr>
                <w:rFonts w:asciiTheme="minorHAnsi" w:hAnsiTheme="minorHAnsi" w:cstheme="minorHAnsi"/>
                <w:szCs w:val="22"/>
              </w:rPr>
            </w:pPr>
            <w:r w:rsidRPr="00B14F93">
              <w:t>50.00</w:t>
            </w:r>
          </w:p>
        </w:tc>
        <w:tc>
          <w:tcPr>
            <w:tcW w:w="714" w:type="pct"/>
            <w:tcBorders>
              <w:top w:val="single" w:sz="4" w:space="0" w:color="auto"/>
              <w:bottom w:val="single" w:sz="4" w:space="0" w:color="auto"/>
            </w:tcBorders>
          </w:tcPr>
          <w:p w14:paraId="44B0FA24" w14:textId="2057AE35" w:rsidR="00027F22" w:rsidRPr="00B63058" w:rsidRDefault="00027F22" w:rsidP="00027F22">
            <w:pPr>
              <w:pStyle w:val="bangtrai"/>
              <w:rPr>
                <w:rFonts w:asciiTheme="minorHAnsi" w:hAnsiTheme="minorHAnsi" w:cstheme="minorHAnsi"/>
                <w:szCs w:val="22"/>
              </w:rPr>
            </w:pPr>
            <w:r w:rsidRPr="00B14F93">
              <w:t>100.00</w:t>
            </w:r>
          </w:p>
        </w:tc>
        <w:tc>
          <w:tcPr>
            <w:tcW w:w="713" w:type="pct"/>
            <w:tcBorders>
              <w:top w:val="single" w:sz="4" w:space="0" w:color="auto"/>
              <w:bottom w:val="single" w:sz="4" w:space="0" w:color="auto"/>
            </w:tcBorders>
          </w:tcPr>
          <w:p w14:paraId="54791E8E" w14:textId="743CCA61" w:rsidR="00027F22" w:rsidRPr="00B63058" w:rsidRDefault="00027F22" w:rsidP="00027F22">
            <w:pPr>
              <w:pStyle w:val="bangtrai"/>
              <w:rPr>
                <w:rFonts w:asciiTheme="minorHAnsi" w:hAnsiTheme="minorHAnsi" w:cstheme="minorHAnsi"/>
                <w:szCs w:val="22"/>
              </w:rPr>
            </w:pPr>
            <w:r w:rsidRPr="00B14F93">
              <w:t>50.00</w:t>
            </w:r>
          </w:p>
        </w:tc>
      </w:tr>
      <w:tr w:rsidR="00027F22" w14:paraId="5D330F6C" w14:textId="77777777" w:rsidTr="00721B61">
        <w:tc>
          <w:tcPr>
            <w:tcW w:w="1177" w:type="pct"/>
            <w:tcBorders>
              <w:top w:val="single" w:sz="4" w:space="0" w:color="auto"/>
              <w:bottom w:val="single" w:sz="4" w:space="0" w:color="auto"/>
            </w:tcBorders>
          </w:tcPr>
          <w:p w14:paraId="26C49C7D" w14:textId="39EB6AF0" w:rsidR="00027F22" w:rsidRDefault="002C018A" w:rsidP="00027F22">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6</m:t>
                  </m:r>
                </m:sub>
              </m:sSub>
            </m:oMath>
            <w:r w:rsidR="00027F22">
              <w:t xml:space="preserve"> (mm)</w:t>
            </w:r>
          </w:p>
        </w:tc>
        <w:tc>
          <w:tcPr>
            <w:tcW w:w="967" w:type="pct"/>
            <w:tcBorders>
              <w:top w:val="single" w:sz="4" w:space="0" w:color="auto"/>
              <w:bottom w:val="single" w:sz="4" w:space="0" w:color="auto"/>
            </w:tcBorders>
          </w:tcPr>
          <w:p w14:paraId="5FB42D18" w14:textId="77777777" w:rsidR="00027F22" w:rsidRPr="00444F9B" w:rsidRDefault="00027F22" w:rsidP="00027F22">
            <w:pPr>
              <w:pStyle w:val="bangtrai"/>
            </w:pPr>
            <w:r w:rsidRPr="00444F9B">
              <w:t>76</w:t>
            </w:r>
          </w:p>
        </w:tc>
        <w:tc>
          <w:tcPr>
            <w:tcW w:w="714" w:type="pct"/>
            <w:tcBorders>
              <w:top w:val="single" w:sz="4" w:space="0" w:color="auto"/>
              <w:bottom w:val="single" w:sz="4" w:space="0" w:color="auto"/>
            </w:tcBorders>
          </w:tcPr>
          <w:p w14:paraId="1E32C8B6" w14:textId="6334B81C" w:rsidR="00027F22" w:rsidRPr="00B63058" w:rsidRDefault="00027F22" w:rsidP="00027F22">
            <w:pPr>
              <w:pStyle w:val="bangtrai"/>
              <w:rPr>
                <w:rFonts w:asciiTheme="minorHAnsi" w:hAnsiTheme="minorHAnsi" w:cstheme="minorHAnsi"/>
                <w:szCs w:val="22"/>
              </w:rPr>
            </w:pPr>
            <w:r w:rsidRPr="00B14F93">
              <w:t>100.00</w:t>
            </w:r>
          </w:p>
        </w:tc>
        <w:tc>
          <w:tcPr>
            <w:tcW w:w="714" w:type="pct"/>
            <w:tcBorders>
              <w:top w:val="single" w:sz="4" w:space="0" w:color="auto"/>
              <w:bottom w:val="single" w:sz="4" w:space="0" w:color="auto"/>
            </w:tcBorders>
          </w:tcPr>
          <w:p w14:paraId="1D4AC38A" w14:textId="125CA095" w:rsidR="00027F22" w:rsidRPr="00B63058" w:rsidRDefault="00027F22" w:rsidP="00027F22">
            <w:pPr>
              <w:pStyle w:val="bangtrai"/>
              <w:rPr>
                <w:rFonts w:asciiTheme="minorHAnsi" w:hAnsiTheme="minorHAnsi" w:cstheme="minorHAnsi"/>
                <w:szCs w:val="22"/>
              </w:rPr>
            </w:pPr>
            <w:r w:rsidRPr="00B14F93">
              <w:t>50.00</w:t>
            </w:r>
          </w:p>
        </w:tc>
        <w:tc>
          <w:tcPr>
            <w:tcW w:w="714" w:type="pct"/>
            <w:tcBorders>
              <w:top w:val="single" w:sz="4" w:space="0" w:color="auto"/>
              <w:bottom w:val="single" w:sz="4" w:space="0" w:color="auto"/>
            </w:tcBorders>
          </w:tcPr>
          <w:p w14:paraId="583C3B4E" w14:textId="56317D72" w:rsidR="00027F22" w:rsidRPr="00B63058" w:rsidRDefault="00027F22" w:rsidP="00027F22">
            <w:pPr>
              <w:pStyle w:val="bangtrai"/>
              <w:rPr>
                <w:rFonts w:asciiTheme="minorHAnsi" w:hAnsiTheme="minorHAnsi" w:cstheme="minorHAnsi"/>
                <w:szCs w:val="22"/>
              </w:rPr>
            </w:pPr>
            <w:r w:rsidRPr="00B14F93">
              <w:t>80.00</w:t>
            </w:r>
          </w:p>
        </w:tc>
        <w:tc>
          <w:tcPr>
            <w:tcW w:w="713" w:type="pct"/>
            <w:tcBorders>
              <w:top w:val="single" w:sz="4" w:space="0" w:color="auto"/>
              <w:bottom w:val="single" w:sz="4" w:space="0" w:color="auto"/>
            </w:tcBorders>
          </w:tcPr>
          <w:p w14:paraId="19BC05B1" w14:textId="61A56F7D" w:rsidR="00027F22" w:rsidRPr="00B63058" w:rsidRDefault="00027F22" w:rsidP="00027F22">
            <w:pPr>
              <w:pStyle w:val="bangtrai"/>
              <w:rPr>
                <w:rFonts w:asciiTheme="minorHAnsi" w:hAnsiTheme="minorHAnsi" w:cstheme="minorHAnsi"/>
                <w:szCs w:val="22"/>
              </w:rPr>
            </w:pPr>
            <w:r w:rsidRPr="00B14F93">
              <w:t>50.00</w:t>
            </w:r>
          </w:p>
        </w:tc>
      </w:tr>
      <w:tr w:rsidR="00027F22" w14:paraId="2FBF59F7" w14:textId="77777777" w:rsidTr="00721B61">
        <w:tc>
          <w:tcPr>
            <w:tcW w:w="1177" w:type="pct"/>
            <w:tcBorders>
              <w:top w:val="single" w:sz="4" w:space="0" w:color="auto"/>
              <w:bottom w:val="single" w:sz="4" w:space="0" w:color="auto"/>
            </w:tcBorders>
          </w:tcPr>
          <w:p w14:paraId="0AE37DF3" w14:textId="17528BF1" w:rsidR="00027F22" w:rsidRDefault="002C018A" w:rsidP="00027F22">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7</m:t>
                  </m:r>
                </m:sub>
              </m:sSub>
            </m:oMath>
            <w:r w:rsidR="00027F22">
              <w:t xml:space="preserve"> (mm)</w:t>
            </w:r>
          </w:p>
        </w:tc>
        <w:tc>
          <w:tcPr>
            <w:tcW w:w="967" w:type="pct"/>
            <w:tcBorders>
              <w:top w:val="single" w:sz="4" w:space="0" w:color="auto"/>
              <w:bottom w:val="single" w:sz="4" w:space="0" w:color="auto"/>
            </w:tcBorders>
          </w:tcPr>
          <w:p w14:paraId="54639357" w14:textId="77777777" w:rsidR="00027F22" w:rsidRPr="00444F9B" w:rsidRDefault="00027F22" w:rsidP="00027F22">
            <w:pPr>
              <w:pStyle w:val="bangtrai"/>
            </w:pPr>
            <w:r w:rsidRPr="00444F9B">
              <w:t>3</w:t>
            </w:r>
          </w:p>
        </w:tc>
        <w:tc>
          <w:tcPr>
            <w:tcW w:w="714" w:type="pct"/>
            <w:tcBorders>
              <w:top w:val="single" w:sz="4" w:space="0" w:color="auto"/>
              <w:bottom w:val="single" w:sz="4" w:space="0" w:color="auto"/>
            </w:tcBorders>
          </w:tcPr>
          <w:p w14:paraId="0B185610" w14:textId="45CC622E" w:rsidR="00027F22" w:rsidRPr="00B63058" w:rsidRDefault="00027F22" w:rsidP="00027F22">
            <w:pPr>
              <w:pStyle w:val="bangtrai"/>
              <w:rPr>
                <w:rFonts w:asciiTheme="minorHAnsi" w:hAnsiTheme="minorHAnsi" w:cstheme="minorHAnsi"/>
                <w:szCs w:val="22"/>
              </w:rPr>
            </w:pPr>
            <w:r w:rsidRPr="00B14F93">
              <w:t>10.00</w:t>
            </w:r>
          </w:p>
        </w:tc>
        <w:tc>
          <w:tcPr>
            <w:tcW w:w="714" w:type="pct"/>
            <w:tcBorders>
              <w:top w:val="single" w:sz="4" w:space="0" w:color="auto"/>
              <w:bottom w:val="single" w:sz="4" w:space="0" w:color="auto"/>
            </w:tcBorders>
          </w:tcPr>
          <w:p w14:paraId="3FAA550A" w14:textId="2DD97BF8" w:rsidR="00027F22" w:rsidRPr="00B63058" w:rsidRDefault="00027F22" w:rsidP="00027F22">
            <w:pPr>
              <w:pStyle w:val="bangtrai"/>
              <w:rPr>
                <w:rFonts w:asciiTheme="minorHAnsi" w:hAnsiTheme="minorHAnsi" w:cstheme="minorHAnsi"/>
                <w:szCs w:val="22"/>
              </w:rPr>
            </w:pPr>
            <w:r w:rsidRPr="00B14F93">
              <w:t>10.00</w:t>
            </w:r>
          </w:p>
        </w:tc>
        <w:tc>
          <w:tcPr>
            <w:tcW w:w="714" w:type="pct"/>
            <w:tcBorders>
              <w:top w:val="single" w:sz="4" w:space="0" w:color="auto"/>
              <w:bottom w:val="single" w:sz="4" w:space="0" w:color="auto"/>
            </w:tcBorders>
          </w:tcPr>
          <w:p w14:paraId="048D4770" w14:textId="3895C397" w:rsidR="00027F22" w:rsidRPr="00B63058" w:rsidRDefault="00027F22" w:rsidP="00027F22">
            <w:pPr>
              <w:pStyle w:val="bangtrai"/>
              <w:rPr>
                <w:rFonts w:asciiTheme="minorHAnsi" w:hAnsiTheme="minorHAnsi" w:cstheme="minorHAnsi"/>
                <w:szCs w:val="22"/>
              </w:rPr>
            </w:pPr>
            <w:r w:rsidRPr="00B14F93">
              <w:t>3.00</w:t>
            </w:r>
          </w:p>
        </w:tc>
        <w:tc>
          <w:tcPr>
            <w:tcW w:w="713" w:type="pct"/>
            <w:tcBorders>
              <w:top w:val="single" w:sz="4" w:space="0" w:color="auto"/>
              <w:bottom w:val="single" w:sz="4" w:space="0" w:color="auto"/>
            </w:tcBorders>
          </w:tcPr>
          <w:p w14:paraId="3AFA4F42" w14:textId="3543FBE4" w:rsidR="00027F22" w:rsidRPr="00B63058" w:rsidRDefault="00027F22" w:rsidP="00027F22">
            <w:pPr>
              <w:pStyle w:val="bangtrai"/>
              <w:rPr>
                <w:rFonts w:asciiTheme="minorHAnsi" w:hAnsiTheme="minorHAnsi" w:cstheme="minorHAnsi"/>
                <w:szCs w:val="22"/>
              </w:rPr>
            </w:pPr>
            <w:r w:rsidRPr="00B14F93">
              <w:t>9.00</w:t>
            </w:r>
          </w:p>
        </w:tc>
      </w:tr>
      <w:tr w:rsidR="00027F22" w14:paraId="4C47E801" w14:textId="77777777" w:rsidTr="00721B61">
        <w:tc>
          <w:tcPr>
            <w:tcW w:w="1177" w:type="pct"/>
            <w:tcBorders>
              <w:top w:val="single" w:sz="4" w:space="0" w:color="auto"/>
              <w:bottom w:val="single" w:sz="4" w:space="0" w:color="auto"/>
            </w:tcBorders>
          </w:tcPr>
          <w:p w14:paraId="5AEB1B0A" w14:textId="338B0832" w:rsidR="00027F22" w:rsidRDefault="002C018A" w:rsidP="00027F22">
            <w:pPr>
              <w:pStyle w:val="bangtrai"/>
              <w:rPr>
                <w:rFonts w:ascii="Times New Roman" w:hAnsi="Times New Roman"/>
              </w:rPr>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027F22">
              <w:t xml:space="preserve"> (Tons)</w:t>
            </w:r>
          </w:p>
        </w:tc>
        <w:tc>
          <w:tcPr>
            <w:tcW w:w="967" w:type="pct"/>
            <w:tcBorders>
              <w:top w:val="single" w:sz="4" w:space="0" w:color="auto"/>
              <w:bottom w:val="single" w:sz="4" w:space="0" w:color="auto"/>
            </w:tcBorders>
          </w:tcPr>
          <w:p w14:paraId="08794553" w14:textId="77777777" w:rsidR="00027F22" w:rsidRPr="00B63058" w:rsidRDefault="00027F22" w:rsidP="00027F22">
            <w:pPr>
              <w:rPr>
                <w:rFonts w:asciiTheme="minorHAnsi" w:hAnsiTheme="minorHAnsi" w:cstheme="minorHAnsi"/>
                <w:b/>
                <w:bCs/>
                <w:color w:val="FF0000"/>
                <w:sz w:val="22"/>
                <w:szCs w:val="22"/>
              </w:rPr>
            </w:pPr>
            <w:r w:rsidRPr="00444F9B">
              <w:rPr>
                <w:rFonts w:asciiTheme="minorHAnsi" w:hAnsiTheme="minorHAnsi" w:cstheme="minorHAnsi"/>
                <w:b/>
                <w:bCs/>
                <w:color w:val="FF0000"/>
                <w:sz w:val="22"/>
                <w:szCs w:val="22"/>
              </w:rPr>
              <w:t>4.8</w:t>
            </w:r>
          </w:p>
        </w:tc>
        <w:tc>
          <w:tcPr>
            <w:tcW w:w="714" w:type="pct"/>
            <w:tcBorders>
              <w:top w:val="single" w:sz="4" w:space="0" w:color="auto"/>
              <w:bottom w:val="single" w:sz="4" w:space="0" w:color="auto"/>
            </w:tcBorders>
            <w:vAlign w:val="bottom"/>
          </w:tcPr>
          <w:p w14:paraId="2F6529D7" w14:textId="0B82557F" w:rsidR="00027F22" w:rsidRPr="00B63058" w:rsidRDefault="00027F22" w:rsidP="00027F22">
            <w:pPr>
              <w:rPr>
                <w:rFonts w:asciiTheme="minorHAnsi" w:hAnsiTheme="minorHAnsi" w:cstheme="minorHAnsi"/>
                <w:sz w:val="22"/>
                <w:szCs w:val="22"/>
              </w:rPr>
            </w:pPr>
            <w:r w:rsidRPr="00B63058">
              <w:rPr>
                <w:rFonts w:asciiTheme="minorHAnsi" w:hAnsiTheme="minorHAnsi" w:cstheme="minorHAnsi"/>
                <w:color w:val="000000"/>
                <w:sz w:val="22"/>
                <w:szCs w:val="22"/>
              </w:rPr>
              <w:t>8.85</w:t>
            </w:r>
          </w:p>
        </w:tc>
        <w:tc>
          <w:tcPr>
            <w:tcW w:w="714" w:type="pct"/>
            <w:tcBorders>
              <w:top w:val="single" w:sz="4" w:space="0" w:color="auto"/>
              <w:bottom w:val="single" w:sz="4" w:space="0" w:color="auto"/>
            </w:tcBorders>
            <w:vAlign w:val="bottom"/>
          </w:tcPr>
          <w:p w14:paraId="5702E8C8" w14:textId="038D3CA4" w:rsidR="00027F22" w:rsidRPr="00B63058" w:rsidRDefault="00027F22" w:rsidP="00027F22">
            <w:pPr>
              <w:rPr>
                <w:rFonts w:asciiTheme="minorHAnsi" w:hAnsiTheme="minorHAnsi" w:cstheme="minorHAnsi"/>
                <w:b/>
                <w:bCs/>
                <w:sz w:val="22"/>
                <w:szCs w:val="22"/>
              </w:rPr>
            </w:pPr>
            <w:r w:rsidRPr="00B63058">
              <w:rPr>
                <w:rFonts w:asciiTheme="minorHAnsi" w:hAnsiTheme="minorHAnsi" w:cstheme="minorHAnsi"/>
                <w:b/>
                <w:bCs/>
                <w:color w:val="000000"/>
                <w:sz w:val="22"/>
                <w:szCs w:val="22"/>
              </w:rPr>
              <w:t>3.</w:t>
            </w:r>
            <w:r>
              <w:rPr>
                <w:rFonts w:asciiTheme="minorHAnsi" w:hAnsiTheme="minorHAnsi" w:cstheme="minorHAnsi"/>
                <w:b/>
                <w:bCs/>
                <w:color w:val="000000"/>
                <w:sz w:val="22"/>
                <w:szCs w:val="22"/>
              </w:rPr>
              <w:t>85</w:t>
            </w:r>
          </w:p>
        </w:tc>
        <w:tc>
          <w:tcPr>
            <w:tcW w:w="714" w:type="pct"/>
            <w:tcBorders>
              <w:top w:val="single" w:sz="4" w:space="0" w:color="auto"/>
              <w:bottom w:val="single" w:sz="4" w:space="0" w:color="auto"/>
            </w:tcBorders>
            <w:vAlign w:val="bottom"/>
          </w:tcPr>
          <w:p w14:paraId="25A92C08" w14:textId="21A4A39A" w:rsidR="00027F22" w:rsidRPr="00B63058" w:rsidRDefault="00027F22" w:rsidP="00027F22">
            <w:pPr>
              <w:rPr>
                <w:rFonts w:asciiTheme="minorHAnsi" w:hAnsiTheme="minorHAnsi" w:cstheme="minorHAnsi"/>
                <w:b/>
                <w:bCs/>
                <w:sz w:val="22"/>
                <w:szCs w:val="22"/>
              </w:rPr>
            </w:pPr>
            <w:r w:rsidRPr="00B63058">
              <w:rPr>
                <w:rFonts w:asciiTheme="minorHAnsi" w:hAnsiTheme="minorHAnsi" w:cstheme="minorHAnsi"/>
                <w:b/>
                <w:bCs/>
                <w:color w:val="FF0000"/>
                <w:sz w:val="22"/>
                <w:szCs w:val="22"/>
              </w:rPr>
              <w:t>4.8</w:t>
            </w:r>
            <w:r>
              <w:rPr>
                <w:rFonts w:asciiTheme="minorHAnsi" w:hAnsiTheme="minorHAnsi" w:cstheme="minorHAnsi"/>
                <w:b/>
                <w:bCs/>
                <w:color w:val="FF0000"/>
                <w:sz w:val="22"/>
                <w:szCs w:val="22"/>
              </w:rPr>
              <w:t>8</w:t>
            </w:r>
          </w:p>
        </w:tc>
        <w:tc>
          <w:tcPr>
            <w:tcW w:w="713" w:type="pct"/>
            <w:tcBorders>
              <w:top w:val="single" w:sz="4" w:space="0" w:color="auto"/>
              <w:bottom w:val="single" w:sz="4" w:space="0" w:color="auto"/>
            </w:tcBorders>
            <w:vAlign w:val="bottom"/>
          </w:tcPr>
          <w:p w14:paraId="660AED8B" w14:textId="61D22EBA" w:rsidR="00027F22" w:rsidRPr="00B63058" w:rsidRDefault="00027F22" w:rsidP="00027F22">
            <w:pPr>
              <w:rPr>
                <w:rFonts w:asciiTheme="minorHAnsi" w:hAnsiTheme="minorHAnsi" w:cstheme="minorHAnsi"/>
                <w:sz w:val="22"/>
                <w:szCs w:val="22"/>
              </w:rPr>
            </w:pPr>
            <w:r>
              <w:rPr>
                <w:rFonts w:asciiTheme="minorHAnsi" w:hAnsiTheme="minorHAnsi" w:cstheme="minorHAnsi"/>
                <w:color w:val="000000"/>
                <w:sz w:val="22"/>
                <w:szCs w:val="22"/>
              </w:rPr>
              <w:t>4</w:t>
            </w:r>
            <w:r w:rsidRPr="00B63058">
              <w:rPr>
                <w:rFonts w:asciiTheme="minorHAnsi" w:hAnsiTheme="minorHAnsi" w:cstheme="minorHAnsi"/>
                <w:color w:val="000000"/>
                <w:sz w:val="22"/>
                <w:szCs w:val="22"/>
              </w:rPr>
              <w:t>.</w:t>
            </w:r>
            <w:r>
              <w:rPr>
                <w:rFonts w:asciiTheme="minorHAnsi" w:hAnsiTheme="minorHAnsi" w:cstheme="minorHAnsi"/>
                <w:color w:val="000000"/>
                <w:sz w:val="22"/>
                <w:szCs w:val="22"/>
              </w:rPr>
              <w:t>28</w:t>
            </w:r>
          </w:p>
        </w:tc>
      </w:tr>
      <w:tr w:rsidR="00027F22" w14:paraId="13F6BB82" w14:textId="77777777" w:rsidTr="00721B61">
        <w:tc>
          <w:tcPr>
            <w:tcW w:w="1177" w:type="pct"/>
            <w:tcBorders>
              <w:top w:val="single" w:sz="4" w:space="0" w:color="auto"/>
              <w:bottom w:val="single" w:sz="4" w:space="0" w:color="auto"/>
            </w:tcBorders>
          </w:tcPr>
          <w:p w14:paraId="7D9C4786" w14:textId="08285F5B" w:rsidR="00027F22" w:rsidRDefault="002C018A" w:rsidP="00027F22">
            <w:pPr>
              <w:pStyle w:val="bangtrai"/>
              <w:rPr>
                <w:rFonts w:ascii="Times New Roman" w:hAnsi="Times New Roman"/>
              </w:rPr>
            </w:pP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sidR="00027F22">
              <w:t xml:space="preserve"> (mm)</w:t>
            </w:r>
          </w:p>
        </w:tc>
        <w:tc>
          <w:tcPr>
            <w:tcW w:w="967" w:type="pct"/>
            <w:tcBorders>
              <w:top w:val="single" w:sz="4" w:space="0" w:color="auto"/>
              <w:bottom w:val="single" w:sz="4" w:space="0" w:color="auto"/>
            </w:tcBorders>
          </w:tcPr>
          <w:p w14:paraId="6F70E5B9" w14:textId="77777777" w:rsidR="00027F22" w:rsidRPr="00444F9B" w:rsidRDefault="00027F22" w:rsidP="00027F22">
            <w:pPr>
              <w:rPr>
                <w:rFonts w:asciiTheme="minorHAnsi" w:hAnsiTheme="minorHAnsi" w:cstheme="minorHAnsi"/>
                <w:b/>
                <w:bCs/>
                <w:sz w:val="22"/>
                <w:szCs w:val="22"/>
              </w:rPr>
            </w:pPr>
            <w:r w:rsidRPr="00444F9B">
              <w:rPr>
                <w:rFonts w:asciiTheme="minorHAnsi" w:hAnsiTheme="minorHAnsi" w:cstheme="minorHAnsi"/>
                <w:b/>
                <w:bCs/>
                <w:color w:val="4472C4" w:themeColor="accent5"/>
                <w:sz w:val="22"/>
                <w:szCs w:val="22"/>
              </w:rPr>
              <w:t>37.9</w:t>
            </w:r>
          </w:p>
        </w:tc>
        <w:tc>
          <w:tcPr>
            <w:tcW w:w="714" w:type="pct"/>
            <w:tcBorders>
              <w:top w:val="single" w:sz="4" w:space="0" w:color="auto"/>
              <w:bottom w:val="single" w:sz="4" w:space="0" w:color="auto"/>
            </w:tcBorders>
            <w:vAlign w:val="bottom"/>
          </w:tcPr>
          <w:p w14:paraId="5929E8C2" w14:textId="59813CC6" w:rsidR="00027F22" w:rsidRPr="00B63058" w:rsidRDefault="00027F22" w:rsidP="00027F22">
            <w:pPr>
              <w:rPr>
                <w:rFonts w:asciiTheme="minorHAnsi" w:hAnsiTheme="minorHAnsi" w:cstheme="minorHAnsi"/>
                <w:b/>
                <w:bCs/>
                <w:sz w:val="22"/>
                <w:szCs w:val="22"/>
              </w:rPr>
            </w:pPr>
            <w:r w:rsidRPr="00B63058">
              <w:rPr>
                <w:rFonts w:asciiTheme="minorHAnsi" w:hAnsiTheme="minorHAnsi" w:cstheme="minorHAnsi"/>
                <w:b/>
                <w:bCs/>
                <w:color w:val="000000"/>
                <w:sz w:val="22"/>
                <w:szCs w:val="22"/>
              </w:rPr>
              <w:t>10.3</w:t>
            </w:r>
          </w:p>
        </w:tc>
        <w:tc>
          <w:tcPr>
            <w:tcW w:w="714" w:type="pct"/>
            <w:tcBorders>
              <w:top w:val="single" w:sz="4" w:space="0" w:color="auto"/>
              <w:bottom w:val="single" w:sz="4" w:space="0" w:color="auto"/>
            </w:tcBorders>
            <w:vAlign w:val="bottom"/>
          </w:tcPr>
          <w:p w14:paraId="37D352BD" w14:textId="6F423BC9" w:rsidR="00027F22" w:rsidRPr="00B63058" w:rsidRDefault="00027F22" w:rsidP="00027F22">
            <w:pPr>
              <w:rPr>
                <w:rFonts w:asciiTheme="minorHAnsi" w:hAnsiTheme="minorHAnsi" w:cstheme="minorHAnsi"/>
                <w:sz w:val="22"/>
                <w:szCs w:val="22"/>
              </w:rPr>
            </w:pPr>
            <w:r w:rsidRPr="00B63058">
              <w:rPr>
                <w:rFonts w:asciiTheme="minorHAnsi" w:hAnsiTheme="minorHAnsi" w:cstheme="minorHAnsi"/>
                <w:color w:val="000000"/>
                <w:sz w:val="22"/>
                <w:szCs w:val="22"/>
              </w:rPr>
              <w:t>49.</w:t>
            </w:r>
            <w:r>
              <w:rPr>
                <w:rFonts w:asciiTheme="minorHAnsi" w:hAnsiTheme="minorHAnsi" w:cstheme="minorHAnsi"/>
                <w:color w:val="000000"/>
                <w:sz w:val="22"/>
                <w:szCs w:val="22"/>
              </w:rPr>
              <w:t>21</w:t>
            </w:r>
          </w:p>
        </w:tc>
        <w:tc>
          <w:tcPr>
            <w:tcW w:w="714" w:type="pct"/>
            <w:tcBorders>
              <w:top w:val="single" w:sz="4" w:space="0" w:color="auto"/>
              <w:bottom w:val="single" w:sz="4" w:space="0" w:color="auto"/>
            </w:tcBorders>
            <w:vAlign w:val="bottom"/>
          </w:tcPr>
          <w:p w14:paraId="4119E497" w14:textId="2349E6B6" w:rsidR="00027F22" w:rsidRPr="00B63058" w:rsidRDefault="00027F22" w:rsidP="00027F22">
            <w:pPr>
              <w:rPr>
                <w:rFonts w:asciiTheme="minorHAnsi" w:hAnsiTheme="minorHAnsi" w:cstheme="minorHAnsi"/>
                <w:sz w:val="22"/>
                <w:szCs w:val="22"/>
              </w:rPr>
            </w:pPr>
            <w:r w:rsidRPr="00B63058">
              <w:rPr>
                <w:rFonts w:asciiTheme="minorHAnsi" w:hAnsiTheme="minorHAnsi" w:cstheme="minorHAnsi"/>
                <w:color w:val="000000"/>
                <w:sz w:val="22"/>
                <w:szCs w:val="22"/>
              </w:rPr>
              <w:t>2</w:t>
            </w:r>
            <w:r>
              <w:rPr>
                <w:rFonts w:asciiTheme="minorHAnsi" w:hAnsiTheme="minorHAnsi" w:cstheme="minorHAnsi"/>
                <w:color w:val="000000"/>
                <w:sz w:val="22"/>
                <w:szCs w:val="22"/>
              </w:rPr>
              <w:t>9</w:t>
            </w:r>
            <w:r w:rsidRPr="00B63058">
              <w:rPr>
                <w:rFonts w:asciiTheme="minorHAnsi" w:hAnsiTheme="minorHAnsi" w:cstheme="minorHAnsi"/>
                <w:color w:val="000000"/>
                <w:sz w:val="22"/>
                <w:szCs w:val="22"/>
              </w:rPr>
              <w:t>.</w:t>
            </w:r>
            <w:r>
              <w:rPr>
                <w:rFonts w:asciiTheme="minorHAnsi" w:hAnsiTheme="minorHAnsi" w:cstheme="minorHAnsi"/>
                <w:color w:val="000000"/>
                <w:sz w:val="22"/>
                <w:szCs w:val="22"/>
              </w:rPr>
              <w:t>83</w:t>
            </w:r>
          </w:p>
        </w:tc>
        <w:tc>
          <w:tcPr>
            <w:tcW w:w="713" w:type="pct"/>
            <w:tcBorders>
              <w:top w:val="single" w:sz="4" w:space="0" w:color="auto"/>
              <w:bottom w:val="single" w:sz="4" w:space="0" w:color="auto"/>
            </w:tcBorders>
            <w:vAlign w:val="bottom"/>
          </w:tcPr>
          <w:p w14:paraId="19635D15" w14:textId="36169A92" w:rsidR="00027F22" w:rsidRPr="00B63058" w:rsidRDefault="00027F22" w:rsidP="00027F22">
            <w:pPr>
              <w:rPr>
                <w:rFonts w:asciiTheme="minorHAnsi" w:hAnsiTheme="minorHAnsi" w:cstheme="minorHAnsi"/>
                <w:b/>
                <w:bCs/>
                <w:sz w:val="22"/>
                <w:szCs w:val="22"/>
              </w:rPr>
            </w:pPr>
            <w:r w:rsidRPr="00B63058">
              <w:rPr>
                <w:rFonts w:asciiTheme="minorHAnsi" w:hAnsiTheme="minorHAnsi" w:cstheme="minorHAnsi"/>
                <w:b/>
                <w:bCs/>
                <w:color w:val="4472C4" w:themeColor="accent5"/>
                <w:sz w:val="22"/>
                <w:szCs w:val="22"/>
              </w:rPr>
              <w:t>38.</w:t>
            </w:r>
            <w:r>
              <w:rPr>
                <w:rFonts w:asciiTheme="minorHAnsi" w:hAnsiTheme="minorHAnsi" w:cstheme="minorHAnsi"/>
                <w:b/>
                <w:bCs/>
                <w:color w:val="4472C4" w:themeColor="accent5"/>
                <w:sz w:val="22"/>
                <w:szCs w:val="22"/>
              </w:rPr>
              <w:t>42</w:t>
            </w:r>
          </w:p>
        </w:tc>
      </w:tr>
    </w:tbl>
    <w:p w14:paraId="3C58C634" w14:textId="7FE81E95" w:rsidR="00680F99" w:rsidRPr="00D63920" w:rsidRDefault="00E751F1" w:rsidP="00753769">
      <w:pPr>
        <w:pStyle w:val="thuong"/>
        <w:rPr>
          <w:color w:val="2E74B5" w:themeColor="accent1" w:themeShade="BF"/>
        </w:rPr>
      </w:pPr>
      <w:r w:rsidRPr="00D63920">
        <w:rPr>
          <w:color w:val="2E74B5" w:themeColor="accent1" w:themeShade="BF"/>
        </w:rPr>
        <w:t xml:space="preserve">As seen in </w:t>
      </w:r>
      <w:r w:rsidRPr="00D63920">
        <w:rPr>
          <w:color w:val="2E74B5" w:themeColor="accent1" w:themeShade="BF"/>
        </w:rPr>
        <w:fldChar w:fldCharType="begin"/>
      </w:r>
      <w:r w:rsidRPr="00D63920">
        <w:rPr>
          <w:color w:val="2E74B5" w:themeColor="accent1" w:themeShade="BF"/>
        </w:rPr>
        <w:instrText xml:space="preserve"> REF _Ref190545508 \n \h </w:instrText>
      </w:r>
      <w:r w:rsidRPr="00D63920">
        <w:rPr>
          <w:color w:val="2E74B5" w:themeColor="accent1" w:themeShade="BF"/>
        </w:rPr>
      </w:r>
      <w:r w:rsidRPr="00D63920">
        <w:rPr>
          <w:color w:val="2E74B5" w:themeColor="accent1" w:themeShade="BF"/>
        </w:rPr>
        <w:fldChar w:fldCharType="separate"/>
      </w:r>
      <w:r w:rsidRPr="00D63920">
        <w:rPr>
          <w:color w:val="2E74B5" w:themeColor="accent1" w:themeShade="BF"/>
        </w:rPr>
        <w:t>Table 11</w:t>
      </w:r>
      <w:r w:rsidRPr="00D63920">
        <w:rPr>
          <w:color w:val="2E74B5" w:themeColor="accent1" w:themeShade="BF"/>
        </w:rPr>
        <w:fldChar w:fldCharType="end"/>
      </w:r>
      <w:r w:rsidRPr="00D63920">
        <w:rPr>
          <w:color w:val="2E74B5" w:themeColor="accent1" w:themeShade="BF"/>
        </w:rPr>
        <w:t xml:space="preserve"> and </w:t>
      </w:r>
      <w:r w:rsidRPr="00D63920">
        <w:rPr>
          <w:color w:val="2E74B5" w:themeColor="accent1" w:themeShade="BF"/>
        </w:rPr>
        <w:fldChar w:fldCharType="begin"/>
      </w:r>
      <w:r w:rsidRPr="00D63920">
        <w:rPr>
          <w:color w:val="2E74B5" w:themeColor="accent1" w:themeShade="BF"/>
        </w:rPr>
        <w:instrText xml:space="preserve"> REF _Ref183089972 \n \h </w:instrText>
      </w:r>
      <w:r w:rsidRPr="00D63920">
        <w:rPr>
          <w:color w:val="2E74B5" w:themeColor="accent1" w:themeShade="BF"/>
        </w:rPr>
      </w:r>
      <w:r w:rsidRPr="00D63920">
        <w:rPr>
          <w:color w:val="2E74B5" w:themeColor="accent1" w:themeShade="BF"/>
        </w:rPr>
        <w:fldChar w:fldCharType="separate"/>
      </w:r>
      <w:r w:rsidRPr="00D63920">
        <w:rPr>
          <w:color w:val="2E74B5" w:themeColor="accent1" w:themeShade="BF"/>
        </w:rPr>
        <w:t>Fig. 19</w:t>
      </w:r>
      <w:r w:rsidRPr="00D63920">
        <w:rPr>
          <w:color w:val="2E74B5" w:themeColor="accent1" w:themeShade="BF"/>
        </w:rPr>
        <w:fldChar w:fldCharType="end"/>
      </w:r>
      <w:r w:rsidRPr="00D63920">
        <w:rPr>
          <w:color w:val="2E74B5" w:themeColor="accent1" w:themeShade="BF"/>
        </w:rPr>
        <w:t>. b)</w:t>
      </w:r>
      <w:r w:rsidR="00E77C25" w:rsidRPr="00D63920">
        <w:rPr>
          <w:color w:val="2E74B5" w:themeColor="accent1" w:themeShade="BF"/>
        </w:rPr>
        <w:t>, the structural frame at the Dong Bai terminal was also optimized using discrete design variables, reflecting real-world manufacturing constraints and standard sizing practices.</w:t>
      </w:r>
      <w:r w:rsidR="009A2FD2" w:rsidRPr="00D63920">
        <w:rPr>
          <w:color w:val="2E74B5" w:themeColor="accent1" w:themeShade="BF"/>
        </w:rPr>
        <w:t xml:space="preserve"> </w:t>
      </w:r>
      <w:r w:rsidR="00911736" w:rsidRPr="00D63920">
        <w:rPr>
          <w:color w:val="2E74B5" w:themeColor="accent1" w:themeShade="BF"/>
        </w:rPr>
        <w:t xml:space="preserve">Scenario 1 again demonstrates the lowest displacement, achieving just 10.3 mm, which marks a substantial 73% reduction compared to the current design (37.9 mm). However, this improvement in stiffness comes at a significant cost in material usage, with the structural weight increasing to 8.85 tons. </w:t>
      </w:r>
      <w:r w:rsidR="00753769" w:rsidRPr="00D63920">
        <w:rPr>
          <w:color w:val="2E74B5" w:themeColor="accent1" w:themeShade="BF"/>
        </w:rPr>
        <w:t xml:space="preserve">On the </w:t>
      </w:r>
      <w:r w:rsidR="00D337A9" w:rsidRPr="00D63920">
        <w:rPr>
          <w:color w:val="2E74B5" w:themeColor="accent1" w:themeShade="BF"/>
        </w:rPr>
        <w:t>contrary</w:t>
      </w:r>
      <w:r w:rsidR="00753769" w:rsidRPr="00D63920">
        <w:rPr>
          <w:color w:val="2E74B5" w:themeColor="accent1" w:themeShade="BF"/>
        </w:rPr>
        <w:t>, Scenario 2 prioritizes material efficiency. The design achieves a lighter weight of 3.85 tons, approximately 19.8% less than the current design. However, this leads to a significant increase in displacement, reaching 49.21 mm.</w:t>
      </w:r>
    </w:p>
    <w:p w14:paraId="32FCC490" w14:textId="24308B1F" w:rsidR="003911A7" w:rsidRPr="003911A7" w:rsidRDefault="003911A7" w:rsidP="003911A7">
      <w:pPr>
        <w:pStyle w:val="thuong"/>
      </w:pPr>
      <w:r w:rsidRPr="00D63920">
        <w:rPr>
          <w:color w:val="2E74B5" w:themeColor="accent1" w:themeShade="BF"/>
        </w:rPr>
        <w:t>Scenario 3 offers a well-balanced compromise. The weight is maintained close to the original (4.88 tons), while the displacement is substantially reduced to 29.83 mm. Although it does not reach the performance of Scenario 1, it represents a practical solution that balances structural stiffness and material usage, making it highly suitable for real-world applications.</w:t>
      </w:r>
      <w:r w:rsidR="003773C5" w:rsidRPr="00D63920">
        <w:rPr>
          <w:color w:val="2E74B5" w:themeColor="accent1" w:themeShade="BF"/>
        </w:rPr>
        <w:t xml:space="preserve"> </w:t>
      </w:r>
      <w:r w:rsidRPr="00D63920">
        <w:rPr>
          <w:color w:val="2E74B5" w:themeColor="accent1" w:themeShade="BF"/>
        </w:rPr>
        <w:t>Finally, Scenario 4 demonstrates a strong balance between efficiency and practicality. With a reduced weight of 4.28 tons (a 10.8% saving) and a displacement value of 38.42 mm, nearly identical to the current design, this scenario showcases a pragmatic solution. It improves material efficiency without compromising structural performance, making it attractive for design scenarios focused on cost-effectiveness and manufacturability</w:t>
      </w:r>
      <w:r w:rsidRPr="003911A7">
        <w:t>.</w:t>
      </w:r>
    </w:p>
    <w:p w14:paraId="39205903" w14:textId="2E9B5943" w:rsidR="009D3DDD" w:rsidRPr="005F4ABE" w:rsidRDefault="009D3DDD" w:rsidP="009D3DDD">
      <w:pPr>
        <w:pStyle w:val="thuong"/>
        <w:rPr>
          <w:color w:val="2E74B5" w:themeColor="accent1" w:themeShade="BF"/>
        </w:rPr>
      </w:pPr>
      <w:r w:rsidRPr="005F4ABE">
        <w:rPr>
          <w:color w:val="2E74B5" w:themeColor="accent1" w:themeShade="BF"/>
        </w:rPr>
        <w:t xml:space="preserve">While the </w:t>
      </w:r>
      <m:oMath>
        <m:r>
          <w:rPr>
            <w:rFonts w:ascii="Cambria Math" w:hAnsi="Cambria Math"/>
            <w:color w:val="2E74B5" w:themeColor="accent1" w:themeShade="BF"/>
          </w:rPr>
          <m:t>PF</m:t>
        </m:r>
      </m:oMath>
      <w:r w:rsidRPr="005F4ABE">
        <w:rPr>
          <w:color w:val="2E74B5" w:themeColor="accent1" w:themeShade="BF"/>
        </w:rPr>
        <w:t xml:space="preserve"> for the discrete case is less smooth due to the limited design resolution, the overall quality of the solutions remains strong. Scenarios 3 and 4 reveal that competitive and feasible designs can still be achieved under discrete constraints. </w:t>
      </w:r>
      <w:r w:rsidR="001456D4">
        <w:rPr>
          <w:color w:val="2E74B5" w:themeColor="accent1" w:themeShade="BF"/>
        </w:rPr>
        <w:t>It</w:t>
      </w:r>
      <w:r w:rsidRPr="005F4ABE">
        <w:rPr>
          <w:color w:val="2E74B5" w:themeColor="accent1" w:themeShade="BF"/>
        </w:rPr>
        <w:t xml:space="preserve"> demonstrates the robustness of the MOFDA algorithm in practical engineering contexts.</w:t>
      </w:r>
    </w:p>
    <w:p w14:paraId="29039B0A" w14:textId="0C125B06" w:rsidR="009D3DDD" w:rsidRPr="009D3DDD" w:rsidRDefault="009D3DDD" w:rsidP="009D3DDD">
      <w:pPr>
        <w:pStyle w:val="thuong"/>
      </w:pPr>
      <w:r w:rsidRPr="005F4ABE">
        <w:rPr>
          <w:color w:val="2E74B5" w:themeColor="accent1" w:themeShade="BF"/>
        </w:rPr>
        <w:t xml:space="preserve">Moreover, the consistent presence of high-quality trade-off solutions within the discrete design space reinforces the value of MOFDA for real-world decision-making. Engineers can use the generated solutions to tailor designs based on different project requirements, whether aiming for stiffness, material economy, or both. The results validate MOFDA’s </w:t>
      </w:r>
      <w:r w:rsidR="00F3658F">
        <w:rPr>
          <w:color w:val="2E74B5" w:themeColor="accent1" w:themeShade="BF"/>
        </w:rPr>
        <w:t>support of</w:t>
      </w:r>
      <w:r w:rsidRPr="005F4ABE">
        <w:rPr>
          <w:color w:val="2E74B5" w:themeColor="accent1" w:themeShade="BF"/>
        </w:rPr>
        <w:t xml:space="preserve"> informed structural optimization across various practical design conditions</w:t>
      </w:r>
      <w:r w:rsidRPr="009D3DDD">
        <w:t>.</w:t>
      </w:r>
    </w:p>
    <w:p w14:paraId="78C5663E" w14:textId="3019B32D" w:rsidR="00AC2CCA" w:rsidRPr="00DD53BC" w:rsidRDefault="00AC2CCA" w:rsidP="00AC2CCA">
      <w:pPr>
        <w:pStyle w:val="muc"/>
      </w:pPr>
      <w:bookmarkStart w:id="81" w:name="_Ref109811769"/>
      <w:bookmarkStart w:id="82" w:name="_Hlk117288236"/>
      <w:bookmarkStart w:id="83" w:name="OLE_LINK69"/>
      <w:bookmarkStart w:id="84" w:name="OLE_LINK76"/>
      <w:r w:rsidRPr="00DD53BC">
        <w:t>Conclusions</w:t>
      </w:r>
      <w:bookmarkEnd w:id="81"/>
      <w:r w:rsidR="00E558A6">
        <w:t xml:space="preserve"> and Future Works</w:t>
      </w:r>
    </w:p>
    <w:bookmarkEnd w:id="82"/>
    <w:bookmarkEnd w:id="83"/>
    <w:bookmarkEnd w:id="84"/>
    <w:p w14:paraId="621B59AB" w14:textId="0705497D" w:rsidR="005B555D" w:rsidRDefault="005B555D" w:rsidP="005B555D">
      <w:pPr>
        <w:pStyle w:val="muc1"/>
      </w:pPr>
      <w:r>
        <w:t>Conclusions</w:t>
      </w:r>
    </w:p>
    <w:p w14:paraId="418A94B7" w14:textId="776B6995" w:rsidR="00C53EFC" w:rsidRDefault="00C53EFC" w:rsidP="00A72114">
      <w:pPr>
        <w:pStyle w:val="thuong"/>
      </w:pPr>
      <w:r w:rsidRPr="00C53EFC">
        <w:rPr>
          <w:color w:val="0070C0"/>
        </w:rPr>
        <w:t xml:space="preserve">This study has introduced the MOFDA algorithm, advancing the original FDA framework for multi-objective optimization by incorporating an external archive and a novel hybrid leader selection strategy. Extensive benchmarking and real-world engineering applications demonstrate that MOFDA produces accurate, diverse, well-distributed Pareto-optimal solutions, outperforming several state-of-the-art metaheuristic algorithms. The successful optimization of the Dong Bai ferry terminal’s steel frame validates MOFDA’s practical effectiveness, achieving substantial weight reduction and improved displacement control in full compliance with design standards. All results have been rigorously reproduced and analyzed in detail, underscoring the reliability and transparency of this work. Overall, MOFDA represents a significant step forward in the field of </w:t>
      </w:r>
      <w:r>
        <w:rPr>
          <w:color w:val="0070C0"/>
        </w:rPr>
        <w:t>MOO</w:t>
      </w:r>
      <w:r w:rsidRPr="00C53EFC">
        <w:rPr>
          <w:color w:val="0070C0"/>
        </w:rPr>
        <w:t>, offering robust performance for both theoretical and practical challenges</w:t>
      </w:r>
      <w:r w:rsidRPr="00C53EFC">
        <w:t>.</w:t>
      </w:r>
    </w:p>
    <w:p w14:paraId="25478D79" w14:textId="77777777" w:rsidR="00C6059C" w:rsidRPr="00FF1327" w:rsidRDefault="00C6059C" w:rsidP="00C6059C">
      <w:pPr>
        <w:pStyle w:val="muc1"/>
        <w:rPr>
          <w:color w:val="0070C0"/>
        </w:rPr>
      </w:pPr>
      <w:r w:rsidRPr="00FF1327">
        <w:rPr>
          <w:color w:val="0070C0"/>
        </w:rPr>
        <w:t>Perspectives for Improvement</w:t>
      </w:r>
    </w:p>
    <w:p w14:paraId="581E98AE" w14:textId="73479B7C" w:rsidR="00A72114" w:rsidRPr="00A72114" w:rsidRDefault="00B8287E" w:rsidP="00A72114">
      <w:pPr>
        <w:pStyle w:val="thuong"/>
      </w:pPr>
      <w:r w:rsidRPr="00FF1327">
        <w:rPr>
          <w:color w:val="0070C0"/>
        </w:rPr>
        <w:t>While</w:t>
      </w:r>
      <w:r w:rsidR="0065618F" w:rsidRPr="00FF1327">
        <w:rPr>
          <w:color w:val="0070C0"/>
        </w:rPr>
        <w:t xml:space="preserve"> the proposed</w:t>
      </w:r>
      <w:r w:rsidRPr="00FF1327">
        <w:rPr>
          <w:color w:val="0070C0"/>
        </w:rPr>
        <w:t xml:space="preserve"> MOFDA has shown strong performance on benchmark tests and real-world engineering problem</w:t>
      </w:r>
      <w:r w:rsidR="003E7F55">
        <w:rPr>
          <w:color w:val="0070C0"/>
        </w:rPr>
        <w:t>s</w:t>
      </w:r>
      <w:r w:rsidR="0065618F" w:rsidRPr="00FF1327">
        <w:rPr>
          <w:color w:val="0070C0"/>
        </w:rPr>
        <w:t xml:space="preserve"> </w:t>
      </w:r>
      <w:r w:rsidRPr="00FF1327">
        <w:rPr>
          <w:color w:val="0070C0"/>
        </w:rPr>
        <w:t>and has already demonstrated effectiveness in parallel computing environments</w:t>
      </w:r>
      <w:r w:rsidR="003E7F55">
        <w:rPr>
          <w:color w:val="0070C0"/>
        </w:rPr>
        <w:t>,</w:t>
      </w:r>
      <w:r w:rsidR="0065618F" w:rsidRPr="00FF1327">
        <w:rPr>
          <w:color w:val="0070C0"/>
        </w:rPr>
        <w:t xml:space="preserve"> </w:t>
      </w:r>
      <w:r w:rsidRPr="00FF1327">
        <w:rPr>
          <w:color w:val="0070C0"/>
        </w:rPr>
        <w:t>several avenues remain for further enhancement. Future research could explore integrating advanced machine learning methods, such as surrogate models or reinforcement learning, to accelerate convergence and improve solution quality, especially for high-dimensional or computationally intensive problems. Additionally, improving the algorithm’s robustness to uncertainty would make it more reliable in practical scenarios with variable conditions. Extending MOFDA to tackle many</w:t>
      </w:r>
      <w:r w:rsidR="003E7F55">
        <w:rPr>
          <w:color w:val="0070C0"/>
        </w:rPr>
        <w:t xml:space="preserve"> objective optimization problems and applying it to a wider range of engineering and industrial domains will help</w:t>
      </w:r>
      <w:r w:rsidRPr="00FF1327">
        <w:rPr>
          <w:color w:val="0070C0"/>
        </w:rPr>
        <w:t xml:space="preserve"> </w:t>
      </w:r>
      <w:r w:rsidR="003E7F55">
        <w:rPr>
          <w:color w:val="0070C0"/>
        </w:rPr>
        <w:t>validate its versatility further</w:t>
      </w:r>
      <w:r w:rsidRPr="00FF1327">
        <w:rPr>
          <w:color w:val="0070C0"/>
        </w:rPr>
        <w:t>. Finally, combining MOFDA with decision-making frameworks could make it even more valuable for complex engineering design and optimization processes</w:t>
      </w:r>
      <w:r w:rsidRPr="00B8287E">
        <w:t>.</w:t>
      </w:r>
    </w:p>
    <w:p w14:paraId="146BF01B" w14:textId="77777777" w:rsidR="00371391" w:rsidRPr="00DD53BC" w:rsidRDefault="00194EC9" w:rsidP="0026130A">
      <w:pPr>
        <w:pStyle w:val="Headingwithoutnumber"/>
        <w:suppressLineNumbers/>
      </w:pPr>
      <w:bookmarkStart w:id="85" w:name="OLE_LINK119"/>
      <w:bookmarkStart w:id="86" w:name="OLE_LINK120"/>
      <w:bookmarkStart w:id="87" w:name="OLE_LINK248"/>
      <w:bookmarkStart w:id="88" w:name="OLE_LINK251"/>
      <w:bookmarkEnd w:id="57"/>
      <w:bookmarkEnd w:id="58"/>
      <w:bookmarkEnd w:id="59"/>
      <w:r w:rsidRPr="00DD53BC">
        <w:t>A</w:t>
      </w:r>
      <w:bookmarkEnd w:id="85"/>
      <w:bookmarkEnd w:id="86"/>
      <w:r w:rsidRPr="00DD53BC">
        <w:t>cknowledgements</w:t>
      </w:r>
      <w:bookmarkEnd w:id="87"/>
      <w:bookmarkEnd w:id="88"/>
    </w:p>
    <w:p w14:paraId="15C1BB7A" w14:textId="73072183" w:rsidR="0026130A" w:rsidRDefault="0026130A" w:rsidP="008D38F1">
      <w:pPr>
        <w:pStyle w:val="thuong"/>
      </w:pPr>
    </w:p>
    <w:p w14:paraId="6117A2E9" w14:textId="6E1D78F9" w:rsidR="00220FCD" w:rsidRPr="00DD53BC" w:rsidRDefault="004E79FB" w:rsidP="00764228">
      <w:pPr>
        <w:pStyle w:val="Headingwithoutnumber"/>
        <w:suppressLineNumbers/>
      </w:pPr>
      <w:r w:rsidRPr="00DD53BC">
        <w:t>R</w:t>
      </w:r>
      <w:bookmarkEnd w:id="8"/>
      <w:bookmarkEnd w:id="9"/>
      <w:r w:rsidR="00FF051E" w:rsidRPr="00DD53BC">
        <w:t>eferences</w:t>
      </w:r>
      <w:r w:rsidR="00B95BF6" w:rsidRPr="00DD53BC">
        <w:fldChar w:fldCharType="begin"/>
      </w:r>
      <w:r w:rsidR="00051132" w:rsidRPr="00DD53BC">
        <w:instrText xml:space="preserve"> ADDIN </w:instrText>
      </w:r>
      <w:r w:rsidR="00B95BF6" w:rsidRPr="00DD53BC">
        <w:fldChar w:fldCharType="end"/>
      </w:r>
    </w:p>
    <w:p w14:paraId="7FB35968" w14:textId="77777777" w:rsidR="00A46551" w:rsidRPr="00A46551" w:rsidRDefault="00B95BF6" w:rsidP="00A46551">
      <w:pPr>
        <w:pStyle w:val="EndNoteBibliography"/>
        <w:spacing w:after="240"/>
        <w:ind w:left="560" w:hanging="560"/>
      </w:pPr>
      <w:r w:rsidRPr="00DD53BC">
        <w:fldChar w:fldCharType="begin"/>
      </w:r>
      <w:r w:rsidR="00220FCD" w:rsidRPr="00DD53BC">
        <w:instrText xml:space="preserve"> ADDIN EN.REFLIST </w:instrText>
      </w:r>
      <w:r w:rsidRPr="00DD53BC">
        <w:fldChar w:fldCharType="separate"/>
      </w:r>
      <w:bookmarkStart w:id="89" w:name="_ENREF_1"/>
      <w:r w:rsidR="00A46551" w:rsidRPr="00A46551">
        <w:t>1.</w:t>
      </w:r>
      <w:r w:rsidR="00A46551" w:rsidRPr="00A46551">
        <w:tab/>
        <w:t xml:space="preserve">Gunantara, N., </w:t>
      </w:r>
      <w:r w:rsidR="00A46551" w:rsidRPr="00A46551">
        <w:rPr>
          <w:i/>
        </w:rPr>
        <w:t>A review of multi-objective optimization: Methods and its applications.</w:t>
      </w:r>
      <w:r w:rsidR="00A46551" w:rsidRPr="00A46551">
        <w:t xml:space="preserve"> Cogent Engineering, 2018. </w:t>
      </w:r>
      <w:r w:rsidR="00A46551" w:rsidRPr="00A46551">
        <w:rPr>
          <w:b/>
        </w:rPr>
        <w:t>5</w:t>
      </w:r>
      <w:r w:rsidR="00A46551" w:rsidRPr="00A46551">
        <w:t>(1): p. 1502242.</w:t>
      </w:r>
      <w:bookmarkEnd w:id="89"/>
    </w:p>
    <w:p w14:paraId="1F6C2024" w14:textId="77777777" w:rsidR="00A46551" w:rsidRPr="00A46551" w:rsidRDefault="00A46551" w:rsidP="00A46551">
      <w:pPr>
        <w:pStyle w:val="EndNoteBibliography"/>
        <w:spacing w:after="240"/>
        <w:ind w:left="560" w:hanging="560"/>
      </w:pPr>
      <w:bookmarkStart w:id="90" w:name="_ENREF_2"/>
      <w:r w:rsidRPr="00A46551">
        <w:t>2.</w:t>
      </w:r>
      <w:r w:rsidRPr="00A46551">
        <w:tab/>
        <w:t xml:space="preserve">Abouhawwash, M., M. Jameel, and K. Deb, </w:t>
      </w:r>
      <w:r w:rsidRPr="00A46551">
        <w:rPr>
          <w:i/>
        </w:rPr>
        <w:t>A smooth proximity measure for optimality in multi-objective optimization using Benson’s method.</w:t>
      </w:r>
      <w:r w:rsidRPr="00A46551">
        <w:t xml:space="preserve"> Computers &amp; Operations Research, 2020. </w:t>
      </w:r>
      <w:r w:rsidRPr="00A46551">
        <w:rPr>
          <w:b/>
        </w:rPr>
        <w:t>117</w:t>
      </w:r>
      <w:r w:rsidRPr="00A46551">
        <w:t>: p. 104900.</w:t>
      </w:r>
      <w:bookmarkEnd w:id="90"/>
    </w:p>
    <w:p w14:paraId="143E3302" w14:textId="77777777" w:rsidR="00A46551" w:rsidRPr="00A46551" w:rsidRDefault="00A46551" w:rsidP="00A46551">
      <w:pPr>
        <w:pStyle w:val="EndNoteBibliography"/>
        <w:spacing w:after="240"/>
        <w:ind w:left="560" w:hanging="560"/>
      </w:pPr>
      <w:bookmarkStart w:id="91" w:name="_ENREF_3"/>
      <w:r w:rsidRPr="00A46551">
        <w:t>3.</w:t>
      </w:r>
      <w:r w:rsidRPr="00A46551">
        <w:tab/>
        <w:t xml:space="preserve">Jameel, M. and M. Abouhawwash, </w:t>
      </w:r>
      <w:r w:rsidRPr="00A46551">
        <w:rPr>
          <w:i/>
        </w:rPr>
        <w:t>Multi-objective Mantis Search Algorithm (MOMSA): A novel approach for engineering design problems and validation.</w:t>
      </w:r>
      <w:r w:rsidRPr="00A46551">
        <w:t xml:space="preserve"> Computer Methods in Applied Mechanics and Engineering, 2024. </w:t>
      </w:r>
      <w:r w:rsidRPr="00A46551">
        <w:rPr>
          <w:b/>
        </w:rPr>
        <w:t>422</w:t>
      </w:r>
      <w:r w:rsidRPr="00A46551">
        <w:t>: p. 116840.</w:t>
      </w:r>
      <w:bookmarkEnd w:id="91"/>
    </w:p>
    <w:p w14:paraId="3B83F977" w14:textId="77777777" w:rsidR="00A46551" w:rsidRPr="00A46551" w:rsidRDefault="00A46551" w:rsidP="00A46551">
      <w:pPr>
        <w:pStyle w:val="EndNoteBibliography"/>
        <w:spacing w:after="240"/>
        <w:ind w:left="560" w:hanging="560"/>
      </w:pPr>
      <w:bookmarkStart w:id="92" w:name="_ENREF_4"/>
      <w:r w:rsidRPr="00A46551">
        <w:t>4.</w:t>
      </w:r>
      <w:r w:rsidRPr="00A46551">
        <w:tab/>
        <w:t xml:space="preserve">Khodadadi, N., et al., </w:t>
      </w:r>
      <w:r w:rsidRPr="00A46551">
        <w:rPr>
          <w:i/>
        </w:rPr>
        <w:t>Multi-objective generalized normal distribution optimization: a novel algorithm for multi-objective problems.</w:t>
      </w:r>
      <w:r w:rsidRPr="00A46551">
        <w:t xml:space="preserve"> Cluster Computing, 2024.</w:t>
      </w:r>
      <w:bookmarkEnd w:id="92"/>
    </w:p>
    <w:p w14:paraId="590B4F5F" w14:textId="77777777" w:rsidR="00A46551" w:rsidRPr="00A46551" w:rsidRDefault="00A46551" w:rsidP="00A46551">
      <w:pPr>
        <w:pStyle w:val="EndNoteBibliography"/>
        <w:spacing w:after="240"/>
        <w:ind w:left="560" w:hanging="560"/>
      </w:pPr>
      <w:bookmarkStart w:id="93" w:name="_ENREF_5"/>
      <w:r w:rsidRPr="00A46551">
        <w:t>5.</w:t>
      </w:r>
      <w:r w:rsidRPr="00A46551">
        <w:tab/>
        <w:t xml:space="preserve">Karami, H., et al., </w:t>
      </w:r>
      <w:r w:rsidRPr="00A46551">
        <w:rPr>
          <w:i/>
        </w:rPr>
        <w:t>Flow Direction Algorithm (FDA): A Novel Optimization Approach for Solving Optimization Problems.</w:t>
      </w:r>
      <w:r w:rsidRPr="00A46551">
        <w:t xml:space="preserve"> Computers &amp; Industrial Engineering, 2021. </w:t>
      </w:r>
      <w:r w:rsidRPr="00A46551">
        <w:rPr>
          <w:b/>
        </w:rPr>
        <w:t>156</w:t>
      </w:r>
      <w:r w:rsidRPr="00A46551">
        <w:t>: p. 107224.</w:t>
      </w:r>
      <w:bookmarkEnd w:id="93"/>
    </w:p>
    <w:p w14:paraId="69E3F14A" w14:textId="77777777" w:rsidR="00A46551" w:rsidRPr="00A46551" w:rsidRDefault="00A46551" w:rsidP="00A46551">
      <w:pPr>
        <w:pStyle w:val="EndNoteBibliography"/>
        <w:spacing w:after="240"/>
        <w:ind w:left="560" w:hanging="560"/>
      </w:pPr>
      <w:bookmarkStart w:id="94" w:name="_ENREF_6"/>
      <w:r w:rsidRPr="00A46551">
        <w:t>6.</w:t>
      </w:r>
      <w:r w:rsidRPr="00A46551">
        <w:tab/>
        <w:t xml:space="preserve">Rajwar, K., K. Deep, and S. Das, </w:t>
      </w:r>
      <w:r w:rsidRPr="00A46551">
        <w:rPr>
          <w:i/>
        </w:rPr>
        <w:t>An exhaustive review of the metaheuristic algorithms for search and optimization: taxonomy, applications, and open challenges.</w:t>
      </w:r>
      <w:r w:rsidRPr="00A46551">
        <w:t xml:space="preserve"> Artificial Intelligence Review, 2023. </w:t>
      </w:r>
      <w:r w:rsidRPr="00A46551">
        <w:rPr>
          <w:b/>
        </w:rPr>
        <w:t>56</w:t>
      </w:r>
      <w:r w:rsidRPr="00A46551">
        <w:t>(11): p. 13187-13257.</w:t>
      </w:r>
      <w:bookmarkEnd w:id="94"/>
    </w:p>
    <w:p w14:paraId="657D00D5" w14:textId="77777777" w:rsidR="00A46551" w:rsidRPr="00A46551" w:rsidRDefault="00A46551" w:rsidP="00A46551">
      <w:pPr>
        <w:pStyle w:val="EndNoteBibliography"/>
        <w:spacing w:after="240"/>
        <w:ind w:left="560" w:hanging="560"/>
      </w:pPr>
      <w:bookmarkStart w:id="95" w:name="_ENREF_7"/>
      <w:r w:rsidRPr="00A46551">
        <w:t>7.</w:t>
      </w:r>
      <w:r w:rsidRPr="00A46551">
        <w:tab/>
        <w:t xml:space="preserve">Mirjalili, S., et al., </w:t>
      </w:r>
      <w:r w:rsidRPr="00A46551">
        <w:rPr>
          <w:i/>
        </w:rPr>
        <w:t>Optimization of problems with multiple objectives using the multi-verse optimization algorithm.</w:t>
      </w:r>
      <w:r w:rsidRPr="00A46551">
        <w:t xml:space="preserve"> Knowledge-Based Systems, 2017. </w:t>
      </w:r>
      <w:r w:rsidRPr="00A46551">
        <w:rPr>
          <w:b/>
        </w:rPr>
        <w:t>134</w:t>
      </w:r>
      <w:r w:rsidRPr="00A46551">
        <w:t>: p. 50-71.</w:t>
      </w:r>
      <w:bookmarkEnd w:id="95"/>
    </w:p>
    <w:p w14:paraId="1AC3E41A" w14:textId="77777777" w:rsidR="00A46551" w:rsidRPr="00A46551" w:rsidRDefault="00A46551" w:rsidP="00A46551">
      <w:pPr>
        <w:pStyle w:val="EndNoteBibliography"/>
        <w:spacing w:after="240"/>
        <w:ind w:left="560" w:hanging="560"/>
      </w:pPr>
      <w:bookmarkStart w:id="96" w:name="_ENREF_8"/>
      <w:r w:rsidRPr="00A46551">
        <w:t>8.</w:t>
      </w:r>
      <w:r w:rsidRPr="00A46551">
        <w:tab/>
        <w:t xml:space="preserve">Nouhi, B., et al., </w:t>
      </w:r>
      <w:r w:rsidRPr="00A46551">
        <w:rPr>
          <w:i/>
        </w:rPr>
        <w:t>Multi-Objective Material Generation Algorithm (MOMGA) for Optimization Purposes.</w:t>
      </w:r>
      <w:r w:rsidRPr="00A46551">
        <w:t xml:space="preserve"> IEEE Access, 2022. </w:t>
      </w:r>
      <w:r w:rsidRPr="00A46551">
        <w:rPr>
          <w:b/>
        </w:rPr>
        <w:t>10</w:t>
      </w:r>
      <w:r w:rsidRPr="00A46551">
        <w:t>: p. 107095-107115.</w:t>
      </w:r>
      <w:bookmarkEnd w:id="96"/>
    </w:p>
    <w:p w14:paraId="1496FF0C" w14:textId="77777777" w:rsidR="00A46551" w:rsidRPr="00A46551" w:rsidRDefault="00A46551" w:rsidP="00A46551">
      <w:pPr>
        <w:pStyle w:val="EndNoteBibliography"/>
        <w:spacing w:after="240"/>
        <w:ind w:left="560" w:hanging="560"/>
      </w:pPr>
      <w:bookmarkStart w:id="97" w:name="_ENREF_9"/>
      <w:r w:rsidRPr="00A46551">
        <w:t>9.</w:t>
      </w:r>
      <w:r w:rsidRPr="00A46551">
        <w:tab/>
        <w:t xml:space="preserve">Mirjalili, S., P. Jangir, and S. Saremi, </w:t>
      </w:r>
      <w:r w:rsidRPr="00A46551">
        <w:rPr>
          <w:i/>
        </w:rPr>
        <w:t>Multi-objective ant lion optimizer: a multi-objective optimization algorithm for solving engineering problems.</w:t>
      </w:r>
      <w:r w:rsidRPr="00A46551">
        <w:t xml:space="preserve"> Applied Intelligence, 2017. </w:t>
      </w:r>
      <w:r w:rsidRPr="00A46551">
        <w:rPr>
          <w:b/>
        </w:rPr>
        <w:t>46</w:t>
      </w:r>
      <w:r w:rsidRPr="00A46551">
        <w:t>(1): p. 79-95.</w:t>
      </w:r>
      <w:bookmarkEnd w:id="97"/>
    </w:p>
    <w:p w14:paraId="6F9E044F" w14:textId="77777777" w:rsidR="00A46551" w:rsidRPr="00A46551" w:rsidRDefault="00A46551" w:rsidP="00A46551">
      <w:pPr>
        <w:pStyle w:val="EndNoteBibliography"/>
        <w:spacing w:after="240"/>
        <w:ind w:left="560" w:hanging="560"/>
      </w:pPr>
      <w:bookmarkStart w:id="98" w:name="_ENREF_10"/>
      <w:r w:rsidRPr="00A46551">
        <w:t>10.</w:t>
      </w:r>
      <w:r w:rsidRPr="00A46551">
        <w:tab/>
        <w:t xml:space="preserve">Zhang, J., et al., </w:t>
      </w:r>
      <w:r w:rsidRPr="00A46551">
        <w:rPr>
          <w:i/>
        </w:rPr>
        <w:t>Mixture optimization for environmental, economical and mechanical objectives in silica fume concrete: A novel frame-work based on machine learning and a new meta-heuristic algorithm.</w:t>
      </w:r>
      <w:r w:rsidRPr="00A46551">
        <w:t xml:space="preserve"> Resources, Conservation and Recycling, 2021. </w:t>
      </w:r>
      <w:r w:rsidRPr="00A46551">
        <w:rPr>
          <w:b/>
        </w:rPr>
        <w:t>167</w:t>
      </w:r>
      <w:r w:rsidRPr="00A46551">
        <w:t>: p. 105395.</w:t>
      </w:r>
      <w:bookmarkEnd w:id="98"/>
    </w:p>
    <w:p w14:paraId="0E42D06E" w14:textId="77777777" w:rsidR="00A46551" w:rsidRPr="00A46551" w:rsidRDefault="00A46551" w:rsidP="00A46551">
      <w:pPr>
        <w:pStyle w:val="EndNoteBibliography"/>
        <w:spacing w:after="240"/>
        <w:ind w:left="560" w:hanging="560"/>
      </w:pPr>
      <w:bookmarkStart w:id="99" w:name="_ENREF_11"/>
      <w:r w:rsidRPr="00A46551">
        <w:t>11.</w:t>
      </w:r>
      <w:r w:rsidRPr="00A46551">
        <w:tab/>
        <w:t xml:space="preserve">Masoudi-Sobhanzadeh, Y., et al., </w:t>
      </w:r>
      <w:r w:rsidRPr="00A46551">
        <w:rPr>
          <w:i/>
        </w:rPr>
        <w:t>A novel multi-objective metaheuristic algorithm for protein-peptide docking and benchmarking on the LEADS-PEP dataset.</w:t>
      </w:r>
      <w:r w:rsidRPr="00A46551">
        <w:t xml:space="preserve"> Computers in Biology and Medicine, 2021. </w:t>
      </w:r>
      <w:r w:rsidRPr="00A46551">
        <w:rPr>
          <w:b/>
        </w:rPr>
        <w:t>138</w:t>
      </w:r>
      <w:r w:rsidRPr="00A46551">
        <w:t>: p. 104896.</w:t>
      </w:r>
      <w:bookmarkEnd w:id="99"/>
    </w:p>
    <w:p w14:paraId="02745DCF" w14:textId="77777777" w:rsidR="00A46551" w:rsidRPr="00A46551" w:rsidRDefault="00A46551" w:rsidP="00A46551">
      <w:pPr>
        <w:pStyle w:val="EndNoteBibliography"/>
        <w:spacing w:after="240"/>
        <w:ind w:left="560" w:hanging="560"/>
      </w:pPr>
      <w:bookmarkStart w:id="100" w:name="_ENREF_12"/>
      <w:r w:rsidRPr="00A46551">
        <w:t>12.</w:t>
      </w:r>
      <w:r w:rsidRPr="00A46551">
        <w:tab/>
        <w:t xml:space="preserve">Mirjalili, S., et al., </w:t>
      </w:r>
      <w:r w:rsidRPr="00A46551">
        <w:rPr>
          <w:i/>
        </w:rPr>
        <w:t>Salp Swarm Algorithm: A bio-inspired optimizer for engineering design problems.</w:t>
      </w:r>
      <w:r w:rsidRPr="00A46551">
        <w:t xml:space="preserve"> Advances in Engineering Software, 2017. </w:t>
      </w:r>
      <w:r w:rsidRPr="00A46551">
        <w:rPr>
          <w:b/>
        </w:rPr>
        <w:t>114</w:t>
      </w:r>
      <w:r w:rsidRPr="00A46551">
        <w:t>: p. 163-191.</w:t>
      </w:r>
      <w:bookmarkEnd w:id="100"/>
    </w:p>
    <w:p w14:paraId="1D26062D" w14:textId="77777777" w:rsidR="00A46551" w:rsidRPr="00A46551" w:rsidRDefault="00A46551" w:rsidP="00A46551">
      <w:pPr>
        <w:pStyle w:val="EndNoteBibliography"/>
        <w:spacing w:after="240"/>
        <w:ind w:left="560" w:hanging="560"/>
      </w:pPr>
      <w:bookmarkStart w:id="101" w:name="_ENREF_13"/>
      <w:r w:rsidRPr="00A46551">
        <w:t>13.</w:t>
      </w:r>
      <w:r w:rsidRPr="00A46551">
        <w:tab/>
        <w:t xml:space="preserve">Khodadadi, N., L. Abualigah, and S. Mirjalili, </w:t>
      </w:r>
      <w:r w:rsidRPr="00A46551">
        <w:rPr>
          <w:i/>
        </w:rPr>
        <w:t>Multi-objective Stochastic Paint Optimizer (MOSPO).</w:t>
      </w:r>
      <w:r w:rsidRPr="00A46551">
        <w:t xml:space="preserve"> Neural Computing and Applications, 2022. </w:t>
      </w:r>
      <w:r w:rsidRPr="00A46551">
        <w:rPr>
          <w:b/>
        </w:rPr>
        <w:t>34</w:t>
      </w:r>
      <w:r w:rsidRPr="00A46551">
        <w:t>(20): p. 18035-18058.</w:t>
      </w:r>
      <w:bookmarkEnd w:id="101"/>
    </w:p>
    <w:p w14:paraId="63F27114" w14:textId="77777777" w:rsidR="00A46551" w:rsidRPr="00A46551" w:rsidRDefault="00A46551" w:rsidP="00A46551">
      <w:pPr>
        <w:pStyle w:val="EndNoteBibliography"/>
        <w:spacing w:after="240"/>
        <w:ind w:left="560" w:hanging="560"/>
      </w:pPr>
      <w:bookmarkStart w:id="102" w:name="_ENREF_14"/>
      <w:r w:rsidRPr="00A46551">
        <w:t>14.</w:t>
      </w:r>
      <w:r w:rsidRPr="00A46551">
        <w:tab/>
        <w:t xml:space="preserve">Khodadadi, N., F. Soleimanian Gharehchopogh, and S. Mirjalili, </w:t>
      </w:r>
      <w:r w:rsidRPr="00A46551">
        <w:rPr>
          <w:i/>
        </w:rPr>
        <w:t>MOAVOA: a new multi-objective artificial vultures optimization algorithm.</w:t>
      </w:r>
      <w:r w:rsidRPr="00A46551">
        <w:t xml:space="preserve"> Neural Computing and Applications, 2022. </w:t>
      </w:r>
      <w:r w:rsidRPr="00A46551">
        <w:rPr>
          <w:b/>
        </w:rPr>
        <w:t>34</w:t>
      </w:r>
      <w:r w:rsidRPr="00A46551">
        <w:t>(23): p. 20791-20829.</w:t>
      </w:r>
      <w:bookmarkEnd w:id="102"/>
    </w:p>
    <w:p w14:paraId="590E64B1" w14:textId="77777777" w:rsidR="00A46551" w:rsidRPr="00A46551" w:rsidRDefault="00A46551" w:rsidP="00A46551">
      <w:pPr>
        <w:pStyle w:val="EndNoteBibliography"/>
        <w:spacing w:after="240"/>
        <w:ind w:left="560" w:hanging="560"/>
      </w:pPr>
      <w:bookmarkStart w:id="103" w:name="_ENREF_15"/>
      <w:r w:rsidRPr="00A46551">
        <w:t>15.</w:t>
      </w:r>
      <w:r w:rsidRPr="00A46551">
        <w:tab/>
        <w:t xml:space="preserve">Premkumar, M., et al., </w:t>
      </w:r>
      <w:r w:rsidRPr="00A46551">
        <w:rPr>
          <w:i/>
        </w:rPr>
        <w:t>A New Arithmetic Optimization Algorithm for Solving Real-World Multiobjective CEC-2021 Constrained Optimization Problems: Diversity Analysis and Validations.</w:t>
      </w:r>
      <w:r w:rsidRPr="00A46551">
        <w:t xml:space="preserve"> IEEE Access, 2021. </w:t>
      </w:r>
      <w:r w:rsidRPr="00A46551">
        <w:rPr>
          <w:b/>
        </w:rPr>
        <w:t>9</w:t>
      </w:r>
      <w:r w:rsidRPr="00A46551">
        <w:t>: p. 84263-84295.</w:t>
      </w:r>
      <w:bookmarkEnd w:id="103"/>
    </w:p>
    <w:p w14:paraId="7808A306" w14:textId="77777777" w:rsidR="00A46551" w:rsidRPr="00A46551" w:rsidRDefault="00A46551" w:rsidP="00A46551">
      <w:pPr>
        <w:pStyle w:val="EndNoteBibliography"/>
        <w:spacing w:after="240"/>
        <w:ind w:left="560" w:hanging="560"/>
      </w:pPr>
      <w:bookmarkStart w:id="104" w:name="_ENREF_16"/>
      <w:r w:rsidRPr="00A46551">
        <w:t>16.</w:t>
      </w:r>
      <w:r w:rsidRPr="00A46551">
        <w:tab/>
        <w:t xml:space="preserve">Wolpert, D.H. and W.G. Macready, </w:t>
      </w:r>
      <w:r w:rsidRPr="00A46551">
        <w:rPr>
          <w:i/>
        </w:rPr>
        <w:t>No free lunch theorems for optimization.</w:t>
      </w:r>
      <w:r w:rsidRPr="00A46551">
        <w:t xml:space="preserve"> IEEE transactions on evolutionary computation, 1997. </w:t>
      </w:r>
      <w:r w:rsidRPr="00A46551">
        <w:rPr>
          <w:b/>
        </w:rPr>
        <w:t>1</w:t>
      </w:r>
      <w:r w:rsidRPr="00A46551">
        <w:t>(1): p. 67-82.</w:t>
      </w:r>
      <w:bookmarkEnd w:id="104"/>
    </w:p>
    <w:p w14:paraId="6D37E46A" w14:textId="77777777" w:rsidR="00A46551" w:rsidRPr="00A46551" w:rsidRDefault="00A46551" w:rsidP="00A46551">
      <w:pPr>
        <w:pStyle w:val="EndNoteBibliography"/>
        <w:spacing w:after="240"/>
        <w:ind w:left="560" w:hanging="560"/>
      </w:pPr>
      <w:bookmarkStart w:id="105" w:name="_ENREF_17"/>
      <w:r w:rsidRPr="00A46551">
        <w:t>17.</w:t>
      </w:r>
      <w:r w:rsidRPr="00A46551">
        <w:tab/>
        <w:t xml:space="preserve">Zitzler, E., K. Deb, and L. Thiele, </w:t>
      </w:r>
      <w:r w:rsidRPr="00A46551">
        <w:rPr>
          <w:i/>
        </w:rPr>
        <w:t>Comparison of Multiobjective Evolutionary Algorithms: Empirical Results.</w:t>
      </w:r>
      <w:r w:rsidRPr="00A46551">
        <w:t xml:space="preserve"> Evolutionary Computation, 2000. </w:t>
      </w:r>
      <w:r w:rsidRPr="00A46551">
        <w:rPr>
          <w:b/>
        </w:rPr>
        <w:t>8</w:t>
      </w:r>
      <w:r w:rsidRPr="00A46551">
        <w:t>(2): p. 173-195.</w:t>
      </w:r>
      <w:bookmarkEnd w:id="105"/>
    </w:p>
    <w:p w14:paraId="4144FCDA" w14:textId="77777777" w:rsidR="00A46551" w:rsidRPr="00A46551" w:rsidRDefault="00A46551" w:rsidP="00A46551">
      <w:pPr>
        <w:pStyle w:val="EndNoteBibliography"/>
        <w:spacing w:after="240"/>
        <w:ind w:left="560" w:hanging="560"/>
      </w:pPr>
      <w:bookmarkStart w:id="106" w:name="_ENREF_18"/>
      <w:r w:rsidRPr="00A46551">
        <w:t>18.</w:t>
      </w:r>
      <w:r w:rsidRPr="00A46551">
        <w:tab/>
        <w:t xml:space="preserve">Deb, K., et al., </w:t>
      </w:r>
      <w:r w:rsidRPr="00A46551">
        <w:rPr>
          <w:i/>
        </w:rPr>
        <w:t>Scalable Test Problems for Evolutionary Multiobjective Optimization</w:t>
      </w:r>
      <w:r w:rsidRPr="00A46551">
        <w:t xml:space="preserve">, in </w:t>
      </w:r>
      <w:r w:rsidRPr="00A46551">
        <w:rPr>
          <w:i/>
        </w:rPr>
        <w:t>Evolutionary Multiobjective Optimization: Theoretical Advances and Applications</w:t>
      </w:r>
      <w:r w:rsidRPr="00A46551">
        <w:t>, A. Abraham, L. Jain, and R. Goldberg, Editors. 2005, Springer London: London. p. 105-145.</w:t>
      </w:r>
      <w:bookmarkEnd w:id="106"/>
    </w:p>
    <w:p w14:paraId="3CFA864A" w14:textId="77777777" w:rsidR="00A46551" w:rsidRPr="00A46551" w:rsidRDefault="00A46551" w:rsidP="00A46551">
      <w:pPr>
        <w:pStyle w:val="EndNoteBibliography"/>
        <w:spacing w:after="240"/>
        <w:ind w:left="560" w:hanging="560"/>
      </w:pPr>
      <w:bookmarkStart w:id="107" w:name="_ENREF_19"/>
      <w:r w:rsidRPr="00A46551">
        <w:t>19.</w:t>
      </w:r>
      <w:r w:rsidRPr="00A46551">
        <w:tab/>
        <w:t xml:space="preserve">Panagant, N., et al., </w:t>
      </w:r>
      <w:r w:rsidRPr="00A46551">
        <w:rPr>
          <w:i/>
        </w:rPr>
        <w:t>A Comparative Study of Recent Multi-objective Metaheuristics for Solving Constrained Truss Optimisation Problems.</w:t>
      </w:r>
      <w:r w:rsidRPr="00A46551">
        <w:t xml:space="preserve"> Archives of Computational Methods in Engineering, 2021. </w:t>
      </w:r>
      <w:r w:rsidRPr="00A46551">
        <w:rPr>
          <w:b/>
        </w:rPr>
        <w:t>28</w:t>
      </w:r>
      <w:r w:rsidRPr="00A46551">
        <w:t>(5): p. 4031-4047.</w:t>
      </w:r>
      <w:bookmarkEnd w:id="107"/>
    </w:p>
    <w:p w14:paraId="4C8F99BF" w14:textId="77777777" w:rsidR="00A46551" w:rsidRPr="00A46551" w:rsidRDefault="00A46551" w:rsidP="00A46551">
      <w:pPr>
        <w:pStyle w:val="EndNoteBibliography"/>
        <w:spacing w:after="240"/>
        <w:ind w:left="560" w:hanging="560"/>
      </w:pPr>
      <w:bookmarkStart w:id="108" w:name="_ENREF_20"/>
      <w:r w:rsidRPr="00A46551">
        <w:t>20.</w:t>
      </w:r>
      <w:r w:rsidRPr="00A46551">
        <w:tab/>
        <w:t xml:space="preserve">Coello, C.A.C., G.T. Pulido, and M.S.J.I.T.o.e.c. Lechuga, </w:t>
      </w:r>
      <w:r w:rsidRPr="00A46551">
        <w:rPr>
          <w:i/>
        </w:rPr>
        <w:t>Handling multiple objectives with particle swarm optimization.</w:t>
      </w:r>
      <w:r w:rsidRPr="00A46551">
        <w:t xml:space="preserve"> 2004. </w:t>
      </w:r>
      <w:r w:rsidRPr="00A46551">
        <w:rPr>
          <w:b/>
        </w:rPr>
        <w:t>8</w:t>
      </w:r>
      <w:r w:rsidRPr="00A46551">
        <w:t>(3): p. 256-279.</w:t>
      </w:r>
      <w:bookmarkEnd w:id="108"/>
    </w:p>
    <w:p w14:paraId="5CB34DE9" w14:textId="77777777" w:rsidR="00A46551" w:rsidRPr="00A46551" w:rsidRDefault="00A46551" w:rsidP="00A46551">
      <w:pPr>
        <w:pStyle w:val="EndNoteBibliography"/>
        <w:spacing w:after="240"/>
        <w:ind w:left="560" w:hanging="560"/>
      </w:pPr>
      <w:bookmarkStart w:id="109" w:name="_ENREF_21"/>
      <w:r w:rsidRPr="00A46551">
        <w:t>21.</w:t>
      </w:r>
      <w:r w:rsidRPr="00A46551">
        <w:tab/>
        <w:t xml:space="preserve">Mirjalili, S., et al., </w:t>
      </w:r>
      <w:r w:rsidRPr="00A46551">
        <w:rPr>
          <w:i/>
        </w:rPr>
        <w:t>Multi-objective grey wolf optimizer: A novel algorithm for multi-criterion optimization.</w:t>
      </w:r>
      <w:r w:rsidRPr="00A46551">
        <w:t xml:space="preserve"> Expert Systems with Applications, 2016. </w:t>
      </w:r>
      <w:r w:rsidRPr="00A46551">
        <w:rPr>
          <w:b/>
        </w:rPr>
        <w:t>47</w:t>
      </w:r>
      <w:r w:rsidRPr="00A46551">
        <w:t>: p. 106-119.</w:t>
      </w:r>
      <w:bookmarkEnd w:id="109"/>
    </w:p>
    <w:p w14:paraId="2DC15BB2" w14:textId="77777777" w:rsidR="00A46551" w:rsidRPr="00A46551" w:rsidRDefault="00A46551" w:rsidP="00A46551">
      <w:pPr>
        <w:pStyle w:val="EndNoteBibliography"/>
        <w:spacing w:after="240"/>
        <w:ind w:left="560" w:hanging="560"/>
      </w:pPr>
      <w:bookmarkStart w:id="110" w:name="_ENREF_22"/>
      <w:r w:rsidRPr="00A46551">
        <w:t>22.</w:t>
      </w:r>
      <w:r w:rsidRPr="00A46551">
        <w:tab/>
        <w:t xml:space="preserve">Yüzgeç, U., M.J.B.J.o.E.R. Kusoglu, and Technology, </w:t>
      </w:r>
      <w:r w:rsidRPr="00A46551">
        <w:rPr>
          <w:i/>
        </w:rPr>
        <w:t>Multi-objective harris hawks optimizer for multiobjective optimization problems.</w:t>
      </w:r>
      <w:r w:rsidRPr="00A46551">
        <w:t xml:space="preserve"> 2020. </w:t>
      </w:r>
      <w:r w:rsidRPr="00A46551">
        <w:rPr>
          <w:b/>
        </w:rPr>
        <w:t>1</w:t>
      </w:r>
      <w:r w:rsidRPr="00A46551">
        <w:t>(1): p. 31-41.</w:t>
      </w:r>
      <w:bookmarkEnd w:id="110"/>
    </w:p>
    <w:p w14:paraId="6631A09F" w14:textId="77777777" w:rsidR="00A46551" w:rsidRPr="00A46551" w:rsidRDefault="00A46551" w:rsidP="00A46551">
      <w:pPr>
        <w:pStyle w:val="EndNoteBibliography"/>
        <w:spacing w:after="240"/>
        <w:ind w:left="560" w:hanging="560"/>
      </w:pPr>
      <w:bookmarkStart w:id="111" w:name="_ENREF_23"/>
      <w:r w:rsidRPr="00A46551">
        <w:t>23.</w:t>
      </w:r>
      <w:r w:rsidRPr="00A46551">
        <w:tab/>
        <w:t xml:space="preserve">Zhang, Q. and H. Li, </w:t>
      </w:r>
      <w:r w:rsidRPr="00A46551">
        <w:rPr>
          <w:i/>
        </w:rPr>
        <w:t>MOEA/D: A Multiobjective Evolutionary Algorithm Based on Decomposition.</w:t>
      </w:r>
      <w:r w:rsidRPr="00A46551">
        <w:t xml:space="preserve"> IEEE Transactions on Evolutionary Computation, 2007. </w:t>
      </w:r>
      <w:r w:rsidRPr="00A46551">
        <w:rPr>
          <w:b/>
        </w:rPr>
        <w:t>11</w:t>
      </w:r>
      <w:r w:rsidRPr="00A46551">
        <w:t>(6): p. 712-731.</w:t>
      </w:r>
      <w:bookmarkEnd w:id="111"/>
    </w:p>
    <w:p w14:paraId="0A490E6F" w14:textId="77777777" w:rsidR="00A46551" w:rsidRPr="00A46551" w:rsidRDefault="00A46551" w:rsidP="00A46551">
      <w:pPr>
        <w:pStyle w:val="EndNoteBibliography"/>
        <w:spacing w:after="240"/>
        <w:ind w:left="560" w:hanging="560"/>
      </w:pPr>
      <w:bookmarkStart w:id="112" w:name="_ENREF_24"/>
      <w:r w:rsidRPr="00A46551">
        <w:t>24.</w:t>
      </w:r>
      <w:r w:rsidRPr="00A46551">
        <w:tab/>
        <w:t xml:space="preserve">Van Veldhuizen, D.A. and G.B. Lamont, </w:t>
      </w:r>
      <w:r w:rsidRPr="00A46551">
        <w:rPr>
          <w:i/>
        </w:rPr>
        <w:t>Multiobjective evolutionary algorithm research: A history and analysis</w:t>
      </w:r>
      <w:r w:rsidRPr="00A46551">
        <w:t>. 1998, Citeseer.</w:t>
      </w:r>
      <w:bookmarkEnd w:id="112"/>
    </w:p>
    <w:p w14:paraId="4334D3E1" w14:textId="77777777" w:rsidR="00A46551" w:rsidRPr="00A46551" w:rsidRDefault="00A46551" w:rsidP="00A46551">
      <w:pPr>
        <w:pStyle w:val="EndNoteBibliography"/>
        <w:spacing w:after="240"/>
        <w:ind w:left="560" w:hanging="560"/>
      </w:pPr>
      <w:bookmarkStart w:id="113" w:name="_ENREF_25"/>
      <w:r w:rsidRPr="00A46551">
        <w:t>25.</w:t>
      </w:r>
      <w:r w:rsidRPr="00A46551">
        <w:tab/>
        <w:t xml:space="preserve">Knowles, J.D., L. Thiele, and E.J.T.r. Zitzler, </w:t>
      </w:r>
      <w:r w:rsidRPr="00A46551">
        <w:rPr>
          <w:i/>
        </w:rPr>
        <w:t>A tutorial on the performance assessment of stochastic multiobjective optimizers.</w:t>
      </w:r>
      <w:r w:rsidRPr="00A46551">
        <w:t xml:space="preserve"> 2006. </w:t>
      </w:r>
      <w:r w:rsidRPr="00A46551">
        <w:rPr>
          <w:b/>
        </w:rPr>
        <w:t>214</w:t>
      </w:r>
      <w:r w:rsidRPr="00A46551">
        <w:t>.</w:t>
      </w:r>
      <w:bookmarkEnd w:id="113"/>
    </w:p>
    <w:p w14:paraId="72B0F86F" w14:textId="77777777" w:rsidR="00A46551" w:rsidRPr="00A46551" w:rsidRDefault="00A46551" w:rsidP="00A46551">
      <w:pPr>
        <w:pStyle w:val="EndNoteBibliography"/>
        <w:spacing w:after="240"/>
        <w:ind w:left="560" w:hanging="560"/>
      </w:pPr>
      <w:bookmarkStart w:id="114" w:name="_ENREF_26"/>
      <w:r w:rsidRPr="00A46551">
        <w:t>26.</w:t>
      </w:r>
      <w:r w:rsidRPr="00A46551">
        <w:tab/>
        <w:t xml:space="preserve">Tejani, G.G., et al., </w:t>
      </w:r>
      <w:r w:rsidRPr="00A46551">
        <w:rPr>
          <w:i/>
        </w:rPr>
        <w:t>Structural optimization using multi-objective modified adaptive symbiotic organisms search.</w:t>
      </w:r>
      <w:r w:rsidRPr="00A46551">
        <w:t xml:space="preserve"> Expert Systems with Applications, 2019. </w:t>
      </w:r>
      <w:r w:rsidRPr="00A46551">
        <w:rPr>
          <w:b/>
        </w:rPr>
        <w:t>125</w:t>
      </w:r>
      <w:r w:rsidRPr="00A46551">
        <w:t>: p. 425-441.</w:t>
      </w:r>
      <w:bookmarkEnd w:id="114"/>
    </w:p>
    <w:p w14:paraId="0002177B" w14:textId="77777777" w:rsidR="00A46551" w:rsidRPr="00A46551" w:rsidRDefault="00A46551" w:rsidP="00A46551">
      <w:pPr>
        <w:pStyle w:val="EndNoteBibliography"/>
        <w:spacing w:after="240"/>
        <w:ind w:left="560" w:hanging="560"/>
      </w:pPr>
      <w:bookmarkStart w:id="115" w:name="_ENREF_27"/>
      <w:r w:rsidRPr="00A46551">
        <w:t>27.</w:t>
      </w:r>
      <w:r w:rsidRPr="00A46551">
        <w:tab/>
        <w:t xml:space="preserve">Coello Coello, C.A., </w:t>
      </w:r>
      <w:r w:rsidRPr="00A46551">
        <w:rPr>
          <w:i/>
        </w:rPr>
        <w:t>Evolutionary multi-objective optimization: some current research trends and topics that remain to be explored.</w:t>
      </w:r>
      <w:r w:rsidRPr="00A46551">
        <w:t xml:space="preserve"> Frontiers of Computer Science in China, 2009. </w:t>
      </w:r>
      <w:r w:rsidRPr="00A46551">
        <w:rPr>
          <w:b/>
        </w:rPr>
        <w:t>3</w:t>
      </w:r>
      <w:r w:rsidRPr="00A46551">
        <w:t>(1): p. 18-30.</w:t>
      </w:r>
      <w:bookmarkEnd w:id="115"/>
    </w:p>
    <w:p w14:paraId="483BB485" w14:textId="77777777" w:rsidR="00A46551" w:rsidRPr="00A46551" w:rsidRDefault="00A46551" w:rsidP="00A46551">
      <w:pPr>
        <w:pStyle w:val="EndNoteBibliography"/>
        <w:spacing w:after="240"/>
        <w:ind w:left="560" w:hanging="560"/>
      </w:pPr>
      <w:bookmarkStart w:id="116" w:name="_ENREF_28"/>
      <w:r w:rsidRPr="00A46551">
        <w:t>28.</w:t>
      </w:r>
      <w:r w:rsidRPr="00A46551">
        <w:tab/>
        <w:t xml:space="preserve">Edgeworth, F., </w:t>
      </w:r>
      <w:r w:rsidRPr="00A46551">
        <w:rPr>
          <w:i/>
        </w:rPr>
        <w:t>Mathematical Physics. P. Keagan London England.</w:t>
      </w:r>
      <w:r w:rsidRPr="00A46551">
        <w:t xml:space="preserve"> 1881.</w:t>
      </w:r>
      <w:bookmarkEnd w:id="116"/>
    </w:p>
    <w:p w14:paraId="1751A20F" w14:textId="77777777" w:rsidR="00A46551" w:rsidRPr="00A46551" w:rsidRDefault="00A46551" w:rsidP="00A46551">
      <w:pPr>
        <w:pStyle w:val="EndNoteBibliography"/>
        <w:spacing w:after="240"/>
        <w:ind w:left="560" w:hanging="560"/>
      </w:pPr>
      <w:bookmarkStart w:id="117" w:name="_ENREF_29"/>
      <w:r w:rsidRPr="00A46551">
        <w:t>29.</w:t>
      </w:r>
      <w:r w:rsidRPr="00A46551">
        <w:tab/>
        <w:t xml:space="preserve">Pareto, V., </w:t>
      </w:r>
      <w:r w:rsidRPr="00A46551">
        <w:rPr>
          <w:i/>
        </w:rPr>
        <w:t>Cours d'économie politique</w:t>
      </w:r>
      <w:r w:rsidRPr="00A46551">
        <w:t>. Vol. 1. 1964: Librairie Droz.</w:t>
      </w:r>
      <w:bookmarkEnd w:id="117"/>
    </w:p>
    <w:p w14:paraId="1BEB72DD" w14:textId="77777777" w:rsidR="00A46551" w:rsidRPr="00A46551" w:rsidRDefault="00A46551" w:rsidP="00A46551">
      <w:pPr>
        <w:pStyle w:val="EndNoteBibliography"/>
        <w:spacing w:after="240"/>
        <w:ind w:left="560" w:hanging="560"/>
      </w:pPr>
      <w:bookmarkStart w:id="118" w:name="_ENREF_30"/>
      <w:r w:rsidRPr="00A46551">
        <w:t>30.</w:t>
      </w:r>
      <w:r w:rsidRPr="00A46551">
        <w:tab/>
        <w:t xml:space="preserve">Riquelme, N., C.V. Lücken, and B. Baran. </w:t>
      </w:r>
      <w:r w:rsidRPr="00A46551">
        <w:rPr>
          <w:i/>
        </w:rPr>
        <w:t>Performance metrics in multi-objective optimization</w:t>
      </w:r>
      <w:r w:rsidRPr="00A46551">
        <w:t xml:space="preserve">. in </w:t>
      </w:r>
      <w:r w:rsidRPr="00A46551">
        <w:rPr>
          <w:i/>
        </w:rPr>
        <w:t>2015 Latin American Computing Conference (CLEI)</w:t>
      </w:r>
      <w:r w:rsidRPr="00A46551">
        <w:t>. 2015.</w:t>
      </w:r>
      <w:bookmarkEnd w:id="118"/>
    </w:p>
    <w:p w14:paraId="1D1A0861" w14:textId="77777777" w:rsidR="00A46551" w:rsidRPr="00A46551" w:rsidRDefault="00A46551" w:rsidP="00A46551">
      <w:pPr>
        <w:pStyle w:val="EndNoteBibliography"/>
        <w:spacing w:after="240"/>
        <w:ind w:left="560" w:hanging="560"/>
      </w:pPr>
      <w:bookmarkStart w:id="119" w:name="_ENREF_31"/>
      <w:r w:rsidRPr="00A46551">
        <w:t>31.</w:t>
      </w:r>
      <w:r w:rsidRPr="00A46551">
        <w:tab/>
        <w:t xml:space="preserve">Audet, C., et al., </w:t>
      </w:r>
      <w:r w:rsidRPr="00A46551">
        <w:rPr>
          <w:i/>
        </w:rPr>
        <w:t>Performance indicators in multiobjective optimization.</w:t>
      </w:r>
      <w:r w:rsidRPr="00A46551">
        <w:t xml:space="preserve"> European Journal of Operational Research, 2021. </w:t>
      </w:r>
      <w:r w:rsidRPr="00A46551">
        <w:rPr>
          <w:b/>
        </w:rPr>
        <w:t>292</w:t>
      </w:r>
      <w:r w:rsidRPr="00A46551">
        <w:t>(2): p. 397-422.</w:t>
      </w:r>
      <w:bookmarkEnd w:id="119"/>
    </w:p>
    <w:p w14:paraId="09DA004F" w14:textId="77777777" w:rsidR="00A46551" w:rsidRPr="00A46551" w:rsidRDefault="00A46551" w:rsidP="00A46551">
      <w:pPr>
        <w:pStyle w:val="EndNoteBibliography"/>
        <w:spacing w:after="240"/>
        <w:ind w:left="560" w:hanging="560"/>
      </w:pPr>
      <w:bookmarkStart w:id="120" w:name="_ENREF_32"/>
      <w:r w:rsidRPr="00A46551">
        <w:t>32.</w:t>
      </w:r>
      <w:r w:rsidRPr="00A46551">
        <w:tab/>
        <w:t xml:space="preserve">Coello, C.A.C. and N.C. Cortés, </w:t>
      </w:r>
      <w:r w:rsidRPr="00A46551">
        <w:rPr>
          <w:i/>
        </w:rPr>
        <w:t>Solving Multiobjective Optimization Problems Using an Artificial Immune System.</w:t>
      </w:r>
      <w:r w:rsidRPr="00A46551">
        <w:t xml:space="preserve"> Genetic Programming and Evolvable Machines, 2005. </w:t>
      </w:r>
      <w:r w:rsidRPr="00A46551">
        <w:rPr>
          <w:b/>
        </w:rPr>
        <w:t>6</w:t>
      </w:r>
      <w:r w:rsidRPr="00A46551">
        <w:t>(2): p. 163-190.</w:t>
      </w:r>
      <w:bookmarkEnd w:id="120"/>
    </w:p>
    <w:p w14:paraId="630C0205" w14:textId="77777777" w:rsidR="00A46551" w:rsidRPr="00A46551" w:rsidRDefault="00A46551" w:rsidP="00A46551">
      <w:pPr>
        <w:pStyle w:val="EndNoteBibliography"/>
        <w:spacing w:after="240"/>
        <w:ind w:left="560" w:hanging="560"/>
      </w:pPr>
      <w:bookmarkStart w:id="121" w:name="_ENREF_33"/>
      <w:r w:rsidRPr="00A46551">
        <w:t>33.</w:t>
      </w:r>
      <w:r w:rsidRPr="00A46551">
        <w:tab/>
        <w:t xml:space="preserve">O'Callaghan, J.F. and D.M. Mark, </w:t>
      </w:r>
      <w:r w:rsidRPr="00A46551">
        <w:rPr>
          <w:i/>
        </w:rPr>
        <w:t>The extraction of drainage networks from digital elevation data.</w:t>
      </w:r>
      <w:r w:rsidRPr="00A46551">
        <w:t xml:space="preserve"> Computer Vision, Graphics, and Image Processing, 1984. </w:t>
      </w:r>
      <w:r w:rsidRPr="00A46551">
        <w:rPr>
          <w:b/>
        </w:rPr>
        <w:t>28</w:t>
      </w:r>
      <w:r w:rsidRPr="00A46551">
        <w:t>(3): p. 323-344.</w:t>
      </w:r>
      <w:bookmarkEnd w:id="121"/>
    </w:p>
    <w:p w14:paraId="27FAE0CF" w14:textId="77777777" w:rsidR="00A46551" w:rsidRPr="00A46551" w:rsidRDefault="00A46551" w:rsidP="00A46551">
      <w:pPr>
        <w:pStyle w:val="EndNoteBibliography"/>
        <w:spacing w:after="240"/>
        <w:ind w:left="560" w:hanging="560"/>
      </w:pPr>
      <w:bookmarkStart w:id="122" w:name="_ENREF_34"/>
      <w:r w:rsidRPr="00A46551">
        <w:t>34.</w:t>
      </w:r>
      <w:r w:rsidRPr="00A46551">
        <w:tab/>
        <w:t xml:space="preserve">Jenson, S.K. and J.O. Domingue, </w:t>
      </w:r>
      <w:r w:rsidRPr="00A46551">
        <w:rPr>
          <w:i/>
        </w:rPr>
        <w:t>Extracting topographic structure from digital elevation data for geographic information-system analysis.</w:t>
      </w:r>
      <w:r w:rsidRPr="00A46551">
        <w:t xml:space="preserve"> Photogrammetric Engineering and Remote Sensing, 1988. </w:t>
      </w:r>
      <w:r w:rsidRPr="00A46551">
        <w:rPr>
          <w:b/>
        </w:rPr>
        <w:t>54</w:t>
      </w:r>
      <w:r w:rsidRPr="00A46551">
        <w:t>(11): p. 1593-1600.</w:t>
      </w:r>
      <w:bookmarkEnd w:id="122"/>
    </w:p>
    <w:p w14:paraId="67A209BE" w14:textId="77777777" w:rsidR="00A46551" w:rsidRPr="00A46551" w:rsidRDefault="00A46551" w:rsidP="00A46551">
      <w:pPr>
        <w:pStyle w:val="EndNoteBibliography"/>
        <w:spacing w:after="240"/>
        <w:ind w:left="560" w:hanging="560"/>
      </w:pPr>
      <w:bookmarkStart w:id="123" w:name="_ENREF_35"/>
      <w:r w:rsidRPr="00A46551">
        <w:t>35.</w:t>
      </w:r>
      <w:r w:rsidRPr="00A46551">
        <w:tab/>
        <w:t xml:space="preserve">Khodadadi, N., et al., </w:t>
      </w:r>
      <w:r w:rsidRPr="00A46551">
        <w:rPr>
          <w:i/>
        </w:rPr>
        <w:t>Leader selection based Multi-Objective Flow Direction Algorithm (MOFDA): A novel approach for engineering design problems.</w:t>
      </w:r>
      <w:r w:rsidRPr="00A46551">
        <w:t xml:space="preserve"> Results in Engineering, 2025. </w:t>
      </w:r>
      <w:r w:rsidRPr="00A46551">
        <w:rPr>
          <w:b/>
        </w:rPr>
        <w:t>25</w:t>
      </w:r>
      <w:r w:rsidRPr="00A46551">
        <w:t>: p. 103670.</w:t>
      </w:r>
      <w:bookmarkEnd w:id="123"/>
    </w:p>
    <w:p w14:paraId="7ADD0180" w14:textId="77777777" w:rsidR="00A46551" w:rsidRPr="00A46551" w:rsidRDefault="00A46551" w:rsidP="00A46551">
      <w:pPr>
        <w:pStyle w:val="EndNoteBibliography"/>
        <w:spacing w:after="240"/>
        <w:ind w:left="560" w:hanging="560"/>
      </w:pPr>
      <w:bookmarkStart w:id="124" w:name="_ENREF_36"/>
      <w:r w:rsidRPr="00A46551">
        <w:t>36.</w:t>
      </w:r>
      <w:r w:rsidRPr="00A46551">
        <w:tab/>
        <w:t xml:space="preserve">Mohamed, A.W., et al. </w:t>
      </w:r>
      <w:r w:rsidRPr="00A46551">
        <w:rPr>
          <w:i/>
        </w:rPr>
        <w:t>Evaluating the Performance of Adaptive GainingSharing Knowledge Based Algorithm on CEC 2020 Benchmark Problems</w:t>
      </w:r>
      <w:r w:rsidRPr="00A46551">
        <w:t xml:space="preserve">. in </w:t>
      </w:r>
      <w:r w:rsidRPr="00A46551">
        <w:rPr>
          <w:i/>
        </w:rPr>
        <w:t>2020 IEEE Congress on Evolutionary Computation (CEC)</w:t>
      </w:r>
      <w:r w:rsidRPr="00A46551">
        <w:t>. 2020.</w:t>
      </w:r>
      <w:bookmarkEnd w:id="124"/>
    </w:p>
    <w:p w14:paraId="1EBB3573" w14:textId="77777777" w:rsidR="00A46551" w:rsidRPr="00A46551" w:rsidRDefault="00A46551" w:rsidP="00A46551">
      <w:pPr>
        <w:pStyle w:val="EndNoteBibliography"/>
        <w:spacing w:after="240"/>
        <w:ind w:left="560" w:hanging="560"/>
      </w:pPr>
      <w:bookmarkStart w:id="125" w:name="_ENREF_37"/>
      <w:r w:rsidRPr="00A46551">
        <w:t>37.</w:t>
      </w:r>
      <w:r w:rsidRPr="00A46551">
        <w:tab/>
        <w:t xml:space="preserve">Zhang, Q., et al. </w:t>
      </w:r>
      <w:r w:rsidRPr="00A46551">
        <w:rPr>
          <w:i/>
        </w:rPr>
        <w:t>Multiobjective optimization Test Instances for the CEC 2009 Special Session and Competition</w:t>
      </w:r>
      <w:r w:rsidRPr="00A46551">
        <w:t>. 2009.</w:t>
      </w:r>
      <w:bookmarkEnd w:id="125"/>
    </w:p>
    <w:p w14:paraId="2A0DB3E5" w14:textId="77777777" w:rsidR="00A46551" w:rsidRPr="00A46551" w:rsidRDefault="00A46551" w:rsidP="00A46551">
      <w:pPr>
        <w:pStyle w:val="EndNoteBibliography"/>
        <w:spacing w:after="240"/>
        <w:ind w:left="560" w:hanging="560"/>
      </w:pPr>
      <w:bookmarkStart w:id="126" w:name="_ENREF_38"/>
      <w:r w:rsidRPr="00A46551">
        <w:t>38.</w:t>
      </w:r>
      <w:r w:rsidRPr="00A46551">
        <w:tab/>
        <w:t xml:space="preserve">Srinivas, N. and K. Deb, </w:t>
      </w:r>
      <w:r w:rsidRPr="00A46551">
        <w:rPr>
          <w:i/>
        </w:rPr>
        <w:t>Muiltiobjective Optimization Using Nondominated Sorting in Genetic Algorithms.</w:t>
      </w:r>
      <w:r w:rsidRPr="00A46551">
        <w:t xml:space="preserve"> Evolutionary Computation, 1994. </w:t>
      </w:r>
      <w:r w:rsidRPr="00A46551">
        <w:rPr>
          <w:b/>
        </w:rPr>
        <w:t>2</w:t>
      </w:r>
      <w:r w:rsidRPr="00A46551">
        <w:t>(3): p. 221-248.</w:t>
      </w:r>
      <w:bookmarkEnd w:id="126"/>
    </w:p>
    <w:p w14:paraId="283C4872" w14:textId="77777777" w:rsidR="00A46551" w:rsidRPr="00A46551" w:rsidRDefault="00A46551" w:rsidP="00A46551">
      <w:pPr>
        <w:pStyle w:val="EndNoteBibliography"/>
        <w:spacing w:after="240"/>
        <w:ind w:left="560" w:hanging="560"/>
      </w:pPr>
      <w:bookmarkStart w:id="127" w:name="_ENREF_39"/>
      <w:r w:rsidRPr="00A46551">
        <w:t>39.</w:t>
      </w:r>
      <w:r w:rsidRPr="00A46551">
        <w:tab/>
        <w:t xml:space="preserve">Ray, T. and K.M. Liew, </w:t>
      </w:r>
      <w:r w:rsidRPr="00A46551">
        <w:rPr>
          <w:i/>
        </w:rPr>
        <w:t>A Swarm Metaphor for Multiobjective Design Optimization.</w:t>
      </w:r>
      <w:r w:rsidRPr="00A46551">
        <w:t xml:space="preserve"> Engineering Optimization, 2002. </w:t>
      </w:r>
      <w:r w:rsidRPr="00A46551">
        <w:rPr>
          <w:b/>
        </w:rPr>
        <w:t>34</w:t>
      </w:r>
      <w:r w:rsidRPr="00A46551">
        <w:t>(2): p. 141-153.</w:t>
      </w:r>
      <w:bookmarkEnd w:id="127"/>
    </w:p>
    <w:p w14:paraId="6BA11D6D" w14:textId="77777777" w:rsidR="00A46551" w:rsidRPr="00A46551" w:rsidRDefault="00A46551" w:rsidP="00A46551">
      <w:pPr>
        <w:pStyle w:val="EndNoteBibliography"/>
        <w:spacing w:after="240"/>
        <w:ind w:left="560" w:hanging="560"/>
      </w:pPr>
      <w:bookmarkStart w:id="128" w:name="_ENREF_40"/>
      <w:r w:rsidRPr="00A46551">
        <w:t>40.</w:t>
      </w:r>
      <w:r w:rsidRPr="00A46551">
        <w:tab/>
        <w:t xml:space="preserve">Osyczka, A. and S. Kundu, </w:t>
      </w:r>
      <w:r w:rsidRPr="00A46551">
        <w:rPr>
          <w:i/>
        </w:rPr>
        <w:t>A new method to solve generalized multicriteria optimization problems using the simple genetic algorithm.</w:t>
      </w:r>
      <w:r w:rsidRPr="00A46551">
        <w:t xml:space="preserve"> Structural optimization, 1995. </w:t>
      </w:r>
      <w:r w:rsidRPr="00A46551">
        <w:rPr>
          <w:b/>
        </w:rPr>
        <w:t>10</w:t>
      </w:r>
      <w:r w:rsidRPr="00A46551">
        <w:t>(2): p. 94-99.</w:t>
      </w:r>
      <w:bookmarkEnd w:id="128"/>
    </w:p>
    <w:p w14:paraId="07826730" w14:textId="77777777" w:rsidR="00A46551" w:rsidRPr="00A46551" w:rsidRDefault="00A46551" w:rsidP="00A46551">
      <w:pPr>
        <w:pStyle w:val="EndNoteBibliography"/>
        <w:spacing w:after="240"/>
        <w:ind w:left="560" w:hanging="560"/>
      </w:pPr>
      <w:bookmarkStart w:id="129" w:name="_ENREF_41"/>
      <w:r w:rsidRPr="00A46551">
        <w:t>41.</w:t>
      </w:r>
      <w:r w:rsidRPr="00A46551">
        <w:tab/>
        <w:t xml:space="preserve">Derrac, J., et al., </w:t>
      </w:r>
      <w:r w:rsidRPr="00A46551">
        <w:rPr>
          <w:i/>
        </w:rPr>
        <w:t>A practical tutorial on the use of nonparametric statistical tests as a methodology for comparing evolutionary and swarm intelligence algorithms.</w:t>
      </w:r>
      <w:r w:rsidRPr="00A46551">
        <w:t xml:space="preserve"> Swarm and Evolutionary Computation, 2011. </w:t>
      </w:r>
      <w:r w:rsidRPr="00A46551">
        <w:rPr>
          <w:b/>
        </w:rPr>
        <w:t>1</w:t>
      </w:r>
      <w:r w:rsidRPr="00A46551">
        <w:t>(1): p. 3-18.</w:t>
      </w:r>
      <w:bookmarkEnd w:id="129"/>
    </w:p>
    <w:p w14:paraId="2DCC8DA1" w14:textId="77777777" w:rsidR="00A46551" w:rsidRPr="00A46551" w:rsidRDefault="00A46551" w:rsidP="00A46551">
      <w:pPr>
        <w:pStyle w:val="EndNoteBibliography"/>
        <w:spacing w:after="240"/>
        <w:ind w:left="560" w:hanging="560"/>
      </w:pPr>
      <w:bookmarkStart w:id="130" w:name="_ENREF_42"/>
      <w:r w:rsidRPr="00A46551">
        <w:t>42.</w:t>
      </w:r>
      <w:r w:rsidRPr="00A46551">
        <w:tab/>
        <w:t xml:space="preserve">Coello, C.A.C.J.C.m.i.a.m. and engineering, </w:t>
      </w:r>
      <w:r w:rsidRPr="00A46551">
        <w:rPr>
          <w:i/>
        </w:rPr>
        <w:t>Theoretical and numerical constraint-handling techniques used with evolutionary algorithms: a survey of the state of the art.</w:t>
      </w:r>
      <w:r w:rsidRPr="00A46551">
        <w:t xml:space="preserve"> 2002. </w:t>
      </w:r>
      <w:r w:rsidRPr="00A46551">
        <w:rPr>
          <w:b/>
        </w:rPr>
        <w:t>191</w:t>
      </w:r>
      <w:r w:rsidRPr="00A46551">
        <w:t>(11-12): p. 1245-1287.</w:t>
      </w:r>
      <w:bookmarkEnd w:id="130"/>
    </w:p>
    <w:p w14:paraId="1F2D2826" w14:textId="77777777" w:rsidR="00A46551" w:rsidRPr="00A46551" w:rsidRDefault="00A46551" w:rsidP="00A46551">
      <w:pPr>
        <w:pStyle w:val="EndNoteBibliography"/>
        <w:spacing w:after="240"/>
        <w:ind w:left="560" w:hanging="560"/>
      </w:pPr>
      <w:bookmarkStart w:id="131" w:name="_ENREF_43"/>
      <w:r w:rsidRPr="00A46551">
        <w:t>43.</w:t>
      </w:r>
      <w:r w:rsidRPr="00A46551">
        <w:tab/>
        <w:t xml:space="preserve">Minh, H.-L., et al., </w:t>
      </w:r>
      <w:r w:rsidRPr="00A46551">
        <w:rPr>
          <w:i/>
        </w:rPr>
        <w:t>Design optimization of a large industrial steel structure using an enhanced K-means clustering optimizer and finite-element model updating.</w:t>
      </w:r>
      <w:r w:rsidRPr="00A46551">
        <w:t xml:space="preserve"> Archives of Civil and Mechanical Engineering, 2024. </w:t>
      </w:r>
      <w:r w:rsidRPr="00A46551">
        <w:rPr>
          <w:b/>
        </w:rPr>
        <w:t>25</w:t>
      </w:r>
      <w:r w:rsidRPr="00A46551">
        <w:t>(1): p. 55.</w:t>
      </w:r>
      <w:bookmarkEnd w:id="131"/>
    </w:p>
    <w:p w14:paraId="7364A40F" w14:textId="77777777" w:rsidR="00A46551" w:rsidRPr="00A46551" w:rsidRDefault="00A46551" w:rsidP="00A46551">
      <w:pPr>
        <w:pStyle w:val="EndNoteBibliography"/>
        <w:spacing w:after="240"/>
        <w:ind w:left="560" w:hanging="560"/>
      </w:pPr>
      <w:bookmarkStart w:id="132" w:name="_ENREF_44"/>
      <w:r w:rsidRPr="00A46551">
        <w:t>44.</w:t>
      </w:r>
      <w:r w:rsidRPr="00A46551">
        <w:tab/>
        <w:t xml:space="preserve">ASCE7-10, </w:t>
      </w:r>
      <w:r w:rsidRPr="00A46551">
        <w:rPr>
          <w:i/>
        </w:rPr>
        <w:t>Minimum design loads for buildings and other structures</w:t>
      </w:r>
      <w:r w:rsidRPr="00A46551">
        <w:t>. 2010, American Society of Civil Engineers.</w:t>
      </w:r>
      <w:bookmarkEnd w:id="132"/>
    </w:p>
    <w:p w14:paraId="721D6DB6" w14:textId="77777777" w:rsidR="00A46551" w:rsidRPr="00A46551" w:rsidRDefault="00A46551" w:rsidP="00A46551">
      <w:pPr>
        <w:pStyle w:val="EndNoteBibliography"/>
        <w:spacing w:after="240"/>
        <w:ind w:left="560" w:hanging="560"/>
      </w:pPr>
      <w:bookmarkStart w:id="133" w:name="_ENREF_45"/>
      <w:r w:rsidRPr="00A46551">
        <w:t>45.</w:t>
      </w:r>
      <w:r w:rsidRPr="00A46551">
        <w:tab/>
        <w:t xml:space="preserve">AISC. </w:t>
      </w:r>
      <w:r w:rsidRPr="00A46551">
        <w:rPr>
          <w:i/>
        </w:rPr>
        <w:t>ANSI/AISC 360-10: Specification for structural steel buildings</w:t>
      </w:r>
      <w:r w:rsidRPr="00A46551">
        <w:t>. 2010. AISC Chicago, IL, USA.</w:t>
      </w:r>
      <w:bookmarkEnd w:id="133"/>
    </w:p>
    <w:p w14:paraId="2C07B6FA" w14:textId="77777777" w:rsidR="00A46551" w:rsidRPr="00A46551" w:rsidRDefault="00A46551" w:rsidP="00A46551">
      <w:pPr>
        <w:pStyle w:val="EndNoteBibliography"/>
        <w:ind w:left="560" w:hanging="560"/>
      </w:pPr>
      <w:bookmarkStart w:id="134" w:name="_ENREF_46"/>
      <w:r w:rsidRPr="00A46551">
        <w:t>46.</w:t>
      </w:r>
      <w:r w:rsidRPr="00A46551">
        <w:tab/>
        <w:t xml:space="preserve">Ahmadi-Nedushan, B. and R. Javanmardi, </w:t>
      </w:r>
      <w:r w:rsidRPr="00A46551">
        <w:rPr>
          <w:i/>
        </w:rPr>
        <w:t>SM Toolbox Version 6.9. 7 Instructions.</w:t>
      </w:r>
      <w:r w:rsidRPr="00A46551">
        <w:t xml:space="preserve"> 2021.</w:t>
      </w:r>
      <w:bookmarkEnd w:id="134"/>
    </w:p>
    <w:p w14:paraId="57B80BBC" w14:textId="168FF71C" w:rsidR="00D944C3" w:rsidRPr="00DD53BC" w:rsidRDefault="00B95BF6">
      <w:pPr>
        <w:pStyle w:val="EndNoteBibliography"/>
        <w:ind w:left="560" w:hanging="560"/>
      </w:pPr>
      <w:r w:rsidRPr="00DD53BC">
        <w:fldChar w:fldCharType="end"/>
      </w:r>
      <w:bookmarkEnd w:id="4"/>
    </w:p>
    <w:sectPr w:rsidR="00D944C3" w:rsidRPr="00DD53BC" w:rsidSect="00444F9B">
      <w:footnotePr>
        <w:numFmt w:val="chicago"/>
      </w:footnotePr>
      <w:pgSz w:w="11906" w:h="16838"/>
      <w:pgMar w:top="1134" w:right="851" w:bottom="1134" w:left="1134" w:header="90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A6418" w14:textId="77777777" w:rsidR="00135DFE" w:rsidRDefault="00135DFE">
      <w:r>
        <w:separator/>
      </w:r>
    </w:p>
    <w:p w14:paraId="6D3EEC8B" w14:textId="77777777" w:rsidR="00135DFE" w:rsidRDefault="00135DFE"/>
  </w:endnote>
  <w:endnote w:type="continuationSeparator" w:id="0">
    <w:p w14:paraId="49E07C89" w14:textId="77777777" w:rsidR="00135DFE" w:rsidRDefault="00135DFE">
      <w:r>
        <w:continuationSeparator/>
      </w:r>
    </w:p>
    <w:p w14:paraId="44165ED9" w14:textId="77777777" w:rsidR="00135DFE" w:rsidRDefault="00135DFE"/>
  </w:endnote>
  <w:endnote w:type="continuationNotice" w:id="1">
    <w:p w14:paraId="51914BE6" w14:textId="77777777" w:rsidR="00135DFE" w:rsidRDefault="00135D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MU Sans Serif">
    <w:altName w:val="Mongolian Baiti"/>
    <w:charset w:val="00"/>
    <w:family w:val="auto"/>
    <w:pitch w:val="variable"/>
    <w:sig w:usb0="E10002FF" w:usb1="5201E9EB" w:usb2="00020004" w:usb3="00000000" w:csb0="000001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haris SIL">
    <w:altName w:val="Calibri"/>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TIXGeneral-Italic86">
    <w:altName w:val="Calibri"/>
    <w:panose1 w:val="00000000000000000000"/>
    <w:charset w:val="00"/>
    <w:family w:val="auto"/>
    <w:notTrueType/>
    <w:pitch w:val="default"/>
    <w:sig w:usb0="00000003" w:usb1="00000000" w:usb2="00000000" w:usb3="00000000" w:csb0="00000001" w:csb1="00000000"/>
  </w:font>
  <w:font w:name="STIXGeneral-Regular4">
    <w:altName w:val="Calibri"/>
    <w:panose1 w:val="00000000000000000000"/>
    <w:charset w:val="00"/>
    <w:family w:val="auto"/>
    <w:notTrueType/>
    <w:pitch w:val="default"/>
    <w:sig w:usb0="00000003" w:usb1="00000000" w:usb2="00000000" w:usb3="00000000" w:csb0="00000001" w:csb1="00000000"/>
  </w:font>
  <w:font w:name="STIX-BoldItalic">
    <w:altName w:val="Cambri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9A" w14:textId="5676AAA0" w:rsidR="002571FE" w:rsidRDefault="002571FE" w:rsidP="00892CA4">
    <w:pPr>
      <w:pStyle w:val="Footer"/>
      <w:framePr w:wrap="around" w:vAnchor="text" w:hAnchor="margin" w:xAlign="center" w:y="1"/>
    </w:pPr>
    <w:r>
      <w:fldChar w:fldCharType="begin"/>
    </w:r>
    <w:r>
      <w:instrText xml:space="preserve">PAGE  </w:instrText>
    </w:r>
    <w:r>
      <w:fldChar w:fldCharType="separate"/>
    </w:r>
    <w:r>
      <w:rPr>
        <w:noProof/>
      </w:rPr>
      <w:t>2</w:t>
    </w:r>
    <w:r>
      <w:fldChar w:fldCharType="end"/>
    </w:r>
  </w:p>
  <w:p w14:paraId="6117C79B" w14:textId="77777777" w:rsidR="002571FE" w:rsidRDefault="002571FE">
    <w:pPr>
      <w:pStyle w:val="Footer"/>
    </w:pPr>
  </w:p>
  <w:p w14:paraId="6117C79C" w14:textId="77777777" w:rsidR="002571FE" w:rsidRDefault="002571FE"/>
  <w:p w14:paraId="6117C79D" w14:textId="77777777" w:rsidR="002571FE" w:rsidRDefault="002571F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9E" w14:textId="3CC54363" w:rsidR="002571FE" w:rsidRDefault="002571FE" w:rsidP="001C68D4">
    <w:pPr>
      <w:pStyle w:val="Footer"/>
      <w:jc w:val="right"/>
    </w:pPr>
    <w:r>
      <w:fldChar w:fldCharType="begin"/>
    </w:r>
    <w:r>
      <w:instrText xml:space="preserve"> PAGE   \* MERGEFORMAT </w:instrText>
    </w:r>
    <w:r>
      <w:fldChar w:fldCharType="separate"/>
    </w:r>
    <w:r w:rsidR="00EE4D51">
      <w:rPr>
        <w:noProof/>
      </w:rPr>
      <w:t>1</w:t>
    </w:r>
    <w:r>
      <w:rPr>
        <w:noProof/>
      </w:rPr>
      <w:fldChar w:fldCharType="end"/>
    </w:r>
  </w:p>
  <w:p w14:paraId="6117C79F" w14:textId="77777777" w:rsidR="002571FE" w:rsidRDefault="002571F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A0" w14:textId="77777777" w:rsidR="002571FE" w:rsidRDefault="002571FE" w:rsidP="00763A60">
    <w:pPr>
      <w:pStyle w:val="Footer"/>
      <w:tabs>
        <w:tab w:val="left" w:pos="2558"/>
        <w:tab w:val="center" w:pos="453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9E6AC" w14:textId="77777777" w:rsidR="00135DFE" w:rsidRDefault="00135DFE">
      <w:r>
        <w:separator/>
      </w:r>
    </w:p>
    <w:p w14:paraId="202315D3" w14:textId="77777777" w:rsidR="00135DFE" w:rsidRDefault="00135DFE"/>
  </w:footnote>
  <w:footnote w:type="continuationSeparator" w:id="0">
    <w:p w14:paraId="5DA2F0CB" w14:textId="77777777" w:rsidR="00135DFE" w:rsidRDefault="00135DFE">
      <w:r>
        <w:continuationSeparator/>
      </w:r>
    </w:p>
    <w:p w14:paraId="4EFC8911" w14:textId="77777777" w:rsidR="00135DFE" w:rsidRDefault="00135DFE"/>
  </w:footnote>
  <w:footnote w:type="continuationNotice" w:id="1">
    <w:p w14:paraId="654A2938" w14:textId="77777777" w:rsidR="00135DFE" w:rsidRDefault="00135DFE"/>
  </w:footnote>
  <w:footnote w:id="2">
    <w:p w14:paraId="0A3E520E" w14:textId="69E4A2AE" w:rsidR="00A109FF" w:rsidRPr="00BB14B0" w:rsidRDefault="00A109FF">
      <w:pPr>
        <w:pStyle w:val="FootnoteText"/>
        <w:rPr>
          <w:rFonts w:asciiTheme="minorHAnsi" w:hAnsiTheme="minorHAnsi" w:cstheme="minorHAnsi"/>
          <w:color w:val="0070C0"/>
        </w:rPr>
      </w:pPr>
      <w:r w:rsidRPr="00BB14B0">
        <w:rPr>
          <w:rStyle w:val="FootnoteReference"/>
          <w:rFonts w:asciiTheme="minorHAnsi" w:hAnsiTheme="minorHAnsi" w:cstheme="minorHAnsi"/>
          <w:color w:val="0070C0"/>
        </w:rPr>
        <w:footnoteRef/>
      </w:r>
      <w:r w:rsidRPr="00BB14B0">
        <w:rPr>
          <w:rFonts w:asciiTheme="minorHAnsi" w:hAnsiTheme="minorHAnsi" w:cstheme="minorHAnsi"/>
          <w:color w:val="0070C0"/>
        </w:rPr>
        <w:t xml:space="preserve"> </w:t>
      </w:r>
      <w:r w:rsidR="00BF1F93" w:rsidRPr="00BB14B0">
        <w:rPr>
          <w:rFonts w:asciiTheme="minorHAnsi" w:hAnsiTheme="minorHAnsi" w:cstheme="minorHAnsi"/>
          <w:i/>
          <w:iCs/>
          <w:color w:val="0070C0"/>
        </w:rPr>
        <w:t>Note: In the result tables, indices (1) to (5) refer to the corresponding statistical indicators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18B"/>
    <w:multiLevelType w:val="multilevel"/>
    <w:tmpl w:val="8CE4A8C8"/>
    <w:lvl w:ilvl="0">
      <w:start w:val="1"/>
      <w:numFmt w:val="decimal"/>
      <w:suff w:val="space"/>
      <w:lvlText w:val="Chương %1"/>
      <w:lvlJc w:val="left"/>
      <w:pPr>
        <w:ind w:left="1211" w:hanging="360"/>
      </w:pPr>
      <w:rPr>
        <w:rFonts w:hint="default"/>
      </w:rPr>
    </w:lvl>
    <w:lvl w:ilvl="1">
      <w:start w:val="1"/>
      <w:numFmt w:val="decimal"/>
      <w:suff w:val="space"/>
      <w:lvlText w:val="%1.%2"/>
      <w:lvlJc w:val="left"/>
      <w:pPr>
        <w:ind w:left="0" w:firstLine="0"/>
      </w:pPr>
      <w:rPr>
        <w:rFonts w:ascii="Arial" w:hAnsi="Arial" w:hint="default"/>
        <w:b/>
        <w:i w:val="0"/>
        <w:sz w:val="24"/>
        <w:szCs w:val="24"/>
      </w:rPr>
    </w:lvl>
    <w:lvl w:ilvl="2">
      <w:start w:val="1"/>
      <w:numFmt w:val="decimal"/>
      <w:suff w:val="space"/>
      <w:lvlText w:val="%1.%2.%3"/>
      <w:lvlJc w:val="left"/>
      <w:pPr>
        <w:ind w:left="0" w:firstLine="0"/>
      </w:pPr>
      <w:rPr>
        <w:rFonts w:ascii="Arial" w:hAnsi="Arial" w:hint="default"/>
        <w:b/>
        <w:i/>
        <w:sz w:val="24"/>
        <w:szCs w:val="24"/>
      </w:rPr>
    </w:lvl>
    <w:lvl w:ilvl="3">
      <w:start w:val="1"/>
      <w:numFmt w:val="decimal"/>
      <w:suff w:val="space"/>
      <w:lvlText w:val="%1.%2.%3.%4"/>
      <w:lvlJc w:val="left"/>
      <w:pPr>
        <w:ind w:left="0" w:firstLine="0"/>
      </w:pPr>
      <w:rPr>
        <w:rFonts w:ascii="Arial" w:hAnsi="Arial" w:hint="default"/>
        <w:b w:val="0"/>
        <w:i w:val="0"/>
        <w:sz w:val="24"/>
        <w:szCs w:val="24"/>
      </w:rPr>
    </w:lvl>
    <w:lvl w:ilvl="4">
      <w:start w:val="1"/>
      <w:numFmt w:val="decimal"/>
      <w:lvlRestart w:val="1"/>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1" w15:restartNumberingAfterBreak="0">
    <w:nsid w:val="10C461D0"/>
    <w:multiLevelType w:val="multilevel"/>
    <w:tmpl w:val="7AF0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8429D"/>
    <w:multiLevelType w:val="singleLevel"/>
    <w:tmpl w:val="FF7CF1E8"/>
    <w:lvl w:ilvl="0">
      <w:start w:val="1"/>
      <w:numFmt w:val="decimal"/>
      <w:lvlText w:val="%1)"/>
      <w:lvlJc w:val="left"/>
      <w:pPr>
        <w:tabs>
          <w:tab w:val="num" w:pos="360"/>
        </w:tabs>
        <w:ind w:left="360" w:hanging="360"/>
      </w:pPr>
    </w:lvl>
  </w:abstractNum>
  <w:abstractNum w:abstractNumId="3" w15:restartNumberingAfterBreak="0">
    <w:nsid w:val="21B60A6C"/>
    <w:multiLevelType w:val="hybridMultilevel"/>
    <w:tmpl w:val="B15CC890"/>
    <w:lvl w:ilvl="0" w:tplc="F176F862">
      <w:start w:val="1"/>
      <w:numFmt w:val="bullet"/>
      <w:pStyle w:val="lietke"/>
      <w:suff w:val="space"/>
      <w:lvlText w:val="-"/>
      <w:lvlJc w:val="left"/>
      <w:pPr>
        <w:ind w:left="924" w:hanging="357"/>
      </w:pPr>
      <w:rPr>
        <w:rFonts w:ascii="Times New Roman" w:hAnsi="Times New Roman" w:cs="Times New Roman"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B50B43"/>
    <w:multiLevelType w:val="multilevel"/>
    <w:tmpl w:val="CAA25742"/>
    <w:lvl w:ilvl="0">
      <w:start w:val="1"/>
      <w:numFmt w:val="decimal"/>
      <w:pStyle w:val="Heading1"/>
      <w:suff w:val="space"/>
      <w:lvlText w:val="Chapter %1"/>
      <w:lvlJc w:val="left"/>
      <w:pPr>
        <w:ind w:left="1211" w:hanging="360"/>
      </w:pPr>
      <w:rPr>
        <w:rFonts w:ascii="Arial" w:hAnsi="Arial" w:hint="default"/>
        <w:b w:val="0"/>
        <w:i/>
        <w:sz w:val="26"/>
        <w:szCs w:val="26"/>
      </w:rPr>
    </w:lvl>
    <w:lvl w:ilvl="1">
      <w:start w:val="1"/>
      <w:numFmt w:val="decimal"/>
      <w:pStyle w:val="muc"/>
      <w:suff w:val="space"/>
      <w:lvlText w:val="%2."/>
      <w:lvlJc w:val="left"/>
      <w:pPr>
        <w:ind w:left="0" w:firstLine="0"/>
      </w:pPr>
      <w:rPr>
        <w:rFonts w:ascii="Arial" w:hAnsi="Arial" w:hint="default"/>
        <w:b/>
        <w:i w:val="0"/>
        <w:sz w:val="24"/>
        <w:szCs w:val="24"/>
      </w:rPr>
    </w:lvl>
    <w:lvl w:ilvl="2">
      <w:start w:val="1"/>
      <w:numFmt w:val="decimal"/>
      <w:pStyle w:val="muc1"/>
      <w:suff w:val="space"/>
      <w:lvlText w:val="%2.%3"/>
      <w:lvlJc w:val="left"/>
      <w:pPr>
        <w:ind w:left="0" w:firstLine="0"/>
      </w:pPr>
      <w:rPr>
        <w:rFonts w:ascii="Calibri" w:hAnsi="Calibri" w:hint="default"/>
        <w:b w:val="0"/>
        <w:i/>
        <w:sz w:val="24"/>
        <w:szCs w:val="24"/>
      </w:rPr>
    </w:lvl>
    <w:lvl w:ilvl="3">
      <w:start w:val="1"/>
      <w:numFmt w:val="lowerLetter"/>
      <w:pStyle w:val="muc2"/>
      <w:suff w:val="space"/>
      <w:lvlText w:val="%2.%3%4."/>
      <w:lvlJc w:val="left"/>
      <w:pPr>
        <w:ind w:left="0" w:firstLine="0"/>
      </w:pPr>
      <w:rPr>
        <w:rFonts w:ascii="Calibri" w:hAnsi="Calibri" w:hint="default"/>
        <w:b w:val="0"/>
        <w:i/>
        <w:sz w:val="24"/>
        <w:szCs w:val="24"/>
      </w:rPr>
    </w:lvl>
    <w:lvl w:ilvl="4">
      <w:start w:val="1"/>
      <w:numFmt w:val="decimal"/>
      <w:lvlRestart w:val="1"/>
      <w:pStyle w:val="chuthichhinh"/>
      <w:suff w:val="space"/>
      <w:lvlText w:val="Fig. %5."/>
      <w:lvlJc w:val="left"/>
      <w:pPr>
        <w:ind w:left="0" w:firstLine="0"/>
      </w:pPr>
      <w:rPr>
        <w:rFonts w:ascii="Calibri" w:hAnsi="Calibri" w:hint="default"/>
        <w:b/>
        <w:i w:val="0"/>
        <w:sz w:val="22"/>
        <w:szCs w:val="26"/>
      </w:rPr>
    </w:lvl>
    <w:lvl w:ilvl="5">
      <w:start w:val="1"/>
      <w:numFmt w:val="decimal"/>
      <w:lvlRestart w:val="1"/>
      <w:suff w:val="space"/>
      <w:lvlText w:val="Table %6"/>
      <w:lvlJc w:val="left"/>
      <w:pPr>
        <w:ind w:left="0" w:firstLine="0"/>
      </w:pPr>
      <w:rPr>
        <w:rFonts w:ascii="Times New Roman" w:hAnsi="Times New Roman" w:hint="default"/>
        <w:b/>
        <w:i w:val="0"/>
        <w:sz w:val="24"/>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5" w15:restartNumberingAfterBreak="0">
    <w:nsid w:val="28771E2F"/>
    <w:multiLevelType w:val="hybridMultilevel"/>
    <w:tmpl w:val="C65A2858"/>
    <w:lvl w:ilvl="0" w:tplc="D4C65474">
      <w:start w:val="1"/>
      <w:numFmt w:val="decimal"/>
      <w:suff w:val="space"/>
      <w:lvlText w:val="%1."/>
      <w:lvlJc w:val="left"/>
      <w:pPr>
        <w:ind w:left="0" w:firstLine="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2B341D97"/>
    <w:multiLevelType w:val="hybridMultilevel"/>
    <w:tmpl w:val="3426FDBA"/>
    <w:lvl w:ilvl="0" w:tplc="E1DEB17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B435C9F"/>
    <w:multiLevelType w:val="hybridMultilevel"/>
    <w:tmpl w:val="4678FFDA"/>
    <w:lvl w:ilvl="0" w:tplc="0644B2A0">
      <w:start w:val="1"/>
      <w:numFmt w:val="decimal"/>
      <w:pStyle w:val="chuthichbang"/>
      <w:suff w:val="space"/>
      <w:lvlText w:val="Table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17BAA"/>
    <w:multiLevelType w:val="hybridMultilevel"/>
    <w:tmpl w:val="60E6AF9A"/>
    <w:lvl w:ilvl="0" w:tplc="8F264E56">
      <w:start w:val="1"/>
      <w:numFmt w:val="decimal"/>
      <w:pStyle w:val="danhsotrongbang"/>
      <w:suff w:val="space"/>
      <w:lvlText w:val="%1."/>
      <w:lvlJc w:val="left"/>
      <w:pPr>
        <w:ind w:left="0" w:firstLine="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7713062"/>
    <w:multiLevelType w:val="hybridMultilevel"/>
    <w:tmpl w:val="D772D7EE"/>
    <w:lvl w:ilvl="0" w:tplc="61EAE4D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392B67F6"/>
    <w:multiLevelType w:val="hybridMultilevel"/>
    <w:tmpl w:val="033A1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7B1D5A"/>
    <w:multiLevelType w:val="hybridMultilevel"/>
    <w:tmpl w:val="2CF649E0"/>
    <w:lvl w:ilvl="0" w:tplc="70EEC0A4">
      <w:start w:val="1"/>
      <w:numFmt w:val="decimal"/>
      <w:pStyle w:val="lietkeso"/>
      <w:suff w:val="space"/>
      <w:lvlText w:val="%1)"/>
      <w:lvlJc w:val="left"/>
      <w:pPr>
        <w:ind w:left="1287" w:hanging="1003"/>
      </w:pPr>
      <w:rPr>
        <w:rFonts w:hint="default"/>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2" w15:restartNumberingAfterBreak="0">
    <w:nsid w:val="3F346D9C"/>
    <w:multiLevelType w:val="hybridMultilevel"/>
    <w:tmpl w:val="D888749A"/>
    <w:lvl w:ilvl="0" w:tplc="9A5AE6F2">
      <w:start w:val="1"/>
      <w:numFmt w:val="decimal"/>
      <w:suff w:val="space"/>
      <w:lvlText w:val="%1."/>
      <w:lvlJc w:val="left"/>
      <w:pPr>
        <w:ind w:left="0" w:firstLine="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425914B2"/>
    <w:multiLevelType w:val="multilevel"/>
    <w:tmpl w:val="5AE479A0"/>
    <w:name w:val="appendix_list"/>
    <w:lvl w:ilvl="0">
      <w:start w:val="1"/>
      <w:numFmt w:val="upperLetter"/>
      <w:pStyle w:val="Heading6"/>
      <w:lvlText w:val="Appendix %1"/>
      <w:lvlJc w:val="left"/>
      <w:pPr>
        <w:ind w:left="360" w:hanging="360"/>
      </w:pPr>
      <w:rPr>
        <w:rFonts w:hint="default"/>
      </w:rPr>
    </w:lvl>
    <w:lvl w:ilvl="1">
      <w:start w:val="1"/>
      <w:numFmt w:val="decimal"/>
      <w:pStyle w:val="Heading7"/>
      <w:lvlText w:val="%1.%2"/>
      <w:lvlJc w:val="left"/>
      <w:pPr>
        <w:ind w:left="360" w:hanging="360"/>
      </w:pPr>
      <w:rPr>
        <w:rFonts w:hint="default"/>
      </w:rPr>
    </w:lvl>
    <w:lvl w:ilvl="2">
      <w:start w:val="1"/>
      <w:numFmt w:val="decimal"/>
      <w:pStyle w:val="Heading8"/>
      <w:lvlText w:val="%1.%2.%3"/>
      <w:lvlJc w:val="left"/>
      <w:pPr>
        <w:ind w:left="720" w:hanging="720"/>
      </w:pPr>
      <w:rPr>
        <w:rFonts w:hint="default"/>
      </w:rPr>
    </w:lvl>
    <w:lvl w:ilvl="3">
      <w:start w:val="1"/>
      <w:numFmt w:val="decimal"/>
      <w:pStyle w:val="Heading9"/>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12E1E27"/>
    <w:multiLevelType w:val="multilevel"/>
    <w:tmpl w:val="ED9E8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EB7535"/>
    <w:multiLevelType w:val="multilevel"/>
    <w:tmpl w:val="C5D4CCA8"/>
    <w:name w:val="heading_list"/>
    <w:lvl w:ilvl="0">
      <w:start w:val="1"/>
      <w:numFmt w:val="decimal"/>
      <w:lvlText w:val="Chapter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5AE84518"/>
    <w:multiLevelType w:val="hybridMultilevel"/>
    <w:tmpl w:val="1D1AC980"/>
    <w:lvl w:ilvl="0" w:tplc="C360D0AA">
      <w:start w:val="1"/>
      <w:numFmt w:val="decimal"/>
      <w:pStyle w:val="Algorithm"/>
      <w:suff w:val="space"/>
      <w:lvlText w:val="Algorithm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76287D"/>
    <w:multiLevelType w:val="hybridMultilevel"/>
    <w:tmpl w:val="953CB67E"/>
    <w:lvl w:ilvl="0" w:tplc="AC66684A">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760708"/>
    <w:multiLevelType w:val="hybridMultilevel"/>
    <w:tmpl w:val="AF12CB1C"/>
    <w:lvl w:ilvl="0" w:tplc="1E7A9D72">
      <w:start w:val="1"/>
      <w:numFmt w:val="decimal"/>
      <w:suff w:val="space"/>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86040E4"/>
    <w:multiLevelType w:val="hybridMultilevel"/>
    <w:tmpl w:val="335A649E"/>
    <w:name w:val="heading_list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A9A3747"/>
    <w:multiLevelType w:val="multilevel"/>
    <w:tmpl w:val="B6C4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902736">
    <w:abstractNumId w:val="11"/>
  </w:num>
  <w:num w:numId="2" w16cid:durableId="584388601">
    <w:abstractNumId w:val="8"/>
  </w:num>
  <w:num w:numId="3" w16cid:durableId="966932771">
    <w:abstractNumId w:val="4"/>
  </w:num>
  <w:num w:numId="4" w16cid:durableId="2073500022">
    <w:abstractNumId w:val="3"/>
  </w:num>
  <w:num w:numId="5" w16cid:durableId="532034861">
    <w:abstractNumId w:val="13"/>
  </w:num>
  <w:num w:numId="6" w16cid:durableId="837161115">
    <w:abstractNumId w:val="7"/>
  </w:num>
  <w:num w:numId="7" w16cid:durableId="196704626">
    <w:abstractNumId w:val="16"/>
  </w:num>
  <w:num w:numId="8" w16cid:durableId="646399719">
    <w:abstractNumId w:val="2"/>
  </w:num>
  <w:num w:numId="9" w16cid:durableId="1530873079">
    <w:abstractNumId w:val="0"/>
  </w:num>
  <w:num w:numId="10" w16cid:durableId="1540512664">
    <w:abstractNumId w:val="6"/>
  </w:num>
  <w:num w:numId="11" w16cid:durableId="95827089">
    <w:abstractNumId w:val="12"/>
  </w:num>
  <w:num w:numId="12" w16cid:durableId="1759669340">
    <w:abstractNumId w:val="5"/>
  </w:num>
  <w:num w:numId="13" w16cid:durableId="1729691726">
    <w:abstractNumId w:val="18"/>
  </w:num>
  <w:num w:numId="14" w16cid:durableId="213703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13207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26692285">
    <w:abstractNumId w:val="3"/>
  </w:num>
  <w:num w:numId="17" w16cid:durableId="8266261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936807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472207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58883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53689956">
    <w:abstractNumId w:val="19"/>
  </w:num>
  <w:num w:numId="22" w16cid:durableId="9884855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149289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77627105">
    <w:abstractNumId w:val="17"/>
  </w:num>
  <w:num w:numId="25" w16cid:durableId="1958830792">
    <w:abstractNumId w:val="3"/>
    <w:lvlOverride w:ilvl="0">
      <w:startOverride w:val="1"/>
    </w:lvlOverride>
  </w:num>
  <w:num w:numId="26" w16cid:durableId="1195343489">
    <w:abstractNumId w:val="10"/>
  </w:num>
  <w:num w:numId="27" w16cid:durableId="493103712">
    <w:abstractNumId w:val="20"/>
  </w:num>
  <w:num w:numId="28" w16cid:durableId="2088763410">
    <w:abstractNumId w:val="1"/>
  </w:num>
  <w:num w:numId="29" w16cid:durableId="2137213178">
    <w:abstractNumId w:val="14"/>
  </w:num>
  <w:num w:numId="30" w16cid:durableId="206571746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0"/>
  <w:activeWritingStyle w:appName="MSWord" w:lang="es-ES" w:vendorID="64" w:dllVersion="6" w:nlCheck="1" w:checkStyle="1"/>
  <w:activeWritingStyle w:appName="MSWord" w:lang="en-US" w:vendorID="64" w:dllVersion="6" w:nlCheck="1" w:checkStyle="0"/>
  <w:activeWritingStyle w:appName="MSWord" w:lang="es-ES_tradnl" w:vendorID="64" w:dllVersion="6" w:nlCheck="1" w:checkStyle="0"/>
  <w:activeWritingStyle w:appName="MSWord" w:lang="nl-NL" w:vendorID="64" w:dllVersion="6" w:nlCheck="1" w:checkStyle="0"/>
  <w:activeWritingStyle w:appName="MSWord" w:lang="nl-BE" w:vendorID="64" w:dllVersion="6" w:nlCheck="1" w:checkStyle="0"/>
  <w:activeWritingStyle w:appName="MSWord" w:lang="en-GB"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n-ZA" w:vendorID="64" w:dllVersion="0" w:nlCheck="1" w:checkStyle="0"/>
  <w:activeWritingStyle w:appName="MSWord" w:lang="en-ZA"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fr-FR"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CwtLA0MTA1MTIzsDBX0lEKTi0uzszPAykACtUCAMaVhz4uAAAA"/>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576&lt;/HangingIndent&gt;&lt;LineSpacing&gt;0&lt;/LineSpacing&gt;&lt;SpaceAfter&gt;1&lt;/SpaceAfter&gt;&lt;HyperlinksEnabled&gt;1&lt;/HyperlinksEnabled&gt;&lt;HyperlinksVisible&gt;0&lt;/HyperlinksVisible&gt;&lt;EnableBibliographyCategories&gt;0&lt;/EnableBibliographyCategories&gt;&lt;/ENLayout&gt;"/>
    <w:docVar w:name="EN.Libraries" w:val="&lt;Libraries&gt;&lt;item db-id=&quot;9ftp5xrvm9ww2uevpt5xvwvyf9z5vxdtdf52&quot;&gt;My EndNote Library_X8_09_05_2022 Copy-Administrator&lt;record-ids&gt;&lt;item&gt;540&lt;/item&gt;&lt;item&gt;612&lt;/item&gt;&lt;item&gt;621&lt;/item&gt;&lt;item&gt;622&lt;/item&gt;&lt;item&gt;623&lt;/item&gt;&lt;item&gt;624&lt;/item&gt;&lt;item&gt;625&lt;/item&gt;&lt;item&gt;626&lt;/item&gt;&lt;item&gt;627&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4&lt;/item&gt;&lt;item&gt;655&lt;/item&gt;&lt;item&gt;656&lt;/item&gt;&lt;item&gt;657&lt;/item&gt;&lt;item&gt;668&lt;/item&gt;&lt;item&gt;670&lt;/item&gt;&lt;item&gt;671&lt;/item&gt;&lt;item&gt;674&lt;/item&gt;&lt;item&gt;735&lt;/item&gt;&lt;item&gt;736&lt;/item&gt;&lt;item&gt;737&lt;/item&gt;&lt;item&gt;738&lt;/item&gt;&lt;/record-ids&gt;&lt;/item&gt;&lt;/Libraries&gt;"/>
  </w:docVars>
  <w:rsids>
    <w:rsidRoot w:val="001006F2"/>
    <w:rsid w:val="00000132"/>
    <w:rsid w:val="000001D1"/>
    <w:rsid w:val="00000211"/>
    <w:rsid w:val="0000063B"/>
    <w:rsid w:val="0000073E"/>
    <w:rsid w:val="000008EC"/>
    <w:rsid w:val="00000DCE"/>
    <w:rsid w:val="00000E6F"/>
    <w:rsid w:val="0000112E"/>
    <w:rsid w:val="00001400"/>
    <w:rsid w:val="000015B3"/>
    <w:rsid w:val="0000168D"/>
    <w:rsid w:val="0000169B"/>
    <w:rsid w:val="000016C2"/>
    <w:rsid w:val="000017C6"/>
    <w:rsid w:val="000019A1"/>
    <w:rsid w:val="00001C4B"/>
    <w:rsid w:val="00001DBD"/>
    <w:rsid w:val="00001EED"/>
    <w:rsid w:val="000020E6"/>
    <w:rsid w:val="00002276"/>
    <w:rsid w:val="0000230C"/>
    <w:rsid w:val="000024F8"/>
    <w:rsid w:val="0000290C"/>
    <w:rsid w:val="00002B69"/>
    <w:rsid w:val="00002CC8"/>
    <w:rsid w:val="00002D2B"/>
    <w:rsid w:val="000030C2"/>
    <w:rsid w:val="000030D5"/>
    <w:rsid w:val="00003371"/>
    <w:rsid w:val="00003811"/>
    <w:rsid w:val="000038D9"/>
    <w:rsid w:val="00003BC9"/>
    <w:rsid w:val="00003C99"/>
    <w:rsid w:val="0000479F"/>
    <w:rsid w:val="00004E36"/>
    <w:rsid w:val="00004E8D"/>
    <w:rsid w:val="00004FF0"/>
    <w:rsid w:val="000051F7"/>
    <w:rsid w:val="00005575"/>
    <w:rsid w:val="00005883"/>
    <w:rsid w:val="000058EE"/>
    <w:rsid w:val="00005905"/>
    <w:rsid w:val="00005930"/>
    <w:rsid w:val="00005B44"/>
    <w:rsid w:val="00005D85"/>
    <w:rsid w:val="00005DBF"/>
    <w:rsid w:val="00006058"/>
    <w:rsid w:val="0000631D"/>
    <w:rsid w:val="0000637D"/>
    <w:rsid w:val="00006459"/>
    <w:rsid w:val="000066F1"/>
    <w:rsid w:val="000067BC"/>
    <w:rsid w:val="00006868"/>
    <w:rsid w:val="00006955"/>
    <w:rsid w:val="000069B1"/>
    <w:rsid w:val="00006CE9"/>
    <w:rsid w:val="000075CB"/>
    <w:rsid w:val="00007B14"/>
    <w:rsid w:val="00007B54"/>
    <w:rsid w:val="00007EB8"/>
    <w:rsid w:val="00007F9A"/>
    <w:rsid w:val="0001009A"/>
    <w:rsid w:val="000104CD"/>
    <w:rsid w:val="00010529"/>
    <w:rsid w:val="00010683"/>
    <w:rsid w:val="00010716"/>
    <w:rsid w:val="00010D86"/>
    <w:rsid w:val="00010F72"/>
    <w:rsid w:val="00011078"/>
    <w:rsid w:val="00011740"/>
    <w:rsid w:val="00011945"/>
    <w:rsid w:val="00011B51"/>
    <w:rsid w:val="00011B89"/>
    <w:rsid w:val="00011BEB"/>
    <w:rsid w:val="00011BF2"/>
    <w:rsid w:val="00011CD8"/>
    <w:rsid w:val="00012475"/>
    <w:rsid w:val="00012643"/>
    <w:rsid w:val="000126C8"/>
    <w:rsid w:val="00012B5E"/>
    <w:rsid w:val="00012CC6"/>
    <w:rsid w:val="00012D26"/>
    <w:rsid w:val="00012DE0"/>
    <w:rsid w:val="00013043"/>
    <w:rsid w:val="0001305F"/>
    <w:rsid w:val="0001325A"/>
    <w:rsid w:val="00013339"/>
    <w:rsid w:val="000133E0"/>
    <w:rsid w:val="00013501"/>
    <w:rsid w:val="0001358F"/>
    <w:rsid w:val="000137C0"/>
    <w:rsid w:val="00013845"/>
    <w:rsid w:val="0001398D"/>
    <w:rsid w:val="000139EE"/>
    <w:rsid w:val="00013D0A"/>
    <w:rsid w:val="00013FF3"/>
    <w:rsid w:val="00014156"/>
    <w:rsid w:val="00014158"/>
    <w:rsid w:val="000141B4"/>
    <w:rsid w:val="000141F3"/>
    <w:rsid w:val="000143B8"/>
    <w:rsid w:val="000144CE"/>
    <w:rsid w:val="000144EC"/>
    <w:rsid w:val="00014570"/>
    <w:rsid w:val="00014F13"/>
    <w:rsid w:val="000151BC"/>
    <w:rsid w:val="000152E9"/>
    <w:rsid w:val="0001588E"/>
    <w:rsid w:val="000158AC"/>
    <w:rsid w:val="00015A49"/>
    <w:rsid w:val="00015ACD"/>
    <w:rsid w:val="00015E0C"/>
    <w:rsid w:val="0001636C"/>
    <w:rsid w:val="0001644E"/>
    <w:rsid w:val="0001645B"/>
    <w:rsid w:val="000164C4"/>
    <w:rsid w:val="00016573"/>
    <w:rsid w:val="000168C9"/>
    <w:rsid w:val="00016B8B"/>
    <w:rsid w:val="00016CF3"/>
    <w:rsid w:val="00016D8B"/>
    <w:rsid w:val="00016FBA"/>
    <w:rsid w:val="00017644"/>
    <w:rsid w:val="000176D3"/>
    <w:rsid w:val="000179EF"/>
    <w:rsid w:val="00017A71"/>
    <w:rsid w:val="00017C42"/>
    <w:rsid w:val="00017DB3"/>
    <w:rsid w:val="0002020A"/>
    <w:rsid w:val="000206B9"/>
    <w:rsid w:val="000207B6"/>
    <w:rsid w:val="00020ABD"/>
    <w:rsid w:val="00020B8F"/>
    <w:rsid w:val="00020DA3"/>
    <w:rsid w:val="00020E13"/>
    <w:rsid w:val="00021108"/>
    <w:rsid w:val="0002127C"/>
    <w:rsid w:val="0002143D"/>
    <w:rsid w:val="000216B3"/>
    <w:rsid w:val="000218A7"/>
    <w:rsid w:val="000219B8"/>
    <w:rsid w:val="00021A8D"/>
    <w:rsid w:val="00021BF4"/>
    <w:rsid w:val="00021E0E"/>
    <w:rsid w:val="00021F37"/>
    <w:rsid w:val="0002205B"/>
    <w:rsid w:val="00022210"/>
    <w:rsid w:val="000223D7"/>
    <w:rsid w:val="0002247A"/>
    <w:rsid w:val="00022510"/>
    <w:rsid w:val="00022759"/>
    <w:rsid w:val="000227A6"/>
    <w:rsid w:val="00022894"/>
    <w:rsid w:val="0002291E"/>
    <w:rsid w:val="00022A01"/>
    <w:rsid w:val="00022CBE"/>
    <w:rsid w:val="00022E49"/>
    <w:rsid w:val="00022FCD"/>
    <w:rsid w:val="000232FA"/>
    <w:rsid w:val="0002351D"/>
    <w:rsid w:val="0002359A"/>
    <w:rsid w:val="0002359E"/>
    <w:rsid w:val="000235E4"/>
    <w:rsid w:val="000236DB"/>
    <w:rsid w:val="00023DA1"/>
    <w:rsid w:val="00023F0A"/>
    <w:rsid w:val="000240A5"/>
    <w:rsid w:val="00024255"/>
    <w:rsid w:val="00024627"/>
    <w:rsid w:val="00024AD7"/>
    <w:rsid w:val="00024B41"/>
    <w:rsid w:val="00024C6B"/>
    <w:rsid w:val="00024DFD"/>
    <w:rsid w:val="00024E62"/>
    <w:rsid w:val="000250D2"/>
    <w:rsid w:val="000253DF"/>
    <w:rsid w:val="0002547D"/>
    <w:rsid w:val="00025725"/>
    <w:rsid w:val="00025AAF"/>
    <w:rsid w:val="00025D3D"/>
    <w:rsid w:val="00025E0A"/>
    <w:rsid w:val="000260E8"/>
    <w:rsid w:val="00026D2B"/>
    <w:rsid w:val="00026D8A"/>
    <w:rsid w:val="000274B1"/>
    <w:rsid w:val="000277A0"/>
    <w:rsid w:val="00027AFC"/>
    <w:rsid w:val="00027B1F"/>
    <w:rsid w:val="00027F22"/>
    <w:rsid w:val="00027F69"/>
    <w:rsid w:val="00027FCA"/>
    <w:rsid w:val="00027FFC"/>
    <w:rsid w:val="0003033C"/>
    <w:rsid w:val="00030849"/>
    <w:rsid w:val="000308BE"/>
    <w:rsid w:val="00030B5D"/>
    <w:rsid w:val="00030C0F"/>
    <w:rsid w:val="00030C6F"/>
    <w:rsid w:val="00030CBF"/>
    <w:rsid w:val="00031051"/>
    <w:rsid w:val="000312FE"/>
    <w:rsid w:val="0003135D"/>
    <w:rsid w:val="0003174C"/>
    <w:rsid w:val="00031888"/>
    <w:rsid w:val="00031A4A"/>
    <w:rsid w:val="00031AFD"/>
    <w:rsid w:val="00031B02"/>
    <w:rsid w:val="00031B0F"/>
    <w:rsid w:val="00031D92"/>
    <w:rsid w:val="00031E20"/>
    <w:rsid w:val="000320AE"/>
    <w:rsid w:val="000320B8"/>
    <w:rsid w:val="0003219B"/>
    <w:rsid w:val="0003237D"/>
    <w:rsid w:val="000324BE"/>
    <w:rsid w:val="000325D9"/>
    <w:rsid w:val="00032616"/>
    <w:rsid w:val="000326F3"/>
    <w:rsid w:val="000327EA"/>
    <w:rsid w:val="00032BC1"/>
    <w:rsid w:val="00032C5A"/>
    <w:rsid w:val="00032CAB"/>
    <w:rsid w:val="00032DB6"/>
    <w:rsid w:val="00032E95"/>
    <w:rsid w:val="00032F61"/>
    <w:rsid w:val="000330E7"/>
    <w:rsid w:val="00033178"/>
    <w:rsid w:val="00033224"/>
    <w:rsid w:val="0003329F"/>
    <w:rsid w:val="0003336F"/>
    <w:rsid w:val="00033650"/>
    <w:rsid w:val="00033713"/>
    <w:rsid w:val="00033734"/>
    <w:rsid w:val="000338D6"/>
    <w:rsid w:val="00033C5E"/>
    <w:rsid w:val="00033E36"/>
    <w:rsid w:val="00033F37"/>
    <w:rsid w:val="00033FFC"/>
    <w:rsid w:val="000341F8"/>
    <w:rsid w:val="00034796"/>
    <w:rsid w:val="00034876"/>
    <w:rsid w:val="000348BF"/>
    <w:rsid w:val="00034906"/>
    <w:rsid w:val="00034CB0"/>
    <w:rsid w:val="00034E30"/>
    <w:rsid w:val="00034F35"/>
    <w:rsid w:val="00035036"/>
    <w:rsid w:val="000352C8"/>
    <w:rsid w:val="00035655"/>
    <w:rsid w:val="00035751"/>
    <w:rsid w:val="000357ED"/>
    <w:rsid w:val="00035C5F"/>
    <w:rsid w:val="00035DC6"/>
    <w:rsid w:val="0003624D"/>
    <w:rsid w:val="00036297"/>
    <w:rsid w:val="00036321"/>
    <w:rsid w:val="00036429"/>
    <w:rsid w:val="000364CD"/>
    <w:rsid w:val="00036539"/>
    <w:rsid w:val="00036746"/>
    <w:rsid w:val="00036772"/>
    <w:rsid w:val="00036AA1"/>
    <w:rsid w:val="00036D22"/>
    <w:rsid w:val="00036DDE"/>
    <w:rsid w:val="00037296"/>
    <w:rsid w:val="000372E1"/>
    <w:rsid w:val="000374F8"/>
    <w:rsid w:val="000375B8"/>
    <w:rsid w:val="00037662"/>
    <w:rsid w:val="00037C77"/>
    <w:rsid w:val="00037FB2"/>
    <w:rsid w:val="00040140"/>
    <w:rsid w:val="000402CD"/>
    <w:rsid w:val="0004032A"/>
    <w:rsid w:val="00040359"/>
    <w:rsid w:val="00040863"/>
    <w:rsid w:val="000408E9"/>
    <w:rsid w:val="00040A32"/>
    <w:rsid w:val="00040DED"/>
    <w:rsid w:val="00040E8F"/>
    <w:rsid w:val="000413A0"/>
    <w:rsid w:val="00041489"/>
    <w:rsid w:val="000416A0"/>
    <w:rsid w:val="00041AF9"/>
    <w:rsid w:val="00041DF5"/>
    <w:rsid w:val="00041F30"/>
    <w:rsid w:val="00041FF0"/>
    <w:rsid w:val="000422E9"/>
    <w:rsid w:val="00042454"/>
    <w:rsid w:val="0004248E"/>
    <w:rsid w:val="0004259D"/>
    <w:rsid w:val="000427E1"/>
    <w:rsid w:val="000429D7"/>
    <w:rsid w:val="000429F4"/>
    <w:rsid w:val="00042D25"/>
    <w:rsid w:val="00042D6D"/>
    <w:rsid w:val="00042E66"/>
    <w:rsid w:val="000430A7"/>
    <w:rsid w:val="000433BB"/>
    <w:rsid w:val="00043563"/>
    <w:rsid w:val="00043565"/>
    <w:rsid w:val="0004361A"/>
    <w:rsid w:val="000437CC"/>
    <w:rsid w:val="00043809"/>
    <w:rsid w:val="000438F7"/>
    <w:rsid w:val="000439D9"/>
    <w:rsid w:val="00043C89"/>
    <w:rsid w:val="00043D0F"/>
    <w:rsid w:val="00043E4D"/>
    <w:rsid w:val="00044062"/>
    <w:rsid w:val="00044246"/>
    <w:rsid w:val="0004448C"/>
    <w:rsid w:val="0004466C"/>
    <w:rsid w:val="00044CF4"/>
    <w:rsid w:val="00044E4C"/>
    <w:rsid w:val="00044E70"/>
    <w:rsid w:val="00044ECE"/>
    <w:rsid w:val="000450C0"/>
    <w:rsid w:val="000450C9"/>
    <w:rsid w:val="000450EE"/>
    <w:rsid w:val="00045103"/>
    <w:rsid w:val="00045121"/>
    <w:rsid w:val="0004546A"/>
    <w:rsid w:val="00045776"/>
    <w:rsid w:val="000458A0"/>
    <w:rsid w:val="0004596E"/>
    <w:rsid w:val="00045BD1"/>
    <w:rsid w:val="00045DDC"/>
    <w:rsid w:val="00045E7D"/>
    <w:rsid w:val="00046561"/>
    <w:rsid w:val="00046762"/>
    <w:rsid w:val="0004695A"/>
    <w:rsid w:val="0004696F"/>
    <w:rsid w:val="0004699D"/>
    <w:rsid w:val="000469C1"/>
    <w:rsid w:val="00046CCE"/>
    <w:rsid w:val="000474E9"/>
    <w:rsid w:val="000475D4"/>
    <w:rsid w:val="000477E7"/>
    <w:rsid w:val="00047A2F"/>
    <w:rsid w:val="00047A5A"/>
    <w:rsid w:val="00047A7A"/>
    <w:rsid w:val="00047EDF"/>
    <w:rsid w:val="00047EEB"/>
    <w:rsid w:val="000501EA"/>
    <w:rsid w:val="000502B0"/>
    <w:rsid w:val="000503B2"/>
    <w:rsid w:val="00050439"/>
    <w:rsid w:val="00050841"/>
    <w:rsid w:val="00050878"/>
    <w:rsid w:val="00050954"/>
    <w:rsid w:val="000509A5"/>
    <w:rsid w:val="00050C99"/>
    <w:rsid w:val="00050CA0"/>
    <w:rsid w:val="00050DA8"/>
    <w:rsid w:val="00050DCF"/>
    <w:rsid w:val="00050DE1"/>
    <w:rsid w:val="00050E44"/>
    <w:rsid w:val="00050E5B"/>
    <w:rsid w:val="00050F91"/>
    <w:rsid w:val="00051132"/>
    <w:rsid w:val="000511F2"/>
    <w:rsid w:val="0005141E"/>
    <w:rsid w:val="0005147D"/>
    <w:rsid w:val="000514F1"/>
    <w:rsid w:val="000516BC"/>
    <w:rsid w:val="000518BA"/>
    <w:rsid w:val="00051A85"/>
    <w:rsid w:val="00051B9C"/>
    <w:rsid w:val="00051CF2"/>
    <w:rsid w:val="00051D1B"/>
    <w:rsid w:val="000522AF"/>
    <w:rsid w:val="0005241D"/>
    <w:rsid w:val="00052621"/>
    <w:rsid w:val="000527DC"/>
    <w:rsid w:val="00052B03"/>
    <w:rsid w:val="00052B43"/>
    <w:rsid w:val="00052D39"/>
    <w:rsid w:val="00052E4A"/>
    <w:rsid w:val="00052FC3"/>
    <w:rsid w:val="000531B5"/>
    <w:rsid w:val="000531CB"/>
    <w:rsid w:val="00053337"/>
    <w:rsid w:val="000533DB"/>
    <w:rsid w:val="000534BA"/>
    <w:rsid w:val="000535E2"/>
    <w:rsid w:val="00053678"/>
    <w:rsid w:val="00053A84"/>
    <w:rsid w:val="00053AF8"/>
    <w:rsid w:val="00053EDF"/>
    <w:rsid w:val="00053FB2"/>
    <w:rsid w:val="00053FE0"/>
    <w:rsid w:val="0005411F"/>
    <w:rsid w:val="000541CE"/>
    <w:rsid w:val="000542BA"/>
    <w:rsid w:val="0005435C"/>
    <w:rsid w:val="0005472F"/>
    <w:rsid w:val="0005481E"/>
    <w:rsid w:val="00054A73"/>
    <w:rsid w:val="00054C61"/>
    <w:rsid w:val="00054E3E"/>
    <w:rsid w:val="0005542B"/>
    <w:rsid w:val="00055687"/>
    <w:rsid w:val="0005583F"/>
    <w:rsid w:val="00055C69"/>
    <w:rsid w:val="0005605B"/>
    <w:rsid w:val="0005612F"/>
    <w:rsid w:val="00056275"/>
    <w:rsid w:val="00056281"/>
    <w:rsid w:val="00056438"/>
    <w:rsid w:val="00056972"/>
    <w:rsid w:val="0005701C"/>
    <w:rsid w:val="00057211"/>
    <w:rsid w:val="000574C5"/>
    <w:rsid w:val="000574F9"/>
    <w:rsid w:val="00057541"/>
    <w:rsid w:val="000575E7"/>
    <w:rsid w:val="00057651"/>
    <w:rsid w:val="000576CB"/>
    <w:rsid w:val="0005772C"/>
    <w:rsid w:val="00057B48"/>
    <w:rsid w:val="00057B51"/>
    <w:rsid w:val="00057BB2"/>
    <w:rsid w:val="00057E78"/>
    <w:rsid w:val="00057EF6"/>
    <w:rsid w:val="00057FBC"/>
    <w:rsid w:val="00060147"/>
    <w:rsid w:val="0006022C"/>
    <w:rsid w:val="000602B6"/>
    <w:rsid w:val="0006060D"/>
    <w:rsid w:val="00060929"/>
    <w:rsid w:val="000609FF"/>
    <w:rsid w:val="00060A19"/>
    <w:rsid w:val="00060A56"/>
    <w:rsid w:val="00060B6D"/>
    <w:rsid w:val="00060FFD"/>
    <w:rsid w:val="0006121A"/>
    <w:rsid w:val="000612CB"/>
    <w:rsid w:val="00061337"/>
    <w:rsid w:val="00061338"/>
    <w:rsid w:val="000613D8"/>
    <w:rsid w:val="00061440"/>
    <w:rsid w:val="000615B9"/>
    <w:rsid w:val="00061663"/>
    <w:rsid w:val="00061775"/>
    <w:rsid w:val="00061812"/>
    <w:rsid w:val="0006189F"/>
    <w:rsid w:val="000619C4"/>
    <w:rsid w:val="00061A45"/>
    <w:rsid w:val="00061D60"/>
    <w:rsid w:val="00061DB9"/>
    <w:rsid w:val="00061DDE"/>
    <w:rsid w:val="00061E7E"/>
    <w:rsid w:val="00061EFC"/>
    <w:rsid w:val="00061FD6"/>
    <w:rsid w:val="00062050"/>
    <w:rsid w:val="0006208F"/>
    <w:rsid w:val="000620BB"/>
    <w:rsid w:val="0006212A"/>
    <w:rsid w:val="00062180"/>
    <w:rsid w:val="0006228E"/>
    <w:rsid w:val="000623DB"/>
    <w:rsid w:val="0006272C"/>
    <w:rsid w:val="00062731"/>
    <w:rsid w:val="00062744"/>
    <w:rsid w:val="000629B7"/>
    <w:rsid w:val="000629BE"/>
    <w:rsid w:val="00062C90"/>
    <w:rsid w:val="00062D24"/>
    <w:rsid w:val="000634D3"/>
    <w:rsid w:val="00063583"/>
    <w:rsid w:val="0006359A"/>
    <w:rsid w:val="00063A37"/>
    <w:rsid w:val="00063A38"/>
    <w:rsid w:val="00063C38"/>
    <w:rsid w:val="00063D82"/>
    <w:rsid w:val="00063F20"/>
    <w:rsid w:val="00063F9C"/>
    <w:rsid w:val="0006442F"/>
    <w:rsid w:val="0006456F"/>
    <w:rsid w:val="00064B0D"/>
    <w:rsid w:val="00064C50"/>
    <w:rsid w:val="00064C5B"/>
    <w:rsid w:val="00064D0B"/>
    <w:rsid w:val="00065A77"/>
    <w:rsid w:val="00065D4E"/>
    <w:rsid w:val="0006621D"/>
    <w:rsid w:val="000663BC"/>
    <w:rsid w:val="00066403"/>
    <w:rsid w:val="0006659F"/>
    <w:rsid w:val="000666F4"/>
    <w:rsid w:val="0006689E"/>
    <w:rsid w:val="000669A0"/>
    <w:rsid w:val="00066DB4"/>
    <w:rsid w:val="00066E04"/>
    <w:rsid w:val="0006708B"/>
    <w:rsid w:val="000670A0"/>
    <w:rsid w:val="000671B5"/>
    <w:rsid w:val="00067309"/>
    <w:rsid w:val="0006750C"/>
    <w:rsid w:val="0006779C"/>
    <w:rsid w:val="00067816"/>
    <w:rsid w:val="00067A4E"/>
    <w:rsid w:val="00067DA0"/>
    <w:rsid w:val="00067EB6"/>
    <w:rsid w:val="00067EEB"/>
    <w:rsid w:val="000702E6"/>
    <w:rsid w:val="000704FD"/>
    <w:rsid w:val="0007076B"/>
    <w:rsid w:val="000707BB"/>
    <w:rsid w:val="00070855"/>
    <w:rsid w:val="00070F98"/>
    <w:rsid w:val="0007126E"/>
    <w:rsid w:val="000714D6"/>
    <w:rsid w:val="000717B8"/>
    <w:rsid w:val="00071A73"/>
    <w:rsid w:val="00071AB7"/>
    <w:rsid w:val="00071B27"/>
    <w:rsid w:val="000723B8"/>
    <w:rsid w:val="000724B0"/>
    <w:rsid w:val="0007255A"/>
    <w:rsid w:val="0007257E"/>
    <w:rsid w:val="00072848"/>
    <w:rsid w:val="00072A7D"/>
    <w:rsid w:val="00072B37"/>
    <w:rsid w:val="00072C83"/>
    <w:rsid w:val="00072E1A"/>
    <w:rsid w:val="00072E81"/>
    <w:rsid w:val="00072F46"/>
    <w:rsid w:val="000733BC"/>
    <w:rsid w:val="000734CA"/>
    <w:rsid w:val="000738CD"/>
    <w:rsid w:val="00073945"/>
    <w:rsid w:val="00073B7D"/>
    <w:rsid w:val="00073BE4"/>
    <w:rsid w:val="00073E36"/>
    <w:rsid w:val="00073EA8"/>
    <w:rsid w:val="00074105"/>
    <w:rsid w:val="00074261"/>
    <w:rsid w:val="000745A3"/>
    <w:rsid w:val="000747C5"/>
    <w:rsid w:val="00074899"/>
    <w:rsid w:val="00074914"/>
    <w:rsid w:val="00074931"/>
    <w:rsid w:val="00074971"/>
    <w:rsid w:val="00074975"/>
    <w:rsid w:val="00074986"/>
    <w:rsid w:val="000749EE"/>
    <w:rsid w:val="00074C03"/>
    <w:rsid w:val="00074C2C"/>
    <w:rsid w:val="00074F5A"/>
    <w:rsid w:val="00075242"/>
    <w:rsid w:val="000753A4"/>
    <w:rsid w:val="000753DB"/>
    <w:rsid w:val="000753DE"/>
    <w:rsid w:val="000755F4"/>
    <w:rsid w:val="000756CE"/>
    <w:rsid w:val="00075717"/>
    <w:rsid w:val="00075985"/>
    <w:rsid w:val="00075A0A"/>
    <w:rsid w:val="00075B81"/>
    <w:rsid w:val="00075BC5"/>
    <w:rsid w:val="00075ED6"/>
    <w:rsid w:val="00075EED"/>
    <w:rsid w:val="00075F12"/>
    <w:rsid w:val="00076237"/>
    <w:rsid w:val="00076367"/>
    <w:rsid w:val="000763C7"/>
    <w:rsid w:val="00076567"/>
    <w:rsid w:val="0007676D"/>
    <w:rsid w:val="00076890"/>
    <w:rsid w:val="0007698C"/>
    <w:rsid w:val="00076A5F"/>
    <w:rsid w:val="00076AAA"/>
    <w:rsid w:val="00076B56"/>
    <w:rsid w:val="00076D77"/>
    <w:rsid w:val="00076DAB"/>
    <w:rsid w:val="00076E99"/>
    <w:rsid w:val="00076EA0"/>
    <w:rsid w:val="000771D9"/>
    <w:rsid w:val="00077206"/>
    <w:rsid w:val="000773DE"/>
    <w:rsid w:val="000774EB"/>
    <w:rsid w:val="000774F3"/>
    <w:rsid w:val="000774FC"/>
    <w:rsid w:val="000775AB"/>
    <w:rsid w:val="0007775D"/>
    <w:rsid w:val="000777D4"/>
    <w:rsid w:val="0007791B"/>
    <w:rsid w:val="000779D2"/>
    <w:rsid w:val="000801BF"/>
    <w:rsid w:val="00080363"/>
    <w:rsid w:val="000805BC"/>
    <w:rsid w:val="000807D7"/>
    <w:rsid w:val="00080826"/>
    <w:rsid w:val="000808A5"/>
    <w:rsid w:val="000808E8"/>
    <w:rsid w:val="00080AF5"/>
    <w:rsid w:val="00080BC5"/>
    <w:rsid w:val="00080C39"/>
    <w:rsid w:val="00080CE2"/>
    <w:rsid w:val="00080E03"/>
    <w:rsid w:val="00080E6A"/>
    <w:rsid w:val="0008102D"/>
    <w:rsid w:val="000810AB"/>
    <w:rsid w:val="000810AF"/>
    <w:rsid w:val="00081157"/>
    <w:rsid w:val="0008118A"/>
    <w:rsid w:val="000815B8"/>
    <w:rsid w:val="00081701"/>
    <w:rsid w:val="0008176A"/>
    <w:rsid w:val="0008197D"/>
    <w:rsid w:val="00081F79"/>
    <w:rsid w:val="000822B2"/>
    <w:rsid w:val="000823C2"/>
    <w:rsid w:val="000823D5"/>
    <w:rsid w:val="00082603"/>
    <w:rsid w:val="0008299A"/>
    <w:rsid w:val="00082A97"/>
    <w:rsid w:val="00082ACB"/>
    <w:rsid w:val="00082AEC"/>
    <w:rsid w:val="00082BA4"/>
    <w:rsid w:val="00082C43"/>
    <w:rsid w:val="00082D34"/>
    <w:rsid w:val="00082E0C"/>
    <w:rsid w:val="00082E37"/>
    <w:rsid w:val="00082FAB"/>
    <w:rsid w:val="00083159"/>
    <w:rsid w:val="0008321D"/>
    <w:rsid w:val="00083323"/>
    <w:rsid w:val="000834C0"/>
    <w:rsid w:val="00083507"/>
    <w:rsid w:val="0008361A"/>
    <w:rsid w:val="000838D6"/>
    <w:rsid w:val="0008401C"/>
    <w:rsid w:val="00084340"/>
    <w:rsid w:val="00084363"/>
    <w:rsid w:val="0008448A"/>
    <w:rsid w:val="00084534"/>
    <w:rsid w:val="00084587"/>
    <w:rsid w:val="00084915"/>
    <w:rsid w:val="00084A78"/>
    <w:rsid w:val="00084B5A"/>
    <w:rsid w:val="00084B78"/>
    <w:rsid w:val="000850A4"/>
    <w:rsid w:val="000851F0"/>
    <w:rsid w:val="00085331"/>
    <w:rsid w:val="00085358"/>
    <w:rsid w:val="000853C6"/>
    <w:rsid w:val="00085647"/>
    <w:rsid w:val="0008583D"/>
    <w:rsid w:val="0008599B"/>
    <w:rsid w:val="00085A41"/>
    <w:rsid w:val="00085C16"/>
    <w:rsid w:val="00085D18"/>
    <w:rsid w:val="00085FB8"/>
    <w:rsid w:val="00086026"/>
    <w:rsid w:val="000860C8"/>
    <w:rsid w:val="000860D8"/>
    <w:rsid w:val="0008624E"/>
    <w:rsid w:val="00086270"/>
    <w:rsid w:val="000865EC"/>
    <w:rsid w:val="00086716"/>
    <w:rsid w:val="00086890"/>
    <w:rsid w:val="000868B9"/>
    <w:rsid w:val="00086950"/>
    <w:rsid w:val="00086EED"/>
    <w:rsid w:val="00087439"/>
    <w:rsid w:val="00087453"/>
    <w:rsid w:val="00087497"/>
    <w:rsid w:val="000874E8"/>
    <w:rsid w:val="00087906"/>
    <w:rsid w:val="00087B5D"/>
    <w:rsid w:val="00087CB9"/>
    <w:rsid w:val="00087CF0"/>
    <w:rsid w:val="00087DDC"/>
    <w:rsid w:val="00087E09"/>
    <w:rsid w:val="00090222"/>
    <w:rsid w:val="00090926"/>
    <w:rsid w:val="000909B1"/>
    <w:rsid w:val="00090A12"/>
    <w:rsid w:val="00090FB9"/>
    <w:rsid w:val="0009108C"/>
    <w:rsid w:val="00091216"/>
    <w:rsid w:val="0009121E"/>
    <w:rsid w:val="000912C7"/>
    <w:rsid w:val="000912DC"/>
    <w:rsid w:val="00091346"/>
    <w:rsid w:val="00091381"/>
    <w:rsid w:val="000913BB"/>
    <w:rsid w:val="00091583"/>
    <w:rsid w:val="0009159E"/>
    <w:rsid w:val="0009160E"/>
    <w:rsid w:val="0009161E"/>
    <w:rsid w:val="000916A1"/>
    <w:rsid w:val="000916C0"/>
    <w:rsid w:val="000916DF"/>
    <w:rsid w:val="00091741"/>
    <w:rsid w:val="00091A98"/>
    <w:rsid w:val="00091B1C"/>
    <w:rsid w:val="00091C5F"/>
    <w:rsid w:val="00091C69"/>
    <w:rsid w:val="00091D4C"/>
    <w:rsid w:val="00092032"/>
    <w:rsid w:val="00092517"/>
    <w:rsid w:val="00092A35"/>
    <w:rsid w:val="00092ABA"/>
    <w:rsid w:val="00092C69"/>
    <w:rsid w:val="0009309B"/>
    <w:rsid w:val="0009321A"/>
    <w:rsid w:val="00093360"/>
    <w:rsid w:val="00093706"/>
    <w:rsid w:val="000938F6"/>
    <w:rsid w:val="00093990"/>
    <w:rsid w:val="000939BA"/>
    <w:rsid w:val="00093B8F"/>
    <w:rsid w:val="00093D4A"/>
    <w:rsid w:val="00094083"/>
    <w:rsid w:val="0009411C"/>
    <w:rsid w:val="000941F3"/>
    <w:rsid w:val="00094457"/>
    <w:rsid w:val="000944BF"/>
    <w:rsid w:val="00094783"/>
    <w:rsid w:val="000948CC"/>
    <w:rsid w:val="00094920"/>
    <w:rsid w:val="0009498B"/>
    <w:rsid w:val="00094BB1"/>
    <w:rsid w:val="00094E22"/>
    <w:rsid w:val="00094FBC"/>
    <w:rsid w:val="0009503E"/>
    <w:rsid w:val="00095090"/>
    <w:rsid w:val="00095322"/>
    <w:rsid w:val="000955BD"/>
    <w:rsid w:val="00095830"/>
    <w:rsid w:val="00095845"/>
    <w:rsid w:val="00095C07"/>
    <w:rsid w:val="00095D0C"/>
    <w:rsid w:val="00095EDC"/>
    <w:rsid w:val="00095F48"/>
    <w:rsid w:val="0009605A"/>
    <w:rsid w:val="0009606B"/>
    <w:rsid w:val="00096217"/>
    <w:rsid w:val="00096359"/>
    <w:rsid w:val="000967C4"/>
    <w:rsid w:val="000968B8"/>
    <w:rsid w:val="000969C6"/>
    <w:rsid w:val="00096FD2"/>
    <w:rsid w:val="00096FE6"/>
    <w:rsid w:val="0009724C"/>
    <w:rsid w:val="000977FF"/>
    <w:rsid w:val="00097ABF"/>
    <w:rsid w:val="00097B6F"/>
    <w:rsid w:val="00097B78"/>
    <w:rsid w:val="00097D51"/>
    <w:rsid w:val="00097F01"/>
    <w:rsid w:val="00097FB8"/>
    <w:rsid w:val="000A04D9"/>
    <w:rsid w:val="000A07DC"/>
    <w:rsid w:val="000A086A"/>
    <w:rsid w:val="000A0C54"/>
    <w:rsid w:val="000A0E54"/>
    <w:rsid w:val="000A0EF0"/>
    <w:rsid w:val="000A0F47"/>
    <w:rsid w:val="000A1125"/>
    <w:rsid w:val="000A1384"/>
    <w:rsid w:val="000A13C9"/>
    <w:rsid w:val="000A148E"/>
    <w:rsid w:val="000A19B4"/>
    <w:rsid w:val="000A1AC2"/>
    <w:rsid w:val="000A1C4C"/>
    <w:rsid w:val="000A1CC1"/>
    <w:rsid w:val="000A1E5F"/>
    <w:rsid w:val="000A1F5D"/>
    <w:rsid w:val="000A2113"/>
    <w:rsid w:val="000A230D"/>
    <w:rsid w:val="000A27D5"/>
    <w:rsid w:val="000A29C5"/>
    <w:rsid w:val="000A2BB0"/>
    <w:rsid w:val="000A2BFB"/>
    <w:rsid w:val="000A2D5E"/>
    <w:rsid w:val="000A325D"/>
    <w:rsid w:val="000A391C"/>
    <w:rsid w:val="000A3B35"/>
    <w:rsid w:val="000A3C68"/>
    <w:rsid w:val="000A3E6B"/>
    <w:rsid w:val="000A40A0"/>
    <w:rsid w:val="000A43AE"/>
    <w:rsid w:val="000A4617"/>
    <w:rsid w:val="000A484C"/>
    <w:rsid w:val="000A49D3"/>
    <w:rsid w:val="000A4D5B"/>
    <w:rsid w:val="000A52F9"/>
    <w:rsid w:val="000A5793"/>
    <w:rsid w:val="000A5800"/>
    <w:rsid w:val="000A5925"/>
    <w:rsid w:val="000A5942"/>
    <w:rsid w:val="000A5999"/>
    <w:rsid w:val="000A5A52"/>
    <w:rsid w:val="000A5A98"/>
    <w:rsid w:val="000A5C83"/>
    <w:rsid w:val="000A5CDD"/>
    <w:rsid w:val="000A5E27"/>
    <w:rsid w:val="000A5F94"/>
    <w:rsid w:val="000A668B"/>
    <w:rsid w:val="000A66A3"/>
    <w:rsid w:val="000A6ADC"/>
    <w:rsid w:val="000A6AFC"/>
    <w:rsid w:val="000A6B05"/>
    <w:rsid w:val="000A6DAC"/>
    <w:rsid w:val="000A6E75"/>
    <w:rsid w:val="000A6FCF"/>
    <w:rsid w:val="000A7174"/>
    <w:rsid w:val="000A720A"/>
    <w:rsid w:val="000A7282"/>
    <w:rsid w:val="000A75AA"/>
    <w:rsid w:val="000A7716"/>
    <w:rsid w:val="000A77A3"/>
    <w:rsid w:val="000A7B16"/>
    <w:rsid w:val="000A7C73"/>
    <w:rsid w:val="000A7E75"/>
    <w:rsid w:val="000A7EBA"/>
    <w:rsid w:val="000B017B"/>
    <w:rsid w:val="000B0379"/>
    <w:rsid w:val="000B0789"/>
    <w:rsid w:val="000B09D0"/>
    <w:rsid w:val="000B0A1F"/>
    <w:rsid w:val="000B0B80"/>
    <w:rsid w:val="000B0D03"/>
    <w:rsid w:val="000B0E3C"/>
    <w:rsid w:val="000B0EFC"/>
    <w:rsid w:val="000B1229"/>
    <w:rsid w:val="000B1372"/>
    <w:rsid w:val="000B1452"/>
    <w:rsid w:val="000B16F2"/>
    <w:rsid w:val="000B1A1B"/>
    <w:rsid w:val="000B1A93"/>
    <w:rsid w:val="000B1C58"/>
    <w:rsid w:val="000B1D80"/>
    <w:rsid w:val="000B1E09"/>
    <w:rsid w:val="000B1F0C"/>
    <w:rsid w:val="000B20D8"/>
    <w:rsid w:val="000B2108"/>
    <w:rsid w:val="000B2B2C"/>
    <w:rsid w:val="000B2BB1"/>
    <w:rsid w:val="000B2CF4"/>
    <w:rsid w:val="000B2DE3"/>
    <w:rsid w:val="000B2EDB"/>
    <w:rsid w:val="000B2F2D"/>
    <w:rsid w:val="000B2F86"/>
    <w:rsid w:val="000B3322"/>
    <w:rsid w:val="000B33E7"/>
    <w:rsid w:val="000B3458"/>
    <w:rsid w:val="000B35A5"/>
    <w:rsid w:val="000B38D2"/>
    <w:rsid w:val="000B3940"/>
    <w:rsid w:val="000B3994"/>
    <w:rsid w:val="000B39C4"/>
    <w:rsid w:val="000B3A31"/>
    <w:rsid w:val="000B3A95"/>
    <w:rsid w:val="000B3BC6"/>
    <w:rsid w:val="000B3BD8"/>
    <w:rsid w:val="000B3D15"/>
    <w:rsid w:val="000B412C"/>
    <w:rsid w:val="000B44C3"/>
    <w:rsid w:val="000B4518"/>
    <w:rsid w:val="000B4A69"/>
    <w:rsid w:val="000B4A99"/>
    <w:rsid w:val="000B4AE4"/>
    <w:rsid w:val="000B4B06"/>
    <w:rsid w:val="000B4B9F"/>
    <w:rsid w:val="000B4BCB"/>
    <w:rsid w:val="000B4D5A"/>
    <w:rsid w:val="000B4E35"/>
    <w:rsid w:val="000B4FF1"/>
    <w:rsid w:val="000B5173"/>
    <w:rsid w:val="000B5335"/>
    <w:rsid w:val="000B555F"/>
    <w:rsid w:val="000B5740"/>
    <w:rsid w:val="000B58A0"/>
    <w:rsid w:val="000B59A0"/>
    <w:rsid w:val="000B5B92"/>
    <w:rsid w:val="000B5CFB"/>
    <w:rsid w:val="000B5DE2"/>
    <w:rsid w:val="000B5E2F"/>
    <w:rsid w:val="000B5E86"/>
    <w:rsid w:val="000B6131"/>
    <w:rsid w:val="000B61DD"/>
    <w:rsid w:val="000B621A"/>
    <w:rsid w:val="000B64FE"/>
    <w:rsid w:val="000B69A6"/>
    <w:rsid w:val="000B6B97"/>
    <w:rsid w:val="000B6E47"/>
    <w:rsid w:val="000B6F13"/>
    <w:rsid w:val="000B72CD"/>
    <w:rsid w:val="000B7350"/>
    <w:rsid w:val="000B7461"/>
    <w:rsid w:val="000B74D7"/>
    <w:rsid w:val="000B7553"/>
    <w:rsid w:val="000B7624"/>
    <w:rsid w:val="000B77D0"/>
    <w:rsid w:val="000B7A46"/>
    <w:rsid w:val="000B7B3D"/>
    <w:rsid w:val="000B7F7E"/>
    <w:rsid w:val="000C00FF"/>
    <w:rsid w:val="000C026B"/>
    <w:rsid w:val="000C03DA"/>
    <w:rsid w:val="000C0477"/>
    <w:rsid w:val="000C067A"/>
    <w:rsid w:val="000C09CB"/>
    <w:rsid w:val="000C0ACF"/>
    <w:rsid w:val="000C0C81"/>
    <w:rsid w:val="000C0D78"/>
    <w:rsid w:val="000C0F89"/>
    <w:rsid w:val="000C0FD1"/>
    <w:rsid w:val="000C1019"/>
    <w:rsid w:val="000C1129"/>
    <w:rsid w:val="000C132A"/>
    <w:rsid w:val="000C15C7"/>
    <w:rsid w:val="000C162F"/>
    <w:rsid w:val="000C1987"/>
    <w:rsid w:val="000C1BCF"/>
    <w:rsid w:val="000C1E14"/>
    <w:rsid w:val="000C1EFF"/>
    <w:rsid w:val="000C249C"/>
    <w:rsid w:val="000C2563"/>
    <w:rsid w:val="000C261B"/>
    <w:rsid w:val="000C27DF"/>
    <w:rsid w:val="000C2841"/>
    <w:rsid w:val="000C2B66"/>
    <w:rsid w:val="000C2E30"/>
    <w:rsid w:val="000C2E3C"/>
    <w:rsid w:val="000C30D4"/>
    <w:rsid w:val="000C33FA"/>
    <w:rsid w:val="000C35CA"/>
    <w:rsid w:val="000C36B7"/>
    <w:rsid w:val="000C36EC"/>
    <w:rsid w:val="000C38A5"/>
    <w:rsid w:val="000C38B1"/>
    <w:rsid w:val="000C38F9"/>
    <w:rsid w:val="000C397C"/>
    <w:rsid w:val="000C3A17"/>
    <w:rsid w:val="000C3B2F"/>
    <w:rsid w:val="000C3EEF"/>
    <w:rsid w:val="000C400F"/>
    <w:rsid w:val="000C45D9"/>
    <w:rsid w:val="000C46E6"/>
    <w:rsid w:val="000C49F1"/>
    <w:rsid w:val="000C4C38"/>
    <w:rsid w:val="000C4FAD"/>
    <w:rsid w:val="000C5136"/>
    <w:rsid w:val="000C519D"/>
    <w:rsid w:val="000C51EB"/>
    <w:rsid w:val="000C53DB"/>
    <w:rsid w:val="000C54AF"/>
    <w:rsid w:val="000C5537"/>
    <w:rsid w:val="000C56F5"/>
    <w:rsid w:val="000C579F"/>
    <w:rsid w:val="000C57FB"/>
    <w:rsid w:val="000C5F41"/>
    <w:rsid w:val="000C606F"/>
    <w:rsid w:val="000C654A"/>
    <w:rsid w:val="000C6616"/>
    <w:rsid w:val="000C6727"/>
    <w:rsid w:val="000C6983"/>
    <w:rsid w:val="000C69AF"/>
    <w:rsid w:val="000C6A3E"/>
    <w:rsid w:val="000C6AEE"/>
    <w:rsid w:val="000C6BB4"/>
    <w:rsid w:val="000C6E20"/>
    <w:rsid w:val="000C7015"/>
    <w:rsid w:val="000C766B"/>
    <w:rsid w:val="000C77AB"/>
    <w:rsid w:val="000C799F"/>
    <w:rsid w:val="000C7A4F"/>
    <w:rsid w:val="000D0040"/>
    <w:rsid w:val="000D004F"/>
    <w:rsid w:val="000D0209"/>
    <w:rsid w:val="000D02A1"/>
    <w:rsid w:val="000D0A4A"/>
    <w:rsid w:val="000D0AA1"/>
    <w:rsid w:val="000D0E36"/>
    <w:rsid w:val="000D0E46"/>
    <w:rsid w:val="000D0FB1"/>
    <w:rsid w:val="000D0FB8"/>
    <w:rsid w:val="000D0FB9"/>
    <w:rsid w:val="000D117E"/>
    <w:rsid w:val="000D159F"/>
    <w:rsid w:val="000D15E5"/>
    <w:rsid w:val="000D180E"/>
    <w:rsid w:val="000D1991"/>
    <w:rsid w:val="000D1A83"/>
    <w:rsid w:val="000D1C60"/>
    <w:rsid w:val="000D1EEC"/>
    <w:rsid w:val="000D1EED"/>
    <w:rsid w:val="000D204E"/>
    <w:rsid w:val="000D2198"/>
    <w:rsid w:val="000D238F"/>
    <w:rsid w:val="000D239A"/>
    <w:rsid w:val="000D24E6"/>
    <w:rsid w:val="000D2532"/>
    <w:rsid w:val="000D2792"/>
    <w:rsid w:val="000D2A54"/>
    <w:rsid w:val="000D2D70"/>
    <w:rsid w:val="000D2E8E"/>
    <w:rsid w:val="000D3077"/>
    <w:rsid w:val="000D31CF"/>
    <w:rsid w:val="000D333E"/>
    <w:rsid w:val="000D340E"/>
    <w:rsid w:val="000D340F"/>
    <w:rsid w:val="000D3460"/>
    <w:rsid w:val="000D34A3"/>
    <w:rsid w:val="000D365E"/>
    <w:rsid w:val="000D3661"/>
    <w:rsid w:val="000D380B"/>
    <w:rsid w:val="000D3C4C"/>
    <w:rsid w:val="000D3D81"/>
    <w:rsid w:val="000D3E2C"/>
    <w:rsid w:val="000D3F8B"/>
    <w:rsid w:val="000D3FE9"/>
    <w:rsid w:val="000D4056"/>
    <w:rsid w:val="000D4186"/>
    <w:rsid w:val="000D41A7"/>
    <w:rsid w:val="000D437C"/>
    <w:rsid w:val="000D4388"/>
    <w:rsid w:val="000D45E8"/>
    <w:rsid w:val="000D4721"/>
    <w:rsid w:val="000D4A83"/>
    <w:rsid w:val="000D4ABD"/>
    <w:rsid w:val="000D4D09"/>
    <w:rsid w:val="000D4ECB"/>
    <w:rsid w:val="000D4ECD"/>
    <w:rsid w:val="000D5058"/>
    <w:rsid w:val="000D5178"/>
    <w:rsid w:val="000D5444"/>
    <w:rsid w:val="000D55E5"/>
    <w:rsid w:val="000D5919"/>
    <w:rsid w:val="000D5997"/>
    <w:rsid w:val="000D5A2F"/>
    <w:rsid w:val="000D5CB9"/>
    <w:rsid w:val="000D5EE1"/>
    <w:rsid w:val="000D5F6D"/>
    <w:rsid w:val="000D60A1"/>
    <w:rsid w:val="000D61B9"/>
    <w:rsid w:val="000D6507"/>
    <w:rsid w:val="000D661B"/>
    <w:rsid w:val="000D66EB"/>
    <w:rsid w:val="000D670E"/>
    <w:rsid w:val="000D6CA3"/>
    <w:rsid w:val="000D6E8D"/>
    <w:rsid w:val="000D70A5"/>
    <w:rsid w:val="000D7114"/>
    <w:rsid w:val="000D7511"/>
    <w:rsid w:val="000D7697"/>
    <w:rsid w:val="000D76B3"/>
    <w:rsid w:val="000D7701"/>
    <w:rsid w:val="000D799D"/>
    <w:rsid w:val="000D7B7E"/>
    <w:rsid w:val="000D7C20"/>
    <w:rsid w:val="000D7E68"/>
    <w:rsid w:val="000D7EFD"/>
    <w:rsid w:val="000E015E"/>
    <w:rsid w:val="000E03C0"/>
    <w:rsid w:val="000E06D4"/>
    <w:rsid w:val="000E0957"/>
    <w:rsid w:val="000E0CF5"/>
    <w:rsid w:val="000E0E45"/>
    <w:rsid w:val="000E10AA"/>
    <w:rsid w:val="000E10C0"/>
    <w:rsid w:val="000E1218"/>
    <w:rsid w:val="000E1536"/>
    <w:rsid w:val="000E167E"/>
    <w:rsid w:val="000E17DA"/>
    <w:rsid w:val="000E192B"/>
    <w:rsid w:val="000E1992"/>
    <w:rsid w:val="000E1EC2"/>
    <w:rsid w:val="000E1FE6"/>
    <w:rsid w:val="000E2172"/>
    <w:rsid w:val="000E2A9D"/>
    <w:rsid w:val="000E2B07"/>
    <w:rsid w:val="000E34E8"/>
    <w:rsid w:val="000E364F"/>
    <w:rsid w:val="000E374C"/>
    <w:rsid w:val="000E37F7"/>
    <w:rsid w:val="000E394A"/>
    <w:rsid w:val="000E3BD1"/>
    <w:rsid w:val="000E425A"/>
    <w:rsid w:val="000E4393"/>
    <w:rsid w:val="000E4816"/>
    <w:rsid w:val="000E4973"/>
    <w:rsid w:val="000E4BE2"/>
    <w:rsid w:val="000E4E3C"/>
    <w:rsid w:val="000E4F0A"/>
    <w:rsid w:val="000E5063"/>
    <w:rsid w:val="000E53E9"/>
    <w:rsid w:val="000E569C"/>
    <w:rsid w:val="000E57BC"/>
    <w:rsid w:val="000E591A"/>
    <w:rsid w:val="000E5946"/>
    <w:rsid w:val="000E59BD"/>
    <w:rsid w:val="000E59CA"/>
    <w:rsid w:val="000E59D6"/>
    <w:rsid w:val="000E5A77"/>
    <w:rsid w:val="000E5B55"/>
    <w:rsid w:val="000E5B61"/>
    <w:rsid w:val="000E6346"/>
    <w:rsid w:val="000E6487"/>
    <w:rsid w:val="000E658F"/>
    <w:rsid w:val="000E66F2"/>
    <w:rsid w:val="000E6752"/>
    <w:rsid w:val="000E67C8"/>
    <w:rsid w:val="000E6842"/>
    <w:rsid w:val="000E6B54"/>
    <w:rsid w:val="000E6D14"/>
    <w:rsid w:val="000E6F08"/>
    <w:rsid w:val="000E6FCD"/>
    <w:rsid w:val="000E776C"/>
    <w:rsid w:val="000E7930"/>
    <w:rsid w:val="000E7989"/>
    <w:rsid w:val="000E7B95"/>
    <w:rsid w:val="000E7D4E"/>
    <w:rsid w:val="000E7E4D"/>
    <w:rsid w:val="000E7EC8"/>
    <w:rsid w:val="000F0036"/>
    <w:rsid w:val="000F003F"/>
    <w:rsid w:val="000F0068"/>
    <w:rsid w:val="000F0334"/>
    <w:rsid w:val="000F04E8"/>
    <w:rsid w:val="000F066C"/>
    <w:rsid w:val="000F0709"/>
    <w:rsid w:val="000F079F"/>
    <w:rsid w:val="000F08F1"/>
    <w:rsid w:val="000F09CA"/>
    <w:rsid w:val="000F0BD9"/>
    <w:rsid w:val="000F0CB4"/>
    <w:rsid w:val="000F0FD9"/>
    <w:rsid w:val="000F134C"/>
    <w:rsid w:val="000F1440"/>
    <w:rsid w:val="000F1471"/>
    <w:rsid w:val="000F14D8"/>
    <w:rsid w:val="000F15F0"/>
    <w:rsid w:val="000F17C0"/>
    <w:rsid w:val="000F18BA"/>
    <w:rsid w:val="000F1960"/>
    <w:rsid w:val="000F1D98"/>
    <w:rsid w:val="000F21E3"/>
    <w:rsid w:val="000F2373"/>
    <w:rsid w:val="000F24B7"/>
    <w:rsid w:val="000F2B46"/>
    <w:rsid w:val="000F3087"/>
    <w:rsid w:val="000F3359"/>
    <w:rsid w:val="000F35C9"/>
    <w:rsid w:val="000F362C"/>
    <w:rsid w:val="000F393A"/>
    <w:rsid w:val="000F3989"/>
    <w:rsid w:val="000F39AC"/>
    <w:rsid w:val="000F3B0D"/>
    <w:rsid w:val="000F3C72"/>
    <w:rsid w:val="000F3DF3"/>
    <w:rsid w:val="000F3F92"/>
    <w:rsid w:val="000F3FE0"/>
    <w:rsid w:val="000F3FE4"/>
    <w:rsid w:val="000F40A3"/>
    <w:rsid w:val="000F4126"/>
    <w:rsid w:val="000F423F"/>
    <w:rsid w:val="000F42CF"/>
    <w:rsid w:val="000F4501"/>
    <w:rsid w:val="000F47E8"/>
    <w:rsid w:val="000F4B9F"/>
    <w:rsid w:val="000F4BE1"/>
    <w:rsid w:val="000F4DC4"/>
    <w:rsid w:val="000F4F24"/>
    <w:rsid w:val="000F4F32"/>
    <w:rsid w:val="000F50F2"/>
    <w:rsid w:val="000F52AD"/>
    <w:rsid w:val="000F556F"/>
    <w:rsid w:val="000F580B"/>
    <w:rsid w:val="000F5A88"/>
    <w:rsid w:val="000F5C43"/>
    <w:rsid w:val="000F5C94"/>
    <w:rsid w:val="000F5F6C"/>
    <w:rsid w:val="000F616D"/>
    <w:rsid w:val="000F62D4"/>
    <w:rsid w:val="000F680C"/>
    <w:rsid w:val="000F68A5"/>
    <w:rsid w:val="000F69C3"/>
    <w:rsid w:val="000F6ADC"/>
    <w:rsid w:val="000F6B00"/>
    <w:rsid w:val="000F6CC2"/>
    <w:rsid w:val="000F6F01"/>
    <w:rsid w:val="000F716D"/>
    <w:rsid w:val="000F726F"/>
    <w:rsid w:val="000F72C2"/>
    <w:rsid w:val="000F738A"/>
    <w:rsid w:val="000F78A4"/>
    <w:rsid w:val="000F7BC2"/>
    <w:rsid w:val="000F7EFF"/>
    <w:rsid w:val="000F7F18"/>
    <w:rsid w:val="001000E8"/>
    <w:rsid w:val="001001A3"/>
    <w:rsid w:val="001006F2"/>
    <w:rsid w:val="00100717"/>
    <w:rsid w:val="00100804"/>
    <w:rsid w:val="001009CB"/>
    <w:rsid w:val="00100A72"/>
    <w:rsid w:val="00100AEF"/>
    <w:rsid w:val="00100D88"/>
    <w:rsid w:val="0010126D"/>
    <w:rsid w:val="00101512"/>
    <w:rsid w:val="00101675"/>
    <w:rsid w:val="00101736"/>
    <w:rsid w:val="00101958"/>
    <w:rsid w:val="00101EB2"/>
    <w:rsid w:val="00101EDB"/>
    <w:rsid w:val="00102050"/>
    <w:rsid w:val="001021B6"/>
    <w:rsid w:val="00102330"/>
    <w:rsid w:val="001023E7"/>
    <w:rsid w:val="00102440"/>
    <w:rsid w:val="0010245D"/>
    <w:rsid w:val="00102799"/>
    <w:rsid w:val="00102987"/>
    <w:rsid w:val="00102ADD"/>
    <w:rsid w:val="00102D48"/>
    <w:rsid w:val="00102FB9"/>
    <w:rsid w:val="00103291"/>
    <w:rsid w:val="00103378"/>
    <w:rsid w:val="00103736"/>
    <w:rsid w:val="00103808"/>
    <w:rsid w:val="001038B0"/>
    <w:rsid w:val="001039AE"/>
    <w:rsid w:val="001039F1"/>
    <w:rsid w:val="00103CA0"/>
    <w:rsid w:val="00104551"/>
    <w:rsid w:val="001045FA"/>
    <w:rsid w:val="001046D6"/>
    <w:rsid w:val="001047C7"/>
    <w:rsid w:val="00104DD9"/>
    <w:rsid w:val="00105094"/>
    <w:rsid w:val="00105357"/>
    <w:rsid w:val="00105593"/>
    <w:rsid w:val="001058A5"/>
    <w:rsid w:val="001058CF"/>
    <w:rsid w:val="00105958"/>
    <w:rsid w:val="001059A9"/>
    <w:rsid w:val="00105D91"/>
    <w:rsid w:val="00105F3D"/>
    <w:rsid w:val="00105FEA"/>
    <w:rsid w:val="0010614E"/>
    <w:rsid w:val="0010639F"/>
    <w:rsid w:val="001064B6"/>
    <w:rsid w:val="00106503"/>
    <w:rsid w:val="00106B09"/>
    <w:rsid w:val="00106BBB"/>
    <w:rsid w:val="00106C5A"/>
    <w:rsid w:val="00106DCB"/>
    <w:rsid w:val="00106F4B"/>
    <w:rsid w:val="00106FBF"/>
    <w:rsid w:val="00107094"/>
    <w:rsid w:val="001070D5"/>
    <w:rsid w:val="001071EE"/>
    <w:rsid w:val="00107372"/>
    <w:rsid w:val="001073EB"/>
    <w:rsid w:val="001073FB"/>
    <w:rsid w:val="001077FB"/>
    <w:rsid w:val="00107BED"/>
    <w:rsid w:val="00107FEC"/>
    <w:rsid w:val="001101F4"/>
    <w:rsid w:val="00110242"/>
    <w:rsid w:val="001103D1"/>
    <w:rsid w:val="001105FD"/>
    <w:rsid w:val="001108D1"/>
    <w:rsid w:val="00110CEB"/>
    <w:rsid w:val="00110D44"/>
    <w:rsid w:val="00110D86"/>
    <w:rsid w:val="00110E22"/>
    <w:rsid w:val="001110E3"/>
    <w:rsid w:val="001111A9"/>
    <w:rsid w:val="00111485"/>
    <w:rsid w:val="001115E2"/>
    <w:rsid w:val="00111691"/>
    <w:rsid w:val="00111BB6"/>
    <w:rsid w:val="00111C43"/>
    <w:rsid w:val="00111D10"/>
    <w:rsid w:val="001120A2"/>
    <w:rsid w:val="001121B4"/>
    <w:rsid w:val="001122C9"/>
    <w:rsid w:val="001123F1"/>
    <w:rsid w:val="00112731"/>
    <w:rsid w:val="0011284E"/>
    <w:rsid w:val="00112A24"/>
    <w:rsid w:val="00112B7F"/>
    <w:rsid w:val="00112CA6"/>
    <w:rsid w:val="00112F2A"/>
    <w:rsid w:val="00112FC0"/>
    <w:rsid w:val="00113068"/>
    <w:rsid w:val="00113246"/>
    <w:rsid w:val="00113300"/>
    <w:rsid w:val="00113309"/>
    <w:rsid w:val="00113350"/>
    <w:rsid w:val="001135D6"/>
    <w:rsid w:val="001138DA"/>
    <w:rsid w:val="00113940"/>
    <w:rsid w:val="00113CF9"/>
    <w:rsid w:val="00113DC0"/>
    <w:rsid w:val="00113DD8"/>
    <w:rsid w:val="00113DFE"/>
    <w:rsid w:val="00113F5D"/>
    <w:rsid w:val="00114089"/>
    <w:rsid w:val="001140CF"/>
    <w:rsid w:val="0011432D"/>
    <w:rsid w:val="0011482F"/>
    <w:rsid w:val="001149C8"/>
    <w:rsid w:val="00114C2A"/>
    <w:rsid w:val="00114E8F"/>
    <w:rsid w:val="00114EDC"/>
    <w:rsid w:val="00114EF2"/>
    <w:rsid w:val="0011548F"/>
    <w:rsid w:val="001157AE"/>
    <w:rsid w:val="001157EB"/>
    <w:rsid w:val="001158C8"/>
    <w:rsid w:val="00115915"/>
    <w:rsid w:val="00115974"/>
    <w:rsid w:val="00115C4D"/>
    <w:rsid w:val="001163C7"/>
    <w:rsid w:val="001166D9"/>
    <w:rsid w:val="00116A37"/>
    <w:rsid w:val="00116D80"/>
    <w:rsid w:val="00116D8D"/>
    <w:rsid w:val="00117172"/>
    <w:rsid w:val="001171AF"/>
    <w:rsid w:val="00117338"/>
    <w:rsid w:val="00117681"/>
    <w:rsid w:val="0011780B"/>
    <w:rsid w:val="001178B6"/>
    <w:rsid w:val="00117A3D"/>
    <w:rsid w:val="00117AFD"/>
    <w:rsid w:val="00117B71"/>
    <w:rsid w:val="00117BE3"/>
    <w:rsid w:val="00117BF0"/>
    <w:rsid w:val="00117E17"/>
    <w:rsid w:val="00117F47"/>
    <w:rsid w:val="00117FC1"/>
    <w:rsid w:val="00120109"/>
    <w:rsid w:val="00120122"/>
    <w:rsid w:val="00120192"/>
    <w:rsid w:val="00120251"/>
    <w:rsid w:val="001202AE"/>
    <w:rsid w:val="00120411"/>
    <w:rsid w:val="0012060E"/>
    <w:rsid w:val="0012092C"/>
    <w:rsid w:val="00120A60"/>
    <w:rsid w:val="00120AAC"/>
    <w:rsid w:val="00120C86"/>
    <w:rsid w:val="00120F82"/>
    <w:rsid w:val="001211AF"/>
    <w:rsid w:val="00121221"/>
    <w:rsid w:val="00121356"/>
    <w:rsid w:val="001214DD"/>
    <w:rsid w:val="0012155A"/>
    <w:rsid w:val="001215DD"/>
    <w:rsid w:val="001215E7"/>
    <w:rsid w:val="001215F1"/>
    <w:rsid w:val="00121673"/>
    <w:rsid w:val="001216EC"/>
    <w:rsid w:val="00121831"/>
    <w:rsid w:val="0012198E"/>
    <w:rsid w:val="00121A1E"/>
    <w:rsid w:val="00121BD0"/>
    <w:rsid w:val="00122138"/>
    <w:rsid w:val="0012227F"/>
    <w:rsid w:val="0012234E"/>
    <w:rsid w:val="00122360"/>
    <w:rsid w:val="00122401"/>
    <w:rsid w:val="0012244D"/>
    <w:rsid w:val="001224ED"/>
    <w:rsid w:val="001224FE"/>
    <w:rsid w:val="00122503"/>
    <w:rsid w:val="00122625"/>
    <w:rsid w:val="001226D8"/>
    <w:rsid w:val="00122A8D"/>
    <w:rsid w:val="00122BDA"/>
    <w:rsid w:val="00122EE7"/>
    <w:rsid w:val="0012306B"/>
    <w:rsid w:val="0012311B"/>
    <w:rsid w:val="001232BF"/>
    <w:rsid w:val="001234B7"/>
    <w:rsid w:val="001234E2"/>
    <w:rsid w:val="00123517"/>
    <w:rsid w:val="00123748"/>
    <w:rsid w:val="001238BB"/>
    <w:rsid w:val="0012393F"/>
    <w:rsid w:val="00123AC1"/>
    <w:rsid w:val="00123C25"/>
    <w:rsid w:val="00123DB5"/>
    <w:rsid w:val="00123F25"/>
    <w:rsid w:val="00124117"/>
    <w:rsid w:val="0012416C"/>
    <w:rsid w:val="00124575"/>
    <w:rsid w:val="00124669"/>
    <w:rsid w:val="00124B1E"/>
    <w:rsid w:val="00124E0E"/>
    <w:rsid w:val="00124E4E"/>
    <w:rsid w:val="00125220"/>
    <w:rsid w:val="001253EC"/>
    <w:rsid w:val="00125746"/>
    <w:rsid w:val="00125A11"/>
    <w:rsid w:val="00125AD4"/>
    <w:rsid w:val="00125D3B"/>
    <w:rsid w:val="00125D7D"/>
    <w:rsid w:val="00125E5A"/>
    <w:rsid w:val="00126091"/>
    <w:rsid w:val="001262A5"/>
    <w:rsid w:val="00126350"/>
    <w:rsid w:val="0012646E"/>
    <w:rsid w:val="001268B0"/>
    <w:rsid w:val="00126BA1"/>
    <w:rsid w:val="00126E2B"/>
    <w:rsid w:val="001270A3"/>
    <w:rsid w:val="001270DD"/>
    <w:rsid w:val="001277A1"/>
    <w:rsid w:val="001277C6"/>
    <w:rsid w:val="00127A25"/>
    <w:rsid w:val="00127BD6"/>
    <w:rsid w:val="00127BF2"/>
    <w:rsid w:val="001302AD"/>
    <w:rsid w:val="001308F6"/>
    <w:rsid w:val="00130B47"/>
    <w:rsid w:val="00130C52"/>
    <w:rsid w:val="00131093"/>
    <w:rsid w:val="001312D7"/>
    <w:rsid w:val="001314CC"/>
    <w:rsid w:val="0013176F"/>
    <w:rsid w:val="00131F3E"/>
    <w:rsid w:val="00131F97"/>
    <w:rsid w:val="0013202C"/>
    <w:rsid w:val="00132232"/>
    <w:rsid w:val="0013226F"/>
    <w:rsid w:val="001322A0"/>
    <w:rsid w:val="001324DA"/>
    <w:rsid w:val="00132696"/>
    <w:rsid w:val="001326F0"/>
    <w:rsid w:val="001328C7"/>
    <w:rsid w:val="00132BBD"/>
    <w:rsid w:val="00132C85"/>
    <w:rsid w:val="00132EB0"/>
    <w:rsid w:val="00133007"/>
    <w:rsid w:val="00133087"/>
    <w:rsid w:val="0013317D"/>
    <w:rsid w:val="001335CF"/>
    <w:rsid w:val="001336AC"/>
    <w:rsid w:val="0013372D"/>
    <w:rsid w:val="001337D0"/>
    <w:rsid w:val="0013382D"/>
    <w:rsid w:val="00133C81"/>
    <w:rsid w:val="00133E00"/>
    <w:rsid w:val="00133EAE"/>
    <w:rsid w:val="00133FD5"/>
    <w:rsid w:val="001341F7"/>
    <w:rsid w:val="00134639"/>
    <w:rsid w:val="001346B1"/>
    <w:rsid w:val="00134921"/>
    <w:rsid w:val="00134925"/>
    <w:rsid w:val="00134980"/>
    <w:rsid w:val="00134B21"/>
    <w:rsid w:val="00134BAA"/>
    <w:rsid w:val="00134DAD"/>
    <w:rsid w:val="00134DF1"/>
    <w:rsid w:val="00134F93"/>
    <w:rsid w:val="001354CE"/>
    <w:rsid w:val="00135789"/>
    <w:rsid w:val="001359FA"/>
    <w:rsid w:val="00135A1D"/>
    <w:rsid w:val="00135B0A"/>
    <w:rsid w:val="00135BC3"/>
    <w:rsid w:val="00135BF3"/>
    <w:rsid w:val="00135C0E"/>
    <w:rsid w:val="00135C4A"/>
    <w:rsid w:val="00135CD1"/>
    <w:rsid w:val="00135DFE"/>
    <w:rsid w:val="00135E3B"/>
    <w:rsid w:val="00135E53"/>
    <w:rsid w:val="00136069"/>
    <w:rsid w:val="00136434"/>
    <w:rsid w:val="001366D3"/>
    <w:rsid w:val="0013679A"/>
    <w:rsid w:val="001368E7"/>
    <w:rsid w:val="00136ADC"/>
    <w:rsid w:val="00136B26"/>
    <w:rsid w:val="00136BF6"/>
    <w:rsid w:val="00136DAF"/>
    <w:rsid w:val="00136E0E"/>
    <w:rsid w:val="0013717A"/>
    <w:rsid w:val="0013775F"/>
    <w:rsid w:val="0013776E"/>
    <w:rsid w:val="0013784E"/>
    <w:rsid w:val="00137DD2"/>
    <w:rsid w:val="001401B6"/>
    <w:rsid w:val="00140288"/>
    <w:rsid w:val="0014029E"/>
    <w:rsid w:val="001403CE"/>
    <w:rsid w:val="001404EE"/>
    <w:rsid w:val="0014062A"/>
    <w:rsid w:val="00140737"/>
    <w:rsid w:val="0014076C"/>
    <w:rsid w:val="00140BE7"/>
    <w:rsid w:val="001410E7"/>
    <w:rsid w:val="001415DF"/>
    <w:rsid w:val="00141755"/>
    <w:rsid w:val="0014176B"/>
    <w:rsid w:val="001418E4"/>
    <w:rsid w:val="00141E36"/>
    <w:rsid w:val="00141F0E"/>
    <w:rsid w:val="00141F4B"/>
    <w:rsid w:val="00142043"/>
    <w:rsid w:val="001423A0"/>
    <w:rsid w:val="001423FD"/>
    <w:rsid w:val="0014243D"/>
    <w:rsid w:val="0014247B"/>
    <w:rsid w:val="00142557"/>
    <w:rsid w:val="00142616"/>
    <w:rsid w:val="001426B9"/>
    <w:rsid w:val="001426FB"/>
    <w:rsid w:val="001427CA"/>
    <w:rsid w:val="001429E3"/>
    <w:rsid w:val="00142A46"/>
    <w:rsid w:val="00142C47"/>
    <w:rsid w:val="00142D7D"/>
    <w:rsid w:val="00142F3D"/>
    <w:rsid w:val="0014312F"/>
    <w:rsid w:val="001434E8"/>
    <w:rsid w:val="0014367D"/>
    <w:rsid w:val="00143A72"/>
    <w:rsid w:val="00143DF8"/>
    <w:rsid w:val="00144007"/>
    <w:rsid w:val="00144376"/>
    <w:rsid w:val="00144423"/>
    <w:rsid w:val="00144464"/>
    <w:rsid w:val="001444EF"/>
    <w:rsid w:val="00144613"/>
    <w:rsid w:val="00144B3D"/>
    <w:rsid w:val="00144BB1"/>
    <w:rsid w:val="00144C21"/>
    <w:rsid w:val="00144C94"/>
    <w:rsid w:val="00144E6F"/>
    <w:rsid w:val="00145562"/>
    <w:rsid w:val="001456BF"/>
    <w:rsid w:val="001456D4"/>
    <w:rsid w:val="00145785"/>
    <w:rsid w:val="001458FC"/>
    <w:rsid w:val="00145B18"/>
    <w:rsid w:val="001463D0"/>
    <w:rsid w:val="00146712"/>
    <w:rsid w:val="00146885"/>
    <w:rsid w:val="00146A4A"/>
    <w:rsid w:val="00146A6B"/>
    <w:rsid w:val="00146B64"/>
    <w:rsid w:val="00146D17"/>
    <w:rsid w:val="001471FA"/>
    <w:rsid w:val="0014750C"/>
    <w:rsid w:val="001477AB"/>
    <w:rsid w:val="0014794C"/>
    <w:rsid w:val="001479BE"/>
    <w:rsid w:val="00147DC6"/>
    <w:rsid w:val="00147F14"/>
    <w:rsid w:val="00147FF5"/>
    <w:rsid w:val="00150038"/>
    <w:rsid w:val="001504E0"/>
    <w:rsid w:val="0015050E"/>
    <w:rsid w:val="00150611"/>
    <w:rsid w:val="00150933"/>
    <w:rsid w:val="00150967"/>
    <w:rsid w:val="00150DEB"/>
    <w:rsid w:val="00150E09"/>
    <w:rsid w:val="00150E72"/>
    <w:rsid w:val="00150FE1"/>
    <w:rsid w:val="001511AF"/>
    <w:rsid w:val="0015125A"/>
    <w:rsid w:val="00151512"/>
    <w:rsid w:val="001515AF"/>
    <w:rsid w:val="001517AD"/>
    <w:rsid w:val="001517FC"/>
    <w:rsid w:val="00151BBA"/>
    <w:rsid w:val="00151D82"/>
    <w:rsid w:val="00152022"/>
    <w:rsid w:val="001522E3"/>
    <w:rsid w:val="00152708"/>
    <w:rsid w:val="00152E02"/>
    <w:rsid w:val="001531F7"/>
    <w:rsid w:val="001534A4"/>
    <w:rsid w:val="001534C2"/>
    <w:rsid w:val="0015351C"/>
    <w:rsid w:val="00153551"/>
    <w:rsid w:val="0015365B"/>
    <w:rsid w:val="001539BE"/>
    <w:rsid w:val="001539F8"/>
    <w:rsid w:val="00153CE7"/>
    <w:rsid w:val="00153E85"/>
    <w:rsid w:val="00153FBD"/>
    <w:rsid w:val="0015417C"/>
    <w:rsid w:val="0015475B"/>
    <w:rsid w:val="00154A1B"/>
    <w:rsid w:val="00154ECA"/>
    <w:rsid w:val="00154FEA"/>
    <w:rsid w:val="00155203"/>
    <w:rsid w:val="0015553F"/>
    <w:rsid w:val="001558B3"/>
    <w:rsid w:val="0015628F"/>
    <w:rsid w:val="00156458"/>
    <w:rsid w:val="001564F5"/>
    <w:rsid w:val="00156514"/>
    <w:rsid w:val="0015698E"/>
    <w:rsid w:val="00156B5F"/>
    <w:rsid w:val="00156BA8"/>
    <w:rsid w:val="00156C2B"/>
    <w:rsid w:val="00156DAB"/>
    <w:rsid w:val="00156EC8"/>
    <w:rsid w:val="00156F73"/>
    <w:rsid w:val="00156FAE"/>
    <w:rsid w:val="0015715A"/>
    <w:rsid w:val="00157211"/>
    <w:rsid w:val="001573AF"/>
    <w:rsid w:val="001574CA"/>
    <w:rsid w:val="001575FE"/>
    <w:rsid w:val="00157643"/>
    <w:rsid w:val="0015776C"/>
    <w:rsid w:val="001577B6"/>
    <w:rsid w:val="00157813"/>
    <w:rsid w:val="00157A68"/>
    <w:rsid w:val="00157B61"/>
    <w:rsid w:val="00157C8B"/>
    <w:rsid w:val="00157E53"/>
    <w:rsid w:val="00157E85"/>
    <w:rsid w:val="00157F13"/>
    <w:rsid w:val="00160050"/>
    <w:rsid w:val="0016014A"/>
    <w:rsid w:val="0016082B"/>
    <w:rsid w:val="0016083F"/>
    <w:rsid w:val="00160B62"/>
    <w:rsid w:val="00160E03"/>
    <w:rsid w:val="00160EDA"/>
    <w:rsid w:val="001610C5"/>
    <w:rsid w:val="0016130A"/>
    <w:rsid w:val="0016131A"/>
    <w:rsid w:val="001617A7"/>
    <w:rsid w:val="00161996"/>
    <w:rsid w:val="001619A8"/>
    <w:rsid w:val="00161B7C"/>
    <w:rsid w:val="00161CDE"/>
    <w:rsid w:val="00162076"/>
    <w:rsid w:val="00162134"/>
    <w:rsid w:val="0016228B"/>
    <w:rsid w:val="0016246E"/>
    <w:rsid w:val="00162904"/>
    <w:rsid w:val="0016291D"/>
    <w:rsid w:val="00162B4E"/>
    <w:rsid w:val="00162B94"/>
    <w:rsid w:val="00162BDE"/>
    <w:rsid w:val="00162C8A"/>
    <w:rsid w:val="00162F4B"/>
    <w:rsid w:val="00163467"/>
    <w:rsid w:val="001634AD"/>
    <w:rsid w:val="001636EA"/>
    <w:rsid w:val="00163729"/>
    <w:rsid w:val="00163856"/>
    <w:rsid w:val="00163A39"/>
    <w:rsid w:val="00163AEE"/>
    <w:rsid w:val="00163B26"/>
    <w:rsid w:val="00163B6D"/>
    <w:rsid w:val="00163C16"/>
    <w:rsid w:val="001642F4"/>
    <w:rsid w:val="001645A9"/>
    <w:rsid w:val="001648E2"/>
    <w:rsid w:val="00164D4F"/>
    <w:rsid w:val="00164FCA"/>
    <w:rsid w:val="00164FE5"/>
    <w:rsid w:val="00165158"/>
    <w:rsid w:val="001654A8"/>
    <w:rsid w:val="0016555B"/>
    <w:rsid w:val="00165590"/>
    <w:rsid w:val="00165598"/>
    <w:rsid w:val="001655AA"/>
    <w:rsid w:val="00165642"/>
    <w:rsid w:val="0016572D"/>
    <w:rsid w:val="00165802"/>
    <w:rsid w:val="0016583A"/>
    <w:rsid w:val="00165919"/>
    <w:rsid w:val="00165A32"/>
    <w:rsid w:val="00165C45"/>
    <w:rsid w:val="00165E59"/>
    <w:rsid w:val="00166986"/>
    <w:rsid w:val="00166A6B"/>
    <w:rsid w:val="00166CD8"/>
    <w:rsid w:val="00166E19"/>
    <w:rsid w:val="00166EDF"/>
    <w:rsid w:val="00166FA7"/>
    <w:rsid w:val="00167035"/>
    <w:rsid w:val="001671C8"/>
    <w:rsid w:val="001673EB"/>
    <w:rsid w:val="00167557"/>
    <w:rsid w:val="001675CC"/>
    <w:rsid w:val="00167790"/>
    <w:rsid w:val="00167938"/>
    <w:rsid w:val="00167A4D"/>
    <w:rsid w:val="00167ACE"/>
    <w:rsid w:val="00167B94"/>
    <w:rsid w:val="00167E25"/>
    <w:rsid w:val="00167ED6"/>
    <w:rsid w:val="00167F04"/>
    <w:rsid w:val="00170149"/>
    <w:rsid w:val="0017023E"/>
    <w:rsid w:val="00170675"/>
    <w:rsid w:val="0017082E"/>
    <w:rsid w:val="00170863"/>
    <w:rsid w:val="00170B3C"/>
    <w:rsid w:val="00170B72"/>
    <w:rsid w:val="00170B95"/>
    <w:rsid w:val="00170C07"/>
    <w:rsid w:val="00170CD3"/>
    <w:rsid w:val="00170E82"/>
    <w:rsid w:val="00170F08"/>
    <w:rsid w:val="0017106C"/>
    <w:rsid w:val="0017116B"/>
    <w:rsid w:val="00171173"/>
    <w:rsid w:val="001713E0"/>
    <w:rsid w:val="001713EC"/>
    <w:rsid w:val="0017176D"/>
    <w:rsid w:val="0017195C"/>
    <w:rsid w:val="00171AE3"/>
    <w:rsid w:val="00171B86"/>
    <w:rsid w:val="00171BE1"/>
    <w:rsid w:val="00171CD5"/>
    <w:rsid w:val="00171D5F"/>
    <w:rsid w:val="00171FCF"/>
    <w:rsid w:val="0017204B"/>
    <w:rsid w:val="00172058"/>
    <w:rsid w:val="001720FF"/>
    <w:rsid w:val="0017229B"/>
    <w:rsid w:val="001722B1"/>
    <w:rsid w:val="00172697"/>
    <w:rsid w:val="001726BC"/>
    <w:rsid w:val="001727AC"/>
    <w:rsid w:val="001727D3"/>
    <w:rsid w:val="00172A1C"/>
    <w:rsid w:val="00172B64"/>
    <w:rsid w:val="00172B71"/>
    <w:rsid w:val="00172CF5"/>
    <w:rsid w:val="00172E3C"/>
    <w:rsid w:val="001731AF"/>
    <w:rsid w:val="00173446"/>
    <w:rsid w:val="00173450"/>
    <w:rsid w:val="001737D0"/>
    <w:rsid w:val="0017394F"/>
    <w:rsid w:val="00173A7E"/>
    <w:rsid w:val="00173BDE"/>
    <w:rsid w:val="00173CA8"/>
    <w:rsid w:val="0017421C"/>
    <w:rsid w:val="00174252"/>
    <w:rsid w:val="00174681"/>
    <w:rsid w:val="00174723"/>
    <w:rsid w:val="0017491D"/>
    <w:rsid w:val="0017499B"/>
    <w:rsid w:val="00174BD1"/>
    <w:rsid w:val="00174D72"/>
    <w:rsid w:val="00174EA6"/>
    <w:rsid w:val="00175125"/>
    <w:rsid w:val="001751D4"/>
    <w:rsid w:val="00175458"/>
    <w:rsid w:val="00175580"/>
    <w:rsid w:val="00175630"/>
    <w:rsid w:val="0017576D"/>
    <w:rsid w:val="001757D0"/>
    <w:rsid w:val="00175B3A"/>
    <w:rsid w:val="00175C69"/>
    <w:rsid w:val="00175DB3"/>
    <w:rsid w:val="00175E37"/>
    <w:rsid w:val="00175FFC"/>
    <w:rsid w:val="00176016"/>
    <w:rsid w:val="0017620E"/>
    <w:rsid w:val="0017622A"/>
    <w:rsid w:val="00176555"/>
    <w:rsid w:val="00176723"/>
    <w:rsid w:val="0017698C"/>
    <w:rsid w:val="001769B2"/>
    <w:rsid w:val="00176A1F"/>
    <w:rsid w:val="00176A3C"/>
    <w:rsid w:val="00176C14"/>
    <w:rsid w:val="00176E3A"/>
    <w:rsid w:val="00176EAD"/>
    <w:rsid w:val="00176F56"/>
    <w:rsid w:val="00176FF6"/>
    <w:rsid w:val="0017701B"/>
    <w:rsid w:val="00177139"/>
    <w:rsid w:val="001772C9"/>
    <w:rsid w:val="00177484"/>
    <w:rsid w:val="00177553"/>
    <w:rsid w:val="00177713"/>
    <w:rsid w:val="00177938"/>
    <w:rsid w:val="001779C0"/>
    <w:rsid w:val="001779F3"/>
    <w:rsid w:val="00177C3C"/>
    <w:rsid w:val="00177C47"/>
    <w:rsid w:val="00177FEA"/>
    <w:rsid w:val="001801E5"/>
    <w:rsid w:val="001801ED"/>
    <w:rsid w:val="0018058F"/>
    <w:rsid w:val="001806F2"/>
    <w:rsid w:val="001808AD"/>
    <w:rsid w:val="001808E9"/>
    <w:rsid w:val="0018097E"/>
    <w:rsid w:val="00180A39"/>
    <w:rsid w:val="00180E20"/>
    <w:rsid w:val="00180E2F"/>
    <w:rsid w:val="00180E47"/>
    <w:rsid w:val="001812EB"/>
    <w:rsid w:val="00181314"/>
    <w:rsid w:val="00181491"/>
    <w:rsid w:val="00181603"/>
    <w:rsid w:val="00181752"/>
    <w:rsid w:val="0018190B"/>
    <w:rsid w:val="00181B3E"/>
    <w:rsid w:val="00181D2F"/>
    <w:rsid w:val="00181ECF"/>
    <w:rsid w:val="00181F6D"/>
    <w:rsid w:val="001823D2"/>
    <w:rsid w:val="0018283D"/>
    <w:rsid w:val="00182C34"/>
    <w:rsid w:val="00183087"/>
    <w:rsid w:val="001831E9"/>
    <w:rsid w:val="001833B6"/>
    <w:rsid w:val="00183408"/>
    <w:rsid w:val="00183810"/>
    <w:rsid w:val="00183C91"/>
    <w:rsid w:val="00183D72"/>
    <w:rsid w:val="00183DAF"/>
    <w:rsid w:val="00183E16"/>
    <w:rsid w:val="00183E7E"/>
    <w:rsid w:val="00183F1B"/>
    <w:rsid w:val="00183F57"/>
    <w:rsid w:val="00183F9E"/>
    <w:rsid w:val="00184185"/>
    <w:rsid w:val="0018419C"/>
    <w:rsid w:val="001841FA"/>
    <w:rsid w:val="00184269"/>
    <w:rsid w:val="0018431C"/>
    <w:rsid w:val="001843DF"/>
    <w:rsid w:val="0018456E"/>
    <w:rsid w:val="00184618"/>
    <w:rsid w:val="0018466D"/>
    <w:rsid w:val="001847E1"/>
    <w:rsid w:val="00184852"/>
    <w:rsid w:val="00184CC5"/>
    <w:rsid w:val="00184FD5"/>
    <w:rsid w:val="001853B7"/>
    <w:rsid w:val="0018551B"/>
    <w:rsid w:val="00185ABA"/>
    <w:rsid w:val="00185AF9"/>
    <w:rsid w:val="0018612E"/>
    <w:rsid w:val="00186148"/>
    <w:rsid w:val="00186221"/>
    <w:rsid w:val="00186338"/>
    <w:rsid w:val="0018637B"/>
    <w:rsid w:val="00186853"/>
    <w:rsid w:val="001869C3"/>
    <w:rsid w:val="00186B0F"/>
    <w:rsid w:val="00186F33"/>
    <w:rsid w:val="00186F78"/>
    <w:rsid w:val="0018701D"/>
    <w:rsid w:val="001870E2"/>
    <w:rsid w:val="001877BF"/>
    <w:rsid w:val="0018781B"/>
    <w:rsid w:val="001878BC"/>
    <w:rsid w:val="001878C5"/>
    <w:rsid w:val="001879BD"/>
    <w:rsid w:val="00187C83"/>
    <w:rsid w:val="00187C8B"/>
    <w:rsid w:val="00187CB2"/>
    <w:rsid w:val="00187CBE"/>
    <w:rsid w:val="00187DF0"/>
    <w:rsid w:val="00187E27"/>
    <w:rsid w:val="001902BE"/>
    <w:rsid w:val="0019038F"/>
    <w:rsid w:val="001903F7"/>
    <w:rsid w:val="001908C7"/>
    <w:rsid w:val="00190B48"/>
    <w:rsid w:val="00190BEF"/>
    <w:rsid w:val="00190BF8"/>
    <w:rsid w:val="00190D0B"/>
    <w:rsid w:val="001910A2"/>
    <w:rsid w:val="00191361"/>
    <w:rsid w:val="0019139A"/>
    <w:rsid w:val="00191530"/>
    <w:rsid w:val="0019169A"/>
    <w:rsid w:val="001916DB"/>
    <w:rsid w:val="001916EB"/>
    <w:rsid w:val="0019181F"/>
    <w:rsid w:val="001919FA"/>
    <w:rsid w:val="00191A88"/>
    <w:rsid w:val="00191BE9"/>
    <w:rsid w:val="00191F0E"/>
    <w:rsid w:val="00192245"/>
    <w:rsid w:val="00192259"/>
    <w:rsid w:val="00192636"/>
    <w:rsid w:val="00192714"/>
    <w:rsid w:val="00192BA4"/>
    <w:rsid w:val="00192C7B"/>
    <w:rsid w:val="00192DDC"/>
    <w:rsid w:val="00192E62"/>
    <w:rsid w:val="00192E86"/>
    <w:rsid w:val="00193078"/>
    <w:rsid w:val="001931FD"/>
    <w:rsid w:val="001932B0"/>
    <w:rsid w:val="00193314"/>
    <w:rsid w:val="001933F3"/>
    <w:rsid w:val="00193504"/>
    <w:rsid w:val="00193753"/>
    <w:rsid w:val="001937A8"/>
    <w:rsid w:val="001937AD"/>
    <w:rsid w:val="001938BD"/>
    <w:rsid w:val="00193951"/>
    <w:rsid w:val="001939D8"/>
    <w:rsid w:val="00193A1B"/>
    <w:rsid w:val="00193B51"/>
    <w:rsid w:val="00193C63"/>
    <w:rsid w:val="00193DA7"/>
    <w:rsid w:val="00193FCE"/>
    <w:rsid w:val="001940EC"/>
    <w:rsid w:val="001942C0"/>
    <w:rsid w:val="001943A9"/>
    <w:rsid w:val="00194434"/>
    <w:rsid w:val="00194558"/>
    <w:rsid w:val="001949A5"/>
    <w:rsid w:val="00194D45"/>
    <w:rsid w:val="00194E1E"/>
    <w:rsid w:val="00194EC9"/>
    <w:rsid w:val="00194EFC"/>
    <w:rsid w:val="00194FFE"/>
    <w:rsid w:val="0019524A"/>
    <w:rsid w:val="001955E6"/>
    <w:rsid w:val="00195621"/>
    <w:rsid w:val="001956E4"/>
    <w:rsid w:val="001956FC"/>
    <w:rsid w:val="00195775"/>
    <w:rsid w:val="001958CF"/>
    <w:rsid w:val="00195A9F"/>
    <w:rsid w:val="00195D70"/>
    <w:rsid w:val="00195D8E"/>
    <w:rsid w:val="0019614A"/>
    <w:rsid w:val="00196458"/>
    <w:rsid w:val="00196494"/>
    <w:rsid w:val="00196553"/>
    <w:rsid w:val="001965AF"/>
    <w:rsid w:val="00196783"/>
    <w:rsid w:val="00196A1C"/>
    <w:rsid w:val="00196AD8"/>
    <w:rsid w:val="00196B25"/>
    <w:rsid w:val="00197052"/>
    <w:rsid w:val="00197265"/>
    <w:rsid w:val="001972D1"/>
    <w:rsid w:val="00197CFA"/>
    <w:rsid w:val="001A0152"/>
    <w:rsid w:val="001A017C"/>
    <w:rsid w:val="001A027C"/>
    <w:rsid w:val="001A0519"/>
    <w:rsid w:val="001A0603"/>
    <w:rsid w:val="001A0D51"/>
    <w:rsid w:val="001A0DC4"/>
    <w:rsid w:val="001A0DE1"/>
    <w:rsid w:val="001A0ED4"/>
    <w:rsid w:val="001A0F6D"/>
    <w:rsid w:val="001A10AA"/>
    <w:rsid w:val="001A1184"/>
    <w:rsid w:val="001A124F"/>
    <w:rsid w:val="001A1257"/>
    <w:rsid w:val="001A1440"/>
    <w:rsid w:val="001A198E"/>
    <w:rsid w:val="001A1AA1"/>
    <w:rsid w:val="001A1B70"/>
    <w:rsid w:val="001A1D18"/>
    <w:rsid w:val="001A1FA9"/>
    <w:rsid w:val="001A231A"/>
    <w:rsid w:val="001A2380"/>
    <w:rsid w:val="001A24B6"/>
    <w:rsid w:val="001A2661"/>
    <w:rsid w:val="001A290A"/>
    <w:rsid w:val="001A2A97"/>
    <w:rsid w:val="001A2A9F"/>
    <w:rsid w:val="001A2B8D"/>
    <w:rsid w:val="001A2D6F"/>
    <w:rsid w:val="001A2D8E"/>
    <w:rsid w:val="001A2F7D"/>
    <w:rsid w:val="001A3009"/>
    <w:rsid w:val="001A312F"/>
    <w:rsid w:val="001A315B"/>
    <w:rsid w:val="001A33A6"/>
    <w:rsid w:val="001A381C"/>
    <w:rsid w:val="001A3CFD"/>
    <w:rsid w:val="001A3DF2"/>
    <w:rsid w:val="001A3EDE"/>
    <w:rsid w:val="001A3F7B"/>
    <w:rsid w:val="001A40A2"/>
    <w:rsid w:val="001A41B4"/>
    <w:rsid w:val="001A41B6"/>
    <w:rsid w:val="001A4558"/>
    <w:rsid w:val="001A460C"/>
    <w:rsid w:val="001A4923"/>
    <w:rsid w:val="001A4A2E"/>
    <w:rsid w:val="001A4B07"/>
    <w:rsid w:val="001A4B29"/>
    <w:rsid w:val="001A4C52"/>
    <w:rsid w:val="001A4F39"/>
    <w:rsid w:val="001A4F5B"/>
    <w:rsid w:val="001A5118"/>
    <w:rsid w:val="001A57B2"/>
    <w:rsid w:val="001A59E9"/>
    <w:rsid w:val="001A5C74"/>
    <w:rsid w:val="001A5E6C"/>
    <w:rsid w:val="001A5E9E"/>
    <w:rsid w:val="001A5EFA"/>
    <w:rsid w:val="001A60EB"/>
    <w:rsid w:val="001A6153"/>
    <w:rsid w:val="001A66D6"/>
    <w:rsid w:val="001A6726"/>
    <w:rsid w:val="001A679C"/>
    <w:rsid w:val="001A694E"/>
    <w:rsid w:val="001A69A5"/>
    <w:rsid w:val="001A69F3"/>
    <w:rsid w:val="001A6A01"/>
    <w:rsid w:val="001A6A41"/>
    <w:rsid w:val="001A6BDA"/>
    <w:rsid w:val="001A6C6D"/>
    <w:rsid w:val="001A6D39"/>
    <w:rsid w:val="001A6E87"/>
    <w:rsid w:val="001A6ED4"/>
    <w:rsid w:val="001A6F21"/>
    <w:rsid w:val="001A6F4E"/>
    <w:rsid w:val="001A7036"/>
    <w:rsid w:val="001A72DC"/>
    <w:rsid w:val="001A7678"/>
    <w:rsid w:val="001A7C0F"/>
    <w:rsid w:val="001A7D18"/>
    <w:rsid w:val="001A7E7A"/>
    <w:rsid w:val="001A7FD2"/>
    <w:rsid w:val="001B00DC"/>
    <w:rsid w:val="001B01F4"/>
    <w:rsid w:val="001B0623"/>
    <w:rsid w:val="001B078A"/>
    <w:rsid w:val="001B07C6"/>
    <w:rsid w:val="001B085F"/>
    <w:rsid w:val="001B0E7F"/>
    <w:rsid w:val="001B1037"/>
    <w:rsid w:val="001B1192"/>
    <w:rsid w:val="001B1229"/>
    <w:rsid w:val="001B1413"/>
    <w:rsid w:val="001B150C"/>
    <w:rsid w:val="001B1689"/>
    <w:rsid w:val="001B1812"/>
    <w:rsid w:val="001B18D6"/>
    <w:rsid w:val="001B18ED"/>
    <w:rsid w:val="001B1BC8"/>
    <w:rsid w:val="001B1D23"/>
    <w:rsid w:val="001B1E83"/>
    <w:rsid w:val="001B2028"/>
    <w:rsid w:val="001B2638"/>
    <w:rsid w:val="001B287A"/>
    <w:rsid w:val="001B2B0F"/>
    <w:rsid w:val="001B2C93"/>
    <w:rsid w:val="001B2E64"/>
    <w:rsid w:val="001B3032"/>
    <w:rsid w:val="001B326B"/>
    <w:rsid w:val="001B33EC"/>
    <w:rsid w:val="001B3644"/>
    <w:rsid w:val="001B39F9"/>
    <w:rsid w:val="001B3A2A"/>
    <w:rsid w:val="001B3BDA"/>
    <w:rsid w:val="001B3BF2"/>
    <w:rsid w:val="001B3D02"/>
    <w:rsid w:val="001B3D9C"/>
    <w:rsid w:val="001B3E9C"/>
    <w:rsid w:val="001B3E9F"/>
    <w:rsid w:val="001B3F8B"/>
    <w:rsid w:val="001B3FA7"/>
    <w:rsid w:val="001B4122"/>
    <w:rsid w:val="001B4191"/>
    <w:rsid w:val="001B42C2"/>
    <w:rsid w:val="001B43E4"/>
    <w:rsid w:val="001B4620"/>
    <w:rsid w:val="001B46FD"/>
    <w:rsid w:val="001B4812"/>
    <w:rsid w:val="001B4A9D"/>
    <w:rsid w:val="001B4F04"/>
    <w:rsid w:val="001B4FF4"/>
    <w:rsid w:val="001B502E"/>
    <w:rsid w:val="001B55BB"/>
    <w:rsid w:val="001B5684"/>
    <w:rsid w:val="001B5785"/>
    <w:rsid w:val="001B5AB3"/>
    <w:rsid w:val="001B5FBD"/>
    <w:rsid w:val="001B61CF"/>
    <w:rsid w:val="001B625F"/>
    <w:rsid w:val="001B62A8"/>
    <w:rsid w:val="001B645B"/>
    <w:rsid w:val="001B659D"/>
    <w:rsid w:val="001B699D"/>
    <w:rsid w:val="001B6AE8"/>
    <w:rsid w:val="001B6B13"/>
    <w:rsid w:val="001B6EFC"/>
    <w:rsid w:val="001B6F23"/>
    <w:rsid w:val="001B6F72"/>
    <w:rsid w:val="001B6F94"/>
    <w:rsid w:val="001B705A"/>
    <w:rsid w:val="001B7090"/>
    <w:rsid w:val="001B740A"/>
    <w:rsid w:val="001B75ED"/>
    <w:rsid w:val="001B7E89"/>
    <w:rsid w:val="001C00FE"/>
    <w:rsid w:val="001C0211"/>
    <w:rsid w:val="001C0423"/>
    <w:rsid w:val="001C04B1"/>
    <w:rsid w:val="001C091A"/>
    <w:rsid w:val="001C09D9"/>
    <w:rsid w:val="001C0D6D"/>
    <w:rsid w:val="001C0D81"/>
    <w:rsid w:val="001C0FB4"/>
    <w:rsid w:val="001C1482"/>
    <w:rsid w:val="001C167B"/>
    <w:rsid w:val="001C197E"/>
    <w:rsid w:val="001C19AA"/>
    <w:rsid w:val="001C19FF"/>
    <w:rsid w:val="001C1AB6"/>
    <w:rsid w:val="001C1E76"/>
    <w:rsid w:val="001C1EA7"/>
    <w:rsid w:val="001C1FF6"/>
    <w:rsid w:val="001C2145"/>
    <w:rsid w:val="001C214D"/>
    <w:rsid w:val="001C23B6"/>
    <w:rsid w:val="001C2475"/>
    <w:rsid w:val="001C26C0"/>
    <w:rsid w:val="001C2918"/>
    <w:rsid w:val="001C29A8"/>
    <w:rsid w:val="001C2A08"/>
    <w:rsid w:val="001C2A9B"/>
    <w:rsid w:val="001C2B0B"/>
    <w:rsid w:val="001C2BFF"/>
    <w:rsid w:val="001C2C77"/>
    <w:rsid w:val="001C2F48"/>
    <w:rsid w:val="001C31F7"/>
    <w:rsid w:val="001C3324"/>
    <w:rsid w:val="001C3378"/>
    <w:rsid w:val="001C36D2"/>
    <w:rsid w:val="001C37BA"/>
    <w:rsid w:val="001C385D"/>
    <w:rsid w:val="001C3DA6"/>
    <w:rsid w:val="001C3FD9"/>
    <w:rsid w:val="001C4166"/>
    <w:rsid w:val="001C428A"/>
    <w:rsid w:val="001C4407"/>
    <w:rsid w:val="001C46A1"/>
    <w:rsid w:val="001C4786"/>
    <w:rsid w:val="001C47B1"/>
    <w:rsid w:val="001C4902"/>
    <w:rsid w:val="001C4AC2"/>
    <w:rsid w:val="001C4BDD"/>
    <w:rsid w:val="001C4C9F"/>
    <w:rsid w:val="001C4DFA"/>
    <w:rsid w:val="001C4EF9"/>
    <w:rsid w:val="001C50CA"/>
    <w:rsid w:val="001C5502"/>
    <w:rsid w:val="001C56F3"/>
    <w:rsid w:val="001C575A"/>
    <w:rsid w:val="001C5882"/>
    <w:rsid w:val="001C5974"/>
    <w:rsid w:val="001C59F6"/>
    <w:rsid w:val="001C5A97"/>
    <w:rsid w:val="001C5D2F"/>
    <w:rsid w:val="001C5E03"/>
    <w:rsid w:val="001C5F62"/>
    <w:rsid w:val="001C5F9A"/>
    <w:rsid w:val="001C607B"/>
    <w:rsid w:val="001C6112"/>
    <w:rsid w:val="001C612D"/>
    <w:rsid w:val="001C670F"/>
    <w:rsid w:val="001C6793"/>
    <w:rsid w:val="001C68D4"/>
    <w:rsid w:val="001C6A18"/>
    <w:rsid w:val="001C6A82"/>
    <w:rsid w:val="001C6B1D"/>
    <w:rsid w:val="001C6C2B"/>
    <w:rsid w:val="001C6C3A"/>
    <w:rsid w:val="001C6C74"/>
    <w:rsid w:val="001C6CD9"/>
    <w:rsid w:val="001C706F"/>
    <w:rsid w:val="001C72DB"/>
    <w:rsid w:val="001C7479"/>
    <w:rsid w:val="001C7742"/>
    <w:rsid w:val="001C7B47"/>
    <w:rsid w:val="001C7D70"/>
    <w:rsid w:val="001C7FD6"/>
    <w:rsid w:val="001D0153"/>
    <w:rsid w:val="001D01A3"/>
    <w:rsid w:val="001D02C7"/>
    <w:rsid w:val="001D04F2"/>
    <w:rsid w:val="001D0920"/>
    <w:rsid w:val="001D0A3C"/>
    <w:rsid w:val="001D0B96"/>
    <w:rsid w:val="001D0D0F"/>
    <w:rsid w:val="001D0D57"/>
    <w:rsid w:val="001D10FF"/>
    <w:rsid w:val="001D1173"/>
    <w:rsid w:val="001D1295"/>
    <w:rsid w:val="001D1820"/>
    <w:rsid w:val="001D1870"/>
    <w:rsid w:val="001D18A8"/>
    <w:rsid w:val="001D18EF"/>
    <w:rsid w:val="001D1AA1"/>
    <w:rsid w:val="001D1E64"/>
    <w:rsid w:val="001D2111"/>
    <w:rsid w:val="001D2215"/>
    <w:rsid w:val="001D22C5"/>
    <w:rsid w:val="001D2333"/>
    <w:rsid w:val="001D2374"/>
    <w:rsid w:val="001D237A"/>
    <w:rsid w:val="001D243C"/>
    <w:rsid w:val="001D2514"/>
    <w:rsid w:val="001D26DF"/>
    <w:rsid w:val="001D2700"/>
    <w:rsid w:val="001D299F"/>
    <w:rsid w:val="001D2B3D"/>
    <w:rsid w:val="001D2B7A"/>
    <w:rsid w:val="001D2B9D"/>
    <w:rsid w:val="001D2DDB"/>
    <w:rsid w:val="001D2FA5"/>
    <w:rsid w:val="001D2FAA"/>
    <w:rsid w:val="001D3109"/>
    <w:rsid w:val="001D331E"/>
    <w:rsid w:val="001D3419"/>
    <w:rsid w:val="001D3527"/>
    <w:rsid w:val="001D354F"/>
    <w:rsid w:val="001D389A"/>
    <w:rsid w:val="001D38BE"/>
    <w:rsid w:val="001D39D8"/>
    <w:rsid w:val="001D3A1A"/>
    <w:rsid w:val="001D3D58"/>
    <w:rsid w:val="001D4025"/>
    <w:rsid w:val="001D440A"/>
    <w:rsid w:val="001D45C2"/>
    <w:rsid w:val="001D45CD"/>
    <w:rsid w:val="001D469E"/>
    <w:rsid w:val="001D471C"/>
    <w:rsid w:val="001D4733"/>
    <w:rsid w:val="001D479A"/>
    <w:rsid w:val="001D48B8"/>
    <w:rsid w:val="001D48FD"/>
    <w:rsid w:val="001D49BB"/>
    <w:rsid w:val="001D4AE7"/>
    <w:rsid w:val="001D4B5D"/>
    <w:rsid w:val="001D4BEE"/>
    <w:rsid w:val="001D4D42"/>
    <w:rsid w:val="001D5076"/>
    <w:rsid w:val="001D52CF"/>
    <w:rsid w:val="001D5468"/>
    <w:rsid w:val="001D556B"/>
    <w:rsid w:val="001D5885"/>
    <w:rsid w:val="001D5949"/>
    <w:rsid w:val="001D5B7E"/>
    <w:rsid w:val="001D5CC1"/>
    <w:rsid w:val="001D5D55"/>
    <w:rsid w:val="001D6405"/>
    <w:rsid w:val="001D6646"/>
    <w:rsid w:val="001D6D0C"/>
    <w:rsid w:val="001D6D9B"/>
    <w:rsid w:val="001D6DC0"/>
    <w:rsid w:val="001D6DF7"/>
    <w:rsid w:val="001D6F74"/>
    <w:rsid w:val="001D716F"/>
    <w:rsid w:val="001D72B5"/>
    <w:rsid w:val="001D7396"/>
    <w:rsid w:val="001D742E"/>
    <w:rsid w:val="001D7AAB"/>
    <w:rsid w:val="001D7B27"/>
    <w:rsid w:val="001E0103"/>
    <w:rsid w:val="001E0BA3"/>
    <w:rsid w:val="001E10D5"/>
    <w:rsid w:val="001E12D2"/>
    <w:rsid w:val="001E13DC"/>
    <w:rsid w:val="001E189E"/>
    <w:rsid w:val="001E1978"/>
    <w:rsid w:val="001E1A69"/>
    <w:rsid w:val="001E1B64"/>
    <w:rsid w:val="001E2168"/>
    <w:rsid w:val="001E21E7"/>
    <w:rsid w:val="001E22B4"/>
    <w:rsid w:val="001E240F"/>
    <w:rsid w:val="001E26EF"/>
    <w:rsid w:val="001E2708"/>
    <w:rsid w:val="001E27F6"/>
    <w:rsid w:val="001E2998"/>
    <w:rsid w:val="001E29B4"/>
    <w:rsid w:val="001E2C4D"/>
    <w:rsid w:val="001E2D62"/>
    <w:rsid w:val="001E304F"/>
    <w:rsid w:val="001E3075"/>
    <w:rsid w:val="001E3210"/>
    <w:rsid w:val="001E333B"/>
    <w:rsid w:val="001E346E"/>
    <w:rsid w:val="001E3A7A"/>
    <w:rsid w:val="001E3AC3"/>
    <w:rsid w:val="001E3D23"/>
    <w:rsid w:val="001E3FD2"/>
    <w:rsid w:val="001E4175"/>
    <w:rsid w:val="001E43ED"/>
    <w:rsid w:val="001E44E9"/>
    <w:rsid w:val="001E47B8"/>
    <w:rsid w:val="001E497B"/>
    <w:rsid w:val="001E4AA1"/>
    <w:rsid w:val="001E4E72"/>
    <w:rsid w:val="001E5068"/>
    <w:rsid w:val="001E5184"/>
    <w:rsid w:val="001E5294"/>
    <w:rsid w:val="001E5380"/>
    <w:rsid w:val="001E5556"/>
    <w:rsid w:val="001E5558"/>
    <w:rsid w:val="001E5697"/>
    <w:rsid w:val="001E584B"/>
    <w:rsid w:val="001E5AB2"/>
    <w:rsid w:val="001E5D64"/>
    <w:rsid w:val="001E604A"/>
    <w:rsid w:val="001E6170"/>
    <w:rsid w:val="001E67D3"/>
    <w:rsid w:val="001E6972"/>
    <w:rsid w:val="001E697A"/>
    <w:rsid w:val="001E69B8"/>
    <w:rsid w:val="001E6CA8"/>
    <w:rsid w:val="001E6E94"/>
    <w:rsid w:val="001E6F0B"/>
    <w:rsid w:val="001E7236"/>
    <w:rsid w:val="001E7291"/>
    <w:rsid w:val="001E7333"/>
    <w:rsid w:val="001E753B"/>
    <w:rsid w:val="001E770B"/>
    <w:rsid w:val="001E7848"/>
    <w:rsid w:val="001E7A8D"/>
    <w:rsid w:val="001E7AF7"/>
    <w:rsid w:val="001E7C02"/>
    <w:rsid w:val="001E7CF9"/>
    <w:rsid w:val="001F0204"/>
    <w:rsid w:val="001F0761"/>
    <w:rsid w:val="001F0A2C"/>
    <w:rsid w:val="001F0AA2"/>
    <w:rsid w:val="001F1263"/>
    <w:rsid w:val="001F143E"/>
    <w:rsid w:val="001F1609"/>
    <w:rsid w:val="001F1662"/>
    <w:rsid w:val="001F1858"/>
    <w:rsid w:val="001F1A89"/>
    <w:rsid w:val="001F1AD5"/>
    <w:rsid w:val="001F1B92"/>
    <w:rsid w:val="001F1DAF"/>
    <w:rsid w:val="001F1E86"/>
    <w:rsid w:val="001F1F4A"/>
    <w:rsid w:val="001F1FAC"/>
    <w:rsid w:val="001F20F9"/>
    <w:rsid w:val="001F215C"/>
    <w:rsid w:val="001F2518"/>
    <w:rsid w:val="001F2570"/>
    <w:rsid w:val="001F274A"/>
    <w:rsid w:val="001F2BAF"/>
    <w:rsid w:val="001F2D7E"/>
    <w:rsid w:val="001F2FB1"/>
    <w:rsid w:val="001F3067"/>
    <w:rsid w:val="001F332F"/>
    <w:rsid w:val="001F3562"/>
    <w:rsid w:val="001F36FB"/>
    <w:rsid w:val="001F3A79"/>
    <w:rsid w:val="001F3C1A"/>
    <w:rsid w:val="001F3CC0"/>
    <w:rsid w:val="001F3EEC"/>
    <w:rsid w:val="001F4098"/>
    <w:rsid w:val="001F40BE"/>
    <w:rsid w:val="001F4456"/>
    <w:rsid w:val="001F44A4"/>
    <w:rsid w:val="001F45A9"/>
    <w:rsid w:val="001F4659"/>
    <w:rsid w:val="001F46C8"/>
    <w:rsid w:val="001F4896"/>
    <w:rsid w:val="001F4897"/>
    <w:rsid w:val="001F4913"/>
    <w:rsid w:val="001F4919"/>
    <w:rsid w:val="001F4B41"/>
    <w:rsid w:val="001F4D94"/>
    <w:rsid w:val="001F4F2D"/>
    <w:rsid w:val="001F510A"/>
    <w:rsid w:val="001F57F6"/>
    <w:rsid w:val="001F58B9"/>
    <w:rsid w:val="001F5BCF"/>
    <w:rsid w:val="001F608C"/>
    <w:rsid w:val="001F6604"/>
    <w:rsid w:val="001F6813"/>
    <w:rsid w:val="001F6952"/>
    <w:rsid w:val="001F6E92"/>
    <w:rsid w:val="001F6F83"/>
    <w:rsid w:val="001F70A1"/>
    <w:rsid w:val="001F70CE"/>
    <w:rsid w:val="001F7195"/>
    <w:rsid w:val="001F77A9"/>
    <w:rsid w:val="001F7909"/>
    <w:rsid w:val="001F7B4B"/>
    <w:rsid w:val="001F7B94"/>
    <w:rsid w:val="001F7DDE"/>
    <w:rsid w:val="00200196"/>
    <w:rsid w:val="00200416"/>
    <w:rsid w:val="002004E8"/>
    <w:rsid w:val="00200725"/>
    <w:rsid w:val="0020082B"/>
    <w:rsid w:val="00200C00"/>
    <w:rsid w:val="00200D51"/>
    <w:rsid w:val="00200DD5"/>
    <w:rsid w:val="00201052"/>
    <w:rsid w:val="002010BB"/>
    <w:rsid w:val="0020114D"/>
    <w:rsid w:val="00201211"/>
    <w:rsid w:val="002012E8"/>
    <w:rsid w:val="002013BA"/>
    <w:rsid w:val="00201531"/>
    <w:rsid w:val="00201807"/>
    <w:rsid w:val="00201934"/>
    <w:rsid w:val="002019A2"/>
    <w:rsid w:val="00201A64"/>
    <w:rsid w:val="00201F79"/>
    <w:rsid w:val="00202176"/>
    <w:rsid w:val="002023B7"/>
    <w:rsid w:val="00202819"/>
    <w:rsid w:val="00202A41"/>
    <w:rsid w:val="00202BDF"/>
    <w:rsid w:val="00202C7B"/>
    <w:rsid w:val="00202CC9"/>
    <w:rsid w:val="00202F42"/>
    <w:rsid w:val="0020331B"/>
    <w:rsid w:val="00203409"/>
    <w:rsid w:val="002034AF"/>
    <w:rsid w:val="00203A2E"/>
    <w:rsid w:val="00203F0A"/>
    <w:rsid w:val="00203F1C"/>
    <w:rsid w:val="0020402D"/>
    <w:rsid w:val="002040B5"/>
    <w:rsid w:val="002044B2"/>
    <w:rsid w:val="002045E2"/>
    <w:rsid w:val="002048CF"/>
    <w:rsid w:val="002049BE"/>
    <w:rsid w:val="00204AB8"/>
    <w:rsid w:val="00204BA4"/>
    <w:rsid w:val="00204C4B"/>
    <w:rsid w:val="00204D47"/>
    <w:rsid w:val="00205006"/>
    <w:rsid w:val="002051D4"/>
    <w:rsid w:val="0020524F"/>
    <w:rsid w:val="00205330"/>
    <w:rsid w:val="00205478"/>
    <w:rsid w:val="0020568A"/>
    <w:rsid w:val="00205727"/>
    <w:rsid w:val="002058BA"/>
    <w:rsid w:val="00205B55"/>
    <w:rsid w:val="00205DA4"/>
    <w:rsid w:val="00206104"/>
    <w:rsid w:val="002062BA"/>
    <w:rsid w:val="002062CF"/>
    <w:rsid w:val="00206583"/>
    <w:rsid w:val="00206632"/>
    <w:rsid w:val="0020678F"/>
    <w:rsid w:val="00206945"/>
    <w:rsid w:val="00206995"/>
    <w:rsid w:val="00206A20"/>
    <w:rsid w:val="00206D67"/>
    <w:rsid w:val="00206D8A"/>
    <w:rsid w:val="00206D95"/>
    <w:rsid w:val="00206F5D"/>
    <w:rsid w:val="00207492"/>
    <w:rsid w:val="0020760B"/>
    <w:rsid w:val="00207687"/>
    <w:rsid w:val="002078DB"/>
    <w:rsid w:val="00207D03"/>
    <w:rsid w:val="00207DC0"/>
    <w:rsid w:val="00207DEB"/>
    <w:rsid w:val="002106E6"/>
    <w:rsid w:val="002108A4"/>
    <w:rsid w:val="002109A4"/>
    <w:rsid w:val="00210E73"/>
    <w:rsid w:val="00210EA5"/>
    <w:rsid w:val="00210FF9"/>
    <w:rsid w:val="00211106"/>
    <w:rsid w:val="0021120D"/>
    <w:rsid w:val="00211327"/>
    <w:rsid w:val="0021193E"/>
    <w:rsid w:val="00211AFA"/>
    <w:rsid w:val="00211B27"/>
    <w:rsid w:val="00211B88"/>
    <w:rsid w:val="00211BAF"/>
    <w:rsid w:val="00211BF6"/>
    <w:rsid w:val="00211CD2"/>
    <w:rsid w:val="00211EE0"/>
    <w:rsid w:val="00212106"/>
    <w:rsid w:val="00212215"/>
    <w:rsid w:val="002124FD"/>
    <w:rsid w:val="0021260C"/>
    <w:rsid w:val="0021314B"/>
    <w:rsid w:val="002132A3"/>
    <w:rsid w:val="00213BEF"/>
    <w:rsid w:val="00213C29"/>
    <w:rsid w:val="00213D6F"/>
    <w:rsid w:val="00213E2F"/>
    <w:rsid w:val="0021401C"/>
    <w:rsid w:val="002140E4"/>
    <w:rsid w:val="002140EC"/>
    <w:rsid w:val="002143F9"/>
    <w:rsid w:val="0021444F"/>
    <w:rsid w:val="00214474"/>
    <w:rsid w:val="0021455D"/>
    <w:rsid w:val="00214A80"/>
    <w:rsid w:val="00214CE5"/>
    <w:rsid w:val="00214F90"/>
    <w:rsid w:val="0021521B"/>
    <w:rsid w:val="0021541B"/>
    <w:rsid w:val="002154FA"/>
    <w:rsid w:val="00215BCA"/>
    <w:rsid w:val="00215C83"/>
    <w:rsid w:val="00215C8D"/>
    <w:rsid w:val="00215E90"/>
    <w:rsid w:val="00216031"/>
    <w:rsid w:val="002160B8"/>
    <w:rsid w:val="00216168"/>
    <w:rsid w:val="00216255"/>
    <w:rsid w:val="00216383"/>
    <w:rsid w:val="002166B2"/>
    <w:rsid w:val="00216741"/>
    <w:rsid w:val="00216ACE"/>
    <w:rsid w:val="00216B23"/>
    <w:rsid w:val="00216EF6"/>
    <w:rsid w:val="002170A1"/>
    <w:rsid w:val="0021712C"/>
    <w:rsid w:val="00217778"/>
    <w:rsid w:val="00217914"/>
    <w:rsid w:val="002179CE"/>
    <w:rsid w:val="002179F8"/>
    <w:rsid w:val="00217AC5"/>
    <w:rsid w:val="00217B0E"/>
    <w:rsid w:val="00220393"/>
    <w:rsid w:val="00220A89"/>
    <w:rsid w:val="00220E82"/>
    <w:rsid w:val="00220FCD"/>
    <w:rsid w:val="00221015"/>
    <w:rsid w:val="0022134F"/>
    <w:rsid w:val="002213D0"/>
    <w:rsid w:val="002217CF"/>
    <w:rsid w:val="00221C54"/>
    <w:rsid w:val="00221E0C"/>
    <w:rsid w:val="00221E7B"/>
    <w:rsid w:val="00221E93"/>
    <w:rsid w:val="00221F06"/>
    <w:rsid w:val="002226ED"/>
    <w:rsid w:val="00222F02"/>
    <w:rsid w:val="00222FB3"/>
    <w:rsid w:val="00223322"/>
    <w:rsid w:val="0022365C"/>
    <w:rsid w:val="002237C1"/>
    <w:rsid w:val="00223811"/>
    <w:rsid w:val="0022392A"/>
    <w:rsid w:val="002240D0"/>
    <w:rsid w:val="00224A0F"/>
    <w:rsid w:val="00224A34"/>
    <w:rsid w:val="00224B12"/>
    <w:rsid w:val="00224BC9"/>
    <w:rsid w:val="0022502E"/>
    <w:rsid w:val="00225114"/>
    <w:rsid w:val="0022552E"/>
    <w:rsid w:val="00225693"/>
    <w:rsid w:val="00225C06"/>
    <w:rsid w:val="00225D79"/>
    <w:rsid w:val="0022610E"/>
    <w:rsid w:val="002267D8"/>
    <w:rsid w:val="002267D9"/>
    <w:rsid w:val="00226B3F"/>
    <w:rsid w:val="00226C1E"/>
    <w:rsid w:val="00226CD8"/>
    <w:rsid w:val="00226D87"/>
    <w:rsid w:val="00226FE4"/>
    <w:rsid w:val="00227057"/>
    <w:rsid w:val="00227169"/>
    <w:rsid w:val="00227226"/>
    <w:rsid w:val="002272B2"/>
    <w:rsid w:val="002272C8"/>
    <w:rsid w:val="00227870"/>
    <w:rsid w:val="0022792F"/>
    <w:rsid w:val="00227AA2"/>
    <w:rsid w:val="00227ABE"/>
    <w:rsid w:val="00227BA7"/>
    <w:rsid w:val="00227CC2"/>
    <w:rsid w:val="00230283"/>
    <w:rsid w:val="002302D0"/>
    <w:rsid w:val="002302D1"/>
    <w:rsid w:val="0023034A"/>
    <w:rsid w:val="002309E8"/>
    <w:rsid w:val="00230B81"/>
    <w:rsid w:val="00230C2D"/>
    <w:rsid w:val="002313AE"/>
    <w:rsid w:val="002313C0"/>
    <w:rsid w:val="0023141F"/>
    <w:rsid w:val="002314BA"/>
    <w:rsid w:val="002316D1"/>
    <w:rsid w:val="00231772"/>
    <w:rsid w:val="00231D8A"/>
    <w:rsid w:val="00231E5A"/>
    <w:rsid w:val="00231EA9"/>
    <w:rsid w:val="00231F42"/>
    <w:rsid w:val="002325EF"/>
    <w:rsid w:val="00232606"/>
    <w:rsid w:val="00232638"/>
    <w:rsid w:val="00232826"/>
    <w:rsid w:val="002328A4"/>
    <w:rsid w:val="00232F62"/>
    <w:rsid w:val="0023309F"/>
    <w:rsid w:val="002330C8"/>
    <w:rsid w:val="002332BA"/>
    <w:rsid w:val="00233367"/>
    <w:rsid w:val="00233411"/>
    <w:rsid w:val="002334E4"/>
    <w:rsid w:val="00233501"/>
    <w:rsid w:val="00233568"/>
    <w:rsid w:val="00233577"/>
    <w:rsid w:val="0023375C"/>
    <w:rsid w:val="002337E2"/>
    <w:rsid w:val="0023396D"/>
    <w:rsid w:val="00233A85"/>
    <w:rsid w:val="00233D06"/>
    <w:rsid w:val="00233EA0"/>
    <w:rsid w:val="0023413D"/>
    <w:rsid w:val="00234198"/>
    <w:rsid w:val="00234332"/>
    <w:rsid w:val="0023434C"/>
    <w:rsid w:val="0023437A"/>
    <w:rsid w:val="0023475F"/>
    <w:rsid w:val="0023480C"/>
    <w:rsid w:val="002348F4"/>
    <w:rsid w:val="0023497A"/>
    <w:rsid w:val="00234C0F"/>
    <w:rsid w:val="00234E48"/>
    <w:rsid w:val="00234E9C"/>
    <w:rsid w:val="00234F6F"/>
    <w:rsid w:val="00234FDE"/>
    <w:rsid w:val="00235182"/>
    <w:rsid w:val="00235667"/>
    <w:rsid w:val="00235834"/>
    <w:rsid w:val="00235C61"/>
    <w:rsid w:val="00235DB9"/>
    <w:rsid w:val="00235DD7"/>
    <w:rsid w:val="00235F3F"/>
    <w:rsid w:val="00236227"/>
    <w:rsid w:val="00236450"/>
    <w:rsid w:val="002365FF"/>
    <w:rsid w:val="0023671C"/>
    <w:rsid w:val="002368B6"/>
    <w:rsid w:val="00236B96"/>
    <w:rsid w:val="00236BD0"/>
    <w:rsid w:val="00236F91"/>
    <w:rsid w:val="002370E9"/>
    <w:rsid w:val="002374A3"/>
    <w:rsid w:val="00237532"/>
    <w:rsid w:val="002375D5"/>
    <w:rsid w:val="0023787C"/>
    <w:rsid w:val="00237A52"/>
    <w:rsid w:val="00237B32"/>
    <w:rsid w:val="00237E26"/>
    <w:rsid w:val="00237FB3"/>
    <w:rsid w:val="00240033"/>
    <w:rsid w:val="0024010E"/>
    <w:rsid w:val="00240219"/>
    <w:rsid w:val="0024024C"/>
    <w:rsid w:val="00240458"/>
    <w:rsid w:val="00240529"/>
    <w:rsid w:val="00240574"/>
    <w:rsid w:val="00240B12"/>
    <w:rsid w:val="00240B42"/>
    <w:rsid w:val="00240C41"/>
    <w:rsid w:val="00241265"/>
    <w:rsid w:val="002415A3"/>
    <w:rsid w:val="00241840"/>
    <w:rsid w:val="00241CD9"/>
    <w:rsid w:val="0024264D"/>
    <w:rsid w:val="002427EC"/>
    <w:rsid w:val="00242821"/>
    <w:rsid w:val="0024287D"/>
    <w:rsid w:val="002429A0"/>
    <w:rsid w:val="00242BE1"/>
    <w:rsid w:val="00242BEE"/>
    <w:rsid w:val="00242F43"/>
    <w:rsid w:val="00242F85"/>
    <w:rsid w:val="0024300A"/>
    <w:rsid w:val="00243080"/>
    <w:rsid w:val="0024311C"/>
    <w:rsid w:val="002433A5"/>
    <w:rsid w:val="002434E1"/>
    <w:rsid w:val="00243754"/>
    <w:rsid w:val="00243C20"/>
    <w:rsid w:val="00243D90"/>
    <w:rsid w:val="00243F25"/>
    <w:rsid w:val="002440EC"/>
    <w:rsid w:val="002442C0"/>
    <w:rsid w:val="00244420"/>
    <w:rsid w:val="00244520"/>
    <w:rsid w:val="002445B7"/>
    <w:rsid w:val="00244622"/>
    <w:rsid w:val="00244694"/>
    <w:rsid w:val="002446AF"/>
    <w:rsid w:val="0024481B"/>
    <w:rsid w:val="00244A28"/>
    <w:rsid w:val="00244E2A"/>
    <w:rsid w:val="0024504D"/>
    <w:rsid w:val="002451CC"/>
    <w:rsid w:val="002453C8"/>
    <w:rsid w:val="00245539"/>
    <w:rsid w:val="0024557A"/>
    <w:rsid w:val="002458B3"/>
    <w:rsid w:val="00245A87"/>
    <w:rsid w:val="00245F2D"/>
    <w:rsid w:val="00245F40"/>
    <w:rsid w:val="00245F90"/>
    <w:rsid w:val="00246114"/>
    <w:rsid w:val="0024620C"/>
    <w:rsid w:val="00246323"/>
    <w:rsid w:val="00246453"/>
    <w:rsid w:val="0024656E"/>
    <w:rsid w:val="00246ADE"/>
    <w:rsid w:val="00246BBA"/>
    <w:rsid w:val="00246BD4"/>
    <w:rsid w:val="00246BFA"/>
    <w:rsid w:val="00246C11"/>
    <w:rsid w:val="00246C14"/>
    <w:rsid w:val="00246FB0"/>
    <w:rsid w:val="0024737A"/>
    <w:rsid w:val="00247795"/>
    <w:rsid w:val="002479E1"/>
    <w:rsid w:val="00247CDF"/>
    <w:rsid w:val="00247EF4"/>
    <w:rsid w:val="00247F8B"/>
    <w:rsid w:val="00250029"/>
    <w:rsid w:val="00250077"/>
    <w:rsid w:val="00250213"/>
    <w:rsid w:val="002502A0"/>
    <w:rsid w:val="00250473"/>
    <w:rsid w:val="00250491"/>
    <w:rsid w:val="002507B6"/>
    <w:rsid w:val="002508C1"/>
    <w:rsid w:val="00250991"/>
    <w:rsid w:val="00250E87"/>
    <w:rsid w:val="00250F60"/>
    <w:rsid w:val="00251171"/>
    <w:rsid w:val="00251253"/>
    <w:rsid w:val="00251299"/>
    <w:rsid w:val="002515D7"/>
    <w:rsid w:val="0025198C"/>
    <w:rsid w:val="0025202F"/>
    <w:rsid w:val="002524B9"/>
    <w:rsid w:val="002525DE"/>
    <w:rsid w:val="00252720"/>
    <w:rsid w:val="002527FA"/>
    <w:rsid w:val="00252833"/>
    <w:rsid w:val="00252A75"/>
    <w:rsid w:val="00252C7D"/>
    <w:rsid w:val="00252D89"/>
    <w:rsid w:val="00252EB0"/>
    <w:rsid w:val="002530CA"/>
    <w:rsid w:val="002532AF"/>
    <w:rsid w:val="0025340B"/>
    <w:rsid w:val="0025350E"/>
    <w:rsid w:val="00253901"/>
    <w:rsid w:val="00253EB4"/>
    <w:rsid w:val="00253FC8"/>
    <w:rsid w:val="00254289"/>
    <w:rsid w:val="00254404"/>
    <w:rsid w:val="002546D5"/>
    <w:rsid w:val="00254942"/>
    <w:rsid w:val="002549C2"/>
    <w:rsid w:val="00254AF8"/>
    <w:rsid w:val="00254D5C"/>
    <w:rsid w:val="002551AB"/>
    <w:rsid w:val="0025589E"/>
    <w:rsid w:val="0025594A"/>
    <w:rsid w:val="00255BAE"/>
    <w:rsid w:val="00255DF6"/>
    <w:rsid w:val="00255F31"/>
    <w:rsid w:val="00255FCB"/>
    <w:rsid w:val="00256429"/>
    <w:rsid w:val="002564DD"/>
    <w:rsid w:val="00256625"/>
    <w:rsid w:val="002568C4"/>
    <w:rsid w:val="00256AE2"/>
    <w:rsid w:val="00256C6C"/>
    <w:rsid w:val="00256E2A"/>
    <w:rsid w:val="00256EBD"/>
    <w:rsid w:val="002571FE"/>
    <w:rsid w:val="00257373"/>
    <w:rsid w:val="0025738B"/>
    <w:rsid w:val="0025746A"/>
    <w:rsid w:val="002578AE"/>
    <w:rsid w:val="00257A12"/>
    <w:rsid w:val="00257BBB"/>
    <w:rsid w:val="00257C00"/>
    <w:rsid w:val="00257FFD"/>
    <w:rsid w:val="002600F5"/>
    <w:rsid w:val="002602A4"/>
    <w:rsid w:val="002606DC"/>
    <w:rsid w:val="0026078D"/>
    <w:rsid w:val="00260F2D"/>
    <w:rsid w:val="00260FD1"/>
    <w:rsid w:val="002612B7"/>
    <w:rsid w:val="0026130A"/>
    <w:rsid w:val="00261380"/>
    <w:rsid w:val="002619A8"/>
    <w:rsid w:val="00261DF4"/>
    <w:rsid w:val="00262138"/>
    <w:rsid w:val="00262346"/>
    <w:rsid w:val="0026242D"/>
    <w:rsid w:val="002624EE"/>
    <w:rsid w:val="002628AE"/>
    <w:rsid w:val="00262AC6"/>
    <w:rsid w:val="00262AE5"/>
    <w:rsid w:val="00262C0B"/>
    <w:rsid w:val="00262CDC"/>
    <w:rsid w:val="00262F91"/>
    <w:rsid w:val="00263028"/>
    <w:rsid w:val="002632AF"/>
    <w:rsid w:val="002633C6"/>
    <w:rsid w:val="0026368E"/>
    <w:rsid w:val="002637EC"/>
    <w:rsid w:val="0026383E"/>
    <w:rsid w:val="002638EA"/>
    <w:rsid w:val="00263ABB"/>
    <w:rsid w:val="00263B74"/>
    <w:rsid w:val="00263FC1"/>
    <w:rsid w:val="002641F4"/>
    <w:rsid w:val="002648A5"/>
    <w:rsid w:val="00264934"/>
    <w:rsid w:val="00264999"/>
    <w:rsid w:val="0026499E"/>
    <w:rsid w:val="00264BAB"/>
    <w:rsid w:val="00264DF5"/>
    <w:rsid w:val="00264E02"/>
    <w:rsid w:val="00264FC1"/>
    <w:rsid w:val="00265069"/>
    <w:rsid w:val="00265260"/>
    <w:rsid w:val="002654F1"/>
    <w:rsid w:val="002657B4"/>
    <w:rsid w:val="00265A25"/>
    <w:rsid w:val="00265B14"/>
    <w:rsid w:val="00265C03"/>
    <w:rsid w:val="00265F0E"/>
    <w:rsid w:val="00265FBB"/>
    <w:rsid w:val="002661C9"/>
    <w:rsid w:val="00266342"/>
    <w:rsid w:val="0026650C"/>
    <w:rsid w:val="0026688B"/>
    <w:rsid w:val="00266979"/>
    <w:rsid w:val="00266991"/>
    <w:rsid w:val="002669CB"/>
    <w:rsid w:val="00266B4A"/>
    <w:rsid w:val="00266CA5"/>
    <w:rsid w:val="00267096"/>
    <w:rsid w:val="00267422"/>
    <w:rsid w:val="00267603"/>
    <w:rsid w:val="002677E8"/>
    <w:rsid w:val="00267838"/>
    <w:rsid w:val="002679F2"/>
    <w:rsid w:val="00267A90"/>
    <w:rsid w:val="00267BFD"/>
    <w:rsid w:val="00267C78"/>
    <w:rsid w:val="00267E35"/>
    <w:rsid w:val="002700F5"/>
    <w:rsid w:val="002701B5"/>
    <w:rsid w:val="0027036E"/>
    <w:rsid w:val="0027047B"/>
    <w:rsid w:val="002707E4"/>
    <w:rsid w:val="00270901"/>
    <w:rsid w:val="00270951"/>
    <w:rsid w:val="00270BFF"/>
    <w:rsid w:val="0027116D"/>
    <w:rsid w:val="002713B7"/>
    <w:rsid w:val="0027165F"/>
    <w:rsid w:val="002716B6"/>
    <w:rsid w:val="002716EB"/>
    <w:rsid w:val="002717CA"/>
    <w:rsid w:val="00271944"/>
    <w:rsid w:val="00271AEA"/>
    <w:rsid w:val="00271BB5"/>
    <w:rsid w:val="00271BCB"/>
    <w:rsid w:val="00271BCE"/>
    <w:rsid w:val="00271D37"/>
    <w:rsid w:val="00271D3D"/>
    <w:rsid w:val="0027213A"/>
    <w:rsid w:val="00272379"/>
    <w:rsid w:val="002723A5"/>
    <w:rsid w:val="00272657"/>
    <w:rsid w:val="002726C5"/>
    <w:rsid w:val="00272DD1"/>
    <w:rsid w:val="00272EF3"/>
    <w:rsid w:val="0027306E"/>
    <w:rsid w:val="00273170"/>
    <w:rsid w:val="002731DA"/>
    <w:rsid w:val="00273343"/>
    <w:rsid w:val="0027336B"/>
    <w:rsid w:val="00273460"/>
    <w:rsid w:val="0027377C"/>
    <w:rsid w:val="00273898"/>
    <w:rsid w:val="00273943"/>
    <w:rsid w:val="00273AF9"/>
    <w:rsid w:val="00273BD4"/>
    <w:rsid w:val="00273C03"/>
    <w:rsid w:val="002742AD"/>
    <w:rsid w:val="002744BB"/>
    <w:rsid w:val="00274645"/>
    <w:rsid w:val="00274666"/>
    <w:rsid w:val="002747D0"/>
    <w:rsid w:val="00274813"/>
    <w:rsid w:val="0027490E"/>
    <w:rsid w:val="00274A64"/>
    <w:rsid w:val="00274AC9"/>
    <w:rsid w:val="00274BD7"/>
    <w:rsid w:val="00274DF6"/>
    <w:rsid w:val="00274EB6"/>
    <w:rsid w:val="0027523E"/>
    <w:rsid w:val="0027530A"/>
    <w:rsid w:val="00275328"/>
    <w:rsid w:val="002755F8"/>
    <w:rsid w:val="0027579B"/>
    <w:rsid w:val="002759F0"/>
    <w:rsid w:val="00275C5F"/>
    <w:rsid w:val="00275C7B"/>
    <w:rsid w:val="00275EA0"/>
    <w:rsid w:val="00275FE2"/>
    <w:rsid w:val="00276374"/>
    <w:rsid w:val="00276529"/>
    <w:rsid w:val="002765ED"/>
    <w:rsid w:val="002767A2"/>
    <w:rsid w:val="0027689C"/>
    <w:rsid w:val="002768C8"/>
    <w:rsid w:val="00276A25"/>
    <w:rsid w:val="00276B27"/>
    <w:rsid w:val="00276B83"/>
    <w:rsid w:val="00276CFB"/>
    <w:rsid w:val="00276DF2"/>
    <w:rsid w:val="002773EA"/>
    <w:rsid w:val="0027740D"/>
    <w:rsid w:val="0027790C"/>
    <w:rsid w:val="00277ACD"/>
    <w:rsid w:val="00277CD1"/>
    <w:rsid w:val="00277D05"/>
    <w:rsid w:val="0028013B"/>
    <w:rsid w:val="002801F6"/>
    <w:rsid w:val="00280389"/>
    <w:rsid w:val="002803F0"/>
    <w:rsid w:val="00280414"/>
    <w:rsid w:val="002806BF"/>
    <w:rsid w:val="002807E0"/>
    <w:rsid w:val="0028091F"/>
    <w:rsid w:val="0028096B"/>
    <w:rsid w:val="00280A19"/>
    <w:rsid w:val="00280BC9"/>
    <w:rsid w:val="00280E62"/>
    <w:rsid w:val="00280EDF"/>
    <w:rsid w:val="00281055"/>
    <w:rsid w:val="002810DC"/>
    <w:rsid w:val="00281143"/>
    <w:rsid w:val="002813D6"/>
    <w:rsid w:val="00281778"/>
    <w:rsid w:val="00281994"/>
    <w:rsid w:val="00281E47"/>
    <w:rsid w:val="0028238D"/>
    <w:rsid w:val="0028246F"/>
    <w:rsid w:val="002825DD"/>
    <w:rsid w:val="00282707"/>
    <w:rsid w:val="002829BA"/>
    <w:rsid w:val="00282A71"/>
    <w:rsid w:val="00282AD9"/>
    <w:rsid w:val="00282D90"/>
    <w:rsid w:val="002830C0"/>
    <w:rsid w:val="00283136"/>
    <w:rsid w:val="00283277"/>
    <w:rsid w:val="002834DC"/>
    <w:rsid w:val="00283503"/>
    <w:rsid w:val="00283563"/>
    <w:rsid w:val="002836D8"/>
    <w:rsid w:val="0028387A"/>
    <w:rsid w:val="002839BC"/>
    <w:rsid w:val="00283BB5"/>
    <w:rsid w:val="00283E0F"/>
    <w:rsid w:val="00283E3F"/>
    <w:rsid w:val="00283EBD"/>
    <w:rsid w:val="0028411E"/>
    <w:rsid w:val="0028415A"/>
    <w:rsid w:val="00284482"/>
    <w:rsid w:val="002845AB"/>
    <w:rsid w:val="002847EE"/>
    <w:rsid w:val="002847F9"/>
    <w:rsid w:val="00284B43"/>
    <w:rsid w:val="00284CDA"/>
    <w:rsid w:val="00285117"/>
    <w:rsid w:val="00285245"/>
    <w:rsid w:val="00285297"/>
    <w:rsid w:val="002858F8"/>
    <w:rsid w:val="00285A1D"/>
    <w:rsid w:val="00285B6F"/>
    <w:rsid w:val="00285D4A"/>
    <w:rsid w:val="002861DC"/>
    <w:rsid w:val="002862F4"/>
    <w:rsid w:val="0028655F"/>
    <w:rsid w:val="00286BE3"/>
    <w:rsid w:val="00286E0E"/>
    <w:rsid w:val="00286E56"/>
    <w:rsid w:val="002870B9"/>
    <w:rsid w:val="002870CA"/>
    <w:rsid w:val="00287301"/>
    <w:rsid w:val="0028751C"/>
    <w:rsid w:val="00287566"/>
    <w:rsid w:val="002875A2"/>
    <w:rsid w:val="002877A9"/>
    <w:rsid w:val="00287994"/>
    <w:rsid w:val="00287DAA"/>
    <w:rsid w:val="00287F0C"/>
    <w:rsid w:val="00287FA3"/>
    <w:rsid w:val="00287FAE"/>
    <w:rsid w:val="00290077"/>
    <w:rsid w:val="002900A0"/>
    <w:rsid w:val="002901A6"/>
    <w:rsid w:val="00290293"/>
    <w:rsid w:val="0029080D"/>
    <w:rsid w:val="00290863"/>
    <w:rsid w:val="002909FA"/>
    <w:rsid w:val="00290E3A"/>
    <w:rsid w:val="00290FA8"/>
    <w:rsid w:val="002910C4"/>
    <w:rsid w:val="002911AF"/>
    <w:rsid w:val="00291303"/>
    <w:rsid w:val="00291547"/>
    <w:rsid w:val="002919C8"/>
    <w:rsid w:val="00291CC7"/>
    <w:rsid w:val="00291DF7"/>
    <w:rsid w:val="00291E28"/>
    <w:rsid w:val="00291E78"/>
    <w:rsid w:val="002924E0"/>
    <w:rsid w:val="0029252B"/>
    <w:rsid w:val="00292545"/>
    <w:rsid w:val="00292AA0"/>
    <w:rsid w:val="00292F34"/>
    <w:rsid w:val="002930A6"/>
    <w:rsid w:val="00293407"/>
    <w:rsid w:val="0029341A"/>
    <w:rsid w:val="00293853"/>
    <w:rsid w:val="0029388E"/>
    <w:rsid w:val="0029394D"/>
    <w:rsid w:val="00293A48"/>
    <w:rsid w:val="00293CEE"/>
    <w:rsid w:val="00294161"/>
    <w:rsid w:val="0029433F"/>
    <w:rsid w:val="00294C99"/>
    <w:rsid w:val="00295188"/>
    <w:rsid w:val="002953AE"/>
    <w:rsid w:val="0029554A"/>
    <w:rsid w:val="002955E9"/>
    <w:rsid w:val="00295751"/>
    <w:rsid w:val="002958E8"/>
    <w:rsid w:val="0029592A"/>
    <w:rsid w:val="00295A57"/>
    <w:rsid w:val="00295B1A"/>
    <w:rsid w:val="00295EC2"/>
    <w:rsid w:val="00295EED"/>
    <w:rsid w:val="0029614B"/>
    <w:rsid w:val="002961D7"/>
    <w:rsid w:val="002968CC"/>
    <w:rsid w:val="002968E5"/>
    <w:rsid w:val="002969A7"/>
    <w:rsid w:val="002969DD"/>
    <w:rsid w:val="00296C38"/>
    <w:rsid w:val="00296EEE"/>
    <w:rsid w:val="00296FCE"/>
    <w:rsid w:val="002973F4"/>
    <w:rsid w:val="00297873"/>
    <w:rsid w:val="002978F2"/>
    <w:rsid w:val="00297900"/>
    <w:rsid w:val="00297B0F"/>
    <w:rsid w:val="00297C8C"/>
    <w:rsid w:val="00297CFE"/>
    <w:rsid w:val="00297D90"/>
    <w:rsid w:val="002A00B6"/>
    <w:rsid w:val="002A026A"/>
    <w:rsid w:val="002A04B7"/>
    <w:rsid w:val="002A05A2"/>
    <w:rsid w:val="002A063D"/>
    <w:rsid w:val="002A06B3"/>
    <w:rsid w:val="002A06D0"/>
    <w:rsid w:val="002A07ED"/>
    <w:rsid w:val="002A0836"/>
    <w:rsid w:val="002A12AF"/>
    <w:rsid w:val="002A12E5"/>
    <w:rsid w:val="002A1536"/>
    <w:rsid w:val="002A15C2"/>
    <w:rsid w:val="002A16C0"/>
    <w:rsid w:val="002A1878"/>
    <w:rsid w:val="002A18C2"/>
    <w:rsid w:val="002A199D"/>
    <w:rsid w:val="002A1BC1"/>
    <w:rsid w:val="002A1D06"/>
    <w:rsid w:val="002A1E88"/>
    <w:rsid w:val="002A221D"/>
    <w:rsid w:val="002A2557"/>
    <w:rsid w:val="002A258F"/>
    <w:rsid w:val="002A271D"/>
    <w:rsid w:val="002A2748"/>
    <w:rsid w:val="002A2792"/>
    <w:rsid w:val="002A2910"/>
    <w:rsid w:val="002A2A38"/>
    <w:rsid w:val="002A2B87"/>
    <w:rsid w:val="002A2CC6"/>
    <w:rsid w:val="002A2E79"/>
    <w:rsid w:val="002A310E"/>
    <w:rsid w:val="002A327A"/>
    <w:rsid w:val="002A385C"/>
    <w:rsid w:val="002A397D"/>
    <w:rsid w:val="002A3D6E"/>
    <w:rsid w:val="002A3EB2"/>
    <w:rsid w:val="002A3F2F"/>
    <w:rsid w:val="002A4116"/>
    <w:rsid w:val="002A42DC"/>
    <w:rsid w:val="002A4640"/>
    <w:rsid w:val="002A469F"/>
    <w:rsid w:val="002A49D2"/>
    <w:rsid w:val="002A4B84"/>
    <w:rsid w:val="002A4B8F"/>
    <w:rsid w:val="002A4C1F"/>
    <w:rsid w:val="002A4EC4"/>
    <w:rsid w:val="002A53CB"/>
    <w:rsid w:val="002A58C8"/>
    <w:rsid w:val="002A5AEF"/>
    <w:rsid w:val="002A5DB2"/>
    <w:rsid w:val="002A618F"/>
    <w:rsid w:val="002A62C5"/>
    <w:rsid w:val="002A654A"/>
    <w:rsid w:val="002A6777"/>
    <w:rsid w:val="002A68A9"/>
    <w:rsid w:val="002A6BDF"/>
    <w:rsid w:val="002A6EC6"/>
    <w:rsid w:val="002A6EF9"/>
    <w:rsid w:val="002A7888"/>
    <w:rsid w:val="002A7986"/>
    <w:rsid w:val="002A79E8"/>
    <w:rsid w:val="002A7DE8"/>
    <w:rsid w:val="002B00F7"/>
    <w:rsid w:val="002B03FC"/>
    <w:rsid w:val="002B0574"/>
    <w:rsid w:val="002B05F8"/>
    <w:rsid w:val="002B0734"/>
    <w:rsid w:val="002B081E"/>
    <w:rsid w:val="002B0A1B"/>
    <w:rsid w:val="002B0A49"/>
    <w:rsid w:val="002B0BD3"/>
    <w:rsid w:val="002B0E60"/>
    <w:rsid w:val="002B0F3A"/>
    <w:rsid w:val="002B11A3"/>
    <w:rsid w:val="002B1416"/>
    <w:rsid w:val="002B165A"/>
    <w:rsid w:val="002B16EA"/>
    <w:rsid w:val="002B17C2"/>
    <w:rsid w:val="002B17F2"/>
    <w:rsid w:val="002B1885"/>
    <w:rsid w:val="002B191D"/>
    <w:rsid w:val="002B1979"/>
    <w:rsid w:val="002B1D9B"/>
    <w:rsid w:val="002B1DC1"/>
    <w:rsid w:val="002B20AC"/>
    <w:rsid w:val="002B22E1"/>
    <w:rsid w:val="002B2378"/>
    <w:rsid w:val="002B273A"/>
    <w:rsid w:val="002B27AB"/>
    <w:rsid w:val="002B2A32"/>
    <w:rsid w:val="002B2FF2"/>
    <w:rsid w:val="002B334F"/>
    <w:rsid w:val="002B3594"/>
    <w:rsid w:val="002B3654"/>
    <w:rsid w:val="002B38B9"/>
    <w:rsid w:val="002B3BA2"/>
    <w:rsid w:val="002B3F05"/>
    <w:rsid w:val="002B3FBD"/>
    <w:rsid w:val="002B4009"/>
    <w:rsid w:val="002B4010"/>
    <w:rsid w:val="002B41AF"/>
    <w:rsid w:val="002B449E"/>
    <w:rsid w:val="002B485C"/>
    <w:rsid w:val="002B4885"/>
    <w:rsid w:val="002B49D2"/>
    <w:rsid w:val="002B4B95"/>
    <w:rsid w:val="002B4BD4"/>
    <w:rsid w:val="002B4C85"/>
    <w:rsid w:val="002B4F25"/>
    <w:rsid w:val="002B4F41"/>
    <w:rsid w:val="002B5450"/>
    <w:rsid w:val="002B5673"/>
    <w:rsid w:val="002B59B8"/>
    <w:rsid w:val="002B5BDF"/>
    <w:rsid w:val="002B5F1A"/>
    <w:rsid w:val="002B5F30"/>
    <w:rsid w:val="002B5F36"/>
    <w:rsid w:val="002B5F98"/>
    <w:rsid w:val="002B602C"/>
    <w:rsid w:val="002B6101"/>
    <w:rsid w:val="002B61D1"/>
    <w:rsid w:val="002B6228"/>
    <w:rsid w:val="002B6269"/>
    <w:rsid w:val="002B62C5"/>
    <w:rsid w:val="002B6329"/>
    <w:rsid w:val="002B63EC"/>
    <w:rsid w:val="002B6497"/>
    <w:rsid w:val="002B6665"/>
    <w:rsid w:val="002B66D3"/>
    <w:rsid w:val="002B66F7"/>
    <w:rsid w:val="002B67CE"/>
    <w:rsid w:val="002B69E6"/>
    <w:rsid w:val="002B69EE"/>
    <w:rsid w:val="002B6B4D"/>
    <w:rsid w:val="002B70D9"/>
    <w:rsid w:val="002B725F"/>
    <w:rsid w:val="002B7768"/>
    <w:rsid w:val="002B77DB"/>
    <w:rsid w:val="002B7961"/>
    <w:rsid w:val="002B79F2"/>
    <w:rsid w:val="002B7B4B"/>
    <w:rsid w:val="002C00A2"/>
    <w:rsid w:val="002C018A"/>
    <w:rsid w:val="002C03C2"/>
    <w:rsid w:val="002C056D"/>
    <w:rsid w:val="002C0615"/>
    <w:rsid w:val="002C06EA"/>
    <w:rsid w:val="002C073D"/>
    <w:rsid w:val="002C0963"/>
    <w:rsid w:val="002C0B37"/>
    <w:rsid w:val="002C0EFA"/>
    <w:rsid w:val="002C1160"/>
    <w:rsid w:val="002C1435"/>
    <w:rsid w:val="002C14DE"/>
    <w:rsid w:val="002C1547"/>
    <w:rsid w:val="002C1676"/>
    <w:rsid w:val="002C17B7"/>
    <w:rsid w:val="002C1937"/>
    <w:rsid w:val="002C199F"/>
    <w:rsid w:val="002C19C8"/>
    <w:rsid w:val="002C1CEA"/>
    <w:rsid w:val="002C1E8C"/>
    <w:rsid w:val="002C1F12"/>
    <w:rsid w:val="002C202D"/>
    <w:rsid w:val="002C20A2"/>
    <w:rsid w:val="002C20EA"/>
    <w:rsid w:val="002C225F"/>
    <w:rsid w:val="002C234E"/>
    <w:rsid w:val="002C2674"/>
    <w:rsid w:val="002C276F"/>
    <w:rsid w:val="002C27C9"/>
    <w:rsid w:val="002C297D"/>
    <w:rsid w:val="002C299C"/>
    <w:rsid w:val="002C2ABE"/>
    <w:rsid w:val="002C2D2B"/>
    <w:rsid w:val="002C2D39"/>
    <w:rsid w:val="002C2D9C"/>
    <w:rsid w:val="002C2E41"/>
    <w:rsid w:val="002C30DF"/>
    <w:rsid w:val="002C3609"/>
    <w:rsid w:val="002C3657"/>
    <w:rsid w:val="002C3F1B"/>
    <w:rsid w:val="002C417C"/>
    <w:rsid w:val="002C41A0"/>
    <w:rsid w:val="002C4209"/>
    <w:rsid w:val="002C461A"/>
    <w:rsid w:val="002C4631"/>
    <w:rsid w:val="002C4AC1"/>
    <w:rsid w:val="002C4ADC"/>
    <w:rsid w:val="002C4B6B"/>
    <w:rsid w:val="002C4C20"/>
    <w:rsid w:val="002C4DF7"/>
    <w:rsid w:val="002C4F95"/>
    <w:rsid w:val="002C50BD"/>
    <w:rsid w:val="002C5206"/>
    <w:rsid w:val="002C52AD"/>
    <w:rsid w:val="002C5385"/>
    <w:rsid w:val="002C547E"/>
    <w:rsid w:val="002C568B"/>
    <w:rsid w:val="002C582D"/>
    <w:rsid w:val="002C5AE4"/>
    <w:rsid w:val="002C5B20"/>
    <w:rsid w:val="002C5FC7"/>
    <w:rsid w:val="002C62DD"/>
    <w:rsid w:val="002C63DD"/>
    <w:rsid w:val="002C6489"/>
    <w:rsid w:val="002C648E"/>
    <w:rsid w:val="002C6538"/>
    <w:rsid w:val="002C6849"/>
    <w:rsid w:val="002C68E0"/>
    <w:rsid w:val="002C6A06"/>
    <w:rsid w:val="002C6A5F"/>
    <w:rsid w:val="002C6C89"/>
    <w:rsid w:val="002C6D01"/>
    <w:rsid w:val="002C6D86"/>
    <w:rsid w:val="002C74C9"/>
    <w:rsid w:val="002C75A2"/>
    <w:rsid w:val="002C777E"/>
    <w:rsid w:val="002C7B1F"/>
    <w:rsid w:val="002C7CE1"/>
    <w:rsid w:val="002C7D75"/>
    <w:rsid w:val="002C7FD7"/>
    <w:rsid w:val="002D016E"/>
    <w:rsid w:val="002D04FA"/>
    <w:rsid w:val="002D05DB"/>
    <w:rsid w:val="002D0602"/>
    <w:rsid w:val="002D079C"/>
    <w:rsid w:val="002D0E49"/>
    <w:rsid w:val="002D10CA"/>
    <w:rsid w:val="002D1326"/>
    <w:rsid w:val="002D175E"/>
    <w:rsid w:val="002D18C5"/>
    <w:rsid w:val="002D18F7"/>
    <w:rsid w:val="002D1ADD"/>
    <w:rsid w:val="002D1AFC"/>
    <w:rsid w:val="002D1C84"/>
    <w:rsid w:val="002D1D42"/>
    <w:rsid w:val="002D20BD"/>
    <w:rsid w:val="002D20CC"/>
    <w:rsid w:val="002D212F"/>
    <w:rsid w:val="002D2241"/>
    <w:rsid w:val="002D25A9"/>
    <w:rsid w:val="002D2767"/>
    <w:rsid w:val="002D297F"/>
    <w:rsid w:val="002D2A66"/>
    <w:rsid w:val="002D2C1F"/>
    <w:rsid w:val="002D2D3A"/>
    <w:rsid w:val="002D2FCB"/>
    <w:rsid w:val="002D3044"/>
    <w:rsid w:val="002D3143"/>
    <w:rsid w:val="002D35C3"/>
    <w:rsid w:val="002D3766"/>
    <w:rsid w:val="002D38DE"/>
    <w:rsid w:val="002D3A90"/>
    <w:rsid w:val="002D3AE7"/>
    <w:rsid w:val="002D3C35"/>
    <w:rsid w:val="002D3C49"/>
    <w:rsid w:val="002D3C79"/>
    <w:rsid w:val="002D3C99"/>
    <w:rsid w:val="002D3FE9"/>
    <w:rsid w:val="002D404D"/>
    <w:rsid w:val="002D4065"/>
    <w:rsid w:val="002D407C"/>
    <w:rsid w:val="002D41D1"/>
    <w:rsid w:val="002D4231"/>
    <w:rsid w:val="002D42CF"/>
    <w:rsid w:val="002D42F0"/>
    <w:rsid w:val="002D4573"/>
    <w:rsid w:val="002D4678"/>
    <w:rsid w:val="002D467E"/>
    <w:rsid w:val="002D4781"/>
    <w:rsid w:val="002D4887"/>
    <w:rsid w:val="002D48F7"/>
    <w:rsid w:val="002D4BE5"/>
    <w:rsid w:val="002D4F18"/>
    <w:rsid w:val="002D5038"/>
    <w:rsid w:val="002D5203"/>
    <w:rsid w:val="002D5294"/>
    <w:rsid w:val="002D5C52"/>
    <w:rsid w:val="002D5D5B"/>
    <w:rsid w:val="002D5D81"/>
    <w:rsid w:val="002D5D94"/>
    <w:rsid w:val="002D6049"/>
    <w:rsid w:val="002D6295"/>
    <w:rsid w:val="002D6679"/>
    <w:rsid w:val="002D6758"/>
    <w:rsid w:val="002D676C"/>
    <w:rsid w:val="002D67C7"/>
    <w:rsid w:val="002D690C"/>
    <w:rsid w:val="002D69A8"/>
    <w:rsid w:val="002D6A98"/>
    <w:rsid w:val="002D6C16"/>
    <w:rsid w:val="002D6D74"/>
    <w:rsid w:val="002D6F9C"/>
    <w:rsid w:val="002D7348"/>
    <w:rsid w:val="002D7A6C"/>
    <w:rsid w:val="002D7AEE"/>
    <w:rsid w:val="002D7E1D"/>
    <w:rsid w:val="002D7E39"/>
    <w:rsid w:val="002E02F5"/>
    <w:rsid w:val="002E0323"/>
    <w:rsid w:val="002E0874"/>
    <w:rsid w:val="002E0B4C"/>
    <w:rsid w:val="002E0C51"/>
    <w:rsid w:val="002E0E51"/>
    <w:rsid w:val="002E0EA0"/>
    <w:rsid w:val="002E0EE2"/>
    <w:rsid w:val="002E0F38"/>
    <w:rsid w:val="002E0F5A"/>
    <w:rsid w:val="002E1085"/>
    <w:rsid w:val="002E124C"/>
    <w:rsid w:val="002E1653"/>
    <w:rsid w:val="002E1776"/>
    <w:rsid w:val="002E1804"/>
    <w:rsid w:val="002E1829"/>
    <w:rsid w:val="002E1911"/>
    <w:rsid w:val="002E1C1D"/>
    <w:rsid w:val="002E1C8E"/>
    <w:rsid w:val="002E1CF4"/>
    <w:rsid w:val="002E1D59"/>
    <w:rsid w:val="002E1E4D"/>
    <w:rsid w:val="002E1F18"/>
    <w:rsid w:val="002E2629"/>
    <w:rsid w:val="002E2BF1"/>
    <w:rsid w:val="002E2F73"/>
    <w:rsid w:val="002E3208"/>
    <w:rsid w:val="002E332A"/>
    <w:rsid w:val="002E341D"/>
    <w:rsid w:val="002E3429"/>
    <w:rsid w:val="002E3436"/>
    <w:rsid w:val="002E3458"/>
    <w:rsid w:val="002E34A7"/>
    <w:rsid w:val="002E36F2"/>
    <w:rsid w:val="002E3A41"/>
    <w:rsid w:val="002E3EC6"/>
    <w:rsid w:val="002E3F8B"/>
    <w:rsid w:val="002E410E"/>
    <w:rsid w:val="002E435C"/>
    <w:rsid w:val="002E44A0"/>
    <w:rsid w:val="002E4974"/>
    <w:rsid w:val="002E4B1C"/>
    <w:rsid w:val="002E4B28"/>
    <w:rsid w:val="002E4DD5"/>
    <w:rsid w:val="002E4ECC"/>
    <w:rsid w:val="002E4F9D"/>
    <w:rsid w:val="002E4FE6"/>
    <w:rsid w:val="002E50DB"/>
    <w:rsid w:val="002E50E8"/>
    <w:rsid w:val="002E516F"/>
    <w:rsid w:val="002E53B8"/>
    <w:rsid w:val="002E5554"/>
    <w:rsid w:val="002E5605"/>
    <w:rsid w:val="002E57D7"/>
    <w:rsid w:val="002E58A3"/>
    <w:rsid w:val="002E58C0"/>
    <w:rsid w:val="002E5CF2"/>
    <w:rsid w:val="002E5DE1"/>
    <w:rsid w:val="002E62B5"/>
    <w:rsid w:val="002E63F2"/>
    <w:rsid w:val="002E66A7"/>
    <w:rsid w:val="002E671E"/>
    <w:rsid w:val="002E6830"/>
    <w:rsid w:val="002E6865"/>
    <w:rsid w:val="002E69D1"/>
    <w:rsid w:val="002E6AFD"/>
    <w:rsid w:val="002E6B7E"/>
    <w:rsid w:val="002E7192"/>
    <w:rsid w:val="002E735B"/>
    <w:rsid w:val="002E74F8"/>
    <w:rsid w:val="002E7730"/>
    <w:rsid w:val="002E77D0"/>
    <w:rsid w:val="002E7938"/>
    <w:rsid w:val="002E793B"/>
    <w:rsid w:val="002E7C4B"/>
    <w:rsid w:val="002E7CE2"/>
    <w:rsid w:val="002E7E16"/>
    <w:rsid w:val="002F03E3"/>
    <w:rsid w:val="002F0459"/>
    <w:rsid w:val="002F05BC"/>
    <w:rsid w:val="002F07B2"/>
    <w:rsid w:val="002F07ED"/>
    <w:rsid w:val="002F0811"/>
    <w:rsid w:val="002F087D"/>
    <w:rsid w:val="002F0A8B"/>
    <w:rsid w:val="002F0CC6"/>
    <w:rsid w:val="002F1087"/>
    <w:rsid w:val="002F10DC"/>
    <w:rsid w:val="002F12D4"/>
    <w:rsid w:val="002F1325"/>
    <w:rsid w:val="002F159A"/>
    <w:rsid w:val="002F1636"/>
    <w:rsid w:val="002F1651"/>
    <w:rsid w:val="002F1657"/>
    <w:rsid w:val="002F168C"/>
    <w:rsid w:val="002F17E9"/>
    <w:rsid w:val="002F1A0E"/>
    <w:rsid w:val="002F1AA9"/>
    <w:rsid w:val="002F1C12"/>
    <w:rsid w:val="002F1FB5"/>
    <w:rsid w:val="002F2730"/>
    <w:rsid w:val="002F2754"/>
    <w:rsid w:val="002F2811"/>
    <w:rsid w:val="002F2858"/>
    <w:rsid w:val="002F292D"/>
    <w:rsid w:val="002F2A1C"/>
    <w:rsid w:val="002F2AF1"/>
    <w:rsid w:val="002F3258"/>
    <w:rsid w:val="002F32D1"/>
    <w:rsid w:val="002F340D"/>
    <w:rsid w:val="002F3738"/>
    <w:rsid w:val="002F37EB"/>
    <w:rsid w:val="002F3BB7"/>
    <w:rsid w:val="002F3F65"/>
    <w:rsid w:val="002F410B"/>
    <w:rsid w:val="002F427C"/>
    <w:rsid w:val="002F4324"/>
    <w:rsid w:val="002F44A3"/>
    <w:rsid w:val="002F46C5"/>
    <w:rsid w:val="002F4D28"/>
    <w:rsid w:val="002F4D4A"/>
    <w:rsid w:val="002F4E2D"/>
    <w:rsid w:val="002F4E82"/>
    <w:rsid w:val="002F4F75"/>
    <w:rsid w:val="002F50CD"/>
    <w:rsid w:val="002F50D4"/>
    <w:rsid w:val="002F515F"/>
    <w:rsid w:val="002F51DF"/>
    <w:rsid w:val="002F5398"/>
    <w:rsid w:val="002F5499"/>
    <w:rsid w:val="002F54C0"/>
    <w:rsid w:val="002F5AB6"/>
    <w:rsid w:val="002F5AD6"/>
    <w:rsid w:val="002F5C58"/>
    <w:rsid w:val="002F6025"/>
    <w:rsid w:val="002F60F2"/>
    <w:rsid w:val="002F626D"/>
    <w:rsid w:val="002F636F"/>
    <w:rsid w:val="002F6516"/>
    <w:rsid w:val="002F6541"/>
    <w:rsid w:val="002F6703"/>
    <w:rsid w:val="002F675B"/>
    <w:rsid w:val="002F68E6"/>
    <w:rsid w:val="002F6A16"/>
    <w:rsid w:val="002F6A6E"/>
    <w:rsid w:val="002F732C"/>
    <w:rsid w:val="002F744A"/>
    <w:rsid w:val="002F759F"/>
    <w:rsid w:val="002F7853"/>
    <w:rsid w:val="002F7BB3"/>
    <w:rsid w:val="0030000A"/>
    <w:rsid w:val="0030020E"/>
    <w:rsid w:val="00300299"/>
    <w:rsid w:val="0030030D"/>
    <w:rsid w:val="00300376"/>
    <w:rsid w:val="003004E9"/>
    <w:rsid w:val="0030060D"/>
    <w:rsid w:val="0030071E"/>
    <w:rsid w:val="003008EE"/>
    <w:rsid w:val="00300D8E"/>
    <w:rsid w:val="00301036"/>
    <w:rsid w:val="00301046"/>
    <w:rsid w:val="0030104F"/>
    <w:rsid w:val="00301074"/>
    <w:rsid w:val="00301132"/>
    <w:rsid w:val="00301167"/>
    <w:rsid w:val="003011A5"/>
    <w:rsid w:val="0030149E"/>
    <w:rsid w:val="00301582"/>
    <w:rsid w:val="003017F3"/>
    <w:rsid w:val="00301A58"/>
    <w:rsid w:val="00301CB2"/>
    <w:rsid w:val="00301F3B"/>
    <w:rsid w:val="00302195"/>
    <w:rsid w:val="00302329"/>
    <w:rsid w:val="00302360"/>
    <w:rsid w:val="003028DF"/>
    <w:rsid w:val="00302AE6"/>
    <w:rsid w:val="00302B9B"/>
    <w:rsid w:val="0030317C"/>
    <w:rsid w:val="003031BE"/>
    <w:rsid w:val="003032D2"/>
    <w:rsid w:val="0030339D"/>
    <w:rsid w:val="0030342A"/>
    <w:rsid w:val="003035D5"/>
    <w:rsid w:val="00303895"/>
    <w:rsid w:val="00303A83"/>
    <w:rsid w:val="00303D67"/>
    <w:rsid w:val="00303E50"/>
    <w:rsid w:val="00303EC9"/>
    <w:rsid w:val="00304245"/>
    <w:rsid w:val="003043C5"/>
    <w:rsid w:val="003044A5"/>
    <w:rsid w:val="003044B9"/>
    <w:rsid w:val="003044D4"/>
    <w:rsid w:val="003045F4"/>
    <w:rsid w:val="0030482E"/>
    <w:rsid w:val="00304AF1"/>
    <w:rsid w:val="00304BE2"/>
    <w:rsid w:val="0030505D"/>
    <w:rsid w:val="0030508C"/>
    <w:rsid w:val="003050E1"/>
    <w:rsid w:val="00305246"/>
    <w:rsid w:val="003052F3"/>
    <w:rsid w:val="00305773"/>
    <w:rsid w:val="00305871"/>
    <w:rsid w:val="003058C3"/>
    <w:rsid w:val="00305F13"/>
    <w:rsid w:val="003061FE"/>
    <w:rsid w:val="0030621C"/>
    <w:rsid w:val="00306317"/>
    <w:rsid w:val="00306471"/>
    <w:rsid w:val="00306748"/>
    <w:rsid w:val="003068E2"/>
    <w:rsid w:val="00306AEE"/>
    <w:rsid w:val="00306B19"/>
    <w:rsid w:val="00306BE9"/>
    <w:rsid w:val="00306E78"/>
    <w:rsid w:val="00306E90"/>
    <w:rsid w:val="00306E93"/>
    <w:rsid w:val="00306F42"/>
    <w:rsid w:val="0030747B"/>
    <w:rsid w:val="00307580"/>
    <w:rsid w:val="0030762C"/>
    <w:rsid w:val="003077A4"/>
    <w:rsid w:val="003077CD"/>
    <w:rsid w:val="00307863"/>
    <w:rsid w:val="00307904"/>
    <w:rsid w:val="00307A84"/>
    <w:rsid w:val="00307EC5"/>
    <w:rsid w:val="003103D8"/>
    <w:rsid w:val="00310419"/>
    <w:rsid w:val="00310821"/>
    <w:rsid w:val="00310A34"/>
    <w:rsid w:val="00310A6D"/>
    <w:rsid w:val="003112B5"/>
    <w:rsid w:val="0031135E"/>
    <w:rsid w:val="00311473"/>
    <w:rsid w:val="00311486"/>
    <w:rsid w:val="00311516"/>
    <w:rsid w:val="003116FE"/>
    <w:rsid w:val="00311826"/>
    <w:rsid w:val="00311958"/>
    <w:rsid w:val="00311974"/>
    <w:rsid w:val="00311ADA"/>
    <w:rsid w:val="00311DFE"/>
    <w:rsid w:val="00311FD7"/>
    <w:rsid w:val="00312059"/>
    <w:rsid w:val="00312202"/>
    <w:rsid w:val="0031258E"/>
    <w:rsid w:val="00312869"/>
    <w:rsid w:val="003128F5"/>
    <w:rsid w:val="00312B17"/>
    <w:rsid w:val="00312F08"/>
    <w:rsid w:val="0031308C"/>
    <w:rsid w:val="00313175"/>
    <w:rsid w:val="00313551"/>
    <w:rsid w:val="0031378D"/>
    <w:rsid w:val="00313A00"/>
    <w:rsid w:val="00313B91"/>
    <w:rsid w:val="00313E23"/>
    <w:rsid w:val="00314032"/>
    <w:rsid w:val="00314155"/>
    <w:rsid w:val="003142AB"/>
    <w:rsid w:val="0031433B"/>
    <w:rsid w:val="0031454C"/>
    <w:rsid w:val="0031461E"/>
    <w:rsid w:val="00314838"/>
    <w:rsid w:val="0031486C"/>
    <w:rsid w:val="00314944"/>
    <w:rsid w:val="003149BF"/>
    <w:rsid w:val="00314F60"/>
    <w:rsid w:val="003150AB"/>
    <w:rsid w:val="0031514B"/>
    <w:rsid w:val="00315348"/>
    <w:rsid w:val="003153BF"/>
    <w:rsid w:val="0031562C"/>
    <w:rsid w:val="003158A9"/>
    <w:rsid w:val="00315A4C"/>
    <w:rsid w:val="00315A6A"/>
    <w:rsid w:val="00315A72"/>
    <w:rsid w:val="00315D06"/>
    <w:rsid w:val="00315DE2"/>
    <w:rsid w:val="00315EED"/>
    <w:rsid w:val="00315F32"/>
    <w:rsid w:val="00316022"/>
    <w:rsid w:val="00316191"/>
    <w:rsid w:val="00316552"/>
    <w:rsid w:val="00316791"/>
    <w:rsid w:val="003168DC"/>
    <w:rsid w:val="003169D1"/>
    <w:rsid w:val="00316C38"/>
    <w:rsid w:val="00316EF8"/>
    <w:rsid w:val="0031703A"/>
    <w:rsid w:val="00317158"/>
    <w:rsid w:val="003173A9"/>
    <w:rsid w:val="00317570"/>
    <w:rsid w:val="00317844"/>
    <w:rsid w:val="0031787B"/>
    <w:rsid w:val="00317CBE"/>
    <w:rsid w:val="00317E74"/>
    <w:rsid w:val="00317F3A"/>
    <w:rsid w:val="00317FF2"/>
    <w:rsid w:val="003200AA"/>
    <w:rsid w:val="0032014F"/>
    <w:rsid w:val="00320169"/>
    <w:rsid w:val="0032017E"/>
    <w:rsid w:val="0032037E"/>
    <w:rsid w:val="00320420"/>
    <w:rsid w:val="003206F3"/>
    <w:rsid w:val="00320975"/>
    <w:rsid w:val="00320BD6"/>
    <w:rsid w:val="00320C05"/>
    <w:rsid w:val="003211D9"/>
    <w:rsid w:val="003211E4"/>
    <w:rsid w:val="0032122B"/>
    <w:rsid w:val="00321258"/>
    <w:rsid w:val="003214C3"/>
    <w:rsid w:val="003214DA"/>
    <w:rsid w:val="003217D3"/>
    <w:rsid w:val="003218B4"/>
    <w:rsid w:val="00321ADE"/>
    <w:rsid w:val="00321AE4"/>
    <w:rsid w:val="00321EA0"/>
    <w:rsid w:val="00321ECF"/>
    <w:rsid w:val="0032219B"/>
    <w:rsid w:val="0032219F"/>
    <w:rsid w:val="00322500"/>
    <w:rsid w:val="00322651"/>
    <w:rsid w:val="00322696"/>
    <w:rsid w:val="003226D1"/>
    <w:rsid w:val="003226ED"/>
    <w:rsid w:val="00322EB5"/>
    <w:rsid w:val="00322FF7"/>
    <w:rsid w:val="00323046"/>
    <w:rsid w:val="00323373"/>
    <w:rsid w:val="00323810"/>
    <w:rsid w:val="0032386D"/>
    <w:rsid w:val="003238E3"/>
    <w:rsid w:val="00323BC2"/>
    <w:rsid w:val="00324061"/>
    <w:rsid w:val="003243A0"/>
    <w:rsid w:val="003243D4"/>
    <w:rsid w:val="00324C32"/>
    <w:rsid w:val="00324F21"/>
    <w:rsid w:val="00325369"/>
    <w:rsid w:val="00325480"/>
    <w:rsid w:val="003257E9"/>
    <w:rsid w:val="0032593D"/>
    <w:rsid w:val="0032599D"/>
    <w:rsid w:val="00325C56"/>
    <w:rsid w:val="00326366"/>
    <w:rsid w:val="00326555"/>
    <w:rsid w:val="0032678F"/>
    <w:rsid w:val="00326AFB"/>
    <w:rsid w:val="00326C50"/>
    <w:rsid w:val="00326C90"/>
    <w:rsid w:val="00326D4F"/>
    <w:rsid w:val="003271D6"/>
    <w:rsid w:val="00327231"/>
    <w:rsid w:val="003273E9"/>
    <w:rsid w:val="0032748C"/>
    <w:rsid w:val="00327506"/>
    <w:rsid w:val="00327508"/>
    <w:rsid w:val="0032752D"/>
    <w:rsid w:val="0032785D"/>
    <w:rsid w:val="003278D5"/>
    <w:rsid w:val="00327AA9"/>
    <w:rsid w:val="00327B4E"/>
    <w:rsid w:val="00327CEA"/>
    <w:rsid w:val="00327D8D"/>
    <w:rsid w:val="00327F17"/>
    <w:rsid w:val="003300A8"/>
    <w:rsid w:val="00330112"/>
    <w:rsid w:val="0033016B"/>
    <w:rsid w:val="0033094E"/>
    <w:rsid w:val="003309EF"/>
    <w:rsid w:val="00330AE2"/>
    <w:rsid w:val="00330B07"/>
    <w:rsid w:val="00330B82"/>
    <w:rsid w:val="00330D20"/>
    <w:rsid w:val="00330D52"/>
    <w:rsid w:val="00331044"/>
    <w:rsid w:val="0033135E"/>
    <w:rsid w:val="0033137E"/>
    <w:rsid w:val="0033159D"/>
    <w:rsid w:val="00331758"/>
    <w:rsid w:val="00331A2E"/>
    <w:rsid w:val="00331B83"/>
    <w:rsid w:val="00331C6F"/>
    <w:rsid w:val="003320E9"/>
    <w:rsid w:val="00332475"/>
    <w:rsid w:val="003325E7"/>
    <w:rsid w:val="00332721"/>
    <w:rsid w:val="00332924"/>
    <w:rsid w:val="00332B3A"/>
    <w:rsid w:val="00333014"/>
    <w:rsid w:val="0033310F"/>
    <w:rsid w:val="003332F7"/>
    <w:rsid w:val="0033341C"/>
    <w:rsid w:val="00333429"/>
    <w:rsid w:val="003334BA"/>
    <w:rsid w:val="00333522"/>
    <w:rsid w:val="003336A1"/>
    <w:rsid w:val="00333957"/>
    <w:rsid w:val="00333A66"/>
    <w:rsid w:val="00334096"/>
    <w:rsid w:val="003347CA"/>
    <w:rsid w:val="00334C11"/>
    <w:rsid w:val="00334D9B"/>
    <w:rsid w:val="00335702"/>
    <w:rsid w:val="0033573C"/>
    <w:rsid w:val="003358D2"/>
    <w:rsid w:val="00335A51"/>
    <w:rsid w:val="00335AAD"/>
    <w:rsid w:val="00335F90"/>
    <w:rsid w:val="00336004"/>
    <w:rsid w:val="003360D5"/>
    <w:rsid w:val="00336360"/>
    <w:rsid w:val="00336388"/>
    <w:rsid w:val="003363F2"/>
    <w:rsid w:val="00336449"/>
    <w:rsid w:val="00336590"/>
    <w:rsid w:val="00336610"/>
    <w:rsid w:val="003367A6"/>
    <w:rsid w:val="003369F1"/>
    <w:rsid w:val="00336A7A"/>
    <w:rsid w:val="00336B61"/>
    <w:rsid w:val="00336E4D"/>
    <w:rsid w:val="00336EF7"/>
    <w:rsid w:val="00336F61"/>
    <w:rsid w:val="0033736D"/>
    <w:rsid w:val="00337391"/>
    <w:rsid w:val="0033744C"/>
    <w:rsid w:val="00337768"/>
    <w:rsid w:val="0033776C"/>
    <w:rsid w:val="00337781"/>
    <w:rsid w:val="00337856"/>
    <w:rsid w:val="00337B84"/>
    <w:rsid w:val="00337D4F"/>
    <w:rsid w:val="00337E48"/>
    <w:rsid w:val="00340273"/>
    <w:rsid w:val="0034028F"/>
    <w:rsid w:val="00340538"/>
    <w:rsid w:val="003408F3"/>
    <w:rsid w:val="00340B0A"/>
    <w:rsid w:val="00340CE6"/>
    <w:rsid w:val="00341365"/>
    <w:rsid w:val="003413EF"/>
    <w:rsid w:val="0034158E"/>
    <w:rsid w:val="00341B11"/>
    <w:rsid w:val="00341BB8"/>
    <w:rsid w:val="00341C09"/>
    <w:rsid w:val="00341CBE"/>
    <w:rsid w:val="00341DB7"/>
    <w:rsid w:val="0034201B"/>
    <w:rsid w:val="0034218D"/>
    <w:rsid w:val="00342190"/>
    <w:rsid w:val="00342377"/>
    <w:rsid w:val="003423BC"/>
    <w:rsid w:val="00342488"/>
    <w:rsid w:val="00342554"/>
    <w:rsid w:val="00342844"/>
    <w:rsid w:val="00342849"/>
    <w:rsid w:val="00342943"/>
    <w:rsid w:val="00342AA4"/>
    <w:rsid w:val="0034305A"/>
    <w:rsid w:val="00343389"/>
    <w:rsid w:val="00343390"/>
    <w:rsid w:val="00343430"/>
    <w:rsid w:val="003434BE"/>
    <w:rsid w:val="0034365D"/>
    <w:rsid w:val="003436EF"/>
    <w:rsid w:val="003437A0"/>
    <w:rsid w:val="003437C3"/>
    <w:rsid w:val="00343A15"/>
    <w:rsid w:val="00343A3A"/>
    <w:rsid w:val="00343B64"/>
    <w:rsid w:val="00343B6F"/>
    <w:rsid w:val="00343F9D"/>
    <w:rsid w:val="00344135"/>
    <w:rsid w:val="0034435E"/>
    <w:rsid w:val="003444AF"/>
    <w:rsid w:val="0034477D"/>
    <w:rsid w:val="00344A07"/>
    <w:rsid w:val="00344A25"/>
    <w:rsid w:val="00344B46"/>
    <w:rsid w:val="00344D54"/>
    <w:rsid w:val="00345093"/>
    <w:rsid w:val="00345340"/>
    <w:rsid w:val="0034536C"/>
    <w:rsid w:val="003453A5"/>
    <w:rsid w:val="0034542D"/>
    <w:rsid w:val="003454EF"/>
    <w:rsid w:val="0034562B"/>
    <w:rsid w:val="00345804"/>
    <w:rsid w:val="00345B6B"/>
    <w:rsid w:val="0034607C"/>
    <w:rsid w:val="003464D3"/>
    <w:rsid w:val="0034655C"/>
    <w:rsid w:val="0034656E"/>
    <w:rsid w:val="003466CF"/>
    <w:rsid w:val="0034678E"/>
    <w:rsid w:val="00346908"/>
    <w:rsid w:val="00346928"/>
    <w:rsid w:val="00346A5B"/>
    <w:rsid w:val="00346F19"/>
    <w:rsid w:val="00346F77"/>
    <w:rsid w:val="00346FB6"/>
    <w:rsid w:val="00347125"/>
    <w:rsid w:val="003471C7"/>
    <w:rsid w:val="003474A7"/>
    <w:rsid w:val="0034754B"/>
    <w:rsid w:val="003475D5"/>
    <w:rsid w:val="00347AF7"/>
    <w:rsid w:val="00347B12"/>
    <w:rsid w:val="00347B9D"/>
    <w:rsid w:val="00347CFA"/>
    <w:rsid w:val="003501AC"/>
    <w:rsid w:val="003501E2"/>
    <w:rsid w:val="003502BA"/>
    <w:rsid w:val="0035045B"/>
    <w:rsid w:val="0035048F"/>
    <w:rsid w:val="003505DC"/>
    <w:rsid w:val="00350724"/>
    <w:rsid w:val="00350781"/>
    <w:rsid w:val="003508BB"/>
    <w:rsid w:val="003508BC"/>
    <w:rsid w:val="00350AE1"/>
    <w:rsid w:val="00350BE9"/>
    <w:rsid w:val="00350FB9"/>
    <w:rsid w:val="00350FBC"/>
    <w:rsid w:val="003512BB"/>
    <w:rsid w:val="0035133B"/>
    <w:rsid w:val="00351533"/>
    <w:rsid w:val="00351792"/>
    <w:rsid w:val="0035223B"/>
    <w:rsid w:val="0035228F"/>
    <w:rsid w:val="0035271B"/>
    <w:rsid w:val="00352734"/>
    <w:rsid w:val="003527CA"/>
    <w:rsid w:val="003528F6"/>
    <w:rsid w:val="00352904"/>
    <w:rsid w:val="00352B4F"/>
    <w:rsid w:val="00352D76"/>
    <w:rsid w:val="00353074"/>
    <w:rsid w:val="00353094"/>
    <w:rsid w:val="003530F0"/>
    <w:rsid w:val="003534F0"/>
    <w:rsid w:val="0035351B"/>
    <w:rsid w:val="003538E0"/>
    <w:rsid w:val="00353B9A"/>
    <w:rsid w:val="00353CAD"/>
    <w:rsid w:val="00353EFD"/>
    <w:rsid w:val="003540A0"/>
    <w:rsid w:val="003540B5"/>
    <w:rsid w:val="003540BB"/>
    <w:rsid w:val="003542C4"/>
    <w:rsid w:val="00354450"/>
    <w:rsid w:val="0035459C"/>
    <w:rsid w:val="00354732"/>
    <w:rsid w:val="0035481F"/>
    <w:rsid w:val="0035488A"/>
    <w:rsid w:val="0035489D"/>
    <w:rsid w:val="00354965"/>
    <w:rsid w:val="00354A6E"/>
    <w:rsid w:val="00354E89"/>
    <w:rsid w:val="003553B3"/>
    <w:rsid w:val="003553CD"/>
    <w:rsid w:val="00355417"/>
    <w:rsid w:val="0035558E"/>
    <w:rsid w:val="0035562D"/>
    <w:rsid w:val="003558A0"/>
    <w:rsid w:val="00355B64"/>
    <w:rsid w:val="00355B74"/>
    <w:rsid w:val="00355E80"/>
    <w:rsid w:val="00355E9B"/>
    <w:rsid w:val="00355EE5"/>
    <w:rsid w:val="003560AB"/>
    <w:rsid w:val="003561BF"/>
    <w:rsid w:val="003561FF"/>
    <w:rsid w:val="00356205"/>
    <w:rsid w:val="00356278"/>
    <w:rsid w:val="00356440"/>
    <w:rsid w:val="003564B1"/>
    <w:rsid w:val="00356842"/>
    <w:rsid w:val="003568CA"/>
    <w:rsid w:val="00356B92"/>
    <w:rsid w:val="00356C78"/>
    <w:rsid w:val="00356C99"/>
    <w:rsid w:val="00356CE2"/>
    <w:rsid w:val="00356D4D"/>
    <w:rsid w:val="0035700F"/>
    <w:rsid w:val="003571F8"/>
    <w:rsid w:val="003575CD"/>
    <w:rsid w:val="003577B3"/>
    <w:rsid w:val="003578D2"/>
    <w:rsid w:val="00357A1C"/>
    <w:rsid w:val="00357B09"/>
    <w:rsid w:val="00357CDC"/>
    <w:rsid w:val="00357D2F"/>
    <w:rsid w:val="003600BF"/>
    <w:rsid w:val="00360235"/>
    <w:rsid w:val="00360363"/>
    <w:rsid w:val="003603BF"/>
    <w:rsid w:val="00360483"/>
    <w:rsid w:val="003607E8"/>
    <w:rsid w:val="0036085F"/>
    <w:rsid w:val="003608A6"/>
    <w:rsid w:val="003608C9"/>
    <w:rsid w:val="00360A69"/>
    <w:rsid w:val="003611E7"/>
    <w:rsid w:val="0036131D"/>
    <w:rsid w:val="00361482"/>
    <w:rsid w:val="003617CB"/>
    <w:rsid w:val="0036180F"/>
    <w:rsid w:val="00361820"/>
    <w:rsid w:val="0036199A"/>
    <w:rsid w:val="00361C82"/>
    <w:rsid w:val="00361CAC"/>
    <w:rsid w:val="00361E50"/>
    <w:rsid w:val="00361EDC"/>
    <w:rsid w:val="0036210B"/>
    <w:rsid w:val="003622AD"/>
    <w:rsid w:val="0036247B"/>
    <w:rsid w:val="003625A5"/>
    <w:rsid w:val="003625BB"/>
    <w:rsid w:val="00362721"/>
    <w:rsid w:val="003628A0"/>
    <w:rsid w:val="00362CC2"/>
    <w:rsid w:val="00362D25"/>
    <w:rsid w:val="00362D2A"/>
    <w:rsid w:val="00362DF7"/>
    <w:rsid w:val="0036310B"/>
    <w:rsid w:val="00363157"/>
    <w:rsid w:val="0036344C"/>
    <w:rsid w:val="0036371F"/>
    <w:rsid w:val="00363883"/>
    <w:rsid w:val="00363A3E"/>
    <w:rsid w:val="00363D73"/>
    <w:rsid w:val="0036415D"/>
    <w:rsid w:val="00364293"/>
    <w:rsid w:val="003642B7"/>
    <w:rsid w:val="00364577"/>
    <w:rsid w:val="00364606"/>
    <w:rsid w:val="0036463C"/>
    <w:rsid w:val="00364842"/>
    <w:rsid w:val="00364846"/>
    <w:rsid w:val="003649B3"/>
    <w:rsid w:val="00364AE7"/>
    <w:rsid w:val="00364B68"/>
    <w:rsid w:val="00364B9C"/>
    <w:rsid w:val="00364DCF"/>
    <w:rsid w:val="00364EA9"/>
    <w:rsid w:val="0036541C"/>
    <w:rsid w:val="003655DB"/>
    <w:rsid w:val="0036574F"/>
    <w:rsid w:val="00365758"/>
    <w:rsid w:val="00365837"/>
    <w:rsid w:val="00365ABA"/>
    <w:rsid w:val="00365B01"/>
    <w:rsid w:val="00365BD5"/>
    <w:rsid w:val="00365D6B"/>
    <w:rsid w:val="00365F20"/>
    <w:rsid w:val="00365F87"/>
    <w:rsid w:val="0036604B"/>
    <w:rsid w:val="0036616A"/>
    <w:rsid w:val="003661C6"/>
    <w:rsid w:val="0036624D"/>
    <w:rsid w:val="00366319"/>
    <w:rsid w:val="00366402"/>
    <w:rsid w:val="00366715"/>
    <w:rsid w:val="0036684A"/>
    <w:rsid w:val="00366860"/>
    <w:rsid w:val="00366B2B"/>
    <w:rsid w:val="00366BE2"/>
    <w:rsid w:val="00366C64"/>
    <w:rsid w:val="00366CE5"/>
    <w:rsid w:val="00366E23"/>
    <w:rsid w:val="00366E37"/>
    <w:rsid w:val="00367149"/>
    <w:rsid w:val="003671AF"/>
    <w:rsid w:val="0036756A"/>
    <w:rsid w:val="0036766C"/>
    <w:rsid w:val="00367DA5"/>
    <w:rsid w:val="00367DB4"/>
    <w:rsid w:val="00367DC1"/>
    <w:rsid w:val="00367F68"/>
    <w:rsid w:val="003700A0"/>
    <w:rsid w:val="003705DF"/>
    <w:rsid w:val="00370658"/>
    <w:rsid w:val="00370793"/>
    <w:rsid w:val="003707FF"/>
    <w:rsid w:val="003708B3"/>
    <w:rsid w:val="00370AB5"/>
    <w:rsid w:val="00370D3F"/>
    <w:rsid w:val="00370DDD"/>
    <w:rsid w:val="00370FE1"/>
    <w:rsid w:val="0037110F"/>
    <w:rsid w:val="003711C4"/>
    <w:rsid w:val="00371300"/>
    <w:rsid w:val="00371391"/>
    <w:rsid w:val="003713C3"/>
    <w:rsid w:val="00371668"/>
    <w:rsid w:val="003717EA"/>
    <w:rsid w:val="00371C3F"/>
    <w:rsid w:val="00371CFB"/>
    <w:rsid w:val="00371D70"/>
    <w:rsid w:val="00371E36"/>
    <w:rsid w:val="00371E55"/>
    <w:rsid w:val="0037201D"/>
    <w:rsid w:val="00372022"/>
    <w:rsid w:val="003721FC"/>
    <w:rsid w:val="00372306"/>
    <w:rsid w:val="00372362"/>
    <w:rsid w:val="0037251D"/>
    <w:rsid w:val="003725F9"/>
    <w:rsid w:val="0037277E"/>
    <w:rsid w:val="00372A50"/>
    <w:rsid w:val="00372B2E"/>
    <w:rsid w:val="00372C1B"/>
    <w:rsid w:val="00372D77"/>
    <w:rsid w:val="00372FF2"/>
    <w:rsid w:val="00373135"/>
    <w:rsid w:val="00373333"/>
    <w:rsid w:val="00373487"/>
    <w:rsid w:val="003735C4"/>
    <w:rsid w:val="003737CB"/>
    <w:rsid w:val="00373A56"/>
    <w:rsid w:val="00373CCC"/>
    <w:rsid w:val="00373F91"/>
    <w:rsid w:val="00373F92"/>
    <w:rsid w:val="0037468A"/>
    <w:rsid w:val="00374799"/>
    <w:rsid w:val="0037479C"/>
    <w:rsid w:val="0037487F"/>
    <w:rsid w:val="00374A34"/>
    <w:rsid w:val="00374C86"/>
    <w:rsid w:val="00374F2B"/>
    <w:rsid w:val="00375080"/>
    <w:rsid w:val="00375845"/>
    <w:rsid w:val="00375B28"/>
    <w:rsid w:val="00375D1B"/>
    <w:rsid w:val="00375D33"/>
    <w:rsid w:val="003760CB"/>
    <w:rsid w:val="00376163"/>
    <w:rsid w:val="0037626F"/>
    <w:rsid w:val="003765B4"/>
    <w:rsid w:val="00376680"/>
    <w:rsid w:val="003766A4"/>
    <w:rsid w:val="003766E5"/>
    <w:rsid w:val="003770EB"/>
    <w:rsid w:val="0037726C"/>
    <w:rsid w:val="003772D2"/>
    <w:rsid w:val="003773C5"/>
    <w:rsid w:val="003774E1"/>
    <w:rsid w:val="0037755B"/>
    <w:rsid w:val="003777AF"/>
    <w:rsid w:val="003777F1"/>
    <w:rsid w:val="00377A8A"/>
    <w:rsid w:val="00377E01"/>
    <w:rsid w:val="00377F2E"/>
    <w:rsid w:val="00377F4B"/>
    <w:rsid w:val="00377F60"/>
    <w:rsid w:val="003801A7"/>
    <w:rsid w:val="0038044A"/>
    <w:rsid w:val="0038055C"/>
    <w:rsid w:val="00380689"/>
    <w:rsid w:val="00380800"/>
    <w:rsid w:val="003808F6"/>
    <w:rsid w:val="00380DAE"/>
    <w:rsid w:val="003810B2"/>
    <w:rsid w:val="003810CD"/>
    <w:rsid w:val="00381150"/>
    <w:rsid w:val="00381355"/>
    <w:rsid w:val="003813EA"/>
    <w:rsid w:val="00381532"/>
    <w:rsid w:val="0038168E"/>
    <w:rsid w:val="003819FA"/>
    <w:rsid w:val="00381AD6"/>
    <w:rsid w:val="00381CBB"/>
    <w:rsid w:val="00381CE5"/>
    <w:rsid w:val="00381E1F"/>
    <w:rsid w:val="00381F49"/>
    <w:rsid w:val="0038246B"/>
    <w:rsid w:val="0038267C"/>
    <w:rsid w:val="0038276F"/>
    <w:rsid w:val="0038288C"/>
    <w:rsid w:val="00382A21"/>
    <w:rsid w:val="00382AC2"/>
    <w:rsid w:val="00382DDE"/>
    <w:rsid w:val="00382EA1"/>
    <w:rsid w:val="00382FBE"/>
    <w:rsid w:val="00382FCA"/>
    <w:rsid w:val="0038319E"/>
    <w:rsid w:val="00383372"/>
    <w:rsid w:val="00383594"/>
    <w:rsid w:val="003836B4"/>
    <w:rsid w:val="00383857"/>
    <w:rsid w:val="00383887"/>
    <w:rsid w:val="00383C8C"/>
    <w:rsid w:val="003840ED"/>
    <w:rsid w:val="003841FB"/>
    <w:rsid w:val="00384529"/>
    <w:rsid w:val="003845B2"/>
    <w:rsid w:val="003845CD"/>
    <w:rsid w:val="00384698"/>
    <w:rsid w:val="003846B2"/>
    <w:rsid w:val="00384A21"/>
    <w:rsid w:val="00384CAB"/>
    <w:rsid w:val="00384DEF"/>
    <w:rsid w:val="00384E4E"/>
    <w:rsid w:val="00384EE2"/>
    <w:rsid w:val="0038500B"/>
    <w:rsid w:val="00385268"/>
    <w:rsid w:val="003859E0"/>
    <w:rsid w:val="00385CC0"/>
    <w:rsid w:val="00385F0E"/>
    <w:rsid w:val="00385F31"/>
    <w:rsid w:val="00385F67"/>
    <w:rsid w:val="003860C0"/>
    <w:rsid w:val="003860E1"/>
    <w:rsid w:val="00386BA4"/>
    <w:rsid w:val="00386EA1"/>
    <w:rsid w:val="00387035"/>
    <w:rsid w:val="003874E3"/>
    <w:rsid w:val="00387598"/>
    <w:rsid w:val="00387611"/>
    <w:rsid w:val="003879CA"/>
    <w:rsid w:val="00387D6B"/>
    <w:rsid w:val="00387F03"/>
    <w:rsid w:val="00390219"/>
    <w:rsid w:val="00390337"/>
    <w:rsid w:val="0039039A"/>
    <w:rsid w:val="003903DC"/>
    <w:rsid w:val="003904D3"/>
    <w:rsid w:val="003905AE"/>
    <w:rsid w:val="0039063B"/>
    <w:rsid w:val="003906EB"/>
    <w:rsid w:val="00390899"/>
    <w:rsid w:val="003908D5"/>
    <w:rsid w:val="00390A14"/>
    <w:rsid w:val="00390A88"/>
    <w:rsid w:val="00390C1B"/>
    <w:rsid w:val="00390F25"/>
    <w:rsid w:val="003911A7"/>
    <w:rsid w:val="003913D3"/>
    <w:rsid w:val="003916FF"/>
    <w:rsid w:val="00391996"/>
    <w:rsid w:val="00391A7E"/>
    <w:rsid w:val="00391CA0"/>
    <w:rsid w:val="00392013"/>
    <w:rsid w:val="00392098"/>
    <w:rsid w:val="00392323"/>
    <w:rsid w:val="00392356"/>
    <w:rsid w:val="00392800"/>
    <w:rsid w:val="00392802"/>
    <w:rsid w:val="003929D4"/>
    <w:rsid w:val="00392A6D"/>
    <w:rsid w:val="00392AED"/>
    <w:rsid w:val="00392C4F"/>
    <w:rsid w:val="00392D0A"/>
    <w:rsid w:val="00392E45"/>
    <w:rsid w:val="00393129"/>
    <w:rsid w:val="003935AE"/>
    <w:rsid w:val="00393857"/>
    <w:rsid w:val="0039398D"/>
    <w:rsid w:val="00393A03"/>
    <w:rsid w:val="00393C10"/>
    <w:rsid w:val="00393E0F"/>
    <w:rsid w:val="00394084"/>
    <w:rsid w:val="0039409A"/>
    <w:rsid w:val="0039413B"/>
    <w:rsid w:val="0039415A"/>
    <w:rsid w:val="00394279"/>
    <w:rsid w:val="003942E9"/>
    <w:rsid w:val="0039468C"/>
    <w:rsid w:val="003946C4"/>
    <w:rsid w:val="00394883"/>
    <w:rsid w:val="00394B96"/>
    <w:rsid w:val="00394CE9"/>
    <w:rsid w:val="00394E34"/>
    <w:rsid w:val="0039514D"/>
    <w:rsid w:val="0039527E"/>
    <w:rsid w:val="003953F6"/>
    <w:rsid w:val="00395630"/>
    <w:rsid w:val="003959A9"/>
    <w:rsid w:val="00395B1A"/>
    <w:rsid w:val="00395EC9"/>
    <w:rsid w:val="00396198"/>
    <w:rsid w:val="0039669A"/>
    <w:rsid w:val="00396762"/>
    <w:rsid w:val="00396C35"/>
    <w:rsid w:val="00396D34"/>
    <w:rsid w:val="00396F17"/>
    <w:rsid w:val="003973BA"/>
    <w:rsid w:val="003973D4"/>
    <w:rsid w:val="00397520"/>
    <w:rsid w:val="00397627"/>
    <w:rsid w:val="00397853"/>
    <w:rsid w:val="003978D2"/>
    <w:rsid w:val="003978EC"/>
    <w:rsid w:val="00397A42"/>
    <w:rsid w:val="00397ADD"/>
    <w:rsid w:val="00397DF1"/>
    <w:rsid w:val="00397FA2"/>
    <w:rsid w:val="003A034F"/>
    <w:rsid w:val="003A048D"/>
    <w:rsid w:val="003A0566"/>
    <w:rsid w:val="003A0CF3"/>
    <w:rsid w:val="003A0F78"/>
    <w:rsid w:val="003A1255"/>
    <w:rsid w:val="003A125D"/>
    <w:rsid w:val="003A130F"/>
    <w:rsid w:val="003A1335"/>
    <w:rsid w:val="003A15B6"/>
    <w:rsid w:val="003A1660"/>
    <w:rsid w:val="003A1740"/>
    <w:rsid w:val="003A177F"/>
    <w:rsid w:val="003A17BB"/>
    <w:rsid w:val="003A1C60"/>
    <w:rsid w:val="003A1E28"/>
    <w:rsid w:val="003A2075"/>
    <w:rsid w:val="003A2244"/>
    <w:rsid w:val="003A2277"/>
    <w:rsid w:val="003A2308"/>
    <w:rsid w:val="003A2371"/>
    <w:rsid w:val="003A2396"/>
    <w:rsid w:val="003A2533"/>
    <w:rsid w:val="003A27AB"/>
    <w:rsid w:val="003A27BE"/>
    <w:rsid w:val="003A291C"/>
    <w:rsid w:val="003A2A7A"/>
    <w:rsid w:val="003A2DED"/>
    <w:rsid w:val="003A342F"/>
    <w:rsid w:val="003A37EC"/>
    <w:rsid w:val="003A3D01"/>
    <w:rsid w:val="003A3F0A"/>
    <w:rsid w:val="003A3F94"/>
    <w:rsid w:val="003A41D9"/>
    <w:rsid w:val="003A4837"/>
    <w:rsid w:val="003A4994"/>
    <w:rsid w:val="003A4D48"/>
    <w:rsid w:val="003A502F"/>
    <w:rsid w:val="003A540A"/>
    <w:rsid w:val="003A5567"/>
    <w:rsid w:val="003A562E"/>
    <w:rsid w:val="003A5938"/>
    <w:rsid w:val="003A5D1A"/>
    <w:rsid w:val="003A5FD8"/>
    <w:rsid w:val="003A6215"/>
    <w:rsid w:val="003A6273"/>
    <w:rsid w:val="003A634C"/>
    <w:rsid w:val="003A6458"/>
    <w:rsid w:val="003A6D7C"/>
    <w:rsid w:val="003A7279"/>
    <w:rsid w:val="003A7510"/>
    <w:rsid w:val="003A7551"/>
    <w:rsid w:val="003A797C"/>
    <w:rsid w:val="003A7C58"/>
    <w:rsid w:val="003B02CA"/>
    <w:rsid w:val="003B0310"/>
    <w:rsid w:val="003B03E1"/>
    <w:rsid w:val="003B0575"/>
    <w:rsid w:val="003B05C1"/>
    <w:rsid w:val="003B065B"/>
    <w:rsid w:val="003B06A5"/>
    <w:rsid w:val="003B0729"/>
    <w:rsid w:val="003B07F2"/>
    <w:rsid w:val="003B0891"/>
    <w:rsid w:val="003B0AA4"/>
    <w:rsid w:val="003B0AE5"/>
    <w:rsid w:val="003B0C78"/>
    <w:rsid w:val="003B0CA8"/>
    <w:rsid w:val="003B0CD2"/>
    <w:rsid w:val="003B0CEF"/>
    <w:rsid w:val="003B0D56"/>
    <w:rsid w:val="003B0D90"/>
    <w:rsid w:val="003B0E01"/>
    <w:rsid w:val="003B0E80"/>
    <w:rsid w:val="003B10B0"/>
    <w:rsid w:val="003B10E1"/>
    <w:rsid w:val="003B1156"/>
    <w:rsid w:val="003B1251"/>
    <w:rsid w:val="003B1565"/>
    <w:rsid w:val="003B16BF"/>
    <w:rsid w:val="003B18B4"/>
    <w:rsid w:val="003B1B82"/>
    <w:rsid w:val="003B1BC9"/>
    <w:rsid w:val="003B1ED3"/>
    <w:rsid w:val="003B2197"/>
    <w:rsid w:val="003B221E"/>
    <w:rsid w:val="003B2557"/>
    <w:rsid w:val="003B25BB"/>
    <w:rsid w:val="003B2BA1"/>
    <w:rsid w:val="003B3244"/>
    <w:rsid w:val="003B3309"/>
    <w:rsid w:val="003B3346"/>
    <w:rsid w:val="003B33EA"/>
    <w:rsid w:val="003B37C6"/>
    <w:rsid w:val="003B39D4"/>
    <w:rsid w:val="003B39E0"/>
    <w:rsid w:val="003B3A4D"/>
    <w:rsid w:val="003B3C2F"/>
    <w:rsid w:val="003B3E9F"/>
    <w:rsid w:val="003B403C"/>
    <w:rsid w:val="003B4045"/>
    <w:rsid w:val="003B43F2"/>
    <w:rsid w:val="003B4492"/>
    <w:rsid w:val="003B4527"/>
    <w:rsid w:val="003B4746"/>
    <w:rsid w:val="003B47C6"/>
    <w:rsid w:val="003B482C"/>
    <w:rsid w:val="003B4876"/>
    <w:rsid w:val="003B4A5C"/>
    <w:rsid w:val="003B4E7A"/>
    <w:rsid w:val="003B5029"/>
    <w:rsid w:val="003B5061"/>
    <w:rsid w:val="003B524D"/>
    <w:rsid w:val="003B5250"/>
    <w:rsid w:val="003B55FD"/>
    <w:rsid w:val="003B5657"/>
    <w:rsid w:val="003B5663"/>
    <w:rsid w:val="003B574D"/>
    <w:rsid w:val="003B575E"/>
    <w:rsid w:val="003B5AC5"/>
    <w:rsid w:val="003B5B52"/>
    <w:rsid w:val="003B5B7F"/>
    <w:rsid w:val="003B5D02"/>
    <w:rsid w:val="003B5D0B"/>
    <w:rsid w:val="003B60F0"/>
    <w:rsid w:val="003B6172"/>
    <w:rsid w:val="003B6247"/>
    <w:rsid w:val="003B62FD"/>
    <w:rsid w:val="003B643B"/>
    <w:rsid w:val="003B65A8"/>
    <w:rsid w:val="003B68F8"/>
    <w:rsid w:val="003B694B"/>
    <w:rsid w:val="003B6AEB"/>
    <w:rsid w:val="003B6B97"/>
    <w:rsid w:val="003B6D28"/>
    <w:rsid w:val="003B6FE5"/>
    <w:rsid w:val="003B70AE"/>
    <w:rsid w:val="003B70E0"/>
    <w:rsid w:val="003B71EE"/>
    <w:rsid w:val="003B757F"/>
    <w:rsid w:val="003B764C"/>
    <w:rsid w:val="003B77A6"/>
    <w:rsid w:val="003B7B92"/>
    <w:rsid w:val="003B7E09"/>
    <w:rsid w:val="003B7ED2"/>
    <w:rsid w:val="003B7F31"/>
    <w:rsid w:val="003C0167"/>
    <w:rsid w:val="003C01BD"/>
    <w:rsid w:val="003C01E6"/>
    <w:rsid w:val="003C03B0"/>
    <w:rsid w:val="003C09B9"/>
    <w:rsid w:val="003C0A9E"/>
    <w:rsid w:val="003C0D8E"/>
    <w:rsid w:val="003C109E"/>
    <w:rsid w:val="003C1236"/>
    <w:rsid w:val="003C128B"/>
    <w:rsid w:val="003C13C1"/>
    <w:rsid w:val="003C17E6"/>
    <w:rsid w:val="003C1B48"/>
    <w:rsid w:val="003C1BA3"/>
    <w:rsid w:val="003C1D8C"/>
    <w:rsid w:val="003C1F63"/>
    <w:rsid w:val="003C219E"/>
    <w:rsid w:val="003C21B8"/>
    <w:rsid w:val="003C21F4"/>
    <w:rsid w:val="003C223A"/>
    <w:rsid w:val="003C2293"/>
    <w:rsid w:val="003C2389"/>
    <w:rsid w:val="003C242A"/>
    <w:rsid w:val="003C279E"/>
    <w:rsid w:val="003C285B"/>
    <w:rsid w:val="003C2EAC"/>
    <w:rsid w:val="003C3032"/>
    <w:rsid w:val="003C305C"/>
    <w:rsid w:val="003C3116"/>
    <w:rsid w:val="003C31DD"/>
    <w:rsid w:val="003C3D17"/>
    <w:rsid w:val="003C3D28"/>
    <w:rsid w:val="003C3EDA"/>
    <w:rsid w:val="003C3FEC"/>
    <w:rsid w:val="003C4263"/>
    <w:rsid w:val="003C46DF"/>
    <w:rsid w:val="003C4983"/>
    <w:rsid w:val="003C4A55"/>
    <w:rsid w:val="003C4B7D"/>
    <w:rsid w:val="003C5274"/>
    <w:rsid w:val="003C52B9"/>
    <w:rsid w:val="003C52F5"/>
    <w:rsid w:val="003C5845"/>
    <w:rsid w:val="003C590C"/>
    <w:rsid w:val="003C5EAC"/>
    <w:rsid w:val="003C6D84"/>
    <w:rsid w:val="003C6DBB"/>
    <w:rsid w:val="003C6E16"/>
    <w:rsid w:val="003C6FDA"/>
    <w:rsid w:val="003C7876"/>
    <w:rsid w:val="003C7953"/>
    <w:rsid w:val="003C7C83"/>
    <w:rsid w:val="003C7DEB"/>
    <w:rsid w:val="003D0163"/>
    <w:rsid w:val="003D06F4"/>
    <w:rsid w:val="003D071B"/>
    <w:rsid w:val="003D0773"/>
    <w:rsid w:val="003D0F1E"/>
    <w:rsid w:val="003D122D"/>
    <w:rsid w:val="003D125D"/>
    <w:rsid w:val="003D12FF"/>
    <w:rsid w:val="003D1493"/>
    <w:rsid w:val="003D162A"/>
    <w:rsid w:val="003D1AEE"/>
    <w:rsid w:val="003D1B9B"/>
    <w:rsid w:val="003D1BFB"/>
    <w:rsid w:val="003D1D10"/>
    <w:rsid w:val="003D20C9"/>
    <w:rsid w:val="003D21E8"/>
    <w:rsid w:val="003D22A1"/>
    <w:rsid w:val="003D22E8"/>
    <w:rsid w:val="003D23F6"/>
    <w:rsid w:val="003D2589"/>
    <w:rsid w:val="003D2B17"/>
    <w:rsid w:val="003D2C2C"/>
    <w:rsid w:val="003D2D79"/>
    <w:rsid w:val="003D2F1E"/>
    <w:rsid w:val="003D315A"/>
    <w:rsid w:val="003D31BC"/>
    <w:rsid w:val="003D366F"/>
    <w:rsid w:val="003D3746"/>
    <w:rsid w:val="003D3A29"/>
    <w:rsid w:val="003D3A7F"/>
    <w:rsid w:val="003D3D46"/>
    <w:rsid w:val="003D3F8C"/>
    <w:rsid w:val="003D3FF4"/>
    <w:rsid w:val="003D422D"/>
    <w:rsid w:val="003D43A7"/>
    <w:rsid w:val="003D43CB"/>
    <w:rsid w:val="003D4451"/>
    <w:rsid w:val="003D4632"/>
    <w:rsid w:val="003D48CE"/>
    <w:rsid w:val="003D4CCE"/>
    <w:rsid w:val="003D50F1"/>
    <w:rsid w:val="003D5175"/>
    <w:rsid w:val="003D524C"/>
    <w:rsid w:val="003D54C2"/>
    <w:rsid w:val="003D5518"/>
    <w:rsid w:val="003D5651"/>
    <w:rsid w:val="003D57A3"/>
    <w:rsid w:val="003D5899"/>
    <w:rsid w:val="003D58E4"/>
    <w:rsid w:val="003D5A26"/>
    <w:rsid w:val="003D5AB4"/>
    <w:rsid w:val="003D5B84"/>
    <w:rsid w:val="003D5F8E"/>
    <w:rsid w:val="003D6224"/>
    <w:rsid w:val="003D6244"/>
    <w:rsid w:val="003D62E8"/>
    <w:rsid w:val="003D63D4"/>
    <w:rsid w:val="003D6504"/>
    <w:rsid w:val="003D652C"/>
    <w:rsid w:val="003D657E"/>
    <w:rsid w:val="003D65B7"/>
    <w:rsid w:val="003D66C9"/>
    <w:rsid w:val="003D6877"/>
    <w:rsid w:val="003D68AF"/>
    <w:rsid w:val="003D6957"/>
    <w:rsid w:val="003D72CC"/>
    <w:rsid w:val="003D73DD"/>
    <w:rsid w:val="003D764E"/>
    <w:rsid w:val="003D7656"/>
    <w:rsid w:val="003D7F62"/>
    <w:rsid w:val="003E0500"/>
    <w:rsid w:val="003E0802"/>
    <w:rsid w:val="003E0884"/>
    <w:rsid w:val="003E0899"/>
    <w:rsid w:val="003E0951"/>
    <w:rsid w:val="003E0971"/>
    <w:rsid w:val="003E0A76"/>
    <w:rsid w:val="003E0B8B"/>
    <w:rsid w:val="003E0BCD"/>
    <w:rsid w:val="003E0C2C"/>
    <w:rsid w:val="003E0EC7"/>
    <w:rsid w:val="003E0EE9"/>
    <w:rsid w:val="003E101C"/>
    <w:rsid w:val="003E14F2"/>
    <w:rsid w:val="003E1614"/>
    <w:rsid w:val="003E1632"/>
    <w:rsid w:val="003E166D"/>
    <w:rsid w:val="003E193C"/>
    <w:rsid w:val="003E1992"/>
    <w:rsid w:val="003E2108"/>
    <w:rsid w:val="003E213A"/>
    <w:rsid w:val="003E2417"/>
    <w:rsid w:val="003E249B"/>
    <w:rsid w:val="003E2535"/>
    <w:rsid w:val="003E253D"/>
    <w:rsid w:val="003E2627"/>
    <w:rsid w:val="003E298D"/>
    <w:rsid w:val="003E2AD0"/>
    <w:rsid w:val="003E2BB3"/>
    <w:rsid w:val="003E2E59"/>
    <w:rsid w:val="003E2FA0"/>
    <w:rsid w:val="003E34C6"/>
    <w:rsid w:val="003E35DD"/>
    <w:rsid w:val="003E3841"/>
    <w:rsid w:val="003E3A2B"/>
    <w:rsid w:val="003E3CEB"/>
    <w:rsid w:val="003E4488"/>
    <w:rsid w:val="003E48A5"/>
    <w:rsid w:val="003E4B10"/>
    <w:rsid w:val="003E4B37"/>
    <w:rsid w:val="003E4BBC"/>
    <w:rsid w:val="003E4CC0"/>
    <w:rsid w:val="003E50A2"/>
    <w:rsid w:val="003E5780"/>
    <w:rsid w:val="003E5795"/>
    <w:rsid w:val="003E5866"/>
    <w:rsid w:val="003E588E"/>
    <w:rsid w:val="003E5901"/>
    <w:rsid w:val="003E5BD7"/>
    <w:rsid w:val="003E5BF3"/>
    <w:rsid w:val="003E616E"/>
    <w:rsid w:val="003E625B"/>
    <w:rsid w:val="003E6354"/>
    <w:rsid w:val="003E6456"/>
    <w:rsid w:val="003E6497"/>
    <w:rsid w:val="003E6609"/>
    <w:rsid w:val="003E666B"/>
    <w:rsid w:val="003E675A"/>
    <w:rsid w:val="003E68FB"/>
    <w:rsid w:val="003E72EC"/>
    <w:rsid w:val="003E771C"/>
    <w:rsid w:val="003E7887"/>
    <w:rsid w:val="003E7978"/>
    <w:rsid w:val="003E7BC1"/>
    <w:rsid w:val="003E7C18"/>
    <w:rsid w:val="003E7D42"/>
    <w:rsid w:val="003E7F55"/>
    <w:rsid w:val="003E7F97"/>
    <w:rsid w:val="003F016F"/>
    <w:rsid w:val="003F01DA"/>
    <w:rsid w:val="003F0293"/>
    <w:rsid w:val="003F033E"/>
    <w:rsid w:val="003F0537"/>
    <w:rsid w:val="003F0717"/>
    <w:rsid w:val="003F0905"/>
    <w:rsid w:val="003F09F5"/>
    <w:rsid w:val="003F0B2E"/>
    <w:rsid w:val="003F0CC1"/>
    <w:rsid w:val="003F0D2A"/>
    <w:rsid w:val="003F0D80"/>
    <w:rsid w:val="003F0FD9"/>
    <w:rsid w:val="003F1203"/>
    <w:rsid w:val="003F155E"/>
    <w:rsid w:val="003F1622"/>
    <w:rsid w:val="003F16C0"/>
    <w:rsid w:val="003F18CF"/>
    <w:rsid w:val="003F1901"/>
    <w:rsid w:val="003F1A96"/>
    <w:rsid w:val="003F1AB3"/>
    <w:rsid w:val="003F1FCE"/>
    <w:rsid w:val="003F20AB"/>
    <w:rsid w:val="003F20B4"/>
    <w:rsid w:val="003F2203"/>
    <w:rsid w:val="003F256C"/>
    <w:rsid w:val="003F2C36"/>
    <w:rsid w:val="003F2CA3"/>
    <w:rsid w:val="003F2D94"/>
    <w:rsid w:val="003F319C"/>
    <w:rsid w:val="003F3690"/>
    <w:rsid w:val="003F36C4"/>
    <w:rsid w:val="003F3703"/>
    <w:rsid w:val="003F3741"/>
    <w:rsid w:val="003F38F0"/>
    <w:rsid w:val="003F392F"/>
    <w:rsid w:val="003F395D"/>
    <w:rsid w:val="003F3A65"/>
    <w:rsid w:val="003F3B44"/>
    <w:rsid w:val="003F3BF1"/>
    <w:rsid w:val="003F3C0D"/>
    <w:rsid w:val="003F3CB7"/>
    <w:rsid w:val="003F3CF1"/>
    <w:rsid w:val="003F3DE6"/>
    <w:rsid w:val="003F3F5D"/>
    <w:rsid w:val="003F41AE"/>
    <w:rsid w:val="003F49AC"/>
    <w:rsid w:val="003F4A3C"/>
    <w:rsid w:val="003F4CF4"/>
    <w:rsid w:val="003F4D04"/>
    <w:rsid w:val="003F4EC6"/>
    <w:rsid w:val="003F5078"/>
    <w:rsid w:val="003F5118"/>
    <w:rsid w:val="003F555A"/>
    <w:rsid w:val="003F55F6"/>
    <w:rsid w:val="003F5859"/>
    <w:rsid w:val="003F5AEF"/>
    <w:rsid w:val="003F5CC3"/>
    <w:rsid w:val="003F5D80"/>
    <w:rsid w:val="003F5EE7"/>
    <w:rsid w:val="003F6191"/>
    <w:rsid w:val="003F64C7"/>
    <w:rsid w:val="003F6724"/>
    <w:rsid w:val="003F677C"/>
    <w:rsid w:val="003F67D3"/>
    <w:rsid w:val="003F6EB2"/>
    <w:rsid w:val="003F71D8"/>
    <w:rsid w:val="003F7698"/>
    <w:rsid w:val="003F772E"/>
    <w:rsid w:val="003F7797"/>
    <w:rsid w:val="003F7AF1"/>
    <w:rsid w:val="003F7E36"/>
    <w:rsid w:val="00400083"/>
    <w:rsid w:val="004000CE"/>
    <w:rsid w:val="004001E7"/>
    <w:rsid w:val="00400330"/>
    <w:rsid w:val="004005DE"/>
    <w:rsid w:val="004006D5"/>
    <w:rsid w:val="0040084A"/>
    <w:rsid w:val="004008E2"/>
    <w:rsid w:val="004009DF"/>
    <w:rsid w:val="00400A77"/>
    <w:rsid w:val="00400AC1"/>
    <w:rsid w:val="00400AFE"/>
    <w:rsid w:val="00400B10"/>
    <w:rsid w:val="00401461"/>
    <w:rsid w:val="00401666"/>
    <w:rsid w:val="00401737"/>
    <w:rsid w:val="0040177C"/>
    <w:rsid w:val="0040199D"/>
    <w:rsid w:val="00401C09"/>
    <w:rsid w:val="00401EE2"/>
    <w:rsid w:val="004020B3"/>
    <w:rsid w:val="0040219E"/>
    <w:rsid w:val="0040233D"/>
    <w:rsid w:val="004028E4"/>
    <w:rsid w:val="00402B92"/>
    <w:rsid w:val="00402E20"/>
    <w:rsid w:val="00403080"/>
    <w:rsid w:val="00403162"/>
    <w:rsid w:val="00403A1C"/>
    <w:rsid w:val="00403AE5"/>
    <w:rsid w:val="00403DEE"/>
    <w:rsid w:val="00403FC6"/>
    <w:rsid w:val="004043A2"/>
    <w:rsid w:val="004043D7"/>
    <w:rsid w:val="0040452B"/>
    <w:rsid w:val="004047A3"/>
    <w:rsid w:val="00404955"/>
    <w:rsid w:val="00404E30"/>
    <w:rsid w:val="0040524B"/>
    <w:rsid w:val="004052BA"/>
    <w:rsid w:val="004052D3"/>
    <w:rsid w:val="0040534B"/>
    <w:rsid w:val="00405685"/>
    <w:rsid w:val="004058F1"/>
    <w:rsid w:val="00405DB5"/>
    <w:rsid w:val="00405F37"/>
    <w:rsid w:val="004061A3"/>
    <w:rsid w:val="004061E7"/>
    <w:rsid w:val="0040627F"/>
    <w:rsid w:val="00406375"/>
    <w:rsid w:val="0040640F"/>
    <w:rsid w:val="00406437"/>
    <w:rsid w:val="004066F0"/>
    <w:rsid w:val="004067CC"/>
    <w:rsid w:val="00406919"/>
    <w:rsid w:val="004069C2"/>
    <w:rsid w:val="00406C03"/>
    <w:rsid w:val="00406C8F"/>
    <w:rsid w:val="0040727B"/>
    <w:rsid w:val="004074AC"/>
    <w:rsid w:val="00407661"/>
    <w:rsid w:val="0040778B"/>
    <w:rsid w:val="004079FA"/>
    <w:rsid w:val="00407C62"/>
    <w:rsid w:val="004101D2"/>
    <w:rsid w:val="0041023A"/>
    <w:rsid w:val="004102DB"/>
    <w:rsid w:val="00410394"/>
    <w:rsid w:val="0041058D"/>
    <w:rsid w:val="004105BB"/>
    <w:rsid w:val="004106B8"/>
    <w:rsid w:val="00410745"/>
    <w:rsid w:val="00410A18"/>
    <w:rsid w:val="00410B80"/>
    <w:rsid w:val="00410BD8"/>
    <w:rsid w:val="00410C00"/>
    <w:rsid w:val="00410CBB"/>
    <w:rsid w:val="00410E3F"/>
    <w:rsid w:val="0041179D"/>
    <w:rsid w:val="00411944"/>
    <w:rsid w:val="00411BDD"/>
    <w:rsid w:val="00411D3A"/>
    <w:rsid w:val="00411D65"/>
    <w:rsid w:val="00411D9E"/>
    <w:rsid w:val="00411E2E"/>
    <w:rsid w:val="00412291"/>
    <w:rsid w:val="00412482"/>
    <w:rsid w:val="0041272C"/>
    <w:rsid w:val="00412957"/>
    <w:rsid w:val="00412FED"/>
    <w:rsid w:val="00413027"/>
    <w:rsid w:val="0041311E"/>
    <w:rsid w:val="0041339F"/>
    <w:rsid w:val="00413AD7"/>
    <w:rsid w:val="00413ADB"/>
    <w:rsid w:val="00413BB6"/>
    <w:rsid w:val="00413CAD"/>
    <w:rsid w:val="00413CF3"/>
    <w:rsid w:val="00413D86"/>
    <w:rsid w:val="00413DF9"/>
    <w:rsid w:val="00413E74"/>
    <w:rsid w:val="004140F9"/>
    <w:rsid w:val="004144ED"/>
    <w:rsid w:val="00414520"/>
    <w:rsid w:val="00414704"/>
    <w:rsid w:val="00414921"/>
    <w:rsid w:val="00414CCC"/>
    <w:rsid w:val="004151B1"/>
    <w:rsid w:val="00415322"/>
    <w:rsid w:val="00415539"/>
    <w:rsid w:val="004156E1"/>
    <w:rsid w:val="004157EC"/>
    <w:rsid w:val="00415802"/>
    <w:rsid w:val="00415E1C"/>
    <w:rsid w:val="004162B8"/>
    <w:rsid w:val="00416301"/>
    <w:rsid w:val="004166B5"/>
    <w:rsid w:val="00416745"/>
    <w:rsid w:val="00416AA2"/>
    <w:rsid w:val="00416B3B"/>
    <w:rsid w:val="00416D89"/>
    <w:rsid w:val="00416D8F"/>
    <w:rsid w:val="00417134"/>
    <w:rsid w:val="00417299"/>
    <w:rsid w:val="0041750B"/>
    <w:rsid w:val="00417630"/>
    <w:rsid w:val="0041765D"/>
    <w:rsid w:val="004178C1"/>
    <w:rsid w:val="00417F25"/>
    <w:rsid w:val="004203BA"/>
    <w:rsid w:val="00420614"/>
    <w:rsid w:val="00420A4D"/>
    <w:rsid w:val="00420D43"/>
    <w:rsid w:val="00421125"/>
    <w:rsid w:val="004211E1"/>
    <w:rsid w:val="0042126F"/>
    <w:rsid w:val="0042137C"/>
    <w:rsid w:val="004213E3"/>
    <w:rsid w:val="004216B3"/>
    <w:rsid w:val="00421A45"/>
    <w:rsid w:val="00421BB1"/>
    <w:rsid w:val="00421BF8"/>
    <w:rsid w:val="00421D77"/>
    <w:rsid w:val="00421F4E"/>
    <w:rsid w:val="0042211C"/>
    <w:rsid w:val="00422373"/>
    <w:rsid w:val="004224D4"/>
    <w:rsid w:val="004225F1"/>
    <w:rsid w:val="004226AF"/>
    <w:rsid w:val="00422746"/>
    <w:rsid w:val="0042288D"/>
    <w:rsid w:val="004228E1"/>
    <w:rsid w:val="00422A6D"/>
    <w:rsid w:val="00422C78"/>
    <w:rsid w:val="00422E43"/>
    <w:rsid w:val="00422E82"/>
    <w:rsid w:val="00422EC3"/>
    <w:rsid w:val="00422ED7"/>
    <w:rsid w:val="00422F41"/>
    <w:rsid w:val="00422FA8"/>
    <w:rsid w:val="00423140"/>
    <w:rsid w:val="004231A3"/>
    <w:rsid w:val="00423288"/>
    <w:rsid w:val="00423353"/>
    <w:rsid w:val="00423395"/>
    <w:rsid w:val="004234A9"/>
    <w:rsid w:val="004234BB"/>
    <w:rsid w:val="00423526"/>
    <w:rsid w:val="00423B44"/>
    <w:rsid w:val="004240DD"/>
    <w:rsid w:val="00424524"/>
    <w:rsid w:val="00424546"/>
    <w:rsid w:val="00424602"/>
    <w:rsid w:val="004246C9"/>
    <w:rsid w:val="0042486E"/>
    <w:rsid w:val="004249AC"/>
    <w:rsid w:val="00424D08"/>
    <w:rsid w:val="00424FDD"/>
    <w:rsid w:val="0042505D"/>
    <w:rsid w:val="00425068"/>
    <w:rsid w:val="004251B5"/>
    <w:rsid w:val="004252D2"/>
    <w:rsid w:val="0042543A"/>
    <w:rsid w:val="00425588"/>
    <w:rsid w:val="004256A5"/>
    <w:rsid w:val="004256DF"/>
    <w:rsid w:val="00425935"/>
    <w:rsid w:val="00425978"/>
    <w:rsid w:val="00425B18"/>
    <w:rsid w:val="00425DD1"/>
    <w:rsid w:val="0042679C"/>
    <w:rsid w:val="0042687D"/>
    <w:rsid w:val="0042697A"/>
    <w:rsid w:val="00426A2B"/>
    <w:rsid w:val="00426B0F"/>
    <w:rsid w:val="00426DF5"/>
    <w:rsid w:val="0042744E"/>
    <w:rsid w:val="004274C6"/>
    <w:rsid w:val="004277D0"/>
    <w:rsid w:val="00427A42"/>
    <w:rsid w:val="00427A83"/>
    <w:rsid w:val="00427BDA"/>
    <w:rsid w:val="00427C0A"/>
    <w:rsid w:val="00427CB2"/>
    <w:rsid w:val="00427DCC"/>
    <w:rsid w:val="00427E05"/>
    <w:rsid w:val="004300C6"/>
    <w:rsid w:val="0043037F"/>
    <w:rsid w:val="0043038A"/>
    <w:rsid w:val="0043042B"/>
    <w:rsid w:val="0043063B"/>
    <w:rsid w:val="0043075F"/>
    <w:rsid w:val="004308C9"/>
    <w:rsid w:val="00430930"/>
    <w:rsid w:val="00430961"/>
    <w:rsid w:val="004309B4"/>
    <w:rsid w:val="004309BE"/>
    <w:rsid w:val="00430A3F"/>
    <w:rsid w:val="00430DC3"/>
    <w:rsid w:val="0043117B"/>
    <w:rsid w:val="00431209"/>
    <w:rsid w:val="0043123E"/>
    <w:rsid w:val="00431258"/>
    <w:rsid w:val="0043148D"/>
    <w:rsid w:val="0043158D"/>
    <w:rsid w:val="004315E5"/>
    <w:rsid w:val="00431601"/>
    <w:rsid w:val="00431840"/>
    <w:rsid w:val="00431926"/>
    <w:rsid w:val="00431F6C"/>
    <w:rsid w:val="00432758"/>
    <w:rsid w:val="00432CE8"/>
    <w:rsid w:val="00432F00"/>
    <w:rsid w:val="00433082"/>
    <w:rsid w:val="00433094"/>
    <w:rsid w:val="00433559"/>
    <w:rsid w:val="0043396E"/>
    <w:rsid w:val="00433DD9"/>
    <w:rsid w:val="00433F20"/>
    <w:rsid w:val="00433FDB"/>
    <w:rsid w:val="00434213"/>
    <w:rsid w:val="00434784"/>
    <w:rsid w:val="0043479A"/>
    <w:rsid w:val="0043489D"/>
    <w:rsid w:val="00434CCE"/>
    <w:rsid w:val="00434FF3"/>
    <w:rsid w:val="00434FFF"/>
    <w:rsid w:val="004350E6"/>
    <w:rsid w:val="00435464"/>
    <w:rsid w:val="00435537"/>
    <w:rsid w:val="0043578A"/>
    <w:rsid w:val="0043592E"/>
    <w:rsid w:val="00435A5F"/>
    <w:rsid w:val="00435BD2"/>
    <w:rsid w:val="00435C94"/>
    <w:rsid w:val="00435D36"/>
    <w:rsid w:val="004360A6"/>
    <w:rsid w:val="00436300"/>
    <w:rsid w:val="00436505"/>
    <w:rsid w:val="0043651E"/>
    <w:rsid w:val="00436B7B"/>
    <w:rsid w:val="00436D90"/>
    <w:rsid w:val="0043702B"/>
    <w:rsid w:val="004370D6"/>
    <w:rsid w:val="0043713B"/>
    <w:rsid w:val="0043756B"/>
    <w:rsid w:val="004375E6"/>
    <w:rsid w:val="00437668"/>
    <w:rsid w:val="004379E6"/>
    <w:rsid w:val="00437B3C"/>
    <w:rsid w:val="00437C53"/>
    <w:rsid w:val="00437E51"/>
    <w:rsid w:val="00440066"/>
    <w:rsid w:val="0044006A"/>
    <w:rsid w:val="0044008D"/>
    <w:rsid w:val="00440376"/>
    <w:rsid w:val="00440501"/>
    <w:rsid w:val="00440639"/>
    <w:rsid w:val="00440761"/>
    <w:rsid w:val="00440871"/>
    <w:rsid w:val="00440AF4"/>
    <w:rsid w:val="00440CD6"/>
    <w:rsid w:val="004413FE"/>
    <w:rsid w:val="00441426"/>
    <w:rsid w:val="0044177E"/>
    <w:rsid w:val="004417D9"/>
    <w:rsid w:val="00441A0E"/>
    <w:rsid w:val="00441A3C"/>
    <w:rsid w:val="00441E61"/>
    <w:rsid w:val="00441F87"/>
    <w:rsid w:val="004421CF"/>
    <w:rsid w:val="00442231"/>
    <w:rsid w:val="004422DF"/>
    <w:rsid w:val="0044237D"/>
    <w:rsid w:val="00442592"/>
    <w:rsid w:val="00442696"/>
    <w:rsid w:val="00442763"/>
    <w:rsid w:val="0044296D"/>
    <w:rsid w:val="00442B3D"/>
    <w:rsid w:val="00442D88"/>
    <w:rsid w:val="00443090"/>
    <w:rsid w:val="0044318A"/>
    <w:rsid w:val="0044320D"/>
    <w:rsid w:val="00443287"/>
    <w:rsid w:val="004432C2"/>
    <w:rsid w:val="004433A5"/>
    <w:rsid w:val="004435CA"/>
    <w:rsid w:val="00443725"/>
    <w:rsid w:val="00443859"/>
    <w:rsid w:val="00443A8C"/>
    <w:rsid w:val="00443B25"/>
    <w:rsid w:val="00443B67"/>
    <w:rsid w:val="00443BB3"/>
    <w:rsid w:val="00443BB5"/>
    <w:rsid w:val="00443D66"/>
    <w:rsid w:val="004440B6"/>
    <w:rsid w:val="004441C9"/>
    <w:rsid w:val="00444224"/>
    <w:rsid w:val="004442C7"/>
    <w:rsid w:val="004443EE"/>
    <w:rsid w:val="004444E0"/>
    <w:rsid w:val="0044456D"/>
    <w:rsid w:val="00444851"/>
    <w:rsid w:val="00444B33"/>
    <w:rsid w:val="00444BC8"/>
    <w:rsid w:val="00444BF2"/>
    <w:rsid w:val="00444D5C"/>
    <w:rsid w:val="00444F9B"/>
    <w:rsid w:val="004450D7"/>
    <w:rsid w:val="00445434"/>
    <w:rsid w:val="0044559E"/>
    <w:rsid w:val="00445626"/>
    <w:rsid w:val="0044567A"/>
    <w:rsid w:val="004457CF"/>
    <w:rsid w:val="004459FB"/>
    <w:rsid w:val="00445A64"/>
    <w:rsid w:val="0044601F"/>
    <w:rsid w:val="00446045"/>
    <w:rsid w:val="004462E7"/>
    <w:rsid w:val="00446726"/>
    <w:rsid w:val="004469BB"/>
    <w:rsid w:val="00446D25"/>
    <w:rsid w:val="00446D53"/>
    <w:rsid w:val="00446DA6"/>
    <w:rsid w:val="00446E0C"/>
    <w:rsid w:val="00446FC3"/>
    <w:rsid w:val="0044721E"/>
    <w:rsid w:val="00447278"/>
    <w:rsid w:val="0044743F"/>
    <w:rsid w:val="0044750E"/>
    <w:rsid w:val="004479F7"/>
    <w:rsid w:val="00447A17"/>
    <w:rsid w:val="00447B2B"/>
    <w:rsid w:val="00447B3E"/>
    <w:rsid w:val="00447C2F"/>
    <w:rsid w:val="00447F99"/>
    <w:rsid w:val="004500E2"/>
    <w:rsid w:val="0045020B"/>
    <w:rsid w:val="004505D8"/>
    <w:rsid w:val="00450A89"/>
    <w:rsid w:val="00450BFB"/>
    <w:rsid w:val="00450CF2"/>
    <w:rsid w:val="00451162"/>
    <w:rsid w:val="00451498"/>
    <w:rsid w:val="004517E1"/>
    <w:rsid w:val="00451A22"/>
    <w:rsid w:val="004524D9"/>
    <w:rsid w:val="004526D9"/>
    <w:rsid w:val="00452762"/>
    <w:rsid w:val="0045287D"/>
    <w:rsid w:val="00452C6D"/>
    <w:rsid w:val="00452D14"/>
    <w:rsid w:val="00452DF8"/>
    <w:rsid w:val="00452FCF"/>
    <w:rsid w:val="004532A9"/>
    <w:rsid w:val="004533B9"/>
    <w:rsid w:val="00453637"/>
    <w:rsid w:val="004536B3"/>
    <w:rsid w:val="00453988"/>
    <w:rsid w:val="004539B9"/>
    <w:rsid w:val="00453AC9"/>
    <w:rsid w:val="00453BA7"/>
    <w:rsid w:val="00453E97"/>
    <w:rsid w:val="00453F24"/>
    <w:rsid w:val="0045412B"/>
    <w:rsid w:val="00454144"/>
    <w:rsid w:val="004541ED"/>
    <w:rsid w:val="004543E3"/>
    <w:rsid w:val="0045463A"/>
    <w:rsid w:val="00454741"/>
    <w:rsid w:val="00454A12"/>
    <w:rsid w:val="00454EBA"/>
    <w:rsid w:val="004550CF"/>
    <w:rsid w:val="00455409"/>
    <w:rsid w:val="00455445"/>
    <w:rsid w:val="00455467"/>
    <w:rsid w:val="00455A09"/>
    <w:rsid w:val="00455BA8"/>
    <w:rsid w:val="00455F62"/>
    <w:rsid w:val="004560D5"/>
    <w:rsid w:val="004565B8"/>
    <w:rsid w:val="004566C6"/>
    <w:rsid w:val="004567D0"/>
    <w:rsid w:val="00456B8A"/>
    <w:rsid w:val="00456BDD"/>
    <w:rsid w:val="00456D26"/>
    <w:rsid w:val="004573CD"/>
    <w:rsid w:val="004573F9"/>
    <w:rsid w:val="004574C5"/>
    <w:rsid w:val="004576B0"/>
    <w:rsid w:val="00457996"/>
    <w:rsid w:val="00457AE7"/>
    <w:rsid w:val="00457B8F"/>
    <w:rsid w:val="00457E1D"/>
    <w:rsid w:val="00460245"/>
    <w:rsid w:val="00460246"/>
    <w:rsid w:val="00460429"/>
    <w:rsid w:val="00460600"/>
    <w:rsid w:val="0046070A"/>
    <w:rsid w:val="0046079C"/>
    <w:rsid w:val="00460D7D"/>
    <w:rsid w:val="00460DBB"/>
    <w:rsid w:val="00460F96"/>
    <w:rsid w:val="0046105E"/>
    <w:rsid w:val="00461305"/>
    <w:rsid w:val="00461473"/>
    <w:rsid w:val="004614E5"/>
    <w:rsid w:val="00461537"/>
    <w:rsid w:val="00461647"/>
    <w:rsid w:val="00461977"/>
    <w:rsid w:val="004619A2"/>
    <w:rsid w:val="00461B77"/>
    <w:rsid w:val="00461C09"/>
    <w:rsid w:val="00461D27"/>
    <w:rsid w:val="00461EB9"/>
    <w:rsid w:val="004623ED"/>
    <w:rsid w:val="0046285B"/>
    <w:rsid w:val="00462D3A"/>
    <w:rsid w:val="00462D45"/>
    <w:rsid w:val="00462DDA"/>
    <w:rsid w:val="00462DF8"/>
    <w:rsid w:val="00462E98"/>
    <w:rsid w:val="0046304B"/>
    <w:rsid w:val="004630A5"/>
    <w:rsid w:val="00463451"/>
    <w:rsid w:val="00463454"/>
    <w:rsid w:val="004635B1"/>
    <w:rsid w:val="00463697"/>
    <w:rsid w:val="00463A21"/>
    <w:rsid w:val="00463B12"/>
    <w:rsid w:val="004641BF"/>
    <w:rsid w:val="004642DD"/>
    <w:rsid w:val="004642E2"/>
    <w:rsid w:val="004642F2"/>
    <w:rsid w:val="00464530"/>
    <w:rsid w:val="004645C2"/>
    <w:rsid w:val="00464A43"/>
    <w:rsid w:val="00464D89"/>
    <w:rsid w:val="00464EAC"/>
    <w:rsid w:val="00464FA2"/>
    <w:rsid w:val="004650E4"/>
    <w:rsid w:val="00465274"/>
    <w:rsid w:val="004652DC"/>
    <w:rsid w:val="00465399"/>
    <w:rsid w:val="004653B5"/>
    <w:rsid w:val="00465587"/>
    <w:rsid w:val="0046559D"/>
    <w:rsid w:val="004656BC"/>
    <w:rsid w:val="00465C1E"/>
    <w:rsid w:val="00465E60"/>
    <w:rsid w:val="004660DA"/>
    <w:rsid w:val="00466238"/>
    <w:rsid w:val="004662F7"/>
    <w:rsid w:val="00466300"/>
    <w:rsid w:val="00466400"/>
    <w:rsid w:val="004666B8"/>
    <w:rsid w:val="004667C5"/>
    <w:rsid w:val="0046686E"/>
    <w:rsid w:val="00466874"/>
    <w:rsid w:val="00466882"/>
    <w:rsid w:val="004668C4"/>
    <w:rsid w:val="00466BD0"/>
    <w:rsid w:val="00466C6C"/>
    <w:rsid w:val="00466C80"/>
    <w:rsid w:val="00467056"/>
    <w:rsid w:val="0046708E"/>
    <w:rsid w:val="00467317"/>
    <w:rsid w:val="00467604"/>
    <w:rsid w:val="00467710"/>
    <w:rsid w:val="00467890"/>
    <w:rsid w:val="004678A1"/>
    <w:rsid w:val="004678B8"/>
    <w:rsid w:val="00467900"/>
    <w:rsid w:val="0046793D"/>
    <w:rsid w:val="00467967"/>
    <w:rsid w:val="00467FD5"/>
    <w:rsid w:val="0047002E"/>
    <w:rsid w:val="00470368"/>
    <w:rsid w:val="00470392"/>
    <w:rsid w:val="004703B6"/>
    <w:rsid w:val="0047048E"/>
    <w:rsid w:val="00470555"/>
    <w:rsid w:val="0047078B"/>
    <w:rsid w:val="00470972"/>
    <w:rsid w:val="00470AC7"/>
    <w:rsid w:val="00470B32"/>
    <w:rsid w:val="00470B48"/>
    <w:rsid w:val="00470B4B"/>
    <w:rsid w:val="00470B65"/>
    <w:rsid w:val="00470C9A"/>
    <w:rsid w:val="00470CD4"/>
    <w:rsid w:val="00470E46"/>
    <w:rsid w:val="00470E79"/>
    <w:rsid w:val="00470F45"/>
    <w:rsid w:val="00470FB4"/>
    <w:rsid w:val="00471003"/>
    <w:rsid w:val="00471111"/>
    <w:rsid w:val="00471150"/>
    <w:rsid w:val="004713A4"/>
    <w:rsid w:val="0047164C"/>
    <w:rsid w:val="00471764"/>
    <w:rsid w:val="00471D48"/>
    <w:rsid w:val="00471F84"/>
    <w:rsid w:val="00472659"/>
    <w:rsid w:val="00472A18"/>
    <w:rsid w:val="00472CF2"/>
    <w:rsid w:val="00472DB7"/>
    <w:rsid w:val="0047314A"/>
    <w:rsid w:val="004732AB"/>
    <w:rsid w:val="00473438"/>
    <w:rsid w:val="00473443"/>
    <w:rsid w:val="00473508"/>
    <w:rsid w:val="00473526"/>
    <w:rsid w:val="004735FC"/>
    <w:rsid w:val="00473A31"/>
    <w:rsid w:val="00473B13"/>
    <w:rsid w:val="00473BB4"/>
    <w:rsid w:val="00473C46"/>
    <w:rsid w:val="00473DA5"/>
    <w:rsid w:val="00473DAB"/>
    <w:rsid w:val="00473F32"/>
    <w:rsid w:val="0047401F"/>
    <w:rsid w:val="00474281"/>
    <w:rsid w:val="00474371"/>
    <w:rsid w:val="00474B55"/>
    <w:rsid w:val="00474C04"/>
    <w:rsid w:val="00474C42"/>
    <w:rsid w:val="00474CD5"/>
    <w:rsid w:val="00474D35"/>
    <w:rsid w:val="00474E6F"/>
    <w:rsid w:val="00474FA8"/>
    <w:rsid w:val="00475280"/>
    <w:rsid w:val="00475283"/>
    <w:rsid w:val="004752EB"/>
    <w:rsid w:val="004753C0"/>
    <w:rsid w:val="00475419"/>
    <w:rsid w:val="004755E8"/>
    <w:rsid w:val="00475C15"/>
    <w:rsid w:val="00475CDE"/>
    <w:rsid w:val="00475E17"/>
    <w:rsid w:val="00475F48"/>
    <w:rsid w:val="004769FE"/>
    <w:rsid w:val="00476BF4"/>
    <w:rsid w:val="00476E15"/>
    <w:rsid w:val="00476EFE"/>
    <w:rsid w:val="00476F2A"/>
    <w:rsid w:val="00477168"/>
    <w:rsid w:val="00477450"/>
    <w:rsid w:val="0047748F"/>
    <w:rsid w:val="004777DD"/>
    <w:rsid w:val="00477A4C"/>
    <w:rsid w:val="00477C99"/>
    <w:rsid w:val="00477CCA"/>
    <w:rsid w:val="00477D77"/>
    <w:rsid w:val="00477DDE"/>
    <w:rsid w:val="00480025"/>
    <w:rsid w:val="00480192"/>
    <w:rsid w:val="004801B6"/>
    <w:rsid w:val="00480596"/>
    <w:rsid w:val="0048061F"/>
    <w:rsid w:val="00480692"/>
    <w:rsid w:val="0048075D"/>
    <w:rsid w:val="004807F1"/>
    <w:rsid w:val="0048094E"/>
    <w:rsid w:val="00480D05"/>
    <w:rsid w:val="00480EBD"/>
    <w:rsid w:val="00481010"/>
    <w:rsid w:val="004810AC"/>
    <w:rsid w:val="00481142"/>
    <w:rsid w:val="0048119F"/>
    <w:rsid w:val="004813D3"/>
    <w:rsid w:val="004813DE"/>
    <w:rsid w:val="00481422"/>
    <w:rsid w:val="004814DD"/>
    <w:rsid w:val="00481614"/>
    <w:rsid w:val="0048167A"/>
    <w:rsid w:val="004819D7"/>
    <w:rsid w:val="00481A60"/>
    <w:rsid w:val="00481E29"/>
    <w:rsid w:val="00481E78"/>
    <w:rsid w:val="00481FB2"/>
    <w:rsid w:val="00482451"/>
    <w:rsid w:val="004824A0"/>
    <w:rsid w:val="004824CE"/>
    <w:rsid w:val="00482D59"/>
    <w:rsid w:val="00482D90"/>
    <w:rsid w:val="00482E47"/>
    <w:rsid w:val="00482F4D"/>
    <w:rsid w:val="0048310C"/>
    <w:rsid w:val="004831FB"/>
    <w:rsid w:val="004832BA"/>
    <w:rsid w:val="004834A8"/>
    <w:rsid w:val="00483573"/>
    <w:rsid w:val="004835E8"/>
    <w:rsid w:val="00483813"/>
    <w:rsid w:val="00483976"/>
    <w:rsid w:val="00483E3F"/>
    <w:rsid w:val="00483E69"/>
    <w:rsid w:val="004849C5"/>
    <w:rsid w:val="004849DD"/>
    <w:rsid w:val="00484B45"/>
    <w:rsid w:val="00484E8F"/>
    <w:rsid w:val="00484E9A"/>
    <w:rsid w:val="00484F9C"/>
    <w:rsid w:val="00485035"/>
    <w:rsid w:val="00485127"/>
    <w:rsid w:val="0048523A"/>
    <w:rsid w:val="0048528B"/>
    <w:rsid w:val="0048564D"/>
    <w:rsid w:val="004858C3"/>
    <w:rsid w:val="004858D0"/>
    <w:rsid w:val="004858D7"/>
    <w:rsid w:val="004858FD"/>
    <w:rsid w:val="004859E3"/>
    <w:rsid w:val="00485A46"/>
    <w:rsid w:val="00485AA6"/>
    <w:rsid w:val="00485D36"/>
    <w:rsid w:val="00485F23"/>
    <w:rsid w:val="004860F3"/>
    <w:rsid w:val="004862D7"/>
    <w:rsid w:val="004864C7"/>
    <w:rsid w:val="004865AD"/>
    <w:rsid w:val="00486888"/>
    <w:rsid w:val="004868DC"/>
    <w:rsid w:val="00486D97"/>
    <w:rsid w:val="00486DDF"/>
    <w:rsid w:val="00486F26"/>
    <w:rsid w:val="004870E6"/>
    <w:rsid w:val="004870F7"/>
    <w:rsid w:val="004870F8"/>
    <w:rsid w:val="0048719D"/>
    <w:rsid w:val="00487359"/>
    <w:rsid w:val="004878DB"/>
    <w:rsid w:val="00487BA7"/>
    <w:rsid w:val="00487E39"/>
    <w:rsid w:val="00487ECE"/>
    <w:rsid w:val="00487F67"/>
    <w:rsid w:val="00487FED"/>
    <w:rsid w:val="00490168"/>
    <w:rsid w:val="004909CF"/>
    <w:rsid w:val="00490BD2"/>
    <w:rsid w:val="00490CA3"/>
    <w:rsid w:val="00490D13"/>
    <w:rsid w:val="00490D91"/>
    <w:rsid w:val="00490FB3"/>
    <w:rsid w:val="0049126A"/>
    <w:rsid w:val="004914DC"/>
    <w:rsid w:val="00491655"/>
    <w:rsid w:val="004919FB"/>
    <w:rsid w:val="00491AA0"/>
    <w:rsid w:val="00491B1E"/>
    <w:rsid w:val="00491CE1"/>
    <w:rsid w:val="0049200B"/>
    <w:rsid w:val="0049206A"/>
    <w:rsid w:val="004920B2"/>
    <w:rsid w:val="00492538"/>
    <w:rsid w:val="00492974"/>
    <w:rsid w:val="00492BE3"/>
    <w:rsid w:val="00492C3A"/>
    <w:rsid w:val="00492C76"/>
    <w:rsid w:val="00492CCC"/>
    <w:rsid w:val="00492DF3"/>
    <w:rsid w:val="00492E25"/>
    <w:rsid w:val="00492E83"/>
    <w:rsid w:val="00492EE2"/>
    <w:rsid w:val="00492FBE"/>
    <w:rsid w:val="00493062"/>
    <w:rsid w:val="004933F8"/>
    <w:rsid w:val="0049372A"/>
    <w:rsid w:val="004937DF"/>
    <w:rsid w:val="00493CA0"/>
    <w:rsid w:val="00493D79"/>
    <w:rsid w:val="00493E81"/>
    <w:rsid w:val="004941D3"/>
    <w:rsid w:val="00494471"/>
    <w:rsid w:val="00494690"/>
    <w:rsid w:val="0049485B"/>
    <w:rsid w:val="004949DD"/>
    <w:rsid w:val="004949FA"/>
    <w:rsid w:val="00494C27"/>
    <w:rsid w:val="00494F0F"/>
    <w:rsid w:val="004951A8"/>
    <w:rsid w:val="0049524B"/>
    <w:rsid w:val="004956E5"/>
    <w:rsid w:val="0049572D"/>
    <w:rsid w:val="0049577A"/>
    <w:rsid w:val="004958FD"/>
    <w:rsid w:val="00495900"/>
    <w:rsid w:val="00495ADA"/>
    <w:rsid w:val="00495BBB"/>
    <w:rsid w:val="00495ECE"/>
    <w:rsid w:val="00495FE2"/>
    <w:rsid w:val="004960B2"/>
    <w:rsid w:val="00496597"/>
    <w:rsid w:val="0049674C"/>
    <w:rsid w:val="004968C6"/>
    <w:rsid w:val="004969D1"/>
    <w:rsid w:val="00496B24"/>
    <w:rsid w:val="00496C7F"/>
    <w:rsid w:val="004970A4"/>
    <w:rsid w:val="0049717E"/>
    <w:rsid w:val="004971A1"/>
    <w:rsid w:val="004971B4"/>
    <w:rsid w:val="00497344"/>
    <w:rsid w:val="004975AD"/>
    <w:rsid w:val="0049761E"/>
    <w:rsid w:val="004977E1"/>
    <w:rsid w:val="00497A48"/>
    <w:rsid w:val="00497B59"/>
    <w:rsid w:val="00497FEA"/>
    <w:rsid w:val="004A008B"/>
    <w:rsid w:val="004A00AE"/>
    <w:rsid w:val="004A017B"/>
    <w:rsid w:val="004A029E"/>
    <w:rsid w:val="004A02B7"/>
    <w:rsid w:val="004A0341"/>
    <w:rsid w:val="004A048E"/>
    <w:rsid w:val="004A055A"/>
    <w:rsid w:val="004A056C"/>
    <w:rsid w:val="004A07D8"/>
    <w:rsid w:val="004A0892"/>
    <w:rsid w:val="004A097F"/>
    <w:rsid w:val="004A0989"/>
    <w:rsid w:val="004A098F"/>
    <w:rsid w:val="004A0FDC"/>
    <w:rsid w:val="004A11E2"/>
    <w:rsid w:val="004A120E"/>
    <w:rsid w:val="004A1292"/>
    <w:rsid w:val="004A1324"/>
    <w:rsid w:val="004A138D"/>
    <w:rsid w:val="004A15C4"/>
    <w:rsid w:val="004A1796"/>
    <w:rsid w:val="004A1D16"/>
    <w:rsid w:val="004A1EC0"/>
    <w:rsid w:val="004A223F"/>
    <w:rsid w:val="004A2405"/>
    <w:rsid w:val="004A2489"/>
    <w:rsid w:val="004A2696"/>
    <w:rsid w:val="004A2949"/>
    <w:rsid w:val="004A2AEA"/>
    <w:rsid w:val="004A2AF5"/>
    <w:rsid w:val="004A2D3C"/>
    <w:rsid w:val="004A3059"/>
    <w:rsid w:val="004A31C6"/>
    <w:rsid w:val="004A332A"/>
    <w:rsid w:val="004A356E"/>
    <w:rsid w:val="004A3632"/>
    <w:rsid w:val="004A39EA"/>
    <w:rsid w:val="004A3A4F"/>
    <w:rsid w:val="004A3BF8"/>
    <w:rsid w:val="004A3E58"/>
    <w:rsid w:val="004A3FFA"/>
    <w:rsid w:val="004A4196"/>
    <w:rsid w:val="004A42D6"/>
    <w:rsid w:val="004A47A2"/>
    <w:rsid w:val="004A481E"/>
    <w:rsid w:val="004A4A24"/>
    <w:rsid w:val="004A4C48"/>
    <w:rsid w:val="004A4ECD"/>
    <w:rsid w:val="004A5018"/>
    <w:rsid w:val="004A52FF"/>
    <w:rsid w:val="004A5540"/>
    <w:rsid w:val="004A55BD"/>
    <w:rsid w:val="004A5788"/>
    <w:rsid w:val="004A5821"/>
    <w:rsid w:val="004A5B89"/>
    <w:rsid w:val="004A5C49"/>
    <w:rsid w:val="004A5C64"/>
    <w:rsid w:val="004A5C91"/>
    <w:rsid w:val="004A6015"/>
    <w:rsid w:val="004A614D"/>
    <w:rsid w:val="004A61F0"/>
    <w:rsid w:val="004A64F5"/>
    <w:rsid w:val="004A65A9"/>
    <w:rsid w:val="004A6B13"/>
    <w:rsid w:val="004A6D3A"/>
    <w:rsid w:val="004A71A5"/>
    <w:rsid w:val="004A71C1"/>
    <w:rsid w:val="004A7359"/>
    <w:rsid w:val="004A7631"/>
    <w:rsid w:val="004A76CA"/>
    <w:rsid w:val="004A773C"/>
    <w:rsid w:val="004A78B0"/>
    <w:rsid w:val="004A7BD6"/>
    <w:rsid w:val="004A7BE8"/>
    <w:rsid w:val="004A7DF3"/>
    <w:rsid w:val="004B0030"/>
    <w:rsid w:val="004B021E"/>
    <w:rsid w:val="004B0223"/>
    <w:rsid w:val="004B0560"/>
    <w:rsid w:val="004B06C9"/>
    <w:rsid w:val="004B0947"/>
    <w:rsid w:val="004B09EB"/>
    <w:rsid w:val="004B09F8"/>
    <w:rsid w:val="004B0BF5"/>
    <w:rsid w:val="004B0FC9"/>
    <w:rsid w:val="004B11B3"/>
    <w:rsid w:val="004B162C"/>
    <w:rsid w:val="004B17BC"/>
    <w:rsid w:val="004B1AB1"/>
    <w:rsid w:val="004B1BEA"/>
    <w:rsid w:val="004B1C8B"/>
    <w:rsid w:val="004B1CB2"/>
    <w:rsid w:val="004B1F0D"/>
    <w:rsid w:val="004B1F9D"/>
    <w:rsid w:val="004B230B"/>
    <w:rsid w:val="004B2568"/>
    <w:rsid w:val="004B2763"/>
    <w:rsid w:val="004B27D4"/>
    <w:rsid w:val="004B2A5C"/>
    <w:rsid w:val="004B2C06"/>
    <w:rsid w:val="004B2D02"/>
    <w:rsid w:val="004B2D26"/>
    <w:rsid w:val="004B2F06"/>
    <w:rsid w:val="004B3069"/>
    <w:rsid w:val="004B30D8"/>
    <w:rsid w:val="004B323D"/>
    <w:rsid w:val="004B35BD"/>
    <w:rsid w:val="004B3694"/>
    <w:rsid w:val="004B369D"/>
    <w:rsid w:val="004B3832"/>
    <w:rsid w:val="004B3AD0"/>
    <w:rsid w:val="004B3B8C"/>
    <w:rsid w:val="004B3DBC"/>
    <w:rsid w:val="004B4170"/>
    <w:rsid w:val="004B43A1"/>
    <w:rsid w:val="004B44BB"/>
    <w:rsid w:val="004B4860"/>
    <w:rsid w:val="004B48E2"/>
    <w:rsid w:val="004B4A37"/>
    <w:rsid w:val="004B4AE4"/>
    <w:rsid w:val="004B4E7D"/>
    <w:rsid w:val="004B5065"/>
    <w:rsid w:val="004B5089"/>
    <w:rsid w:val="004B53C3"/>
    <w:rsid w:val="004B55DF"/>
    <w:rsid w:val="004B570A"/>
    <w:rsid w:val="004B5835"/>
    <w:rsid w:val="004B589A"/>
    <w:rsid w:val="004B58A4"/>
    <w:rsid w:val="004B5A33"/>
    <w:rsid w:val="004B5A36"/>
    <w:rsid w:val="004B5AE1"/>
    <w:rsid w:val="004B5AEC"/>
    <w:rsid w:val="004B5BAA"/>
    <w:rsid w:val="004B5E96"/>
    <w:rsid w:val="004B5EEE"/>
    <w:rsid w:val="004B61F4"/>
    <w:rsid w:val="004B62BE"/>
    <w:rsid w:val="004B6491"/>
    <w:rsid w:val="004B682E"/>
    <w:rsid w:val="004B6866"/>
    <w:rsid w:val="004B69FF"/>
    <w:rsid w:val="004B6CA3"/>
    <w:rsid w:val="004B6F25"/>
    <w:rsid w:val="004B7466"/>
    <w:rsid w:val="004B75A5"/>
    <w:rsid w:val="004B75E0"/>
    <w:rsid w:val="004B7761"/>
    <w:rsid w:val="004B77F7"/>
    <w:rsid w:val="004B782B"/>
    <w:rsid w:val="004B7C3F"/>
    <w:rsid w:val="004B7CE2"/>
    <w:rsid w:val="004C0216"/>
    <w:rsid w:val="004C03B9"/>
    <w:rsid w:val="004C055D"/>
    <w:rsid w:val="004C0689"/>
    <w:rsid w:val="004C0896"/>
    <w:rsid w:val="004C08EA"/>
    <w:rsid w:val="004C0B9A"/>
    <w:rsid w:val="004C0C35"/>
    <w:rsid w:val="004C0C4F"/>
    <w:rsid w:val="004C0CA1"/>
    <w:rsid w:val="004C0E43"/>
    <w:rsid w:val="004C1043"/>
    <w:rsid w:val="004C1174"/>
    <w:rsid w:val="004C15FE"/>
    <w:rsid w:val="004C16CD"/>
    <w:rsid w:val="004C17D2"/>
    <w:rsid w:val="004C1AEF"/>
    <w:rsid w:val="004C1B69"/>
    <w:rsid w:val="004C1F6C"/>
    <w:rsid w:val="004C20DD"/>
    <w:rsid w:val="004C213D"/>
    <w:rsid w:val="004C261A"/>
    <w:rsid w:val="004C287A"/>
    <w:rsid w:val="004C2CE9"/>
    <w:rsid w:val="004C2EDB"/>
    <w:rsid w:val="004C2F17"/>
    <w:rsid w:val="004C351B"/>
    <w:rsid w:val="004C36CC"/>
    <w:rsid w:val="004C37C1"/>
    <w:rsid w:val="004C3B73"/>
    <w:rsid w:val="004C3E31"/>
    <w:rsid w:val="004C3FB7"/>
    <w:rsid w:val="004C43DE"/>
    <w:rsid w:val="004C4410"/>
    <w:rsid w:val="004C446D"/>
    <w:rsid w:val="004C485F"/>
    <w:rsid w:val="004C4A77"/>
    <w:rsid w:val="004C4B8C"/>
    <w:rsid w:val="004C4B9D"/>
    <w:rsid w:val="004C4E5C"/>
    <w:rsid w:val="004C52A4"/>
    <w:rsid w:val="004C535C"/>
    <w:rsid w:val="004C5940"/>
    <w:rsid w:val="004C5AB9"/>
    <w:rsid w:val="004C5DB4"/>
    <w:rsid w:val="004C5DD5"/>
    <w:rsid w:val="004C5DF3"/>
    <w:rsid w:val="004C5EE0"/>
    <w:rsid w:val="004C5F4E"/>
    <w:rsid w:val="004C641F"/>
    <w:rsid w:val="004C6426"/>
    <w:rsid w:val="004C6672"/>
    <w:rsid w:val="004C6681"/>
    <w:rsid w:val="004C6685"/>
    <w:rsid w:val="004C6AE0"/>
    <w:rsid w:val="004C6AE9"/>
    <w:rsid w:val="004C6CFA"/>
    <w:rsid w:val="004C77E4"/>
    <w:rsid w:val="004C7974"/>
    <w:rsid w:val="004C7B34"/>
    <w:rsid w:val="004C7B52"/>
    <w:rsid w:val="004C7C31"/>
    <w:rsid w:val="004C7C41"/>
    <w:rsid w:val="004C7E10"/>
    <w:rsid w:val="004C7F8F"/>
    <w:rsid w:val="004D020C"/>
    <w:rsid w:val="004D074F"/>
    <w:rsid w:val="004D0A91"/>
    <w:rsid w:val="004D0DE1"/>
    <w:rsid w:val="004D10F5"/>
    <w:rsid w:val="004D1515"/>
    <w:rsid w:val="004D15A6"/>
    <w:rsid w:val="004D191F"/>
    <w:rsid w:val="004D1B64"/>
    <w:rsid w:val="004D1CC1"/>
    <w:rsid w:val="004D1D51"/>
    <w:rsid w:val="004D1E67"/>
    <w:rsid w:val="004D1F53"/>
    <w:rsid w:val="004D22BE"/>
    <w:rsid w:val="004D25C8"/>
    <w:rsid w:val="004D2649"/>
    <w:rsid w:val="004D2702"/>
    <w:rsid w:val="004D29F5"/>
    <w:rsid w:val="004D2A0B"/>
    <w:rsid w:val="004D2B2D"/>
    <w:rsid w:val="004D2B96"/>
    <w:rsid w:val="004D2F05"/>
    <w:rsid w:val="004D3025"/>
    <w:rsid w:val="004D32D5"/>
    <w:rsid w:val="004D3493"/>
    <w:rsid w:val="004D3747"/>
    <w:rsid w:val="004D3881"/>
    <w:rsid w:val="004D38A0"/>
    <w:rsid w:val="004D39F7"/>
    <w:rsid w:val="004D3B1F"/>
    <w:rsid w:val="004D3C0B"/>
    <w:rsid w:val="004D4301"/>
    <w:rsid w:val="004D44CA"/>
    <w:rsid w:val="004D4575"/>
    <w:rsid w:val="004D4B70"/>
    <w:rsid w:val="004D4C9D"/>
    <w:rsid w:val="004D4D11"/>
    <w:rsid w:val="004D4D1C"/>
    <w:rsid w:val="004D4DFD"/>
    <w:rsid w:val="004D4E49"/>
    <w:rsid w:val="004D5009"/>
    <w:rsid w:val="004D5031"/>
    <w:rsid w:val="004D5372"/>
    <w:rsid w:val="004D548F"/>
    <w:rsid w:val="004D56D4"/>
    <w:rsid w:val="004D5728"/>
    <w:rsid w:val="004D57B1"/>
    <w:rsid w:val="004D58D6"/>
    <w:rsid w:val="004D59AF"/>
    <w:rsid w:val="004D5AD3"/>
    <w:rsid w:val="004D5D36"/>
    <w:rsid w:val="004D6027"/>
    <w:rsid w:val="004D6201"/>
    <w:rsid w:val="004D6885"/>
    <w:rsid w:val="004D6AB1"/>
    <w:rsid w:val="004D6C4A"/>
    <w:rsid w:val="004D6C78"/>
    <w:rsid w:val="004D6E3B"/>
    <w:rsid w:val="004D708F"/>
    <w:rsid w:val="004D7364"/>
    <w:rsid w:val="004D73B1"/>
    <w:rsid w:val="004D75EC"/>
    <w:rsid w:val="004D7692"/>
    <w:rsid w:val="004D793F"/>
    <w:rsid w:val="004D797E"/>
    <w:rsid w:val="004D7992"/>
    <w:rsid w:val="004D7AFA"/>
    <w:rsid w:val="004D7BC0"/>
    <w:rsid w:val="004D7BED"/>
    <w:rsid w:val="004D7E63"/>
    <w:rsid w:val="004E0306"/>
    <w:rsid w:val="004E0455"/>
    <w:rsid w:val="004E04B8"/>
    <w:rsid w:val="004E095D"/>
    <w:rsid w:val="004E0A5A"/>
    <w:rsid w:val="004E0CE3"/>
    <w:rsid w:val="004E0DD6"/>
    <w:rsid w:val="004E0E44"/>
    <w:rsid w:val="004E0FE5"/>
    <w:rsid w:val="004E1268"/>
    <w:rsid w:val="004E12D8"/>
    <w:rsid w:val="004E16AC"/>
    <w:rsid w:val="004E1D1B"/>
    <w:rsid w:val="004E1D99"/>
    <w:rsid w:val="004E1EB8"/>
    <w:rsid w:val="004E1F12"/>
    <w:rsid w:val="004E213D"/>
    <w:rsid w:val="004E228F"/>
    <w:rsid w:val="004E23F2"/>
    <w:rsid w:val="004E23FD"/>
    <w:rsid w:val="004E248E"/>
    <w:rsid w:val="004E2A04"/>
    <w:rsid w:val="004E2B6D"/>
    <w:rsid w:val="004E2DBB"/>
    <w:rsid w:val="004E30D1"/>
    <w:rsid w:val="004E311E"/>
    <w:rsid w:val="004E31D2"/>
    <w:rsid w:val="004E338D"/>
    <w:rsid w:val="004E360B"/>
    <w:rsid w:val="004E3792"/>
    <w:rsid w:val="004E3880"/>
    <w:rsid w:val="004E3AD3"/>
    <w:rsid w:val="004E3C36"/>
    <w:rsid w:val="004E4157"/>
    <w:rsid w:val="004E4158"/>
    <w:rsid w:val="004E41F1"/>
    <w:rsid w:val="004E44A8"/>
    <w:rsid w:val="004E44D3"/>
    <w:rsid w:val="004E46F2"/>
    <w:rsid w:val="004E4725"/>
    <w:rsid w:val="004E4791"/>
    <w:rsid w:val="004E493F"/>
    <w:rsid w:val="004E4B2B"/>
    <w:rsid w:val="004E4C7A"/>
    <w:rsid w:val="004E4CBB"/>
    <w:rsid w:val="004E56D3"/>
    <w:rsid w:val="004E5986"/>
    <w:rsid w:val="004E5ADC"/>
    <w:rsid w:val="004E5B14"/>
    <w:rsid w:val="004E5B48"/>
    <w:rsid w:val="004E6106"/>
    <w:rsid w:val="004E61E2"/>
    <w:rsid w:val="004E6312"/>
    <w:rsid w:val="004E6326"/>
    <w:rsid w:val="004E6341"/>
    <w:rsid w:val="004E653D"/>
    <w:rsid w:val="004E6542"/>
    <w:rsid w:val="004E65CF"/>
    <w:rsid w:val="004E66CC"/>
    <w:rsid w:val="004E677F"/>
    <w:rsid w:val="004E6A8C"/>
    <w:rsid w:val="004E6AEB"/>
    <w:rsid w:val="004E6BC3"/>
    <w:rsid w:val="004E6CB8"/>
    <w:rsid w:val="004E6FBA"/>
    <w:rsid w:val="004E7165"/>
    <w:rsid w:val="004E71B1"/>
    <w:rsid w:val="004E721C"/>
    <w:rsid w:val="004E7396"/>
    <w:rsid w:val="004E7565"/>
    <w:rsid w:val="004E76D3"/>
    <w:rsid w:val="004E773A"/>
    <w:rsid w:val="004E79FB"/>
    <w:rsid w:val="004E7A29"/>
    <w:rsid w:val="004E7FF3"/>
    <w:rsid w:val="004F030C"/>
    <w:rsid w:val="004F0313"/>
    <w:rsid w:val="004F034D"/>
    <w:rsid w:val="004F042F"/>
    <w:rsid w:val="004F0492"/>
    <w:rsid w:val="004F0498"/>
    <w:rsid w:val="004F05BB"/>
    <w:rsid w:val="004F1000"/>
    <w:rsid w:val="004F109F"/>
    <w:rsid w:val="004F1263"/>
    <w:rsid w:val="004F12D5"/>
    <w:rsid w:val="004F14E9"/>
    <w:rsid w:val="004F17A4"/>
    <w:rsid w:val="004F1B92"/>
    <w:rsid w:val="004F1EA7"/>
    <w:rsid w:val="004F1F75"/>
    <w:rsid w:val="004F1FC6"/>
    <w:rsid w:val="004F2151"/>
    <w:rsid w:val="004F2179"/>
    <w:rsid w:val="004F2290"/>
    <w:rsid w:val="004F22F2"/>
    <w:rsid w:val="004F23B1"/>
    <w:rsid w:val="004F272E"/>
    <w:rsid w:val="004F2877"/>
    <w:rsid w:val="004F291D"/>
    <w:rsid w:val="004F295E"/>
    <w:rsid w:val="004F2D9E"/>
    <w:rsid w:val="004F3040"/>
    <w:rsid w:val="004F30F4"/>
    <w:rsid w:val="004F31CC"/>
    <w:rsid w:val="004F3276"/>
    <w:rsid w:val="004F354B"/>
    <w:rsid w:val="004F3627"/>
    <w:rsid w:val="004F37F6"/>
    <w:rsid w:val="004F3A62"/>
    <w:rsid w:val="004F3B27"/>
    <w:rsid w:val="004F3C9C"/>
    <w:rsid w:val="004F3E4C"/>
    <w:rsid w:val="004F3F6F"/>
    <w:rsid w:val="004F430A"/>
    <w:rsid w:val="004F43BE"/>
    <w:rsid w:val="004F4428"/>
    <w:rsid w:val="004F4449"/>
    <w:rsid w:val="004F4547"/>
    <w:rsid w:val="004F4585"/>
    <w:rsid w:val="004F45BF"/>
    <w:rsid w:val="004F4642"/>
    <w:rsid w:val="004F4687"/>
    <w:rsid w:val="004F48A6"/>
    <w:rsid w:val="004F4A03"/>
    <w:rsid w:val="004F4AB5"/>
    <w:rsid w:val="004F4B74"/>
    <w:rsid w:val="004F4BB2"/>
    <w:rsid w:val="004F4BFD"/>
    <w:rsid w:val="004F4CB5"/>
    <w:rsid w:val="004F4D34"/>
    <w:rsid w:val="004F4E2D"/>
    <w:rsid w:val="004F4E88"/>
    <w:rsid w:val="004F4FE8"/>
    <w:rsid w:val="004F5052"/>
    <w:rsid w:val="004F5769"/>
    <w:rsid w:val="004F576B"/>
    <w:rsid w:val="004F57A3"/>
    <w:rsid w:val="004F5A98"/>
    <w:rsid w:val="004F5DE1"/>
    <w:rsid w:val="004F5EFB"/>
    <w:rsid w:val="004F606D"/>
    <w:rsid w:val="004F61B2"/>
    <w:rsid w:val="004F64AD"/>
    <w:rsid w:val="004F64C4"/>
    <w:rsid w:val="004F68FF"/>
    <w:rsid w:val="004F6A11"/>
    <w:rsid w:val="004F6CB8"/>
    <w:rsid w:val="004F6EF2"/>
    <w:rsid w:val="004F7055"/>
    <w:rsid w:val="004F7058"/>
    <w:rsid w:val="004F72D1"/>
    <w:rsid w:val="004F72E0"/>
    <w:rsid w:val="004F76B1"/>
    <w:rsid w:val="004F76BE"/>
    <w:rsid w:val="004F76CA"/>
    <w:rsid w:val="004F7750"/>
    <w:rsid w:val="004F78A4"/>
    <w:rsid w:val="004F78A5"/>
    <w:rsid w:val="004F7926"/>
    <w:rsid w:val="004F79DB"/>
    <w:rsid w:val="004F7AAC"/>
    <w:rsid w:val="004F7AEE"/>
    <w:rsid w:val="004F7CB8"/>
    <w:rsid w:val="004F7EB3"/>
    <w:rsid w:val="004F7FCB"/>
    <w:rsid w:val="00500037"/>
    <w:rsid w:val="005001E6"/>
    <w:rsid w:val="005007CD"/>
    <w:rsid w:val="00500961"/>
    <w:rsid w:val="00500C77"/>
    <w:rsid w:val="005011CF"/>
    <w:rsid w:val="00501491"/>
    <w:rsid w:val="00501499"/>
    <w:rsid w:val="005014AD"/>
    <w:rsid w:val="005018F4"/>
    <w:rsid w:val="00501996"/>
    <w:rsid w:val="005019DB"/>
    <w:rsid w:val="00501C6C"/>
    <w:rsid w:val="00501D0B"/>
    <w:rsid w:val="00501D5F"/>
    <w:rsid w:val="005020AB"/>
    <w:rsid w:val="00502375"/>
    <w:rsid w:val="00502444"/>
    <w:rsid w:val="00502564"/>
    <w:rsid w:val="005031A1"/>
    <w:rsid w:val="005031C9"/>
    <w:rsid w:val="005033E0"/>
    <w:rsid w:val="005034E8"/>
    <w:rsid w:val="005035A7"/>
    <w:rsid w:val="00503734"/>
    <w:rsid w:val="00503BA0"/>
    <w:rsid w:val="00503C8B"/>
    <w:rsid w:val="00503FD8"/>
    <w:rsid w:val="005041AB"/>
    <w:rsid w:val="00504389"/>
    <w:rsid w:val="005044B2"/>
    <w:rsid w:val="005045F4"/>
    <w:rsid w:val="005047D0"/>
    <w:rsid w:val="00504861"/>
    <w:rsid w:val="00504D18"/>
    <w:rsid w:val="0050505A"/>
    <w:rsid w:val="005051F7"/>
    <w:rsid w:val="00505437"/>
    <w:rsid w:val="005055B8"/>
    <w:rsid w:val="005056F1"/>
    <w:rsid w:val="00505759"/>
    <w:rsid w:val="0050593E"/>
    <w:rsid w:val="00505A7C"/>
    <w:rsid w:val="00505C03"/>
    <w:rsid w:val="00505DC5"/>
    <w:rsid w:val="00505DF4"/>
    <w:rsid w:val="00505E9D"/>
    <w:rsid w:val="00505F6C"/>
    <w:rsid w:val="00506032"/>
    <w:rsid w:val="005060E4"/>
    <w:rsid w:val="005064D4"/>
    <w:rsid w:val="005069A7"/>
    <w:rsid w:val="0050741B"/>
    <w:rsid w:val="005074C0"/>
    <w:rsid w:val="00507544"/>
    <w:rsid w:val="00507564"/>
    <w:rsid w:val="00507669"/>
    <w:rsid w:val="005078EE"/>
    <w:rsid w:val="0050793F"/>
    <w:rsid w:val="0050797C"/>
    <w:rsid w:val="00507A5C"/>
    <w:rsid w:val="00507BAB"/>
    <w:rsid w:val="00507E2A"/>
    <w:rsid w:val="00507E9F"/>
    <w:rsid w:val="00507ED8"/>
    <w:rsid w:val="005101E9"/>
    <w:rsid w:val="00510294"/>
    <w:rsid w:val="00510698"/>
    <w:rsid w:val="005106EC"/>
    <w:rsid w:val="005107A2"/>
    <w:rsid w:val="00510971"/>
    <w:rsid w:val="005109C7"/>
    <w:rsid w:val="00510C2B"/>
    <w:rsid w:val="00510D48"/>
    <w:rsid w:val="00510E0C"/>
    <w:rsid w:val="00510E95"/>
    <w:rsid w:val="00510F23"/>
    <w:rsid w:val="005110DF"/>
    <w:rsid w:val="005111DE"/>
    <w:rsid w:val="005113E4"/>
    <w:rsid w:val="00511458"/>
    <w:rsid w:val="005116E6"/>
    <w:rsid w:val="00511B0A"/>
    <w:rsid w:val="00511BBD"/>
    <w:rsid w:val="00511DF1"/>
    <w:rsid w:val="00511E91"/>
    <w:rsid w:val="00511FAC"/>
    <w:rsid w:val="005122FD"/>
    <w:rsid w:val="00512316"/>
    <w:rsid w:val="0051236A"/>
    <w:rsid w:val="0051237F"/>
    <w:rsid w:val="00512417"/>
    <w:rsid w:val="00512693"/>
    <w:rsid w:val="0051273E"/>
    <w:rsid w:val="005128A4"/>
    <w:rsid w:val="005129EF"/>
    <w:rsid w:val="00512D77"/>
    <w:rsid w:val="00512DB2"/>
    <w:rsid w:val="00512F29"/>
    <w:rsid w:val="00512F2A"/>
    <w:rsid w:val="0051313F"/>
    <w:rsid w:val="0051316A"/>
    <w:rsid w:val="0051337B"/>
    <w:rsid w:val="0051376E"/>
    <w:rsid w:val="00513863"/>
    <w:rsid w:val="00513AA3"/>
    <w:rsid w:val="00513D31"/>
    <w:rsid w:val="00513D4F"/>
    <w:rsid w:val="00514000"/>
    <w:rsid w:val="0051404C"/>
    <w:rsid w:val="0051416C"/>
    <w:rsid w:val="00514415"/>
    <w:rsid w:val="0051466B"/>
    <w:rsid w:val="00514755"/>
    <w:rsid w:val="00514796"/>
    <w:rsid w:val="00514A6F"/>
    <w:rsid w:val="00514B5B"/>
    <w:rsid w:val="00514EFE"/>
    <w:rsid w:val="00515280"/>
    <w:rsid w:val="0051550F"/>
    <w:rsid w:val="00515534"/>
    <w:rsid w:val="00515670"/>
    <w:rsid w:val="005156D0"/>
    <w:rsid w:val="005157B2"/>
    <w:rsid w:val="005158EC"/>
    <w:rsid w:val="00515988"/>
    <w:rsid w:val="005159C5"/>
    <w:rsid w:val="00515A9B"/>
    <w:rsid w:val="00515BAC"/>
    <w:rsid w:val="00515D0E"/>
    <w:rsid w:val="00515D8E"/>
    <w:rsid w:val="00515E15"/>
    <w:rsid w:val="00515EBB"/>
    <w:rsid w:val="0051611D"/>
    <w:rsid w:val="00516A9D"/>
    <w:rsid w:val="00516B4E"/>
    <w:rsid w:val="00516C76"/>
    <w:rsid w:val="00517163"/>
    <w:rsid w:val="00517880"/>
    <w:rsid w:val="005178C2"/>
    <w:rsid w:val="00517BDD"/>
    <w:rsid w:val="00517FED"/>
    <w:rsid w:val="005200EF"/>
    <w:rsid w:val="00520270"/>
    <w:rsid w:val="00520426"/>
    <w:rsid w:val="005204A5"/>
    <w:rsid w:val="005205E4"/>
    <w:rsid w:val="00520824"/>
    <w:rsid w:val="0052090B"/>
    <w:rsid w:val="005209FD"/>
    <w:rsid w:val="00520A3C"/>
    <w:rsid w:val="00520C55"/>
    <w:rsid w:val="005215D9"/>
    <w:rsid w:val="0052176D"/>
    <w:rsid w:val="0052186E"/>
    <w:rsid w:val="00521AE7"/>
    <w:rsid w:val="00521C08"/>
    <w:rsid w:val="00521C9F"/>
    <w:rsid w:val="00521D46"/>
    <w:rsid w:val="00521DCF"/>
    <w:rsid w:val="00522055"/>
    <w:rsid w:val="00522296"/>
    <w:rsid w:val="005227E8"/>
    <w:rsid w:val="00522825"/>
    <w:rsid w:val="0052298E"/>
    <w:rsid w:val="0052324C"/>
    <w:rsid w:val="005232F9"/>
    <w:rsid w:val="005239D5"/>
    <w:rsid w:val="00523C14"/>
    <w:rsid w:val="00523EC7"/>
    <w:rsid w:val="00523FB5"/>
    <w:rsid w:val="005241FA"/>
    <w:rsid w:val="0052427D"/>
    <w:rsid w:val="00524281"/>
    <w:rsid w:val="00524317"/>
    <w:rsid w:val="0052444C"/>
    <w:rsid w:val="00524777"/>
    <w:rsid w:val="00524D9B"/>
    <w:rsid w:val="005250C1"/>
    <w:rsid w:val="005250E9"/>
    <w:rsid w:val="00525183"/>
    <w:rsid w:val="005252DF"/>
    <w:rsid w:val="00525326"/>
    <w:rsid w:val="0052541D"/>
    <w:rsid w:val="0052568F"/>
    <w:rsid w:val="00525C5A"/>
    <w:rsid w:val="00525E14"/>
    <w:rsid w:val="00525ED4"/>
    <w:rsid w:val="00525F05"/>
    <w:rsid w:val="00525F0F"/>
    <w:rsid w:val="00525FED"/>
    <w:rsid w:val="00526453"/>
    <w:rsid w:val="0052660E"/>
    <w:rsid w:val="005266FE"/>
    <w:rsid w:val="005267DA"/>
    <w:rsid w:val="00526F3A"/>
    <w:rsid w:val="005270FB"/>
    <w:rsid w:val="0052727F"/>
    <w:rsid w:val="00527397"/>
    <w:rsid w:val="00527527"/>
    <w:rsid w:val="00527652"/>
    <w:rsid w:val="0052765D"/>
    <w:rsid w:val="005277D5"/>
    <w:rsid w:val="00527885"/>
    <w:rsid w:val="005278D7"/>
    <w:rsid w:val="00527BFD"/>
    <w:rsid w:val="00527D12"/>
    <w:rsid w:val="00527D14"/>
    <w:rsid w:val="00527DF7"/>
    <w:rsid w:val="00527ECF"/>
    <w:rsid w:val="00530180"/>
    <w:rsid w:val="005304F1"/>
    <w:rsid w:val="0053079A"/>
    <w:rsid w:val="005307FD"/>
    <w:rsid w:val="00530B9E"/>
    <w:rsid w:val="00530BEA"/>
    <w:rsid w:val="00530D89"/>
    <w:rsid w:val="00531080"/>
    <w:rsid w:val="00531137"/>
    <w:rsid w:val="0053189F"/>
    <w:rsid w:val="00531958"/>
    <w:rsid w:val="005319D1"/>
    <w:rsid w:val="005319F2"/>
    <w:rsid w:val="00531EFE"/>
    <w:rsid w:val="00531F88"/>
    <w:rsid w:val="00531FE1"/>
    <w:rsid w:val="00532073"/>
    <w:rsid w:val="005321BF"/>
    <w:rsid w:val="00532319"/>
    <w:rsid w:val="00532350"/>
    <w:rsid w:val="005324BF"/>
    <w:rsid w:val="005324EB"/>
    <w:rsid w:val="00532CBE"/>
    <w:rsid w:val="00532E5E"/>
    <w:rsid w:val="00532FD3"/>
    <w:rsid w:val="00533075"/>
    <w:rsid w:val="0053317C"/>
    <w:rsid w:val="00533780"/>
    <w:rsid w:val="005337FF"/>
    <w:rsid w:val="00533813"/>
    <w:rsid w:val="0053382E"/>
    <w:rsid w:val="00533D56"/>
    <w:rsid w:val="00533F32"/>
    <w:rsid w:val="0053420D"/>
    <w:rsid w:val="005344D1"/>
    <w:rsid w:val="00534516"/>
    <w:rsid w:val="00534581"/>
    <w:rsid w:val="00534888"/>
    <w:rsid w:val="005349D5"/>
    <w:rsid w:val="00534D95"/>
    <w:rsid w:val="00534DEA"/>
    <w:rsid w:val="00534F2C"/>
    <w:rsid w:val="00535306"/>
    <w:rsid w:val="005354E5"/>
    <w:rsid w:val="005356E5"/>
    <w:rsid w:val="005357B3"/>
    <w:rsid w:val="00535AA4"/>
    <w:rsid w:val="00535CC2"/>
    <w:rsid w:val="00535DA1"/>
    <w:rsid w:val="00536001"/>
    <w:rsid w:val="00536063"/>
    <w:rsid w:val="005360F6"/>
    <w:rsid w:val="0053610F"/>
    <w:rsid w:val="00536162"/>
    <w:rsid w:val="0053621B"/>
    <w:rsid w:val="0053626C"/>
    <w:rsid w:val="00536463"/>
    <w:rsid w:val="005364B5"/>
    <w:rsid w:val="0053654D"/>
    <w:rsid w:val="0053665B"/>
    <w:rsid w:val="00536AE4"/>
    <w:rsid w:val="00536B8C"/>
    <w:rsid w:val="00536BE4"/>
    <w:rsid w:val="0053700F"/>
    <w:rsid w:val="005370F8"/>
    <w:rsid w:val="0053718A"/>
    <w:rsid w:val="005371CB"/>
    <w:rsid w:val="005373E5"/>
    <w:rsid w:val="00537893"/>
    <w:rsid w:val="00537A2B"/>
    <w:rsid w:val="00537AB0"/>
    <w:rsid w:val="005400F1"/>
    <w:rsid w:val="005403DF"/>
    <w:rsid w:val="005406F7"/>
    <w:rsid w:val="00540726"/>
    <w:rsid w:val="00540C55"/>
    <w:rsid w:val="00540C5E"/>
    <w:rsid w:val="00540E29"/>
    <w:rsid w:val="00540E81"/>
    <w:rsid w:val="00540F47"/>
    <w:rsid w:val="00540FEE"/>
    <w:rsid w:val="005410AF"/>
    <w:rsid w:val="005411DF"/>
    <w:rsid w:val="00541280"/>
    <w:rsid w:val="005415D5"/>
    <w:rsid w:val="005418A7"/>
    <w:rsid w:val="005419D5"/>
    <w:rsid w:val="00541D31"/>
    <w:rsid w:val="00541D38"/>
    <w:rsid w:val="00541D41"/>
    <w:rsid w:val="00541EBC"/>
    <w:rsid w:val="00541F31"/>
    <w:rsid w:val="00541F3D"/>
    <w:rsid w:val="005420A1"/>
    <w:rsid w:val="005420F2"/>
    <w:rsid w:val="00542147"/>
    <w:rsid w:val="005421F3"/>
    <w:rsid w:val="005425F8"/>
    <w:rsid w:val="00542665"/>
    <w:rsid w:val="0054277C"/>
    <w:rsid w:val="00542ECF"/>
    <w:rsid w:val="00542EDD"/>
    <w:rsid w:val="005430C5"/>
    <w:rsid w:val="005431A2"/>
    <w:rsid w:val="005431DF"/>
    <w:rsid w:val="0054329B"/>
    <w:rsid w:val="005432E7"/>
    <w:rsid w:val="00543686"/>
    <w:rsid w:val="00543962"/>
    <w:rsid w:val="005439A2"/>
    <w:rsid w:val="00543BD9"/>
    <w:rsid w:val="00543D16"/>
    <w:rsid w:val="005440B8"/>
    <w:rsid w:val="0054412B"/>
    <w:rsid w:val="005441F9"/>
    <w:rsid w:val="005442A7"/>
    <w:rsid w:val="005443FF"/>
    <w:rsid w:val="005445E6"/>
    <w:rsid w:val="00544883"/>
    <w:rsid w:val="0054489A"/>
    <w:rsid w:val="005448DD"/>
    <w:rsid w:val="00544CC0"/>
    <w:rsid w:val="00544F1E"/>
    <w:rsid w:val="0054502B"/>
    <w:rsid w:val="00545059"/>
    <w:rsid w:val="0054505F"/>
    <w:rsid w:val="005451FB"/>
    <w:rsid w:val="00545278"/>
    <w:rsid w:val="00545367"/>
    <w:rsid w:val="0054542D"/>
    <w:rsid w:val="005455B6"/>
    <w:rsid w:val="0054561A"/>
    <w:rsid w:val="005456AF"/>
    <w:rsid w:val="005456C5"/>
    <w:rsid w:val="005458B8"/>
    <w:rsid w:val="00545B67"/>
    <w:rsid w:val="00545D5F"/>
    <w:rsid w:val="00545ED1"/>
    <w:rsid w:val="00546097"/>
    <w:rsid w:val="005460A3"/>
    <w:rsid w:val="005460BB"/>
    <w:rsid w:val="005460C8"/>
    <w:rsid w:val="005461F1"/>
    <w:rsid w:val="005462E4"/>
    <w:rsid w:val="0054636D"/>
    <w:rsid w:val="00546642"/>
    <w:rsid w:val="00546700"/>
    <w:rsid w:val="0054688C"/>
    <w:rsid w:val="00546979"/>
    <w:rsid w:val="00546A84"/>
    <w:rsid w:val="00546C73"/>
    <w:rsid w:val="00546CE4"/>
    <w:rsid w:val="00546D76"/>
    <w:rsid w:val="00546DD3"/>
    <w:rsid w:val="00546FBA"/>
    <w:rsid w:val="00547225"/>
    <w:rsid w:val="005472C4"/>
    <w:rsid w:val="005475A1"/>
    <w:rsid w:val="00547633"/>
    <w:rsid w:val="00547B68"/>
    <w:rsid w:val="00547DCC"/>
    <w:rsid w:val="00547E3D"/>
    <w:rsid w:val="00550511"/>
    <w:rsid w:val="005506F9"/>
    <w:rsid w:val="00550C3C"/>
    <w:rsid w:val="00550D70"/>
    <w:rsid w:val="00550D9C"/>
    <w:rsid w:val="00550FDF"/>
    <w:rsid w:val="005510FF"/>
    <w:rsid w:val="005512AF"/>
    <w:rsid w:val="00551506"/>
    <w:rsid w:val="005517C6"/>
    <w:rsid w:val="0055193E"/>
    <w:rsid w:val="00551984"/>
    <w:rsid w:val="00551A98"/>
    <w:rsid w:val="00551B5F"/>
    <w:rsid w:val="00551C79"/>
    <w:rsid w:val="00551C8C"/>
    <w:rsid w:val="00551DE9"/>
    <w:rsid w:val="00552098"/>
    <w:rsid w:val="00552175"/>
    <w:rsid w:val="005523AE"/>
    <w:rsid w:val="0055241A"/>
    <w:rsid w:val="00552532"/>
    <w:rsid w:val="00552623"/>
    <w:rsid w:val="0055271C"/>
    <w:rsid w:val="00552875"/>
    <w:rsid w:val="00552A30"/>
    <w:rsid w:val="00552A6B"/>
    <w:rsid w:val="00552ACE"/>
    <w:rsid w:val="00552D4B"/>
    <w:rsid w:val="00552DF1"/>
    <w:rsid w:val="005531F9"/>
    <w:rsid w:val="0055329B"/>
    <w:rsid w:val="005533E2"/>
    <w:rsid w:val="005533E9"/>
    <w:rsid w:val="0055347C"/>
    <w:rsid w:val="00553525"/>
    <w:rsid w:val="005535E2"/>
    <w:rsid w:val="005535F6"/>
    <w:rsid w:val="00553643"/>
    <w:rsid w:val="00553694"/>
    <w:rsid w:val="005536FC"/>
    <w:rsid w:val="0055392E"/>
    <w:rsid w:val="0055399B"/>
    <w:rsid w:val="00553A85"/>
    <w:rsid w:val="00553E2E"/>
    <w:rsid w:val="0055411B"/>
    <w:rsid w:val="0055417E"/>
    <w:rsid w:val="005546BE"/>
    <w:rsid w:val="00554894"/>
    <w:rsid w:val="005548B7"/>
    <w:rsid w:val="00554A17"/>
    <w:rsid w:val="00555162"/>
    <w:rsid w:val="0055554F"/>
    <w:rsid w:val="0055574B"/>
    <w:rsid w:val="00555900"/>
    <w:rsid w:val="00555C05"/>
    <w:rsid w:val="00555CF8"/>
    <w:rsid w:val="00555D6B"/>
    <w:rsid w:val="00555D97"/>
    <w:rsid w:val="00555DCC"/>
    <w:rsid w:val="00555F06"/>
    <w:rsid w:val="00556123"/>
    <w:rsid w:val="005562FF"/>
    <w:rsid w:val="00556301"/>
    <w:rsid w:val="00556477"/>
    <w:rsid w:val="00556680"/>
    <w:rsid w:val="005566A8"/>
    <w:rsid w:val="00556D3A"/>
    <w:rsid w:val="00556DAB"/>
    <w:rsid w:val="00556DCE"/>
    <w:rsid w:val="0055703A"/>
    <w:rsid w:val="005570FB"/>
    <w:rsid w:val="00557196"/>
    <w:rsid w:val="005571FB"/>
    <w:rsid w:val="005574BD"/>
    <w:rsid w:val="005574C0"/>
    <w:rsid w:val="005577D3"/>
    <w:rsid w:val="00557A3C"/>
    <w:rsid w:val="00557A54"/>
    <w:rsid w:val="00557A96"/>
    <w:rsid w:val="00560380"/>
    <w:rsid w:val="005603B5"/>
    <w:rsid w:val="0056048E"/>
    <w:rsid w:val="00560654"/>
    <w:rsid w:val="00560826"/>
    <w:rsid w:val="005609FE"/>
    <w:rsid w:val="00560D85"/>
    <w:rsid w:val="00560DB2"/>
    <w:rsid w:val="00561542"/>
    <w:rsid w:val="00561857"/>
    <w:rsid w:val="005619CC"/>
    <w:rsid w:val="00561BFD"/>
    <w:rsid w:val="00561CA9"/>
    <w:rsid w:val="00562027"/>
    <w:rsid w:val="00562045"/>
    <w:rsid w:val="0056207A"/>
    <w:rsid w:val="00562256"/>
    <w:rsid w:val="00562460"/>
    <w:rsid w:val="00562488"/>
    <w:rsid w:val="0056248B"/>
    <w:rsid w:val="0056279E"/>
    <w:rsid w:val="00562961"/>
    <w:rsid w:val="00562ADD"/>
    <w:rsid w:val="00562CFA"/>
    <w:rsid w:val="00562D1D"/>
    <w:rsid w:val="00562D65"/>
    <w:rsid w:val="00562E23"/>
    <w:rsid w:val="00562E82"/>
    <w:rsid w:val="0056318C"/>
    <w:rsid w:val="005631F7"/>
    <w:rsid w:val="005633E4"/>
    <w:rsid w:val="00563410"/>
    <w:rsid w:val="005634B5"/>
    <w:rsid w:val="005635F4"/>
    <w:rsid w:val="00563626"/>
    <w:rsid w:val="0056388A"/>
    <w:rsid w:val="005639F8"/>
    <w:rsid w:val="00563A71"/>
    <w:rsid w:val="00563B7C"/>
    <w:rsid w:val="00563CE7"/>
    <w:rsid w:val="00563E9E"/>
    <w:rsid w:val="00563EBF"/>
    <w:rsid w:val="0056474B"/>
    <w:rsid w:val="00564B2F"/>
    <w:rsid w:val="00564EA1"/>
    <w:rsid w:val="0056504C"/>
    <w:rsid w:val="00565294"/>
    <w:rsid w:val="0056541F"/>
    <w:rsid w:val="005654A1"/>
    <w:rsid w:val="00565640"/>
    <w:rsid w:val="005656D3"/>
    <w:rsid w:val="00565B10"/>
    <w:rsid w:val="00565D7F"/>
    <w:rsid w:val="00565DD8"/>
    <w:rsid w:val="005661C8"/>
    <w:rsid w:val="00566A1B"/>
    <w:rsid w:val="00566A34"/>
    <w:rsid w:val="00566B8E"/>
    <w:rsid w:val="00566F86"/>
    <w:rsid w:val="0056714B"/>
    <w:rsid w:val="00567356"/>
    <w:rsid w:val="00567379"/>
    <w:rsid w:val="00567411"/>
    <w:rsid w:val="0056751B"/>
    <w:rsid w:val="00567974"/>
    <w:rsid w:val="00567A8E"/>
    <w:rsid w:val="00567DB4"/>
    <w:rsid w:val="00567DF0"/>
    <w:rsid w:val="00567E06"/>
    <w:rsid w:val="00567E7A"/>
    <w:rsid w:val="0057010C"/>
    <w:rsid w:val="0057028D"/>
    <w:rsid w:val="005703CC"/>
    <w:rsid w:val="00570420"/>
    <w:rsid w:val="00570716"/>
    <w:rsid w:val="00570AC7"/>
    <w:rsid w:val="00570FE2"/>
    <w:rsid w:val="00571022"/>
    <w:rsid w:val="005711A0"/>
    <w:rsid w:val="00571A3E"/>
    <w:rsid w:val="00571C0C"/>
    <w:rsid w:val="00571E1B"/>
    <w:rsid w:val="0057262E"/>
    <w:rsid w:val="00572C89"/>
    <w:rsid w:val="00573147"/>
    <w:rsid w:val="00573155"/>
    <w:rsid w:val="005731F7"/>
    <w:rsid w:val="005732D4"/>
    <w:rsid w:val="00573658"/>
    <w:rsid w:val="00573671"/>
    <w:rsid w:val="005737C8"/>
    <w:rsid w:val="0057386F"/>
    <w:rsid w:val="00573CB3"/>
    <w:rsid w:val="00573D8F"/>
    <w:rsid w:val="00573F48"/>
    <w:rsid w:val="0057417C"/>
    <w:rsid w:val="005743AB"/>
    <w:rsid w:val="005745AC"/>
    <w:rsid w:val="0057465A"/>
    <w:rsid w:val="005748AC"/>
    <w:rsid w:val="00574ABE"/>
    <w:rsid w:val="00574D74"/>
    <w:rsid w:val="005751DE"/>
    <w:rsid w:val="00575287"/>
    <w:rsid w:val="0057537F"/>
    <w:rsid w:val="0057563E"/>
    <w:rsid w:val="005756CF"/>
    <w:rsid w:val="00575B26"/>
    <w:rsid w:val="00576099"/>
    <w:rsid w:val="005760A1"/>
    <w:rsid w:val="005760D3"/>
    <w:rsid w:val="0057651A"/>
    <w:rsid w:val="005765E5"/>
    <w:rsid w:val="0057665E"/>
    <w:rsid w:val="005767F5"/>
    <w:rsid w:val="005769D2"/>
    <w:rsid w:val="00576C43"/>
    <w:rsid w:val="00576CB8"/>
    <w:rsid w:val="00576D47"/>
    <w:rsid w:val="00576E33"/>
    <w:rsid w:val="00576ECD"/>
    <w:rsid w:val="00576FCB"/>
    <w:rsid w:val="0057755E"/>
    <w:rsid w:val="00577601"/>
    <w:rsid w:val="005776D1"/>
    <w:rsid w:val="005776D9"/>
    <w:rsid w:val="00577749"/>
    <w:rsid w:val="00577848"/>
    <w:rsid w:val="005779CB"/>
    <w:rsid w:val="00577A40"/>
    <w:rsid w:val="00577A8D"/>
    <w:rsid w:val="00577A99"/>
    <w:rsid w:val="00577B6D"/>
    <w:rsid w:val="00577E50"/>
    <w:rsid w:val="00577F9E"/>
    <w:rsid w:val="005801AA"/>
    <w:rsid w:val="00580312"/>
    <w:rsid w:val="0058081D"/>
    <w:rsid w:val="0058085F"/>
    <w:rsid w:val="005808A6"/>
    <w:rsid w:val="005808ED"/>
    <w:rsid w:val="00580A8E"/>
    <w:rsid w:val="005810D5"/>
    <w:rsid w:val="0058115B"/>
    <w:rsid w:val="005815CC"/>
    <w:rsid w:val="005816FA"/>
    <w:rsid w:val="005817BD"/>
    <w:rsid w:val="005819BB"/>
    <w:rsid w:val="00581A3D"/>
    <w:rsid w:val="00581AC4"/>
    <w:rsid w:val="00581BE9"/>
    <w:rsid w:val="00581EFC"/>
    <w:rsid w:val="00581F62"/>
    <w:rsid w:val="00582322"/>
    <w:rsid w:val="0058236C"/>
    <w:rsid w:val="005823F8"/>
    <w:rsid w:val="005824F6"/>
    <w:rsid w:val="005829A3"/>
    <w:rsid w:val="005829EA"/>
    <w:rsid w:val="00582A61"/>
    <w:rsid w:val="00582B10"/>
    <w:rsid w:val="00582E28"/>
    <w:rsid w:val="00582F62"/>
    <w:rsid w:val="00582FD0"/>
    <w:rsid w:val="00583074"/>
    <w:rsid w:val="005831E6"/>
    <w:rsid w:val="0058356A"/>
    <w:rsid w:val="00583C04"/>
    <w:rsid w:val="00583C6C"/>
    <w:rsid w:val="00583CA1"/>
    <w:rsid w:val="00583EDA"/>
    <w:rsid w:val="00584000"/>
    <w:rsid w:val="00584008"/>
    <w:rsid w:val="00584184"/>
    <w:rsid w:val="0058423D"/>
    <w:rsid w:val="00584484"/>
    <w:rsid w:val="005844F4"/>
    <w:rsid w:val="00584589"/>
    <w:rsid w:val="0058472C"/>
    <w:rsid w:val="00584A82"/>
    <w:rsid w:val="00584ADE"/>
    <w:rsid w:val="00584E80"/>
    <w:rsid w:val="005850C0"/>
    <w:rsid w:val="005851E6"/>
    <w:rsid w:val="00585236"/>
    <w:rsid w:val="00585318"/>
    <w:rsid w:val="0058533F"/>
    <w:rsid w:val="00585349"/>
    <w:rsid w:val="005853C9"/>
    <w:rsid w:val="00585440"/>
    <w:rsid w:val="00585707"/>
    <w:rsid w:val="005857B1"/>
    <w:rsid w:val="0058594E"/>
    <w:rsid w:val="00585E87"/>
    <w:rsid w:val="00585EA5"/>
    <w:rsid w:val="0058605E"/>
    <w:rsid w:val="00586199"/>
    <w:rsid w:val="0058621F"/>
    <w:rsid w:val="00586249"/>
    <w:rsid w:val="0058638F"/>
    <w:rsid w:val="0058680E"/>
    <w:rsid w:val="00586825"/>
    <w:rsid w:val="00586BAD"/>
    <w:rsid w:val="00586C20"/>
    <w:rsid w:val="00586D23"/>
    <w:rsid w:val="00586ED5"/>
    <w:rsid w:val="00586FE0"/>
    <w:rsid w:val="00586FEA"/>
    <w:rsid w:val="005871D1"/>
    <w:rsid w:val="00587601"/>
    <w:rsid w:val="00587756"/>
    <w:rsid w:val="005878DA"/>
    <w:rsid w:val="00587960"/>
    <w:rsid w:val="00587ACA"/>
    <w:rsid w:val="00587B3E"/>
    <w:rsid w:val="00587C48"/>
    <w:rsid w:val="00587CCA"/>
    <w:rsid w:val="00587CFC"/>
    <w:rsid w:val="00587D94"/>
    <w:rsid w:val="00587EB2"/>
    <w:rsid w:val="0059049A"/>
    <w:rsid w:val="00590781"/>
    <w:rsid w:val="0059098C"/>
    <w:rsid w:val="00590A86"/>
    <w:rsid w:val="00590D13"/>
    <w:rsid w:val="00590D9B"/>
    <w:rsid w:val="00590E04"/>
    <w:rsid w:val="00590E62"/>
    <w:rsid w:val="0059101E"/>
    <w:rsid w:val="0059123A"/>
    <w:rsid w:val="005912F6"/>
    <w:rsid w:val="0059130D"/>
    <w:rsid w:val="00591349"/>
    <w:rsid w:val="0059158E"/>
    <w:rsid w:val="0059169D"/>
    <w:rsid w:val="0059185F"/>
    <w:rsid w:val="005918DC"/>
    <w:rsid w:val="0059195F"/>
    <w:rsid w:val="00591A1C"/>
    <w:rsid w:val="00591BEA"/>
    <w:rsid w:val="00591C13"/>
    <w:rsid w:val="00591C2A"/>
    <w:rsid w:val="00591CF3"/>
    <w:rsid w:val="00591E60"/>
    <w:rsid w:val="005920D3"/>
    <w:rsid w:val="005920EA"/>
    <w:rsid w:val="00592220"/>
    <w:rsid w:val="0059223A"/>
    <w:rsid w:val="00592240"/>
    <w:rsid w:val="00592290"/>
    <w:rsid w:val="0059248F"/>
    <w:rsid w:val="005926A0"/>
    <w:rsid w:val="00592BCA"/>
    <w:rsid w:val="00592DD9"/>
    <w:rsid w:val="00592DF1"/>
    <w:rsid w:val="00592F42"/>
    <w:rsid w:val="00592FA8"/>
    <w:rsid w:val="005930F3"/>
    <w:rsid w:val="005933EE"/>
    <w:rsid w:val="00593628"/>
    <w:rsid w:val="00593648"/>
    <w:rsid w:val="00593772"/>
    <w:rsid w:val="0059384A"/>
    <w:rsid w:val="00593A6D"/>
    <w:rsid w:val="00593E09"/>
    <w:rsid w:val="00594140"/>
    <w:rsid w:val="00594291"/>
    <w:rsid w:val="005942F0"/>
    <w:rsid w:val="00594466"/>
    <w:rsid w:val="00594497"/>
    <w:rsid w:val="005945DE"/>
    <w:rsid w:val="005945F5"/>
    <w:rsid w:val="00594690"/>
    <w:rsid w:val="00594754"/>
    <w:rsid w:val="0059488D"/>
    <w:rsid w:val="00594B12"/>
    <w:rsid w:val="00594DFD"/>
    <w:rsid w:val="00594EDC"/>
    <w:rsid w:val="0059506A"/>
    <w:rsid w:val="00595473"/>
    <w:rsid w:val="0059548E"/>
    <w:rsid w:val="0059553F"/>
    <w:rsid w:val="00595581"/>
    <w:rsid w:val="00595646"/>
    <w:rsid w:val="005957DF"/>
    <w:rsid w:val="005958FE"/>
    <w:rsid w:val="00595D95"/>
    <w:rsid w:val="00595DDC"/>
    <w:rsid w:val="005962DC"/>
    <w:rsid w:val="005966B1"/>
    <w:rsid w:val="00596730"/>
    <w:rsid w:val="005969E1"/>
    <w:rsid w:val="00596AAA"/>
    <w:rsid w:val="00596F97"/>
    <w:rsid w:val="00597010"/>
    <w:rsid w:val="005970FD"/>
    <w:rsid w:val="0059726F"/>
    <w:rsid w:val="005972B3"/>
    <w:rsid w:val="005972E7"/>
    <w:rsid w:val="00597615"/>
    <w:rsid w:val="0059791D"/>
    <w:rsid w:val="00597DA0"/>
    <w:rsid w:val="00597ED4"/>
    <w:rsid w:val="00597F34"/>
    <w:rsid w:val="005A039F"/>
    <w:rsid w:val="005A04E3"/>
    <w:rsid w:val="005A0932"/>
    <w:rsid w:val="005A0A91"/>
    <w:rsid w:val="005A0B80"/>
    <w:rsid w:val="005A0C06"/>
    <w:rsid w:val="005A0C7C"/>
    <w:rsid w:val="005A0CF1"/>
    <w:rsid w:val="005A0D11"/>
    <w:rsid w:val="005A0DA5"/>
    <w:rsid w:val="005A110B"/>
    <w:rsid w:val="005A1125"/>
    <w:rsid w:val="005A12FF"/>
    <w:rsid w:val="005A17A0"/>
    <w:rsid w:val="005A1938"/>
    <w:rsid w:val="005A197B"/>
    <w:rsid w:val="005A1A3D"/>
    <w:rsid w:val="005A1A7E"/>
    <w:rsid w:val="005A1DCD"/>
    <w:rsid w:val="005A200F"/>
    <w:rsid w:val="005A201D"/>
    <w:rsid w:val="005A21AF"/>
    <w:rsid w:val="005A23B9"/>
    <w:rsid w:val="005A2489"/>
    <w:rsid w:val="005A24B1"/>
    <w:rsid w:val="005A24CD"/>
    <w:rsid w:val="005A2697"/>
    <w:rsid w:val="005A26D8"/>
    <w:rsid w:val="005A2724"/>
    <w:rsid w:val="005A2914"/>
    <w:rsid w:val="005A2929"/>
    <w:rsid w:val="005A293C"/>
    <w:rsid w:val="005A29A4"/>
    <w:rsid w:val="005A29CC"/>
    <w:rsid w:val="005A2BBD"/>
    <w:rsid w:val="005A2CAF"/>
    <w:rsid w:val="005A2E50"/>
    <w:rsid w:val="005A341F"/>
    <w:rsid w:val="005A346F"/>
    <w:rsid w:val="005A3544"/>
    <w:rsid w:val="005A3691"/>
    <w:rsid w:val="005A381E"/>
    <w:rsid w:val="005A3A72"/>
    <w:rsid w:val="005A3D5E"/>
    <w:rsid w:val="005A3FA9"/>
    <w:rsid w:val="005A3FE3"/>
    <w:rsid w:val="005A42D4"/>
    <w:rsid w:val="005A4679"/>
    <w:rsid w:val="005A4698"/>
    <w:rsid w:val="005A4938"/>
    <w:rsid w:val="005A49B4"/>
    <w:rsid w:val="005A4F3D"/>
    <w:rsid w:val="005A4FAA"/>
    <w:rsid w:val="005A51F5"/>
    <w:rsid w:val="005A520D"/>
    <w:rsid w:val="005A5266"/>
    <w:rsid w:val="005A5395"/>
    <w:rsid w:val="005A5612"/>
    <w:rsid w:val="005A5632"/>
    <w:rsid w:val="005A57FF"/>
    <w:rsid w:val="005A5941"/>
    <w:rsid w:val="005A5A30"/>
    <w:rsid w:val="005A5D2F"/>
    <w:rsid w:val="005A6076"/>
    <w:rsid w:val="005A621A"/>
    <w:rsid w:val="005A6AA5"/>
    <w:rsid w:val="005A6AC5"/>
    <w:rsid w:val="005A6AF6"/>
    <w:rsid w:val="005A6B73"/>
    <w:rsid w:val="005A6D16"/>
    <w:rsid w:val="005A6F91"/>
    <w:rsid w:val="005A6F99"/>
    <w:rsid w:val="005A71AF"/>
    <w:rsid w:val="005A7383"/>
    <w:rsid w:val="005A766D"/>
    <w:rsid w:val="005A7756"/>
    <w:rsid w:val="005A77FD"/>
    <w:rsid w:val="005A78A3"/>
    <w:rsid w:val="005A7A21"/>
    <w:rsid w:val="005A7B4B"/>
    <w:rsid w:val="005A7B8B"/>
    <w:rsid w:val="005A7E15"/>
    <w:rsid w:val="005B0039"/>
    <w:rsid w:val="005B0636"/>
    <w:rsid w:val="005B06BE"/>
    <w:rsid w:val="005B0740"/>
    <w:rsid w:val="005B077F"/>
    <w:rsid w:val="005B0D75"/>
    <w:rsid w:val="005B0FD9"/>
    <w:rsid w:val="005B13DD"/>
    <w:rsid w:val="005B15AA"/>
    <w:rsid w:val="005B1801"/>
    <w:rsid w:val="005B19EA"/>
    <w:rsid w:val="005B1A1F"/>
    <w:rsid w:val="005B1B7C"/>
    <w:rsid w:val="005B1C5E"/>
    <w:rsid w:val="005B1CDA"/>
    <w:rsid w:val="005B1E1F"/>
    <w:rsid w:val="005B1EA4"/>
    <w:rsid w:val="005B21A3"/>
    <w:rsid w:val="005B237F"/>
    <w:rsid w:val="005B24EC"/>
    <w:rsid w:val="005B2654"/>
    <w:rsid w:val="005B2713"/>
    <w:rsid w:val="005B2888"/>
    <w:rsid w:val="005B2C65"/>
    <w:rsid w:val="005B2D1C"/>
    <w:rsid w:val="005B33A9"/>
    <w:rsid w:val="005B35DA"/>
    <w:rsid w:val="005B36E7"/>
    <w:rsid w:val="005B3775"/>
    <w:rsid w:val="005B38B0"/>
    <w:rsid w:val="005B39AD"/>
    <w:rsid w:val="005B4041"/>
    <w:rsid w:val="005B4138"/>
    <w:rsid w:val="005B42DF"/>
    <w:rsid w:val="005B44DE"/>
    <w:rsid w:val="005B480B"/>
    <w:rsid w:val="005B4820"/>
    <w:rsid w:val="005B4838"/>
    <w:rsid w:val="005B4A3C"/>
    <w:rsid w:val="005B4C32"/>
    <w:rsid w:val="005B4D3B"/>
    <w:rsid w:val="005B4E13"/>
    <w:rsid w:val="005B4FB7"/>
    <w:rsid w:val="005B53A9"/>
    <w:rsid w:val="005B53E9"/>
    <w:rsid w:val="005B5504"/>
    <w:rsid w:val="005B555D"/>
    <w:rsid w:val="005B55D4"/>
    <w:rsid w:val="005B5691"/>
    <w:rsid w:val="005B56ED"/>
    <w:rsid w:val="005B57BE"/>
    <w:rsid w:val="005B57D3"/>
    <w:rsid w:val="005B5C6A"/>
    <w:rsid w:val="005B5C98"/>
    <w:rsid w:val="005B5DD0"/>
    <w:rsid w:val="005B5E6B"/>
    <w:rsid w:val="005B5F11"/>
    <w:rsid w:val="005B5FAD"/>
    <w:rsid w:val="005B6038"/>
    <w:rsid w:val="005B60C9"/>
    <w:rsid w:val="005B610D"/>
    <w:rsid w:val="005B62EF"/>
    <w:rsid w:val="005B663C"/>
    <w:rsid w:val="005B66E2"/>
    <w:rsid w:val="005B6854"/>
    <w:rsid w:val="005B69B2"/>
    <w:rsid w:val="005B6B19"/>
    <w:rsid w:val="005B6F98"/>
    <w:rsid w:val="005B6F9A"/>
    <w:rsid w:val="005B7074"/>
    <w:rsid w:val="005B7387"/>
    <w:rsid w:val="005B7529"/>
    <w:rsid w:val="005B77BE"/>
    <w:rsid w:val="005B79F3"/>
    <w:rsid w:val="005B7ADC"/>
    <w:rsid w:val="005B7D90"/>
    <w:rsid w:val="005B7E46"/>
    <w:rsid w:val="005B7EFE"/>
    <w:rsid w:val="005B7F52"/>
    <w:rsid w:val="005C0103"/>
    <w:rsid w:val="005C01B4"/>
    <w:rsid w:val="005C037F"/>
    <w:rsid w:val="005C05CC"/>
    <w:rsid w:val="005C0885"/>
    <w:rsid w:val="005C1372"/>
    <w:rsid w:val="005C1390"/>
    <w:rsid w:val="005C1520"/>
    <w:rsid w:val="005C1EC7"/>
    <w:rsid w:val="005C2098"/>
    <w:rsid w:val="005C246B"/>
    <w:rsid w:val="005C2978"/>
    <w:rsid w:val="005C2AFF"/>
    <w:rsid w:val="005C2C46"/>
    <w:rsid w:val="005C2C6D"/>
    <w:rsid w:val="005C31A4"/>
    <w:rsid w:val="005C334E"/>
    <w:rsid w:val="005C3758"/>
    <w:rsid w:val="005C3CE3"/>
    <w:rsid w:val="005C3D2A"/>
    <w:rsid w:val="005C3E1E"/>
    <w:rsid w:val="005C3FB7"/>
    <w:rsid w:val="005C408C"/>
    <w:rsid w:val="005C424E"/>
    <w:rsid w:val="005C4302"/>
    <w:rsid w:val="005C43A3"/>
    <w:rsid w:val="005C43E4"/>
    <w:rsid w:val="005C440F"/>
    <w:rsid w:val="005C4697"/>
    <w:rsid w:val="005C46D2"/>
    <w:rsid w:val="005C475A"/>
    <w:rsid w:val="005C47D1"/>
    <w:rsid w:val="005C498B"/>
    <w:rsid w:val="005C4E88"/>
    <w:rsid w:val="005C51BF"/>
    <w:rsid w:val="005C51D6"/>
    <w:rsid w:val="005C5599"/>
    <w:rsid w:val="005C568D"/>
    <w:rsid w:val="005C592C"/>
    <w:rsid w:val="005C5CDC"/>
    <w:rsid w:val="005C5D30"/>
    <w:rsid w:val="005C5D9B"/>
    <w:rsid w:val="005C61C4"/>
    <w:rsid w:val="005C6646"/>
    <w:rsid w:val="005C6864"/>
    <w:rsid w:val="005C6C9E"/>
    <w:rsid w:val="005C6CCE"/>
    <w:rsid w:val="005C74F6"/>
    <w:rsid w:val="005C7970"/>
    <w:rsid w:val="005C7A24"/>
    <w:rsid w:val="005C7A52"/>
    <w:rsid w:val="005C7EA6"/>
    <w:rsid w:val="005C7F58"/>
    <w:rsid w:val="005D0304"/>
    <w:rsid w:val="005D07E1"/>
    <w:rsid w:val="005D10B9"/>
    <w:rsid w:val="005D1230"/>
    <w:rsid w:val="005D1366"/>
    <w:rsid w:val="005D13EB"/>
    <w:rsid w:val="005D18EB"/>
    <w:rsid w:val="005D1C6F"/>
    <w:rsid w:val="005D1CDA"/>
    <w:rsid w:val="005D1F17"/>
    <w:rsid w:val="005D2049"/>
    <w:rsid w:val="005D287B"/>
    <w:rsid w:val="005D293C"/>
    <w:rsid w:val="005D2E78"/>
    <w:rsid w:val="005D2EEA"/>
    <w:rsid w:val="005D33D0"/>
    <w:rsid w:val="005D35E6"/>
    <w:rsid w:val="005D36AF"/>
    <w:rsid w:val="005D401E"/>
    <w:rsid w:val="005D41B3"/>
    <w:rsid w:val="005D434F"/>
    <w:rsid w:val="005D4422"/>
    <w:rsid w:val="005D46D2"/>
    <w:rsid w:val="005D48CA"/>
    <w:rsid w:val="005D4B75"/>
    <w:rsid w:val="005D4F27"/>
    <w:rsid w:val="005D4F51"/>
    <w:rsid w:val="005D4FCB"/>
    <w:rsid w:val="005D5303"/>
    <w:rsid w:val="005D5441"/>
    <w:rsid w:val="005D55DF"/>
    <w:rsid w:val="005D576D"/>
    <w:rsid w:val="005D5868"/>
    <w:rsid w:val="005D59EF"/>
    <w:rsid w:val="005D5AF5"/>
    <w:rsid w:val="005D5BF9"/>
    <w:rsid w:val="005D5E46"/>
    <w:rsid w:val="005D5F6C"/>
    <w:rsid w:val="005D64BF"/>
    <w:rsid w:val="005D64F0"/>
    <w:rsid w:val="005D691B"/>
    <w:rsid w:val="005D6947"/>
    <w:rsid w:val="005D6973"/>
    <w:rsid w:val="005D6D78"/>
    <w:rsid w:val="005D6F10"/>
    <w:rsid w:val="005D6FA4"/>
    <w:rsid w:val="005D70F8"/>
    <w:rsid w:val="005D72F3"/>
    <w:rsid w:val="005D738E"/>
    <w:rsid w:val="005D743F"/>
    <w:rsid w:val="005D7446"/>
    <w:rsid w:val="005D76AA"/>
    <w:rsid w:val="005D79ED"/>
    <w:rsid w:val="005D7CEE"/>
    <w:rsid w:val="005D7D37"/>
    <w:rsid w:val="005D7F44"/>
    <w:rsid w:val="005E0116"/>
    <w:rsid w:val="005E026A"/>
    <w:rsid w:val="005E0685"/>
    <w:rsid w:val="005E0B12"/>
    <w:rsid w:val="005E0BF4"/>
    <w:rsid w:val="005E0C77"/>
    <w:rsid w:val="005E0DC0"/>
    <w:rsid w:val="005E0E1C"/>
    <w:rsid w:val="005E10F6"/>
    <w:rsid w:val="005E120D"/>
    <w:rsid w:val="005E12FF"/>
    <w:rsid w:val="005E15B7"/>
    <w:rsid w:val="005E19B5"/>
    <w:rsid w:val="005E24BD"/>
    <w:rsid w:val="005E2599"/>
    <w:rsid w:val="005E2816"/>
    <w:rsid w:val="005E2E55"/>
    <w:rsid w:val="005E2E84"/>
    <w:rsid w:val="005E2F2D"/>
    <w:rsid w:val="005E2FF7"/>
    <w:rsid w:val="005E3141"/>
    <w:rsid w:val="005E3194"/>
    <w:rsid w:val="005E343C"/>
    <w:rsid w:val="005E351D"/>
    <w:rsid w:val="005E36B0"/>
    <w:rsid w:val="005E3739"/>
    <w:rsid w:val="005E37E5"/>
    <w:rsid w:val="005E37F7"/>
    <w:rsid w:val="005E3BFB"/>
    <w:rsid w:val="005E3D3F"/>
    <w:rsid w:val="005E3EB2"/>
    <w:rsid w:val="005E3F77"/>
    <w:rsid w:val="005E4125"/>
    <w:rsid w:val="005E43C2"/>
    <w:rsid w:val="005E44AD"/>
    <w:rsid w:val="005E4608"/>
    <w:rsid w:val="005E47CC"/>
    <w:rsid w:val="005E49E1"/>
    <w:rsid w:val="005E4B99"/>
    <w:rsid w:val="005E4F82"/>
    <w:rsid w:val="005E5036"/>
    <w:rsid w:val="005E5105"/>
    <w:rsid w:val="005E51C1"/>
    <w:rsid w:val="005E540F"/>
    <w:rsid w:val="005E56AB"/>
    <w:rsid w:val="005E58DB"/>
    <w:rsid w:val="005E59F6"/>
    <w:rsid w:val="005E5BED"/>
    <w:rsid w:val="005E5D7A"/>
    <w:rsid w:val="005E5F32"/>
    <w:rsid w:val="005E63FB"/>
    <w:rsid w:val="005E6592"/>
    <w:rsid w:val="005E6778"/>
    <w:rsid w:val="005E6826"/>
    <w:rsid w:val="005E68C1"/>
    <w:rsid w:val="005E6CD5"/>
    <w:rsid w:val="005E6D2F"/>
    <w:rsid w:val="005E6F5B"/>
    <w:rsid w:val="005E6FA2"/>
    <w:rsid w:val="005E7276"/>
    <w:rsid w:val="005E7312"/>
    <w:rsid w:val="005E760F"/>
    <w:rsid w:val="005E78F2"/>
    <w:rsid w:val="005E7C05"/>
    <w:rsid w:val="005E7E96"/>
    <w:rsid w:val="005E7FE7"/>
    <w:rsid w:val="005F00D3"/>
    <w:rsid w:val="005F00E8"/>
    <w:rsid w:val="005F0191"/>
    <w:rsid w:val="005F01B2"/>
    <w:rsid w:val="005F0BB9"/>
    <w:rsid w:val="005F0CD6"/>
    <w:rsid w:val="005F0CD8"/>
    <w:rsid w:val="005F1400"/>
    <w:rsid w:val="005F147C"/>
    <w:rsid w:val="005F1601"/>
    <w:rsid w:val="005F1629"/>
    <w:rsid w:val="005F1935"/>
    <w:rsid w:val="005F1A9F"/>
    <w:rsid w:val="005F1B10"/>
    <w:rsid w:val="005F1C01"/>
    <w:rsid w:val="005F1C73"/>
    <w:rsid w:val="005F1DF8"/>
    <w:rsid w:val="005F1E11"/>
    <w:rsid w:val="005F1F5D"/>
    <w:rsid w:val="005F207A"/>
    <w:rsid w:val="005F24D0"/>
    <w:rsid w:val="005F257A"/>
    <w:rsid w:val="005F28DD"/>
    <w:rsid w:val="005F2CA4"/>
    <w:rsid w:val="005F2E0E"/>
    <w:rsid w:val="005F306C"/>
    <w:rsid w:val="005F31A7"/>
    <w:rsid w:val="005F31AD"/>
    <w:rsid w:val="005F3236"/>
    <w:rsid w:val="005F37E5"/>
    <w:rsid w:val="005F39DD"/>
    <w:rsid w:val="005F4272"/>
    <w:rsid w:val="005F4615"/>
    <w:rsid w:val="005F4888"/>
    <w:rsid w:val="005F4ABE"/>
    <w:rsid w:val="005F50DA"/>
    <w:rsid w:val="005F5336"/>
    <w:rsid w:val="005F5377"/>
    <w:rsid w:val="005F540C"/>
    <w:rsid w:val="005F5548"/>
    <w:rsid w:val="005F5589"/>
    <w:rsid w:val="005F592D"/>
    <w:rsid w:val="005F5A6D"/>
    <w:rsid w:val="005F6308"/>
    <w:rsid w:val="005F63F9"/>
    <w:rsid w:val="005F64E9"/>
    <w:rsid w:val="005F6532"/>
    <w:rsid w:val="005F6539"/>
    <w:rsid w:val="005F6607"/>
    <w:rsid w:val="005F6727"/>
    <w:rsid w:val="005F6810"/>
    <w:rsid w:val="005F69D9"/>
    <w:rsid w:val="005F6A75"/>
    <w:rsid w:val="005F7021"/>
    <w:rsid w:val="005F76FB"/>
    <w:rsid w:val="005F7AEE"/>
    <w:rsid w:val="005F7E3D"/>
    <w:rsid w:val="00600043"/>
    <w:rsid w:val="006000EF"/>
    <w:rsid w:val="006001E9"/>
    <w:rsid w:val="0060038F"/>
    <w:rsid w:val="0060042D"/>
    <w:rsid w:val="0060044F"/>
    <w:rsid w:val="00600563"/>
    <w:rsid w:val="0060097A"/>
    <w:rsid w:val="00600B17"/>
    <w:rsid w:val="00600D9E"/>
    <w:rsid w:val="00600E27"/>
    <w:rsid w:val="00600EDF"/>
    <w:rsid w:val="0060111E"/>
    <w:rsid w:val="0060119B"/>
    <w:rsid w:val="006011EC"/>
    <w:rsid w:val="00601497"/>
    <w:rsid w:val="00601588"/>
    <w:rsid w:val="006016D7"/>
    <w:rsid w:val="00601773"/>
    <w:rsid w:val="00601805"/>
    <w:rsid w:val="00601DE4"/>
    <w:rsid w:val="00601F7B"/>
    <w:rsid w:val="006022EF"/>
    <w:rsid w:val="00602362"/>
    <w:rsid w:val="0060238B"/>
    <w:rsid w:val="006025AB"/>
    <w:rsid w:val="006025F3"/>
    <w:rsid w:val="006026B8"/>
    <w:rsid w:val="006028AD"/>
    <w:rsid w:val="006028AF"/>
    <w:rsid w:val="006028C8"/>
    <w:rsid w:val="00602A8D"/>
    <w:rsid w:val="00602E1C"/>
    <w:rsid w:val="00603331"/>
    <w:rsid w:val="00603568"/>
    <w:rsid w:val="00603624"/>
    <w:rsid w:val="00603628"/>
    <w:rsid w:val="00603C99"/>
    <w:rsid w:val="00603D60"/>
    <w:rsid w:val="0060403E"/>
    <w:rsid w:val="0060444D"/>
    <w:rsid w:val="00604540"/>
    <w:rsid w:val="00604711"/>
    <w:rsid w:val="00604CC2"/>
    <w:rsid w:val="00604E57"/>
    <w:rsid w:val="00604EC7"/>
    <w:rsid w:val="00605057"/>
    <w:rsid w:val="0060507F"/>
    <w:rsid w:val="00605391"/>
    <w:rsid w:val="00605429"/>
    <w:rsid w:val="00605640"/>
    <w:rsid w:val="006056CD"/>
    <w:rsid w:val="006058EC"/>
    <w:rsid w:val="00605943"/>
    <w:rsid w:val="0060596F"/>
    <w:rsid w:val="00605B26"/>
    <w:rsid w:val="00605CAA"/>
    <w:rsid w:val="00605EE3"/>
    <w:rsid w:val="00605F44"/>
    <w:rsid w:val="00605FD9"/>
    <w:rsid w:val="00605FEE"/>
    <w:rsid w:val="006060E6"/>
    <w:rsid w:val="006061A5"/>
    <w:rsid w:val="0060620C"/>
    <w:rsid w:val="00606256"/>
    <w:rsid w:val="0060650F"/>
    <w:rsid w:val="006066B4"/>
    <w:rsid w:val="006067AA"/>
    <w:rsid w:val="00606A29"/>
    <w:rsid w:val="00606AA5"/>
    <w:rsid w:val="00606B6E"/>
    <w:rsid w:val="00606C52"/>
    <w:rsid w:val="00606D87"/>
    <w:rsid w:val="00607367"/>
    <w:rsid w:val="0060738A"/>
    <w:rsid w:val="00607781"/>
    <w:rsid w:val="00607902"/>
    <w:rsid w:val="00607BB2"/>
    <w:rsid w:val="00607C65"/>
    <w:rsid w:val="00607DD1"/>
    <w:rsid w:val="00607E71"/>
    <w:rsid w:val="00607F9E"/>
    <w:rsid w:val="00610096"/>
    <w:rsid w:val="00610115"/>
    <w:rsid w:val="00610433"/>
    <w:rsid w:val="006104B2"/>
    <w:rsid w:val="006104D6"/>
    <w:rsid w:val="00610697"/>
    <w:rsid w:val="00610FE9"/>
    <w:rsid w:val="00611397"/>
    <w:rsid w:val="00611511"/>
    <w:rsid w:val="00611626"/>
    <w:rsid w:val="006116B3"/>
    <w:rsid w:val="006117EC"/>
    <w:rsid w:val="00611BFB"/>
    <w:rsid w:val="00611DBF"/>
    <w:rsid w:val="00611E07"/>
    <w:rsid w:val="00611E14"/>
    <w:rsid w:val="0061224B"/>
    <w:rsid w:val="006123D7"/>
    <w:rsid w:val="00612723"/>
    <w:rsid w:val="00612753"/>
    <w:rsid w:val="006127BA"/>
    <w:rsid w:val="006127E4"/>
    <w:rsid w:val="00612C53"/>
    <w:rsid w:val="00612F7B"/>
    <w:rsid w:val="0061305B"/>
    <w:rsid w:val="006133C6"/>
    <w:rsid w:val="0061354B"/>
    <w:rsid w:val="006138A8"/>
    <w:rsid w:val="006139FF"/>
    <w:rsid w:val="00613A3B"/>
    <w:rsid w:val="00613B3E"/>
    <w:rsid w:val="00613CDF"/>
    <w:rsid w:val="00613D53"/>
    <w:rsid w:val="00614085"/>
    <w:rsid w:val="00614509"/>
    <w:rsid w:val="0061453B"/>
    <w:rsid w:val="00614573"/>
    <w:rsid w:val="006145BF"/>
    <w:rsid w:val="00614764"/>
    <w:rsid w:val="006148CE"/>
    <w:rsid w:val="0061499B"/>
    <w:rsid w:val="00614C8F"/>
    <w:rsid w:val="00614CC3"/>
    <w:rsid w:val="00614DC0"/>
    <w:rsid w:val="00614F36"/>
    <w:rsid w:val="00615077"/>
    <w:rsid w:val="00615161"/>
    <w:rsid w:val="00615166"/>
    <w:rsid w:val="006152C9"/>
    <w:rsid w:val="00615325"/>
    <w:rsid w:val="0061549B"/>
    <w:rsid w:val="00615588"/>
    <w:rsid w:val="0061579F"/>
    <w:rsid w:val="00615818"/>
    <w:rsid w:val="00615D3C"/>
    <w:rsid w:val="00615E87"/>
    <w:rsid w:val="00616219"/>
    <w:rsid w:val="0061653D"/>
    <w:rsid w:val="00616540"/>
    <w:rsid w:val="0061670F"/>
    <w:rsid w:val="00616884"/>
    <w:rsid w:val="006168BA"/>
    <w:rsid w:val="00616BF8"/>
    <w:rsid w:val="00616C07"/>
    <w:rsid w:val="00616C6C"/>
    <w:rsid w:val="00616F1F"/>
    <w:rsid w:val="00616FC4"/>
    <w:rsid w:val="00617000"/>
    <w:rsid w:val="006171C8"/>
    <w:rsid w:val="00617630"/>
    <w:rsid w:val="006177EB"/>
    <w:rsid w:val="0061796E"/>
    <w:rsid w:val="00617D7D"/>
    <w:rsid w:val="00617DBB"/>
    <w:rsid w:val="0062003D"/>
    <w:rsid w:val="0062028D"/>
    <w:rsid w:val="00620428"/>
    <w:rsid w:val="006207CE"/>
    <w:rsid w:val="006208BB"/>
    <w:rsid w:val="006208DC"/>
    <w:rsid w:val="00620A07"/>
    <w:rsid w:val="00620A1C"/>
    <w:rsid w:val="00620A2B"/>
    <w:rsid w:val="00620B8A"/>
    <w:rsid w:val="00620C42"/>
    <w:rsid w:val="00620DF8"/>
    <w:rsid w:val="00621115"/>
    <w:rsid w:val="00621580"/>
    <w:rsid w:val="0062163B"/>
    <w:rsid w:val="0062165B"/>
    <w:rsid w:val="00621722"/>
    <w:rsid w:val="00621888"/>
    <w:rsid w:val="00621A70"/>
    <w:rsid w:val="00621C0A"/>
    <w:rsid w:val="00621C42"/>
    <w:rsid w:val="00621E3E"/>
    <w:rsid w:val="00621E9A"/>
    <w:rsid w:val="00621F42"/>
    <w:rsid w:val="0062204A"/>
    <w:rsid w:val="006223F7"/>
    <w:rsid w:val="00622681"/>
    <w:rsid w:val="00622914"/>
    <w:rsid w:val="00622B20"/>
    <w:rsid w:val="00622D79"/>
    <w:rsid w:val="0062328D"/>
    <w:rsid w:val="006232E9"/>
    <w:rsid w:val="006238CB"/>
    <w:rsid w:val="00623978"/>
    <w:rsid w:val="00623ABC"/>
    <w:rsid w:val="00623F82"/>
    <w:rsid w:val="0062405D"/>
    <w:rsid w:val="006242ED"/>
    <w:rsid w:val="00624317"/>
    <w:rsid w:val="00624B34"/>
    <w:rsid w:val="0062509A"/>
    <w:rsid w:val="006250AB"/>
    <w:rsid w:val="006250E8"/>
    <w:rsid w:val="006251CE"/>
    <w:rsid w:val="0062525E"/>
    <w:rsid w:val="006254C5"/>
    <w:rsid w:val="00625528"/>
    <w:rsid w:val="00625767"/>
    <w:rsid w:val="006258E6"/>
    <w:rsid w:val="00625B51"/>
    <w:rsid w:val="00625FA4"/>
    <w:rsid w:val="00626178"/>
    <w:rsid w:val="006262B3"/>
    <w:rsid w:val="0062652B"/>
    <w:rsid w:val="006266B0"/>
    <w:rsid w:val="00626B42"/>
    <w:rsid w:val="00626C61"/>
    <w:rsid w:val="00626CA4"/>
    <w:rsid w:val="00626CF9"/>
    <w:rsid w:val="00626E8C"/>
    <w:rsid w:val="00626FDF"/>
    <w:rsid w:val="0062710E"/>
    <w:rsid w:val="0062721A"/>
    <w:rsid w:val="0062726B"/>
    <w:rsid w:val="006274E3"/>
    <w:rsid w:val="0062773E"/>
    <w:rsid w:val="006277FC"/>
    <w:rsid w:val="00627956"/>
    <w:rsid w:val="00627B7B"/>
    <w:rsid w:val="00627C45"/>
    <w:rsid w:val="00627CD2"/>
    <w:rsid w:val="00627E33"/>
    <w:rsid w:val="00630003"/>
    <w:rsid w:val="00630115"/>
    <w:rsid w:val="006301E3"/>
    <w:rsid w:val="0063023A"/>
    <w:rsid w:val="00630493"/>
    <w:rsid w:val="00630554"/>
    <w:rsid w:val="0063055D"/>
    <w:rsid w:val="006305F0"/>
    <w:rsid w:val="0063064B"/>
    <w:rsid w:val="00630747"/>
    <w:rsid w:val="0063078C"/>
    <w:rsid w:val="00630B32"/>
    <w:rsid w:val="00630DBF"/>
    <w:rsid w:val="00630DD6"/>
    <w:rsid w:val="00630EF3"/>
    <w:rsid w:val="00631018"/>
    <w:rsid w:val="0063105A"/>
    <w:rsid w:val="006312E9"/>
    <w:rsid w:val="00631652"/>
    <w:rsid w:val="0063169D"/>
    <w:rsid w:val="00631862"/>
    <w:rsid w:val="00631990"/>
    <w:rsid w:val="00631AE9"/>
    <w:rsid w:val="00631BDA"/>
    <w:rsid w:val="00631C53"/>
    <w:rsid w:val="00631D22"/>
    <w:rsid w:val="00631EE5"/>
    <w:rsid w:val="00632059"/>
    <w:rsid w:val="0063205D"/>
    <w:rsid w:val="00632502"/>
    <w:rsid w:val="0063258D"/>
    <w:rsid w:val="00632A5D"/>
    <w:rsid w:val="00632C30"/>
    <w:rsid w:val="00632C96"/>
    <w:rsid w:val="00632ED3"/>
    <w:rsid w:val="00633265"/>
    <w:rsid w:val="006335A9"/>
    <w:rsid w:val="006335CF"/>
    <w:rsid w:val="006338EF"/>
    <w:rsid w:val="00633A00"/>
    <w:rsid w:val="00634028"/>
    <w:rsid w:val="006341DD"/>
    <w:rsid w:val="00634657"/>
    <w:rsid w:val="0063478F"/>
    <w:rsid w:val="00634884"/>
    <w:rsid w:val="006351C0"/>
    <w:rsid w:val="0063555A"/>
    <w:rsid w:val="0063591F"/>
    <w:rsid w:val="00635D09"/>
    <w:rsid w:val="00635E15"/>
    <w:rsid w:val="00635E42"/>
    <w:rsid w:val="006361D3"/>
    <w:rsid w:val="0063667B"/>
    <w:rsid w:val="0063672F"/>
    <w:rsid w:val="00636A44"/>
    <w:rsid w:val="00636B94"/>
    <w:rsid w:val="00636C8C"/>
    <w:rsid w:val="00636D2E"/>
    <w:rsid w:val="006371CE"/>
    <w:rsid w:val="0063743B"/>
    <w:rsid w:val="00637517"/>
    <w:rsid w:val="0063786B"/>
    <w:rsid w:val="006378FC"/>
    <w:rsid w:val="00637C3B"/>
    <w:rsid w:val="00637C5A"/>
    <w:rsid w:val="006400F8"/>
    <w:rsid w:val="006406BC"/>
    <w:rsid w:val="00640947"/>
    <w:rsid w:val="00640A17"/>
    <w:rsid w:val="00640B53"/>
    <w:rsid w:val="00640C84"/>
    <w:rsid w:val="00640D1A"/>
    <w:rsid w:val="00640E0D"/>
    <w:rsid w:val="0064140D"/>
    <w:rsid w:val="006415A6"/>
    <w:rsid w:val="00641623"/>
    <w:rsid w:val="0064195B"/>
    <w:rsid w:val="00641A81"/>
    <w:rsid w:val="00641D25"/>
    <w:rsid w:val="006424C0"/>
    <w:rsid w:val="0064263C"/>
    <w:rsid w:val="00642921"/>
    <w:rsid w:val="00642922"/>
    <w:rsid w:val="00642A0F"/>
    <w:rsid w:val="00642B09"/>
    <w:rsid w:val="00642B71"/>
    <w:rsid w:val="00642BDA"/>
    <w:rsid w:val="00642C46"/>
    <w:rsid w:val="00642DF3"/>
    <w:rsid w:val="00642E51"/>
    <w:rsid w:val="00642E5B"/>
    <w:rsid w:val="00643739"/>
    <w:rsid w:val="0064390D"/>
    <w:rsid w:val="00643B39"/>
    <w:rsid w:val="00643C46"/>
    <w:rsid w:val="00643C57"/>
    <w:rsid w:val="00643C92"/>
    <w:rsid w:val="00644280"/>
    <w:rsid w:val="0064433E"/>
    <w:rsid w:val="0064448F"/>
    <w:rsid w:val="00644C23"/>
    <w:rsid w:val="00644CA0"/>
    <w:rsid w:val="00644CC2"/>
    <w:rsid w:val="00644DD7"/>
    <w:rsid w:val="00644F42"/>
    <w:rsid w:val="006452BA"/>
    <w:rsid w:val="006452F1"/>
    <w:rsid w:val="00645410"/>
    <w:rsid w:val="00645685"/>
    <w:rsid w:val="006456FE"/>
    <w:rsid w:val="00645908"/>
    <w:rsid w:val="00645A35"/>
    <w:rsid w:val="006460DD"/>
    <w:rsid w:val="006461B0"/>
    <w:rsid w:val="006462CB"/>
    <w:rsid w:val="0064648B"/>
    <w:rsid w:val="006468DF"/>
    <w:rsid w:val="00646BF1"/>
    <w:rsid w:val="00646C14"/>
    <w:rsid w:val="00646D50"/>
    <w:rsid w:val="00646EC8"/>
    <w:rsid w:val="00646F01"/>
    <w:rsid w:val="0064707F"/>
    <w:rsid w:val="006473E7"/>
    <w:rsid w:val="0064754D"/>
    <w:rsid w:val="006475B2"/>
    <w:rsid w:val="00647B86"/>
    <w:rsid w:val="00647CD5"/>
    <w:rsid w:val="00647DC0"/>
    <w:rsid w:val="0065003F"/>
    <w:rsid w:val="00650D1C"/>
    <w:rsid w:val="00650DA6"/>
    <w:rsid w:val="00650E2B"/>
    <w:rsid w:val="00651001"/>
    <w:rsid w:val="00651006"/>
    <w:rsid w:val="00651088"/>
    <w:rsid w:val="006511D8"/>
    <w:rsid w:val="0065156F"/>
    <w:rsid w:val="006515B4"/>
    <w:rsid w:val="00651643"/>
    <w:rsid w:val="006516AD"/>
    <w:rsid w:val="0065195F"/>
    <w:rsid w:val="006519F7"/>
    <w:rsid w:val="00651AC6"/>
    <w:rsid w:val="00651B63"/>
    <w:rsid w:val="00651E3A"/>
    <w:rsid w:val="006521AC"/>
    <w:rsid w:val="0065234D"/>
    <w:rsid w:val="0065235D"/>
    <w:rsid w:val="006523CF"/>
    <w:rsid w:val="00652561"/>
    <w:rsid w:val="00652915"/>
    <w:rsid w:val="00652B9C"/>
    <w:rsid w:val="00652C7A"/>
    <w:rsid w:val="00652DE0"/>
    <w:rsid w:val="00652E87"/>
    <w:rsid w:val="0065306C"/>
    <w:rsid w:val="00653496"/>
    <w:rsid w:val="0065356A"/>
    <w:rsid w:val="006536B9"/>
    <w:rsid w:val="006537A5"/>
    <w:rsid w:val="006538F9"/>
    <w:rsid w:val="00653D44"/>
    <w:rsid w:val="00653DB8"/>
    <w:rsid w:val="00654126"/>
    <w:rsid w:val="00654185"/>
    <w:rsid w:val="006541AD"/>
    <w:rsid w:val="006542F1"/>
    <w:rsid w:val="00654630"/>
    <w:rsid w:val="00654893"/>
    <w:rsid w:val="006548AF"/>
    <w:rsid w:val="0065496C"/>
    <w:rsid w:val="00654A92"/>
    <w:rsid w:val="00655599"/>
    <w:rsid w:val="00655672"/>
    <w:rsid w:val="00655676"/>
    <w:rsid w:val="0065591B"/>
    <w:rsid w:val="006559CB"/>
    <w:rsid w:val="00655A46"/>
    <w:rsid w:val="00655A71"/>
    <w:rsid w:val="00655AC2"/>
    <w:rsid w:val="00655D3D"/>
    <w:rsid w:val="00655F7B"/>
    <w:rsid w:val="0065618F"/>
    <w:rsid w:val="006561C0"/>
    <w:rsid w:val="006564A8"/>
    <w:rsid w:val="006565FE"/>
    <w:rsid w:val="0065677F"/>
    <w:rsid w:val="006568C3"/>
    <w:rsid w:val="00656AB3"/>
    <w:rsid w:val="00656B24"/>
    <w:rsid w:val="00656B70"/>
    <w:rsid w:val="00656D14"/>
    <w:rsid w:val="00656E50"/>
    <w:rsid w:val="006571B9"/>
    <w:rsid w:val="0065727D"/>
    <w:rsid w:val="0065733E"/>
    <w:rsid w:val="006574A2"/>
    <w:rsid w:val="006574DB"/>
    <w:rsid w:val="0065760F"/>
    <w:rsid w:val="006576F5"/>
    <w:rsid w:val="006579A4"/>
    <w:rsid w:val="006579FF"/>
    <w:rsid w:val="00657B21"/>
    <w:rsid w:val="00657F86"/>
    <w:rsid w:val="00657FBB"/>
    <w:rsid w:val="00657FCE"/>
    <w:rsid w:val="00660022"/>
    <w:rsid w:val="0066003A"/>
    <w:rsid w:val="006602B6"/>
    <w:rsid w:val="00660380"/>
    <w:rsid w:val="00660390"/>
    <w:rsid w:val="006603B3"/>
    <w:rsid w:val="0066056F"/>
    <w:rsid w:val="006606C5"/>
    <w:rsid w:val="00660A0A"/>
    <w:rsid w:val="00660B61"/>
    <w:rsid w:val="00660BF2"/>
    <w:rsid w:val="00660CAF"/>
    <w:rsid w:val="00660DB4"/>
    <w:rsid w:val="00660DC0"/>
    <w:rsid w:val="00660DE3"/>
    <w:rsid w:val="00660F04"/>
    <w:rsid w:val="006611B4"/>
    <w:rsid w:val="006612DE"/>
    <w:rsid w:val="00661391"/>
    <w:rsid w:val="00661679"/>
    <w:rsid w:val="006617B6"/>
    <w:rsid w:val="00661853"/>
    <w:rsid w:val="00661965"/>
    <w:rsid w:val="00661C4E"/>
    <w:rsid w:val="00661C60"/>
    <w:rsid w:val="00661C6C"/>
    <w:rsid w:val="00661D7E"/>
    <w:rsid w:val="00661E73"/>
    <w:rsid w:val="00661EAB"/>
    <w:rsid w:val="00661FE8"/>
    <w:rsid w:val="006620BE"/>
    <w:rsid w:val="00662188"/>
    <w:rsid w:val="006622FE"/>
    <w:rsid w:val="0066242F"/>
    <w:rsid w:val="006626EC"/>
    <w:rsid w:val="00662A33"/>
    <w:rsid w:val="00662B22"/>
    <w:rsid w:val="00662C98"/>
    <w:rsid w:val="00662EFF"/>
    <w:rsid w:val="00662F53"/>
    <w:rsid w:val="00662FD9"/>
    <w:rsid w:val="00663190"/>
    <w:rsid w:val="0066324F"/>
    <w:rsid w:val="00663471"/>
    <w:rsid w:val="006635B6"/>
    <w:rsid w:val="006636D4"/>
    <w:rsid w:val="00663873"/>
    <w:rsid w:val="006639B4"/>
    <w:rsid w:val="00663A0E"/>
    <w:rsid w:val="00663A9C"/>
    <w:rsid w:val="00663ABC"/>
    <w:rsid w:val="00663B5B"/>
    <w:rsid w:val="00663BF6"/>
    <w:rsid w:val="00664064"/>
    <w:rsid w:val="0066408B"/>
    <w:rsid w:val="006640C9"/>
    <w:rsid w:val="00664234"/>
    <w:rsid w:val="006642B2"/>
    <w:rsid w:val="0066447D"/>
    <w:rsid w:val="00664661"/>
    <w:rsid w:val="006646FB"/>
    <w:rsid w:val="00664923"/>
    <w:rsid w:val="006652D9"/>
    <w:rsid w:val="00665391"/>
    <w:rsid w:val="00665773"/>
    <w:rsid w:val="00665B48"/>
    <w:rsid w:val="00665BB1"/>
    <w:rsid w:val="00665EF9"/>
    <w:rsid w:val="00665F1D"/>
    <w:rsid w:val="00666417"/>
    <w:rsid w:val="00666804"/>
    <w:rsid w:val="00666A08"/>
    <w:rsid w:val="00666BBD"/>
    <w:rsid w:val="00666CA1"/>
    <w:rsid w:val="00666E2C"/>
    <w:rsid w:val="0066703F"/>
    <w:rsid w:val="00667783"/>
    <w:rsid w:val="006677D3"/>
    <w:rsid w:val="006677DD"/>
    <w:rsid w:val="00667B7D"/>
    <w:rsid w:val="006702D4"/>
    <w:rsid w:val="00670780"/>
    <w:rsid w:val="00670AA6"/>
    <w:rsid w:val="00670BC0"/>
    <w:rsid w:val="00670C6A"/>
    <w:rsid w:val="00670E2F"/>
    <w:rsid w:val="00670F1B"/>
    <w:rsid w:val="006710CC"/>
    <w:rsid w:val="00671555"/>
    <w:rsid w:val="006715AE"/>
    <w:rsid w:val="0067182B"/>
    <w:rsid w:val="0067188E"/>
    <w:rsid w:val="00671A35"/>
    <w:rsid w:val="00671BFB"/>
    <w:rsid w:val="006720FC"/>
    <w:rsid w:val="00672261"/>
    <w:rsid w:val="00672337"/>
    <w:rsid w:val="0067248B"/>
    <w:rsid w:val="006728FD"/>
    <w:rsid w:val="00672A84"/>
    <w:rsid w:val="00672B84"/>
    <w:rsid w:val="00672C6A"/>
    <w:rsid w:val="00672E1A"/>
    <w:rsid w:val="00672E30"/>
    <w:rsid w:val="00672E39"/>
    <w:rsid w:val="006731DD"/>
    <w:rsid w:val="00673220"/>
    <w:rsid w:val="006733AF"/>
    <w:rsid w:val="00673482"/>
    <w:rsid w:val="0067349B"/>
    <w:rsid w:val="0067349C"/>
    <w:rsid w:val="00673564"/>
    <w:rsid w:val="006736D7"/>
    <w:rsid w:val="00673CCC"/>
    <w:rsid w:val="0067411A"/>
    <w:rsid w:val="006745FF"/>
    <w:rsid w:val="0067478B"/>
    <w:rsid w:val="00674857"/>
    <w:rsid w:val="00674BA5"/>
    <w:rsid w:val="00674C50"/>
    <w:rsid w:val="00674CB5"/>
    <w:rsid w:val="006753BB"/>
    <w:rsid w:val="006753E2"/>
    <w:rsid w:val="00675631"/>
    <w:rsid w:val="0067569E"/>
    <w:rsid w:val="00675783"/>
    <w:rsid w:val="00675AC5"/>
    <w:rsid w:val="00675B08"/>
    <w:rsid w:val="00675C83"/>
    <w:rsid w:val="0067610F"/>
    <w:rsid w:val="00676447"/>
    <w:rsid w:val="00676534"/>
    <w:rsid w:val="0067672B"/>
    <w:rsid w:val="00676C38"/>
    <w:rsid w:val="00676DBA"/>
    <w:rsid w:val="00676EF0"/>
    <w:rsid w:val="00677215"/>
    <w:rsid w:val="006773D3"/>
    <w:rsid w:val="006776CA"/>
    <w:rsid w:val="00677770"/>
    <w:rsid w:val="00677773"/>
    <w:rsid w:val="0067787B"/>
    <w:rsid w:val="006778A8"/>
    <w:rsid w:val="00677941"/>
    <w:rsid w:val="00677A1B"/>
    <w:rsid w:val="00677E34"/>
    <w:rsid w:val="00680045"/>
    <w:rsid w:val="006800D3"/>
    <w:rsid w:val="00680352"/>
    <w:rsid w:val="006803B2"/>
    <w:rsid w:val="0068088B"/>
    <w:rsid w:val="00680DB6"/>
    <w:rsid w:val="00680E4B"/>
    <w:rsid w:val="00680F99"/>
    <w:rsid w:val="006811DE"/>
    <w:rsid w:val="00681AFD"/>
    <w:rsid w:val="00681D36"/>
    <w:rsid w:val="00682118"/>
    <w:rsid w:val="006825D5"/>
    <w:rsid w:val="006827A5"/>
    <w:rsid w:val="006828AD"/>
    <w:rsid w:val="00682951"/>
    <w:rsid w:val="00682E9E"/>
    <w:rsid w:val="006835F2"/>
    <w:rsid w:val="0068380C"/>
    <w:rsid w:val="0068393B"/>
    <w:rsid w:val="00683B38"/>
    <w:rsid w:val="00683B49"/>
    <w:rsid w:val="00683B69"/>
    <w:rsid w:val="00683CFC"/>
    <w:rsid w:val="00683FA8"/>
    <w:rsid w:val="00684181"/>
    <w:rsid w:val="00684F03"/>
    <w:rsid w:val="0068500A"/>
    <w:rsid w:val="00685294"/>
    <w:rsid w:val="006853D1"/>
    <w:rsid w:val="00685591"/>
    <w:rsid w:val="0068569C"/>
    <w:rsid w:val="00685821"/>
    <w:rsid w:val="00685938"/>
    <w:rsid w:val="00685984"/>
    <w:rsid w:val="00685A0B"/>
    <w:rsid w:val="00685A32"/>
    <w:rsid w:val="00685A9F"/>
    <w:rsid w:val="00685ADB"/>
    <w:rsid w:val="00685AE7"/>
    <w:rsid w:val="00685DF4"/>
    <w:rsid w:val="006862C6"/>
    <w:rsid w:val="00686334"/>
    <w:rsid w:val="006863C6"/>
    <w:rsid w:val="006863CC"/>
    <w:rsid w:val="00686593"/>
    <w:rsid w:val="006865A6"/>
    <w:rsid w:val="006865D0"/>
    <w:rsid w:val="006865E6"/>
    <w:rsid w:val="006867DB"/>
    <w:rsid w:val="006869A6"/>
    <w:rsid w:val="00686D4D"/>
    <w:rsid w:val="00686DC8"/>
    <w:rsid w:val="00686E0C"/>
    <w:rsid w:val="00686E70"/>
    <w:rsid w:val="00686FE8"/>
    <w:rsid w:val="00686FF0"/>
    <w:rsid w:val="006871BF"/>
    <w:rsid w:val="006873A9"/>
    <w:rsid w:val="006875E6"/>
    <w:rsid w:val="0068762A"/>
    <w:rsid w:val="006876EE"/>
    <w:rsid w:val="00687760"/>
    <w:rsid w:val="0068789F"/>
    <w:rsid w:val="00687929"/>
    <w:rsid w:val="00687A5C"/>
    <w:rsid w:val="00687ACD"/>
    <w:rsid w:val="00687AF4"/>
    <w:rsid w:val="00687BA0"/>
    <w:rsid w:val="00687BCB"/>
    <w:rsid w:val="00687C1E"/>
    <w:rsid w:val="00687E67"/>
    <w:rsid w:val="00690237"/>
    <w:rsid w:val="006904C3"/>
    <w:rsid w:val="006904F9"/>
    <w:rsid w:val="0069051C"/>
    <w:rsid w:val="0069057A"/>
    <w:rsid w:val="0069059E"/>
    <w:rsid w:val="00690AD1"/>
    <w:rsid w:val="00690B38"/>
    <w:rsid w:val="00690DB0"/>
    <w:rsid w:val="00690E66"/>
    <w:rsid w:val="00690F0F"/>
    <w:rsid w:val="00691032"/>
    <w:rsid w:val="006910E8"/>
    <w:rsid w:val="00691101"/>
    <w:rsid w:val="006911A0"/>
    <w:rsid w:val="00691219"/>
    <w:rsid w:val="00691299"/>
    <w:rsid w:val="006918E0"/>
    <w:rsid w:val="006919BC"/>
    <w:rsid w:val="006919C9"/>
    <w:rsid w:val="00691A2A"/>
    <w:rsid w:val="00691BD3"/>
    <w:rsid w:val="00691CF7"/>
    <w:rsid w:val="00691D2A"/>
    <w:rsid w:val="00691D5E"/>
    <w:rsid w:val="00691DC2"/>
    <w:rsid w:val="00692216"/>
    <w:rsid w:val="00692231"/>
    <w:rsid w:val="006922EA"/>
    <w:rsid w:val="0069238B"/>
    <w:rsid w:val="00692685"/>
    <w:rsid w:val="00692692"/>
    <w:rsid w:val="00692813"/>
    <w:rsid w:val="0069282B"/>
    <w:rsid w:val="00692A5B"/>
    <w:rsid w:val="00692DD1"/>
    <w:rsid w:val="00692F4D"/>
    <w:rsid w:val="0069307D"/>
    <w:rsid w:val="006930ED"/>
    <w:rsid w:val="006933C9"/>
    <w:rsid w:val="006936FB"/>
    <w:rsid w:val="00693B17"/>
    <w:rsid w:val="00693E1B"/>
    <w:rsid w:val="00693E52"/>
    <w:rsid w:val="00693F22"/>
    <w:rsid w:val="00693F73"/>
    <w:rsid w:val="006940A8"/>
    <w:rsid w:val="006940BD"/>
    <w:rsid w:val="006940DC"/>
    <w:rsid w:val="00694318"/>
    <w:rsid w:val="00694448"/>
    <w:rsid w:val="00694499"/>
    <w:rsid w:val="00694947"/>
    <w:rsid w:val="00694987"/>
    <w:rsid w:val="006949F0"/>
    <w:rsid w:val="00694C48"/>
    <w:rsid w:val="006953A2"/>
    <w:rsid w:val="00695489"/>
    <w:rsid w:val="0069595E"/>
    <w:rsid w:val="00695BC3"/>
    <w:rsid w:val="00695D31"/>
    <w:rsid w:val="006961DC"/>
    <w:rsid w:val="0069627A"/>
    <w:rsid w:val="006965E9"/>
    <w:rsid w:val="0069693D"/>
    <w:rsid w:val="00696AEC"/>
    <w:rsid w:val="00696BF5"/>
    <w:rsid w:val="00697284"/>
    <w:rsid w:val="00697374"/>
    <w:rsid w:val="0069778B"/>
    <w:rsid w:val="00697A30"/>
    <w:rsid w:val="00697BFF"/>
    <w:rsid w:val="006A03CB"/>
    <w:rsid w:val="006A054E"/>
    <w:rsid w:val="006A0684"/>
    <w:rsid w:val="006A0849"/>
    <w:rsid w:val="006A0A16"/>
    <w:rsid w:val="006A0AD8"/>
    <w:rsid w:val="006A0B7B"/>
    <w:rsid w:val="006A0CEB"/>
    <w:rsid w:val="006A0F12"/>
    <w:rsid w:val="006A0F65"/>
    <w:rsid w:val="006A120D"/>
    <w:rsid w:val="006A121C"/>
    <w:rsid w:val="006A12B1"/>
    <w:rsid w:val="006A152A"/>
    <w:rsid w:val="006A1807"/>
    <w:rsid w:val="006A18E9"/>
    <w:rsid w:val="006A1B92"/>
    <w:rsid w:val="006A1CB8"/>
    <w:rsid w:val="006A1F12"/>
    <w:rsid w:val="006A1F22"/>
    <w:rsid w:val="006A2031"/>
    <w:rsid w:val="006A22E4"/>
    <w:rsid w:val="006A2430"/>
    <w:rsid w:val="006A2446"/>
    <w:rsid w:val="006A26B2"/>
    <w:rsid w:val="006A28AB"/>
    <w:rsid w:val="006A2AEF"/>
    <w:rsid w:val="006A2B85"/>
    <w:rsid w:val="006A2CA7"/>
    <w:rsid w:val="006A300E"/>
    <w:rsid w:val="006A330A"/>
    <w:rsid w:val="006A390D"/>
    <w:rsid w:val="006A39CC"/>
    <w:rsid w:val="006A3A25"/>
    <w:rsid w:val="006A3A7F"/>
    <w:rsid w:val="006A3B59"/>
    <w:rsid w:val="006A3C8C"/>
    <w:rsid w:val="006A3DAF"/>
    <w:rsid w:val="006A3E8E"/>
    <w:rsid w:val="006A41A0"/>
    <w:rsid w:val="006A4332"/>
    <w:rsid w:val="006A4498"/>
    <w:rsid w:val="006A4569"/>
    <w:rsid w:val="006A4680"/>
    <w:rsid w:val="006A46E0"/>
    <w:rsid w:val="006A4835"/>
    <w:rsid w:val="006A4893"/>
    <w:rsid w:val="006A48B4"/>
    <w:rsid w:val="006A4ED0"/>
    <w:rsid w:val="006A4EF6"/>
    <w:rsid w:val="006A4F0A"/>
    <w:rsid w:val="006A4FD1"/>
    <w:rsid w:val="006A50EA"/>
    <w:rsid w:val="006A52ED"/>
    <w:rsid w:val="006A530F"/>
    <w:rsid w:val="006A53F0"/>
    <w:rsid w:val="006A54C3"/>
    <w:rsid w:val="006A5987"/>
    <w:rsid w:val="006A5C86"/>
    <w:rsid w:val="006A6009"/>
    <w:rsid w:val="006A61ED"/>
    <w:rsid w:val="006A6564"/>
    <w:rsid w:val="006A67EB"/>
    <w:rsid w:val="006A685A"/>
    <w:rsid w:val="006A69E0"/>
    <w:rsid w:val="006A6E00"/>
    <w:rsid w:val="006A6E30"/>
    <w:rsid w:val="006A7002"/>
    <w:rsid w:val="006A70FE"/>
    <w:rsid w:val="006A7223"/>
    <w:rsid w:val="006A7278"/>
    <w:rsid w:val="006A7580"/>
    <w:rsid w:val="006A7A62"/>
    <w:rsid w:val="006A7A67"/>
    <w:rsid w:val="006A7B7F"/>
    <w:rsid w:val="006A7CFD"/>
    <w:rsid w:val="006A7E79"/>
    <w:rsid w:val="006A7F05"/>
    <w:rsid w:val="006A7FB0"/>
    <w:rsid w:val="006B008A"/>
    <w:rsid w:val="006B0160"/>
    <w:rsid w:val="006B04B0"/>
    <w:rsid w:val="006B07FF"/>
    <w:rsid w:val="006B0818"/>
    <w:rsid w:val="006B0837"/>
    <w:rsid w:val="006B08CF"/>
    <w:rsid w:val="006B0937"/>
    <w:rsid w:val="006B0BFB"/>
    <w:rsid w:val="006B1023"/>
    <w:rsid w:val="006B1346"/>
    <w:rsid w:val="006B1458"/>
    <w:rsid w:val="006B167B"/>
    <w:rsid w:val="006B182A"/>
    <w:rsid w:val="006B187E"/>
    <w:rsid w:val="006B1C7D"/>
    <w:rsid w:val="006B1CFC"/>
    <w:rsid w:val="006B1ED4"/>
    <w:rsid w:val="006B257A"/>
    <w:rsid w:val="006B2A86"/>
    <w:rsid w:val="006B2E60"/>
    <w:rsid w:val="006B2F1F"/>
    <w:rsid w:val="006B310A"/>
    <w:rsid w:val="006B32A1"/>
    <w:rsid w:val="006B32C5"/>
    <w:rsid w:val="006B36A7"/>
    <w:rsid w:val="006B387D"/>
    <w:rsid w:val="006B38C3"/>
    <w:rsid w:val="006B394A"/>
    <w:rsid w:val="006B3CB2"/>
    <w:rsid w:val="006B3E0C"/>
    <w:rsid w:val="006B3E92"/>
    <w:rsid w:val="006B41E3"/>
    <w:rsid w:val="006B42CD"/>
    <w:rsid w:val="006B42D7"/>
    <w:rsid w:val="006B440B"/>
    <w:rsid w:val="006B440C"/>
    <w:rsid w:val="006B4461"/>
    <w:rsid w:val="006B4542"/>
    <w:rsid w:val="006B4584"/>
    <w:rsid w:val="006B4908"/>
    <w:rsid w:val="006B49B0"/>
    <w:rsid w:val="006B49FD"/>
    <w:rsid w:val="006B4C30"/>
    <w:rsid w:val="006B4C5B"/>
    <w:rsid w:val="006B4DC6"/>
    <w:rsid w:val="006B4F0D"/>
    <w:rsid w:val="006B4F4E"/>
    <w:rsid w:val="006B50AF"/>
    <w:rsid w:val="006B5124"/>
    <w:rsid w:val="006B51DE"/>
    <w:rsid w:val="006B5494"/>
    <w:rsid w:val="006B565A"/>
    <w:rsid w:val="006B57F4"/>
    <w:rsid w:val="006B5A10"/>
    <w:rsid w:val="006B5E06"/>
    <w:rsid w:val="006B6283"/>
    <w:rsid w:val="006B63FE"/>
    <w:rsid w:val="006B6466"/>
    <w:rsid w:val="006B65CB"/>
    <w:rsid w:val="006B68EC"/>
    <w:rsid w:val="006B699E"/>
    <w:rsid w:val="006B6A32"/>
    <w:rsid w:val="006B6AF0"/>
    <w:rsid w:val="006B6AFA"/>
    <w:rsid w:val="006B6BC3"/>
    <w:rsid w:val="006B6D29"/>
    <w:rsid w:val="006B6E30"/>
    <w:rsid w:val="006B7052"/>
    <w:rsid w:val="006B721B"/>
    <w:rsid w:val="006B7324"/>
    <w:rsid w:val="006B74B6"/>
    <w:rsid w:val="006B7768"/>
    <w:rsid w:val="006B78FC"/>
    <w:rsid w:val="006B7BBA"/>
    <w:rsid w:val="006B7C3B"/>
    <w:rsid w:val="006B7D9D"/>
    <w:rsid w:val="006B7EA3"/>
    <w:rsid w:val="006C00BC"/>
    <w:rsid w:val="006C028F"/>
    <w:rsid w:val="006C0D82"/>
    <w:rsid w:val="006C106D"/>
    <w:rsid w:val="006C10BC"/>
    <w:rsid w:val="006C12E8"/>
    <w:rsid w:val="006C15E6"/>
    <w:rsid w:val="006C16F1"/>
    <w:rsid w:val="006C1A25"/>
    <w:rsid w:val="006C1BA4"/>
    <w:rsid w:val="006C1C63"/>
    <w:rsid w:val="006C2147"/>
    <w:rsid w:val="006C23B4"/>
    <w:rsid w:val="006C2840"/>
    <w:rsid w:val="006C28C6"/>
    <w:rsid w:val="006C29F1"/>
    <w:rsid w:val="006C2A86"/>
    <w:rsid w:val="006C2C05"/>
    <w:rsid w:val="006C2D66"/>
    <w:rsid w:val="006C2E00"/>
    <w:rsid w:val="006C2E7E"/>
    <w:rsid w:val="006C2F61"/>
    <w:rsid w:val="006C3010"/>
    <w:rsid w:val="006C331F"/>
    <w:rsid w:val="006C34E9"/>
    <w:rsid w:val="006C3640"/>
    <w:rsid w:val="006C36D2"/>
    <w:rsid w:val="006C37AC"/>
    <w:rsid w:val="006C38DA"/>
    <w:rsid w:val="006C3CB9"/>
    <w:rsid w:val="006C40CE"/>
    <w:rsid w:val="006C4119"/>
    <w:rsid w:val="006C42D2"/>
    <w:rsid w:val="006C44D4"/>
    <w:rsid w:val="006C48F9"/>
    <w:rsid w:val="006C4968"/>
    <w:rsid w:val="006C4A12"/>
    <w:rsid w:val="006C4D5B"/>
    <w:rsid w:val="006C4F01"/>
    <w:rsid w:val="006C4FC1"/>
    <w:rsid w:val="006C526C"/>
    <w:rsid w:val="006C5313"/>
    <w:rsid w:val="006C54B4"/>
    <w:rsid w:val="006C572A"/>
    <w:rsid w:val="006C590A"/>
    <w:rsid w:val="006C59C4"/>
    <w:rsid w:val="006C59E3"/>
    <w:rsid w:val="006C5E58"/>
    <w:rsid w:val="006C6133"/>
    <w:rsid w:val="006C6372"/>
    <w:rsid w:val="006C649D"/>
    <w:rsid w:val="006C679D"/>
    <w:rsid w:val="006C68F1"/>
    <w:rsid w:val="006C6A3D"/>
    <w:rsid w:val="006C6C90"/>
    <w:rsid w:val="006C70DC"/>
    <w:rsid w:val="006C7379"/>
    <w:rsid w:val="006C746D"/>
    <w:rsid w:val="006C7693"/>
    <w:rsid w:val="006C781A"/>
    <w:rsid w:val="006C7E5F"/>
    <w:rsid w:val="006D03BD"/>
    <w:rsid w:val="006D03DD"/>
    <w:rsid w:val="006D0668"/>
    <w:rsid w:val="006D0B3A"/>
    <w:rsid w:val="006D0BBC"/>
    <w:rsid w:val="006D0BE4"/>
    <w:rsid w:val="006D0CDF"/>
    <w:rsid w:val="006D0E1C"/>
    <w:rsid w:val="006D1131"/>
    <w:rsid w:val="006D1202"/>
    <w:rsid w:val="006D120E"/>
    <w:rsid w:val="006D17D9"/>
    <w:rsid w:val="006D1891"/>
    <w:rsid w:val="006D1984"/>
    <w:rsid w:val="006D21EC"/>
    <w:rsid w:val="006D24C6"/>
    <w:rsid w:val="006D2514"/>
    <w:rsid w:val="006D26A4"/>
    <w:rsid w:val="006D28AB"/>
    <w:rsid w:val="006D30A9"/>
    <w:rsid w:val="006D30C6"/>
    <w:rsid w:val="006D32A8"/>
    <w:rsid w:val="006D32F3"/>
    <w:rsid w:val="006D3322"/>
    <w:rsid w:val="006D348C"/>
    <w:rsid w:val="006D37C4"/>
    <w:rsid w:val="006D39A0"/>
    <w:rsid w:val="006D3A19"/>
    <w:rsid w:val="006D3B99"/>
    <w:rsid w:val="006D40DB"/>
    <w:rsid w:val="006D40E9"/>
    <w:rsid w:val="006D417D"/>
    <w:rsid w:val="006D4257"/>
    <w:rsid w:val="006D4285"/>
    <w:rsid w:val="006D4365"/>
    <w:rsid w:val="006D43A6"/>
    <w:rsid w:val="006D4652"/>
    <w:rsid w:val="006D4CC4"/>
    <w:rsid w:val="006D4ED4"/>
    <w:rsid w:val="006D50A3"/>
    <w:rsid w:val="006D52EC"/>
    <w:rsid w:val="006D53F4"/>
    <w:rsid w:val="006D5A0E"/>
    <w:rsid w:val="006D5A83"/>
    <w:rsid w:val="006D5CEA"/>
    <w:rsid w:val="006D5F87"/>
    <w:rsid w:val="006D60D1"/>
    <w:rsid w:val="006D621E"/>
    <w:rsid w:val="006D62F5"/>
    <w:rsid w:val="006D665C"/>
    <w:rsid w:val="006D669F"/>
    <w:rsid w:val="006D66EB"/>
    <w:rsid w:val="006D67A7"/>
    <w:rsid w:val="006D6895"/>
    <w:rsid w:val="006D6997"/>
    <w:rsid w:val="006D6B7D"/>
    <w:rsid w:val="006D6C57"/>
    <w:rsid w:val="006D6C95"/>
    <w:rsid w:val="006D6F25"/>
    <w:rsid w:val="006D6F87"/>
    <w:rsid w:val="006D6FF1"/>
    <w:rsid w:val="006D70EC"/>
    <w:rsid w:val="006D74E9"/>
    <w:rsid w:val="006D7604"/>
    <w:rsid w:val="006D76A3"/>
    <w:rsid w:val="006D7759"/>
    <w:rsid w:val="006D7877"/>
    <w:rsid w:val="006D7927"/>
    <w:rsid w:val="006E010F"/>
    <w:rsid w:val="006E01AD"/>
    <w:rsid w:val="006E01E2"/>
    <w:rsid w:val="006E041A"/>
    <w:rsid w:val="006E0467"/>
    <w:rsid w:val="006E053C"/>
    <w:rsid w:val="006E07D3"/>
    <w:rsid w:val="006E0883"/>
    <w:rsid w:val="006E0954"/>
    <w:rsid w:val="006E0C5F"/>
    <w:rsid w:val="006E0E6D"/>
    <w:rsid w:val="006E0FE4"/>
    <w:rsid w:val="006E125F"/>
    <w:rsid w:val="006E129B"/>
    <w:rsid w:val="006E146A"/>
    <w:rsid w:val="006E1563"/>
    <w:rsid w:val="006E16C5"/>
    <w:rsid w:val="006E1A4B"/>
    <w:rsid w:val="006E1A4C"/>
    <w:rsid w:val="006E1BD3"/>
    <w:rsid w:val="006E1D2D"/>
    <w:rsid w:val="006E1E29"/>
    <w:rsid w:val="006E1E69"/>
    <w:rsid w:val="006E2112"/>
    <w:rsid w:val="006E235D"/>
    <w:rsid w:val="006E2397"/>
    <w:rsid w:val="006E25FA"/>
    <w:rsid w:val="006E273B"/>
    <w:rsid w:val="006E2901"/>
    <w:rsid w:val="006E2B2F"/>
    <w:rsid w:val="006E2BF1"/>
    <w:rsid w:val="006E2C96"/>
    <w:rsid w:val="006E2CF8"/>
    <w:rsid w:val="006E2D97"/>
    <w:rsid w:val="006E3020"/>
    <w:rsid w:val="006E311E"/>
    <w:rsid w:val="006E3133"/>
    <w:rsid w:val="006E31B7"/>
    <w:rsid w:val="006E3238"/>
    <w:rsid w:val="006E35CC"/>
    <w:rsid w:val="006E3AA4"/>
    <w:rsid w:val="006E3E24"/>
    <w:rsid w:val="006E3F02"/>
    <w:rsid w:val="006E41FA"/>
    <w:rsid w:val="006E421F"/>
    <w:rsid w:val="006E4493"/>
    <w:rsid w:val="006E4646"/>
    <w:rsid w:val="006E4C8E"/>
    <w:rsid w:val="006E4FC5"/>
    <w:rsid w:val="006E512D"/>
    <w:rsid w:val="006E531B"/>
    <w:rsid w:val="006E54EB"/>
    <w:rsid w:val="006E56DF"/>
    <w:rsid w:val="006E5745"/>
    <w:rsid w:val="006E5A9C"/>
    <w:rsid w:val="006E5C02"/>
    <w:rsid w:val="006E5F90"/>
    <w:rsid w:val="006E5FBA"/>
    <w:rsid w:val="006E60A1"/>
    <w:rsid w:val="006E6207"/>
    <w:rsid w:val="006E66C2"/>
    <w:rsid w:val="006E6857"/>
    <w:rsid w:val="006E693C"/>
    <w:rsid w:val="006E6EE8"/>
    <w:rsid w:val="006E7015"/>
    <w:rsid w:val="006E7156"/>
    <w:rsid w:val="006E74BA"/>
    <w:rsid w:val="006E77A1"/>
    <w:rsid w:val="006E77B7"/>
    <w:rsid w:val="006E791A"/>
    <w:rsid w:val="006E7B33"/>
    <w:rsid w:val="006E7B42"/>
    <w:rsid w:val="006E7F4D"/>
    <w:rsid w:val="006F0190"/>
    <w:rsid w:val="006F0254"/>
    <w:rsid w:val="006F035D"/>
    <w:rsid w:val="006F045A"/>
    <w:rsid w:val="006F0953"/>
    <w:rsid w:val="006F0BAF"/>
    <w:rsid w:val="006F0BD9"/>
    <w:rsid w:val="006F0DA9"/>
    <w:rsid w:val="006F0E26"/>
    <w:rsid w:val="006F0FE7"/>
    <w:rsid w:val="006F11CC"/>
    <w:rsid w:val="006F133C"/>
    <w:rsid w:val="006F1395"/>
    <w:rsid w:val="006F1537"/>
    <w:rsid w:val="006F1645"/>
    <w:rsid w:val="006F171C"/>
    <w:rsid w:val="006F1875"/>
    <w:rsid w:val="006F1885"/>
    <w:rsid w:val="006F1CA9"/>
    <w:rsid w:val="006F1E5D"/>
    <w:rsid w:val="006F1F19"/>
    <w:rsid w:val="006F1FD0"/>
    <w:rsid w:val="006F1FE7"/>
    <w:rsid w:val="006F21A7"/>
    <w:rsid w:val="006F238C"/>
    <w:rsid w:val="006F2590"/>
    <w:rsid w:val="006F268E"/>
    <w:rsid w:val="006F2B0E"/>
    <w:rsid w:val="006F2B26"/>
    <w:rsid w:val="006F2D0A"/>
    <w:rsid w:val="006F2E3A"/>
    <w:rsid w:val="006F30AD"/>
    <w:rsid w:val="006F30F3"/>
    <w:rsid w:val="006F3207"/>
    <w:rsid w:val="006F349F"/>
    <w:rsid w:val="006F34F1"/>
    <w:rsid w:val="006F3545"/>
    <w:rsid w:val="006F35D4"/>
    <w:rsid w:val="006F3630"/>
    <w:rsid w:val="006F3B0E"/>
    <w:rsid w:val="006F3FFB"/>
    <w:rsid w:val="006F4152"/>
    <w:rsid w:val="006F415B"/>
    <w:rsid w:val="006F4236"/>
    <w:rsid w:val="006F45B3"/>
    <w:rsid w:val="006F4616"/>
    <w:rsid w:val="006F47BA"/>
    <w:rsid w:val="006F47E1"/>
    <w:rsid w:val="006F488B"/>
    <w:rsid w:val="006F49EB"/>
    <w:rsid w:val="006F4AA0"/>
    <w:rsid w:val="006F4BD7"/>
    <w:rsid w:val="006F4BE2"/>
    <w:rsid w:val="006F4C59"/>
    <w:rsid w:val="006F4D31"/>
    <w:rsid w:val="006F4EE9"/>
    <w:rsid w:val="006F4F18"/>
    <w:rsid w:val="006F51E0"/>
    <w:rsid w:val="006F53AB"/>
    <w:rsid w:val="006F53D4"/>
    <w:rsid w:val="006F5400"/>
    <w:rsid w:val="006F5722"/>
    <w:rsid w:val="006F58C6"/>
    <w:rsid w:val="006F5971"/>
    <w:rsid w:val="006F5AA8"/>
    <w:rsid w:val="006F5C37"/>
    <w:rsid w:val="006F5C63"/>
    <w:rsid w:val="006F5DC5"/>
    <w:rsid w:val="006F5F59"/>
    <w:rsid w:val="006F5F65"/>
    <w:rsid w:val="006F5F98"/>
    <w:rsid w:val="006F60A7"/>
    <w:rsid w:val="006F64A7"/>
    <w:rsid w:val="006F654A"/>
    <w:rsid w:val="006F65B8"/>
    <w:rsid w:val="006F66A2"/>
    <w:rsid w:val="006F6C69"/>
    <w:rsid w:val="006F6CE7"/>
    <w:rsid w:val="006F6CF5"/>
    <w:rsid w:val="006F71BD"/>
    <w:rsid w:val="006F754D"/>
    <w:rsid w:val="006F771A"/>
    <w:rsid w:val="006F7759"/>
    <w:rsid w:val="006F776E"/>
    <w:rsid w:val="006F7A10"/>
    <w:rsid w:val="006F7B67"/>
    <w:rsid w:val="006F7C1E"/>
    <w:rsid w:val="00700378"/>
    <w:rsid w:val="0070063C"/>
    <w:rsid w:val="00700984"/>
    <w:rsid w:val="00700AE2"/>
    <w:rsid w:val="00700BBF"/>
    <w:rsid w:val="00700EB7"/>
    <w:rsid w:val="00701116"/>
    <w:rsid w:val="007013F9"/>
    <w:rsid w:val="00701754"/>
    <w:rsid w:val="00701846"/>
    <w:rsid w:val="007019BD"/>
    <w:rsid w:val="00701A08"/>
    <w:rsid w:val="00701AC6"/>
    <w:rsid w:val="00701D62"/>
    <w:rsid w:val="00702019"/>
    <w:rsid w:val="007023A2"/>
    <w:rsid w:val="007026D6"/>
    <w:rsid w:val="00702841"/>
    <w:rsid w:val="0070289F"/>
    <w:rsid w:val="00702E27"/>
    <w:rsid w:val="00702E2F"/>
    <w:rsid w:val="00703145"/>
    <w:rsid w:val="007032FF"/>
    <w:rsid w:val="0070335F"/>
    <w:rsid w:val="007033FB"/>
    <w:rsid w:val="00703404"/>
    <w:rsid w:val="00703443"/>
    <w:rsid w:val="007034B5"/>
    <w:rsid w:val="00703526"/>
    <w:rsid w:val="007035C3"/>
    <w:rsid w:val="00703717"/>
    <w:rsid w:val="0070371F"/>
    <w:rsid w:val="0070374B"/>
    <w:rsid w:val="007038E8"/>
    <w:rsid w:val="00703B7F"/>
    <w:rsid w:val="00703B9B"/>
    <w:rsid w:val="00703D3A"/>
    <w:rsid w:val="00703DFC"/>
    <w:rsid w:val="00704048"/>
    <w:rsid w:val="0070406F"/>
    <w:rsid w:val="00704279"/>
    <w:rsid w:val="007042F3"/>
    <w:rsid w:val="007043AE"/>
    <w:rsid w:val="007043BA"/>
    <w:rsid w:val="0070449B"/>
    <w:rsid w:val="007045B8"/>
    <w:rsid w:val="00704A03"/>
    <w:rsid w:val="00704B8A"/>
    <w:rsid w:val="00704F3D"/>
    <w:rsid w:val="00704F53"/>
    <w:rsid w:val="00704F74"/>
    <w:rsid w:val="007056CF"/>
    <w:rsid w:val="007056D1"/>
    <w:rsid w:val="0070576D"/>
    <w:rsid w:val="00705889"/>
    <w:rsid w:val="007058BB"/>
    <w:rsid w:val="00705A27"/>
    <w:rsid w:val="00705D4C"/>
    <w:rsid w:val="00705E2E"/>
    <w:rsid w:val="00705F31"/>
    <w:rsid w:val="00706417"/>
    <w:rsid w:val="0070646E"/>
    <w:rsid w:val="0070650D"/>
    <w:rsid w:val="0070653C"/>
    <w:rsid w:val="00706710"/>
    <w:rsid w:val="00706767"/>
    <w:rsid w:val="00706B18"/>
    <w:rsid w:val="00706C8B"/>
    <w:rsid w:val="00706D0A"/>
    <w:rsid w:val="007073C7"/>
    <w:rsid w:val="00707448"/>
    <w:rsid w:val="00707DA5"/>
    <w:rsid w:val="00707E4A"/>
    <w:rsid w:val="00707E6A"/>
    <w:rsid w:val="00707EC0"/>
    <w:rsid w:val="00710041"/>
    <w:rsid w:val="00710374"/>
    <w:rsid w:val="007104A5"/>
    <w:rsid w:val="007106DE"/>
    <w:rsid w:val="00710700"/>
    <w:rsid w:val="0071094C"/>
    <w:rsid w:val="00710A24"/>
    <w:rsid w:val="00710B4C"/>
    <w:rsid w:val="00710E05"/>
    <w:rsid w:val="00710E8C"/>
    <w:rsid w:val="00710EAE"/>
    <w:rsid w:val="00710EBD"/>
    <w:rsid w:val="00710FA5"/>
    <w:rsid w:val="00711201"/>
    <w:rsid w:val="00711449"/>
    <w:rsid w:val="007114EB"/>
    <w:rsid w:val="007117BC"/>
    <w:rsid w:val="00711C4C"/>
    <w:rsid w:val="00711CE2"/>
    <w:rsid w:val="00711DE2"/>
    <w:rsid w:val="00711F7F"/>
    <w:rsid w:val="0071205C"/>
    <w:rsid w:val="00712106"/>
    <w:rsid w:val="00712126"/>
    <w:rsid w:val="007121F9"/>
    <w:rsid w:val="007125D7"/>
    <w:rsid w:val="00712AB2"/>
    <w:rsid w:val="00712C88"/>
    <w:rsid w:val="00712DC8"/>
    <w:rsid w:val="0071309F"/>
    <w:rsid w:val="007132AF"/>
    <w:rsid w:val="00713342"/>
    <w:rsid w:val="007137D1"/>
    <w:rsid w:val="0071390F"/>
    <w:rsid w:val="007139B4"/>
    <w:rsid w:val="00713AE8"/>
    <w:rsid w:val="007140F8"/>
    <w:rsid w:val="007142D4"/>
    <w:rsid w:val="0071462E"/>
    <w:rsid w:val="0071463F"/>
    <w:rsid w:val="0071491D"/>
    <w:rsid w:val="00714A92"/>
    <w:rsid w:val="00714D58"/>
    <w:rsid w:val="00714E3B"/>
    <w:rsid w:val="00714EE1"/>
    <w:rsid w:val="0071505B"/>
    <w:rsid w:val="007150C4"/>
    <w:rsid w:val="007150D5"/>
    <w:rsid w:val="007155D3"/>
    <w:rsid w:val="00715A5E"/>
    <w:rsid w:val="00715AC1"/>
    <w:rsid w:val="00715AF9"/>
    <w:rsid w:val="00715B3D"/>
    <w:rsid w:val="007165F0"/>
    <w:rsid w:val="00716620"/>
    <w:rsid w:val="007168FC"/>
    <w:rsid w:val="00716A03"/>
    <w:rsid w:val="00716B9F"/>
    <w:rsid w:val="00716EE2"/>
    <w:rsid w:val="00717029"/>
    <w:rsid w:val="007175FE"/>
    <w:rsid w:val="0071775E"/>
    <w:rsid w:val="00717A62"/>
    <w:rsid w:val="00717C85"/>
    <w:rsid w:val="00717D88"/>
    <w:rsid w:val="00717DE3"/>
    <w:rsid w:val="00717E39"/>
    <w:rsid w:val="00717F2C"/>
    <w:rsid w:val="007200F4"/>
    <w:rsid w:val="0072013B"/>
    <w:rsid w:val="0072049D"/>
    <w:rsid w:val="007204AD"/>
    <w:rsid w:val="0072069E"/>
    <w:rsid w:val="007209EA"/>
    <w:rsid w:val="00720CB0"/>
    <w:rsid w:val="00720CD4"/>
    <w:rsid w:val="00720EDF"/>
    <w:rsid w:val="00721025"/>
    <w:rsid w:val="00721041"/>
    <w:rsid w:val="0072106A"/>
    <w:rsid w:val="007211CF"/>
    <w:rsid w:val="0072130A"/>
    <w:rsid w:val="00721401"/>
    <w:rsid w:val="00721706"/>
    <w:rsid w:val="0072173E"/>
    <w:rsid w:val="00721830"/>
    <w:rsid w:val="00721858"/>
    <w:rsid w:val="00721B61"/>
    <w:rsid w:val="00721BF4"/>
    <w:rsid w:val="0072230E"/>
    <w:rsid w:val="00722662"/>
    <w:rsid w:val="0072276A"/>
    <w:rsid w:val="00722912"/>
    <w:rsid w:val="00722916"/>
    <w:rsid w:val="007229A2"/>
    <w:rsid w:val="007229CE"/>
    <w:rsid w:val="00722C3D"/>
    <w:rsid w:val="00722CFD"/>
    <w:rsid w:val="00722D27"/>
    <w:rsid w:val="00722E0B"/>
    <w:rsid w:val="00722E15"/>
    <w:rsid w:val="0072300A"/>
    <w:rsid w:val="0072307A"/>
    <w:rsid w:val="007230DE"/>
    <w:rsid w:val="00723138"/>
    <w:rsid w:val="00723517"/>
    <w:rsid w:val="0072351F"/>
    <w:rsid w:val="00723774"/>
    <w:rsid w:val="00723A86"/>
    <w:rsid w:val="00723AD3"/>
    <w:rsid w:val="00723C70"/>
    <w:rsid w:val="00723CA0"/>
    <w:rsid w:val="00723E3A"/>
    <w:rsid w:val="00723F72"/>
    <w:rsid w:val="0072402A"/>
    <w:rsid w:val="00724302"/>
    <w:rsid w:val="007245AE"/>
    <w:rsid w:val="00724664"/>
    <w:rsid w:val="007246B2"/>
    <w:rsid w:val="007249FB"/>
    <w:rsid w:val="00724B5C"/>
    <w:rsid w:val="00724C7B"/>
    <w:rsid w:val="00724CDD"/>
    <w:rsid w:val="00724CE4"/>
    <w:rsid w:val="00724E26"/>
    <w:rsid w:val="0072516E"/>
    <w:rsid w:val="007252FF"/>
    <w:rsid w:val="00725481"/>
    <w:rsid w:val="007257D4"/>
    <w:rsid w:val="00725AF0"/>
    <w:rsid w:val="00725C47"/>
    <w:rsid w:val="00726097"/>
    <w:rsid w:val="007260C6"/>
    <w:rsid w:val="007260CA"/>
    <w:rsid w:val="00726133"/>
    <w:rsid w:val="00726300"/>
    <w:rsid w:val="00726358"/>
    <w:rsid w:val="00726425"/>
    <w:rsid w:val="007264A0"/>
    <w:rsid w:val="00726688"/>
    <w:rsid w:val="007267D3"/>
    <w:rsid w:val="007269EE"/>
    <w:rsid w:val="0072703C"/>
    <w:rsid w:val="007272C7"/>
    <w:rsid w:val="00727316"/>
    <w:rsid w:val="00727335"/>
    <w:rsid w:val="00727351"/>
    <w:rsid w:val="007274DA"/>
    <w:rsid w:val="007276CF"/>
    <w:rsid w:val="00727B85"/>
    <w:rsid w:val="00727D3E"/>
    <w:rsid w:val="007301CC"/>
    <w:rsid w:val="007303D7"/>
    <w:rsid w:val="00730A75"/>
    <w:rsid w:val="00730CCA"/>
    <w:rsid w:val="0073114E"/>
    <w:rsid w:val="007314DF"/>
    <w:rsid w:val="007317A4"/>
    <w:rsid w:val="0073187C"/>
    <w:rsid w:val="007318EE"/>
    <w:rsid w:val="00731A7F"/>
    <w:rsid w:val="00731DC3"/>
    <w:rsid w:val="00731EE3"/>
    <w:rsid w:val="00732158"/>
    <w:rsid w:val="007321E5"/>
    <w:rsid w:val="00732229"/>
    <w:rsid w:val="0073227D"/>
    <w:rsid w:val="007324B7"/>
    <w:rsid w:val="007325C1"/>
    <w:rsid w:val="0073278F"/>
    <w:rsid w:val="0073280F"/>
    <w:rsid w:val="0073286A"/>
    <w:rsid w:val="0073293D"/>
    <w:rsid w:val="00732A24"/>
    <w:rsid w:val="00732DC1"/>
    <w:rsid w:val="007330C8"/>
    <w:rsid w:val="007332C0"/>
    <w:rsid w:val="0073377F"/>
    <w:rsid w:val="0073378D"/>
    <w:rsid w:val="00733828"/>
    <w:rsid w:val="00733CC9"/>
    <w:rsid w:val="00733D95"/>
    <w:rsid w:val="00733F9B"/>
    <w:rsid w:val="007340DC"/>
    <w:rsid w:val="0073449E"/>
    <w:rsid w:val="00734B77"/>
    <w:rsid w:val="00734BB5"/>
    <w:rsid w:val="00734DDC"/>
    <w:rsid w:val="007350E3"/>
    <w:rsid w:val="007350F8"/>
    <w:rsid w:val="007351CD"/>
    <w:rsid w:val="00735386"/>
    <w:rsid w:val="007354A7"/>
    <w:rsid w:val="007354BC"/>
    <w:rsid w:val="007354FB"/>
    <w:rsid w:val="00735588"/>
    <w:rsid w:val="00735669"/>
    <w:rsid w:val="00735719"/>
    <w:rsid w:val="00735913"/>
    <w:rsid w:val="00735968"/>
    <w:rsid w:val="0073597E"/>
    <w:rsid w:val="007359EC"/>
    <w:rsid w:val="00735B19"/>
    <w:rsid w:val="00735CC5"/>
    <w:rsid w:val="00735FF1"/>
    <w:rsid w:val="007361B6"/>
    <w:rsid w:val="007362B9"/>
    <w:rsid w:val="00736365"/>
    <w:rsid w:val="00736390"/>
    <w:rsid w:val="0073640D"/>
    <w:rsid w:val="0073656B"/>
    <w:rsid w:val="0073667F"/>
    <w:rsid w:val="007366D5"/>
    <w:rsid w:val="00736718"/>
    <w:rsid w:val="00736B26"/>
    <w:rsid w:val="00736B9F"/>
    <w:rsid w:val="00736CFA"/>
    <w:rsid w:val="00736F86"/>
    <w:rsid w:val="00736F89"/>
    <w:rsid w:val="00737166"/>
    <w:rsid w:val="007373E2"/>
    <w:rsid w:val="00737452"/>
    <w:rsid w:val="0073745B"/>
    <w:rsid w:val="007375BC"/>
    <w:rsid w:val="0073766A"/>
    <w:rsid w:val="007377AC"/>
    <w:rsid w:val="00737C0F"/>
    <w:rsid w:val="0074005F"/>
    <w:rsid w:val="007403E2"/>
    <w:rsid w:val="0074048C"/>
    <w:rsid w:val="00740549"/>
    <w:rsid w:val="007405A3"/>
    <w:rsid w:val="00740626"/>
    <w:rsid w:val="0074065A"/>
    <w:rsid w:val="007407BB"/>
    <w:rsid w:val="00740861"/>
    <w:rsid w:val="00740A30"/>
    <w:rsid w:val="00740AF0"/>
    <w:rsid w:val="00740CBB"/>
    <w:rsid w:val="00740DC6"/>
    <w:rsid w:val="00740E24"/>
    <w:rsid w:val="00740E34"/>
    <w:rsid w:val="00740EED"/>
    <w:rsid w:val="007414D7"/>
    <w:rsid w:val="007416E4"/>
    <w:rsid w:val="00741A1A"/>
    <w:rsid w:val="00741C09"/>
    <w:rsid w:val="00741F2D"/>
    <w:rsid w:val="007420C0"/>
    <w:rsid w:val="007422DC"/>
    <w:rsid w:val="007425FC"/>
    <w:rsid w:val="00742694"/>
    <w:rsid w:val="0074289B"/>
    <w:rsid w:val="00742DE4"/>
    <w:rsid w:val="00742FA7"/>
    <w:rsid w:val="007433D1"/>
    <w:rsid w:val="0074362E"/>
    <w:rsid w:val="00743722"/>
    <w:rsid w:val="00743A7D"/>
    <w:rsid w:val="00743AF0"/>
    <w:rsid w:val="00743B60"/>
    <w:rsid w:val="00743E51"/>
    <w:rsid w:val="00743E90"/>
    <w:rsid w:val="00743F31"/>
    <w:rsid w:val="00744094"/>
    <w:rsid w:val="0074435F"/>
    <w:rsid w:val="007443BB"/>
    <w:rsid w:val="00744639"/>
    <w:rsid w:val="00744800"/>
    <w:rsid w:val="00744927"/>
    <w:rsid w:val="00744A41"/>
    <w:rsid w:val="00744D02"/>
    <w:rsid w:val="00744FF2"/>
    <w:rsid w:val="00744FFF"/>
    <w:rsid w:val="007450DE"/>
    <w:rsid w:val="007450F9"/>
    <w:rsid w:val="0074514C"/>
    <w:rsid w:val="007454A9"/>
    <w:rsid w:val="0074555A"/>
    <w:rsid w:val="0074575A"/>
    <w:rsid w:val="0074579C"/>
    <w:rsid w:val="00745AA7"/>
    <w:rsid w:val="00745B41"/>
    <w:rsid w:val="00745C87"/>
    <w:rsid w:val="00745D5C"/>
    <w:rsid w:val="00745DF1"/>
    <w:rsid w:val="007460CA"/>
    <w:rsid w:val="007460F3"/>
    <w:rsid w:val="007461F6"/>
    <w:rsid w:val="007463C8"/>
    <w:rsid w:val="00746748"/>
    <w:rsid w:val="0074676D"/>
    <w:rsid w:val="00746789"/>
    <w:rsid w:val="00746A88"/>
    <w:rsid w:val="00746D91"/>
    <w:rsid w:val="00747371"/>
    <w:rsid w:val="00747375"/>
    <w:rsid w:val="00747517"/>
    <w:rsid w:val="00747598"/>
    <w:rsid w:val="007476BF"/>
    <w:rsid w:val="0074777E"/>
    <w:rsid w:val="00747AAD"/>
    <w:rsid w:val="00747BDC"/>
    <w:rsid w:val="00747C48"/>
    <w:rsid w:val="00747CCB"/>
    <w:rsid w:val="00747DCD"/>
    <w:rsid w:val="00747DEA"/>
    <w:rsid w:val="00747F3B"/>
    <w:rsid w:val="00750172"/>
    <w:rsid w:val="00750255"/>
    <w:rsid w:val="00750362"/>
    <w:rsid w:val="007503BF"/>
    <w:rsid w:val="00750B7E"/>
    <w:rsid w:val="00750C1C"/>
    <w:rsid w:val="00750C74"/>
    <w:rsid w:val="00750DE6"/>
    <w:rsid w:val="00750E67"/>
    <w:rsid w:val="00750ECA"/>
    <w:rsid w:val="00750FB7"/>
    <w:rsid w:val="00750FCB"/>
    <w:rsid w:val="00751047"/>
    <w:rsid w:val="007510D5"/>
    <w:rsid w:val="007511CD"/>
    <w:rsid w:val="00751316"/>
    <w:rsid w:val="00751343"/>
    <w:rsid w:val="00751350"/>
    <w:rsid w:val="00751623"/>
    <w:rsid w:val="00751686"/>
    <w:rsid w:val="007521F1"/>
    <w:rsid w:val="007522F1"/>
    <w:rsid w:val="0075246B"/>
    <w:rsid w:val="007526DB"/>
    <w:rsid w:val="0075291F"/>
    <w:rsid w:val="00752D41"/>
    <w:rsid w:val="00752DD8"/>
    <w:rsid w:val="00752FFA"/>
    <w:rsid w:val="007530E4"/>
    <w:rsid w:val="00753167"/>
    <w:rsid w:val="00753394"/>
    <w:rsid w:val="00753476"/>
    <w:rsid w:val="007535DB"/>
    <w:rsid w:val="0075361C"/>
    <w:rsid w:val="00753693"/>
    <w:rsid w:val="00753769"/>
    <w:rsid w:val="0075377E"/>
    <w:rsid w:val="007537FC"/>
    <w:rsid w:val="00753AF9"/>
    <w:rsid w:val="00753B6D"/>
    <w:rsid w:val="00753CE3"/>
    <w:rsid w:val="00753DAA"/>
    <w:rsid w:val="00753F6D"/>
    <w:rsid w:val="00753FA2"/>
    <w:rsid w:val="0075465A"/>
    <w:rsid w:val="007548D6"/>
    <w:rsid w:val="0075492A"/>
    <w:rsid w:val="007549A5"/>
    <w:rsid w:val="00754AC6"/>
    <w:rsid w:val="00754BED"/>
    <w:rsid w:val="00754D97"/>
    <w:rsid w:val="00754E0F"/>
    <w:rsid w:val="007551B5"/>
    <w:rsid w:val="00755650"/>
    <w:rsid w:val="0075567E"/>
    <w:rsid w:val="00755AD6"/>
    <w:rsid w:val="00755CE4"/>
    <w:rsid w:val="00755DEE"/>
    <w:rsid w:val="00755E71"/>
    <w:rsid w:val="00755FF4"/>
    <w:rsid w:val="0075607C"/>
    <w:rsid w:val="00756089"/>
    <w:rsid w:val="0075635E"/>
    <w:rsid w:val="007566F1"/>
    <w:rsid w:val="007568DD"/>
    <w:rsid w:val="00756DF0"/>
    <w:rsid w:val="007572B0"/>
    <w:rsid w:val="0075772C"/>
    <w:rsid w:val="00757A9A"/>
    <w:rsid w:val="00757B2C"/>
    <w:rsid w:val="00757B52"/>
    <w:rsid w:val="00757B6F"/>
    <w:rsid w:val="00757E83"/>
    <w:rsid w:val="00760058"/>
    <w:rsid w:val="00760070"/>
    <w:rsid w:val="0076041A"/>
    <w:rsid w:val="00760526"/>
    <w:rsid w:val="00760543"/>
    <w:rsid w:val="007605E3"/>
    <w:rsid w:val="007609A2"/>
    <w:rsid w:val="00760BF5"/>
    <w:rsid w:val="00760C85"/>
    <w:rsid w:val="00760C97"/>
    <w:rsid w:val="00760CA5"/>
    <w:rsid w:val="007611DF"/>
    <w:rsid w:val="0076123C"/>
    <w:rsid w:val="007613DD"/>
    <w:rsid w:val="00761706"/>
    <w:rsid w:val="0076185D"/>
    <w:rsid w:val="00761D36"/>
    <w:rsid w:val="00761E32"/>
    <w:rsid w:val="0076202E"/>
    <w:rsid w:val="00762144"/>
    <w:rsid w:val="0076227A"/>
    <w:rsid w:val="007623B7"/>
    <w:rsid w:val="00762465"/>
    <w:rsid w:val="00762624"/>
    <w:rsid w:val="007629D4"/>
    <w:rsid w:val="00762DA1"/>
    <w:rsid w:val="00762DBF"/>
    <w:rsid w:val="0076331D"/>
    <w:rsid w:val="00763477"/>
    <w:rsid w:val="007634B2"/>
    <w:rsid w:val="00763733"/>
    <w:rsid w:val="00763874"/>
    <w:rsid w:val="00763A60"/>
    <w:rsid w:val="00763AC2"/>
    <w:rsid w:val="00763D1E"/>
    <w:rsid w:val="00763F2D"/>
    <w:rsid w:val="00764228"/>
    <w:rsid w:val="007644BA"/>
    <w:rsid w:val="007645A0"/>
    <w:rsid w:val="007648B4"/>
    <w:rsid w:val="007649C1"/>
    <w:rsid w:val="00764A2E"/>
    <w:rsid w:val="00764B1F"/>
    <w:rsid w:val="00764B3B"/>
    <w:rsid w:val="00764C09"/>
    <w:rsid w:val="00764D23"/>
    <w:rsid w:val="00764E3A"/>
    <w:rsid w:val="007650F5"/>
    <w:rsid w:val="0076513C"/>
    <w:rsid w:val="00765291"/>
    <w:rsid w:val="007652C3"/>
    <w:rsid w:val="00765490"/>
    <w:rsid w:val="007655B6"/>
    <w:rsid w:val="007655DA"/>
    <w:rsid w:val="0076563A"/>
    <w:rsid w:val="00765856"/>
    <w:rsid w:val="0076589D"/>
    <w:rsid w:val="00765B5E"/>
    <w:rsid w:val="00765D4B"/>
    <w:rsid w:val="00765D50"/>
    <w:rsid w:val="00766034"/>
    <w:rsid w:val="00766231"/>
    <w:rsid w:val="00766645"/>
    <w:rsid w:val="0076666F"/>
    <w:rsid w:val="0076675C"/>
    <w:rsid w:val="0076679C"/>
    <w:rsid w:val="00766858"/>
    <w:rsid w:val="00766968"/>
    <w:rsid w:val="00766B93"/>
    <w:rsid w:val="00767042"/>
    <w:rsid w:val="00767198"/>
    <w:rsid w:val="0076736C"/>
    <w:rsid w:val="00767500"/>
    <w:rsid w:val="007677BF"/>
    <w:rsid w:val="0076790A"/>
    <w:rsid w:val="007679D3"/>
    <w:rsid w:val="007679F0"/>
    <w:rsid w:val="00767DC5"/>
    <w:rsid w:val="00767E3A"/>
    <w:rsid w:val="00767E6D"/>
    <w:rsid w:val="00767F4B"/>
    <w:rsid w:val="00770043"/>
    <w:rsid w:val="007700D7"/>
    <w:rsid w:val="00770122"/>
    <w:rsid w:val="00770151"/>
    <w:rsid w:val="0077020D"/>
    <w:rsid w:val="00770226"/>
    <w:rsid w:val="007703FB"/>
    <w:rsid w:val="007704AA"/>
    <w:rsid w:val="007706CF"/>
    <w:rsid w:val="007708E5"/>
    <w:rsid w:val="00770970"/>
    <w:rsid w:val="00770BAF"/>
    <w:rsid w:val="00770BDC"/>
    <w:rsid w:val="00770E87"/>
    <w:rsid w:val="00770E8C"/>
    <w:rsid w:val="00770EB9"/>
    <w:rsid w:val="00771021"/>
    <w:rsid w:val="00771186"/>
    <w:rsid w:val="00771532"/>
    <w:rsid w:val="007716C6"/>
    <w:rsid w:val="00771D15"/>
    <w:rsid w:val="00771F13"/>
    <w:rsid w:val="0077235C"/>
    <w:rsid w:val="007724E6"/>
    <w:rsid w:val="007726DE"/>
    <w:rsid w:val="00772823"/>
    <w:rsid w:val="00772E73"/>
    <w:rsid w:val="00772F5D"/>
    <w:rsid w:val="00773031"/>
    <w:rsid w:val="00773126"/>
    <w:rsid w:val="00773178"/>
    <w:rsid w:val="00773228"/>
    <w:rsid w:val="007732F1"/>
    <w:rsid w:val="0077349B"/>
    <w:rsid w:val="0077367E"/>
    <w:rsid w:val="007738C3"/>
    <w:rsid w:val="00773C3E"/>
    <w:rsid w:val="00773EAE"/>
    <w:rsid w:val="00774005"/>
    <w:rsid w:val="007740FB"/>
    <w:rsid w:val="00774375"/>
    <w:rsid w:val="007747AC"/>
    <w:rsid w:val="0077496F"/>
    <w:rsid w:val="00774ACE"/>
    <w:rsid w:val="00774B9A"/>
    <w:rsid w:val="00774C82"/>
    <w:rsid w:val="00774DA1"/>
    <w:rsid w:val="00774E6C"/>
    <w:rsid w:val="007750AC"/>
    <w:rsid w:val="0077523F"/>
    <w:rsid w:val="007752C9"/>
    <w:rsid w:val="0077534C"/>
    <w:rsid w:val="00775378"/>
    <w:rsid w:val="00775796"/>
    <w:rsid w:val="0077586B"/>
    <w:rsid w:val="007759AB"/>
    <w:rsid w:val="00775AA2"/>
    <w:rsid w:val="00775C81"/>
    <w:rsid w:val="00775CB4"/>
    <w:rsid w:val="00775CD5"/>
    <w:rsid w:val="007761AC"/>
    <w:rsid w:val="0077643D"/>
    <w:rsid w:val="0077655B"/>
    <w:rsid w:val="00776720"/>
    <w:rsid w:val="00776741"/>
    <w:rsid w:val="007769AB"/>
    <w:rsid w:val="00776AC9"/>
    <w:rsid w:val="00776B2B"/>
    <w:rsid w:val="00776C4B"/>
    <w:rsid w:val="00776C5B"/>
    <w:rsid w:val="00776D76"/>
    <w:rsid w:val="0077702D"/>
    <w:rsid w:val="0077703F"/>
    <w:rsid w:val="007770AF"/>
    <w:rsid w:val="0077721B"/>
    <w:rsid w:val="007772DD"/>
    <w:rsid w:val="007772DE"/>
    <w:rsid w:val="00777388"/>
    <w:rsid w:val="00777414"/>
    <w:rsid w:val="00777418"/>
    <w:rsid w:val="00777831"/>
    <w:rsid w:val="0077783C"/>
    <w:rsid w:val="007804DD"/>
    <w:rsid w:val="007806B6"/>
    <w:rsid w:val="00780731"/>
    <w:rsid w:val="007807BE"/>
    <w:rsid w:val="00780807"/>
    <w:rsid w:val="0078098D"/>
    <w:rsid w:val="00780A01"/>
    <w:rsid w:val="00780B11"/>
    <w:rsid w:val="00780D8F"/>
    <w:rsid w:val="007810E7"/>
    <w:rsid w:val="007812D2"/>
    <w:rsid w:val="0078154C"/>
    <w:rsid w:val="0078158B"/>
    <w:rsid w:val="00781AB7"/>
    <w:rsid w:val="00781DF4"/>
    <w:rsid w:val="007820A8"/>
    <w:rsid w:val="0078226B"/>
    <w:rsid w:val="0078237C"/>
    <w:rsid w:val="00782497"/>
    <w:rsid w:val="0078256B"/>
    <w:rsid w:val="0078275C"/>
    <w:rsid w:val="00782766"/>
    <w:rsid w:val="007827F0"/>
    <w:rsid w:val="007828ED"/>
    <w:rsid w:val="00782932"/>
    <w:rsid w:val="00782AA0"/>
    <w:rsid w:val="00782B10"/>
    <w:rsid w:val="00782C40"/>
    <w:rsid w:val="00782CD6"/>
    <w:rsid w:val="00782D47"/>
    <w:rsid w:val="00782FE6"/>
    <w:rsid w:val="0078303E"/>
    <w:rsid w:val="0078304A"/>
    <w:rsid w:val="007830AF"/>
    <w:rsid w:val="00783296"/>
    <w:rsid w:val="0078329C"/>
    <w:rsid w:val="007833A2"/>
    <w:rsid w:val="00783BB9"/>
    <w:rsid w:val="00783DC7"/>
    <w:rsid w:val="00783E38"/>
    <w:rsid w:val="00783F6D"/>
    <w:rsid w:val="00784044"/>
    <w:rsid w:val="00784247"/>
    <w:rsid w:val="007843D1"/>
    <w:rsid w:val="007847E2"/>
    <w:rsid w:val="007848C1"/>
    <w:rsid w:val="00784936"/>
    <w:rsid w:val="00784A35"/>
    <w:rsid w:val="00784B83"/>
    <w:rsid w:val="00785002"/>
    <w:rsid w:val="00785114"/>
    <w:rsid w:val="00785252"/>
    <w:rsid w:val="007852CD"/>
    <w:rsid w:val="00785496"/>
    <w:rsid w:val="00785624"/>
    <w:rsid w:val="007859FE"/>
    <w:rsid w:val="00785A3D"/>
    <w:rsid w:val="00785AAD"/>
    <w:rsid w:val="00785B8E"/>
    <w:rsid w:val="00785CBD"/>
    <w:rsid w:val="00785E31"/>
    <w:rsid w:val="00785FCA"/>
    <w:rsid w:val="0078625D"/>
    <w:rsid w:val="007863B7"/>
    <w:rsid w:val="0078668B"/>
    <w:rsid w:val="00786B3F"/>
    <w:rsid w:val="00786E08"/>
    <w:rsid w:val="00786EE3"/>
    <w:rsid w:val="007870B2"/>
    <w:rsid w:val="00787466"/>
    <w:rsid w:val="007876E2"/>
    <w:rsid w:val="007877EB"/>
    <w:rsid w:val="00787807"/>
    <w:rsid w:val="0078795B"/>
    <w:rsid w:val="00787CD3"/>
    <w:rsid w:val="00787CE9"/>
    <w:rsid w:val="00787E72"/>
    <w:rsid w:val="00790103"/>
    <w:rsid w:val="0079093A"/>
    <w:rsid w:val="00790A69"/>
    <w:rsid w:val="00790D40"/>
    <w:rsid w:val="00790E02"/>
    <w:rsid w:val="00791031"/>
    <w:rsid w:val="00791176"/>
    <w:rsid w:val="007911C6"/>
    <w:rsid w:val="00791304"/>
    <w:rsid w:val="007913B9"/>
    <w:rsid w:val="00791426"/>
    <w:rsid w:val="00791454"/>
    <w:rsid w:val="007914C7"/>
    <w:rsid w:val="00791505"/>
    <w:rsid w:val="0079162E"/>
    <w:rsid w:val="007917C0"/>
    <w:rsid w:val="007918FC"/>
    <w:rsid w:val="00791970"/>
    <w:rsid w:val="007919A3"/>
    <w:rsid w:val="00791B86"/>
    <w:rsid w:val="00791E43"/>
    <w:rsid w:val="00791ECE"/>
    <w:rsid w:val="00791F62"/>
    <w:rsid w:val="00792165"/>
    <w:rsid w:val="0079217E"/>
    <w:rsid w:val="007921C9"/>
    <w:rsid w:val="007924AE"/>
    <w:rsid w:val="00792740"/>
    <w:rsid w:val="0079293D"/>
    <w:rsid w:val="00792F32"/>
    <w:rsid w:val="0079335A"/>
    <w:rsid w:val="00793504"/>
    <w:rsid w:val="00793EA5"/>
    <w:rsid w:val="00794327"/>
    <w:rsid w:val="00794779"/>
    <w:rsid w:val="00794B15"/>
    <w:rsid w:val="00794CFA"/>
    <w:rsid w:val="00794CFF"/>
    <w:rsid w:val="00794D81"/>
    <w:rsid w:val="00794F21"/>
    <w:rsid w:val="00795025"/>
    <w:rsid w:val="007951F5"/>
    <w:rsid w:val="0079562F"/>
    <w:rsid w:val="00795785"/>
    <w:rsid w:val="0079578E"/>
    <w:rsid w:val="00795862"/>
    <w:rsid w:val="00795ADE"/>
    <w:rsid w:val="00795AF1"/>
    <w:rsid w:val="00795C58"/>
    <w:rsid w:val="00795EFE"/>
    <w:rsid w:val="00796134"/>
    <w:rsid w:val="0079615C"/>
    <w:rsid w:val="0079666C"/>
    <w:rsid w:val="007967FE"/>
    <w:rsid w:val="00796A72"/>
    <w:rsid w:val="00796CC7"/>
    <w:rsid w:val="00796D30"/>
    <w:rsid w:val="00797C76"/>
    <w:rsid w:val="00797ECD"/>
    <w:rsid w:val="00797F11"/>
    <w:rsid w:val="007A00C2"/>
    <w:rsid w:val="007A0117"/>
    <w:rsid w:val="007A0336"/>
    <w:rsid w:val="007A054C"/>
    <w:rsid w:val="007A05B5"/>
    <w:rsid w:val="007A06C9"/>
    <w:rsid w:val="007A081B"/>
    <w:rsid w:val="007A092E"/>
    <w:rsid w:val="007A0B3D"/>
    <w:rsid w:val="007A0C0B"/>
    <w:rsid w:val="007A0DED"/>
    <w:rsid w:val="007A0E74"/>
    <w:rsid w:val="007A1373"/>
    <w:rsid w:val="007A1625"/>
    <w:rsid w:val="007A1754"/>
    <w:rsid w:val="007A1793"/>
    <w:rsid w:val="007A1D95"/>
    <w:rsid w:val="007A1E3C"/>
    <w:rsid w:val="007A20F9"/>
    <w:rsid w:val="007A210C"/>
    <w:rsid w:val="007A2252"/>
    <w:rsid w:val="007A2265"/>
    <w:rsid w:val="007A22BC"/>
    <w:rsid w:val="007A23EF"/>
    <w:rsid w:val="007A271C"/>
    <w:rsid w:val="007A276E"/>
    <w:rsid w:val="007A2931"/>
    <w:rsid w:val="007A2A38"/>
    <w:rsid w:val="007A2CA6"/>
    <w:rsid w:val="007A31A9"/>
    <w:rsid w:val="007A32C9"/>
    <w:rsid w:val="007A338A"/>
    <w:rsid w:val="007A3518"/>
    <w:rsid w:val="007A357A"/>
    <w:rsid w:val="007A3639"/>
    <w:rsid w:val="007A3A0F"/>
    <w:rsid w:val="007A3AE0"/>
    <w:rsid w:val="007A3C55"/>
    <w:rsid w:val="007A3C70"/>
    <w:rsid w:val="007A413B"/>
    <w:rsid w:val="007A44F8"/>
    <w:rsid w:val="007A461A"/>
    <w:rsid w:val="007A4666"/>
    <w:rsid w:val="007A484C"/>
    <w:rsid w:val="007A48D0"/>
    <w:rsid w:val="007A496B"/>
    <w:rsid w:val="007A4C57"/>
    <w:rsid w:val="007A52E1"/>
    <w:rsid w:val="007A5326"/>
    <w:rsid w:val="007A5493"/>
    <w:rsid w:val="007A5535"/>
    <w:rsid w:val="007A588D"/>
    <w:rsid w:val="007A5A29"/>
    <w:rsid w:val="007A5BE1"/>
    <w:rsid w:val="007A5EB6"/>
    <w:rsid w:val="007A6221"/>
    <w:rsid w:val="007A6478"/>
    <w:rsid w:val="007A6529"/>
    <w:rsid w:val="007A68F5"/>
    <w:rsid w:val="007A6A8E"/>
    <w:rsid w:val="007A6B22"/>
    <w:rsid w:val="007A6BFA"/>
    <w:rsid w:val="007A6D6B"/>
    <w:rsid w:val="007A7526"/>
    <w:rsid w:val="007A76EE"/>
    <w:rsid w:val="007A770C"/>
    <w:rsid w:val="007A781B"/>
    <w:rsid w:val="007A78A1"/>
    <w:rsid w:val="007A7992"/>
    <w:rsid w:val="007A7D30"/>
    <w:rsid w:val="007B007F"/>
    <w:rsid w:val="007B04B5"/>
    <w:rsid w:val="007B098C"/>
    <w:rsid w:val="007B0B7A"/>
    <w:rsid w:val="007B101D"/>
    <w:rsid w:val="007B108A"/>
    <w:rsid w:val="007B14F9"/>
    <w:rsid w:val="007B153D"/>
    <w:rsid w:val="007B154C"/>
    <w:rsid w:val="007B16FE"/>
    <w:rsid w:val="007B192E"/>
    <w:rsid w:val="007B1A47"/>
    <w:rsid w:val="007B1C4F"/>
    <w:rsid w:val="007B1F21"/>
    <w:rsid w:val="007B1F68"/>
    <w:rsid w:val="007B231B"/>
    <w:rsid w:val="007B232E"/>
    <w:rsid w:val="007B234B"/>
    <w:rsid w:val="007B2484"/>
    <w:rsid w:val="007B2599"/>
    <w:rsid w:val="007B25A2"/>
    <w:rsid w:val="007B25F0"/>
    <w:rsid w:val="007B2838"/>
    <w:rsid w:val="007B28A0"/>
    <w:rsid w:val="007B2908"/>
    <w:rsid w:val="007B2A1C"/>
    <w:rsid w:val="007B2AC8"/>
    <w:rsid w:val="007B2AE8"/>
    <w:rsid w:val="007B2DB0"/>
    <w:rsid w:val="007B2FEB"/>
    <w:rsid w:val="007B306E"/>
    <w:rsid w:val="007B3299"/>
    <w:rsid w:val="007B34BD"/>
    <w:rsid w:val="007B34EC"/>
    <w:rsid w:val="007B359F"/>
    <w:rsid w:val="007B3639"/>
    <w:rsid w:val="007B363F"/>
    <w:rsid w:val="007B3870"/>
    <w:rsid w:val="007B388B"/>
    <w:rsid w:val="007B3E02"/>
    <w:rsid w:val="007B3E1A"/>
    <w:rsid w:val="007B4256"/>
    <w:rsid w:val="007B4419"/>
    <w:rsid w:val="007B44ED"/>
    <w:rsid w:val="007B454E"/>
    <w:rsid w:val="007B4808"/>
    <w:rsid w:val="007B4C57"/>
    <w:rsid w:val="007B4C9D"/>
    <w:rsid w:val="007B4E0F"/>
    <w:rsid w:val="007B4EC5"/>
    <w:rsid w:val="007B4FEC"/>
    <w:rsid w:val="007B51B9"/>
    <w:rsid w:val="007B52B3"/>
    <w:rsid w:val="007B5425"/>
    <w:rsid w:val="007B554B"/>
    <w:rsid w:val="007B56F8"/>
    <w:rsid w:val="007B5B15"/>
    <w:rsid w:val="007B5CCB"/>
    <w:rsid w:val="007B5D4C"/>
    <w:rsid w:val="007B5ED6"/>
    <w:rsid w:val="007B60C9"/>
    <w:rsid w:val="007B6209"/>
    <w:rsid w:val="007B63FA"/>
    <w:rsid w:val="007B6475"/>
    <w:rsid w:val="007B671C"/>
    <w:rsid w:val="007B6917"/>
    <w:rsid w:val="007B6C2C"/>
    <w:rsid w:val="007B6C98"/>
    <w:rsid w:val="007B6D2A"/>
    <w:rsid w:val="007B6D5E"/>
    <w:rsid w:val="007B6E80"/>
    <w:rsid w:val="007B6F7B"/>
    <w:rsid w:val="007B714F"/>
    <w:rsid w:val="007B76C5"/>
    <w:rsid w:val="007B7A47"/>
    <w:rsid w:val="007B7ECD"/>
    <w:rsid w:val="007B7EEC"/>
    <w:rsid w:val="007B7FF2"/>
    <w:rsid w:val="007C0048"/>
    <w:rsid w:val="007C0097"/>
    <w:rsid w:val="007C00BD"/>
    <w:rsid w:val="007C020E"/>
    <w:rsid w:val="007C02F4"/>
    <w:rsid w:val="007C0950"/>
    <w:rsid w:val="007C09F4"/>
    <w:rsid w:val="007C0D00"/>
    <w:rsid w:val="007C0D52"/>
    <w:rsid w:val="007C0D7B"/>
    <w:rsid w:val="007C0E03"/>
    <w:rsid w:val="007C0EAC"/>
    <w:rsid w:val="007C101E"/>
    <w:rsid w:val="007C141B"/>
    <w:rsid w:val="007C1669"/>
    <w:rsid w:val="007C185E"/>
    <w:rsid w:val="007C191E"/>
    <w:rsid w:val="007C19F7"/>
    <w:rsid w:val="007C1A41"/>
    <w:rsid w:val="007C1D3E"/>
    <w:rsid w:val="007C1F17"/>
    <w:rsid w:val="007C22F2"/>
    <w:rsid w:val="007C232E"/>
    <w:rsid w:val="007C233D"/>
    <w:rsid w:val="007C27E7"/>
    <w:rsid w:val="007C2884"/>
    <w:rsid w:val="007C2980"/>
    <w:rsid w:val="007C2A07"/>
    <w:rsid w:val="007C2A17"/>
    <w:rsid w:val="007C2D84"/>
    <w:rsid w:val="007C321B"/>
    <w:rsid w:val="007C355B"/>
    <w:rsid w:val="007C3715"/>
    <w:rsid w:val="007C38F8"/>
    <w:rsid w:val="007C3A42"/>
    <w:rsid w:val="007C3F15"/>
    <w:rsid w:val="007C40F6"/>
    <w:rsid w:val="007C411E"/>
    <w:rsid w:val="007C4120"/>
    <w:rsid w:val="007C4127"/>
    <w:rsid w:val="007C419D"/>
    <w:rsid w:val="007C41F6"/>
    <w:rsid w:val="007C4270"/>
    <w:rsid w:val="007C4495"/>
    <w:rsid w:val="007C4595"/>
    <w:rsid w:val="007C4827"/>
    <w:rsid w:val="007C49E2"/>
    <w:rsid w:val="007C49F0"/>
    <w:rsid w:val="007C4BBB"/>
    <w:rsid w:val="007C4C34"/>
    <w:rsid w:val="007C4CE0"/>
    <w:rsid w:val="007C4E5F"/>
    <w:rsid w:val="007C5046"/>
    <w:rsid w:val="007C515D"/>
    <w:rsid w:val="007C52E6"/>
    <w:rsid w:val="007C5926"/>
    <w:rsid w:val="007C5992"/>
    <w:rsid w:val="007C5C27"/>
    <w:rsid w:val="007C5DE3"/>
    <w:rsid w:val="007C5F7B"/>
    <w:rsid w:val="007C6272"/>
    <w:rsid w:val="007C6468"/>
    <w:rsid w:val="007C6789"/>
    <w:rsid w:val="007C679E"/>
    <w:rsid w:val="007C67F3"/>
    <w:rsid w:val="007C6827"/>
    <w:rsid w:val="007C6A44"/>
    <w:rsid w:val="007C6CDD"/>
    <w:rsid w:val="007C6D13"/>
    <w:rsid w:val="007C6F08"/>
    <w:rsid w:val="007C70BC"/>
    <w:rsid w:val="007C718B"/>
    <w:rsid w:val="007C71DF"/>
    <w:rsid w:val="007C71FE"/>
    <w:rsid w:val="007C7370"/>
    <w:rsid w:val="007C74F5"/>
    <w:rsid w:val="007C75C5"/>
    <w:rsid w:val="007C794F"/>
    <w:rsid w:val="007C7981"/>
    <w:rsid w:val="007C7B21"/>
    <w:rsid w:val="007C7CF9"/>
    <w:rsid w:val="007C7D50"/>
    <w:rsid w:val="007C7F03"/>
    <w:rsid w:val="007C7F3B"/>
    <w:rsid w:val="007C7F93"/>
    <w:rsid w:val="007C7FA1"/>
    <w:rsid w:val="007D06B0"/>
    <w:rsid w:val="007D0892"/>
    <w:rsid w:val="007D0A06"/>
    <w:rsid w:val="007D0A7B"/>
    <w:rsid w:val="007D0E5D"/>
    <w:rsid w:val="007D1011"/>
    <w:rsid w:val="007D10A1"/>
    <w:rsid w:val="007D123E"/>
    <w:rsid w:val="007D136B"/>
    <w:rsid w:val="007D151D"/>
    <w:rsid w:val="007D1610"/>
    <w:rsid w:val="007D173E"/>
    <w:rsid w:val="007D174C"/>
    <w:rsid w:val="007D1890"/>
    <w:rsid w:val="007D18F5"/>
    <w:rsid w:val="007D1A86"/>
    <w:rsid w:val="007D1D96"/>
    <w:rsid w:val="007D1E49"/>
    <w:rsid w:val="007D1EC7"/>
    <w:rsid w:val="007D23FE"/>
    <w:rsid w:val="007D24A6"/>
    <w:rsid w:val="007D24C7"/>
    <w:rsid w:val="007D253D"/>
    <w:rsid w:val="007D253E"/>
    <w:rsid w:val="007D2627"/>
    <w:rsid w:val="007D2B23"/>
    <w:rsid w:val="007D2B2F"/>
    <w:rsid w:val="007D2B60"/>
    <w:rsid w:val="007D2D30"/>
    <w:rsid w:val="007D2DE7"/>
    <w:rsid w:val="007D3277"/>
    <w:rsid w:val="007D3552"/>
    <w:rsid w:val="007D35C7"/>
    <w:rsid w:val="007D38F9"/>
    <w:rsid w:val="007D3B2A"/>
    <w:rsid w:val="007D40FE"/>
    <w:rsid w:val="007D447D"/>
    <w:rsid w:val="007D4718"/>
    <w:rsid w:val="007D47B0"/>
    <w:rsid w:val="007D48C5"/>
    <w:rsid w:val="007D494D"/>
    <w:rsid w:val="007D4C53"/>
    <w:rsid w:val="007D4ED9"/>
    <w:rsid w:val="007D4F6E"/>
    <w:rsid w:val="007D53BB"/>
    <w:rsid w:val="007D5698"/>
    <w:rsid w:val="007D5827"/>
    <w:rsid w:val="007D5856"/>
    <w:rsid w:val="007D5913"/>
    <w:rsid w:val="007D5B3F"/>
    <w:rsid w:val="007D5D56"/>
    <w:rsid w:val="007D5D98"/>
    <w:rsid w:val="007D5DBD"/>
    <w:rsid w:val="007D5E30"/>
    <w:rsid w:val="007D5FC9"/>
    <w:rsid w:val="007D5FCF"/>
    <w:rsid w:val="007D6031"/>
    <w:rsid w:val="007D603F"/>
    <w:rsid w:val="007D620C"/>
    <w:rsid w:val="007D65D4"/>
    <w:rsid w:val="007D6735"/>
    <w:rsid w:val="007D6CBC"/>
    <w:rsid w:val="007D6DBA"/>
    <w:rsid w:val="007D6F4B"/>
    <w:rsid w:val="007D71BF"/>
    <w:rsid w:val="007D71D4"/>
    <w:rsid w:val="007D7462"/>
    <w:rsid w:val="007D7529"/>
    <w:rsid w:val="007D7633"/>
    <w:rsid w:val="007D769F"/>
    <w:rsid w:val="007D7B42"/>
    <w:rsid w:val="007D7C69"/>
    <w:rsid w:val="007D7CBA"/>
    <w:rsid w:val="007E0256"/>
    <w:rsid w:val="007E08AF"/>
    <w:rsid w:val="007E0A17"/>
    <w:rsid w:val="007E0B35"/>
    <w:rsid w:val="007E0B6A"/>
    <w:rsid w:val="007E0C5E"/>
    <w:rsid w:val="007E0E69"/>
    <w:rsid w:val="007E0EE5"/>
    <w:rsid w:val="007E12E6"/>
    <w:rsid w:val="007E1385"/>
    <w:rsid w:val="007E13E8"/>
    <w:rsid w:val="007E154C"/>
    <w:rsid w:val="007E15F3"/>
    <w:rsid w:val="007E1697"/>
    <w:rsid w:val="007E1C2A"/>
    <w:rsid w:val="007E20AF"/>
    <w:rsid w:val="007E20EE"/>
    <w:rsid w:val="007E22E4"/>
    <w:rsid w:val="007E2405"/>
    <w:rsid w:val="007E277A"/>
    <w:rsid w:val="007E2AD4"/>
    <w:rsid w:val="007E2B42"/>
    <w:rsid w:val="007E2BB7"/>
    <w:rsid w:val="007E2C0B"/>
    <w:rsid w:val="007E2DA6"/>
    <w:rsid w:val="007E2E61"/>
    <w:rsid w:val="007E3079"/>
    <w:rsid w:val="007E3168"/>
    <w:rsid w:val="007E31D5"/>
    <w:rsid w:val="007E33C6"/>
    <w:rsid w:val="007E34AE"/>
    <w:rsid w:val="007E3564"/>
    <w:rsid w:val="007E3657"/>
    <w:rsid w:val="007E366B"/>
    <w:rsid w:val="007E39A2"/>
    <w:rsid w:val="007E39B9"/>
    <w:rsid w:val="007E3AEE"/>
    <w:rsid w:val="007E3B16"/>
    <w:rsid w:val="007E3CEB"/>
    <w:rsid w:val="007E3DD6"/>
    <w:rsid w:val="007E3E1C"/>
    <w:rsid w:val="007E4124"/>
    <w:rsid w:val="007E4197"/>
    <w:rsid w:val="007E428A"/>
    <w:rsid w:val="007E444A"/>
    <w:rsid w:val="007E44A1"/>
    <w:rsid w:val="007E4A6E"/>
    <w:rsid w:val="007E4D72"/>
    <w:rsid w:val="007E4D97"/>
    <w:rsid w:val="007E4EA5"/>
    <w:rsid w:val="007E4F14"/>
    <w:rsid w:val="007E5289"/>
    <w:rsid w:val="007E536D"/>
    <w:rsid w:val="007E5794"/>
    <w:rsid w:val="007E5986"/>
    <w:rsid w:val="007E5B49"/>
    <w:rsid w:val="007E5ED0"/>
    <w:rsid w:val="007E6045"/>
    <w:rsid w:val="007E60C2"/>
    <w:rsid w:val="007E60DD"/>
    <w:rsid w:val="007E66D3"/>
    <w:rsid w:val="007E67D1"/>
    <w:rsid w:val="007E6861"/>
    <w:rsid w:val="007E6BE8"/>
    <w:rsid w:val="007E6C5E"/>
    <w:rsid w:val="007E7237"/>
    <w:rsid w:val="007E734E"/>
    <w:rsid w:val="007E7A59"/>
    <w:rsid w:val="007E7B1A"/>
    <w:rsid w:val="007E7C91"/>
    <w:rsid w:val="007E7CD7"/>
    <w:rsid w:val="007E7CF8"/>
    <w:rsid w:val="007E7D4F"/>
    <w:rsid w:val="007E7E26"/>
    <w:rsid w:val="007E7EC2"/>
    <w:rsid w:val="007E7F25"/>
    <w:rsid w:val="007E7F99"/>
    <w:rsid w:val="007F00CD"/>
    <w:rsid w:val="007F018F"/>
    <w:rsid w:val="007F01B3"/>
    <w:rsid w:val="007F01E8"/>
    <w:rsid w:val="007F02C6"/>
    <w:rsid w:val="007F0677"/>
    <w:rsid w:val="007F0690"/>
    <w:rsid w:val="007F09F2"/>
    <w:rsid w:val="007F0B99"/>
    <w:rsid w:val="007F0CE7"/>
    <w:rsid w:val="007F0DB5"/>
    <w:rsid w:val="007F0E12"/>
    <w:rsid w:val="007F127D"/>
    <w:rsid w:val="007F12D0"/>
    <w:rsid w:val="007F151C"/>
    <w:rsid w:val="007F15DA"/>
    <w:rsid w:val="007F1A45"/>
    <w:rsid w:val="007F1B3D"/>
    <w:rsid w:val="007F1B69"/>
    <w:rsid w:val="007F1BC0"/>
    <w:rsid w:val="007F1FC8"/>
    <w:rsid w:val="007F2197"/>
    <w:rsid w:val="007F260A"/>
    <w:rsid w:val="007F2D89"/>
    <w:rsid w:val="007F2DA7"/>
    <w:rsid w:val="007F2ED7"/>
    <w:rsid w:val="007F2F23"/>
    <w:rsid w:val="007F3018"/>
    <w:rsid w:val="007F3309"/>
    <w:rsid w:val="007F3947"/>
    <w:rsid w:val="007F3A93"/>
    <w:rsid w:val="007F3CF1"/>
    <w:rsid w:val="007F3D2F"/>
    <w:rsid w:val="007F3D60"/>
    <w:rsid w:val="007F3F9A"/>
    <w:rsid w:val="007F3FBF"/>
    <w:rsid w:val="007F3FD6"/>
    <w:rsid w:val="007F40E3"/>
    <w:rsid w:val="007F4131"/>
    <w:rsid w:val="007F42C1"/>
    <w:rsid w:val="007F42E0"/>
    <w:rsid w:val="007F43E6"/>
    <w:rsid w:val="007F4773"/>
    <w:rsid w:val="007F4A17"/>
    <w:rsid w:val="007F4A93"/>
    <w:rsid w:val="007F4DE4"/>
    <w:rsid w:val="007F5596"/>
    <w:rsid w:val="007F5929"/>
    <w:rsid w:val="007F5A25"/>
    <w:rsid w:val="007F5A66"/>
    <w:rsid w:val="007F5A6C"/>
    <w:rsid w:val="007F5A99"/>
    <w:rsid w:val="007F5C71"/>
    <w:rsid w:val="007F6021"/>
    <w:rsid w:val="007F652F"/>
    <w:rsid w:val="007F6702"/>
    <w:rsid w:val="007F680F"/>
    <w:rsid w:val="007F6A92"/>
    <w:rsid w:val="007F6AC5"/>
    <w:rsid w:val="007F73AE"/>
    <w:rsid w:val="007F73D2"/>
    <w:rsid w:val="007F76E9"/>
    <w:rsid w:val="007F77B4"/>
    <w:rsid w:val="007F784E"/>
    <w:rsid w:val="007F7DA5"/>
    <w:rsid w:val="007F7EB8"/>
    <w:rsid w:val="007F7FBC"/>
    <w:rsid w:val="008001D5"/>
    <w:rsid w:val="00800743"/>
    <w:rsid w:val="0080080E"/>
    <w:rsid w:val="00800AE8"/>
    <w:rsid w:val="00800C69"/>
    <w:rsid w:val="00800C99"/>
    <w:rsid w:val="00800ED4"/>
    <w:rsid w:val="00801016"/>
    <w:rsid w:val="00801331"/>
    <w:rsid w:val="0080135B"/>
    <w:rsid w:val="008013FD"/>
    <w:rsid w:val="00801455"/>
    <w:rsid w:val="00801763"/>
    <w:rsid w:val="00801983"/>
    <w:rsid w:val="00801A38"/>
    <w:rsid w:val="00801C5A"/>
    <w:rsid w:val="00801D4F"/>
    <w:rsid w:val="0080214A"/>
    <w:rsid w:val="008021BC"/>
    <w:rsid w:val="008023CF"/>
    <w:rsid w:val="008024A3"/>
    <w:rsid w:val="008028B5"/>
    <w:rsid w:val="008029EC"/>
    <w:rsid w:val="00802AF5"/>
    <w:rsid w:val="00802DFB"/>
    <w:rsid w:val="00802E73"/>
    <w:rsid w:val="008030C1"/>
    <w:rsid w:val="008030CE"/>
    <w:rsid w:val="008034B3"/>
    <w:rsid w:val="0080387D"/>
    <w:rsid w:val="008038DA"/>
    <w:rsid w:val="008039E2"/>
    <w:rsid w:val="00803B26"/>
    <w:rsid w:val="00803B53"/>
    <w:rsid w:val="00803B9E"/>
    <w:rsid w:val="00803C2D"/>
    <w:rsid w:val="00803C43"/>
    <w:rsid w:val="00803C94"/>
    <w:rsid w:val="00803D0A"/>
    <w:rsid w:val="00803D18"/>
    <w:rsid w:val="00803DF1"/>
    <w:rsid w:val="00804421"/>
    <w:rsid w:val="00804552"/>
    <w:rsid w:val="008046A0"/>
    <w:rsid w:val="008047AD"/>
    <w:rsid w:val="00804A1E"/>
    <w:rsid w:val="00804AD1"/>
    <w:rsid w:val="00804D40"/>
    <w:rsid w:val="00804E3C"/>
    <w:rsid w:val="00804EEA"/>
    <w:rsid w:val="00805235"/>
    <w:rsid w:val="00805332"/>
    <w:rsid w:val="00805591"/>
    <w:rsid w:val="008056D6"/>
    <w:rsid w:val="008059A7"/>
    <w:rsid w:val="008059C2"/>
    <w:rsid w:val="00805D44"/>
    <w:rsid w:val="00805D67"/>
    <w:rsid w:val="00805F9C"/>
    <w:rsid w:val="0080621C"/>
    <w:rsid w:val="00806281"/>
    <w:rsid w:val="00806462"/>
    <w:rsid w:val="0080651E"/>
    <w:rsid w:val="008065A5"/>
    <w:rsid w:val="00806962"/>
    <w:rsid w:val="00806996"/>
    <w:rsid w:val="00806FAC"/>
    <w:rsid w:val="00807249"/>
    <w:rsid w:val="00807375"/>
    <w:rsid w:val="0080738F"/>
    <w:rsid w:val="00807D6D"/>
    <w:rsid w:val="00807FEA"/>
    <w:rsid w:val="00810092"/>
    <w:rsid w:val="00810253"/>
    <w:rsid w:val="0081055B"/>
    <w:rsid w:val="00810842"/>
    <w:rsid w:val="008108EB"/>
    <w:rsid w:val="00810A83"/>
    <w:rsid w:val="00810ADE"/>
    <w:rsid w:val="00810BA4"/>
    <w:rsid w:val="00810BF8"/>
    <w:rsid w:val="00810C8B"/>
    <w:rsid w:val="00810CB8"/>
    <w:rsid w:val="00811486"/>
    <w:rsid w:val="0081154F"/>
    <w:rsid w:val="00811733"/>
    <w:rsid w:val="00811839"/>
    <w:rsid w:val="00811CDB"/>
    <w:rsid w:val="00811D90"/>
    <w:rsid w:val="00811EE0"/>
    <w:rsid w:val="008121EA"/>
    <w:rsid w:val="0081228C"/>
    <w:rsid w:val="00812387"/>
    <w:rsid w:val="008123F6"/>
    <w:rsid w:val="008124FA"/>
    <w:rsid w:val="00812709"/>
    <w:rsid w:val="00812AA0"/>
    <w:rsid w:val="00812AA1"/>
    <w:rsid w:val="00812F0B"/>
    <w:rsid w:val="00813222"/>
    <w:rsid w:val="008132D0"/>
    <w:rsid w:val="008133BD"/>
    <w:rsid w:val="008134DA"/>
    <w:rsid w:val="00813597"/>
    <w:rsid w:val="00813ACB"/>
    <w:rsid w:val="00813D8F"/>
    <w:rsid w:val="008141CF"/>
    <w:rsid w:val="00814344"/>
    <w:rsid w:val="00814672"/>
    <w:rsid w:val="008147CE"/>
    <w:rsid w:val="00814CBB"/>
    <w:rsid w:val="00814E97"/>
    <w:rsid w:val="0081500D"/>
    <w:rsid w:val="00815199"/>
    <w:rsid w:val="008151EF"/>
    <w:rsid w:val="008153E0"/>
    <w:rsid w:val="00815AFB"/>
    <w:rsid w:val="00815BFC"/>
    <w:rsid w:val="00815F1F"/>
    <w:rsid w:val="008160BB"/>
    <w:rsid w:val="00816392"/>
    <w:rsid w:val="008165B0"/>
    <w:rsid w:val="00816A8A"/>
    <w:rsid w:val="00816B5E"/>
    <w:rsid w:val="00816CAD"/>
    <w:rsid w:val="00816DEB"/>
    <w:rsid w:val="008170B6"/>
    <w:rsid w:val="0081717B"/>
    <w:rsid w:val="00817213"/>
    <w:rsid w:val="00817266"/>
    <w:rsid w:val="0081775E"/>
    <w:rsid w:val="008178A4"/>
    <w:rsid w:val="00817B66"/>
    <w:rsid w:val="00817E14"/>
    <w:rsid w:val="00817E49"/>
    <w:rsid w:val="00820214"/>
    <w:rsid w:val="008203A4"/>
    <w:rsid w:val="0082057F"/>
    <w:rsid w:val="008208E4"/>
    <w:rsid w:val="00820BC6"/>
    <w:rsid w:val="00820E5F"/>
    <w:rsid w:val="00820F98"/>
    <w:rsid w:val="00820F9C"/>
    <w:rsid w:val="0082124C"/>
    <w:rsid w:val="008212CF"/>
    <w:rsid w:val="0082177B"/>
    <w:rsid w:val="0082198F"/>
    <w:rsid w:val="00821C13"/>
    <w:rsid w:val="00821E56"/>
    <w:rsid w:val="00822072"/>
    <w:rsid w:val="008222EC"/>
    <w:rsid w:val="0082239E"/>
    <w:rsid w:val="008226FC"/>
    <w:rsid w:val="008227C2"/>
    <w:rsid w:val="008227DB"/>
    <w:rsid w:val="00822CF4"/>
    <w:rsid w:val="00822D0D"/>
    <w:rsid w:val="00822DAB"/>
    <w:rsid w:val="00822F53"/>
    <w:rsid w:val="008230EA"/>
    <w:rsid w:val="0082362F"/>
    <w:rsid w:val="0082392F"/>
    <w:rsid w:val="00823A0B"/>
    <w:rsid w:val="00823A97"/>
    <w:rsid w:val="00823BBF"/>
    <w:rsid w:val="00823D08"/>
    <w:rsid w:val="008242F8"/>
    <w:rsid w:val="00824449"/>
    <w:rsid w:val="0082458E"/>
    <w:rsid w:val="008245E3"/>
    <w:rsid w:val="008247DB"/>
    <w:rsid w:val="0082486D"/>
    <w:rsid w:val="00824D98"/>
    <w:rsid w:val="00824FDD"/>
    <w:rsid w:val="00825041"/>
    <w:rsid w:val="00825061"/>
    <w:rsid w:val="008251BF"/>
    <w:rsid w:val="0082527C"/>
    <w:rsid w:val="00825445"/>
    <w:rsid w:val="008254C5"/>
    <w:rsid w:val="008254C9"/>
    <w:rsid w:val="00825666"/>
    <w:rsid w:val="00825872"/>
    <w:rsid w:val="00825B0C"/>
    <w:rsid w:val="00825B36"/>
    <w:rsid w:val="00825B71"/>
    <w:rsid w:val="00825C40"/>
    <w:rsid w:val="008261CC"/>
    <w:rsid w:val="00826257"/>
    <w:rsid w:val="00826356"/>
    <w:rsid w:val="008265C7"/>
    <w:rsid w:val="008267B1"/>
    <w:rsid w:val="00826988"/>
    <w:rsid w:val="008269F1"/>
    <w:rsid w:val="008270A7"/>
    <w:rsid w:val="008271C6"/>
    <w:rsid w:val="008272AF"/>
    <w:rsid w:val="00827526"/>
    <w:rsid w:val="0082764B"/>
    <w:rsid w:val="00827690"/>
    <w:rsid w:val="008276DB"/>
    <w:rsid w:val="0082782C"/>
    <w:rsid w:val="00827831"/>
    <w:rsid w:val="00827912"/>
    <w:rsid w:val="00827BBD"/>
    <w:rsid w:val="00827CB1"/>
    <w:rsid w:val="0083003F"/>
    <w:rsid w:val="008301E1"/>
    <w:rsid w:val="00830205"/>
    <w:rsid w:val="0083025D"/>
    <w:rsid w:val="00830376"/>
    <w:rsid w:val="0083041B"/>
    <w:rsid w:val="008305B7"/>
    <w:rsid w:val="0083063F"/>
    <w:rsid w:val="00830C6C"/>
    <w:rsid w:val="00830D8E"/>
    <w:rsid w:val="00830E13"/>
    <w:rsid w:val="0083141A"/>
    <w:rsid w:val="00831566"/>
    <w:rsid w:val="00831A77"/>
    <w:rsid w:val="00831B88"/>
    <w:rsid w:val="00831DCD"/>
    <w:rsid w:val="00831F19"/>
    <w:rsid w:val="0083200D"/>
    <w:rsid w:val="008320EB"/>
    <w:rsid w:val="00832259"/>
    <w:rsid w:val="0083231E"/>
    <w:rsid w:val="00832873"/>
    <w:rsid w:val="00832890"/>
    <w:rsid w:val="0083293E"/>
    <w:rsid w:val="00832CDF"/>
    <w:rsid w:val="00832E73"/>
    <w:rsid w:val="008330BA"/>
    <w:rsid w:val="00833350"/>
    <w:rsid w:val="008333E8"/>
    <w:rsid w:val="00833532"/>
    <w:rsid w:val="00833573"/>
    <w:rsid w:val="00833E2E"/>
    <w:rsid w:val="00833EF7"/>
    <w:rsid w:val="00833F17"/>
    <w:rsid w:val="00834654"/>
    <w:rsid w:val="00834708"/>
    <w:rsid w:val="008349D6"/>
    <w:rsid w:val="00834ACE"/>
    <w:rsid w:val="00834CC1"/>
    <w:rsid w:val="00834D59"/>
    <w:rsid w:val="00834F59"/>
    <w:rsid w:val="00835491"/>
    <w:rsid w:val="0083552A"/>
    <w:rsid w:val="0083583B"/>
    <w:rsid w:val="00835886"/>
    <w:rsid w:val="00835B2C"/>
    <w:rsid w:val="00835C27"/>
    <w:rsid w:val="00836615"/>
    <w:rsid w:val="008367DF"/>
    <w:rsid w:val="00836855"/>
    <w:rsid w:val="008368AE"/>
    <w:rsid w:val="00836937"/>
    <w:rsid w:val="00836B2B"/>
    <w:rsid w:val="00836B3E"/>
    <w:rsid w:val="00836BBD"/>
    <w:rsid w:val="00836D71"/>
    <w:rsid w:val="00836DA3"/>
    <w:rsid w:val="00836E28"/>
    <w:rsid w:val="0083711D"/>
    <w:rsid w:val="008371B5"/>
    <w:rsid w:val="00837381"/>
    <w:rsid w:val="00837484"/>
    <w:rsid w:val="008376FE"/>
    <w:rsid w:val="00837A47"/>
    <w:rsid w:val="00837FAC"/>
    <w:rsid w:val="00837FCC"/>
    <w:rsid w:val="008400A5"/>
    <w:rsid w:val="00840261"/>
    <w:rsid w:val="008403CB"/>
    <w:rsid w:val="00840791"/>
    <w:rsid w:val="008407D0"/>
    <w:rsid w:val="0084083F"/>
    <w:rsid w:val="00840A6C"/>
    <w:rsid w:val="00840CB8"/>
    <w:rsid w:val="00840CE5"/>
    <w:rsid w:val="00840D33"/>
    <w:rsid w:val="00840D8C"/>
    <w:rsid w:val="00840E34"/>
    <w:rsid w:val="00840F15"/>
    <w:rsid w:val="0084159F"/>
    <w:rsid w:val="008417CC"/>
    <w:rsid w:val="00841900"/>
    <w:rsid w:val="00841E4A"/>
    <w:rsid w:val="0084216A"/>
    <w:rsid w:val="008425B2"/>
    <w:rsid w:val="008426B1"/>
    <w:rsid w:val="0084277D"/>
    <w:rsid w:val="00843174"/>
    <w:rsid w:val="008432EB"/>
    <w:rsid w:val="00843552"/>
    <w:rsid w:val="008435B6"/>
    <w:rsid w:val="008437A9"/>
    <w:rsid w:val="00843D46"/>
    <w:rsid w:val="008442FF"/>
    <w:rsid w:val="00844691"/>
    <w:rsid w:val="00844948"/>
    <w:rsid w:val="0084494F"/>
    <w:rsid w:val="00844C6A"/>
    <w:rsid w:val="0084527B"/>
    <w:rsid w:val="008452D8"/>
    <w:rsid w:val="0084534A"/>
    <w:rsid w:val="008455CB"/>
    <w:rsid w:val="008457AF"/>
    <w:rsid w:val="008459E9"/>
    <w:rsid w:val="00845B17"/>
    <w:rsid w:val="00845C44"/>
    <w:rsid w:val="00845DC6"/>
    <w:rsid w:val="00845EF5"/>
    <w:rsid w:val="00846002"/>
    <w:rsid w:val="00846082"/>
    <w:rsid w:val="008467B4"/>
    <w:rsid w:val="0084682D"/>
    <w:rsid w:val="00846857"/>
    <w:rsid w:val="0084686E"/>
    <w:rsid w:val="00846E3A"/>
    <w:rsid w:val="00846EEF"/>
    <w:rsid w:val="00846F4D"/>
    <w:rsid w:val="00846FB5"/>
    <w:rsid w:val="0084700A"/>
    <w:rsid w:val="00847102"/>
    <w:rsid w:val="0084710A"/>
    <w:rsid w:val="00847130"/>
    <w:rsid w:val="008473DE"/>
    <w:rsid w:val="008474DB"/>
    <w:rsid w:val="00847576"/>
    <w:rsid w:val="0084775C"/>
    <w:rsid w:val="0084796B"/>
    <w:rsid w:val="00847B61"/>
    <w:rsid w:val="00847CC2"/>
    <w:rsid w:val="00847E6D"/>
    <w:rsid w:val="00847F02"/>
    <w:rsid w:val="00847F87"/>
    <w:rsid w:val="00850092"/>
    <w:rsid w:val="008501F9"/>
    <w:rsid w:val="008502BF"/>
    <w:rsid w:val="008504F1"/>
    <w:rsid w:val="0085068F"/>
    <w:rsid w:val="00850766"/>
    <w:rsid w:val="0085083E"/>
    <w:rsid w:val="00850AD0"/>
    <w:rsid w:val="00850D8B"/>
    <w:rsid w:val="00851327"/>
    <w:rsid w:val="008516E3"/>
    <w:rsid w:val="00851762"/>
    <w:rsid w:val="00851830"/>
    <w:rsid w:val="00851BC7"/>
    <w:rsid w:val="00851D5A"/>
    <w:rsid w:val="00851DB1"/>
    <w:rsid w:val="00851DDA"/>
    <w:rsid w:val="0085212D"/>
    <w:rsid w:val="0085238B"/>
    <w:rsid w:val="00852477"/>
    <w:rsid w:val="008525A3"/>
    <w:rsid w:val="00852872"/>
    <w:rsid w:val="00852ABC"/>
    <w:rsid w:val="00852E40"/>
    <w:rsid w:val="00852FCF"/>
    <w:rsid w:val="008530FF"/>
    <w:rsid w:val="008531F7"/>
    <w:rsid w:val="00853402"/>
    <w:rsid w:val="00853518"/>
    <w:rsid w:val="00853529"/>
    <w:rsid w:val="00853845"/>
    <w:rsid w:val="00853F8E"/>
    <w:rsid w:val="0085423A"/>
    <w:rsid w:val="008543D7"/>
    <w:rsid w:val="008543EA"/>
    <w:rsid w:val="00854787"/>
    <w:rsid w:val="008547B6"/>
    <w:rsid w:val="008548CA"/>
    <w:rsid w:val="00854B50"/>
    <w:rsid w:val="00854B9C"/>
    <w:rsid w:val="00854F22"/>
    <w:rsid w:val="008550FA"/>
    <w:rsid w:val="00855314"/>
    <w:rsid w:val="00855385"/>
    <w:rsid w:val="008553C8"/>
    <w:rsid w:val="008554E1"/>
    <w:rsid w:val="008555DF"/>
    <w:rsid w:val="008556AF"/>
    <w:rsid w:val="00855815"/>
    <w:rsid w:val="00855912"/>
    <w:rsid w:val="00855981"/>
    <w:rsid w:val="008559AF"/>
    <w:rsid w:val="008559D0"/>
    <w:rsid w:val="008559EF"/>
    <w:rsid w:val="00855A38"/>
    <w:rsid w:val="00855BD5"/>
    <w:rsid w:val="00855DCD"/>
    <w:rsid w:val="00855ED7"/>
    <w:rsid w:val="00855F9C"/>
    <w:rsid w:val="008565BF"/>
    <w:rsid w:val="008568D6"/>
    <w:rsid w:val="00856A43"/>
    <w:rsid w:val="00856A5D"/>
    <w:rsid w:val="00856BBD"/>
    <w:rsid w:val="00856D2E"/>
    <w:rsid w:val="00856EF4"/>
    <w:rsid w:val="00857280"/>
    <w:rsid w:val="00857742"/>
    <w:rsid w:val="00857B53"/>
    <w:rsid w:val="00857BF2"/>
    <w:rsid w:val="008601C1"/>
    <w:rsid w:val="008601D3"/>
    <w:rsid w:val="0086025B"/>
    <w:rsid w:val="00860269"/>
    <w:rsid w:val="008604BE"/>
    <w:rsid w:val="008604D5"/>
    <w:rsid w:val="008605E4"/>
    <w:rsid w:val="00860A0E"/>
    <w:rsid w:val="00860A44"/>
    <w:rsid w:val="00860CC8"/>
    <w:rsid w:val="00860D2A"/>
    <w:rsid w:val="00860EDA"/>
    <w:rsid w:val="00860F25"/>
    <w:rsid w:val="008610BB"/>
    <w:rsid w:val="008610DA"/>
    <w:rsid w:val="0086127F"/>
    <w:rsid w:val="008618AC"/>
    <w:rsid w:val="00861A4F"/>
    <w:rsid w:val="00862233"/>
    <w:rsid w:val="008623E7"/>
    <w:rsid w:val="008629A6"/>
    <w:rsid w:val="00862AFC"/>
    <w:rsid w:val="00862CD7"/>
    <w:rsid w:val="00862CFF"/>
    <w:rsid w:val="00862E5F"/>
    <w:rsid w:val="00862FA1"/>
    <w:rsid w:val="008632B0"/>
    <w:rsid w:val="00863315"/>
    <w:rsid w:val="0086373B"/>
    <w:rsid w:val="008637D8"/>
    <w:rsid w:val="00863830"/>
    <w:rsid w:val="008638F9"/>
    <w:rsid w:val="00863B94"/>
    <w:rsid w:val="00863CAF"/>
    <w:rsid w:val="00863E31"/>
    <w:rsid w:val="00864091"/>
    <w:rsid w:val="0086412D"/>
    <w:rsid w:val="008643E3"/>
    <w:rsid w:val="0086465C"/>
    <w:rsid w:val="0086469B"/>
    <w:rsid w:val="008647A9"/>
    <w:rsid w:val="008647D0"/>
    <w:rsid w:val="008647F5"/>
    <w:rsid w:val="0086481E"/>
    <w:rsid w:val="00864A91"/>
    <w:rsid w:val="00865095"/>
    <w:rsid w:val="008652D2"/>
    <w:rsid w:val="008654BB"/>
    <w:rsid w:val="008657C0"/>
    <w:rsid w:val="0086584A"/>
    <w:rsid w:val="00865880"/>
    <w:rsid w:val="00865930"/>
    <w:rsid w:val="0086594C"/>
    <w:rsid w:val="00865A0B"/>
    <w:rsid w:val="00865A32"/>
    <w:rsid w:val="00865A7E"/>
    <w:rsid w:val="00865A92"/>
    <w:rsid w:val="00865B1E"/>
    <w:rsid w:val="00865B2B"/>
    <w:rsid w:val="00865BAC"/>
    <w:rsid w:val="00865D0F"/>
    <w:rsid w:val="00865DE1"/>
    <w:rsid w:val="00866068"/>
    <w:rsid w:val="00866207"/>
    <w:rsid w:val="0086638F"/>
    <w:rsid w:val="008663DC"/>
    <w:rsid w:val="008664FA"/>
    <w:rsid w:val="00866572"/>
    <w:rsid w:val="008668E9"/>
    <w:rsid w:val="008669B6"/>
    <w:rsid w:val="00866F76"/>
    <w:rsid w:val="00866FED"/>
    <w:rsid w:val="00867264"/>
    <w:rsid w:val="008672BD"/>
    <w:rsid w:val="00867433"/>
    <w:rsid w:val="00867591"/>
    <w:rsid w:val="00867637"/>
    <w:rsid w:val="008679F6"/>
    <w:rsid w:val="00867A6A"/>
    <w:rsid w:val="00867D18"/>
    <w:rsid w:val="00867E43"/>
    <w:rsid w:val="00867EF3"/>
    <w:rsid w:val="00867F4C"/>
    <w:rsid w:val="00870362"/>
    <w:rsid w:val="0087064D"/>
    <w:rsid w:val="00870875"/>
    <w:rsid w:val="00870987"/>
    <w:rsid w:val="00870A0B"/>
    <w:rsid w:val="00870DA7"/>
    <w:rsid w:val="00871232"/>
    <w:rsid w:val="0087123D"/>
    <w:rsid w:val="008712B9"/>
    <w:rsid w:val="0087131C"/>
    <w:rsid w:val="00871324"/>
    <w:rsid w:val="0087135D"/>
    <w:rsid w:val="0087148B"/>
    <w:rsid w:val="008715D1"/>
    <w:rsid w:val="008718DB"/>
    <w:rsid w:val="00871A50"/>
    <w:rsid w:val="00871AF5"/>
    <w:rsid w:val="00871E19"/>
    <w:rsid w:val="00871F09"/>
    <w:rsid w:val="00872400"/>
    <w:rsid w:val="00872564"/>
    <w:rsid w:val="008725E0"/>
    <w:rsid w:val="0087267F"/>
    <w:rsid w:val="008729A1"/>
    <w:rsid w:val="00872AED"/>
    <w:rsid w:val="00872CDD"/>
    <w:rsid w:val="00872CEC"/>
    <w:rsid w:val="00872D44"/>
    <w:rsid w:val="00872E91"/>
    <w:rsid w:val="00872F1C"/>
    <w:rsid w:val="00872F87"/>
    <w:rsid w:val="00873034"/>
    <w:rsid w:val="008731E6"/>
    <w:rsid w:val="00873200"/>
    <w:rsid w:val="0087321B"/>
    <w:rsid w:val="0087373F"/>
    <w:rsid w:val="00873904"/>
    <w:rsid w:val="00873E67"/>
    <w:rsid w:val="00873F02"/>
    <w:rsid w:val="0087427C"/>
    <w:rsid w:val="00874523"/>
    <w:rsid w:val="008745A8"/>
    <w:rsid w:val="008745F6"/>
    <w:rsid w:val="008747EA"/>
    <w:rsid w:val="0087491C"/>
    <w:rsid w:val="00874CB6"/>
    <w:rsid w:val="008753BE"/>
    <w:rsid w:val="0087559D"/>
    <w:rsid w:val="0087585E"/>
    <w:rsid w:val="008758A7"/>
    <w:rsid w:val="008758A9"/>
    <w:rsid w:val="0087598B"/>
    <w:rsid w:val="00876211"/>
    <w:rsid w:val="00876353"/>
    <w:rsid w:val="008769C0"/>
    <w:rsid w:val="00876A79"/>
    <w:rsid w:val="00876ABA"/>
    <w:rsid w:val="00876B23"/>
    <w:rsid w:val="00876BA1"/>
    <w:rsid w:val="00876C84"/>
    <w:rsid w:val="00877659"/>
    <w:rsid w:val="00877886"/>
    <w:rsid w:val="008778A8"/>
    <w:rsid w:val="008778FA"/>
    <w:rsid w:val="00877957"/>
    <w:rsid w:val="00877D05"/>
    <w:rsid w:val="00877DB0"/>
    <w:rsid w:val="00877E73"/>
    <w:rsid w:val="00877E75"/>
    <w:rsid w:val="008800CA"/>
    <w:rsid w:val="00880370"/>
    <w:rsid w:val="00880489"/>
    <w:rsid w:val="00880498"/>
    <w:rsid w:val="008807DB"/>
    <w:rsid w:val="00880855"/>
    <w:rsid w:val="00880B1F"/>
    <w:rsid w:val="00880C2A"/>
    <w:rsid w:val="00880D7E"/>
    <w:rsid w:val="00880E7D"/>
    <w:rsid w:val="00880F02"/>
    <w:rsid w:val="00880F48"/>
    <w:rsid w:val="008813B1"/>
    <w:rsid w:val="008813B9"/>
    <w:rsid w:val="008813CE"/>
    <w:rsid w:val="008813F9"/>
    <w:rsid w:val="0088155F"/>
    <w:rsid w:val="00881745"/>
    <w:rsid w:val="0088197E"/>
    <w:rsid w:val="00881F1F"/>
    <w:rsid w:val="00881F37"/>
    <w:rsid w:val="00882129"/>
    <w:rsid w:val="00882182"/>
    <w:rsid w:val="00882315"/>
    <w:rsid w:val="00882707"/>
    <w:rsid w:val="008827D1"/>
    <w:rsid w:val="008828FE"/>
    <w:rsid w:val="00882AAE"/>
    <w:rsid w:val="00882CC3"/>
    <w:rsid w:val="00882D38"/>
    <w:rsid w:val="00882EF9"/>
    <w:rsid w:val="00883245"/>
    <w:rsid w:val="00883472"/>
    <w:rsid w:val="00883555"/>
    <w:rsid w:val="00883792"/>
    <w:rsid w:val="00883942"/>
    <w:rsid w:val="008839CC"/>
    <w:rsid w:val="00883AF7"/>
    <w:rsid w:val="00883BB5"/>
    <w:rsid w:val="00883BF7"/>
    <w:rsid w:val="00883CE4"/>
    <w:rsid w:val="00884364"/>
    <w:rsid w:val="00884684"/>
    <w:rsid w:val="008846FC"/>
    <w:rsid w:val="00884963"/>
    <w:rsid w:val="00884A4E"/>
    <w:rsid w:val="00884A5F"/>
    <w:rsid w:val="00884BE8"/>
    <w:rsid w:val="00884CB6"/>
    <w:rsid w:val="00884EAD"/>
    <w:rsid w:val="00884F72"/>
    <w:rsid w:val="008850C4"/>
    <w:rsid w:val="008850FA"/>
    <w:rsid w:val="00885311"/>
    <w:rsid w:val="00885B89"/>
    <w:rsid w:val="00885C33"/>
    <w:rsid w:val="00885C34"/>
    <w:rsid w:val="00885ECE"/>
    <w:rsid w:val="00885FF9"/>
    <w:rsid w:val="008860A8"/>
    <w:rsid w:val="008865D4"/>
    <w:rsid w:val="0088673D"/>
    <w:rsid w:val="008868D8"/>
    <w:rsid w:val="00886994"/>
    <w:rsid w:val="00886A4C"/>
    <w:rsid w:val="00886AFC"/>
    <w:rsid w:val="00886BB3"/>
    <w:rsid w:val="00886D49"/>
    <w:rsid w:val="008870D4"/>
    <w:rsid w:val="008870F5"/>
    <w:rsid w:val="0088752C"/>
    <w:rsid w:val="00887637"/>
    <w:rsid w:val="00887F95"/>
    <w:rsid w:val="008903D5"/>
    <w:rsid w:val="008906B2"/>
    <w:rsid w:val="0089083E"/>
    <w:rsid w:val="008908EE"/>
    <w:rsid w:val="0089091D"/>
    <w:rsid w:val="00890AEF"/>
    <w:rsid w:val="00890B38"/>
    <w:rsid w:val="00890E25"/>
    <w:rsid w:val="00890F04"/>
    <w:rsid w:val="00890FD0"/>
    <w:rsid w:val="00891219"/>
    <w:rsid w:val="008915A4"/>
    <w:rsid w:val="00891787"/>
    <w:rsid w:val="008917F6"/>
    <w:rsid w:val="00891B43"/>
    <w:rsid w:val="00891D3C"/>
    <w:rsid w:val="00891DCE"/>
    <w:rsid w:val="00891FC0"/>
    <w:rsid w:val="0089216C"/>
    <w:rsid w:val="00892185"/>
    <w:rsid w:val="0089241F"/>
    <w:rsid w:val="00892571"/>
    <w:rsid w:val="0089269B"/>
    <w:rsid w:val="00892758"/>
    <w:rsid w:val="008927BC"/>
    <w:rsid w:val="00892A64"/>
    <w:rsid w:val="00892B9A"/>
    <w:rsid w:val="00892BDB"/>
    <w:rsid w:val="00892CA4"/>
    <w:rsid w:val="00892D8C"/>
    <w:rsid w:val="00893056"/>
    <w:rsid w:val="008930DE"/>
    <w:rsid w:val="00893128"/>
    <w:rsid w:val="008932B1"/>
    <w:rsid w:val="008932C9"/>
    <w:rsid w:val="0089346B"/>
    <w:rsid w:val="008934CA"/>
    <w:rsid w:val="0089350E"/>
    <w:rsid w:val="00893583"/>
    <w:rsid w:val="00893A9A"/>
    <w:rsid w:val="00893C38"/>
    <w:rsid w:val="00893D74"/>
    <w:rsid w:val="008940FE"/>
    <w:rsid w:val="00894481"/>
    <w:rsid w:val="008944FB"/>
    <w:rsid w:val="00894685"/>
    <w:rsid w:val="0089477F"/>
    <w:rsid w:val="00894814"/>
    <w:rsid w:val="00894C74"/>
    <w:rsid w:val="00894EC1"/>
    <w:rsid w:val="00895816"/>
    <w:rsid w:val="00895917"/>
    <w:rsid w:val="00895A0F"/>
    <w:rsid w:val="00895B13"/>
    <w:rsid w:val="00895DA5"/>
    <w:rsid w:val="00895EDF"/>
    <w:rsid w:val="0089601A"/>
    <w:rsid w:val="00896027"/>
    <w:rsid w:val="00896043"/>
    <w:rsid w:val="00896364"/>
    <w:rsid w:val="0089640F"/>
    <w:rsid w:val="008967AB"/>
    <w:rsid w:val="0089697E"/>
    <w:rsid w:val="00896ABD"/>
    <w:rsid w:val="00896B50"/>
    <w:rsid w:val="00896BA6"/>
    <w:rsid w:val="00896E79"/>
    <w:rsid w:val="00896FC4"/>
    <w:rsid w:val="008970A3"/>
    <w:rsid w:val="008970B4"/>
    <w:rsid w:val="00897128"/>
    <w:rsid w:val="0089740A"/>
    <w:rsid w:val="008974BB"/>
    <w:rsid w:val="008979C9"/>
    <w:rsid w:val="00897B3E"/>
    <w:rsid w:val="00897BD2"/>
    <w:rsid w:val="00897C7A"/>
    <w:rsid w:val="00897EF3"/>
    <w:rsid w:val="008A00B4"/>
    <w:rsid w:val="008A0183"/>
    <w:rsid w:val="008A028C"/>
    <w:rsid w:val="008A0296"/>
    <w:rsid w:val="008A031C"/>
    <w:rsid w:val="008A05C5"/>
    <w:rsid w:val="008A0AEA"/>
    <w:rsid w:val="008A0BEC"/>
    <w:rsid w:val="008A0BFA"/>
    <w:rsid w:val="008A0BFE"/>
    <w:rsid w:val="008A0C02"/>
    <w:rsid w:val="008A0E42"/>
    <w:rsid w:val="008A0F53"/>
    <w:rsid w:val="008A10F1"/>
    <w:rsid w:val="008A12FA"/>
    <w:rsid w:val="008A1610"/>
    <w:rsid w:val="008A16DF"/>
    <w:rsid w:val="008A18B2"/>
    <w:rsid w:val="008A19D5"/>
    <w:rsid w:val="008A1A83"/>
    <w:rsid w:val="008A1B7F"/>
    <w:rsid w:val="008A1E21"/>
    <w:rsid w:val="008A23C3"/>
    <w:rsid w:val="008A23D3"/>
    <w:rsid w:val="008A2776"/>
    <w:rsid w:val="008A2993"/>
    <w:rsid w:val="008A29AA"/>
    <w:rsid w:val="008A29D6"/>
    <w:rsid w:val="008A2AB7"/>
    <w:rsid w:val="008A2AD7"/>
    <w:rsid w:val="008A2AE3"/>
    <w:rsid w:val="008A2D04"/>
    <w:rsid w:val="008A2D55"/>
    <w:rsid w:val="008A2E93"/>
    <w:rsid w:val="008A2E98"/>
    <w:rsid w:val="008A2F86"/>
    <w:rsid w:val="008A3434"/>
    <w:rsid w:val="008A354E"/>
    <w:rsid w:val="008A3604"/>
    <w:rsid w:val="008A38D5"/>
    <w:rsid w:val="008A3997"/>
    <w:rsid w:val="008A39EE"/>
    <w:rsid w:val="008A3B5E"/>
    <w:rsid w:val="008A3BCE"/>
    <w:rsid w:val="008A3D2C"/>
    <w:rsid w:val="008A3D77"/>
    <w:rsid w:val="008A3FD1"/>
    <w:rsid w:val="008A4286"/>
    <w:rsid w:val="008A4A2A"/>
    <w:rsid w:val="008A4E21"/>
    <w:rsid w:val="008A4F48"/>
    <w:rsid w:val="008A4FB6"/>
    <w:rsid w:val="008A5125"/>
    <w:rsid w:val="008A5397"/>
    <w:rsid w:val="008A5477"/>
    <w:rsid w:val="008A5507"/>
    <w:rsid w:val="008A5B1D"/>
    <w:rsid w:val="008A5B74"/>
    <w:rsid w:val="008A5C39"/>
    <w:rsid w:val="008A5DCB"/>
    <w:rsid w:val="008A5FCA"/>
    <w:rsid w:val="008A606D"/>
    <w:rsid w:val="008A6148"/>
    <w:rsid w:val="008A64A9"/>
    <w:rsid w:val="008A67A9"/>
    <w:rsid w:val="008A6847"/>
    <w:rsid w:val="008A6A20"/>
    <w:rsid w:val="008A6BAA"/>
    <w:rsid w:val="008A6D1C"/>
    <w:rsid w:val="008A6DA9"/>
    <w:rsid w:val="008A6EBA"/>
    <w:rsid w:val="008A7023"/>
    <w:rsid w:val="008A70F9"/>
    <w:rsid w:val="008A72F9"/>
    <w:rsid w:val="008A7381"/>
    <w:rsid w:val="008A741C"/>
    <w:rsid w:val="008A7638"/>
    <w:rsid w:val="008A7657"/>
    <w:rsid w:val="008A7A66"/>
    <w:rsid w:val="008A7BBC"/>
    <w:rsid w:val="008A7BD8"/>
    <w:rsid w:val="008A7BF0"/>
    <w:rsid w:val="008A7C8F"/>
    <w:rsid w:val="008A7CC0"/>
    <w:rsid w:val="008A7CE2"/>
    <w:rsid w:val="008A7D3B"/>
    <w:rsid w:val="008B0234"/>
    <w:rsid w:val="008B03D3"/>
    <w:rsid w:val="008B058F"/>
    <w:rsid w:val="008B0815"/>
    <w:rsid w:val="008B0BD8"/>
    <w:rsid w:val="008B0D84"/>
    <w:rsid w:val="008B0E82"/>
    <w:rsid w:val="008B106A"/>
    <w:rsid w:val="008B1078"/>
    <w:rsid w:val="008B12B2"/>
    <w:rsid w:val="008B1321"/>
    <w:rsid w:val="008B13FD"/>
    <w:rsid w:val="008B1405"/>
    <w:rsid w:val="008B162E"/>
    <w:rsid w:val="008B16A9"/>
    <w:rsid w:val="008B18AC"/>
    <w:rsid w:val="008B18D0"/>
    <w:rsid w:val="008B18E4"/>
    <w:rsid w:val="008B1924"/>
    <w:rsid w:val="008B1993"/>
    <w:rsid w:val="008B1A2E"/>
    <w:rsid w:val="008B1EBB"/>
    <w:rsid w:val="008B2091"/>
    <w:rsid w:val="008B22D6"/>
    <w:rsid w:val="008B22F8"/>
    <w:rsid w:val="008B246A"/>
    <w:rsid w:val="008B24F0"/>
    <w:rsid w:val="008B2520"/>
    <w:rsid w:val="008B25F6"/>
    <w:rsid w:val="008B262D"/>
    <w:rsid w:val="008B267E"/>
    <w:rsid w:val="008B2B32"/>
    <w:rsid w:val="008B2B6E"/>
    <w:rsid w:val="008B2BBF"/>
    <w:rsid w:val="008B3254"/>
    <w:rsid w:val="008B347F"/>
    <w:rsid w:val="008B34C3"/>
    <w:rsid w:val="008B350D"/>
    <w:rsid w:val="008B3557"/>
    <w:rsid w:val="008B369B"/>
    <w:rsid w:val="008B36F5"/>
    <w:rsid w:val="008B38A3"/>
    <w:rsid w:val="008B396F"/>
    <w:rsid w:val="008B39C1"/>
    <w:rsid w:val="008B3A9A"/>
    <w:rsid w:val="008B3C14"/>
    <w:rsid w:val="008B3CFB"/>
    <w:rsid w:val="008B3EC6"/>
    <w:rsid w:val="008B3ECD"/>
    <w:rsid w:val="008B40D4"/>
    <w:rsid w:val="008B41CB"/>
    <w:rsid w:val="008B42E8"/>
    <w:rsid w:val="008B4346"/>
    <w:rsid w:val="008B434D"/>
    <w:rsid w:val="008B43C0"/>
    <w:rsid w:val="008B443D"/>
    <w:rsid w:val="008B4755"/>
    <w:rsid w:val="008B4BCD"/>
    <w:rsid w:val="008B4C44"/>
    <w:rsid w:val="008B4DD8"/>
    <w:rsid w:val="008B4E45"/>
    <w:rsid w:val="008B4E92"/>
    <w:rsid w:val="008B52C2"/>
    <w:rsid w:val="008B5421"/>
    <w:rsid w:val="008B555C"/>
    <w:rsid w:val="008B576E"/>
    <w:rsid w:val="008B5954"/>
    <w:rsid w:val="008B5967"/>
    <w:rsid w:val="008B59A5"/>
    <w:rsid w:val="008B5B40"/>
    <w:rsid w:val="008B6204"/>
    <w:rsid w:val="008B6619"/>
    <w:rsid w:val="008B6BA5"/>
    <w:rsid w:val="008B6BE8"/>
    <w:rsid w:val="008B6D1F"/>
    <w:rsid w:val="008B6D95"/>
    <w:rsid w:val="008B6E2E"/>
    <w:rsid w:val="008B6FE3"/>
    <w:rsid w:val="008B7375"/>
    <w:rsid w:val="008B76EB"/>
    <w:rsid w:val="008B7958"/>
    <w:rsid w:val="008B7AE4"/>
    <w:rsid w:val="008B7B3D"/>
    <w:rsid w:val="008B7C46"/>
    <w:rsid w:val="008B7E6C"/>
    <w:rsid w:val="008C00A8"/>
    <w:rsid w:val="008C00F4"/>
    <w:rsid w:val="008C01A7"/>
    <w:rsid w:val="008C02DB"/>
    <w:rsid w:val="008C04FD"/>
    <w:rsid w:val="008C0C75"/>
    <w:rsid w:val="008C0DB9"/>
    <w:rsid w:val="008C0DBC"/>
    <w:rsid w:val="008C0EAC"/>
    <w:rsid w:val="008C0FD4"/>
    <w:rsid w:val="008C1196"/>
    <w:rsid w:val="008C1237"/>
    <w:rsid w:val="008C14AB"/>
    <w:rsid w:val="008C1601"/>
    <w:rsid w:val="008C191D"/>
    <w:rsid w:val="008C1B80"/>
    <w:rsid w:val="008C1D01"/>
    <w:rsid w:val="008C20DA"/>
    <w:rsid w:val="008C2161"/>
    <w:rsid w:val="008C229E"/>
    <w:rsid w:val="008C22E5"/>
    <w:rsid w:val="008C2378"/>
    <w:rsid w:val="008C2471"/>
    <w:rsid w:val="008C264E"/>
    <w:rsid w:val="008C26AB"/>
    <w:rsid w:val="008C2779"/>
    <w:rsid w:val="008C2947"/>
    <w:rsid w:val="008C29C3"/>
    <w:rsid w:val="008C2EDA"/>
    <w:rsid w:val="008C30CB"/>
    <w:rsid w:val="008C3105"/>
    <w:rsid w:val="008C32AE"/>
    <w:rsid w:val="008C37FF"/>
    <w:rsid w:val="008C3A7A"/>
    <w:rsid w:val="008C3B1B"/>
    <w:rsid w:val="008C3BB3"/>
    <w:rsid w:val="008C3D67"/>
    <w:rsid w:val="008C3D80"/>
    <w:rsid w:val="008C3E41"/>
    <w:rsid w:val="008C3E97"/>
    <w:rsid w:val="008C3F8E"/>
    <w:rsid w:val="008C40D6"/>
    <w:rsid w:val="008C42EE"/>
    <w:rsid w:val="008C438C"/>
    <w:rsid w:val="008C49C1"/>
    <w:rsid w:val="008C4B0F"/>
    <w:rsid w:val="008C4C0E"/>
    <w:rsid w:val="008C4E6B"/>
    <w:rsid w:val="008C4FEC"/>
    <w:rsid w:val="008C53B5"/>
    <w:rsid w:val="008C547F"/>
    <w:rsid w:val="008C55D2"/>
    <w:rsid w:val="008C56BF"/>
    <w:rsid w:val="008C56D0"/>
    <w:rsid w:val="008C56F9"/>
    <w:rsid w:val="008C5724"/>
    <w:rsid w:val="008C5C38"/>
    <w:rsid w:val="008C5EFB"/>
    <w:rsid w:val="008C6431"/>
    <w:rsid w:val="008C6684"/>
    <w:rsid w:val="008C67CA"/>
    <w:rsid w:val="008C68DB"/>
    <w:rsid w:val="008C69A9"/>
    <w:rsid w:val="008C6C3E"/>
    <w:rsid w:val="008C6C94"/>
    <w:rsid w:val="008C6D2A"/>
    <w:rsid w:val="008C6DF3"/>
    <w:rsid w:val="008C6E63"/>
    <w:rsid w:val="008C6F91"/>
    <w:rsid w:val="008C710B"/>
    <w:rsid w:val="008C71DC"/>
    <w:rsid w:val="008C74A7"/>
    <w:rsid w:val="008C750A"/>
    <w:rsid w:val="008C78D3"/>
    <w:rsid w:val="008C7928"/>
    <w:rsid w:val="008C7A6D"/>
    <w:rsid w:val="008C7B02"/>
    <w:rsid w:val="008C7B95"/>
    <w:rsid w:val="008C7F37"/>
    <w:rsid w:val="008C7F74"/>
    <w:rsid w:val="008D01F7"/>
    <w:rsid w:val="008D047E"/>
    <w:rsid w:val="008D05B9"/>
    <w:rsid w:val="008D079E"/>
    <w:rsid w:val="008D0969"/>
    <w:rsid w:val="008D097D"/>
    <w:rsid w:val="008D0ECA"/>
    <w:rsid w:val="008D107F"/>
    <w:rsid w:val="008D1227"/>
    <w:rsid w:val="008D1252"/>
    <w:rsid w:val="008D1770"/>
    <w:rsid w:val="008D184A"/>
    <w:rsid w:val="008D19DE"/>
    <w:rsid w:val="008D19DF"/>
    <w:rsid w:val="008D1C28"/>
    <w:rsid w:val="008D1D26"/>
    <w:rsid w:val="008D1D4B"/>
    <w:rsid w:val="008D1D6D"/>
    <w:rsid w:val="008D1E7D"/>
    <w:rsid w:val="008D1E81"/>
    <w:rsid w:val="008D1FD1"/>
    <w:rsid w:val="008D252A"/>
    <w:rsid w:val="008D2A0E"/>
    <w:rsid w:val="008D2ACA"/>
    <w:rsid w:val="008D2C45"/>
    <w:rsid w:val="008D2C61"/>
    <w:rsid w:val="008D2DB9"/>
    <w:rsid w:val="008D2ED2"/>
    <w:rsid w:val="008D2F70"/>
    <w:rsid w:val="008D308D"/>
    <w:rsid w:val="008D37E5"/>
    <w:rsid w:val="008D386E"/>
    <w:rsid w:val="008D38F1"/>
    <w:rsid w:val="008D3A08"/>
    <w:rsid w:val="008D3A0E"/>
    <w:rsid w:val="008D3B27"/>
    <w:rsid w:val="008D3B96"/>
    <w:rsid w:val="008D3D79"/>
    <w:rsid w:val="008D49C6"/>
    <w:rsid w:val="008D4D15"/>
    <w:rsid w:val="008D4DA3"/>
    <w:rsid w:val="008D4DC7"/>
    <w:rsid w:val="008D4FA9"/>
    <w:rsid w:val="008D5094"/>
    <w:rsid w:val="008D51E6"/>
    <w:rsid w:val="008D52C2"/>
    <w:rsid w:val="008D535B"/>
    <w:rsid w:val="008D53A8"/>
    <w:rsid w:val="008D561B"/>
    <w:rsid w:val="008D585F"/>
    <w:rsid w:val="008D5918"/>
    <w:rsid w:val="008D5922"/>
    <w:rsid w:val="008D5966"/>
    <w:rsid w:val="008D5A00"/>
    <w:rsid w:val="008D5A6D"/>
    <w:rsid w:val="008D5B94"/>
    <w:rsid w:val="008D5CF7"/>
    <w:rsid w:val="008D5DA0"/>
    <w:rsid w:val="008D6077"/>
    <w:rsid w:val="008D61E6"/>
    <w:rsid w:val="008D63F3"/>
    <w:rsid w:val="008D643E"/>
    <w:rsid w:val="008D6483"/>
    <w:rsid w:val="008D663E"/>
    <w:rsid w:val="008D66C6"/>
    <w:rsid w:val="008D6B5F"/>
    <w:rsid w:val="008D6E43"/>
    <w:rsid w:val="008D6F25"/>
    <w:rsid w:val="008D7080"/>
    <w:rsid w:val="008D7230"/>
    <w:rsid w:val="008D74CB"/>
    <w:rsid w:val="008D7606"/>
    <w:rsid w:val="008D77BF"/>
    <w:rsid w:val="008D79F5"/>
    <w:rsid w:val="008E010C"/>
    <w:rsid w:val="008E0129"/>
    <w:rsid w:val="008E0164"/>
    <w:rsid w:val="008E023E"/>
    <w:rsid w:val="008E0368"/>
    <w:rsid w:val="008E0535"/>
    <w:rsid w:val="008E055F"/>
    <w:rsid w:val="008E0821"/>
    <w:rsid w:val="008E0903"/>
    <w:rsid w:val="008E0B64"/>
    <w:rsid w:val="008E0DE2"/>
    <w:rsid w:val="008E0EEA"/>
    <w:rsid w:val="008E13FF"/>
    <w:rsid w:val="008E1570"/>
    <w:rsid w:val="008E1683"/>
    <w:rsid w:val="008E16D4"/>
    <w:rsid w:val="008E1A11"/>
    <w:rsid w:val="008E1A7A"/>
    <w:rsid w:val="008E1B09"/>
    <w:rsid w:val="008E1D69"/>
    <w:rsid w:val="008E1E4C"/>
    <w:rsid w:val="008E1EB5"/>
    <w:rsid w:val="008E1F15"/>
    <w:rsid w:val="008E21F3"/>
    <w:rsid w:val="008E2201"/>
    <w:rsid w:val="008E26D4"/>
    <w:rsid w:val="008E29DA"/>
    <w:rsid w:val="008E2A0B"/>
    <w:rsid w:val="008E2DC0"/>
    <w:rsid w:val="008E2F60"/>
    <w:rsid w:val="008E324B"/>
    <w:rsid w:val="008E3359"/>
    <w:rsid w:val="008E3716"/>
    <w:rsid w:val="008E380B"/>
    <w:rsid w:val="008E3814"/>
    <w:rsid w:val="008E3D10"/>
    <w:rsid w:val="008E3E8B"/>
    <w:rsid w:val="008E3EF5"/>
    <w:rsid w:val="008E41D5"/>
    <w:rsid w:val="008E4247"/>
    <w:rsid w:val="008E4286"/>
    <w:rsid w:val="008E42FF"/>
    <w:rsid w:val="008E44D7"/>
    <w:rsid w:val="008E46D2"/>
    <w:rsid w:val="008E4A0E"/>
    <w:rsid w:val="008E4A3A"/>
    <w:rsid w:val="008E4DC4"/>
    <w:rsid w:val="008E4E40"/>
    <w:rsid w:val="008E5022"/>
    <w:rsid w:val="008E51B7"/>
    <w:rsid w:val="008E52D0"/>
    <w:rsid w:val="008E5320"/>
    <w:rsid w:val="008E5491"/>
    <w:rsid w:val="008E54B6"/>
    <w:rsid w:val="008E5773"/>
    <w:rsid w:val="008E58E0"/>
    <w:rsid w:val="008E5A28"/>
    <w:rsid w:val="008E5AE5"/>
    <w:rsid w:val="008E60CA"/>
    <w:rsid w:val="008E60D9"/>
    <w:rsid w:val="008E62ED"/>
    <w:rsid w:val="008E65D0"/>
    <w:rsid w:val="008E66A3"/>
    <w:rsid w:val="008E67C2"/>
    <w:rsid w:val="008E6898"/>
    <w:rsid w:val="008E6918"/>
    <w:rsid w:val="008E69BD"/>
    <w:rsid w:val="008E6C0C"/>
    <w:rsid w:val="008E6C45"/>
    <w:rsid w:val="008E6CEE"/>
    <w:rsid w:val="008E6D06"/>
    <w:rsid w:val="008E6D77"/>
    <w:rsid w:val="008E6DFD"/>
    <w:rsid w:val="008E705E"/>
    <w:rsid w:val="008E70F1"/>
    <w:rsid w:val="008E71AB"/>
    <w:rsid w:val="008E71B0"/>
    <w:rsid w:val="008E71EC"/>
    <w:rsid w:val="008E736D"/>
    <w:rsid w:val="008E7434"/>
    <w:rsid w:val="008E7481"/>
    <w:rsid w:val="008E782F"/>
    <w:rsid w:val="008E7BB1"/>
    <w:rsid w:val="008E7E2D"/>
    <w:rsid w:val="008E7F49"/>
    <w:rsid w:val="008F0312"/>
    <w:rsid w:val="008F0358"/>
    <w:rsid w:val="008F0646"/>
    <w:rsid w:val="008F0653"/>
    <w:rsid w:val="008F0865"/>
    <w:rsid w:val="008F0BF5"/>
    <w:rsid w:val="008F0C11"/>
    <w:rsid w:val="008F0E8C"/>
    <w:rsid w:val="008F0EB1"/>
    <w:rsid w:val="008F1038"/>
    <w:rsid w:val="008F1225"/>
    <w:rsid w:val="008F14A3"/>
    <w:rsid w:val="008F14DA"/>
    <w:rsid w:val="008F163F"/>
    <w:rsid w:val="008F1AED"/>
    <w:rsid w:val="008F1AFC"/>
    <w:rsid w:val="008F1B3D"/>
    <w:rsid w:val="008F1CE6"/>
    <w:rsid w:val="008F1F4C"/>
    <w:rsid w:val="008F20D1"/>
    <w:rsid w:val="008F21E8"/>
    <w:rsid w:val="008F24A7"/>
    <w:rsid w:val="008F275E"/>
    <w:rsid w:val="008F2B90"/>
    <w:rsid w:val="008F2D45"/>
    <w:rsid w:val="008F3005"/>
    <w:rsid w:val="008F3080"/>
    <w:rsid w:val="008F30D8"/>
    <w:rsid w:val="008F3463"/>
    <w:rsid w:val="008F347D"/>
    <w:rsid w:val="008F34BB"/>
    <w:rsid w:val="008F3559"/>
    <w:rsid w:val="008F3671"/>
    <w:rsid w:val="008F3740"/>
    <w:rsid w:val="008F38A6"/>
    <w:rsid w:val="008F38AE"/>
    <w:rsid w:val="008F3984"/>
    <w:rsid w:val="008F39C6"/>
    <w:rsid w:val="008F3B82"/>
    <w:rsid w:val="008F3BD8"/>
    <w:rsid w:val="008F3C14"/>
    <w:rsid w:val="008F3C31"/>
    <w:rsid w:val="008F3D04"/>
    <w:rsid w:val="008F3D78"/>
    <w:rsid w:val="008F4554"/>
    <w:rsid w:val="008F45C3"/>
    <w:rsid w:val="008F4723"/>
    <w:rsid w:val="008F4ABF"/>
    <w:rsid w:val="008F4C1A"/>
    <w:rsid w:val="008F4E2B"/>
    <w:rsid w:val="008F5147"/>
    <w:rsid w:val="008F535F"/>
    <w:rsid w:val="008F543E"/>
    <w:rsid w:val="008F55FA"/>
    <w:rsid w:val="008F565D"/>
    <w:rsid w:val="008F56B0"/>
    <w:rsid w:val="008F5867"/>
    <w:rsid w:val="008F5A5B"/>
    <w:rsid w:val="008F5B16"/>
    <w:rsid w:val="008F5CAC"/>
    <w:rsid w:val="008F5E5C"/>
    <w:rsid w:val="008F5FCC"/>
    <w:rsid w:val="008F6119"/>
    <w:rsid w:val="008F63C9"/>
    <w:rsid w:val="008F65CE"/>
    <w:rsid w:val="008F689E"/>
    <w:rsid w:val="008F6A91"/>
    <w:rsid w:val="008F6E99"/>
    <w:rsid w:val="008F6ECB"/>
    <w:rsid w:val="008F6F6D"/>
    <w:rsid w:val="008F7016"/>
    <w:rsid w:val="008F7243"/>
    <w:rsid w:val="008F73D8"/>
    <w:rsid w:val="008F7788"/>
    <w:rsid w:val="008F77B6"/>
    <w:rsid w:val="008F7957"/>
    <w:rsid w:val="008F7A52"/>
    <w:rsid w:val="008F7BD1"/>
    <w:rsid w:val="008F7BE5"/>
    <w:rsid w:val="008F7C89"/>
    <w:rsid w:val="008F7D1F"/>
    <w:rsid w:val="008F7E68"/>
    <w:rsid w:val="0090018C"/>
    <w:rsid w:val="009003A6"/>
    <w:rsid w:val="0090069A"/>
    <w:rsid w:val="009006E0"/>
    <w:rsid w:val="009008BA"/>
    <w:rsid w:val="00900B92"/>
    <w:rsid w:val="00900E35"/>
    <w:rsid w:val="00900E5B"/>
    <w:rsid w:val="00901251"/>
    <w:rsid w:val="0090138B"/>
    <w:rsid w:val="0090142F"/>
    <w:rsid w:val="009014D1"/>
    <w:rsid w:val="00901715"/>
    <w:rsid w:val="00901B97"/>
    <w:rsid w:val="00901C93"/>
    <w:rsid w:val="00901CFE"/>
    <w:rsid w:val="00902155"/>
    <w:rsid w:val="009021AF"/>
    <w:rsid w:val="00902B29"/>
    <w:rsid w:val="00902CC1"/>
    <w:rsid w:val="00902D0E"/>
    <w:rsid w:val="00902EC1"/>
    <w:rsid w:val="009030FB"/>
    <w:rsid w:val="0090324B"/>
    <w:rsid w:val="00903388"/>
    <w:rsid w:val="0090352B"/>
    <w:rsid w:val="00903545"/>
    <w:rsid w:val="0090372E"/>
    <w:rsid w:val="00903761"/>
    <w:rsid w:val="009038A1"/>
    <w:rsid w:val="00903A8A"/>
    <w:rsid w:val="00903ADF"/>
    <w:rsid w:val="00903B87"/>
    <w:rsid w:val="00903E4F"/>
    <w:rsid w:val="009044FD"/>
    <w:rsid w:val="0090457A"/>
    <w:rsid w:val="00904848"/>
    <w:rsid w:val="00904959"/>
    <w:rsid w:val="00904DE0"/>
    <w:rsid w:val="00904E59"/>
    <w:rsid w:val="00904F3E"/>
    <w:rsid w:val="009056F4"/>
    <w:rsid w:val="0090583D"/>
    <w:rsid w:val="00905D1B"/>
    <w:rsid w:val="00905F9A"/>
    <w:rsid w:val="00906928"/>
    <w:rsid w:val="009069A1"/>
    <w:rsid w:val="009069BF"/>
    <w:rsid w:val="00906A12"/>
    <w:rsid w:val="00906EE8"/>
    <w:rsid w:val="00907009"/>
    <w:rsid w:val="0090714E"/>
    <w:rsid w:val="00907319"/>
    <w:rsid w:val="00907544"/>
    <w:rsid w:val="009075A8"/>
    <w:rsid w:val="00907858"/>
    <w:rsid w:val="009078E3"/>
    <w:rsid w:val="009079D4"/>
    <w:rsid w:val="00907A23"/>
    <w:rsid w:val="00907E9B"/>
    <w:rsid w:val="00907FC3"/>
    <w:rsid w:val="009100AD"/>
    <w:rsid w:val="009100D9"/>
    <w:rsid w:val="009100E0"/>
    <w:rsid w:val="0091037B"/>
    <w:rsid w:val="009104F7"/>
    <w:rsid w:val="009105A1"/>
    <w:rsid w:val="00910729"/>
    <w:rsid w:val="00910AA1"/>
    <w:rsid w:val="00910B64"/>
    <w:rsid w:val="00911235"/>
    <w:rsid w:val="00911317"/>
    <w:rsid w:val="00911658"/>
    <w:rsid w:val="009116BF"/>
    <w:rsid w:val="00911736"/>
    <w:rsid w:val="00911A7D"/>
    <w:rsid w:val="00911ACC"/>
    <w:rsid w:val="00911C50"/>
    <w:rsid w:val="00911C6A"/>
    <w:rsid w:val="00911F47"/>
    <w:rsid w:val="00911FB9"/>
    <w:rsid w:val="0091210D"/>
    <w:rsid w:val="00912237"/>
    <w:rsid w:val="00912472"/>
    <w:rsid w:val="00912978"/>
    <w:rsid w:val="009129F8"/>
    <w:rsid w:val="00912FB9"/>
    <w:rsid w:val="00912FE3"/>
    <w:rsid w:val="009131B5"/>
    <w:rsid w:val="0091324D"/>
    <w:rsid w:val="009132AE"/>
    <w:rsid w:val="009135C0"/>
    <w:rsid w:val="0091363C"/>
    <w:rsid w:val="00913799"/>
    <w:rsid w:val="009137C7"/>
    <w:rsid w:val="00913C14"/>
    <w:rsid w:val="00913DE2"/>
    <w:rsid w:val="00914064"/>
    <w:rsid w:val="009140E9"/>
    <w:rsid w:val="0091418D"/>
    <w:rsid w:val="0091435C"/>
    <w:rsid w:val="0091435E"/>
    <w:rsid w:val="00914536"/>
    <w:rsid w:val="00914578"/>
    <w:rsid w:val="009145E6"/>
    <w:rsid w:val="0091462A"/>
    <w:rsid w:val="0091484E"/>
    <w:rsid w:val="00914C96"/>
    <w:rsid w:val="00914D05"/>
    <w:rsid w:val="00914D8E"/>
    <w:rsid w:val="00914FFC"/>
    <w:rsid w:val="00915220"/>
    <w:rsid w:val="00915255"/>
    <w:rsid w:val="0091539D"/>
    <w:rsid w:val="00915802"/>
    <w:rsid w:val="009158BA"/>
    <w:rsid w:val="009158D3"/>
    <w:rsid w:val="009158EC"/>
    <w:rsid w:val="009159ED"/>
    <w:rsid w:val="009159FD"/>
    <w:rsid w:val="00915AB7"/>
    <w:rsid w:val="00915C98"/>
    <w:rsid w:val="00915D77"/>
    <w:rsid w:val="0091619C"/>
    <w:rsid w:val="009163E1"/>
    <w:rsid w:val="00916493"/>
    <w:rsid w:val="009166D3"/>
    <w:rsid w:val="00916777"/>
    <w:rsid w:val="00916790"/>
    <w:rsid w:val="009167DE"/>
    <w:rsid w:val="009169EB"/>
    <w:rsid w:val="00916BB6"/>
    <w:rsid w:val="00916DFC"/>
    <w:rsid w:val="00916F10"/>
    <w:rsid w:val="00916F25"/>
    <w:rsid w:val="009170EF"/>
    <w:rsid w:val="00917203"/>
    <w:rsid w:val="00917342"/>
    <w:rsid w:val="00917596"/>
    <w:rsid w:val="00917605"/>
    <w:rsid w:val="009176B3"/>
    <w:rsid w:val="00917746"/>
    <w:rsid w:val="009177BA"/>
    <w:rsid w:val="0091783C"/>
    <w:rsid w:val="00917A92"/>
    <w:rsid w:val="00917B9C"/>
    <w:rsid w:val="00917DC2"/>
    <w:rsid w:val="00917E1C"/>
    <w:rsid w:val="0092016B"/>
    <w:rsid w:val="009203E2"/>
    <w:rsid w:val="009205D7"/>
    <w:rsid w:val="0092077B"/>
    <w:rsid w:val="00920A46"/>
    <w:rsid w:val="00920AAD"/>
    <w:rsid w:val="00920D2C"/>
    <w:rsid w:val="00920D69"/>
    <w:rsid w:val="00920FCD"/>
    <w:rsid w:val="00921168"/>
    <w:rsid w:val="00921220"/>
    <w:rsid w:val="00921274"/>
    <w:rsid w:val="00921428"/>
    <w:rsid w:val="00921467"/>
    <w:rsid w:val="00921604"/>
    <w:rsid w:val="00921854"/>
    <w:rsid w:val="0092198D"/>
    <w:rsid w:val="009219DB"/>
    <w:rsid w:val="00921B6E"/>
    <w:rsid w:val="009220DF"/>
    <w:rsid w:val="00922424"/>
    <w:rsid w:val="00922445"/>
    <w:rsid w:val="0092251E"/>
    <w:rsid w:val="0092286C"/>
    <w:rsid w:val="00922913"/>
    <w:rsid w:val="009229B7"/>
    <w:rsid w:val="00922C12"/>
    <w:rsid w:val="00922E4C"/>
    <w:rsid w:val="00922E5C"/>
    <w:rsid w:val="00923164"/>
    <w:rsid w:val="00923335"/>
    <w:rsid w:val="00923A35"/>
    <w:rsid w:val="00923A81"/>
    <w:rsid w:val="00923B6E"/>
    <w:rsid w:val="00923EAF"/>
    <w:rsid w:val="00923F62"/>
    <w:rsid w:val="00923FDF"/>
    <w:rsid w:val="009241ED"/>
    <w:rsid w:val="00924890"/>
    <w:rsid w:val="00924898"/>
    <w:rsid w:val="009248B8"/>
    <w:rsid w:val="0092493E"/>
    <w:rsid w:val="00924A90"/>
    <w:rsid w:val="00924BF5"/>
    <w:rsid w:val="00924C90"/>
    <w:rsid w:val="00924CB4"/>
    <w:rsid w:val="00924D57"/>
    <w:rsid w:val="00924DE2"/>
    <w:rsid w:val="0092527B"/>
    <w:rsid w:val="009252B2"/>
    <w:rsid w:val="009252E0"/>
    <w:rsid w:val="00925303"/>
    <w:rsid w:val="009255DF"/>
    <w:rsid w:val="00925744"/>
    <w:rsid w:val="00925943"/>
    <w:rsid w:val="009259FB"/>
    <w:rsid w:val="00925D2D"/>
    <w:rsid w:val="00926120"/>
    <w:rsid w:val="00926206"/>
    <w:rsid w:val="0092631B"/>
    <w:rsid w:val="00926338"/>
    <w:rsid w:val="0092644A"/>
    <w:rsid w:val="00926515"/>
    <w:rsid w:val="00926842"/>
    <w:rsid w:val="009269E2"/>
    <w:rsid w:val="00926F7C"/>
    <w:rsid w:val="00927319"/>
    <w:rsid w:val="009277D9"/>
    <w:rsid w:val="00927A0B"/>
    <w:rsid w:val="00927A12"/>
    <w:rsid w:val="00927CBD"/>
    <w:rsid w:val="00927E29"/>
    <w:rsid w:val="00927F12"/>
    <w:rsid w:val="00930355"/>
    <w:rsid w:val="00930394"/>
    <w:rsid w:val="009304A8"/>
    <w:rsid w:val="009305ED"/>
    <w:rsid w:val="009308DB"/>
    <w:rsid w:val="009308EF"/>
    <w:rsid w:val="009309E5"/>
    <w:rsid w:val="00930D9D"/>
    <w:rsid w:val="00930E69"/>
    <w:rsid w:val="00930EE1"/>
    <w:rsid w:val="00931198"/>
    <w:rsid w:val="00931635"/>
    <w:rsid w:val="009316FC"/>
    <w:rsid w:val="00931897"/>
    <w:rsid w:val="009318E6"/>
    <w:rsid w:val="00931C54"/>
    <w:rsid w:val="00931CFA"/>
    <w:rsid w:val="00931E6F"/>
    <w:rsid w:val="00932069"/>
    <w:rsid w:val="0093217C"/>
    <w:rsid w:val="00932623"/>
    <w:rsid w:val="009329F1"/>
    <w:rsid w:val="009334D8"/>
    <w:rsid w:val="0093364E"/>
    <w:rsid w:val="0093367D"/>
    <w:rsid w:val="009336EB"/>
    <w:rsid w:val="009339AC"/>
    <w:rsid w:val="00933F41"/>
    <w:rsid w:val="009340EA"/>
    <w:rsid w:val="009342ED"/>
    <w:rsid w:val="00934362"/>
    <w:rsid w:val="009343B8"/>
    <w:rsid w:val="009343D7"/>
    <w:rsid w:val="0093475C"/>
    <w:rsid w:val="009348BC"/>
    <w:rsid w:val="00934936"/>
    <w:rsid w:val="009349EA"/>
    <w:rsid w:val="00934A2C"/>
    <w:rsid w:val="00935016"/>
    <w:rsid w:val="00935262"/>
    <w:rsid w:val="009353E1"/>
    <w:rsid w:val="00935473"/>
    <w:rsid w:val="00935698"/>
    <w:rsid w:val="009358F7"/>
    <w:rsid w:val="009358FC"/>
    <w:rsid w:val="00935B72"/>
    <w:rsid w:val="00935C65"/>
    <w:rsid w:val="00935ECC"/>
    <w:rsid w:val="00936103"/>
    <w:rsid w:val="00936111"/>
    <w:rsid w:val="009361B0"/>
    <w:rsid w:val="0093622E"/>
    <w:rsid w:val="009363C1"/>
    <w:rsid w:val="009364A2"/>
    <w:rsid w:val="0093658D"/>
    <w:rsid w:val="009367B5"/>
    <w:rsid w:val="00936B1D"/>
    <w:rsid w:val="00936DC1"/>
    <w:rsid w:val="009371C6"/>
    <w:rsid w:val="009371D5"/>
    <w:rsid w:val="009371FA"/>
    <w:rsid w:val="00937298"/>
    <w:rsid w:val="00937351"/>
    <w:rsid w:val="00937543"/>
    <w:rsid w:val="0093770A"/>
    <w:rsid w:val="00937857"/>
    <w:rsid w:val="00937924"/>
    <w:rsid w:val="00937C35"/>
    <w:rsid w:val="00937D25"/>
    <w:rsid w:val="00937D6B"/>
    <w:rsid w:val="00937DE7"/>
    <w:rsid w:val="00937E7F"/>
    <w:rsid w:val="00937FE3"/>
    <w:rsid w:val="0094015E"/>
    <w:rsid w:val="0094046C"/>
    <w:rsid w:val="00940571"/>
    <w:rsid w:val="00940577"/>
    <w:rsid w:val="00940BFD"/>
    <w:rsid w:val="00940E77"/>
    <w:rsid w:val="00941159"/>
    <w:rsid w:val="00941300"/>
    <w:rsid w:val="00941330"/>
    <w:rsid w:val="0094138A"/>
    <w:rsid w:val="009416AA"/>
    <w:rsid w:val="009416DF"/>
    <w:rsid w:val="009416EB"/>
    <w:rsid w:val="009417E9"/>
    <w:rsid w:val="00941896"/>
    <w:rsid w:val="00941911"/>
    <w:rsid w:val="00941997"/>
    <w:rsid w:val="00941A43"/>
    <w:rsid w:val="00941BCE"/>
    <w:rsid w:val="00942099"/>
    <w:rsid w:val="00942441"/>
    <w:rsid w:val="00942670"/>
    <w:rsid w:val="009427A3"/>
    <w:rsid w:val="0094286B"/>
    <w:rsid w:val="00942E0C"/>
    <w:rsid w:val="00942E84"/>
    <w:rsid w:val="0094352B"/>
    <w:rsid w:val="009435E2"/>
    <w:rsid w:val="00943639"/>
    <w:rsid w:val="009437E8"/>
    <w:rsid w:val="009438B5"/>
    <w:rsid w:val="00943925"/>
    <w:rsid w:val="00943988"/>
    <w:rsid w:val="009439F6"/>
    <w:rsid w:val="00943A35"/>
    <w:rsid w:val="00943A8F"/>
    <w:rsid w:val="00943CB6"/>
    <w:rsid w:val="00943EDF"/>
    <w:rsid w:val="00944285"/>
    <w:rsid w:val="00944324"/>
    <w:rsid w:val="0094436F"/>
    <w:rsid w:val="00944B8B"/>
    <w:rsid w:val="00944BA9"/>
    <w:rsid w:val="00944C2C"/>
    <w:rsid w:val="00944E59"/>
    <w:rsid w:val="00944F2C"/>
    <w:rsid w:val="00944F49"/>
    <w:rsid w:val="009450C4"/>
    <w:rsid w:val="009450CF"/>
    <w:rsid w:val="009455B5"/>
    <w:rsid w:val="0094569D"/>
    <w:rsid w:val="00945FB6"/>
    <w:rsid w:val="00946410"/>
    <w:rsid w:val="00946523"/>
    <w:rsid w:val="0094659B"/>
    <w:rsid w:val="00946683"/>
    <w:rsid w:val="00946713"/>
    <w:rsid w:val="00946724"/>
    <w:rsid w:val="009467DF"/>
    <w:rsid w:val="00946B30"/>
    <w:rsid w:val="00946E5F"/>
    <w:rsid w:val="00946F63"/>
    <w:rsid w:val="00946FAB"/>
    <w:rsid w:val="00947498"/>
    <w:rsid w:val="00947AAA"/>
    <w:rsid w:val="00947BB6"/>
    <w:rsid w:val="009501DE"/>
    <w:rsid w:val="0095029F"/>
    <w:rsid w:val="009506C6"/>
    <w:rsid w:val="009508BF"/>
    <w:rsid w:val="00950B52"/>
    <w:rsid w:val="00950E92"/>
    <w:rsid w:val="00950F5F"/>
    <w:rsid w:val="00951002"/>
    <w:rsid w:val="009511B2"/>
    <w:rsid w:val="0095128C"/>
    <w:rsid w:val="009513E8"/>
    <w:rsid w:val="00951503"/>
    <w:rsid w:val="00951581"/>
    <w:rsid w:val="00951D8E"/>
    <w:rsid w:val="00951F82"/>
    <w:rsid w:val="00952277"/>
    <w:rsid w:val="00952308"/>
    <w:rsid w:val="0095261C"/>
    <w:rsid w:val="00952A33"/>
    <w:rsid w:val="00952AAC"/>
    <w:rsid w:val="00952AFC"/>
    <w:rsid w:val="00952D85"/>
    <w:rsid w:val="00952E5F"/>
    <w:rsid w:val="0095307F"/>
    <w:rsid w:val="009530A5"/>
    <w:rsid w:val="009530FD"/>
    <w:rsid w:val="00953134"/>
    <w:rsid w:val="0095345C"/>
    <w:rsid w:val="009535F4"/>
    <w:rsid w:val="0095375C"/>
    <w:rsid w:val="009537BA"/>
    <w:rsid w:val="0095387D"/>
    <w:rsid w:val="00953929"/>
    <w:rsid w:val="00953A11"/>
    <w:rsid w:val="00953AF6"/>
    <w:rsid w:val="00953B7E"/>
    <w:rsid w:val="00953C46"/>
    <w:rsid w:val="00953CE1"/>
    <w:rsid w:val="00953F56"/>
    <w:rsid w:val="009542AE"/>
    <w:rsid w:val="00954318"/>
    <w:rsid w:val="009546A7"/>
    <w:rsid w:val="00954A2C"/>
    <w:rsid w:val="00954CCC"/>
    <w:rsid w:val="00954D02"/>
    <w:rsid w:val="00954D0C"/>
    <w:rsid w:val="009551A8"/>
    <w:rsid w:val="009553FC"/>
    <w:rsid w:val="0095542C"/>
    <w:rsid w:val="00955478"/>
    <w:rsid w:val="009554E5"/>
    <w:rsid w:val="0095558A"/>
    <w:rsid w:val="0095565E"/>
    <w:rsid w:val="0095582C"/>
    <w:rsid w:val="009558E4"/>
    <w:rsid w:val="00955A73"/>
    <w:rsid w:val="00955E85"/>
    <w:rsid w:val="009561E4"/>
    <w:rsid w:val="00956809"/>
    <w:rsid w:val="00956B09"/>
    <w:rsid w:val="00956BAD"/>
    <w:rsid w:val="00956C96"/>
    <w:rsid w:val="00957175"/>
    <w:rsid w:val="009571BB"/>
    <w:rsid w:val="009571EA"/>
    <w:rsid w:val="009572C5"/>
    <w:rsid w:val="0095747A"/>
    <w:rsid w:val="00957481"/>
    <w:rsid w:val="0095748F"/>
    <w:rsid w:val="00957ABF"/>
    <w:rsid w:val="00957C12"/>
    <w:rsid w:val="00957E0A"/>
    <w:rsid w:val="0096002D"/>
    <w:rsid w:val="00960073"/>
    <w:rsid w:val="0096013B"/>
    <w:rsid w:val="00960248"/>
    <w:rsid w:val="009602B3"/>
    <w:rsid w:val="00960300"/>
    <w:rsid w:val="009603E5"/>
    <w:rsid w:val="0096048F"/>
    <w:rsid w:val="00960C29"/>
    <w:rsid w:val="00960CF8"/>
    <w:rsid w:val="00960E31"/>
    <w:rsid w:val="00960E93"/>
    <w:rsid w:val="009612FA"/>
    <w:rsid w:val="00961573"/>
    <w:rsid w:val="009616EE"/>
    <w:rsid w:val="0096170D"/>
    <w:rsid w:val="00961796"/>
    <w:rsid w:val="009618DC"/>
    <w:rsid w:val="00961964"/>
    <w:rsid w:val="00961CD3"/>
    <w:rsid w:val="00961D7D"/>
    <w:rsid w:val="00961F98"/>
    <w:rsid w:val="009620D8"/>
    <w:rsid w:val="0096212B"/>
    <w:rsid w:val="0096249C"/>
    <w:rsid w:val="0096264A"/>
    <w:rsid w:val="009628DF"/>
    <w:rsid w:val="009628F0"/>
    <w:rsid w:val="009629A5"/>
    <w:rsid w:val="00962E8C"/>
    <w:rsid w:val="00962F4B"/>
    <w:rsid w:val="0096327F"/>
    <w:rsid w:val="0096333C"/>
    <w:rsid w:val="00963361"/>
    <w:rsid w:val="0096351A"/>
    <w:rsid w:val="009635BF"/>
    <w:rsid w:val="009637BE"/>
    <w:rsid w:val="00963934"/>
    <w:rsid w:val="00963B5F"/>
    <w:rsid w:val="00963BAE"/>
    <w:rsid w:val="00963C07"/>
    <w:rsid w:val="00963C2A"/>
    <w:rsid w:val="00963CFF"/>
    <w:rsid w:val="00964367"/>
    <w:rsid w:val="0096443F"/>
    <w:rsid w:val="00964527"/>
    <w:rsid w:val="0096476C"/>
    <w:rsid w:val="00964834"/>
    <w:rsid w:val="00964891"/>
    <w:rsid w:val="00964B0E"/>
    <w:rsid w:val="00964B68"/>
    <w:rsid w:val="00964B9F"/>
    <w:rsid w:val="00964E4C"/>
    <w:rsid w:val="00964FEF"/>
    <w:rsid w:val="00965032"/>
    <w:rsid w:val="00965076"/>
    <w:rsid w:val="009655CB"/>
    <w:rsid w:val="009656DC"/>
    <w:rsid w:val="00965765"/>
    <w:rsid w:val="0096585D"/>
    <w:rsid w:val="00965865"/>
    <w:rsid w:val="009658F8"/>
    <w:rsid w:val="00965A97"/>
    <w:rsid w:val="00965D17"/>
    <w:rsid w:val="00965E87"/>
    <w:rsid w:val="00965FF4"/>
    <w:rsid w:val="00966024"/>
    <w:rsid w:val="00966139"/>
    <w:rsid w:val="009661FC"/>
    <w:rsid w:val="00966215"/>
    <w:rsid w:val="00966468"/>
    <w:rsid w:val="009667B7"/>
    <w:rsid w:val="0096680B"/>
    <w:rsid w:val="00966A7D"/>
    <w:rsid w:val="00966C1D"/>
    <w:rsid w:val="00966EEB"/>
    <w:rsid w:val="009672A4"/>
    <w:rsid w:val="009672F1"/>
    <w:rsid w:val="0096741C"/>
    <w:rsid w:val="00967435"/>
    <w:rsid w:val="0096760C"/>
    <w:rsid w:val="00967A97"/>
    <w:rsid w:val="00967C59"/>
    <w:rsid w:val="00967CB1"/>
    <w:rsid w:val="00967F4C"/>
    <w:rsid w:val="009702A8"/>
    <w:rsid w:val="009705BE"/>
    <w:rsid w:val="009706BE"/>
    <w:rsid w:val="00970722"/>
    <w:rsid w:val="0097090F"/>
    <w:rsid w:val="00970B99"/>
    <w:rsid w:val="00970BAD"/>
    <w:rsid w:val="00970C9F"/>
    <w:rsid w:val="00970DF5"/>
    <w:rsid w:val="00970DF7"/>
    <w:rsid w:val="00970F4C"/>
    <w:rsid w:val="0097117D"/>
    <w:rsid w:val="009711AC"/>
    <w:rsid w:val="009711D3"/>
    <w:rsid w:val="0097124B"/>
    <w:rsid w:val="0097126E"/>
    <w:rsid w:val="009717E2"/>
    <w:rsid w:val="0097197E"/>
    <w:rsid w:val="00971983"/>
    <w:rsid w:val="00971C57"/>
    <w:rsid w:val="00971D25"/>
    <w:rsid w:val="00971F8C"/>
    <w:rsid w:val="009722B5"/>
    <w:rsid w:val="00972408"/>
    <w:rsid w:val="0097242C"/>
    <w:rsid w:val="009724C1"/>
    <w:rsid w:val="00972606"/>
    <w:rsid w:val="009729C4"/>
    <w:rsid w:val="00972A7F"/>
    <w:rsid w:val="00972E56"/>
    <w:rsid w:val="00972F53"/>
    <w:rsid w:val="00972F59"/>
    <w:rsid w:val="00973021"/>
    <w:rsid w:val="009730A8"/>
    <w:rsid w:val="009731D5"/>
    <w:rsid w:val="00973221"/>
    <w:rsid w:val="009733C6"/>
    <w:rsid w:val="00973507"/>
    <w:rsid w:val="00973540"/>
    <w:rsid w:val="00973637"/>
    <w:rsid w:val="0097366C"/>
    <w:rsid w:val="00973B00"/>
    <w:rsid w:val="00973B7B"/>
    <w:rsid w:val="00973B96"/>
    <w:rsid w:val="00973C03"/>
    <w:rsid w:val="00973C60"/>
    <w:rsid w:val="00973D06"/>
    <w:rsid w:val="00973E14"/>
    <w:rsid w:val="00973E78"/>
    <w:rsid w:val="009740E2"/>
    <w:rsid w:val="009741F5"/>
    <w:rsid w:val="009743E9"/>
    <w:rsid w:val="009744C9"/>
    <w:rsid w:val="00974634"/>
    <w:rsid w:val="00974716"/>
    <w:rsid w:val="009747E1"/>
    <w:rsid w:val="00974D60"/>
    <w:rsid w:val="00974F16"/>
    <w:rsid w:val="00974FD2"/>
    <w:rsid w:val="009750C6"/>
    <w:rsid w:val="009752AA"/>
    <w:rsid w:val="009752B6"/>
    <w:rsid w:val="0097543E"/>
    <w:rsid w:val="0097545B"/>
    <w:rsid w:val="00975567"/>
    <w:rsid w:val="00975812"/>
    <w:rsid w:val="00975891"/>
    <w:rsid w:val="00975924"/>
    <w:rsid w:val="00975ACD"/>
    <w:rsid w:val="00975B20"/>
    <w:rsid w:val="00975E94"/>
    <w:rsid w:val="00975EB3"/>
    <w:rsid w:val="00975ECC"/>
    <w:rsid w:val="00975F0E"/>
    <w:rsid w:val="00975F47"/>
    <w:rsid w:val="00975F6D"/>
    <w:rsid w:val="00975FE8"/>
    <w:rsid w:val="009762EC"/>
    <w:rsid w:val="00976379"/>
    <w:rsid w:val="00976466"/>
    <w:rsid w:val="00976597"/>
    <w:rsid w:val="00976763"/>
    <w:rsid w:val="00976849"/>
    <w:rsid w:val="00976C03"/>
    <w:rsid w:val="00976D13"/>
    <w:rsid w:val="00976DF4"/>
    <w:rsid w:val="00976E68"/>
    <w:rsid w:val="00977175"/>
    <w:rsid w:val="00977518"/>
    <w:rsid w:val="00977745"/>
    <w:rsid w:val="009778D9"/>
    <w:rsid w:val="00977BA0"/>
    <w:rsid w:val="00977EE0"/>
    <w:rsid w:val="00977F36"/>
    <w:rsid w:val="0098007B"/>
    <w:rsid w:val="00980583"/>
    <w:rsid w:val="009807F9"/>
    <w:rsid w:val="00980A71"/>
    <w:rsid w:val="00980CE3"/>
    <w:rsid w:val="00980D87"/>
    <w:rsid w:val="00980FAB"/>
    <w:rsid w:val="00981091"/>
    <w:rsid w:val="009811B1"/>
    <w:rsid w:val="009812EA"/>
    <w:rsid w:val="00981510"/>
    <w:rsid w:val="009815AC"/>
    <w:rsid w:val="0098162B"/>
    <w:rsid w:val="00981686"/>
    <w:rsid w:val="009816E3"/>
    <w:rsid w:val="00981797"/>
    <w:rsid w:val="009817D1"/>
    <w:rsid w:val="009818DE"/>
    <w:rsid w:val="00981A0A"/>
    <w:rsid w:val="00981BD4"/>
    <w:rsid w:val="00981F41"/>
    <w:rsid w:val="00981F44"/>
    <w:rsid w:val="0098216F"/>
    <w:rsid w:val="009823B3"/>
    <w:rsid w:val="00982508"/>
    <w:rsid w:val="009826A5"/>
    <w:rsid w:val="00982864"/>
    <w:rsid w:val="0098296B"/>
    <w:rsid w:val="00982A81"/>
    <w:rsid w:val="00982BAB"/>
    <w:rsid w:val="0098307D"/>
    <w:rsid w:val="00983100"/>
    <w:rsid w:val="00983217"/>
    <w:rsid w:val="0098321A"/>
    <w:rsid w:val="0098358C"/>
    <w:rsid w:val="009835B7"/>
    <w:rsid w:val="00983A2A"/>
    <w:rsid w:val="00983A69"/>
    <w:rsid w:val="00983B18"/>
    <w:rsid w:val="00983DA3"/>
    <w:rsid w:val="009844E1"/>
    <w:rsid w:val="00984549"/>
    <w:rsid w:val="00984E6E"/>
    <w:rsid w:val="00985474"/>
    <w:rsid w:val="009855EC"/>
    <w:rsid w:val="009856FC"/>
    <w:rsid w:val="00985A4F"/>
    <w:rsid w:val="00985E95"/>
    <w:rsid w:val="00985F24"/>
    <w:rsid w:val="00986003"/>
    <w:rsid w:val="009862E8"/>
    <w:rsid w:val="009863AE"/>
    <w:rsid w:val="009865F0"/>
    <w:rsid w:val="0098660E"/>
    <w:rsid w:val="00986709"/>
    <w:rsid w:val="0098678B"/>
    <w:rsid w:val="00986850"/>
    <w:rsid w:val="00986A4A"/>
    <w:rsid w:val="00986D31"/>
    <w:rsid w:val="00986F83"/>
    <w:rsid w:val="00986FEB"/>
    <w:rsid w:val="00987047"/>
    <w:rsid w:val="0098711B"/>
    <w:rsid w:val="00987202"/>
    <w:rsid w:val="0098731F"/>
    <w:rsid w:val="00987365"/>
    <w:rsid w:val="009875A8"/>
    <w:rsid w:val="009875AA"/>
    <w:rsid w:val="009875CE"/>
    <w:rsid w:val="009877B4"/>
    <w:rsid w:val="009877BB"/>
    <w:rsid w:val="00987A18"/>
    <w:rsid w:val="00987B70"/>
    <w:rsid w:val="00987BA0"/>
    <w:rsid w:val="00987DF0"/>
    <w:rsid w:val="0099009E"/>
    <w:rsid w:val="009901A1"/>
    <w:rsid w:val="00990357"/>
    <w:rsid w:val="009905C8"/>
    <w:rsid w:val="009905D0"/>
    <w:rsid w:val="00990AE7"/>
    <w:rsid w:val="00991364"/>
    <w:rsid w:val="009913E7"/>
    <w:rsid w:val="00991417"/>
    <w:rsid w:val="00991431"/>
    <w:rsid w:val="009919EE"/>
    <w:rsid w:val="00991A54"/>
    <w:rsid w:val="00991B19"/>
    <w:rsid w:val="00991CD9"/>
    <w:rsid w:val="00991D71"/>
    <w:rsid w:val="00992312"/>
    <w:rsid w:val="0099255E"/>
    <w:rsid w:val="0099267D"/>
    <w:rsid w:val="009927DF"/>
    <w:rsid w:val="009929A8"/>
    <w:rsid w:val="009929DA"/>
    <w:rsid w:val="00992AE0"/>
    <w:rsid w:val="00992B9F"/>
    <w:rsid w:val="00992DDC"/>
    <w:rsid w:val="00992E41"/>
    <w:rsid w:val="0099300D"/>
    <w:rsid w:val="0099302E"/>
    <w:rsid w:val="00993169"/>
    <w:rsid w:val="0099317B"/>
    <w:rsid w:val="00993448"/>
    <w:rsid w:val="009934F2"/>
    <w:rsid w:val="00993753"/>
    <w:rsid w:val="00993847"/>
    <w:rsid w:val="00993907"/>
    <w:rsid w:val="00993DE4"/>
    <w:rsid w:val="00993F22"/>
    <w:rsid w:val="0099411E"/>
    <w:rsid w:val="009942FF"/>
    <w:rsid w:val="00994348"/>
    <w:rsid w:val="00994409"/>
    <w:rsid w:val="00994461"/>
    <w:rsid w:val="00994527"/>
    <w:rsid w:val="0099453C"/>
    <w:rsid w:val="0099459D"/>
    <w:rsid w:val="009945BB"/>
    <w:rsid w:val="0099475A"/>
    <w:rsid w:val="009949EF"/>
    <w:rsid w:val="00994AD3"/>
    <w:rsid w:val="00994B6E"/>
    <w:rsid w:val="00994CAD"/>
    <w:rsid w:val="00995177"/>
    <w:rsid w:val="009952D7"/>
    <w:rsid w:val="00995467"/>
    <w:rsid w:val="00995475"/>
    <w:rsid w:val="0099556B"/>
    <w:rsid w:val="009959E6"/>
    <w:rsid w:val="00995A01"/>
    <w:rsid w:val="00995A7E"/>
    <w:rsid w:val="00995B85"/>
    <w:rsid w:val="00995C39"/>
    <w:rsid w:val="00995D4D"/>
    <w:rsid w:val="00995D8C"/>
    <w:rsid w:val="00995F4D"/>
    <w:rsid w:val="009960A5"/>
    <w:rsid w:val="00996576"/>
    <w:rsid w:val="0099677C"/>
    <w:rsid w:val="00996890"/>
    <w:rsid w:val="0099690E"/>
    <w:rsid w:val="00996A15"/>
    <w:rsid w:val="00996A91"/>
    <w:rsid w:val="00996B50"/>
    <w:rsid w:val="00996CF4"/>
    <w:rsid w:val="00996D60"/>
    <w:rsid w:val="00996EFD"/>
    <w:rsid w:val="00996F0F"/>
    <w:rsid w:val="0099733B"/>
    <w:rsid w:val="00997345"/>
    <w:rsid w:val="0099740F"/>
    <w:rsid w:val="0099741C"/>
    <w:rsid w:val="009977B2"/>
    <w:rsid w:val="00997828"/>
    <w:rsid w:val="00997A8D"/>
    <w:rsid w:val="00997B59"/>
    <w:rsid w:val="00997DE6"/>
    <w:rsid w:val="009A004D"/>
    <w:rsid w:val="009A0404"/>
    <w:rsid w:val="009A0771"/>
    <w:rsid w:val="009A0775"/>
    <w:rsid w:val="009A07D0"/>
    <w:rsid w:val="009A0ABC"/>
    <w:rsid w:val="009A0AF2"/>
    <w:rsid w:val="009A0C05"/>
    <w:rsid w:val="009A0ECD"/>
    <w:rsid w:val="009A0F2C"/>
    <w:rsid w:val="009A0FCA"/>
    <w:rsid w:val="009A1064"/>
    <w:rsid w:val="009A1199"/>
    <w:rsid w:val="009A13FA"/>
    <w:rsid w:val="009A16A3"/>
    <w:rsid w:val="009A17A9"/>
    <w:rsid w:val="009A1882"/>
    <w:rsid w:val="009A1A1E"/>
    <w:rsid w:val="009A1A3B"/>
    <w:rsid w:val="009A1AA2"/>
    <w:rsid w:val="009A1B36"/>
    <w:rsid w:val="009A1D85"/>
    <w:rsid w:val="009A1FE0"/>
    <w:rsid w:val="009A216E"/>
    <w:rsid w:val="009A2542"/>
    <w:rsid w:val="009A2547"/>
    <w:rsid w:val="009A2828"/>
    <w:rsid w:val="009A2C53"/>
    <w:rsid w:val="009A2CA3"/>
    <w:rsid w:val="009A2D27"/>
    <w:rsid w:val="009A2EEA"/>
    <w:rsid w:val="009A2FD2"/>
    <w:rsid w:val="009A3096"/>
    <w:rsid w:val="009A3584"/>
    <w:rsid w:val="009A380A"/>
    <w:rsid w:val="009A39A6"/>
    <w:rsid w:val="009A3CAA"/>
    <w:rsid w:val="009A3CBA"/>
    <w:rsid w:val="009A3E93"/>
    <w:rsid w:val="009A4244"/>
    <w:rsid w:val="009A44A6"/>
    <w:rsid w:val="009A46D0"/>
    <w:rsid w:val="009A4925"/>
    <w:rsid w:val="009A4987"/>
    <w:rsid w:val="009A499E"/>
    <w:rsid w:val="009A49FE"/>
    <w:rsid w:val="009A4A81"/>
    <w:rsid w:val="009A4B58"/>
    <w:rsid w:val="009A4C2F"/>
    <w:rsid w:val="009A4C32"/>
    <w:rsid w:val="009A4CCD"/>
    <w:rsid w:val="009A4D75"/>
    <w:rsid w:val="009A50B2"/>
    <w:rsid w:val="009A50C7"/>
    <w:rsid w:val="009A51A8"/>
    <w:rsid w:val="009A54E4"/>
    <w:rsid w:val="009A58D1"/>
    <w:rsid w:val="009A58EE"/>
    <w:rsid w:val="009A59AA"/>
    <w:rsid w:val="009A5A9C"/>
    <w:rsid w:val="009A5AF4"/>
    <w:rsid w:val="009A5CDB"/>
    <w:rsid w:val="009A5D96"/>
    <w:rsid w:val="009A5E06"/>
    <w:rsid w:val="009A5E9C"/>
    <w:rsid w:val="009A608A"/>
    <w:rsid w:val="009A61BF"/>
    <w:rsid w:val="009A62AB"/>
    <w:rsid w:val="009A62BA"/>
    <w:rsid w:val="009A657E"/>
    <w:rsid w:val="009A65E2"/>
    <w:rsid w:val="009A6694"/>
    <w:rsid w:val="009A6695"/>
    <w:rsid w:val="009A6A07"/>
    <w:rsid w:val="009A6D99"/>
    <w:rsid w:val="009A6DAC"/>
    <w:rsid w:val="009A7424"/>
    <w:rsid w:val="009A7641"/>
    <w:rsid w:val="009A76DD"/>
    <w:rsid w:val="009A7AD1"/>
    <w:rsid w:val="009A7E54"/>
    <w:rsid w:val="009A7F9B"/>
    <w:rsid w:val="009A7FFB"/>
    <w:rsid w:val="009B02A4"/>
    <w:rsid w:val="009B05A4"/>
    <w:rsid w:val="009B073F"/>
    <w:rsid w:val="009B09DD"/>
    <w:rsid w:val="009B09E8"/>
    <w:rsid w:val="009B0B57"/>
    <w:rsid w:val="009B0D1A"/>
    <w:rsid w:val="009B1112"/>
    <w:rsid w:val="009B1145"/>
    <w:rsid w:val="009B12F4"/>
    <w:rsid w:val="009B1395"/>
    <w:rsid w:val="009B146F"/>
    <w:rsid w:val="009B1605"/>
    <w:rsid w:val="009B167A"/>
    <w:rsid w:val="009B1862"/>
    <w:rsid w:val="009B18E6"/>
    <w:rsid w:val="009B18FE"/>
    <w:rsid w:val="009B1A43"/>
    <w:rsid w:val="009B1F2B"/>
    <w:rsid w:val="009B2204"/>
    <w:rsid w:val="009B2264"/>
    <w:rsid w:val="009B22C5"/>
    <w:rsid w:val="009B23C6"/>
    <w:rsid w:val="009B2873"/>
    <w:rsid w:val="009B2CF0"/>
    <w:rsid w:val="009B2E31"/>
    <w:rsid w:val="009B3648"/>
    <w:rsid w:val="009B387E"/>
    <w:rsid w:val="009B3C4A"/>
    <w:rsid w:val="009B3E27"/>
    <w:rsid w:val="009B3FAB"/>
    <w:rsid w:val="009B408F"/>
    <w:rsid w:val="009B458C"/>
    <w:rsid w:val="009B4660"/>
    <w:rsid w:val="009B46CC"/>
    <w:rsid w:val="009B4781"/>
    <w:rsid w:val="009B4952"/>
    <w:rsid w:val="009B49F2"/>
    <w:rsid w:val="009B4AC5"/>
    <w:rsid w:val="009B4ACB"/>
    <w:rsid w:val="009B4BCB"/>
    <w:rsid w:val="009B4D88"/>
    <w:rsid w:val="009B4DBC"/>
    <w:rsid w:val="009B4EC8"/>
    <w:rsid w:val="009B5007"/>
    <w:rsid w:val="009B51C3"/>
    <w:rsid w:val="009B531C"/>
    <w:rsid w:val="009B5793"/>
    <w:rsid w:val="009B5987"/>
    <w:rsid w:val="009B598E"/>
    <w:rsid w:val="009B5D6A"/>
    <w:rsid w:val="009B5D9C"/>
    <w:rsid w:val="009B5DBE"/>
    <w:rsid w:val="009B601B"/>
    <w:rsid w:val="009B61BC"/>
    <w:rsid w:val="009B6232"/>
    <w:rsid w:val="009B628C"/>
    <w:rsid w:val="009B6723"/>
    <w:rsid w:val="009B681C"/>
    <w:rsid w:val="009B69FD"/>
    <w:rsid w:val="009B6D33"/>
    <w:rsid w:val="009B6DF5"/>
    <w:rsid w:val="009B6DF7"/>
    <w:rsid w:val="009B6E98"/>
    <w:rsid w:val="009B700D"/>
    <w:rsid w:val="009B762B"/>
    <w:rsid w:val="009B78EE"/>
    <w:rsid w:val="009B7CFD"/>
    <w:rsid w:val="009C00AB"/>
    <w:rsid w:val="009C04B9"/>
    <w:rsid w:val="009C06F1"/>
    <w:rsid w:val="009C098F"/>
    <w:rsid w:val="009C0A44"/>
    <w:rsid w:val="009C0D5E"/>
    <w:rsid w:val="009C0DF4"/>
    <w:rsid w:val="009C0F06"/>
    <w:rsid w:val="009C0F31"/>
    <w:rsid w:val="009C12E5"/>
    <w:rsid w:val="009C13BD"/>
    <w:rsid w:val="009C145B"/>
    <w:rsid w:val="009C1C54"/>
    <w:rsid w:val="009C1CF0"/>
    <w:rsid w:val="009C219D"/>
    <w:rsid w:val="009C224D"/>
    <w:rsid w:val="009C22D3"/>
    <w:rsid w:val="009C236E"/>
    <w:rsid w:val="009C2383"/>
    <w:rsid w:val="009C2877"/>
    <w:rsid w:val="009C30C6"/>
    <w:rsid w:val="009C3187"/>
    <w:rsid w:val="009C32C5"/>
    <w:rsid w:val="009C3421"/>
    <w:rsid w:val="009C352D"/>
    <w:rsid w:val="009C360F"/>
    <w:rsid w:val="009C391B"/>
    <w:rsid w:val="009C3972"/>
    <w:rsid w:val="009C3BE5"/>
    <w:rsid w:val="009C3E7C"/>
    <w:rsid w:val="009C3EB2"/>
    <w:rsid w:val="009C41F2"/>
    <w:rsid w:val="009C4667"/>
    <w:rsid w:val="009C472A"/>
    <w:rsid w:val="009C4784"/>
    <w:rsid w:val="009C4980"/>
    <w:rsid w:val="009C49CF"/>
    <w:rsid w:val="009C4AA6"/>
    <w:rsid w:val="009C5544"/>
    <w:rsid w:val="009C5714"/>
    <w:rsid w:val="009C5912"/>
    <w:rsid w:val="009C5B12"/>
    <w:rsid w:val="009C5C33"/>
    <w:rsid w:val="009C5D3F"/>
    <w:rsid w:val="009C5FB9"/>
    <w:rsid w:val="009C6131"/>
    <w:rsid w:val="009C6200"/>
    <w:rsid w:val="009C652B"/>
    <w:rsid w:val="009C6958"/>
    <w:rsid w:val="009C6AF6"/>
    <w:rsid w:val="009C6BFD"/>
    <w:rsid w:val="009C6E1A"/>
    <w:rsid w:val="009C7215"/>
    <w:rsid w:val="009C76C4"/>
    <w:rsid w:val="009C77F2"/>
    <w:rsid w:val="009C7801"/>
    <w:rsid w:val="009C7ACB"/>
    <w:rsid w:val="009C7B62"/>
    <w:rsid w:val="009C7C45"/>
    <w:rsid w:val="009C7FC4"/>
    <w:rsid w:val="009D00F6"/>
    <w:rsid w:val="009D014C"/>
    <w:rsid w:val="009D0431"/>
    <w:rsid w:val="009D04DE"/>
    <w:rsid w:val="009D0721"/>
    <w:rsid w:val="009D0723"/>
    <w:rsid w:val="009D073F"/>
    <w:rsid w:val="009D0826"/>
    <w:rsid w:val="009D08D2"/>
    <w:rsid w:val="009D09BB"/>
    <w:rsid w:val="009D0AB6"/>
    <w:rsid w:val="009D0B6A"/>
    <w:rsid w:val="009D0C52"/>
    <w:rsid w:val="009D1015"/>
    <w:rsid w:val="009D1270"/>
    <w:rsid w:val="009D13A4"/>
    <w:rsid w:val="009D13C9"/>
    <w:rsid w:val="009D156F"/>
    <w:rsid w:val="009D159D"/>
    <w:rsid w:val="009D16E3"/>
    <w:rsid w:val="009D1A09"/>
    <w:rsid w:val="009D1B0F"/>
    <w:rsid w:val="009D1C26"/>
    <w:rsid w:val="009D22CD"/>
    <w:rsid w:val="009D22E2"/>
    <w:rsid w:val="009D23B8"/>
    <w:rsid w:val="009D2540"/>
    <w:rsid w:val="009D262F"/>
    <w:rsid w:val="009D2704"/>
    <w:rsid w:val="009D275B"/>
    <w:rsid w:val="009D2985"/>
    <w:rsid w:val="009D2E05"/>
    <w:rsid w:val="009D2F96"/>
    <w:rsid w:val="009D2FDD"/>
    <w:rsid w:val="009D311E"/>
    <w:rsid w:val="009D320D"/>
    <w:rsid w:val="009D32D9"/>
    <w:rsid w:val="009D330D"/>
    <w:rsid w:val="009D33A5"/>
    <w:rsid w:val="009D33E1"/>
    <w:rsid w:val="009D354F"/>
    <w:rsid w:val="009D367B"/>
    <w:rsid w:val="009D3946"/>
    <w:rsid w:val="009D3A85"/>
    <w:rsid w:val="009D3D15"/>
    <w:rsid w:val="009D3DDD"/>
    <w:rsid w:val="009D3E0B"/>
    <w:rsid w:val="009D3E61"/>
    <w:rsid w:val="009D3E96"/>
    <w:rsid w:val="009D407D"/>
    <w:rsid w:val="009D40D1"/>
    <w:rsid w:val="009D41D0"/>
    <w:rsid w:val="009D4470"/>
    <w:rsid w:val="009D4A92"/>
    <w:rsid w:val="009D4BA1"/>
    <w:rsid w:val="009D4E20"/>
    <w:rsid w:val="009D4F5F"/>
    <w:rsid w:val="009D521F"/>
    <w:rsid w:val="009D5364"/>
    <w:rsid w:val="009D53C6"/>
    <w:rsid w:val="009D54D0"/>
    <w:rsid w:val="009D590F"/>
    <w:rsid w:val="009D5A96"/>
    <w:rsid w:val="009D5AE4"/>
    <w:rsid w:val="009D667D"/>
    <w:rsid w:val="009D66CA"/>
    <w:rsid w:val="009D673D"/>
    <w:rsid w:val="009D67E4"/>
    <w:rsid w:val="009D67F3"/>
    <w:rsid w:val="009D6A73"/>
    <w:rsid w:val="009D6E3B"/>
    <w:rsid w:val="009D6E3C"/>
    <w:rsid w:val="009D6F88"/>
    <w:rsid w:val="009D7005"/>
    <w:rsid w:val="009D7224"/>
    <w:rsid w:val="009D72A3"/>
    <w:rsid w:val="009D7594"/>
    <w:rsid w:val="009D781B"/>
    <w:rsid w:val="009D7A48"/>
    <w:rsid w:val="009D7B05"/>
    <w:rsid w:val="009D7BCE"/>
    <w:rsid w:val="009D7FC8"/>
    <w:rsid w:val="009E0241"/>
    <w:rsid w:val="009E046E"/>
    <w:rsid w:val="009E070E"/>
    <w:rsid w:val="009E0D30"/>
    <w:rsid w:val="009E113A"/>
    <w:rsid w:val="009E1262"/>
    <w:rsid w:val="009E1428"/>
    <w:rsid w:val="009E1E2C"/>
    <w:rsid w:val="009E1EEF"/>
    <w:rsid w:val="009E1F10"/>
    <w:rsid w:val="009E1FA8"/>
    <w:rsid w:val="009E2326"/>
    <w:rsid w:val="009E26C4"/>
    <w:rsid w:val="009E2837"/>
    <w:rsid w:val="009E2C24"/>
    <w:rsid w:val="009E38EF"/>
    <w:rsid w:val="009E3D5E"/>
    <w:rsid w:val="009E3E76"/>
    <w:rsid w:val="009E3FF0"/>
    <w:rsid w:val="009E4380"/>
    <w:rsid w:val="009E4CB2"/>
    <w:rsid w:val="009E4D4C"/>
    <w:rsid w:val="009E4E58"/>
    <w:rsid w:val="009E4FA9"/>
    <w:rsid w:val="009E4FE8"/>
    <w:rsid w:val="009E5039"/>
    <w:rsid w:val="009E50DA"/>
    <w:rsid w:val="009E51D3"/>
    <w:rsid w:val="009E5448"/>
    <w:rsid w:val="009E54E6"/>
    <w:rsid w:val="009E55E9"/>
    <w:rsid w:val="009E5673"/>
    <w:rsid w:val="009E5686"/>
    <w:rsid w:val="009E56E8"/>
    <w:rsid w:val="009E5727"/>
    <w:rsid w:val="009E577E"/>
    <w:rsid w:val="009E5849"/>
    <w:rsid w:val="009E58AF"/>
    <w:rsid w:val="009E5931"/>
    <w:rsid w:val="009E5B57"/>
    <w:rsid w:val="009E5CBC"/>
    <w:rsid w:val="009E5E9A"/>
    <w:rsid w:val="009E5F9A"/>
    <w:rsid w:val="009E622A"/>
    <w:rsid w:val="009E6325"/>
    <w:rsid w:val="009E6383"/>
    <w:rsid w:val="009E647D"/>
    <w:rsid w:val="009E689F"/>
    <w:rsid w:val="009E696B"/>
    <w:rsid w:val="009E6AD4"/>
    <w:rsid w:val="009E6CC9"/>
    <w:rsid w:val="009E6D60"/>
    <w:rsid w:val="009E6E3E"/>
    <w:rsid w:val="009E6EFA"/>
    <w:rsid w:val="009E7305"/>
    <w:rsid w:val="009E774A"/>
    <w:rsid w:val="009E781E"/>
    <w:rsid w:val="009E7979"/>
    <w:rsid w:val="009E7A44"/>
    <w:rsid w:val="009E7B40"/>
    <w:rsid w:val="009E7EEC"/>
    <w:rsid w:val="009F002F"/>
    <w:rsid w:val="009F00F8"/>
    <w:rsid w:val="009F0108"/>
    <w:rsid w:val="009F0377"/>
    <w:rsid w:val="009F066D"/>
    <w:rsid w:val="009F0D0F"/>
    <w:rsid w:val="009F0D23"/>
    <w:rsid w:val="009F0DA8"/>
    <w:rsid w:val="009F0EDC"/>
    <w:rsid w:val="009F0F24"/>
    <w:rsid w:val="009F0FDA"/>
    <w:rsid w:val="009F126B"/>
    <w:rsid w:val="009F136D"/>
    <w:rsid w:val="009F1A5C"/>
    <w:rsid w:val="009F1C0A"/>
    <w:rsid w:val="009F24CC"/>
    <w:rsid w:val="009F24F7"/>
    <w:rsid w:val="009F27B8"/>
    <w:rsid w:val="009F2823"/>
    <w:rsid w:val="009F28C9"/>
    <w:rsid w:val="009F29DE"/>
    <w:rsid w:val="009F2B44"/>
    <w:rsid w:val="009F2BA3"/>
    <w:rsid w:val="009F2FC7"/>
    <w:rsid w:val="009F3120"/>
    <w:rsid w:val="009F3124"/>
    <w:rsid w:val="009F3228"/>
    <w:rsid w:val="009F34C8"/>
    <w:rsid w:val="009F360B"/>
    <w:rsid w:val="009F3B6A"/>
    <w:rsid w:val="009F4126"/>
    <w:rsid w:val="009F4279"/>
    <w:rsid w:val="009F4B70"/>
    <w:rsid w:val="009F4B72"/>
    <w:rsid w:val="009F4C9B"/>
    <w:rsid w:val="009F4D95"/>
    <w:rsid w:val="009F5256"/>
    <w:rsid w:val="009F53BF"/>
    <w:rsid w:val="009F5859"/>
    <w:rsid w:val="009F5BBA"/>
    <w:rsid w:val="009F5EDD"/>
    <w:rsid w:val="009F5F04"/>
    <w:rsid w:val="009F5F5B"/>
    <w:rsid w:val="009F5F67"/>
    <w:rsid w:val="009F60C6"/>
    <w:rsid w:val="009F618C"/>
    <w:rsid w:val="009F62C1"/>
    <w:rsid w:val="009F6432"/>
    <w:rsid w:val="009F685B"/>
    <w:rsid w:val="009F692E"/>
    <w:rsid w:val="009F6AF4"/>
    <w:rsid w:val="009F6B09"/>
    <w:rsid w:val="009F6C76"/>
    <w:rsid w:val="009F6CE7"/>
    <w:rsid w:val="009F6D66"/>
    <w:rsid w:val="009F6E5B"/>
    <w:rsid w:val="009F6F2F"/>
    <w:rsid w:val="009F704D"/>
    <w:rsid w:val="009F7084"/>
    <w:rsid w:val="009F7201"/>
    <w:rsid w:val="009F73E8"/>
    <w:rsid w:val="009F7701"/>
    <w:rsid w:val="009F79B9"/>
    <w:rsid w:val="009F79EE"/>
    <w:rsid w:val="009F7A28"/>
    <w:rsid w:val="009F7C2D"/>
    <w:rsid w:val="009F7D46"/>
    <w:rsid w:val="009F7D61"/>
    <w:rsid w:val="009F7D8A"/>
    <w:rsid w:val="009F7F98"/>
    <w:rsid w:val="00A0000F"/>
    <w:rsid w:val="00A001FD"/>
    <w:rsid w:val="00A007E9"/>
    <w:rsid w:val="00A008C4"/>
    <w:rsid w:val="00A009D3"/>
    <w:rsid w:val="00A00DB6"/>
    <w:rsid w:val="00A012A5"/>
    <w:rsid w:val="00A0148D"/>
    <w:rsid w:val="00A014B5"/>
    <w:rsid w:val="00A01507"/>
    <w:rsid w:val="00A01681"/>
    <w:rsid w:val="00A01BE3"/>
    <w:rsid w:val="00A01BFC"/>
    <w:rsid w:val="00A01C71"/>
    <w:rsid w:val="00A01CFE"/>
    <w:rsid w:val="00A01D48"/>
    <w:rsid w:val="00A0209D"/>
    <w:rsid w:val="00A020B9"/>
    <w:rsid w:val="00A020D6"/>
    <w:rsid w:val="00A02575"/>
    <w:rsid w:val="00A025A9"/>
    <w:rsid w:val="00A02B3D"/>
    <w:rsid w:val="00A02CC9"/>
    <w:rsid w:val="00A02F83"/>
    <w:rsid w:val="00A0324C"/>
    <w:rsid w:val="00A03402"/>
    <w:rsid w:val="00A03406"/>
    <w:rsid w:val="00A03683"/>
    <w:rsid w:val="00A03694"/>
    <w:rsid w:val="00A03771"/>
    <w:rsid w:val="00A0393B"/>
    <w:rsid w:val="00A03B69"/>
    <w:rsid w:val="00A03E13"/>
    <w:rsid w:val="00A03E68"/>
    <w:rsid w:val="00A04097"/>
    <w:rsid w:val="00A0434F"/>
    <w:rsid w:val="00A04543"/>
    <w:rsid w:val="00A04556"/>
    <w:rsid w:val="00A0466E"/>
    <w:rsid w:val="00A049BE"/>
    <w:rsid w:val="00A04B6D"/>
    <w:rsid w:val="00A050C8"/>
    <w:rsid w:val="00A0510B"/>
    <w:rsid w:val="00A05143"/>
    <w:rsid w:val="00A058AD"/>
    <w:rsid w:val="00A05B45"/>
    <w:rsid w:val="00A05C0C"/>
    <w:rsid w:val="00A05E54"/>
    <w:rsid w:val="00A05F66"/>
    <w:rsid w:val="00A061D8"/>
    <w:rsid w:val="00A0625D"/>
    <w:rsid w:val="00A06333"/>
    <w:rsid w:val="00A064DD"/>
    <w:rsid w:val="00A06BFA"/>
    <w:rsid w:val="00A06C04"/>
    <w:rsid w:val="00A06C6E"/>
    <w:rsid w:val="00A06FC0"/>
    <w:rsid w:val="00A06FF2"/>
    <w:rsid w:val="00A0723B"/>
    <w:rsid w:val="00A0728E"/>
    <w:rsid w:val="00A07431"/>
    <w:rsid w:val="00A075D1"/>
    <w:rsid w:val="00A07641"/>
    <w:rsid w:val="00A076F5"/>
    <w:rsid w:val="00A07819"/>
    <w:rsid w:val="00A07835"/>
    <w:rsid w:val="00A079C3"/>
    <w:rsid w:val="00A07B06"/>
    <w:rsid w:val="00A07BFB"/>
    <w:rsid w:val="00A07C49"/>
    <w:rsid w:val="00A07D57"/>
    <w:rsid w:val="00A1001F"/>
    <w:rsid w:val="00A1010B"/>
    <w:rsid w:val="00A1022B"/>
    <w:rsid w:val="00A102E3"/>
    <w:rsid w:val="00A103BE"/>
    <w:rsid w:val="00A10444"/>
    <w:rsid w:val="00A10684"/>
    <w:rsid w:val="00A10859"/>
    <w:rsid w:val="00A108BF"/>
    <w:rsid w:val="00A108ED"/>
    <w:rsid w:val="00A109FF"/>
    <w:rsid w:val="00A10B30"/>
    <w:rsid w:val="00A10B69"/>
    <w:rsid w:val="00A10C83"/>
    <w:rsid w:val="00A11047"/>
    <w:rsid w:val="00A110B8"/>
    <w:rsid w:val="00A11171"/>
    <w:rsid w:val="00A11250"/>
    <w:rsid w:val="00A11315"/>
    <w:rsid w:val="00A11370"/>
    <w:rsid w:val="00A11505"/>
    <w:rsid w:val="00A11702"/>
    <w:rsid w:val="00A1177B"/>
    <w:rsid w:val="00A1187B"/>
    <w:rsid w:val="00A1191C"/>
    <w:rsid w:val="00A11A54"/>
    <w:rsid w:val="00A11B86"/>
    <w:rsid w:val="00A11BC7"/>
    <w:rsid w:val="00A11D6F"/>
    <w:rsid w:val="00A1247F"/>
    <w:rsid w:val="00A12537"/>
    <w:rsid w:val="00A12740"/>
    <w:rsid w:val="00A12CE4"/>
    <w:rsid w:val="00A130A8"/>
    <w:rsid w:val="00A131ED"/>
    <w:rsid w:val="00A13460"/>
    <w:rsid w:val="00A135A4"/>
    <w:rsid w:val="00A138A2"/>
    <w:rsid w:val="00A13BF7"/>
    <w:rsid w:val="00A13FE5"/>
    <w:rsid w:val="00A1415C"/>
    <w:rsid w:val="00A1415D"/>
    <w:rsid w:val="00A145C6"/>
    <w:rsid w:val="00A145E0"/>
    <w:rsid w:val="00A147DC"/>
    <w:rsid w:val="00A1488E"/>
    <w:rsid w:val="00A14A94"/>
    <w:rsid w:val="00A14A97"/>
    <w:rsid w:val="00A14C0D"/>
    <w:rsid w:val="00A14D90"/>
    <w:rsid w:val="00A14FE0"/>
    <w:rsid w:val="00A1578B"/>
    <w:rsid w:val="00A15819"/>
    <w:rsid w:val="00A15D24"/>
    <w:rsid w:val="00A15D3D"/>
    <w:rsid w:val="00A16098"/>
    <w:rsid w:val="00A16302"/>
    <w:rsid w:val="00A1631D"/>
    <w:rsid w:val="00A1665D"/>
    <w:rsid w:val="00A16A23"/>
    <w:rsid w:val="00A16AAE"/>
    <w:rsid w:val="00A16BF0"/>
    <w:rsid w:val="00A16C26"/>
    <w:rsid w:val="00A16EF0"/>
    <w:rsid w:val="00A17410"/>
    <w:rsid w:val="00A177A2"/>
    <w:rsid w:val="00A17912"/>
    <w:rsid w:val="00A179BD"/>
    <w:rsid w:val="00A17D44"/>
    <w:rsid w:val="00A17E53"/>
    <w:rsid w:val="00A20541"/>
    <w:rsid w:val="00A20880"/>
    <w:rsid w:val="00A209A5"/>
    <w:rsid w:val="00A209FD"/>
    <w:rsid w:val="00A20A88"/>
    <w:rsid w:val="00A20CE1"/>
    <w:rsid w:val="00A20DCA"/>
    <w:rsid w:val="00A2101C"/>
    <w:rsid w:val="00A216FB"/>
    <w:rsid w:val="00A21B0A"/>
    <w:rsid w:val="00A21EAE"/>
    <w:rsid w:val="00A22133"/>
    <w:rsid w:val="00A22296"/>
    <w:rsid w:val="00A222BE"/>
    <w:rsid w:val="00A222F4"/>
    <w:rsid w:val="00A223EC"/>
    <w:rsid w:val="00A22590"/>
    <w:rsid w:val="00A225BA"/>
    <w:rsid w:val="00A22662"/>
    <w:rsid w:val="00A227F2"/>
    <w:rsid w:val="00A22FA2"/>
    <w:rsid w:val="00A230E5"/>
    <w:rsid w:val="00A231FB"/>
    <w:rsid w:val="00A233B3"/>
    <w:rsid w:val="00A23938"/>
    <w:rsid w:val="00A2395A"/>
    <w:rsid w:val="00A23A67"/>
    <w:rsid w:val="00A23E41"/>
    <w:rsid w:val="00A24273"/>
    <w:rsid w:val="00A242D4"/>
    <w:rsid w:val="00A2456A"/>
    <w:rsid w:val="00A2478A"/>
    <w:rsid w:val="00A248C4"/>
    <w:rsid w:val="00A24E91"/>
    <w:rsid w:val="00A24F22"/>
    <w:rsid w:val="00A24FC6"/>
    <w:rsid w:val="00A25097"/>
    <w:rsid w:val="00A250B8"/>
    <w:rsid w:val="00A2527E"/>
    <w:rsid w:val="00A254A8"/>
    <w:rsid w:val="00A25521"/>
    <w:rsid w:val="00A2558E"/>
    <w:rsid w:val="00A2586F"/>
    <w:rsid w:val="00A25AAF"/>
    <w:rsid w:val="00A25E7A"/>
    <w:rsid w:val="00A25FCF"/>
    <w:rsid w:val="00A26513"/>
    <w:rsid w:val="00A26548"/>
    <w:rsid w:val="00A2661E"/>
    <w:rsid w:val="00A26D90"/>
    <w:rsid w:val="00A2704B"/>
    <w:rsid w:val="00A27277"/>
    <w:rsid w:val="00A27379"/>
    <w:rsid w:val="00A277DF"/>
    <w:rsid w:val="00A27979"/>
    <w:rsid w:val="00A27D66"/>
    <w:rsid w:val="00A3001C"/>
    <w:rsid w:val="00A302F3"/>
    <w:rsid w:val="00A30342"/>
    <w:rsid w:val="00A3088E"/>
    <w:rsid w:val="00A30908"/>
    <w:rsid w:val="00A30BA8"/>
    <w:rsid w:val="00A30BFF"/>
    <w:rsid w:val="00A30EA2"/>
    <w:rsid w:val="00A310FF"/>
    <w:rsid w:val="00A3129B"/>
    <w:rsid w:val="00A313BB"/>
    <w:rsid w:val="00A314AA"/>
    <w:rsid w:val="00A3176E"/>
    <w:rsid w:val="00A31866"/>
    <w:rsid w:val="00A31CB4"/>
    <w:rsid w:val="00A31E85"/>
    <w:rsid w:val="00A32028"/>
    <w:rsid w:val="00A320A9"/>
    <w:rsid w:val="00A320D7"/>
    <w:rsid w:val="00A3253E"/>
    <w:rsid w:val="00A32BEF"/>
    <w:rsid w:val="00A32C45"/>
    <w:rsid w:val="00A33091"/>
    <w:rsid w:val="00A33235"/>
    <w:rsid w:val="00A3332F"/>
    <w:rsid w:val="00A3374C"/>
    <w:rsid w:val="00A339BD"/>
    <w:rsid w:val="00A33C51"/>
    <w:rsid w:val="00A33DD4"/>
    <w:rsid w:val="00A34273"/>
    <w:rsid w:val="00A3446D"/>
    <w:rsid w:val="00A344C2"/>
    <w:rsid w:val="00A344EB"/>
    <w:rsid w:val="00A345E9"/>
    <w:rsid w:val="00A346AF"/>
    <w:rsid w:val="00A34B35"/>
    <w:rsid w:val="00A34C86"/>
    <w:rsid w:val="00A34CBB"/>
    <w:rsid w:val="00A34D33"/>
    <w:rsid w:val="00A35716"/>
    <w:rsid w:val="00A359A3"/>
    <w:rsid w:val="00A359EA"/>
    <w:rsid w:val="00A35BDF"/>
    <w:rsid w:val="00A35E7F"/>
    <w:rsid w:val="00A36021"/>
    <w:rsid w:val="00A3659C"/>
    <w:rsid w:val="00A367D0"/>
    <w:rsid w:val="00A36B2C"/>
    <w:rsid w:val="00A36BE0"/>
    <w:rsid w:val="00A36BF5"/>
    <w:rsid w:val="00A36D67"/>
    <w:rsid w:val="00A36DE8"/>
    <w:rsid w:val="00A36F6A"/>
    <w:rsid w:val="00A36F6F"/>
    <w:rsid w:val="00A37106"/>
    <w:rsid w:val="00A372DD"/>
    <w:rsid w:val="00A373CD"/>
    <w:rsid w:val="00A3747D"/>
    <w:rsid w:val="00A37499"/>
    <w:rsid w:val="00A37552"/>
    <w:rsid w:val="00A37881"/>
    <w:rsid w:val="00A37916"/>
    <w:rsid w:val="00A37BE9"/>
    <w:rsid w:val="00A37D2F"/>
    <w:rsid w:val="00A37F09"/>
    <w:rsid w:val="00A37F9E"/>
    <w:rsid w:val="00A40744"/>
    <w:rsid w:val="00A4077C"/>
    <w:rsid w:val="00A40B46"/>
    <w:rsid w:val="00A40D1B"/>
    <w:rsid w:val="00A40EF6"/>
    <w:rsid w:val="00A41187"/>
    <w:rsid w:val="00A41395"/>
    <w:rsid w:val="00A4145A"/>
    <w:rsid w:val="00A41869"/>
    <w:rsid w:val="00A41905"/>
    <w:rsid w:val="00A41C3D"/>
    <w:rsid w:val="00A41C5F"/>
    <w:rsid w:val="00A420AA"/>
    <w:rsid w:val="00A42499"/>
    <w:rsid w:val="00A42542"/>
    <w:rsid w:val="00A42AB1"/>
    <w:rsid w:val="00A42D7A"/>
    <w:rsid w:val="00A42DC9"/>
    <w:rsid w:val="00A43053"/>
    <w:rsid w:val="00A4352D"/>
    <w:rsid w:val="00A435CF"/>
    <w:rsid w:val="00A436EF"/>
    <w:rsid w:val="00A43737"/>
    <w:rsid w:val="00A437AF"/>
    <w:rsid w:val="00A43AE2"/>
    <w:rsid w:val="00A43F42"/>
    <w:rsid w:val="00A444FC"/>
    <w:rsid w:val="00A4490D"/>
    <w:rsid w:val="00A44A66"/>
    <w:rsid w:val="00A44CF5"/>
    <w:rsid w:val="00A44D75"/>
    <w:rsid w:val="00A45012"/>
    <w:rsid w:val="00A4510A"/>
    <w:rsid w:val="00A45179"/>
    <w:rsid w:val="00A4529C"/>
    <w:rsid w:val="00A4542E"/>
    <w:rsid w:val="00A4544E"/>
    <w:rsid w:val="00A456F6"/>
    <w:rsid w:val="00A4573F"/>
    <w:rsid w:val="00A457B0"/>
    <w:rsid w:val="00A458E6"/>
    <w:rsid w:val="00A45ABC"/>
    <w:rsid w:val="00A45C6B"/>
    <w:rsid w:val="00A45D33"/>
    <w:rsid w:val="00A45E19"/>
    <w:rsid w:val="00A45F80"/>
    <w:rsid w:val="00A4629E"/>
    <w:rsid w:val="00A46508"/>
    <w:rsid w:val="00A46551"/>
    <w:rsid w:val="00A46718"/>
    <w:rsid w:val="00A46757"/>
    <w:rsid w:val="00A46BF5"/>
    <w:rsid w:val="00A46C6A"/>
    <w:rsid w:val="00A46D4E"/>
    <w:rsid w:val="00A4726C"/>
    <w:rsid w:val="00A47318"/>
    <w:rsid w:val="00A47533"/>
    <w:rsid w:val="00A4771A"/>
    <w:rsid w:val="00A47760"/>
    <w:rsid w:val="00A47879"/>
    <w:rsid w:val="00A47887"/>
    <w:rsid w:val="00A478D7"/>
    <w:rsid w:val="00A4792A"/>
    <w:rsid w:val="00A47B94"/>
    <w:rsid w:val="00A47C18"/>
    <w:rsid w:val="00A47DD3"/>
    <w:rsid w:val="00A47DF4"/>
    <w:rsid w:val="00A47F35"/>
    <w:rsid w:val="00A47F9B"/>
    <w:rsid w:val="00A500D6"/>
    <w:rsid w:val="00A501AC"/>
    <w:rsid w:val="00A5020B"/>
    <w:rsid w:val="00A50367"/>
    <w:rsid w:val="00A50505"/>
    <w:rsid w:val="00A50527"/>
    <w:rsid w:val="00A507A0"/>
    <w:rsid w:val="00A50980"/>
    <w:rsid w:val="00A50A33"/>
    <w:rsid w:val="00A50AC3"/>
    <w:rsid w:val="00A50E2E"/>
    <w:rsid w:val="00A5140F"/>
    <w:rsid w:val="00A514F1"/>
    <w:rsid w:val="00A51668"/>
    <w:rsid w:val="00A518A6"/>
    <w:rsid w:val="00A51C40"/>
    <w:rsid w:val="00A51E30"/>
    <w:rsid w:val="00A5210B"/>
    <w:rsid w:val="00A5220E"/>
    <w:rsid w:val="00A522E7"/>
    <w:rsid w:val="00A526B9"/>
    <w:rsid w:val="00A5282A"/>
    <w:rsid w:val="00A52B03"/>
    <w:rsid w:val="00A52C5E"/>
    <w:rsid w:val="00A52E15"/>
    <w:rsid w:val="00A53340"/>
    <w:rsid w:val="00A533A0"/>
    <w:rsid w:val="00A534C5"/>
    <w:rsid w:val="00A53578"/>
    <w:rsid w:val="00A535F0"/>
    <w:rsid w:val="00A537C3"/>
    <w:rsid w:val="00A538C2"/>
    <w:rsid w:val="00A53A23"/>
    <w:rsid w:val="00A53B31"/>
    <w:rsid w:val="00A53B44"/>
    <w:rsid w:val="00A53DD5"/>
    <w:rsid w:val="00A54358"/>
    <w:rsid w:val="00A5449F"/>
    <w:rsid w:val="00A54648"/>
    <w:rsid w:val="00A54934"/>
    <w:rsid w:val="00A54C0A"/>
    <w:rsid w:val="00A54CBA"/>
    <w:rsid w:val="00A54DF4"/>
    <w:rsid w:val="00A54F2D"/>
    <w:rsid w:val="00A550FE"/>
    <w:rsid w:val="00A552AD"/>
    <w:rsid w:val="00A5593A"/>
    <w:rsid w:val="00A55963"/>
    <w:rsid w:val="00A55B41"/>
    <w:rsid w:val="00A55BA3"/>
    <w:rsid w:val="00A55D1F"/>
    <w:rsid w:val="00A55E66"/>
    <w:rsid w:val="00A55F8B"/>
    <w:rsid w:val="00A561D4"/>
    <w:rsid w:val="00A5652A"/>
    <w:rsid w:val="00A5668F"/>
    <w:rsid w:val="00A56BE2"/>
    <w:rsid w:val="00A56F80"/>
    <w:rsid w:val="00A57524"/>
    <w:rsid w:val="00A57667"/>
    <w:rsid w:val="00A5778D"/>
    <w:rsid w:val="00A57A63"/>
    <w:rsid w:val="00A6011C"/>
    <w:rsid w:val="00A60350"/>
    <w:rsid w:val="00A603BB"/>
    <w:rsid w:val="00A6082E"/>
    <w:rsid w:val="00A608DC"/>
    <w:rsid w:val="00A60964"/>
    <w:rsid w:val="00A6097B"/>
    <w:rsid w:val="00A609F7"/>
    <w:rsid w:val="00A60A67"/>
    <w:rsid w:val="00A60A6C"/>
    <w:rsid w:val="00A60B29"/>
    <w:rsid w:val="00A60D16"/>
    <w:rsid w:val="00A60F5C"/>
    <w:rsid w:val="00A61100"/>
    <w:rsid w:val="00A6115C"/>
    <w:rsid w:val="00A6117A"/>
    <w:rsid w:val="00A6118B"/>
    <w:rsid w:val="00A613DB"/>
    <w:rsid w:val="00A615A4"/>
    <w:rsid w:val="00A618AA"/>
    <w:rsid w:val="00A61E95"/>
    <w:rsid w:val="00A6248A"/>
    <w:rsid w:val="00A6259B"/>
    <w:rsid w:val="00A62611"/>
    <w:rsid w:val="00A628E7"/>
    <w:rsid w:val="00A629E0"/>
    <w:rsid w:val="00A62A0E"/>
    <w:rsid w:val="00A62AAC"/>
    <w:rsid w:val="00A62EBF"/>
    <w:rsid w:val="00A63183"/>
    <w:rsid w:val="00A631D4"/>
    <w:rsid w:val="00A63201"/>
    <w:rsid w:val="00A63321"/>
    <w:rsid w:val="00A634B0"/>
    <w:rsid w:val="00A635B6"/>
    <w:rsid w:val="00A6383A"/>
    <w:rsid w:val="00A6383D"/>
    <w:rsid w:val="00A63871"/>
    <w:rsid w:val="00A63984"/>
    <w:rsid w:val="00A63E17"/>
    <w:rsid w:val="00A641C8"/>
    <w:rsid w:val="00A64568"/>
    <w:rsid w:val="00A645EA"/>
    <w:rsid w:val="00A64741"/>
    <w:rsid w:val="00A64A06"/>
    <w:rsid w:val="00A64AED"/>
    <w:rsid w:val="00A64C96"/>
    <w:rsid w:val="00A64EA8"/>
    <w:rsid w:val="00A64EFF"/>
    <w:rsid w:val="00A650BF"/>
    <w:rsid w:val="00A651DE"/>
    <w:rsid w:val="00A65256"/>
    <w:rsid w:val="00A65322"/>
    <w:rsid w:val="00A65388"/>
    <w:rsid w:val="00A653FA"/>
    <w:rsid w:val="00A654F4"/>
    <w:rsid w:val="00A6583C"/>
    <w:rsid w:val="00A65974"/>
    <w:rsid w:val="00A6598F"/>
    <w:rsid w:val="00A659A0"/>
    <w:rsid w:val="00A65D28"/>
    <w:rsid w:val="00A65FC1"/>
    <w:rsid w:val="00A660A0"/>
    <w:rsid w:val="00A663D6"/>
    <w:rsid w:val="00A6650C"/>
    <w:rsid w:val="00A669E9"/>
    <w:rsid w:val="00A66D92"/>
    <w:rsid w:val="00A66F0F"/>
    <w:rsid w:val="00A670FA"/>
    <w:rsid w:val="00A6726C"/>
    <w:rsid w:val="00A672CE"/>
    <w:rsid w:val="00A6799B"/>
    <w:rsid w:val="00A67A08"/>
    <w:rsid w:val="00A67B07"/>
    <w:rsid w:val="00A67B14"/>
    <w:rsid w:val="00A67E7C"/>
    <w:rsid w:val="00A706A9"/>
    <w:rsid w:val="00A707DE"/>
    <w:rsid w:val="00A70B56"/>
    <w:rsid w:val="00A70EAF"/>
    <w:rsid w:val="00A70FC8"/>
    <w:rsid w:val="00A712D2"/>
    <w:rsid w:val="00A712ED"/>
    <w:rsid w:val="00A71328"/>
    <w:rsid w:val="00A7136C"/>
    <w:rsid w:val="00A71A0D"/>
    <w:rsid w:val="00A71A39"/>
    <w:rsid w:val="00A71A82"/>
    <w:rsid w:val="00A71DCE"/>
    <w:rsid w:val="00A71E60"/>
    <w:rsid w:val="00A72114"/>
    <w:rsid w:val="00A722ED"/>
    <w:rsid w:val="00A72486"/>
    <w:rsid w:val="00A727D9"/>
    <w:rsid w:val="00A7293B"/>
    <w:rsid w:val="00A72E17"/>
    <w:rsid w:val="00A72E3B"/>
    <w:rsid w:val="00A72F47"/>
    <w:rsid w:val="00A72F80"/>
    <w:rsid w:val="00A730F5"/>
    <w:rsid w:val="00A734A3"/>
    <w:rsid w:val="00A7358B"/>
    <w:rsid w:val="00A7373D"/>
    <w:rsid w:val="00A73B31"/>
    <w:rsid w:val="00A73B41"/>
    <w:rsid w:val="00A73BF6"/>
    <w:rsid w:val="00A73C21"/>
    <w:rsid w:val="00A73F21"/>
    <w:rsid w:val="00A73F54"/>
    <w:rsid w:val="00A742E4"/>
    <w:rsid w:val="00A7438C"/>
    <w:rsid w:val="00A74453"/>
    <w:rsid w:val="00A74701"/>
    <w:rsid w:val="00A74985"/>
    <w:rsid w:val="00A74A4D"/>
    <w:rsid w:val="00A74C4B"/>
    <w:rsid w:val="00A753EB"/>
    <w:rsid w:val="00A75424"/>
    <w:rsid w:val="00A756B1"/>
    <w:rsid w:val="00A7578B"/>
    <w:rsid w:val="00A75A69"/>
    <w:rsid w:val="00A75F91"/>
    <w:rsid w:val="00A760FF"/>
    <w:rsid w:val="00A764EF"/>
    <w:rsid w:val="00A7650C"/>
    <w:rsid w:val="00A765C3"/>
    <w:rsid w:val="00A76653"/>
    <w:rsid w:val="00A76AA1"/>
    <w:rsid w:val="00A76ABB"/>
    <w:rsid w:val="00A76FDC"/>
    <w:rsid w:val="00A76FE9"/>
    <w:rsid w:val="00A77029"/>
    <w:rsid w:val="00A7707D"/>
    <w:rsid w:val="00A77129"/>
    <w:rsid w:val="00A77399"/>
    <w:rsid w:val="00A773C3"/>
    <w:rsid w:val="00A774B0"/>
    <w:rsid w:val="00A77921"/>
    <w:rsid w:val="00A77A78"/>
    <w:rsid w:val="00A77BB3"/>
    <w:rsid w:val="00A77DAB"/>
    <w:rsid w:val="00A77E0D"/>
    <w:rsid w:val="00A8006A"/>
    <w:rsid w:val="00A800D0"/>
    <w:rsid w:val="00A800FE"/>
    <w:rsid w:val="00A80312"/>
    <w:rsid w:val="00A8041C"/>
    <w:rsid w:val="00A804AA"/>
    <w:rsid w:val="00A804E6"/>
    <w:rsid w:val="00A805AA"/>
    <w:rsid w:val="00A806FF"/>
    <w:rsid w:val="00A80C5A"/>
    <w:rsid w:val="00A80EED"/>
    <w:rsid w:val="00A81138"/>
    <w:rsid w:val="00A81621"/>
    <w:rsid w:val="00A817B9"/>
    <w:rsid w:val="00A817E7"/>
    <w:rsid w:val="00A81849"/>
    <w:rsid w:val="00A819E0"/>
    <w:rsid w:val="00A81AA9"/>
    <w:rsid w:val="00A81BEA"/>
    <w:rsid w:val="00A81E09"/>
    <w:rsid w:val="00A81F4C"/>
    <w:rsid w:val="00A81FBD"/>
    <w:rsid w:val="00A8226C"/>
    <w:rsid w:val="00A82270"/>
    <w:rsid w:val="00A8247E"/>
    <w:rsid w:val="00A825AC"/>
    <w:rsid w:val="00A825B6"/>
    <w:rsid w:val="00A828F6"/>
    <w:rsid w:val="00A82B9B"/>
    <w:rsid w:val="00A82F7F"/>
    <w:rsid w:val="00A830BD"/>
    <w:rsid w:val="00A831DD"/>
    <w:rsid w:val="00A832C5"/>
    <w:rsid w:val="00A832F7"/>
    <w:rsid w:val="00A83450"/>
    <w:rsid w:val="00A8360B"/>
    <w:rsid w:val="00A83709"/>
    <w:rsid w:val="00A83940"/>
    <w:rsid w:val="00A83DB6"/>
    <w:rsid w:val="00A83DD5"/>
    <w:rsid w:val="00A83E71"/>
    <w:rsid w:val="00A83FD2"/>
    <w:rsid w:val="00A83FF1"/>
    <w:rsid w:val="00A840B6"/>
    <w:rsid w:val="00A841D5"/>
    <w:rsid w:val="00A84344"/>
    <w:rsid w:val="00A84407"/>
    <w:rsid w:val="00A84515"/>
    <w:rsid w:val="00A847B1"/>
    <w:rsid w:val="00A84A6E"/>
    <w:rsid w:val="00A8503C"/>
    <w:rsid w:val="00A852A3"/>
    <w:rsid w:val="00A85512"/>
    <w:rsid w:val="00A85D45"/>
    <w:rsid w:val="00A85D4C"/>
    <w:rsid w:val="00A85EA2"/>
    <w:rsid w:val="00A8600F"/>
    <w:rsid w:val="00A860CC"/>
    <w:rsid w:val="00A8618D"/>
    <w:rsid w:val="00A861CF"/>
    <w:rsid w:val="00A8633A"/>
    <w:rsid w:val="00A8683A"/>
    <w:rsid w:val="00A8699D"/>
    <w:rsid w:val="00A86A7B"/>
    <w:rsid w:val="00A86BBB"/>
    <w:rsid w:val="00A86C5D"/>
    <w:rsid w:val="00A86D39"/>
    <w:rsid w:val="00A86E31"/>
    <w:rsid w:val="00A86E4A"/>
    <w:rsid w:val="00A87311"/>
    <w:rsid w:val="00A87475"/>
    <w:rsid w:val="00A874FF"/>
    <w:rsid w:val="00A87596"/>
    <w:rsid w:val="00A877F8"/>
    <w:rsid w:val="00A87A40"/>
    <w:rsid w:val="00A87C4B"/>
    <w:rsid w:val="00A87E4B"/>
    <w:rsid w:val="00A87ED0"/>
    <w:rsid w:val="00A90118"/>
    <w:rsid w:val="00A9014C"/>
    <w:rsid w:val="00A90157"/>
    <w:rsid w:val="00A90377"/>
    <w:rsid w:val="00A90459"/>
    <w:rsid w:val="00A9062D"/>
    <w:rsid w:val="00A909CE"/>
    <w:rsid w:val="00A9116A"/>
    <w:rsid w:val="00A9122D"/>
    <w:rsid w:val="00A9134D"/>
    <w:rsid w:val="00A917B0"/>
    <w:rsid w:val="00A917BB"/>
    <w:rsid w:val="00A9181B"/>
    <w:rsid w:val="00A918B7"/>
    <w:rsid w:val="00A918C4"/>
    <w:rsid w:val="00A91910"/>
    <w:rsid w:val="00A91CA6"/>
    <w:rsid w:val="00A91D0B"/>
    <w:rsid w:val="00A91E86"/>
    <w:rsid w:val="00A920E9"/>
    <w:rsid w:val="00A922B4"/>
    <w:rsid w:val="00A9234E"/>
    <w:rsid w:val="00A925CE"/>
    <w:rsid w:val="00A92606"/>
    <w:rsid w:val="00A92623"/>
    <w:rsid w:val="00A92730"/>
    <w:rsid w:val="00A92AD6"/>
    <w:rsid w:val="00A92BF5"/>
    <w:rsid w:val="00A92F11"/>
    <w:rsid w:val="00A92F82"/>
    <w:rsid w:val="00A93394"/>
    <w:rsid w:val="00A934C0"/>
    <w:rsid w:val="00A93582"/>
    <w:rsid w:val="00A93588"/>
    <w:rsid w:val="00A93604"/>
    <w:rsid w:val="00A937BF"/>
    <w:rsid w:val="00A93831"/>
    <w:rsid w:val="00A93A7A"/>
    <w:rsid w:val="00A93C06"/>
    <w:rsid w:val="00A93D11"/>
    <w:rsid w:val="00A941B3"/>
    <w:rsid w:val="00A941D7"/>
    <w:rsid w:val="00A94261"/>
    <w:rsid w:val="00A94AC7"/>
    <w:rsid w:val="00A94C08"/>
    <w:rsid w:val="00A94EFA"/>
    <w:rsid w:val="00A95027"/>
    <w:rsid w:val="00A952D3"/>
    <w:rsid w:val="00A95512"/>
    <w:rsid w:val="00A955C4"/>
    <w:rsid w:val="00A9563A"/>
    <w:rsid w:val="00A95750"/>
    <w:rsid w:val="00A95881"/>
    <w:rsid w:val="00A95CB4"/>
    <w:rsid w:val="00A95F7A"/>
    <w:rsid w:val="00A95F9C"/>
    <w:rsid w:val="00A964CB"/>
    <w:rsid w:val="00A965B1"/>
    <w:rsid w:val="00A9661D"/>
    <w:rsid w:val="00A96897"/>
    <w:rsid w:val="00A96A68"/>
    <w:rsid w:val="00A96B79"/>
    <w:rsid w:val="00A96CD2"/>
    <w:rsid w:val="00A96EE5"/>
    <w:rsid w:val="00A9703C"/>
    <w:rsid w:val="00A970F4"/>
    <w:rsid w:val="00A9713D"/>
    <w:rsid w:val="00A97292"/>
    <w:rsid w:val="00A97590"/>
    <w:rsid w:val="00A978E1"/>
    <w:rsid w:val="00A97986"/>
    <w:rsid w:val="00A979AC"/>
    <w:rsid w:val="00A97D20"/>
    <w:rsid w:val="00A97DFF"/>
    <w:rsid w:val="00A97EEC"/>
    <w:rsid w:val="00AA0042"/>
    <w:rsid w:val="00AA0061"/>
    <w:rsid w:val="00AA0192"/>
    <w:rsid w:val="00AA019C"/>
    <w:rsid w:val="00AA04AC"/>
    <w:rsid w:val="00AA04BD"/>
    <w:rsid w:val="00AA05EB"/>
    <w:rsid w:val="00AA088C"/>
    <w:rsid w:val="00AA08DA"/>
    <w:rsid w:val="00AA0CB0"/>
    <w:rsid w:val="00AA12D3"/>
    <w:rsid w:val="00AA19D9"/>
    <w:rsid w:val="00AA1B6C"/>
    <w:rsid w:val="00AA2164"/>
    <w:rsid w:val="00AA21DF"/>
    <w:rsid w:val="00AA2666"/>
    <w:rsid w:val="00AA2ADD"/>
    <w:rsid w:val="00AA2B10"/>
    <w:rsid w:val="00AA2B64"/>
    <w:rsid w:val="00AA2CA4"/>
    <w:rsid w:val="00AA2F48"/>
    <w:rsid w:val="00AA2FF9"/>
    <w:rsid w:val="00AA3462"/>
    <w:rsid w:val="00AA3A8D"/>
    <w:rsid w:val="00AA3B0C"/>
    <w:rsid w:val="00AA3CC7"/>
    <w:rsid w:val="00AA3E47"/>
    <w:rsid w:val="00AA40EA"/>
    <w:rsid w:val="00AA417E"/>
    <w:rsid w:val="00AA42E7"/>
    <w:rsid w:val="00AA4553"/>
    <w:rsid w:val="00AA476F"/>
    <w:rsid w:val="00AA495A"/>
    <w:rsid w:val="00AA4DB9"/>
    <w:rsid w:val="00AA4EC8"/>
    <w:rsid w:val="00AA4F73"/>
    <w:rsid w:val="00AA50F8"/>
    <w:rsid w:val="00AA5105"/>
    <w:rsid w:val="00AA5385"/>
    <w:rsid w:val="00AA55AE"/>
    <w:rsid w:val="00AA57E7"/>
    <w:rsid w:val="00AA59F6"/>
    <w:rsid w:val="00AA5A41"/>
    <w:rsid w:val="00AA5DFA"/>
    <w:rsid w:val="00AA5E57"/>
    <w:rsid w:val="00AA60F2"/>
    <w:rsid w:val="00AA6569"/>
    <w:rsid w:val="00AA6717"/>
    <w:rsid w:val="00AA6796"/>
    <w:rsid w:val="00AA6800"/>
    <w:rsid w:val="00AA688D"/>
    <w:rsid w:val="00AA699C"/>
    <w:rsid w:val="00AA6CB4"/>
    <w:rsid w:val="00AA6D02"/>
    <w:rsid w:val="00AA6FD6"/>
    <w:rsid w:val="00AA7020"/>
    <w:rsid w:val="00AA704D"/>
    <w:rsid w:val="00AA7459"/>
    <w:rsid w:val="00AA751C"/>
    <w:rsid w:val="00AA75F4"/>
    <w:rsid w:val="00AA7684"/>
    <w:rsid w:val="00AA7817"/>
    <w:rsid w:val="00AA7861"/>
    <w:rsid w:val="00AA7BC2"/>
    <w:rsid w:val="00AA7D15"/>
    <w:rsid w:val="00AA7DA5"/>
    <w:rsid w:val="00AA7DE1"/>
    <w:rsid w:val="00AA7EA0"/>
    <w:rsid w:val="00AB0096"/>
    <w:rsid w:val="00AB03FE"/>
    <w:rsid w:val="00AB0419"/>
    <w:rsid w:val="00AB05A9"/>
    <w:rsid w:val="00AB0961"/>
    <w:rsid w:val="00AB096E"/>
    <w:rsid w:val="00AB09D8"/>
    <w:rsid w:val="00AB0CAB"/>
    <w:rsid w:val="00AB0CEE"/>
    <w:rsid w:val="00AB0F97"/>
    <w:rsid w:val="00AB1234"/>
    <w:rsid w:val="00AB12FE"/>
    <w:rsid w:val="00AB1324"/>
    <w:rsid w:val="00AB1654"/>
    <w:rsid w:val="00AB1790"/>
    <w:rsid w:val="00AB18B3"/>
    <w:rsid w:val="00AB18B8"/>
    <w:rsid w:val="00AB19A5"/>
    <w:rsid w:val="00AB1BEF"/>
    <w:rsid w:val="00AB1C6F"/>
    <w:rsid w:val="00AB1CD2"/>
    <w:rsid w:val="00AB1EE2"/>
    <w:rsid w:val="00AB1F37"/>
    <w:rsid w:val="00AB22E4"/>
    <w:rsid w:val="00AB22F3"/>
    <w:rsid w:val="00AB2568"/>
    <w:rsid w:val="00AB2991"/>
    <w:rsid w:val="00AB2ED9"/>
    <w:rsid w:val="00AB2F96"/>
    <w:rsid w:val="00AB320B"/>
    <w:rsid w:val="00AB344F"/>
    <w:rsid w:val="00AB3499"/>
    <w:rsid w:val="00AB34A8"/>
    <w:rsid w:val="00AB38CA"/>
    <w:rsid w:val="00AB3A58"/>
    <w:rsid w:val="00AB3C3B"/>
    <w:rsid w:val="00AB3E40"/>
    <w:rsid w:val="00AB3EDF"/>
    <w:rsid w:val="00AB43B1"/>
    <w:rsid w:val="00AB4560"/>
    <w:rsid w:val="00AB45FB"/>
    <w:rsid w:val="00AB4768"/>
    <w:rsid w:val="00AB498C"/>
    <w:rsid w:val="00AB50F6"/>
    <w:rsid w:val="00AB5243"/>
    <w:rsid w:val="00AB5284"/>
    <w:rsid w:val="00AB5303"/>
    <w:rsid w:val="00AB5461"/>
    <w:rsid w:val="00AB5659"/>
    <w:rsid w:val="00AB5812"/>
    <w:rsid w:val="00AB5969"/>
    <w:rsid w:val="00AB5995"/>
    <w:rsid w:val="00AB5A83"/>
    <w:rsid w:val="00AB5AC7"/>
    <w:rsid w:val="00AB5B13"/>
    <w:rsid w:val="00AB5B5B"/>
    <w:rsid w:val="00AB5C21"/>
    <w:rsid w:val="00AB5DE3"/>
    <w:rsid w:val="00AB5FCC"/>
    <w:rsid w:val="00AB5FF6"/>
    <w:rsid w:val="00AB60BF"/>
    <w:rsid w:val="00AB67E8"/>
    <w:rsid w:val="00AB6818"/>
    <w:rsid w:val="00AB6912"/>
    <w:rsid w:val="00AB6CB1"/>
    <w:rsid w:val="00AB6E69"/>
    <w:rsid w:val="00AB6FD5"/>
    <w:rsid w:val="00AB7287"/>
    <w:rsid w:val="00AB751B"/>
    <w:rsid w:val="00AB7542"/>
    <w:rsid w:val="00AB77DD"/>
    <w:rsid w:val="00AB77E1"/>
    <w:rsid w:val="00AB7BD6"/>
    <w:rsid w:val="00AB7C28"/>
    <w:rsid w:val="00AB7DE6"/>
    <w:rsid w:val="00AB7E8A"/>
    <w:rsid w:val="00AC01E9"/>
    <w:rsid w:val="00AC0459"/>
    <w:rsid w:val="00AC046E"/>
    <w:rsid w:val="00AC04C2"/>
    <w:rsid w:val="00AC07BB"/>
    <w:rsid w:val="00AC09FC"/>
    <w:rsid w:val="00AC0A0A"/>
    <w:rsid w:val="00AC0A9B"/>
    <w:rsid w:val="00AC0B29"/>
    <w:rsid w:val="00AC0BA1"/>
    <w:rsid w:val="00AC0C17"/>
    <w:rsid w:val="00AC0CEB"/>
    <w:rsid w:val="00AC107C"/>
    <w:rsid w:val="00AC10F4"/>
    <w:rsid w:val="00AC116F"/>
    <w:rsid w:val="00AC137A"/>
    <w:rsid w:val="00AC14DA"/>
    <w:rsid w:val="00AC174C"/>
    <w:rsid w:val="00AC19CB"/>
    <w:rsid w:val="00AC1A80"/>
    <w:rsid w:val="00AC1AAB"/>
    <w:rsid w:val="00AC1CBE"/>
    <w:rsid w:val="00AC1E46"/>
    <w:rsid w:val="00AC2067"/>
    <w:rsid w:val="00AC22D4"/>
    <w:rsid w:val="00AC23DF"/>
    <w:rsid w:val="00AC26C4"/>
    <w:rsid w:val="00AC283B"/>
    <w:rsid w:val="00AC2A37"/>
    <w:rsid w:val="00AC2B81"/>
    <w:rsid w:val="00AC2C3C"/>
    <w:rsid w:val="00AC2CCA"/>
    <w:rsid w:val="00AC2CF7"/>
    <w:rsid w:val="00AC2D12"/>
    <w:rsid w:val="00AC2EA1"/>
    <w:rsid w:val="00AC2F95"/>
    <w:rsid w:val="00AC3001"/>
    <w:rsid w:val="00AC30C1"/>
    <w:rsid w:val="00AC30FB"/>
    <w:rsid w:val="00AC31B0"/>
    <w:rsid w:val="00AC3428"/>
    <w:rsid w:val="00AC3498"/>
    <w:rsid w:val="00AC3560"/>
    <w:rsid w:val="00AC359C"/>
    <w:rsid w:val="00AC35E0"/>
    <w:rsid w:val="00AC363D"/>
    <w:rsid w:val="00AC3C41"/>
    <w:rsid w:val="00AC41B6"/>
    <w:rsid w:val="00AC4404"/>
    <w:rsid w:val="00AC449E"/>
    <w:rsid w:val="00AC44A5"/>
    <w:rsid w:val="00AC44FB"/>
    <w:rsid w:val="00AC458F"/>
    <w:rsid w:val="00AC45EC"/>
    <w:rsid w:val="00AC463C"/>
    <w:rsid w:val="00AC4862"/>
    <w:rsid w:val="00AC4BD4"/>
    <w:rsid w:val="00AC4C11"/>
    <w:rsid w:val="00AC4C41"/>
    <w:rsid w:val="00AC4E99"/>
    <w:rsid w:val="00AC4F3E"/>
    <w:rsid w:val="00AC5432"/>
    <w:rsid w:val="00AC55B3"/>
    <w:rsid w:val="00AC5631"/>
    <w:rsid w:val="00AC56A5"/>
    <w:rsid w:val="00AC5897"/>
    <w:rsid w:val="00AC58FF"/>
    <w:rsid w:val="00AC59EF"/>
    <w:rsid w:val="00AC5DD5"/>
    <w:rsid w:val="00AC5F96"/>
    <w:rsid w:val="00AC6206"/>
    <w:rsid w:val="00AC6272"/>
    <w:rsid w:val="00AC633E"/>
    <w:rsid w:val="00AC637C"/>
    <w:rsid w:val="00AC6633"/>
    <w:rsid w:val="00AC6C9B"/>
    <w:rsid w:val="00AC6EE3"/>
    <w:rsid w:val="00AC735B"/>
    <w:rsid w:val="00AC73C8"/>
    <w:rsid w:val="00AC768E"/>
    <w:rsid w:val="00AC7984"/>
    <w:rsid w:val="00AC7A3D"/>
    <w:rsid w:val="00AD002F"/>
    <w:rsid w:val="00AD04EC"/>
    <w:rsid w:val="00AD094B"/>
    <w:rsid w:val="00AD09A5"/>
    <w:rsid w:val="00AD0C06"/>
    <w:rsid w:val="00AD10AF"/>
    <w:rsid w:val="00AD1187"/>
    <w:rsid w:val="00AD11D1"/>
    <w:rsid w:val="00AD133B"/>
    <w:rsid w:val="00AD1534"/>
    <w:rsid w:val="00AD15BA"/>
    <w:rsid w:val="00AD17A2"/>
    <w:rsid w:val="00AD1936"/>
    <w:rsid w:val="00AD198E"/>
    <w:rsid w:val="00AD19F7"/>
    <w:rsid w:val="00AD1AD6"/>
    <w:rsid w:val="00AD1E58"/>
    <w:rsid w:val="00AD208C"/>
    <w:rsid w:val="00AD20C3"/>
    <w:rsid w:val="00AD2911"/>
    <w:rsid w:val="00AD2B88"/>
    <w:rsid w:val="00AD307E"/>
    <w:rsid w:val="00AD346A"/>
    <w:rsid w:val="00AD3CE7"/>
    <w:rsid w:val="00AD3E70"/>
    <w:rsid w:val="00AD3FC7"/>
    <w:rsid w:val="00AD4251"/>
    <w:rsid w:val="00AD43D8"/>
    <w:rsid w:val="00AD456C"/>
    <w:rsid w:val="00AD4803"/>
    <w:rsid w:val="00AD490F"/>
    <w:rsid w:val="00AD4E25"/>
    <w:rsid w:val="00AD4EF3"/>
    <w:rsid w:val="00AD4F1C"/>
    <w:rsid w:val="00AD521A"/>
    <w:rsid w:val="00AD5368"/>
    <w:rsid w:val="00AD55E3"/>
    <w:rsid w:val="00AD5652"/>
    <w:rsid w:val="00AD5717"/>
    <w:rsid w:val="00AD593B"/>
    <w:rsid w:val="00AD59F7"/>
    <w:rsid w:val="00AD5A06"/>
    <w:rsid w:val="00AD5AD3"/>
    <w:rsid w:val="00AD5B71"/>
    <w:rsid w:val="00AD5BA0"/>
    <w:rsid w:val="00AD5DB4"/>
    <w:rsid w:val="00AD5E78"/>
    <w:rsid w:val="00AD634C"/>
    <w:rsid w:val="00AD64C1"/>
    <w:rsid w:val="00AD65F5"/>
    <w:rsid w:val="00AD6761"/>
    <w:rsid w:val="00AD692C"/>
    <w:rsid w:val="00AD6C73"/>
    <w:rsid w:val="00AD6D62"/>
    <w:rsid w:val="00AD6F0A"/>
    <w:rsid w:val="00AD7289"/>
    <w:rsid w:val="00AD7376"/>
    <w:rsid w:val="00AD742D"/>
    <w:rsid w:val="00AD7708"/>
    <w:rsid w:val="00AD77EA"/>
    <w:rsid w:val="00AD7950"/>
    <w:rsid w:val="00AD7A8B"/>
    <w:rsid w:val="00AD7BC0"/>
    <w:rsid w:val="00AD7D6F"/>
    <w:rsid w:val="00AD7EB0"/>
    <w:rsid w:val="00AE0071"/>
    <w:rsid w:val="00AE01A0"/>
    <w:rsid w:val="00AE03FE"/>
    <w:rsid w:val="00AE04C0"/>
    <w:rsid w:val="00AE055F"/>
    <w:rsid w:val="00AE09A1"/>
    <w:rsid w:val="00AE0A4D"/>
    <w:rsid w:val="00AE0B4F"/>
    <w:rsid w:val="00AE107B"/>
    <w:rsid w:val="00AE1088"/>
    <w:rsid w:val="00AE1546"/>
    <w:rsid w:val="00AE16A1"/>
    <w:rsid w:val="00AE1737"/>
    <w:rsid w:val="00AE17F8"/>
    <w:rsid w:val="00AE18CB"/>
    <w:rsid w:val="00AE1AF2"/>
    <w:rsid w:val="00AE1C86"/>
    <w:rsid w:val="00AE1EBC"/>
    <w:rsid w:val="00AE20C5"/>
    <w:rsid w:val="00AE20DA"/>
    <w:rsid w:val="00AE21C3"/>
    <w:rsid w:val="00AE225D"/>
    <w:rsid w:val="00AE2481"/>
    <w:rsid w:val="00AE2561"/>
    <w:rsid w:val="00AE28FE"/>
    <w:rsid w:val="00AE2A0C"/>
    <w:rsid w:val="00AE2D47"/>
    <w:rsid w:val="00AE2EB6"/>
    <w:rsid w:val="00AE2F6B"/>
    <w:rsid w:val="00AE2F72"/>
    <w:rsid w:val="00AE2FA3"/>
    <w:rsid w:val="00AE311F"/>
    <w:rsid w:val="00AE31A4"/>
    <w:rsid w:val="00AE371E"/>
    <w:rsid w:val="00AE3757"/>
    <w:rsid w:val="00AE384A"/>
    <w:rsid w:val="00AE3A0A"/>
    <w:rsid w:val="00AE3BBC"/>
    <w:rsid w:val="00AE3C12"/>
    <w:rsid w:val="00AE3EB7"/>
    <w:rsid w:val="00AE4000"/>
    <w:rsid w:val="00AE44D4"/>
    <w:rsid w:val="00AE48C8"/>
    <w:rsid w:val="00AE4999"/>
    <w:rsid w:val="00AE49A3"/>
    <w:rsid w:val="00AE4ADC"/>
    <w:rsid w:val="00AE4DBE"/>
    <w:rsid w:val="00AE5388"/>
    <w:rsid w:val="00AE54A6"/>
    <w:rsid w:val="00AE5643"/>
    <w:rsid w:val="00AE592E"/>
    <w:rsid w:val="00AE59A2"/>
    <w:rsid w:val="00AE5B0F"/>
    <w:rsid w:val="00AE5CC9"/>
    <w:rsid w:val="00AE60BB"/>
    <w:rsid w:val="00AE6149"/>
    <w:rsid w:val="00AE61C8"/>
    <w:rsid w:val="00AE62BB"/>
    <w:rsid w:val="00AE62DE"/>
    <w:rsid w:val="00AE66F9"/>
    <w:rsid w:val="00AE6731"/>
    <w:rsid w:val="00AE6B77"/>
    <w:rsid w:val="00AE6C8A"/>
    <w:rsid w:val="00AE6DC4"/>
    <w:rsid w:val="00AE7201"/>
    <w:rsid w:val="00AE747B"/>
    <w:rsid w:val="00AE7770"/>
    <w:rsid w:val="00AE7A0A"/>
    <w:rsid w:val="00AE7B23"/>
    <w:rsid w:val="00AE7CAE"/>
    <w:rsid w:val="00AF00DC"/>
    <w:rsid w:val="00AF00F3"/>
    <w:rsid w:val="00AF0205"/>
    <w:rsid w:val="00AF0496"/>
    <w:rsid w:val="00AF0830"/>
    <w:rsid w:val="00AF0B7D"/>
    <w:rsid w:val="00AF0CBD"/>
    <w:rsid w:val="00AF10AD"/>
    <w:rsid w:val="00AF10DE"/>
    <w:rsid w:val="00AF1231"/>
    <w:rsid w:val="00AF138B"/>
    <w:rsid w:val="00AF142B"/>
    <w:rsid w:val="00AF15F5"/>
    <w:rsid w:val="00AF1691"/>
    <w:rsid w:val="00AF16B2"/>
    <w:rsid w:val="00AF1731"/>
    <w:rsid w:val="00AF18D6"/>
    <w:rsid w:val="00AF19FA"/>
    <w:rsid w:val="00AF1B41"/>
    <w:rsid w:val="00AF1C18"/>
    <w:rsid w:val="00AF2026"/>
    <w:rsid w:val="00AF24A1"/>
    <w:rsid w:val="00AF26B2"/>
    <w:rsid w:val="00AF28BB"/>
    <w:rsid w:val="00AF2924"/>
    <w:rsid w:val="00AF29B4"/>
    <w:rsid w:val="00AF29F2"/>
    <w:rsid w:val="00AF2B90"/>
    <w:rsid w:val="00AF2E74"/>
    <w:rsid w:val="00AF2EE7"/>
    <w:rsid w:val="00AF2FC5"/>
    <w:rsid w:val="00AF2FE9"/>
    <w:rsid w:val="00AF313C"/>
    <w:rsid w:val="00AF33BD"/>
    <w:rsid w:val="00AF35A6"/>
    <w:rsid w:val="00AF3736"/>
    <w:rsid w:val="00AF37A2"/>
    <w:rsid w:val="00AF383A"/>
    <w:rsid w:val="00AF3F5C"/>
    <w:rsid w:val="00AF42BC"/>
    <w:rsid w:val="00AF4324"/>
    <w:rsid w:val="00AF43DF"/>
    <w:rsid w:val="00AF4463"/>
    <w:rsid w:val="00AF45FD"/>
    <w:rsid w:val="00AF4C01"/>
    <w:rsid w:val="00AF4C76"/>
    <w:rsid w:val="00AF4D14"/>
    <w:rsid w:val="00AF4D24"/>
    <w:rsid w:val="00AF4D3E"/>
    <w:rsid w:val="00AF541C"/>
    <w:rsid w:val="00AF5440"/>
    <w:rsid w:val="00AF5518"/>
    <w:rsid w:val="00AF5677"/>
    <w:rsid w:val="00AF5871"/>
    <w:rsid w:val="00AF590F"/>
    <w:rsid w:val="00AF5AFC"/>
    <w:rsid w:val="00AF5C91"/>
    <w:rsid w:val="00AF5F6B"/>
    <w:rsid w:val="00AF5F83"/>
    <w:rsid w:val="00AF6078"/>
    <w:rsid w:val="00AF608D"/>
    <w:rsid w:val="00AF60B2"/>
    <w:rsid w:val="00AF6359"/>
    <w:rsid w:val="00AF646C"/>
    <w:rsid w:val="00AF64AF"/>
    <w:rsid w:val="00AF6625"/>
    <w:rsid w:val="00AF6673"/>
    <w:rsid w:val="00AF66D6"/>
    <w:rsid w:val="00AF671C"/>
    <w:rsid w:val="00AF6B12"/>
    <w:rsid w:val="00AF6DFB"/>
    <w:rsid w:val="00AF6E5F"/>
    <w:rsid w:val="00AF6FD1"/>
    <w:rsid w:val="00AF71D0"/>
    <w:rsid w:val="00AF7411"/>
    <w:rsid w:val="00AF759C"/>
    <w:rsid w:val="00AF76A0"/>
    <w:rsid w:val="00AF76A1"/>
    <w:rsid w:val="00AF7896"/>
    <w:rsid w:val="00AF79D1"/>
    <w:rsid w:val="00AF7C77"/>
    <w:rsid w:val="00AF7E14"/>
    <w:rsid w:val="00AF7E57"/>
    <w:rsid w:val="00AF7F1F"/>
    <w:rsid w:val="00AF7FEF"/>
    <w:rsid w:val="00B00033"/>
    <w:rsid w:val="00B00353"/>
    <w:rsid w:val="00B003CF"/>
    <w:rsid w:val="00B00703"/>
    <w:rsid w:val="00B00A0C"/>
    <w:rsid w:val="00B00E95"/>
    <w:rsid w:val="00B010A4"/>
    <w:rsid w:val="00B011A7"/>
    <w:rsid w:val="00B01323"/>
    <w:rsid w:val="00B014EF"/>
    <w:rsid w:val="00B014F2"/>
    <w:rsid w:val="00B019A8"/>
    <w:rsid w:val="00B01F19"/>
    <w:rsid w:val="00B02083"/>
    <w:rsid w:val="00B020F8"/>
    <w:rsid w:val="00B02224"/>
    <w:rsid w:val="00B02443"/>
    <w:rsid w:val="00B02470"/>
    <w:rsid w:val="00B024D5"/>
    <w:rsid w:val="00B02731"/>
    <w:rsid w:val="00B0280F"/>
    <w:rsid w:val="00B029AE"/>
    <w:rsid w:val="00B02D9B"/>
    <w:rsid w:val="00B03086"/>
    <w:rsid w:val="00B031D4"/>
    <w:rsid w:val="00B03356"/>
    <w:rsid w:val="00B03984"/>
    <w:rsid w:val="00B039CD"/>
    <w:rsid w:val="00B03B79"/>
    <w:rsid w:val="00B03DB1"/>
    <w:rsid w:val="00B03E29"/>
    <w:rsid w:val="00B03EB6"/>
    <w:rsid w:val="00B04201"/>
    <w:rsid w:val="00B04258"/>
    <w:rsid w:val="00B042B7"/>
    <w:rsid w:val="00B046DF"/>
    <w:rsid w:val="00B04DD6"/>
    <w:rsid w:val="00B051F9"/>
    <w:rsid w:val="00B056F6"/>
    <w:rsid w:val="00B0582F"/>
    <w:rsid w:val="00B0606F"/>
    <w:rsid w:val="00B060BB"/>
    <w:rsid w:val="00B06191"/>
    <w:rsid w:val="00B064CF"/>
    <w:rsid w:val="00B066D0"/>
    <w:rsid w:val="00B06826"/>
    <w:rsid w:val="00B0690C"/>
    <w:rsid w:val="00B0695E"/>
    <w:rsid w:val="00B06FF7"/>
    <w:rsid w:val="00B070A7"/>
    <w:rsid w:val="00B071AD"/>
    <w:rsid w:val="00B07284"/>
    <w:rsid w:val="00B07438"/>
    <w:rsid w:val="00B074F9"/>
    <w:rsid w:val="00B0756B"/>
    <w:rsid w:val="00B0767C"/>
    <w:rsid w:val="00B07A2F"/>
    <w:rsid w:val="00B07CD8"/>
    <w:rsid w:val="00B07D11"/>
    <w:rsid w:val="00B07E22"/>
    <w:rsid w:val="00B07E4D"/>
    <w:rsid w:val="00B07E5A"/>
    <w:rsid w:val="00B07F9C"/>
    <w:rsid w:val="00B07FDC"/>
    <w:rsid w:val="00B1004B"/>
    <w:rsid w:val="00B10169"/>
    <w:rsid w:val="00B10239"/>
    <w:rsid w:val="00B1024E"/>
    <w:rsid w:val="00B10446"/>
    <w:rsid w:val="00B10527"/>
    <w:rsid w:val="00B105A5"/>
    <w:rsid w:val="00B106D6"/>
    <w:rsid w:val="00B10875"/>
    <w:rsid w:val="00B108CA"/>
    <w:rsid w:val="00B109B3"/>
    <w:rsid w:val="00B10C16"/>
    <w:rsid w:val="00B10C70"/>
    <w:rsid w:val="00B10FC3"/>
    <w:rsid w:val="00B10FCE"/>
    <w:rsid w:val="00B11000"/>
    <w:rsid w:val="00B11040"/>
    <w:rsid w:val="00B118DC"/>
    <w:rsid w:val="00B11A17"/>
    <w:rsid w:val="00B11C68"/>
    <w:rsid w:val="00B121A9"/>
    <w:rsid w:val="00B1225B"/>
    <w:rsid w:val="00B12433"/>
    <w:rsid w:val="00B12751"/>
    <w:rsid w:val="00B12A40"/>
    <w:rsid w:val="00B12BF7"/>
    <w:rsid w:val="00B12C11"/>
    <w:rsid w:val="00B12CDA"/>
    <w:rsid w:val="00B12D2C"/>
    <w:rsid w:val="00B130B0"/>
    <w:rsid w:val="00B1328C"/>
    <w:rsid w:val="00B1337E"/>
    <w:rsid w:val="00B13486"/>
    <w:rsid w:val="00B134BC"/>
    <w:rsid w:val="00B13500"/>
    <w:rsid w:val="00B1355C"/>
    <w:rsid w:val="00B13647"/>
    <w:rsid w:val="00B13758"/>
    <w:rsid w:val="00B13995"/>
    <w:rsid w:val="00B13ABA"/>
    <w:rsid w:val="00B13BB1"/>
    <w:rsid w:val="00B13BE1"/>
    <w:rsid w:val="00B13ED3"/>
    <w:rsid w:val="00B14108"/>
    <w:rsid w:val="00B1417E"/>
    <w:rsid w:val="00B14397"/>
    <w:rsid w:val="00B144BA"/>
    <w:rsid w:val="00B14669"/>
    <w:rsid w:val="00B14BB7"/>
    <w:rsid w:val="00B14E4B"/>
    <w:rsid w:val="00B14FAA"/>
    <w:rsid w:val="00B15620"/>
    <w:rsid w:val="00B158E7"/>
    <w:rsid w:val="00B15909"/>
    <w:rsid w:val="00B15B26"/>
    <w:rsid w:val="00B15D97"/>
    <w:rsid w:val="00B15D98"/>
    <w:rsid w:val="00B15DD9"/>
    <w:rsid w:val="00B15FC9"/>
    <w:rsid w:val="00B16139"/>
    <w:rsid w:val="00B161D1"/>
    <w:rsid w:val="00B16275"/>
    <w:rsid w:val="00B162B8"/>
    <w:rsid w:val="00B16403"/>
    <w:rsid w:val="00B16616"/>
    <w:rsid w:val="00B16705"/>
    <w:rsid w:val="00B16859"/>
    <w:rsid w:val="00B16918"/>
    <w:rsid w:val="00B16C2A"/>
    <w:rsid w:val="00B16D9A"/>
    <w:rsid w:val="00B16E3F"/>
    <w:rsid w:val="00B16F18"/>
    <w:rsid w:val="00B170D8"/>
    <w:rsid w:val="00B170F4"/>
    <w:rsid w:val="00B172E3"/>
    <w:rsid w:val="00B17314"/>
    <w:rsid w:val="00B173DE"/>
    <w:rsid w:val="00B174AA"/>
    <w:rsid w:val="00B176A8"/>
    <w:rsid w:val="00B177D5"/>
    <w:rsid w:val="00B178BB"/>
    <w:rsid w:val="00B179FE"/>
    <w:rsid w:val="00B17A4E"/>
    <w:rsid w:val="00B17A8F"/>
    <w:rsid w:val="00B17ACC"/>
    <w:rsid w:val="00B17C02"/>
    <w:rsid w:val="00B17CEF"/>
    <w:rsid w:val="00B17ECB"/>
    <w:rsid w:val="00B17F17"/>
    <w:rsid w:val="00B17FEC"/>
    <w:rsid w:val="00B200F3"/>
    <w:rsid w:val="00B2040F"/>
    <w:rsid w:val="00B206DE"/>
    <w:rsid w:val="00B20A7C"/>
    <w:rsid w:val="00B20B29"/>
    <w:rsid w:val="00B20C09"/>
    <w:rsid w:val="00B211E5"/>
    <w:rsid w:val="00B21564"/>
    <w:rsid w:val="00B21953"/>
    <w:rsid w:val="00B2198C"/>
    <w:rsid w:val="00B219D9"/>
    <w:rsid w:val="00B21A08"/>
    <w:rsid w:val="00B21ADC"/>
    <w:rsid w:val="00B21D04"/>
    <w:rsid w:val="00B21DF9"/>
    <w:rsid w:val="00B21E39"/>
    <w:rsid w:val="00B21EC3"/>
    <w:rsid w:val="00B2205C"/>
    <w:rsid w:val="00B22066"/>
    <w:rsid w:val="00B225FC"/>
    <w:rsid w:val="00B2282B"/>
    <w:rsid w:val="00B22B00"/>
    <w:rsid w:val="00B22BF1"/>
    <w:rsid w:val="00B22E88"/>
    <w:rsid w:val="00B22FB3"/>
    <w:rsid w:val="00B2310C"/>
    <w:rsid w:val="00B2369E"/>
    <w:rsid w:val="00B23937"/>
    <w:rsid w:val="00B23B55"/>
    <w:rsid w:val="00B23CDB"/>
    <w:rsid w:val="00B23D5D"/>
    <w:rsid w:val="00B23DD5"/>
    <w:rsid w:val="00B23E85"/>
    <w:rsid w:val="00B23EE1"/>
    <w:rsid w:val="00B241FB"/>
    <w:rsid w:val="00B24411"/>
    <w:rsid w:val="00B24551"/>
    <w:rsid w:val="00B24617"/>
    <w:rsid w:val="00B24678"/>
    <w:rsid w:val="00B2472F"/>
    <w:rsid w:val="00B2492C"/>
    <w:rsid w:val="00B24981"/>
    <w:rsid w:val="00B24AAD"/>
    <w:rsid w:val="00B24ADC"/>
    <w:rsid w:val="00B24C39"/>
    <w:rsid w:val="00B24C8D"/>
    <w:rsid w:val="00B24D7F"/>
    <w:rsid w:val="00B250A3"/>
    <w:rsid w:val="00B251A7"/>
    <w:rsid w:val="00B25318"/>
    <w:rsid w:val="00B254AF"/>
    <w:rsid w:val="00B25588"/>
    <w:rsid w:val="00B256A6"/>
    <w:rsid w:val="00B25723"/>
    <w:rsid w:val="00B2574F"/>
    <w:rsid w:val="00B2576D"/>
    <w:rsid w:val="00B25850"/>
    <w:rsid w:val="00B25861"/>
    <w:rsid w:val="00B25C08"/>
    <w:rsid w:val="00B25CE9"/>
    <w:rsid w:val="00B25D12"/>
    <w:rsid w:val="00B25EB1"/>
    <w:rsid w:val="00B25F16"/>
    <w:rsid w:val="00B25FE8"/>
    <w:rsid w:val="00B2602C"/>
    <w:rsid w:val="00B260DF"/>
    <w:rsid w:val="00B2612B"/>
    <w:rsid w:val="00B261DF"/>
    <w:rsid w:val="00B267D8"/>
    <w:rsid w:val="00B26816"/>
    <w:rsid w:val="00B268F5"/>
    <w:rsid w:val="00B26AC6"/>
    <w:rsid w:val="00B26B32"/>
    <w:rsid w:val="00B26C03"/>
    <w:rsid w:val="00B26C17"/>
    <w:rsid w:val="00B2733C"/>
    <w:rsid w:val="00B27735"/>
    <w:rsid w:val="00B27854"/>
    <w:rsid w:val="00B30379"/>
    <w:rsid w:val="00B305C7"/>
    <w:rsid w:val="00B309B3"/>
    <w:rsid w:val="00B30C4D"/>
    <w:rsid w:val="00B30D91"/>
    <w:rsid w:val="00B30E24"/>
    <w:rsid w:val="00B30EFE"/>
    <w:rsid w:val="00B310FE"/>
    <w:rsid w:val="00B3134E"/>
    <w:rsid w:val="00B3142B"/>
    <w:rsid w:val="00B3163D"/>
    <w:rsid w:val="00B31654"/>
    <w:rsid w:val="00B31698"/>
    <w:rsid w:val="00B318D1"/>
    <w:rsid w:val="00B31918"/>
    <w:rsid w:val="00B3194F"/>
    <w:rsid w:val="00B31DA0"/>
    <w:rsid w:val="00B31DC4"/>
    <w:rsid w:val="00B31F29"/>
    <w:rsid w:val="00B320FA"/>
    <w:rsid w:val="00B321BC"/>
    <w:rsid w:val="00B32209"/>
    <w:rsid w:val="00B324BC"/>
    <w:rsid w:val="00B325EF"/>
    <w:rsid w:val="00B328A3"/>
    <w:rsid w:val="00B32AEC"/>
    <w:rsid w:val="00B32B02"/>
    <w:rsid w:val="00B32CA2"/>
    <w:rsid w:val="00B32D7B"/>
    <w:rsid w:val="00B32F81"/>
    <w:rsid w:val="00B33785"/>
    <w:rsid w:val="00B33A47"/>
    <w:rsid w:val="00B33B1E"/>
    <w:rsid w:val="00B33EF5"/>
    <w:rsid w:val="00B34070"/>
    <w:rsid w:val="00B3412F"/>
    <w:rsid w:val="00B341B1"/>
    <w:rsid w:val="00B34495"/>
    <w:rsid w:val="00B346FE"/>
    <w:rsid w:val="00B34701"/>
    <w:rsid w:val="00B34740"/>
    <w:rsid w:val="00B347B6"/>
    <w:rsid w:val="00B3484B"/>
    <w:rsid w:val="00B3487E"/>
    <w:rsid w:val="00B34A15"/>
    <w:rsid w:val="00B34CFF"/>
    <w:rsid w:val="00B34EB4"/>
    <w:rsid w:val="00B34F39"/>
    <w:rsid w:val="00B35006"/>
    <w:rsid w:val="00B350B2"/>
    <w:rsid w:val="00B355F9"/>
    <w:rsid w:val="00B3578C"/>
    <w:rsid w:val="00B3593B"/>
    <w:rsid w:val="00B35C1E"/>
    <w:rsid w:val="00B35D58"/>
    <w:rsid w:val="00B35DBF"/>
    <w:rsid w:val="00B35ECA"/>
    <w:rsid w:val="00B3633D"/>
    <w:rsid w:val="00B36830"/>
    <w:rsid w:val="00B369FF"/>
    <w:rsid w:val="00B36CDA"/>
    <w:rsid w:val="00B36E61"/>
    <w:rsid w:val="00B3715F"/>
    <w:rsid w:val="00B37239"/>
    <w:rsid w:val="00B373C5"/>
    <w:rsid w:val="00B37497"/>
    <w:rsid w:val="00B375CA"/>
    <w:rsid w:val="00B3782F"/>
    <w:rsid w:val="00B3799A"/>
    <w:rsid w:val="00B37CDE"/>
    <w:rsid w:val="00B37D80"/>
    <w:rsid w:val="00B37E15"/>
    <w:rsid w:val="00B37F17"/>
    <w:rsid w:val="00B401B4"/>
    <w:rsid w:val="00B406C1"/>
    <w:rsid w:val="00B407C3"/>
    <w:rsid w:val="00B408D7"/>
    <w:rsid w:val="00B40F3A"/>
    <w:rsid w:val="00B4112E"/>
    <w:rsid w:val="00B413BB"/>
    <w:rsid w:val="00B41487"/>
    <w:rsid w:val="00B416E0"/>
    <w:rsid w:val="00B418FB"/>
    <w:rsid w:val="00B41AB0"/>
    <w:rsid w:val="00B41BA1"/>
    <w:rsid w:val="00B41D6C"/>
    <w:rsid w:val="00B41F32"/>
    <w:rsid w:val="00B41F8A"/>
    <w:rsid w:val="00B4223C"/>
    <w:rsid w:val="00B4236C"/>
    <w:rsid w:val="00B423D1"/>
    <w:rsid w:val="00B42608"/>
    <w:rsid w:val="00B42761"/>
    <w:rsid w:val="00B427F1"/>
    <w:rsid w:val="00B428DF"/>
    <w:rsid w:val="00B429EE"/>
    <w:rsid w:val="00B42AA4"/>
    <w:rsid w:val="00B42BAA"/>
    <w:rsid w:val="00B42E78"/>
    <w:rsid w:val="00B42EE6"/>
    <w:rsid w:val="00B42F46"/>
    <w:rsid w:val="00B4382C"/>
    <w:rsid w:val="00B438B0"/>
    <w:rsid w:val="00B43A1A"/>
    <w:rsid w:val="00B43B7E"/>
    <w:rsid w:val="00B43D92"/>
    <w:rsid w:val="00B43E2B"/>
    <w:rsid w:val="00B4436C"/>
    <w:rsid w:val="00B44639"/>
    <w:rsid w:val="00B44644"/>
    <w:rsid w:val="00B44AE4"/>
    <w:rsid w:val="00B44CB5"/>
    <w:rsid w:val="00B44E90"/>
    <w:rsid w:val="00B450F2"/>
    <w:rsid w:val="00B45374"/>
    <w:rsid w:val="00B453A8"/>
    <w:rsid w:val="00B4541B"/>
    <w:rsid w:val="00B4546B"/>
    <w:rsid w:val="00B4546D"/>
    <w:rsid w:val="00B4558E"/>
    <w:rsid w:val="00B455AA"/>
    <w:rsid w:val="00B457F9"/>
    <w:rsid w:val="00B45969"/>
    <w:rsid w:val="00B459DB"/>
    <w:rsid w:val="00B45B35"/>
    <w:rsid w:val="00B45B79"/>
    <w:rsid w:val="00B45C63"/>
    <w:rsid w:val="00B45E25"/>
    <w:rsid w:val="00B46002"/>
    <w:rsid w:val="00B46179"/>
    <w:rsid w:val="00B4625F"/>
    <w:rsid w:val="00B46585"/>
    <w:rsid w:val="00B465D1"/>
    <w:rsid w:val="00B4691C"/>
    <w:rsid w:val="00B469DF"/>
    <w:rsid w:val="00B46C3D"/>
    <w:rsid w:val="00B46E0D"/>
    <w:rsid w:val="00B46E9E"/>
    <w:rsid w:val="00B46F10"/>
    <w:rsid w:val="00B471A3"/>
    <w:rsid w:val="00B471D6"/>
    <w:rsid w:val="00B471F7"/>
    <w:rsid w:val="00B47243"/>
    <w:rsid w:val="00B47330"/>
    <w:rsid w:val="00B474A5"/>
    <w:rsid w:val="00B476A5"/>
    <w:rsid w:val="00B47E75"/>
    <w:rsid w:val="00B50061"/>
    <w:rsid w:val="00B50076"/>
    <w:rsid w:val="00B50108"/>
    <w:rsid w:val="00B501F0"/>
    <w:rsid w:val="00B50214"/>
    <w:rsid w:val="00B5036B"/>
    <w:rsid w:val="00B50575"/>
    <w:rsid w:val="00B5059D"/>
    <w:rsid w:val="00B50621"/>
    <w:rsid w:val="00B5096D"/>
    <w:rsid w:val="00B50A07"/>
    <w:rsid w:val="00B50A4C"/>
    <w:rsid w:val="00B50A92"/>
    <w:rsid w:val="00B50D0E"/>
    <w:rsid w:val="00B50D6C"/>
    <w:rsid w:val="00B51113"/>
    <w:rsid w:val="00B5120C"/>
    <w:rsid w:val="00B51444"/>
    <w:rsid w:val="00B514FA"/>
    <w:rsid w:val="00B516A5"/>
    <w:rsid w:val="00B51AAF"/>
    <w:rsid w:val="00B51BED"/>
    <w:rsid w:val="00B51D6F"/>
    <w:rsid w:val="00B51FAC"/>
    <w:rsid w:val="00B52034"/>
    <w:rsid w:val="00B52075"/>
    <w:rsid w:val="00B52372"/>
    <w:rsid w:val="00B52AA8"/>
    <w:rsid w:val="00B52AD1"/>
    <w:rsid w:val="00B52B90"/>
    <w:rsid w:val="00B52DC0"/>
    <w:rsid w:val="00B53005"/>
    <w:rsid w:val="00B531AB"/>
    <w:rsid w:val="00B532F5"/>
    <w:rsid w:val="00B53510"/>
    <w:rsid w:val="00B5380C"/>
    <w:rsid w:val="00B53887"/>
    <w:rsid w:val="00B539DC"/>
    <w:rsid w:val="00B53E64"/>
    <w:rsid w:val="00B53F3D"/>
    <w:rsid w:val="00B5405B"/>
    <w:rsid w:val="00B542FB"/>
    <w:rsid w:val="00B5436A"/>
    <w:rsid w:val="00B549F8"/>
    <w:rsid w:val="00B54B43"/>
    <w:rsid w:val="00B54D7E"/>
    <w:rsid w:val="00B54F5C"/>
    <w:rsid w:val="00B54F8C"/>
    <w:rsid w:val="00B550D1"/>
    <w:rsid w:val="00B550D8"/>
    <w:rsid w:val="00B551E3"/>
    <w:rsid w:val="00B55257"/>
    <w:rsid w:val="00B55554"/>
    <w:rsid w:val="00B55679"/>
    <w:rsid w:val="00B5592E"/>
    <w:rsid w:val="00B55EA2"/>
    <w:rsid w:val="00B55FC6"/>
    <w:rsid w:val="00B5602C"/>
    <w:rsid w:val="00B56168"/>
    <w:rsid w:val="00B5626A"/>
    <w:rsid w:val="00B56292"/>
    <w:rsid w:val="00B563AD"/>
    <w:rsid w:val="00B563FF"/>
    <w:rsid w:val="00B5642B"/>
    <w:rsid w:val="00B564C2"/>
    <w:rsid w:val="00B564FA"/>
    <w:rsid w:val="00B5657C"/>
    <w:rsid w:val="00B565E9"/>
    <w:rsid w:val="00B566BE"/>
    <w:rsid w:val="00B56936"/>
    <w:rsid w:val="00B56A4B"/>
    <w:rsid w:val="00B56A55"/>
    <w:rsid w:val="00B570A3"/>
    <w:rsid w:val="00B57683"/>
    <w:rsid w:val="00B576F6"/>
    <w:rsid w:val="00B57988"/>
    <w:rsid w:val="00B579A4"/>
    <w:rsid w:val="00B57A6A"/>
    <w:rsid w:val="00B57F4C"/>
    <w:rsid w:val="00B60096"/>
    <w:rsid w:val="00B6022F"/>
    <w:rsid w:val="00B6023C"/>
    <w:rsid w:val="00B6039A"/>
    <w:rsid w:val="00B603A7"/>
    <w:rsid w:val="00B607FF"/>
    <w:rsid w:val="00B609A2"/>
    <w:rsid w:val="00B60AA8"/>
    <w:rsid w:val="00B60CDC"/>
    <w:rsid w:val="00B60DB8"/>
    <w:rsid w:val="00B60DD8"/>
    <w:rsid w:val="00B60E6E"/>
    <w:rsid w:val="00B60EB8"/>
    <w:rsid w:val="00B60FDD"/>
    <w:rsid w:val="00B610E8"/>
    <w:rsid w:val="00B61290"/>
    <w:rsid w:val="00B61343"/>
    <w:rsid w:val="00B6134A"/>
    <w:rsid w:val="00B61435"/>
    <w:rsid w:val="00B614E3"/>
    <w:rsid w:val="00B61590"/>
    <w:rsid w:val="00B6178C"/>
    <w:rsid w:val="00B61C07"/>
    <w:rsid w:val="00B61E94"/>
    <w:rsid w:val="00B622D3"/>
    <w:rsid w:val="00B623B3"/>
    <w:rsid w:val="00B625C5"/>
    <w:rsid w:val="00B62C9C"/>
    <w:rsid w:val="00B62D84"/>
    <w:rsid w:val="00B63058"/>
    <w:rsid w:val="00B6310F"/>
    <w:rsid w:val="00B6332E"/>
    <w:rsid w:val="00B633FC"/>
    <w:rsid w:val="00B635AF"/>
    <w:rsid w:val="00B637FA"/>
    <w:rsid w:val="00B638FC"/>
    <w:rsid w:val="00B63B71"/>
    <w:rsid w:val="00B63DB4"/>
    <w:rsid w:val="00B63FD2"/>
    <w:rsid w:val="00B6409E"/>
    <w:rsid w:val="00B64118"/>
    <w:rsid w:val="00B64148"/>
    <w:rsid w:val="00B641C5"/>
    <w:rsid w:val="00B649AE"/>
    <w:rsid w:val="00B649C5"/>
    <w:rsid w:val="00B64B57"/>
    <w:rsid w:val="00B650C8"/>
    <w:rsid w:val="00B655DE"/>
    <w:rsid w:val="00B6582F"/>
    <w:rsid w:val="00B6588D"/>
    <w:rsid w:val="00B658A8"/>
    <w:rsid w:val="00B659B5"/>
    <w:rsid w:val="00B65BA2"/>
    <w:rsid w:val="00B65BAA"/>
    <w:rsid w:val="00B65CB1"/>
    <w:rsid w:val="00B65CB5"/>
    <w:rsid w:val="00B65EAC"/>
    <w:rsid w:val="00B6604B"/>
    <w:rsid w:val="00B660B5"/>
    <w:rsid w:val="00B664E3"/>
    <w:rsid w:val="00B6668D"/>
    <w:rsid w:val="00B666D5"/>
    <w:rsid w:val="00B66945"/>
    <w:rsid w:val="00B66951"/>
    <w:rsid w:val="00B669AE"/>
    <w:rsid w:val="00B66C26"/>
    <w:rsid w:val="00B66D4D"/>
    <w:rsid w:val="00B66E73"/>
    <w:rsid w:val="00B66FC7"/>
    <w:rsid w:val="00B670CD"/>
    <w:rsid w:val="00B671C9"/>
    <w:rsid w:val="00B67475"/>
    <w:rsid w:val="00B67A80"/>
    <w:rsid w:val="00B67C61"/>
    <w:rsid w:val="00B67C9E"/>
    <w:rsid w:val="00B67D2B"/>
    <w:rsid w:val="00B67DC3"/>
    <w:rsid w:val="00B67DDB"/>
    <w:rsid w:val="00B701AF"/>
    <w:rsid w:val="00B701FE"/>
    <w:rsid w:val="00B7020D"/>
    <w:rsid w:val="00B70224"/>
    <w:rsid w:val="00B70443"/>
    <w:rsid w:val="00B70768"/>
    <w:rsid w:val="00B7080A"/>
    <w:rsid w:val="00B7092E"/>
    <w:rsid w:val="00B70EAF"/>
    <w:rsid w:val="00B7102E"/>
    <w:rsid w:val="00B71033"/>
    <w:rsid w:val="00B710E8"/>
    <w:rsid w:val="00B711B8"/>
    <w:rsid w:val="00B71259"/>
    <w:rsid w:val="00B71321"/>
    <w:rsid w:val="00B713B2"/>
    <w:rsid w:val="00B71688"/>
    <w:rsid w:val="00B71816"/>
    <w:rsid w:val="00B7185C"/>
    <w:rsid w:val="00B718D5"/>
    <w:rsid w:val="00B71A68"/>
    <w:rsid w:val="00B71B47"/>
    <w:rsid w:val="00B71BC3"/>
    <w:rsid w:val="00B71CA8"/>
    <w:rsid w:val="00B71D4F"/>
    <w:rsid w:val="00B71DA7"/>
    <w:rsid w:val="00B720DF"/>
    <w:rsid w:val="00B725E5"/>
    <w:rsid w:val="00B72C34"/>
    <w:rsid w:val="00B72F74"/>
    <w:rsid w:val="00B73053"/>
    <w:rsid w:val="00B7308D"/>
    <w:rsid w:val="00B7315A"/>
    <w:rsid w:val="00B73492"/>
    <w:rsid w:val="00B736A4"/>
    <w:rsid w:val="00B7370D"/>
    <w:rsid w:val="00B73C33"/>
    <w:rsid w:val="00B73ED9"/>
    <w:rsid w:val="00B74318"/>
    <w:rsid w:val="00B745AE"/>
    <w:rsid w:val="00B745D8"/>
    <w:rsid w:val="00B746ED"/>
    <w:rsid w:val="00B74A48"/>
    <w:rsid w:val="00B74A84"/>
    <w:rsid w:val="00B74CC3"/>
    <w:rsid w:val="00B74D20"/>
    <w:rsid w:val="00B75518"/>
    <w:rsid w:val="00B7557A"/>
    <w:rsid w:val="00B75618"/>
    <w:rsid w:val="00B758EE"/>
    <w:rsid w:val="00B759D5"/>
    <w:rsid w:val="00B75AC0"/>
    <w:rsid w:val="00B75BFB"/>
    <w:rsid w:val="00B75C9C"/>
    <w:rsid w:val="00B75EB4"/>
    <w:rsid w:val="00B75F47"/>
    <w:rsid w:val="00B760D9"/>
    <w:rsid w:val="00B760EF"/>
    <w:rsid w:val="00B761CC"/>
    <w:rsid w:val="00B762D4"/>
    <w:rsid w:val="00B76625"/>
    <w:rsid w:val="00B769C9"/>
    <w:rsid w:val="00B76F3C"/>
    <w:rsid w:val="00B7719E"/>
    <w:rsid w:val="00B771AF"/>
    <w:rsid w:val="00B771C0"/>
    <w:rsid w:val="00B7743E"/>
    <w:rsid w:val="00B774FB"/>
    <w:rsid w:val="00B7767F"/>
    <w:rsid w:val="00B778B6"/>
    <w:rsid w:val="00B77C81"/>
    <w:rsid w:val="00B80678"/>
    <w:rsid w:val="00B808F9"/>
    <w:rsid w:val="00B80C05"/>
    <w:rsid w:val="00B80CF7"/>
    <w:rsid w:val="00B81110"/>
    <w:rsid w:val="00B8117F"/>
    <w:rsid w:val="00B8125E"/>
    <w:rsid w:val="00B814DE"/>
    <w:rsid w:val="00B81651"/>
    <w:rsid w:val="00B81774"/>
    <w:rsid w:val="00B818AC"/>
    <w:rsid w:val="00B81995"/>
    <w:rsid w:val="00B819CC"/>
    <w:rsid w:val="00B81C75"/>
    <w:rsid w:val="00B81E80"/>
    <w:rsid w:val="00B81F0C"/>
    <w:rsid w:val="00B82014"/>
    <w:rsid w:val="00B82028"/>
    <w:rsid w:val="00B82205"/>
    <w:rsid w:val="00B82419"/>
    <w:rsid w:val="00B82484"/>
    <w:rsid w:val="00B82705"/>
    <w:rsid w:val="00B827B7"/>
    <w:rsid w:val="00B8287E"/>
    <w:rsid w:val="00B82883"/>
    <w:rsid w:val="00B82940"/>
    <w:rsid w:val="00B82CF1"/>
    <w:rsid w:val="00B82FA1"/>
    <w:rsid w:val="00B83171"/>
    <w:rsid w:val="00B8326A"/>
    <w:rsid w:val="00B832CD"/>
    <w:rsid w:val="00B8339B"/>
    <w:rsid w:val="00B8353D"/>
    <w:rsid w:val="00B83810"/>
    <w:rsid w:val="00B83891"/>
    <w:rsid w:val="00B83C39"/>
    <w:rsid w:val="00B83CB6"/>
    <w:rsid w:val="00B83D35"/>
    <w:rsid w:val="00B83F04"/>
    <w:rsid w:val="00B83F93"/>
    <w:rsid w:val="00B8403C"/>
    <w:rsid w:val="00B84058"/>
    <w:rsid w:val="00B8413E"/>
    <w:rsid w:val="00B8459C"/>
    <w:rsid w:val="00B848B4"/>
    <w:rsid w:val="00B84A72"/>
    <w:rsid w:val="00B84A98"/>
    <w:rsid w:val="00B84E7B"/>
    <w:rsid w:val="00B84F98"/>
    <w:rsid w:val="00B8506C"/>
    <w:rsid w:val="00B8529B"/>
    <w:rsid w:val="00B853B5"/>
    <w:rsid w:val="00B85931"/>
    <w:rsid w:val="00B859CB"/>
    <w:rsid w:val="00B85B0A"/>
    <w:rsid w:val="00B85B9E"/>
    <w:rsid w:val="00B85EBB"/>
    <w:rsid w:val="00B8601E"/>
    <w:rsid w:val="00B86120"/>
    <w:rsid w:val="00B86208"/>
    <w:rsid w:val="00B862AC"/>
    <w:rsid w:val="00B86588"/>
    <w:rsid w:val="00B86680"/>
    <w:rsid w:val="00B867CC"/>
    <w:rsid w:val="00B86836"/>
    <w:rsid w:val="00B868F6"/>
    <w:rsid w:val="00B86BB2"/>
    <w:rsid w:val="00B86C4E"/>
    <w:rsid w:val="00B86F96"/>
    <w:rsid w:val="00B86FC1"/>
    <w:rsid w:val="00B87749"/>
    <w:rsid w:val="00B878D5"/>
    <w:rsid w:val="00B878E2"/>
    <w:rsid w:val="00B87E35"/>
    <w:rsid w:val="00B87E4F"/>
    <w:rsid w:val="00B87E65"/>
    <w:rsid w:val="00B87EB5"/>
    <w:rsid w:val="00B87EE8"/>
    <w:rsid w:val="00B902D7"/>
    <w:rsid w:val="00B907CD"/>
    <w:rsid w:val="00B90852"/>
    <w:rsid w:val="00B9097D"/>
    <w:rsid w:val="00B90EA3"/>
    <w:rsid w:val="00B91034"/>
    <w:rsid w:val="00B9112B"/>
    <w:rsid w:val="00B9116A"/>
    <w:rsid w:val="00B911D7"/>
    <w:rsid w:val="00B912EB"/>
    <w:rsid w:val="00B9134A"/>
    <w:rsid w:val="00B91448"/>
    <w:rsid w:val="00B91504"/>
    <w:rsid w:val="00B91593"/>
    <w:rsid w:val="00B915B2"/>
    <w:rsid w:val="00B91608"/>
    <w:rsid w:val="00B91619"/>
    <w:rsid w:val="00B917E6"/>
    <w:rsid w:val="00B91816"/>
    <w:rsid w:val="00B918F9"/>
    <w:rsid w:val="00B9191D"/>
    <w:rsid w:val="00B91A47"/>
    <w:rsid w:val="00B91D07"/>
    <w:rsid w:val="00B91EB7"/>
    <w:rsid w:val="00B9228E"/>
    <w:rsid w:val="00B9249F"/>
    <w:rsid w:val="00B92684"/>
    <w:rsid w:val="00B92901"/>
    <w:rsid w:val="00B92C2B"/>
    <w:rsid w:val="00B92F63"/>
    <w:rsid w:val="00B93056"/>
    <w:rsid w:val="00B9312E"/>
    <w:rsid w:val="00B93393"/>
    <w:rsid w:val="00B9388F"/>
    <w:rsid w:val="00B938CD"/>
    <w:rsid w:val="00B93929"/>
    <w:rsid w:val="00B93985"/>
    <w:rsid w:val="00B93A10"/>
    <w:rsid w:val="00B93A97"/>
    <w:rsid w:val="00B93B92"/>
    <w:rsid w:val="00B93BDC"/>
    <w:rsid w:val="00B93DC0"/>
    <w:rsid w:val="00B93FAC"/>
    <w:rsid w:val="00B94259"/>
    <w:rsid w:val="00B94343"/>
    <w:rsid w:val="00B944F6"/>
    <w:rsid w:val="00B945B9"/>
    <w:rsid w:val="00B9471F"/>
    <w:rsid w:val="00B948D2"/>
    <w:rsid w:val="00B94935"/>
    <w:rsid w:val="00B94CA6"/>
    <w:rsid w:val="00B94D9E"/>
    <w:rsid w:val="00B94DBE"/>
    <w:rsid w:val="00B94F7B"/>
    <w:rsid w:val="00B95114"/>
    <w:rsid w:val="00B95689"/>
    <w:rsid w:val="00B959ED"/>
    <w:rsid w:val="00B95A52"/>
    <w:rsid w:val="00B95BF6"/>
    <w:rsid w:val="00B95C28"/>
    <w:rsid w:val="00B95C74"/>
    <w:rsid w:val="00B95D00"/>
    <w:rsid w:val="00B95D4D"/>
    <w:rsid w:val="00B95DB7"/>
    <w:rsid w:val="00B96648"/>
    <w:rsid w:val="00B966C2"/>
    <w:rsid w:val="00B966DF"/>
    <w:rsid w:val="00B96809"/>
    <w:rsid w:val="00B96C01"/>
    <w:rsid w:val="00B96CA3"/>
    <w:rsid w:val="00B96D44"/>
    <w:rsid w:val="00B96DA1"/>
    <w:rsid w:val="00B97035"/>
    <w:rsid w:val="00B9718D"/>
    <w:rsid w:val="00B9719B"/>
    <w:rsid w:val="00B971C9"/>
    <w:rsid w:val="00B9723E"/>
    <w:rsid w:val="00B97925"/>
    <w:rsid w:val="00B97B29"/>
    <w:rsid w:val="00B97C32"/>
    <w:rsid w:val="00B97CC4"/>
    <w:rsid w:val="00B97CF7"/>
    <w:rsid w:val="00B97F4E"/>
    <w:rsid w:val="00B97FE7"/>
    <w:rsid w:val="00BA01A0"/>
    <w:rsid w:val="00BA02EE"/>
    <w:rsid w:val="00BA044A"/>
    <w:rsid w:val="00BA0701"/>
    <w:rsid w:val="00BA073E"/>
    <w:rsid w:val="00BA09AD"/>
    <w:rsid w:val="00BA0C44"/>
    <w:rsid w:val="00BA0EF3"/>
    <w:rsid w:val="00BA0FC0"/>
    <w:rsid w:val="00BA1037"/>
    <w:rsid w:val="00BA1063"/>
    <w:rsid w:val="00BA1185"/>
    <w:rsid w:val="00BA1223"/>
    <w:rsid w:val="00BA1AB2"/>
    <w:rsid w:val="00BA1B4C"/>
    <w:rsid w:val="00BA1BCD"/>
    <w:rsid w:val="00BA1C9E"/>
    <w:rsid w:val="00BA1F95"/>
    <w:rsid w:val="00BA20EA"/>
    <w:rsid w:val="00BA219D"/>
    <w:rsid w:val="00BA21B6"/>
    <w:rsid w:val="00BA2655"/>
    <w:rsid w:val="00BA2809"/>
    <w:rsid w:val="00BA282A"/>
    <w:rsid w:val="00BA2903"/>
    <w:rsid w:val="00BA29BD"/>
    <w:rsid w:val="00BA2BC5"/>
    <w:rsid w:val="00BA2C88"/>
    <w:rsid w:val="00BA2DCC"/>
    <w:rsid w:val="00BA2DF3"/>
    <w:rsid w:val="00BA2EB4"/>
    <w:rsid w:val="00BA2F40"/>
    <w:rsid w:val="00BA2FEE"/>
    <w:rsid w:val="00BA349A"/>
    <w:rsid w:val="00BA376F"/>
    <w:rsid w:val="00BA37A4"/>
    <w:rsid w:val="00BA38A2"/>
    <w:rsid w:val="00BA38E0"/>
    <w:rsid w:val="00BA38FD"/>
    <w:rsid w:val="00BA3912"/>
    <w:rsid w:val="00BA3C00"/>
    <w:rsid w:val="00BA3C96"/>
    <w:rsid w:val="00BA3DF5"/>
    <w:rsid w:val="00BA4000"/>
    <w:rsid w:val="00BA4086"/>
    <w:rsid w:val="00BA429C"/>
    <w:rsid w:val="00BA4395"/>
    <w:rsid w:val="00BA470F"/>
    <w:rsid w:val="00BA49CC"/>
    <w:rsid w:val="00BA4EC5"/>
    <w:rsid w:val="00BA51CD"/>
    <w:rsid w:val="00BA5241"/>
    <w:rsid w:val="00BA53BF"/>
    <w:rsid w:val="00BA5431"/>
    <w:rsid w:val="00BA54B1"/>
    <w:rsid w:val="00BA5603"/>
    <w:rsid w:val="00BA5AF9"/>
    <w:rsid w:val="00BA5CAA"/>
    <w:rsid w:val="00BA5FC0"/>
    <w:rsid w:val="00BA609E"/>
    <w:rsid w:val="00BA6256"/>
    <w:rsid w:val="00BA6504"/>
    <w:rsid w:val="00BA66CC"/>
    <w:rsid w:val="00BA68EA"/>
    <w:rsid w:val="00BA699D"/>
    <w:rsid w:val="00BA6A92"/>
    <w:rsid w:val="00BA6C49"/>
    <w:rsid w:val="00BA7BDF"/>
    <w:rsid w:val="00BA7D94"/>
    <w:rsid w:val="00BA7E75"/>
    <w:rsid w:val="00BA7EDB"/>
    <w:rsid w:val="00BA7EF5"/>
    <w:rsid w:val="00BA7EF7"/>
    <w:rsid w:val="00BA7F90"/>
    <w:rsid w:val="00BB0106"/>
    <w:rsid w:val="00BB03D2"/>
    <w:rsid w:val="00BB03EB"/>
    <w:rsid w:val="00BB0567"/>
    <w:rsid w:val="00BB077E"/>
    <w:rsid w:val="00BB0B24"/>
    <w:rsid w:val="00BB0C1C"/>
    <w:rsid w:val="00BB0D5B"/>
    <w:rsid w:val="00BB0EC8"/>
    <w:rsid w:val="00BB0F4F"/>
    <w:rsid w:val="00BB115C"/>
    <w:rsid w:val="00BB1186"/>
    <w:rsid w:val="00BB1317"/>
    <w:rsid w:val="00BB14B0"/>
    <w:rsid w:val="00BB14D2"/>
    <w:rsid w:val="00BB15B0"/>
    <w:rsid w:val="00BB1606"/>
    <w:rsid w:val="00BB176B"/>
    <w:rsid w:val="00BB1C83"/>
    <w:rsid w:val="00BB1CB6"/>
    <w:rsid w:val="00BB21B8"/>
    <w:rsid w:val="00BB2239"/>
    <w:rsid w:val="00BB226C"/>
    <w:rsid w:val="00BB24AC"/>
    <w:rsid w:val="00BB26D1"/>
    <w:rsid w:val="00BB273F"/>
    <w:rsid w:val="00BB29FD"/>
    <w:rsid w:val="00BB2A5B"/>
    <w:rsid w:val="00BB2E07"/>
    <w:rsid w:val="00BB2F30"/>
    <w:rsid w:val="00BB3026"/>
    <w:rsid w:val="00BB30C8"/>
    <w:rsid w:val="00BB315D"/>
    <w:rsid w:val="00BB32D2"/>
    <w:rsid w:val="00BB33F4"/>
    <w:rsid w:val="00BB3813"/>
    <w:rsid w:val="00BB3BE9"/>
    <w:rsid w:val="00BB3E16"/>
    <w:rsid w:val="00BB3E71"/>
    <w:rsid w:val="00BB3F8C"/>
    <w:rsid w:val="00BB4088"/>
    <w:rsid w:val="00BB4114"/>
    <w:rsid w:val="00BB4280"/>
    <w:rsid w:val="00BB45CA"/>
    <w:rsid w:val="00BB4C08"/>
    <w:rsid w:val="00BB4C50"/>
    <w:rsid w:val="00BB4E96"/>
    <w:rsid w:val="00BB4FF9"/>
    <w:rsid w:val="00BB5107"/>
    <w:rsid w:val="00BB5273"/>
    <w:rsid w:val="00BB56D8"/>
    <w:rsid w:val="00BB5A06"/>
    <w:rsid w:val="00BB5B08"/>
    <w:rsid w:val="00BB5B18"/>
    <w:rsid w:val="00BB5DB9"/>
    <w:rsid w:val="00BB5EEC"/>
    <w:rsid w:val="00BB640B"/>
    <w:rsid w:val="00BB666F"/>
    <w:rsid w:val="00BB683A"/>
    <w:rsid w:val="00BB684A"/>
    <w:rsid w:val="00BB68A7"/>
    <w:rsid w:val="00BB6E5D"/>
    <w:rsid w:val="00BB719F"/>
    <w:rsid w:val="00BB721F"/>
    <w:rsid w:val="00BB73A8"/>
    <w:rsid w:val="00BB7584"/>
    <w:rsid w:val="00BB75B8"/>
    <w:rsid w:val="00BB78AC"/>
    <w:rsid w:val="00BB7983"/>
    <w:rsid w:val="00BB7A37"/>
    <w:rsid w:val="00BB7DC3"/>
    <w:rsid w:val="00BB7DE2"/>
    <w:rsid w:val="00BB7E22"/>
    <w:rsid w:val="00BC015A"/>
    <w:rsid w:val="00BC045E"/>
    <w:rsid w:val="00BC04B1"/>
    <w:rsid w:val="00BC0618"/>
    <w:rsid w:val="00BC0A96"/>
    <w:rsid w:val="00BC0B33"/>
    <w:rsid w:val="00BC0BBC"/>
    <w:rsid w:val="00BC0C59"/>
    <w:rsid w:val="00BC0FB8"/>
    <w:rsid w:val="00BC14B7"/>
    <w:rsid w:val="00BC14D8"/>
    <w:rsid w:val="00BC1578"/>
    <w:rsid w:val="00BC1804"/>
    <w:rsid w:val="00BC18C4"/>
    <w:rsid w:val="00BC1A8B"/>
    <w:rsid w:val="00BC1B7F"/>
    <w:rsid w:val="00BC1BDE"/>
    <w:rsid w:val="00BC2309"/>
    <w:rsid w:val="00BC2470"/>
    <w:rsid w:val="00BC25F3"/>
    <w:rsid w:val="00BC2A25"/>
    <w:rsid w:val="00BC2ED1"/>
    <w:rsid w:val="00BC3419"/>
    <w:rsid w:val="00BC3460"/>
    <w:rsid w:val="00BC3676"/>
    <w:rsid w:val="00BC3990"/>
    <w:rsid w:val="00BC3A30"/>
    <w:rsid w:val="00BC3ACE"/>
    <w:rsid w:val="00BC3C63"/>
    <w:rsid w:val="00BC3E36"/>
    <w:rsid w:val="00BC3E4E"/>
    <w:rsid w:val="00BC40D0"/>
    <w:rsid w:val="00BC455B"/>
    <w:rsid w:val="00BC45AE"/>
    <w:rsid w:val="00BC4734"/>
    <w:rsid w:val="00BC49D2"/>
    <w:rsid w:val="00BC4D69"/>
    <w:rsid w:val="00BC4DF6"/>
    <w:rsid w:val="00BC5369"/>
    <w:rsid w:val="00BC53FC"/>
    <w:rsid w:val="00BC5853"/>
    <w:rsid w:val="00BC5947"/>
    <w:rsid w:val="00BC5C5F"/>
    <w:rsid w:val="00BC5CC0"/>
    <w:rsid w:val="00BC5E7A"/>
    <w:rsid w:val="00BC6091"/>
    <w:rsid w:val="00BC6623"/>
    <w:rsid w:val="00BC6E1E"/>
    <w:rsid w:val="00BC6E68"/>
    <w:rsid w:val="00BC6FF3"/>
    <w:rsid w:val="00BC7013"/>
    <w:rsid w:val="00BC705B"/>
    <w:rsid w:val="00BC747E"/>
    <w:rsid w:val="00BC778F"/>
    <w:rsid w:val="00BC7919"/>
    <w:rsid w:val="00BC7A6B"/>
    <w:rsid w:val="00BC7CCD"/>
    <w:rsid w:val="00BC7D3E"/>
    <w:rsid w:val="00BD0753"/>
    <w:rsid w:val="00BD0A4C"/>
    <w:rsid w:val="00BD0DC9"/>
    <w:rsid w:val="00BD0DF8"/>
    <w:rsid w:val="00BD1102"/>
    <w:rsid w:val="00BD1241"/>
    <w:rsid w:val="00BD1444"/>
    <w:rsid w:val="00BD148D"/>
    <w:rsid w:val="00BD19BC"/>
    <w:rsid w:val="00BD1A1D"/>
    <w:rsid w:val="00BD1CA4"/>
    <w:rsid w:val="00BD1EB1"/>
    <w:rsid w:val="00BD1EDB"/>
    <w:rsid w:val="00BD1FD6"/>
    <w:rsid w:val="00BD20C6"/>
    <w:rsid w:val="00BD2126"/>
    <w:rsid w:val="00BD26DD"/>
    <w:rsid w:val="00BD27B3"/>
    <w:rsid w:val="00BD27D6"/>
    <w:rsid w:val="00BD27E5"/>
    <w:rsid w:val="00BD296A"/>
    <w:rsid w:val="00BD29DC"/>
    <w:rsid w:val="00BD2C79"/>
    <w:rsid w:val="00BD2D2B"/>
    <w:rsid w:val="00BD30D4"/>
    <w:rsid w:val="00BD3163"/>
    <w:rsid w:val="00BD3439"/>
    <w:rsid w:val="00BD34C9"/>
    <w:rsid w:val="00BD355E"/>
    <w:rsid w:val="00BD35A0"/>
    <w:rsid w:val="00BD360E"/>
    <w:rsid w:val="00BD36C9"/>
    <w:rsid w:val="00BD3A6F"/>
    <w:rsid w:val="00BD3B50"/>
    <w:rsid w:val="00BD3C98"/>
    <w:rsid w:val="00BD4336"/>
    <w:rsid w:val="00BD4495"/>
    <w:rsid w:val="00BD451B"/>
    <w:rsid w:val="00BD4721"/>
    <w:rsid w:val="00BD49D3"/>
    <w:rsid w:val="00BD49F1"/>
    <w:rsid w:val="00BD4BCE"/>
    <w:rsid w:val="00BD4BD2"/>
    <w:rsid w:val="00BD4F0C"/>
    <w:rsid w:val="00BD500E"/>
    <w:rsid w:val="00BD525B"/>
    <w:rsid w:val="00BD529D"/>
    <w:rsid w:val="00BD532D"/>
    <w:rsid w:val="00BD5501"/>
    <w:rsid w:val="00BD58F7"/>
    <w:rsid w:val="00BD5940"/>
    <w:rsid w:val="00BD5950"/>
    <w:rsid w:val="00BD595B"/>
    <w:rsid w:val="00BD5B83"/>
    <w:rsid w:val="00BD5D7D"/>
    <w:rsid w:val="00BD5DB8"/>
    <w:rsid w:val="00BD60E5"/>
    <w:rsid w:val="00BD61A3"/>
    <w:rsid w:val="00BD64E8"/>
    <w:rsid w:val="00BD65BF"/>
    <w:rsid w:val="00BD6720"/>
    <w:rsid w:val="00BD682C"/>
    <w:rsid w:val="00BD6B70"/>
    <w:rsid w:val="00BD6CD0"/>
    <w:rsid w:val="00BD6E4C"/>
    <w:rsid w:val="00BD703C"/>
    <w:rsid w:val="00BD72E6"/>
    <w:rsid w:val="00BD73A4"/>
    <w:rsid w:val="00BD7518"/>
    <w:rsid w:val="00BD75F8"/>
    <w:rsid w:val="00BD7643"/>
    <w:rsid w:val="00BD7743"/>
    <w:rsid w:val="00BD7B65"/>
    <w:rsid w:val="00BD7F09"/>
    <w:rsid w:val="00BD7F32"/>
    <w:rsid w:val="00BE0006"/>
    <w:rsid w:val="00BE0226"/>
    <w:rsid w:val="00BE0304"/>
    <w:rsid w:val="00BE04A6"/>
    <w:rsid w:val="00BE0517"/>
    <w:rsid w:val="00BE07EC"/>
    <w:rsid w:val="00BE091C"/>
    <w:rsid w:val="00BE11B6"/>
    <w:rsid w:val="00BE1243"/>
    <w:rsid w:val="00BE143D"/>
    <w:rsid w:val="00BE1A75"/>
    <w:rsid w:val="00BE2070"/>
    <w:rsid w:val="00BE20E9"/>
    <w:rsid w:val="00BE24FB"/>
    <w:rsid w:val="00BE25BD"/>
    <w:rsid w:val="00BE28B4"/>
    <w:rsid w:val="00BE28B8"/>
    <w:rsid w:val="00BE28DA"/>
    <w:rsid w:val="00BE2C23"/>
    <w:rsid w:val="00BE2D39"/>
    <w:rsid w:val="00BE2EA7"/>
    <w:rsid w:val="00BE3032"/>
    <w:rsid w:val="00BE30DB"/>
    <w:rsid w:val="00BE36B3"/>
    <w:rsid w:val="00BE38D7"/>
    <w:rsid w:val="00BE3931"/>
    <w:rsid w:val="00BE39A3"/>
    <w:rsid w:val="00BE39BE"/>
    <w:rsid w:val="00BE3A79"/>
    <w:rsid w:val="00BE3B95"/>
    <w:rsid w:val="00BE3BB5"/>
    <w:rsid w:val="00BE4055"/>
    <w:rsid w:val="00BE40CC"/>
    <w:rsid w:val="00BE42EF"/>
    <w:rsid w:val="00BE4461"/>
    <w:rsid w:val="00BE4524"/>
    <w:rsid w:val="00BE4565"/>
    <w:rsid w:val="00BE4744"/>
    <w:rsid w:val="00BE47E7"/>
    <w:rsid w:val="00BE49BF"/>
    <w:rsid w:val="00BE4AD7"/>
    <w:rsid w:val="00BE4D6F"/>
    <w:rsid w:val="00BE4E43"/>
    <w:rsid w:val="00BE4E8D"/>
    <w:rsid w:val="00BE4EF3"/>
    <w:rsid w:val="00BE4FD4"/>
    <w:rsid w:val="00BE5026"/>
    <w:rsid w:val="00BE5259"/>
    <w:rsid w:val="00BE528F"/>
    <w:rsid w:val="00BE53BF"/>
    <w:rsid w:val="00BE540F"/>
    <w:rsid w:val="00BE5859"/>
    <w:rsid w:val="00BE589A"/>
    <w:rsid w:val="00BE59B7"/>
    <w:rsid w:val="00BE5AB2"/>
    <w:rsid w:val="00BE5BC7"/>
    <w:rsid w:val="00BE5C3D"/>
    <w:rsid w:val="00BE5CB2"/>
    <w:rsid w:val="00BE5CDD"/>
    <w:rsid w:val="00BE5E31"/>
    <w:rsid w:val="00BE60CA"/>
    <w:rsid w:val="00BE6549"/>
    <w:rsid w:val="00BE6683"/>
    <w:rsid w:val="00BE66B6"/>
    <w:rsid w:val="00BE680A"/>
    <w:rsid w:val="00BE6A06"/>
    <w:rsid w:val="00BE6C11"/>
    <w:rsid w:val="00BE6CB0"/>
    <w:rsid w:val="00BE6E7E"/>
    <w:rsid w:val="00BE6E9D"/>
    <w:rsid w:val="00BE6EB5"/>
    <w:rsid w:val="00BE6F08"/>
    <w:rsid w:val="00BE701A"/>
    <w:rsid w:val="00BE7059"/>
    <w:rsid w:val="00BE7106"/>
    <w:rsid w:val="00BE7209"/>
    <w:rsid w:val="00BE7342"/>
    <w:rsid w:val="00BE7366"/>
    <w:rsid w:val="00BE758C"/>
    <w:rsid w:val="00BE75AC"/>
    <w:rsid w:val="00BE7763"/>
    <w:rsid w:val="00BE77E3"/>
    <w:rsid w:val="00BE78C6"/>
    <w:rsid w:val="00BE7930"/>
    <w:rsid w:val="00BE7A5F"/>
    <w:rsid w:val="00BE7B1F"/>
    <w:rsid w:val="00BE7B24"/>
    <w:rsid w:val="00BF00E5"/>
    <w:rsid w:val="00BF0107"/>
    <w:rsid w:val="00BF06DC"/>
    <w:rsid w:val="00BF0707"/>
    <w:rsid w:val="00BF08D8"/>
    <w:rsid w:val="00BF091C"/>
    <w:rsid w:val="00BF0D01"/>
    <w:rsid w:val="00BF0E0D"/>
    <w:rsid w:val="00BF132E"/>
    <w:rsid w:val="00BF1407"/>
    <w:rsid w:val="00BF15FC"/>
    <w:rsid w:val="00BF177B"/>
    <w:rsid w:val="00BF1C3D"/>
    <w:rsid w:val="00BF1C61"/>
    <w:rsid w:val="00BF1F93"/>
    <w:rsid w:val="00BF21AC"/>
    <w:rsid w:val="00BF2225"/>
    <w:rsid w:val="00BF23F9"/>
    <w:rsid w:val="00BF2506"/>
    <w:rsid w:val="00BF2529"/>
    <w:rsid w:val="00BF2772"/>
    <w:rsid w:val="00BF28CA"/>
    <w:rsid w:val="00BF2969"/>
    <w:rsid w:val="00BF2C52"/>
    <w:rsid w:val="00BF2E5F"/>
    <w:rsid w:val="00BF2F10"/>
    <w:rsid w:val="00BF3173"/>
    <w:rsid w:val="00BF353F"/>
    <w:rsid w:val="00BF3731"/>
    <w:rsid w:val="00BF387C"/>
    <w:rsid w:val="00BF3912"/>
    <w:rsid w:val="00BF39B9"/>
    <w:rsid w:val="00BF3E73"/>
    <w:rsid w:val="00BF424D"/>
    <w:rsid w:val="00BF429B"/>
    <w:rsid w:val="00BF45EA"/>
    <w:rsid w:val="00BF47AE"/>
    <w:rsid w:val="00BF47B4"/>
    <w:rsid w:val="00BF47B6"/>
    <w:rsid w:val="00BF487B"/>
    <w:rsid w:val="00BF4932"/>
    <w:rsid w:val="00BF4C0E"/>
    <w:rsid w:val="00BF4C5F"/>
    <w:rsid w:val="00BF4E89"/>
    <w:rsid w:val="00BF4EBB"/>
    <w:rsid w:val="00BF501E"/>
    <w:rsid w:val="00BF51D1"/>
    <w:rsid w:val="00BF51EB"/>
    <w:rsid w:val="00BF5220"/>
    <w:rsid w:val="00BF52D5"/>
    <w:rsid w:val="00BF53E2"/>
    <w:rsid w:val="00BF5404"/>
    <w:rsid w:val="00BF5494"/>
    <w:rsid w:val="00BF5752"/>
    <w:rsid w:val="00BF5AAB"/>
    <w:rsid w:val="00BF5C00"/>
    <w:rsid w:val="00BF5C8B"/>
    <w:rsid w:val="00BF5E38"/>
    <w:rsid w:val="00BF5ECF"/>
    <w:rsid w:val="00BF63F7"/>
    <w:rsid w:val="00BF6412"/>
    <w:rsid w:val="00BF667E"/>
    <w:rsid w:val="00BF67EB"/>
    <w:rsid w:val="00BF67FF"/>
    <w:rsid w:val="00BF6939"/>
    <w:rsid w:val="00BF6A78"/>
    <w:rsid w:val="00BF6B53"/>
    <w:rsid w:val="00BF6BA7"/>
    <w:rsid w:val="00BF6DA3"/>
    <w:rsid w:val="00BF7006"/>
    <w:rsid w:val="00BF70BB"/>
    <w:rsid w:val="00BF789D"/>
    <w:rsid w:val="00BF795D"/>
    <w:rsid w:val="00BF7D0B"/>
    <w:rsid w:val="00BF7E17"/>
    <w:rsid w:val="00BF7F7E"/>
    <w:rsid w:val="00C000E6"/>
    <w:rsid w:val="00C003BD"/>
    <w:rsid w:val="00C005C2"/>
    <w:rsid w:val="00C00987"/>
    <w:rsid w:val="00C00E5C"/>
    <w:rsid w:val="00C00F01"/>
    <w:rsid w:val="00C00F15"/>
    <w:rsid w:val="00C00F2F"/>
    <w:rsid w:val="00C0129C"/>
    <w:rsid w:val="00C01793"/>
    <w:rsid w:val="00C018A5"/>
    <w:rsid w:val="00C01A4F"/>
    <w:rsid w:val="00C01E34"/>
    <w:rsid w:val="00C022D9"/>
    <w:rsid w:val="00C02411"/>
    <w:rsid w:val="00C02865"/>
    <w:rsid w:val="00C029B1"/>
    <w:rsid w:val="00C02AF3"/>
    <w:rsid w:val="00C02D0B"/>
    <w:rsid w:val="00C02D55"/>
    <w:rsid w:val="00C02FC5"/>
    <w:rsid w:val="00C031ED"/>
    <w:rsid w:val="00C03338"/>
    <w:rsid w:val="00C0348D"/>
    <w:rsid w:val="00C03680"/>
    <w:rsid w:val="00C036F1"/>
    <w:rsid w:val="00C03730"/>
    <w:rsid w:val="00C0374E"/>
    <w:rsid w:val="00C03974"/>
    <w:rsid w:val="00C03C59"/>
    <w:rsid w:val="00C03D32"/>
    <w:rsid w:val="00C03EFC"/>
    <w:rsid w:val="00C03FE9"/>
    <w:rsid w:val="00C040FD"/>
    <w:rsid w:val="00C04201"/>
    <w:rsid w:val="00C0420A"/>
    <w:rsid w:val="00C044D5"/>
    <w:rsid w:val="00C04643"/>
    <w:rsid w:val="00C0480E"/>
    <w:rsid w:val="00C04B57"/>
    <w:rsid w:val="00C04C3B"/>
    <w:rsid w:val="00C04CDB"/>
    <w:rsid w:val="00C04DD8"/>
    <w:rsid w:val="00C050F5"/>
    <w:rsid w:val="00C05125"/>
    <w:rsid w:val="00C05224"/>
    <w:rsid w:val="00C05381"/>
    <w:rsid w:val="00C0574B"/>
    <w:rsid w:val="00C0578B"/>
    <w:rsid w:val="00C0585B"/>
    <w:rsid w:val="00C058D0"/>
    <w:rsid w:val="00C0596E"/>
    <w:rsid w:val="00C05A36"/>
    <w:rsid w:val="00C05B87"/>
    <w:rsid w:val="00C05F81"/>
    <w:rsid w:val="00C060C5"/>
    <w:rsid w:val="00C0616C"/>
    <w:rsid w:val="00C06401"/>
    <w:rsid w:val="00C06610"/>
    <w:rsid w:val="00C06881"/>
    <w:rsid w:val="00C06AEE"/>
    <w:rsid w:val="00C06AF6"/>
    <w:rsid w:val="00C06E95"/>
    <w:rsid w:val="00C06F69"/>
    <w:rsid w:val="00C07070"/>
    <w:rsid w:val="00C07144"/>
    <w:rsid w:val="00C07532"/>
    <w:rsid w:val="00C0769B"/>
    <w:rsid w:val="00C0797B"/>
    <w:rsid w:val="00C07998"/>
    <w:rsid w:val="00C10005"/>
    <w:rsid w:val="00C100FA"/>
    <w:rsid w:val="00C1016F"/>
    <w:rsid w:val="00C10315"/>
    <w:rsid w:val="00C10640"/>
    <w:rsid w:val="00C10716"/>
    <w:rsid w:val="00C109E4"/>
    <w:rsid w:val="00C10A75"/>
    <w:rsid w:val="00C10A90"/>
    <w:rsid w:val="00C10BF9"/>
    <w:rsid w:val="00C1127C"/>
    <w:rsid w:val="00C1128E"/>
    <w:rsid w:val="00C116C2"/>
    <w:rsid w:val="00C118FE"/>
    <w:rsid w:val="00C11ABB"/>
    <w:rsid w:val="00C11B3A"/>
    <w:rsid w:val="00C11CD3"/>
    <w:rsid w:val="00C11D1B"/>
    <w:rsid w:val="00C11F6A"/>
    <w:rsid w:val="00C1231A"/>
    <w:rsid w:val="00C123C0"/>
    <w:rsid w:val="00C127AD"/>
    <w:rsid w:val="00C12877"/>
    <w:rsid w:val="00C12BBC"/>
    <w:rsid w:val="00C1329B"/>
    <w:rsid w:val="00C133B0"/>
    <w:rsid w:val="00C138E6"/>
    <w:rsid w:val="00C1392C"/>
    <w:rsid w:val="00C139F5"/>
    <w:rsid w:val="00C13A44"/>
    <w:rsid w:val="00C13B09"/>
    <w:rsid w:val="00C13B11"/>
    <w:rsid w:val="00C13B4D"/>
    <w:rsid w:val="00C14077"/>
    <w:rsid w:val="00C142A5"/>
    <w:rsid w:val="00C147BC"/>
    <w:rsid w:val="00C14CDF"/>
    <w:rsid w:val="00C14FBD"/>
    <w:rsid w:val="00C1570A"/>
    <w:rsid w:val="00C1573F"/>
    <w:rsid w:val="00C1584E"/>
    <w:rsid w:val="00C158BB"/>
    <w:rsid w:val="00C15901"/>
    <w:rsid w:val="00C15923"/>
    <w:rsid w:val="00C1597A"/>
    <w:rsid w:val="00C15A38"/>
    <w:rsid w:val="00C15AA7"/>
    <w:rsid w:val="00C15BAD"/>
    <w:rsid w:val="00C15CE7"/>
    <w:rsid w:val="00C15F7F"/>
    <w:rsid w:val="00C16546"/>
    <w:rsid w:val="00C165C5"/>
    <w:rsid w:val="00C16800"/>
    <w:rsid w:val="00C16819"/>
    <w:rsid w:val="00C168FC"/>
    <w:rsid w:val="00C169AF"/>
    <w:rsid w:val="00C169FF"/>
    <w:rsid w:val="00C16A04"/>
    <w:rsid w:val="00C16A1A"/>
    <w:rsid w:val="00C16A91"/>
    <w:rsid w:val="00C16ACB"/>
    <w:rsid w:val="00C16AED"/>
    <w:rsid w:val="00C16DD6"/>
    <w:rsid w:val="00C1700C"/>
    <w:rsid w:val="00C17205"/>
    <w:rsid w:val="00C172E3"/>
    <w:rsid w:val="00C17317"/>
    <w:rsid w:val="00C1740B"/>
    <w:rsid w:val="00C1749C"/>
    <w:rsid w:val="00C17580"/>
    <w:rsid w:val="00C175B7"/>
    <w:rsid w:val="00C17903"/>
    <w:rsid w:val="00C179FA"/>
    <w:rsid w:val="00C17AE6"/>
    <w:rsid w:val="00C17EA8"/>
    <w:rsid w:val="00C205BA"/>
    <w:rsid w:val="00C205F8"/>
    <w:rsid w:val="00C207C3"/>
    <w:rsid w:val="00C2080F"/>
    <w:rsid w:val="00C20866"/>
    <w:rsid w:val="00C20B92"/>
    <w:rsid w:val="00C20D96"/>
    <w:rsid w:val="00C20E14"/>
    <w:rsid w:val="00C20E40"/>
    <w:rsid w:val="00C20E54"/>
    <w:rsid w:val="00C20F46"/>
    <w:rsid w:val="00C210A3"/>
    <w:rsid w:val="00C21188"/>
    <w:rsid w:val="00C211D3"/>
    <w:rsid w:val="00C212AF"/>
    <w:rsid w:val="00C21513"/>
    <w:rsid w:val="00C2165F"/>
    <w:rsid w:val="00C219F3"/>
    <w:rsid w:val="00C219F5"/>
    <w:rsid w:val="00C21E10"/>
    <w:rsid w:val="00C2248F"/>
    <w:rsid w:val="00C224E8"/>
    <w:rsid w:val="00C22548"/>
    <w:rsid w:val="00C22593"/>
    <w:rsid w:val="00C22842"/>
    <w:rsid w:val="00C228B9"/>
    <w:rsid w:val="00C22D14"/>
    <w:rsid w:val="00C22E5D"/>
    <w:rsid w:val="00C22E6F"/>
    <w:rsid w:val="00C22FA4"/>
    <w:rsid w:val="00C23597"/>
    <w:rsid w:val="00C237BF"/>
    <w:rsid w:val="00C23D41"/>
    <w:rsid w:val="00C23D5B"/>
    <w:rsid w:val="00C23DAF"/>
    <w:rsid w:val="00C243A5"/>
    <w:rsid w:val="00C245E4"/>
    <w:rsid w:val="00C2463D"/>
    <w:rsid w:val="00C24669"/>
    <w:rsid w:val="00C2469D"/>
    <w:rsid w:val="00C2473C"/>
    <w:rsid w:val="00C248BC"/>
    <w:rsid w:val="00C24B90"/>
    <w:rsid w:val="00C24EFE"/>
    <w:rsid w:val="00C25099"/>
    <w:rsid w:val="00C250F2"/>
    <w:rsid w:val="00C251C9"/>
    <w:rsid w:val="00C251E2"/>
    <w:rsid w:val="00C25407"/>
    <w:rsid w:val="00C2541C"/>
    <w:rsid w:val="00C2549E"/>
    <w:rsid w:val="00C2569F"/>
    <w:rsid w:val="00C256EA"/>
    <w:rsid w:val="00C2584F"/>
    <w:rsid w:val="00C25A3C"/>
    <w:rsid w:val="00C25A8F"/>
    <w:rsid w:val="00C25B5F"/>
    <w:rsid w:val="00C25B7E"/>
    <w:rsid w:val="00C25FA6"/>
    <w:rsid w:val="00C25FF6"/>
    <w:rsid w:val="00C2618D"/>
    <w:rsid w:val="00C26649"/>
    <w:rsid w:val="00C269E4"/>
    <w:rsid w:val="00C269F1"/>
    <w:rsid w:val="00C26A6D"/>
    <w:rsid w:val="00C26C1F"/>
    <w:rsid w:val="00C26E37"/>
    <w:rsid w:val="00C26FA2"/>
    <w:rsid w:val="00C271FB"/>
    <w:rsid w:val="00C272B3"/>
    <w:rsid w:val="00C274B7"/>
    <w:rsid w:val="00C277A5"/>
    <w:rsid w:val="00C27ABD"/>
    <w:rsid w:val="00C3011F"/>
    <w:rsid w:val="00C301DF"/>
    <w:rsid w:val="00C30418"/>
    <w:rsid w:val="00C304C1"/>
    <w:rsid w:val="00C306AF"/>
    <w:rsid w:val="00C30F19"/>
    <w:rsid w:val="00C3119C"/>
    <w:rsid w:val="00C311AF"/>
    <w:rsid w:val="00C31260"/>
    <w:rsid w:val="00C3129A"/>
    <w:rsid w:val="00C31739"/>
    <w:rsid w:val="00C318AA"/>
    <w:rsid w:val="00C319B1"/>
    <w:rsid w:val="00C31A3C"/>
    <w:rsid w:val="00C31D3A"/>
    <w:rsid w:val="00C31E45"/>
    <w:rsid w:val="00C32315"/>
    <w:rsid w:val="00C325D2"/>
    <w:rsid w:val="00C326F8"/>
    <w:rsid w:val="00C32885"/>
    <w:rsid w:val="00C328B5"/>
    <w:rsid w:val="00C32932"/>
    <w:rsid w:val="00C32B79"/>
    <w:rsid w:val="00C32B7D"/>
    <w:rsid w:val="00C32F43"/>
    <w:rsid w:val="00C33217"/>
    <w:rsid w:val="00C33350"/>
    <w:rsid w:val="00C33A25"/>
    <w:rsid w:val="00C33BC7"/>
    <w:rsid w:val="00C33E70"/>
    <w:rsid w:val="00C34212"/>
    <w:rsid w:val="00C345BD"/>
    <w:rsid w:val="00C349BB"/>
    <w:rsid w:val="00C349D4"/>
    <w:rsid w:val="00C349F5"/>
    <w:rsid w:val="00C34A58"/>
    <w:rsid w:val="00C34B78"/>
    <w:rsid w:val="00C34D47"/>
    <w:rsid w:val="00C3516C"/>
    <w:rsid w:val="00C3524C"/>
    <w:rsid w:val="00C35291"/>
    <w:rsid w:val="00C35441"/>
    <w:rsid w:val="00C35789"/>
    <w:rsid w:val="00C35877"/>
    <w:rsid w:val="00C359B6"/>
    <w:rsid w:val="00C35A5B"/>
    <w:rsid w:val="00C35C2F"/>
    <w:rsid w:val="00C35D5D"/>
    <w:rsid w:val="00C36044"/>
    <w:rsid w:val="00C36188"/>
    <w:rsid w:val="00C36357"/>
    <w:rsid w:val="00C3638E"/>
    <w:rsid w:val="00C36489"/>
    <w:rsid w:val="00C36781"/>
    <w:rsid w:val="00C369DE"/>
    <w:rsid w:val="00C36A3B"/>
    <w:rsid w:val="00C36A3F"/>
    <w:rsid w:val="00C36C36"/>
    <w:rsid w:val="00C36D4E"/>
    <w:rsid w:val="00C36D5E"/>
    <w:rsid w:val="00C37017"/>
    <w:rsid w:val="00C370D6"/>
    <w:rsid w:val="00C37263"/>
    <w:rsid w:val="00C37276"/>
    <w:rsid w:val="00C37344"/>
    <w:rsid w:val="00C3798F"/>
    <w:rsid w:val="00C37D3B"/>
    <w:rsid w:val="00C400B3"/>
    <w:rsid w:val="00C40178"/>
    <w:rsid w:val="00C4025E"/>
    <w:rsid w:val="00C4030B"/>
    <w:rsid w:val="00C403FD"/>
    <w:rsid w:val="00C40B0B"/>
    <w:rsid w:val="00C40E85"/>
    <w:rsid w:val="00C412F0"/>
    <w:rsid w:val="00C413BB"/>
    <w:rsid w:val="00C41765"/>
    <w:rsid w:val="00C4199F"/>
    <w:rsid w:val="00C419BC"/>
    <w:rsid w:val="00C419C7"/>
    <w:rsid w:val="00C419CE"/>
    <w:rsid w:val="00C41B3D"/>
    <w:rsid w:val="00C41EE0"/>
    <w:rsid w:val="00C42016"/>
    <w:rsid w:val="00C42175"/>
    <w:rsid w:val="00C42212"/>
    <w:rsid w:val="00C423D6"/>
    <w:rsid w:val="00C42402"/>
    <w:rsid w:val="00C4244B"/>
    <w:rsid w:val="00C425EE"/>
    <w:rsid w:val="00C42FFC"/>
    <w:rsid w:val="00C433B3"/>
    <w:rsid w:val="00C4355A"/>
    <w:rsid w:val="00C43814"/>
    <w:rsid w:val="00C43818"/>
    <w:rsid w:val="00C43889"/>
    <w:rsid w:val="00C439AF"/>
    <w:rsid w:val="00C43E82"/>
    <w:rsid w:val="00C43EAB"/>
    <w:rsid w:val="00C43EC7"/>
    <w:rsid w:val="00C44139"/>
    <w:rsid w:val="00C44491"/>
    <w:rsid w:val="00C447EE"/>
    <w:rsid w:val="00C44B89"/>
    <w:rsid w:val="00C44BB7"/>
    <w:rsid w:val="00C44E3F"/>
    <w:rsid w:val="00C450CC"/>
    <w:rsid w:val="00C4514F"/>
    <w:rsid w:val="00C454F9"/>
    <w:rsid w:val="00C45695"/>
    <w:rsid w:val="00C457BF"/>
    <w:rsid w:val="00C457C8"/>
    <w:rsid w:val="00C45806"/>
    <w:rsid w:val="00C45B16"/>
    <w:rsid w:val="00C45C92"/>
    <w:rsid w:val="00C46209"/>
    <w:rsid w:val="00C4643C"/>
    <w:rsid w:val="00C464D5"/>
    <w:rsid w:val="00C4669E"/>
    <w:rsid w:val="00C46984"/>
    <w:rsid w:val="00C46FB1"/>
    <w:rsid w:val="00C470BB"/>
    <w:rsid w:val="00C47162"/>
    <w:rsid w:val="00C47193"/>
    <w:rsid w:val="00C47609"/>
    <w:rsid w:val="00C47875"/>
    <w:rsid w:val="00C4796E"/>
    <w:rsid w:val="00C479EF"/>
    <w:rsid w:val="00C47B60"/>
    <w:rsid w:val="00C47CA4"/>
    <w:rsid w:val="00C47D11"/>
    <w:rsid w:val="00C47FCC"/>
    <w:rsid w:val="00C500FF"/>
    <w:rsid w:val="00C505F6"/>
    <w:rsid w:val="00C50ACA"/>
    <w:rsid w:val="00C50F18"/>
    <w:rsid w:val="00C51149"/>
    <w:rsid w:val="00C5133E"/>
    <w:rsid w:val="00C514A9"/>
    <w:rsid w:val="00C51505"/>
    <w:rsid w:val="00C518F1"/>
    <w:rsid w:val="00C51D46"/>
    <w:rsid w:val="00C51DAF"/>
    <w:rsid w:val="00C51ED5"/>
    <w:rsid w:val="00C51F06"/>
    <w:rsid w:val="00C51FA1"/>
    <w:rsid w:val="00C51FF3"/>
    <w:rsid w:val="00C5206F"/>
    <w:rsid w:val="00C520D8"/>
    <w:rsid w:val="00C5231C"/>
    <w:rsid w:val="00C5263C"/>
    <w:rsid w:val="00C52B15"/>
    <w:rsid w:val="00C52C26"/>
    <w:rsid w:val="00C53117"/>
    <w:rsid w:val="00C532AE"/>
    <w:rsid w:val="00C532EA"/>
    <w:rsid w:val="00C53459"/>
    <w:rsid w:val="00C53557"/>
    <w:rsid w:val="00C53727"/>
    <w:rsid w:val="00C5383D"/>
    <w:rsid w:val="00C539A5"/>
    <w:rsid w:val="00C53B13"/>
    <w:rsid w:val="00C53C71"/>
    <w:rsid w:val="00C53C7E"/>
    <w:rsid w:val="00C53CA1"/>
    <w:rsid w:val="00C53EA1"/>
    <w:rsid w:val="00C53EFC"/>
    <w:rsid w:val="00C53F07"/>
    <w:rsid w:val="00C5404C"/>
    <w:rsid w:val="00C54403"/>
    <w:rsid w:val="00C544FA"/>
    <w:rsid w:val="00C545A8"/>
    <w:rsid w:val="00C5465A"/>
    <w:rsid w:val="00C54772"/>
    <w:rsid w:val="00C54887"/>
    <w:rsid w:val="00C54B49"/>
    <w:rsid w:val="00C55004"/>
    <w:rsid w:val="00C55073"/>
    <w:rsid w:val="00C550D1"/>
    <w:rsid w:val="00C55124"/>
    <w:rsid w:val="00C553B7"/>
    <w:rsid w:val="00C5553D"/>
    <w:rsid w:val="00C555FF"/>
    <w:rsid w:val="00C557FF"/>
    <w:rsid w:val="00C55969"/>
    <w:rsid w:val="00C55C0C"/>
    <w:rsid w:val="00C56144"/>
    <w:rsid w:val="00C561BB"/>
    <w:rsid w:val="00C5624E"/>
    <w:rsid w:val="00C5631E"/>
    <w:rsid w:val="00C56324"/>
    <w:rsid w:val="00C5677E"/>
    <w:rsid w:val="00C568F2"/>
    <w:rsid w:val="00C568F3"/>
    <w:rsid w:val="00C56A0C"/>
    <w:rsid w:val="00C56BEB"/>
    <w:rsid w:val="00C56D8F"/>
    <w:rsid w:val="00C56DE7"/>
    <w:rsid w:val="00C56E20"/>
    <w:rsid w:val="00C570A7"/>
    <w:rsid w:val="00C57141"/>
    <w:rsid w:val="00C57161"/>
    <w:rsid w:val="00C57236"/>
    <w:rsid w:val="00C57245"/>
    <w:rsid w:val="00C57664"/>
    <w:rsid w:val="00C5797D"/>
    <w:rsid w:val="00C57A06"/>
    <w:rsid w:val="00C57A13"/>
    <w:rsid w:val="00C57A4A"/>
    <w:rsid w:val="00C57AD6"/>
    <w:rsid w:val="00C57B8D"/>
    <w:rsid w:val="00C57FA6"/>
    <w:rsid w:val="00C60065"/>
    <w:rsid w:val="00C602C6"/>
    <w:rsid w:val="00C604A4"/>
    <w:rsid w:val="00C6059C"/>
    <w:rsid w:val="00C60793"/>
    <w:rsid w:val="00C60968"/>
    <w:rsid w:val="00C6098F"/>
    <w:rsid w:val="00C609D7"/>
    <w:rsid w:val="00C609FF"/>
    <w:rsid w:val="00C60AF9"/>
    <w:rsid w:val="00C61252"/>
    <w:rsid w:val="00C61255"/>
    <w:rsid w:val="00C612E3"/>
    <w:rsid w:val="00C6132D"/>
    <w:rsid w:val="00C61807"/>
    <w:rsid w:val="00C61ABA"/>
    <w:rsid w:val="00C61BC6"/>
    <w:rsid w:val="00C61DE5"/>
    <w:rsid w:val="00C61F2E"/>
    <w:rsid w:val="00C61F7A"/>
    <w:rsid w:val="00C6221F"/>
    <w:rsid w:val="00C62254"/>
    <w:rsid w:val="00C62764"/>
    <w:rsid w:val="00C627DF"/>
    <w:rsid w:val="00C628CF"/>
    <w:rsid w:val="00C62D6C"/>
    <w:rsid w:val="00C62DF2"/>
    <w:rsid w:val="00C62E0B"/>
    <w:rsid w:val="00C62E60"/>
    <w:rsid w:val="00C62EB8"/>
    <w:rsid w:val="00C62F2B"/>
    <w:rsid w:val="00C63284"/>
    <w:rsid w:val="00C6365A"/>
    <w:rsid w:val="00C63671"/>
    <w:rsid w:val="00C639EB"/>
    <w:rsid w:val="00C63BE0"/>
    <w:rsid w:val="00C63D26"/>
    <w:rsid w:val="00C641D3"/>
    <w:rsid w:val="00C642E8"/>
    <w:rsid w:val="00C644F9"/>
    <w:rsid w:val="00C64637"/>
    <w:rsid w:val="00C64786"/>
    <w:rsid w:val="00C64797"/>
    <w:rsid w:val="00C647CF"/>
    <w:rsid w:val="00C64D49"/>
    <w:rsid w:val="00C64E0A"/>
    <w:rsid w:val="00C64E7D"/>
    <w:rsid w:val="00C64F02"/>
    <w:rsid w:val="00C65005"/>
    <w:rsid w:val="00C65240"/>
    <w:rsid w:val="00C6527A"/>
    <w:rsid w:val="00C65284"/>
    <w:rsid w:val="00C65405"/>
    <w:rsid w:val="00C65581"/>
    <w:rsid w:val="00C6569A"/>
    <w:rsid w:val="00C65AAE"/>
    <w:rsid w:val="00C65BEA"/>
    <w:rsid w:val="00C65DBA"/>
    <w:rsid w:val="00C65E8A"/>
    <w:rsid w:val="00C66141"/>
    <w:rsid w:val="00C6635D"/>
    <w:rsid w:val="00C66790"/>
    <w:rsid w:val="00C66960"/>
    <w:rsid w:val="00C66999"/>
    <w:rsid w:val="00C66B23"/>
    <w:rsid w:val="00C66B97"/>
    <w:rsid w:val="00C66DFC"/>
    <w:rsid w:val="00C66E77"/>
    <w:rsid w:val="00C673B6"/>
    <w:rsid w:val="00C67410"/>
    <w:rsid w:val="00C67583"/>
    <w:rsid w:val="00C67663"/>
    <w:rsid w:val="00C677BF"/>
    <w:rsid w:val="00C67893"/>
    <w:rsid w:val="00C67A77"/>
    <w:rsid w:val="00C67B5F"/>
    <w:rsid w:val="00C67EEE"/>
    <w:rsid w:val="00C7028B"/>
    <w:rsid w:val="00C703AA"/>
    <w:rsid w:val="00C7040A"/>
    <w:rsid w:val="00C706CD"/>
    <w:rsid w:val="00C706D2"/>
    <w:rsid w:val="00C70AE0"/>
    <w:rsid w:val="00C70C33"/>
    <w:rsid w:val="00C70DC3"/>
    <w:rsid w:val="00C70DE7"/>
    <w:rsid w:val="00C70F83"/>
    <w:rsid w:val="00C7108C"/>
    <w:rsid w:val="00C712B1"/>
    <w:rsid w:val="00C7134D"/>
    <w:rsid w:val="00C7140B"/>
    <w:rsid w:val="00C7167B"/>
    <w:rsid w:val="00C716AD"/>
    <w:rsid w:val="00C71817"/>
    <w:rsid w:val="00C71B70"/>
    <w:rsid w:val="00C71C14"/>
    <w:rsid w:val="00C71C52"/>
    <w:rsid w:val="00C72287"/>
    <w:rsid w:val="00C72298"/>
    <w:rsid w:val="00C7229D"/>
    <w:rsid w:val="00C72422"/>
    <w:rsid w:val="00C7248A"/>
    <w:rsid w:val="00C72A13"/>
    <w:rsid w:val="00C72BF3"/>
    <w:rsid w:val="00C72C9F"/>
    <w:rsid w:val="00C72D29"/>
    <w:rsid w:val="00C72F5B"/>
    <w:rsid w:val="00C730D6"/>
    <w:rsid w:val="00C73299"/>
    <w:rsid w:val="00C73336"/>
    <w:rsid w:val="00C733D2"/>
    <w:rsid w:val="00C7351F"/>
    <w:rsid w:val="00C737B2"/>
    <w:rsid w:val="00C7387B"/>
    <w:rsid w:val="00C739DE"/>
    <w:rsid w:val="00C73AF3"/>
    <w:rsid w:val="00C73E4C"/>
    <w:rsid w:val="00C73EB5"/>
    <w:rsid w:val="00C73FAF"/>
    <w:rsid w:val="00C7414E"/>
    <w:rsid w:val="00C741AE"/>
    <w:rsid w:val="00C74490"/>
    <w:rsid w:val="00C745C6"/>
    <w:rsid w:val="00C745FE"/>
    <w:rsid w:val="00C7484F"/>
    <w:rsid w:val="00C74D52"/>
    <w:rsid w:val="00C74D9F"/>
    <w:rsid w:val="00C74DC6"/>
    <w:rsid w:val="00C75247"/>
    <w:rsid w:val="00C75277"/>
    <w:rsid w:val="00C7534E"/>
    <w:rsid w:val="00C755C8"/>
    <w:rsid w:val="00C756F3"/>
    <w:rsid w:val="00C759CF"/>
    <w:rsid w:val="00C75BB9"/>
    <w:rsid w:val="00C75EBA"/>
    <w:rsid w:val="00C762D7"/>
    <w:rsid w:val="00C76507"/>
    <w:rsid w:val="00C76686"/>
    <w:rsid w:val="00C766C5"/>
    <w:rsid w:val="00C76712"/>
    <w:rsid w:val="00C76826"/>
    <w:rsid w:val="00C76B71"/>
    <w:rsid w:val="00C76CFE"/>
    <w:rsid w:val="00C76DD0"/>
    <w:rsid w:val="00C76E40"/>
    <w:rsid w:val="00C7716C"/>
    <w:rsid w:val="00C7717A"/>
    <w:rsid w:val="00C77683"/>
    <w:rsid w:val="00C776B2"/>
    <w:rsid w:val="00C776F5"/>
    <w:rsid w:val="00C77782"/>
    <w:rsid w:val="00C779B0"/>
    <w:rsid w:val="00C77A5C"/>
    <w:rsid w:val="00C77D00"/>
    <w:rsid w:val="00C800DB"/>
    <w:rsid w:val="00C8082A"/>
    <w:rsid w:val="00C80B97"/>
    <w:rsid w:val="00C80D9A"/>
    <w:rsid w:val="00C80FAE"/>
    <w:rsid w:val="00C81154"/>
    <w:rsid w:val="00C8152B"/>
    <w:rsid w:val="00C81686"/>
    <w:rsid w:val="00C8171B"/>
    <w:rsid w:val="00C8184A"/>
    <w:rsid w:val="00C81B75"/>
    <w:rsid w:val="00C81B8C"/>
    <w:rsid w:val="00C81DB8"/>
    <w:rsid w:val="00C82258"/>
    <w:rsid w:val="00C822DF"/>
    <w:rsid w:val="00C82622"/>
    <w:rsid w:val="00C82CAB"/>
    <w:rsid w:val="00C82EC1"/>
    <w:rsid w:val="00C8318E"/>
    <w:rsid w:val="00C8319C"/>
    <w:rsid w:val="00C833D5"/>
    <w:rsid w:val="00C83707"/>
    <w:rsid w:val="00C838CF"/>
    <w:rsid w:val="00C8399F"/>
    <w:rsid w:val="00C8405D"/>
    <w:rsid w:val="00C8417A"/>
    <w:rsid w:val="00C84196"/>
    <w:rsid w:val="00C8442C"/>
    <w:rsid w:val="00C84451"/>
    <w:rsid w:val="00C844C0"/>
    <w:rsid w:val="00C847A4"/>
    <w:rsid w:val="00C8499E"/>
    <w:rsid w:val="00C84A50"/>
    <w:rsid w:val="00C84C84"/>
    <w:rsid w:val="00C85121"/>
    <w:rsid w:val="00C8527F"/>
    <w:rsid w:val="00C853DD"/>
    <w:rsid w:val="00C853FB"/>
    <w:rsid w:val="00C85490"/>
    <w:rsid w:val="00C854C0"/>
    <w:rsid w:val="00C85629"/>
    <w:rsid w:val="00C85790"/>
    <w:rsid w:val="00C858A3"/>
    <w:rsid w:val="00C85B15"/>
    <w:rsid w:val="00C85DBD"/>
    <w:rsid w:val="00C85EF0"/>
    <w:rsid w:val="00C862EA"/>
    <w:rsid w:val="00C863FA"/>
    <w:rsid w:val="00C8645E"/>
    <w:rsid w:val="00C86502"/>
    <w:rsid w:val="00C86A93"/>
    <w:rsid w:val="00C86C30"/>
    <w:rsid w:val="00C86C82"/>
    <w:rsid w:val="00C86D04"/>
    <w:rsid w:val="00C86F9A"/>
    <w:rsid w:val="00C87063"/>
    <w:rsid w:val="00C8717D"/>
    <w:rsid w:val="00C871F9"/>
    <w:rsid w:val="00C87294"/>
    <w:rsid w:val="00C8752A"/>
    <w:rsid w:val="00C87535"/>
    <w:rsid w:val="00C878C6"/>
    <w:rsid w:val="00C87986"/>
    <w:rsid w:val="00C87B21"/>
    <w:rsid w:val="00C87B78"/>
    <w:rsid w:val="00C87B7A"/>
    <w:rsid w:val="00C87C38"/>
    <w:rsid w:val="00C87F14"/>
    <w:rsid w:val="00C905ED"/>
    <w:rsid w:val="00C90B4E"/>
    <w:rsid w:val="00C90D0C"/>
    <w:rsid w:val="00C90E9D"/>
    <w:rsid w:val="00C91107"/>
    <w:rsid w:val="00C911EE"/>
    <w:rsid w:val="00C914A6"/>
    <w:rsid w:val="00C91541"/>
    <w:rsid w:val="00C91562"/>
    <w:rsid w:val="00C9180B"/>
    <w:rsid w:val="00C9198A"/>
    <w:rsid w:val="00C91BB1"/>
    <w:rsid w:val="00C91CCB"/>
    <w:rsid w:val="00C91F81"/>
    <w:rsid w:val="00C91FFA"/>
    <w:rsid w:val="00C9217B"/>
    <w:rsid w:val="00C9225F"/>
    <w:rsid w:val="00C92310"/>
    <w:rsid w:val="00C92455"/>
    <w:rsid w:val="00C92748"/>
    <w:rsid w:val="00C928E9"/>
    <w:rsid w:val="00C92997"/>
    <w:rsid w:val="00C929D6"/>
    <w:rsid w:val="00C92B7F"/>
    <w:rsid w:val="00C92C42"/>
    <w:rsid w:val="00C92D13"/>
    <w:rsid w:val="00C9332E"/>
    <w:rsid w:val="00C93344"/>
    <w:rsid w:val="00C93423"/>
    <w:rsid w:val="00C9359E"/>
    <w:rsid w:val="00C938B2"/>
    <w:rsid w:val="00C93A41"/>
    <w:rsid w:val="00C93CD8"/>
    <w:rsid w:val="00C93DA2"/>
    <w:rsid w:val="00C93F60"/>
    <w:rsid w:val="00C93F9C"/>
    <w:rsid w:val="00C9400D"/>
    <w:rsid w:val="00C9439D"/>
    <w:rsid w:val="00C944C7"/>
    <w:rsid w:val="00C944CD"/>
    <w:rsid w:val="00C9453F"/>
    <w:rsid w:val="00C94A50"/>
    <w:rsid w:val="00C94E81"/>
    <w:rsid w:val="00C9506B"/>
    <w:rsid w:val="00C951CF"/>
    <w:rsid w:val="00C956C8"/>
    <w:rsid w:val="00C956DD"/>
    <w:rsid w:val="00C9577C"/>
    <w:rsid w:val="00C95C71"/>
    <w:rsid w:val="00C95DBD"/>
    <w:rsid w:val="00C9628A"/>
    <w:rsid w:val="00C962C7"/>
    <w:rsid w:val="00C964F3"/>
    <w:rsid w:val="00C96674"/>
    <w:rsid w:val="00C966AB"/>
    <w:rsid w:val="00C96744"/>
    <w:rsid w:val="00C9682E"/>
    <w:rsid w:val="00C968B8"/>
    <w:rsid w:val="00C969E6"/>
    <w:rsid w:val="00C96A57"/>
    <w:rsid w:val="00C96E3E"/>
    <w:rsid w:val="00C96F33"/>
    <w:rsid w:val="00C9718A"/>
    <w:rsid w:val="00C973E9"/>
    <w:rsid w:val="00C97487"/>
    <w:rsid w:val="00C97548"/>
    <w:rsid w:val="00C977D2"/>
    <w:rsid w:val="00C977D3"/>
    <w:rsid w:val="00C97959"/>
    <w:rsid w:val="00C97D9F"/>
    <w:rsid w:val="00C97ED6"/>
    <w:rsid w:val="00CA00C5"/>
    <w:rsid w:val="00CA0290"/>
    <w:rsid w:val="00CA03A8"/>
    <w:rsid w:val="00CA0699"/>
    <w:rsid w:val="00CA07CD"/>
    <w:rsid w:val="00CA0807"/>
    <w:rsid w:val="00CA0867"/>
    <w:rsid w:val="00CA0B81"/>
    <w:rsid w:val="00CA0BFA"/>
    <w:rsid w:val="00CA0EA2"/>
    <w:rsid w:val="00CA0EDD"/>
    <w:rsid w:val="00CA1385"/>
    <w:rsid w:val="00CA140C"/>
    <w:rsid w:val="00CA142E"/>
    <w:rsid w:val="00CA1567"/>
    <w:rsid w:val="00CA1862"/>
    <w:rsid w:val="00CA190E"/>
    <w:rsid w:val="00CA1A43"/>
    <w:rsid w:val="00CA1B2E"/>
    <w:rsid w:val="00CA214D"/>
    <w:rsid w:val="00CA2226"/>
    <w:rsid w:val="00CA2770"/>
    <w:rsid w:val="00CA287A"/>
    <w:rsid w:val="00CA2BF1"/>
    <w:rsid w:val="00CA2F4D"/>
    <w:rsid w:val="00CA3099"/>
    <w:rsid w:val="00CA30D5"/>
    <w:rsid w:val="00CA31CC"/>
    <w:rsid w:val="00CA3657"/>
    <w:rsid w:val="00CA3744"/>
    <w:rsid w:val="00CA3769"/>
    <w:rsid w:val="00CA37FF"/>
    <w:rsid w:val="00CA38A0"/>
    <w:rsid w:val="00CA39BC"/>
    <w:rsid w:val="00CA3C19"/>
    <w:rsid w:val="00CA3C7F"/>
    <w:rsid w:val="00CA416D"/>
    <w:rsid w:val="00CA431D"/>
    <w:rsid w:val="00CA43A0"/>
    <w:rsid w:val="00CA448A"/>
    <w:rsid w:val="00CA4736"/>
    <w:rsid w:val="00CA4A1C"/>
    <w:rsid w:val="00CA4AEE"/>
    <w:rsid w:val="00CA5115"/>
    <w:rsid w:val="00CA51D6"/>
    <w:rsid w:val="00CA5218"/>
    <w:rsid w:val="00CA523D"/>
    <w:rsid w:val="00CA56E4"/>
    <w:rsid w:val="00CA5AE0"/>
    <w:rsid w:val="00CA5C22"/>
    <w:rsid w:val="00CA5C6F"/>
    <w:rsid w:val="00CA5C74"/>
    <w:rsid w:val="00CA5EFE"/>
    <w:rsid w:val="00CA5FD5"/>
    <w:rsid w:val="00CA642A"/>
    <w:rsid w:val="00CA67DA"/>
    <w:rsid w:val="00CA6C1A"/>
    <w:rsid w:val="00CA6CCB"/>
    <w:rsid w:val="00CA6E93"/>
    <w:rsid w:val="00CA6F07"/>
    <w:rsid w:val="00CA6F28"/>
    <w:rsid w:val="00CA762E"/>
    <w:rsid w:val="00CA76DA"/>
    <w:rsid w:val="00CA770D"/>
    <w:rsid w:val="00CA78F5"/>
    <w:rsid w:val="00CA7B4A"/>
    <w:rsid w:val="00CA7B5F"/>
    <w:rsid w:val="00CA7C19"/>
    <w:rsid w:val="00CA7DB8"/>
    <w:rsid w:val="00CB00E2"/>
    <w:rsid w:val="00CB0227"/>
    <w:rsid w:val="00CB0239"/>
    <w:rsid w:val="00CB027D"/>
    <w:rsid w:val="00CB0375"/>
    <w:rsid w:val="00CB0414"/>
    <w:rsid w:val="00CB050A"/>
    <w:rsid w:val="00CB06CC"/>
    <w:rsid w:val="00CB07A9"/>
    <w:rsid w:val="00CB08E5"/>
    <w:rsid w:val="00CB0950"/>
    <w:rsid w:val="00CB1177"/>
    <w:rsid w:val="00CB1615"/>
    <w:rsid w:val="00CB1912"/>
    <w:rsid w:val="00CB1C01"/>
    <w:rsid w:val="00CB1EF8"/>
    <w:rsid w:val="00CB205A"/>
    <w:rsid w:val="00CB242B"/>
    <w:rsid w:val="00CB2586"/>
    <w:rsid w:val="00CB2880"/>
    <w:rsid w:val="00CB2962"/>
    <w:rsid w:val="00CB296F"/>
    <w:rsid w:val="00CB2A9C"/>
    <w:rsid w:val="00CB2EC5"/>
    <w:rsid w:val="00CB30B5"/>
    <w:rsid w:val="00CB334C"/>
    <w:rsid w:val="00CB33D1"/>
    <w:rsid w:val="00CB3504"/>
    <w:rsid w:val="00CB359D"/>
    <w:rsid w:val="00CB3716"/>
    <w:rsid w:val="00CB39E6"/>
    <w:rsid w:val="00CB3A0B"/>
    <w:rsid w:val="00CB3A64"/>
    <w:rsid w:val="00CB3D28"/>
    <w:rsid w:val="00CB3FE2"/>
    <w:rsid w:val="00CB422E"/>
    <w:rsid w:val="00CB4431"/>
    <w:rsid w:val="00CB46B8"/>
    <w:rsid w:val="00CB4C9F"/>
    <w:rsid w:val="00CB4FB6"/>
    <w:rsid w:val="00CB50C3"/>
    <w:rsid w:val="00CB530A"/>
    <w:rsid w:val="00CB53E1"/>
    <w:rsid w:val="00CB55BE"/>
    <w:rsid w:val="00CB593F"/>
    <w:rsid w:val="00CB5B6D"/>
    <w:rsid w:val="00CB5DF4"/>
    <w:rsid w:val="00CB5E45"/>
    <w:rsid w:val="00CB6102"/>
    <w:rsid w:val="00CB61AE"/>
    <w:rsid w:val="00CB6563"/>
    <w:rsid w:val="00CB659C"/>
    <w:rsid w:val="00CB6656"/>
    <w:rsid w:val="00CB6767"/>
    <w:rsid w:val="00CB687D"/>
    <w:rsid w:val="00CB68A6"/>
    <w:rsid w:val="00CB696E"/>
    <w:rsid w:val="00CB69D2"/>
    <w:rsid w:val="00CB6C3E"/>
    <w:rsid w:val="00CB70B7"/>
    <w:rsid w:val="00CB7214"/>
    <w:rsid w:val="00CB73BE"/>
    <w:rsid w:val="00CB73EF"/>
    <w:rsid w:val="00CB75C6"/>
    <w:rsid w:val="00CB75F3"/>
    <w:rsid w:val="00CB780D"/>
    <w:rsid w:val="00CB794D"/>
    <w:rsid w:val="00CB7ACC"/>
    <w:rsid w:val="00CB7BF3"/>
    <w:rsid w:val="00CB7E91"/>
    <w:rsid w:val="00CB7EA6"/>
    <w:rsid w:val="00CB7FC4"/>
    <w:rsid w:val="00CC00C5"/>
    <w:rsid w:val="00CC04DC"/>
    <w:rsid w:val="00CC0503"/>
    <w:rsid w:val="00CC0535"/>
    <w:rsid w:val="00CC07F1"/>
    <w:rsid w:val="00CC0B23"/>
    <w:rsid w:val="00CC0B75"/>
    <w:rsid w:val="00CC0F85"/>
    <w:rsid w:val="00CC0FEA"/>
    <w:rsid w:val="00CC11AD"/>
    <w:rsid w:val="00CC11C2"/>
    <w:rsid w:val="00CC176C"/>
    <w:rsid w:val="00CC19D2"/>
    <w:rsid w:val="00CC1B9A"/>
    <w:rsid w:val="00CC1C34"/>
    <w:rsid w:val="00CC202A"/>
    <w:rsid w:val="00CC2055"/>
    <w:rsid w:val="00CC2280"/>
    <w:rsid w:val="00CC23F3"/>
    <w:rsid w:val="00CC24D7"/>
    <w:rsid w:val="00CC251A"/>
    <w:rsid w:val="00CC2651"/>
    <w:rsid w:val="00CC27EE"/>
    <w:rsid w:val="00CC2A17"/>
    <w:rsid w:val="00CC2C2C"/>
    <w:rsid w:val="00CC2CE5"/>
    <w:rsid w:val="00CC2D78"/>
    <w:rsid w:val="00CC2D7D"/>
    <w:rsid w:val="00CC2DAD"/>
    <w:rsid w:val="00CC3290"/>
    <w:rsid w:val="00CC3495"/>
    <w:rsid w:val="00CC3513"/>
    <w:rsid w:val="00CC3BD0"/>
    <w:rsid w:val="00CC3D2A"/>
    <w:rsid w:val="00CC3E1E"/>
    <w:rsid w:val="00CC438B"/>
    <w:rsid w:val="00CC47B8"/>
    <w:rsid w:val="00CC4A2E"/>
    <w:rsid w:val="00CC4A95"/>
    <w:rsid w:val="00CC4C01"/>
    <w:rsid w:val="00CC4EB7"/>
    <w:rsid w:val="00CC5028"/>
    <w:rsid w:val="00CC5338"/>
    <w:rsid w:val="00CC5361"/>
    <w:rsid w:val="00CC54E0"/>
    <w:rsid w:val="00CC551D"/>
    <w:rsid w:val="00CC557F"/>
    <w:rsid w:val="00CC56B7"/>
    <w:rsid w:val="00CC58C6"/>
    <w:rsid w:val="00CC5ABD"/>
    <w:rsid w:val="00CC5DB9"/>
    <w:rsid w:val="00CC5F50"/>
    <w:rsid w:val="00CC6092"/>
    <w:rsid w:val="00CC60E1"/>
    <w:rsid w:val="00CC6331"/>
    <w:rsid w:val="00CC63C3"/>
    <w:rsid w:val="00CC657D"/>
    <w:rsid w:val="00CC6C05"/>
    <w:rsid w:val="00CC70E1"/>
    <w:rsid w:val="00CC722F"/>
    <w:rsid w:val="00CC7262"/>
    <w:rsid w:val="00CC7275"/>
    <w:rsid w:val="00CC7507"/>
    <w:rsid w:val="00CC7879"/>
    <w:rsid w:val="00CC79B5"/>
    <w:rsid w:val="00CC7E65"/>
    <w:rsid w:val="00CC7F2E"/>
    <w:rsid w:val="00CD0133"/>
    <w:rsid w:val="00CD03F8"/>
    <w:rsid w:val="00CD0503"/>
    <w:rsid w:val="00CD05F8"/>
    <w:rsid w:val="00CD0C7E"/>
    <w:rsid w:val="00CD0F83"/>
    <w:rsid w:val="00CD1139"/>
    <w:rsid w:val="00CD136A"/>
    <w:rsid w:val="00CD1567"/>
    <w:rsid w:val="00CD1660"/>
    <w:rsid w:val="00CD1BC4"/>
    <w:rsid w:val="00CD1D43"/>
    <w:rsid w:val="00CD1D81"/>
    <w:rsid w:val="00CD1EBD"/>
    <w:rsid w:val="00CD228C"/>
    <w:rsid w:val="00CD23B0"/>
    <w:rsid w:val="00CD23CC"/>
    <w:rsid w:val="00CD2999"/>
    <w:rsid w:val="00CD3375"/>
    <w:rsid w:val="00CD3425"/>
    <w:rsid w:val="00CD3666"/>
    <w:rsid w:val="00CD36EF"/>
    <w:rsid w:val="00CD37E7"/>
    <w:rsid w:val="00CD40B1"/>
    <w:rsid w:val="00CD4112"/>
    <w:rsid w:val="00CD4367"/>
    <w:rsid w:val="00CD4700"/>
    <w:rsid w:val="00CD4854"/>
    <w:rsid w:val="00CD48E6"/>
    <w:rsid w:val="00CD49A6"/>
    <w:rsid w:val="00CD4C38"/>
    <w:rsid w:val="00CD4C5C"/>
    <w:rsid w:val="00CD4E4E"/>
    <w:rsid w:val="00CD4EC6"/>
    <w:rsid w:val="00CD5130"/>
    <w:rsid w:val="00CD57B1"/>
    <w:rsid w:val="00CD5863"/>
    <w:rsid w:val="00CD594E"/>
    <w:rsid w:val="00CD5CCE"/>
    <w:rsid w:val="00CD5E18"/>
    <w:rsid w:val="00CD5EAE"/>
    <w:rsid w:val="00CD5EE3"/>
    <w:rsid w:val="00CD5F96"/>
    <w:rsid w:val="00CD60FC"/>
    <w:rsid w:val="00CD62CA"/>
    <w:rsid w:val="00CD63DC"/>
    <w:rsid w:val="00CD6500"/>
    <w:rsid w:val="00CD6620"/>
    <w:rsid w:val="00CD68AE"/>
    <w:rsid w:val="00CD69F0"/>
    <w:rsid w:val="00CD6A97"/>
    <w:rsid w:val="00CD6B69"/>
    <w:rsid w:val="00CD6BD6"/>
    <w:rsid w:val="00CD71C0"/>
    <w:rsid w:val="00CD71DB"/>
    <w:rsid w:val="00CD7369"/>
    <w:rsid w:val="00CD75EC"/>
    <w:rsid w:val="00CD78AA"/>
    <w:rsid w:val="00CD7960"/>
    <w:rsid w:val="00CE006E"/>
    <w:rsid w:val="00CE0275"/>
    <w:rsid w:val="00CE041C"/>
    <w:rsid w:val="00CE0451"/>
    <w:rsid w:val="00CE0514"/>
    <w:rsid w:val="00CE05C2"/>
    <w:rsid w:val="00CE0647"/>
    <w:rsid w:val="00CE073B"/>
    <w:rsid w:val="00CE0770"/>
    <w:rsid w:val="00CE087C"/>
    <w:rsid w:val="00CE08CF"/>
    <w:rsid w:val="00CE0991"/>
    <w:rsid w:val="00CE09BC"/>
    <w:rsid w:val="00CE0E79"/>
    <w:rsid w:val="00CE0FF1"/>
    <w:rsid w:val="00CE1109"/>
    <w:rsid w:val="00CE1242"/>
    <w:rsid w:val="00CE1287"/>
    <w:rsid w:val="00CE146B"/>
    <w:rsid w:val="00CE153D"/>
    <w:rsid w:val="00CE18E0"/>
    <w:rsid w:val="00CE19F5"/>
    <w:rsid w:val="00CE1C03"/>
    <w:rsid w:val="00CE1CA0"/>
    <w:rsid w:val="00CE1E7C"/>
    <w:rsid w:val="00CE1E7F"/>
    <w:rsid w:val="00CE21BB"/>
    <w:rsid w:val="00CE2515"/>
    <w:rsid w:val="00CE269A"/>
    <w:rsid w:val="00CE2736"/>
    <w:rsid w:val="00CE2810"/>
    <w:rsid w:val="00CE2871"/>
    <w:rsid w:val="00CE2915"/>
    <w:rsid w:val="00CE2BEA"/>
    <w:rsid w:val="00CE2DD2"/>
    <w:rsid w:val="00CE31D2"/>
    <w:rsid w:val="00CE32BE"/>
    <w:rsid w:val="00CE32E8"/>
    <w:rsid w:val="00CE32ED"/>
    <w:rsid w:val="00CE3312"/>
    <w:rsid w:val="00CE36FA"/>
    <w:rsid w:val="00CE399E"/>
    <w:rsid w:val="00CE39B4"/>
    <w:rsid w:val="00CE3AEB"/>
    <w:rsid w:val="00CE3D2E"/>
    <w:rsid w:val="00CE3F87"/>
    <w:rsid w:val="00CE4169"/>
    <w:rsid w:val="00CE4276"/>
    <w:rsid w:val="00CE42D4"/>
    <w:rsid w:val="00CE497A"/>
    <w:rsid w:val="00CE4AC7"/>
    <w:rsid w:val="00CE5002"/>
    <w:rsid w:val="00CE50DB"/>
    <w:rsid w:val="00CE50F5"/>
    <w:rsid w:val="00CE510C"/>
    <w:rsid w:val="00CE5181"/>
    <w:rsid w:val="00CE5366"/>
    <w:rsid w:val="00CE5589"/>
    <w:rsid w:val="00CE571A"/>
    <w:rsid w:val="00CE5871"/>
    <w:rsid w:val="00CE59EA"/>
    <w:rsid w:val="00CE5B25"/>
    <w:rsid w:val="00CE5CB9"/>
    <w:rsid w:val="00CE5D5C"/>
    <w:rsid w:val="00CE5E23"/>
    <w:rsid w:val="00CE60F4"/>
    <w:rsid w:val="00CE6157"/>
    <w:rsid w:val="00CE624F"/>
    <w:rsid w:val="00CE627D"/>
    <w:rsid w:val="00CE62B6"/>
    <w:rsid w:val="00CE640B"/>
    <w:rsid w:val="00CE67B4"/>
    <w:rsid w:val="00CE6878"/>
    <w:rsid w:val="00CE6884"/>
    <w:rsid w:val="00CE6AB1"/>
    <w:rsid w:val="00CE6B86"/>
    <w:rsid w:val="00CE6D47"/>
    <w:rsid w:val="00CE6E14"/>
    <w:rsid w:val="00CE7191"/>
    <w:rsid w:val="00CE7274"/>
    <w:rsid w:val="00CE7278"/>
    <w:rsid w:val="00CE732A"/>
    <w:rsid w:val="00CE7371"/>
    <w:rsid w:val="00CE7383"/>
    <w:rsid w:val="00CE75FB"/>
    <w:rsid w:val="00CE7943"/>
    <w:rsid w:val="00CE7DCB"/>
    <w:rsid w:val="00CF008B"/>
    <w:rsid w:val="00CF026B"/>
    <w:rsid w:val="00CF0385"/>
    <w:rsid w:val="00CF039C"/>
    <w:rsid w:val="00CF043F"/>
    <w:rsid w:val="00CF05EB"/>
    <w:rsid w:val="00CF06B1"/>
    <w:rsid w:val="00CF0A51"/>
    <w:rsid w:val="00CF0C3A"/>
    <w:rsid w:val="00CF0C5F"/>
    <w:rsid w:val="00CF0CE9"/>
    <w:rsid w:val="00CF0DFB"/>
    <w:rsid w:val="00CF105B"/>
    <w:rsid w:val="00CF10E3"/>
    <w:rsid w:val="00CF118F"/>
    <w:rsid w:val="00CF139B"/>
    <w:rsid w:val="00CF15A5"/>
    <w:rsid w:val="00CF1710"/>
    <w:rsid w:val="00CF1720"/>
    <w:rsid w:val="00CF185D"/>
    <w:rsid w:val="00CF186E"/>
    <w:rsid w:val="00CF18B8"/>
    <w:rsid w:val="00CF18BF"/>
    <w:rsid w:val="00CF1C7E"/>
    <w:rsid w:val="00CF1C84"/>
    <w:rsid w:val="00CF1FA6"/>
    <w:rsid w:val="00CF221D"/>
    <w:rsid w:val="00CF248C"/>
    <w:rsid w:val="00CF2628"/>
    <w:rsid w:val="00CF263D"/>
    <w:rsid w:val="00CF2A32"/>
    <w:rsid w:val="00CF2A51"/>
    <w:rsid w:val="00CF2AED"/>
    <w:rsid w:val="00CF2BED"/>
    <w:rsid w:val="00CF2E9E"/>
    <w:rsid w:val="00CF3081"/>
    <w:rsid w:val="00CF3504"/>
    <w:rsid w:val="00CF37AF"/>
    <w:rsid w:val="00CF3903"/>
    <w:rsid w:val="00CF3D3E"/>
    <w:rsid w:val="00CF3E25"/>
    <w:rsid w:val="00CF4093"/>
    <w:rsid w:val="00CF442C"/>
    <w:rsid w:val="00CF442F"/>
    <w:rsid w:val="00CF4579"/>
    <w:rsid w:val="00CF4673"/>
    <w:rsid w:val="00CF469B"/>
    <w:rsid w:val="00CF47AF"/>
    <w:rsid w:val="00CF4BBE"/>
    <w:rsid w:val="00CF4FB9"/>
    <w:rsid w:val="00CF5092"/>
    <w:rsid w:val="00CF50AC"/>
    <w:rsid w:val="00CF51EA"/>
    <w:rsid w:val="00CF5387"/>
    <w:rsid w:val="00CF5556"/>
    <w:rsid w:val="00CF564F"/>
    <w:rsid w:val="00CF5680"/>
    <w:rsid w:val="00CF5756"/>
    <w:rsid w:val="00CF57D3"/>
    <w:rsid w:val="00CF5AAF"/>
    <w:rsid w:val="00CF5E5D"/>
    <w:rsid w:val="00CF6125"/>
    <w:rsid w:val="00CF6238"/>
    <w:rsid w:val="00CF62AF"/>
    <w:rsid w:val="00CF630E"/>
    <w:rsid w:val="00CF65CF"/>
    <w:rsid w:val="00CF6778"/>
    <w:rsid w:val="00CF6A9D"/>
    <w:rsid w:val="00CF6B8E"/>
    <w:rsid w:val="00CF71D8"/>
    <w:rsid w:val="00CF73D2"/>
    <w:rsid w:val="00CF7562"/>
    <w:rsid w:val="00CF7620"/>
    <w:rsid w:val="00CF764B"/>
    <w:rsid w:val="00CF7701"/>
    <w:rsid w:val="00CF7999"/>
    <w:rsid w:val="00CF79C5"/>
    <w:rsid w:val="00CF7EEE"/>
    <w:rsid w:val="00CF7EF6"/>
    <w:rsid w:val="00D00233"/>
    <w:rsid w:val="00D004D7"/>
    <w:rsid w:val="00D0099C"/>
    <w:rsid w:val="00D00B21"/>
    <w:rsid w:val="00D00BA3"/>
    <w:rsid w:val="00D00C6E"/>
    <w:rsid w:val="00D00CC7"/>
    <w:rsid w:val="00D01142"/>
    <w:rsid w:val="00D011FD"/>
    <w:rsid w:val="00D012FC"/>
    <w:rsid w:val="00D0154C"/>
    <w:rsid w:val="00D017CA"/>
    <w:rsid w:val="00D01932"/>
    <w:rsid w:val="00D01BE6"/>
    <w:rsid w:val="00D01BF2"/>
    <w:rsid w:val="00D01D6E"/>
    <w:rsid w:val="00D020AD"/>
    <w:rsid w:val="00D02246"/>
    <w:rsid w:val="00D022F6"/>
    <w:rsid w:val="00D02457"/>
    <w:rsid w:val="00D0275E"/>
    <w:rsid w:val="00D02BE8"/>
    <w:rsid w:val="00D02C22"/>
    <w:rsid w:val="00D03157"/>
    <w:rsid w:val="00D031A5"/>
    <w:rsid w:val="00D032FD"/>
    <w:rsid w:val="00D035BF"/>
    <w:rsid w:val="00D03624"/>
    <w:rsid w:val="00D03919"/>
    <w:rsid w:val="00D03B83"/>
    <w:rsid w:val="00D03BAB"/>
    <w:rsid w:val="00D03C36"/>
    <w:rsid w:val="00D03E41"/>
    <w:rsid w:val="00D03EC2"/>
    <w:rsid w:val="00D04616"/>
    <w:rsid w:val="00D04726"/>
    <w:rsid w:val="00D047D2"/>
    <w:rsid w:val="00D049FA"/>
    <w:rsid w:val="00D04A87"/>
    <w:rsid w:val="00D04B0E"/>
    <w:rsid w:val="00D04E1C"/>
    <w:rsid w:val="00D05060"/>
    <w:rsid w:val="00D054E1"/>
    <w:rsid w:val="00D0550A"/>
    <w:rsid w:val="00D0563A"/>
    <w:rsid w:val="00D05833"/>
    <w:rsid w:val="00D058B7"/>
    <w:rsid w:val="00D05900"/>
    <w:rsid w:val="00D059EF"/>
    <w:rsid w:val="00D05F73"/>
    <w:rsid w:val="00D0632B"/>
    <w:rsid w:val="00D06471"/>
    <w:rsid w:val="00D06857"/>
    <w:rsid w:val="00D0686F"/>
    <w:rsid w:val="00D06D06"/>
    <w:rsid w:val="00D06E7F"/>
    <w:rsid w:val="00D07493"/>
    <w:rsid w:val="00D077C4"/>
    <w:rsid w:val="00D078AD"/>
    <w:rsid w:val="00D078DC"/>
    <w:rsid w:val="00D079FD"/>
    <w:rsid w:val="00D07ADF"/>
    <w:rsid w:val="00D07C34"/>
    <w:rsid w:val="00D07DBB"/>
    <w:rsid w:val="00D07E2A"/>
    <w:rsid w:val="00D10338"/>
    <w:rsid w:val="00D10564"/>
    <w:rsid w:val="00D10565"/>
    <w:rsid w:val="00D10ADD"/>
    <w:rsid w:val="00D10B3B"/>
    <w:rsid w:val="00D10D6A"/>
    <w:rsid w:val="00D10ED1"/>
    <w:rsid w:val="00D10F90"/>
    <w:rsid w:val="00D110AC"/>
    <w:rsid w:val="00D110AD"/>
    <w:rsid w:val="00D111F3"/>
    <w:rsid w:val="00D1143E"/>
    <w:rsid w:val="00D11940"/>
    <w:rsid w:val="00D11A19"/>
    <w:rsid w:val="00D11AD7"/>
    <w:rsid w:val="00D11CD5"/>
    <w:rsid w:val="00D123F6"/>
    <w:rsid w:val="00D1251F"/>
    <w:rsid w:val="00D1273B"/>
    <w:rsid w:val="00D12B46"/>
    <w:rsid w:val="00D12B95"/>
    <w:rsid w:val="00D12CE2"/>
    <w:rsid w:val="00D13138"/>
    <w:rsid w:val="00D134CB"/>
    <w:rsid w:val="00D137BA"/>
    <w:rsid w:val="00D13D8F"/>
    <w:rsid w:val="00D13EAD"/>
    <w:rsid w:val="00D142AA"/>
    <w:rsid w:val="00D1439F"/>
    <w:rsid w:val="00D14563"/>
    <w:rsid w:val="00D145C7"/>
    <w:rsid w:val="00D14688"/>
    <w:rsid w:val="00D14D0F"/>
    <w:rsid w:val="00D14D5D"/>
    <w:rsid w:val="00D14EA5"/>
    <w:rsid w:val="00D14F78"/>
    <w:rsid w:val="00D15151"/>
    <w:rsid w:val="00D1553F"/>
    <w:rsid w:val="00D15552"/>
    <w:rsid w:val="00D15612"/>
    <w:rsid w:val="00D156BE"/>
    <w:rsid w:val="00D15837"/>
    <w:rsid w:val="00D15B4B"/>
    <w:rsid w:val="00D15C14"/>
    <w:rsid w:val="00D15F4B"/>
    <w:rsid w:val="00D15FDC"/>
    <w:rsid w:val="00D16183"/>
    <w:rsid w:val="00D16281"/>
    <w:rsid w:val="00D16550"/>
    <w:rsid w:val="00D167A0"/>
    <w:rsid w:val="00D16AFE"/>
    <w:rsid w:val="00D16BE6"/>
    <w:rsid w:val="00D16FC8"/>
    <w:rsid w:val="00D170BD"/>
    <w:rsid w:val="00D1724F"/>
    <w:rsid w:val="00D17574"/>
    <w:rsid w:val="00D176A2"/>
    <w:rsid w:val="00D17988"/>
    <w:rsid w:val="00D17F36"/>
    <w:rsid w:val="00D17FE1"/>
    <w:rsid w:val="00D200B5"/>
    <w:rsid w:val="00D20638"/>
    <w:rsid w:val="00D20A6B"/>
    <w:rsid w:val="00D20CCB"/>
    <w:rsid w:val="00D20E09"/>
    <w:rsid w:val="00D20F4D"/>
    <w:rsid w:val="00D21033"/>
    <w:rsid w:val="00D21084"/>
    <w:rsid w:val="00D21810"/>
    <w:rsid w:val="00D219C7"/>
    <w:rsid w:val="00D21CDD"/>
    <w:rsid w:val="00D2242C"/>
    <w:rsid w:val="00D22487"/>
    <w:rsid w:val="00D224AA"/>
    <w:rsid w:val="00D225FC"/>
    <w:rsid w:val="00D2274E"/>
    <w:rsid w:val="00D227F1"/>
    <w:rsid w:val="00D228F3"/>
    <w:rsid w:val="00D22AFD"/>
    <w:rsid w:val="00D22BD8"/>
    <w:rsid w:val="00D22EC2"/>
    <w:rsid w:val="00D22F3E"/>
    <w:rsid w:val="00D22F8A"/>
    <w:rsid w:val="00D2304D"/>
    <w:rsid w:val="00D2304E"/>
    <w:rsid w:val="00D23844"/>
    <w:rsid w:val="00D23A1A"/>
    <w:rsid w:val="00D23B93"/>
    <w:rsid w:val="00D23D0A"/>
    <w:rsid w:val="00D23F28"/>
    <w:rsid w:val="00D2400F"/>
    <w:rsid w:val="00D241A0"/>
    <w:rsid w:val="00D247C3"/>
    <w:rsid w:val="00D2490D"/>
    <w:rsid w:val="00D24BC5"/>
    <w:rsid w:val="00D24E98"/>
    <w:rsid w:val="00D24F93"/>
    <w:rsid w:val="00D25185"/>
    <w:rsid w:val="00D25215"/>
    <w:rsid w:val="00D2550A"/>
    <w:rsid w:val="00D2583A"/>
    <w:rsid w:val="00D2593B"/>
    <w:rsid w:val="00D25B79"/>
    <w:rsid w:val="00D25CD5"/>
    <w:rsid w:val="00D25EEA"/>
    <w:rsid w:val="00D26251"/>
    <w:rsid w:val="00D2664A"/>
    <w:rsid w:val="00D2676C"/>
    <w:rsid w:val="00D26A12"/>
    <w:rsid w:val="00D27022"/>
    <w:rsid w:val="00D27095"/>
    <w:rsid w:val="00D27114"/>
    <w:rsid w:val="00D27271"/>
    <w:rsid w:val="00D2754F"/>
    <w:rsid w:val="00D2756A"/>
    <w:rsid w:val="00D27C02"/>
    <w:rsid w:val="00D27D06"/>
    <w:rsid w:val="00D27D24"/>
    <w:rsid w:val="00D27DEA"/>
    <w:rsid w:val="00D27F1E"/>
    <w:rsid w:val="00D30418"/>
    <w:rsid w:val="00D305CE"/>
    <w:rsid w:val="00D3071C"/>
    <w:rsid w:val="00D307F8"/>
    <w:rsid w:val="00D30AAF"/>
    <w:rsid w:val="00D316E7"/>
    <w:rsid w:val="00D3190F"/>
    <w:rsid w:val="00D31B24"/>
    <w:rsid w:val="00D31E3A"/>
    <w:rsid w:val="00D31F3F"/>
    <w:rsid w:val="00D320C6"/>
    <w:rsid w:val="00D32454"/>
    <w:rsid w:val="00D32651"/>
    <w:rsid w:val="00D32687"/>
    <w:rsid w:val="00D3273A"/>
    <w:rsid w:val="00D32CC6"/>
    <w:rsid w:val="00D32CE5"/>
    <w:rsid w:val="00D32CF3"/>
    <w:rsid w:val="00D330A1"/>
    <w:rsid w:val="00D3320A"/>
    <w:rsid w:val="00D333CE"/>
    <w:rsid w:val="00D33468"/>
    <w:rsid w:val="00D3346E"/>
    <w:rsid w:val="00D33520"/>
    <w:rsid w:val="00D336EC"/>
    <w:rsid w:val="00D33709"/>
    <w:rsid w:val="00D33728"/>
    <w:rsid w:val="00D337A9"/>
    <w:rsid w:val="00D337F7"/>
    <w:rsid w:val="00D33AA3"/>
    <w:rsid w:val="00D33E06"/>
    <w:rsid w:val="00D3420F"/>
    <w:rsid w:val="00D34541"/>
    <w:rsid w:val="00D34667"/>
    <w:rsid w:val="00D346C3"/>
    <w:rsid w:val="00D347AA"/>
    <w:rsid w:val="00D34C7E"/>
    <w:rsid w:val="00D34C88"/>
    <w:rsid w:val="00D34DC8"/>
    <w:rsid w:val="00D35458"/>
    <w:rsid w:val="00D35540"/>
    <w:rsid w:val="00D3560B"/>
    <w:rsid w:val="00D35741"/>
    <w:rsid w:val="00D3597E"/>
    <w:rsid w:val="00D359DC"/>
    <w:rsid w:val="00D359E5"/>
    <w:rsid w:val="00D35A67"/>
    <w:rsid w:val="00D35BE7"/>
    <w:rsid w:val="00D35C54"/>
    <w:rsid w:val="00D35D66"/>
    <w:rsid w:val="00D360FD"/>
    <w:rsid w:val="00D36B65"/>
    <w:rsid w:val="00D36C6A"/>
    <w:rsid w:val="00D36EB8"/>
    <w:rsid w:val="00D36EF9"/>
    <w:rsid w:val="00D37214"/>
    <w:rsid w:val="00D3744E"/>
    <w:rsid w:val="00D37730"/>
    <w:rsid w:val="00D3784A"/>
    <w:rsid w:val="00D378B8"/>
    <w:rsid w:val="00D37B3F"/>
    <w:rsid w:val="00D37CD9"/>
    <w:rsid w:val="00D37D5D"/>
    <w:rsid w:val="00D37F46"/>
    <w:rsid w:val="00D40057"/>
    <w:rsid w:val="00D40080"/>
    <w:rsid w:val="00D40337"/>
    <w:rsid w:val="00D405E1"/>
    <w:rsid w:val="00D40653"/>
    <w:rsid w:val="00D408FC"/>
    <w:rsid w:val="00D40D3B"/>
    <w:rsid w:val="00D40ECE"/>
    <w:rsid w:val="00D40F08"/>
    <w:rsid w:val="00D40F4B"/>
    <w:rsid w:val="00D4112E"/>
    <w:rsid w:val="00D41271"/>
    <w:rsid w:val="00D413D8"/>
    <w:rsid w:val="00D413DC"/>
    <w:rsid w:val="00D4141C"/>
    <w:rsid w:val="00D41965"/>
    <w:rsid w:val="00D41B42"/>
    <w:rsid w:val="00D41C4B"/>
    <w:rsid w:val="00D42063"/>
    <w:rsid w:val="00D4212A"/>
    <w:rsid w:val="00D424F8"/>
    <w:rsid w:val="00D42540"/>
    <w:rsid w:val="00D42579"/>
    <w:rsid w:val="00D42589"/>
    <w:rsid w:val="00D42D02"/>
    <w:rsid w:val="00D42D07"/>
    <w:rsid w:val="00D42DA6"/>
    <w:rsid w:val="00D42FBC"/>
    <w:rsid w:val="00D43243"/>
    <w:rsid w:val="00D435D2"/>
    <w:rsid w:val="00D4393F"/>
    <w:rsid w:val="00D43E83"/>
    <w:rsid w:val="00D44109"/>
    <w:rsid w:val="00D442E9"/>
    <w:rsid w:val="00D446CA"/>
    <w:rsid w:val="00D449D5"/>
    <w:rsid w:val="00D44AC4"/>
    <w:rsid w:val="00D44D47"/>
    <w:rsid w:val="00D44F00"/>
    <w:rsid w:val="00D450C5"/>
    <w:rsid w:val="00D4511C"/>
    <w:rsid w:val="00D459CE"/>
    <w:rsid w:val="00D45AF5"/>
    <w:rsid w:val="00D45BA1"/>
    <w:rsid w:val="00D45BDE"/>
    <w:rsid w:val="00D45C72"/>
    <w:rsid w:val="00D45C92"/>
    <w:rsid w:val="00D45D1E"/>
    <w:rsid w:val="00D45D2C"/>
    <w:rsid w:val="00D45E5D"/>
    <w:rsid w:val="00D45F90"/>
    <w:rsid w:val="00D46010"/>
    <w:rsid w:val="00D4628C"/>
    <w:rsid w:val="00D4635D"/>
    <w:rsid w:val="00D463F3"/>
    <w:rsid w:val="00D464B8"/>
    <w:rsid w:val="00D464C8"/>
    <w:rsid w:val="00D468C3"/>
    <w:rsid w:val="00D469B1"/>
    <w:rsid w:val="00D46AC8"/>
    <w:rsid w:val="00D46BA0"/>
    <w:rsid w:val="00D46DE1"/>
    <w:rsid w:val="00D47754"/>
    <w:rsid w:val="00D4792E"/>
    <w:rsid w:val="00D47944"/>
    <w:rsid w:val="00D47A21"/>
    <w:rsid w:val="00D47CAE"/>
    <w:rsid w:val="00D47D73"/>
    <w:rsid w:val="00D47D75"/>
    <w:rsid w:val="00D47FB6"/>
    <w:rsid w:val="00D50553"/>
    <w:rsid w:val="00D508E7"/>
    <w:rsid w:val="00D50EDE"/>
    <w:rsid w:val="00D5118D"/>
    <w:rsid w:val="00D5131E"/>
    <w:rsid w:val="00D513D7"/>
    <w:rsid w:val="00D514B1"/>
    <w:rsid w:val="00D51505"/>
    <w:rsid w:val="00D5158D"/>
    <w:rsid w:val="00D515BC"/>
    <w:rsid w:val="00D515CE"/>
    <w:rsid w:val="00D51742"/>
    <w:rsid w:val="00D5191C"/>
    <w:rsid w:val="00D51954"/>
    <w:rsid w:val="00D51956"/>
    <w:rsid w:val="00D51E7D"/>
    <w:rsid w:val="00D520A5"/>
    <w:rsid w:val="00D52135"/>
    <w:rsid w:val="00D522F8"/>
    <w:rsid w:val="00D523B8"/>
    <w:rsid w:val="00D52488"/>
    <w:rsid w:val="00D527BB"/>
    <w:rsid w:val="00D527BE"/>
    <w:rsid w:val="00D52962"/>
    <w:rsid w:val="00D529BD"/>
    <w:rsid w:val="00D52C7B"/>
    <w:rsid w:val="00D52E04"/>
    <w:rsid w:val="00D52F28"/>
    <w:rsid w:val="00D532D9"/>
    <w:rsid w:val="00D5338E"/>
    <w:rsid w:val="00D533C2"/>
    <w:rsid w:val="00D53470"/>
    <w:rsid w:val="00D53E59"/>
    <w:rsid w:val="00D540CC"/>
    <w:rsid w:val="00D543A5"/>
    <w:rsid w:val="00D543EC"/>
    <w:rsid w:val="00D544F9"/>
    <w:rsid w:val="00D5457F"/>
    <w:rsid w:val="00D5474C"/>
    <w:rsid w:val="00D54925"/>
    <w:rsid w:val="00D5493A"/>
    <w:rsid w:val="00D54B0D"/>
    <w:rsid w:val="00D54B24"/>
    <w:rsid w:val="00D54D5F"/>
    <w:rsid w:val="00D54E7C"/>
    <w:rsid w:val="00D54E8A"/>
    <w:rsid w:val="00D54EAB"/>
    <w:rsid w:val="00D54F37"/>
    <w:rsid w:val="00D550FF"/>
    <w:rsid w:val="00D55243"/>
    <w:rsid w:val="00D553F9"/>
    <w:rsid w:val="00D55532"/>
    <w:rsid w:val="00D55533"/>
    <w:rsid w:val="00D556EF"/>
    <w:rsid w:val="00D55735"/>
    <w:rsid w:val="00D557D0"/>
    <w:rsid w:val="00D5591E"/>
    <w:rsid w:val="00D559C9"/>
    <w:rsid w:val="00D55A15"/>
    <w:rsid w:val="00D55AA3"/>
    <w:rsid w:val="00D55BF9"/>
    <w:rsid w:val="00D55D50"/>
    <w:rsid w:val="00D55EB3"/>
    <w:rsid w:val="00D55FDA"/>
    <w:rsid w:val="00D561F6"/>
    <w:rsid w:val="00D56487"/>
    <w:rsid w:val="00D5656A"/>
    <w:rsid w:val="00D56744"/>
    <w:rsid w:val="00D5678F"/>
    <w:rsid w:val="00D56998"/>
    <w:rsid w:val="00D56CDC"/>
    <w:rsid w:val="00D56EA2"/>
    <w:rsid w:val="00D57007"/>
    <w:rsid w:val="00D572B7"/>
    <w:rsid w:val="00D575DE"/>
    <w:rsid w:val="00D579BC"/>
    <w:rsid w:val="00D57A01"/>
    <w:rsid w:val="00D57ACD"/>
    <w:rsid w:val="00D57BDC"/>
    <w:rsid w:val="00D57C7F"/>
    <w:rsid w:val="00D57CAA"/>
    <w:rsid w:val="00D57DA0"/>
    <w:rsid w:val="00D601D8"/>
    <w:rsid w:val="00D60422"/>
    <w:rsid w:val="00D605AD"/>
    <w:rsid w:val="00D605B2"/>
    <w:rsid w:val="00D60609"/>
    <w:rsid w:val="00D60B1E"/>
    <w:rsid w:val="00D60B58"/>
    <w:rsid w:val="00D60FA6"/>
    <w:rsid w:val="00D6107A"/>
    <w:rsid w:val="00D611E8"/>
    <w:rsid w:val="00D612D7"/>
    <w:rsid w:val="00D614DF"/>
    <w:rsid w:val="00D61507"/>
    <w:rsid w:val="00D6177D"/>
    <w:rsid w:val="00D61856"/>
    <w:rsid w:val="00D619BF"/>
    <w:rsid w:val="00D619D5"/>
    <w:rsid w:val="00D61B01"/>
    <w:rsid w:val="00D61BB2"/>
    <w:rsid w:val="00D61C1F"/>
    <w:rsid w:val="00D6264F"/>
    <w:rsid w:val="00D626F6"/>
    <w:rsid w:val="00D62713"/>
    <w:rsid w:val="00D6271A"/>
    <w:rsid w:val="00D6295F"/>
    <w:rsid w:val="00D62C87"/>
    <w:rsid w:val="00D62CC6"/>
    <w:rsid w:val="00D62FA4"/>
    <w:rsid w:val="00D62FD3"/>
    <w:rsid w:val="00D63088"/>
    <w:rsid w:val="00D632B6"/>
    <w:rsid w:val="00D6331A"/>
    <w:rsid w:val="00D63374"/>
    <w:rsid w:val="00D634F4"/>
    <w:rsid w:val="00D63920"/>
    <w:rsid w:val="00D63EFC"/>
    <w:rsid w:val="00D63FC6"/>
    <w:rsid w:val="00D64098"/>
    <w:rsid w:val="00D64192"/>
    <w:rsid w:val="00D6424A"/>
    <w:rsid w:val="00D643E7"/>
    <w:rsid w:val="00D6474C"/>
    <w:rsid w:val="00D647B7"/>
    <w:rsid w:val="00D648AF"/>
    <w:rsid w:val="00D64D19"/>
    <w:rsid w:val="00D6508D"/>
    <w:rsid w:val="00D653AD"/>
    <w:rsid w:val="00D656A9"/>
    <w:rsid w:val="00D65B70"/>
    <w:rsid w:val="00D65EC6"/>
    <w:rsid w:val="00D661CE"/>
    <w:rsid w:val="00D662C9"/>
    <w:rsid w:val="00D66411"/>
    <w:rsid w:val="00D665C1"/>
    <w:rsid w:val="00D66ABC"/>
    <w:rsid w:val="00D66C4A"/>
    <w:rsid w:val="00D66C93"/>
    <w:rsid w:val="00D66E05"/>
    <w:rsid w:val="00D66EA8"/>
    <w:rsid w:val="00D67196"/>
    <w:rsid w:val="00D67308"/>
    <w:rsid w:val="00D6754B"/>
    <w:rsid w:val="00D675EE"/>
    <w:rsid w:val="00D676D0"/>
    <w:rsid w:val="00D677D1"/>
    <w:rsid w:val="00D67809"/>
    <w:rsid w:val="00D67DF7"/>
    <w:rsid w:val="00D67F14"/>
    <w:rsid w:val="00D67F83"/>
    <w:rsid w:val="00D67FA7"/>
    <w:rsid w:val="00D70144"/>
    <w:rsid w:val="00D70230"/>
    <w:rsid w:val="00D7045A"/>
    <w:rsid w:val="00D70517"/>
    <w:rsid w:val="00D708E2"/>
    <w:rsid w:val="00D70ACF"/>
    <w:rsid w:val="00D70D9B"/>
    <w:rsid w:val="00D70EFA"/>
    <w:rsid w:val="00D70F71"/>
    <w:rsid w:val="00D710C2"/>
    <w:rsid w:val="00D710C5"/>
    <w:rsid w:val="00D710E7"/>
    <w:rsid w:val="00D7111E"/>
    <w:rsid w:val="00D713C0"/>
    <w:rsid w:val="00D714A5"/>
    <w:rsid w:val="00D714D0"/>
    <w:rsid w:val="00D71830"/>
    <w:rsid w:val="00D719CC"/>
    <w:rsid w:val="00D71BBF"/>
    <w:rsid w:val="00D71BC8"/>
    <w:rsid w:val="00D71C34"/>
    <w:rsid w:val="00D71C56"/>
    <w:rsid w:val="00D71D3F"/>
    <w:rsid w:val="00D71D99"/>
    <w:rsid w:val="00D71F26"/>
    <w:rsid w:val="00D7210A"/>
    <w:rsid w:val="00D72290"/>
    <w:rsid w:val="00D72846"/>
    <w:rsid w:val="00D72B1B"/>
    <w:rsid w:val="00D72D3F"/>
    <w:rsid w:val="00D73024"/>
    <w:rsid w:val="00D735B9"/>
    <w:rsid w:val="00D7363C"/>
    <w:rsid w:val="00D73ABD"/>
    <w:rsid w:val="00D73AEA"/>
    <w:rsid w:val="00D73B2E"/>
    <w:rsid w:val="00D73B79"/>
    <w:rsid w:val="00D73CA4"/>
    <w:rsid w:val="00D73CC4"/>
    <w:rsid w:val="00D73DD2"/>
    <w:rsid w:val="00D73DDF"/>
    <w:rsid w:val="00D74014"/>
    <w:rsid w:val="00D74068"/>
    <w:rsid w:val="00D740D6"/>
    <w:rsid w:val="00D74129"/>
    <w:rsid w:val="00D742A9"/>
    <w:rsid w:val="00D745A8"/>
    <w:rsid w:val="00D749CB"/>
    <w:rsid w:val="00D74A7E"/>
    <w:rsid w:val="00D74B0F"/>
    <w:rsid w:val="00D74B55"/>
    <w:rsid w:val="00D74BDA"/>
    <w:rsid w:val="00D74D76"/>
    <w:rsid w:val="00D74ECB"/>
    <w:rsid w:val="00D74F3D"/>
    <w:rsid w:val="00D74FF1"/>
    <w:rsid w:val="00D750D2"/>
    <w:rsid w:val="00D754E0"/>
    <w:rsid w:val="00D758E4"/>
    <w:rsid w:val="00D75A02"/>
    <w:rsid w:val="00D75D6E"/>
    <w:rsid w:val="00D7606D"/>
    <w:rsid w:val="00D764A0"/>
    <w:rsid w:val="00D7658C"/>
    <w:rsid w:val="00D76ACF"/>
    <w:rsid w:val="00D76CED"/>
    <w:rsid w:val="00D76E8E"/>
    <w:rsid w:val="00D76EF3"/>
    <w:rsid w:val="00D776D1"/>
    <w:rsid w:val="00D77844"/>
    <w:rsid w:val="00D778DD"/>
    <w:rsid w:val="00D77B08"/>
    <w:rsid w:val="00D77B0B"/>
    <w:rsid w:val="00D77B3A"/>
    <w:rsid w:val="00D77F89"/>
    <w:rsid w:val="00D80182"/>
    <w:rsid w:val="00D8018F"/>
    <w:rsid w:val="00D801FF"/>
    <w:rsid w:val="00D804CB"/>
    <w:rsid w:val="00D804D5"/>
    <w:rsid w:val="00D8050D"/>
    <w:rsid w:val="00D8056D"/>
    <w:rsid w:val="00D80588"/>
    <w:rsid w:val="00D8069C"/>
    <w:rsid w:val="00D80858"/>
    <w:rsid w:val="00D80BA1"/>
    <w:rsid w:val="00D80C5F"/>
    <w:rsid w:val="00D81274"/>
    <w:rsid w:val="00D81397"/>
    <w:rsid w:val="00D81719"/>
    <w:rsid w:val="00D8192D"/>
    <w:rsid w:val="00D81977"/>
    <w:rsid w:val="00D81AC2"/>
    <w:rsid w:val="00D81C5D"/>
    <w:rsid w:val="00D81E55"/>
    <w:rsid w:val="00D81F3F"/>
    <w:rsid w:val="00D82094"/>
    <w:rsid w:val="00D821B2"/>
    <w:rsid w:val="00D823D1"/>
    <w:rsid w:val="00D8277F"/>
    <w:rsid w:val="00D82893"/>
    <w:rsid w:val="00D829D6"/>
    <w:rsid w:val="00D82CED"/>
    <w:rsid w:val="00D8350C"/>
    <w:rsid w:val="00D8381F"/>
    <w:rsid w:val="00D83A4E"/>
    <w:rsid w:val="00D83BDF"/>
    <w:rsid w:val="00D83CA3"/>
    <w:rsid w:val="00D83D85"/>
    <w:rsid w:val="00D83DC2"/>
    <w:rsid w:val="00D83DF5"/>
    <w:rsid w:val="00D83F3A"/>
    <w:rsid w:val="00D83FFE"/>
    <w:rsid w:val="00D84082"/>
    <w:rsid w:val="00D84215"/>
    <w:rsid w:val="00D84342"/>
    <w:rsid w:val="00D844AC"/>
    <w:rsid w:val="00D844B6"/>
    <w:rsid w:val="00D8467C"/>
    <w:rsid w:val="00D847AC"/>
    <w:rsid w:val="00D84B77"/>
    <w:rsid w:val="00D84B7D"/>
    <w:rsid w:val="00D84F3D"/>
    <w:rsid w:val="00D8509B"/>
    <w:rsid w:val="00D850D3"/>
    <w:rsid w:val="00D8514C"/>
    <w:rsid w:val="00D853BD"/>
    <w:rsid w:val="00D8560A"/>
    <w:rsid w:val="00D856C5"/>
    <w:rsid w:val="00D856FD"/>
    <w:rsid w:val="00D85B2B"/>
    <w:rsid w:val="00D85CEF"/>
    <w:rsid w:val="00D85E0A"/>
    <w:rsid w:val="00D85E1F"/>
    <w:rsid w:val="00D85FEF"/>
    <w:rsid w:val="00D860AE"/>
    <w:rsid w:val="00D8621E"/>
    <w:rsid w:val="00D86344"/>
    <w:rsid w:val="00D865A8"/>
    <w:rsid w:val="00D865A9"/>
    <w:rsid w:val="00D86841"/>
    <w:rsid w:val="00D868E8"/>
    <w:rsid w:val="00D869CE"/>
    <w:rsid w:val="00D86A5D"/>
    <w:rsid w:val="00D86CA9"/>
    <w:rsid w:val="00D86F7D"/>
    <w:rsid w:val="00D86FC3"/>
    <w:rsid w:val="00D8727D"/>
    <w:rsid w:val="00D8750D"/>
    <w:rsid w:val="00D875B5"/>
    <w:rsid w:val="00D87AD7"/>
    <w:rsid w:val="00D87BB2"/>
    <w:rsid w:val="00D87E91"/>
    <w:rsid w:val="00D87EC0"/>
    <w:rsid w:val="00D87F55"/>
    <w:rsid w:val="00D903AA"/>
    <w:rsid w:val="00D904ED"/>
    <w:rsid w:val="00D90596"/>
    <w:rsid w:val="00D90855"/>
    <w:rsid w:val="00D90B5F"/>
    <w:rsid w:val="00D90C27"/>
    <w:rsid w:val="00D90C73"/>
    <w:rsid w:val="00D90D86"/>
    <w:rsid w:val="00D90E0C"/>
    <w:rsid w:val="00D90F2A"/>
    <w:rsid w:val="00D90F62"/>
    <w:rsid w:val="00D9101E"/>
    <w:rsid w:val="00D910D3"/>
    <w:rsid w:val="00D9156A"/>
    <w:rsid w:val="00D915D1"/>
    <w:rsid w:val="00D915DD"/>
    <w:rsid w:val="00D91671"/>
    <w:rsid w:val="00D91682"/>
    <w:rsid w:val="00D917A3"/>
    <w:rsid w:val="00D91B5B"/>
    <w:rsid w:val="00D91F14"/>
    <w:rsid w:val="00D91F66"/>
    <w:rsid w:val="00D9207A"/>
    <w:rsid w:val="00D9215D"/>
    <w:rsid w:val="00D921A6"/>
    <w:rsid w:val="00D922E4"/>
    <w:rsid w:val="00D92413"/>
    <w:rsid w:val="00D924E3"/>
    <w:rsid w:val="00D925AB"/>
    <w:rsid w:val="00D927E1"/>
    <w:rsid w:val="00D92A67"/>
    <w:rsid w:val="00D92BB5"/>
    <w:rsid w:val="00D92CE1"/>
    <w:rsid w:val="00D92D28"/>
    <w:rsid w:val="00D92D51"/>
    <w:rsid w:val="00D92ED9"/>
    <w:rsid w:val="00D93162"/>
    <w:rsid w:val="00D93418"/>
    <w:rsid w:val="00D934E9"/>
    <w:rsid w:val="00D93531"/>
    <w:rsid w:val="00D9356B"/>
    <w:rsid w:val="00D9374F"/>
    <w:rsid w:val="00D938BF"/>
    <w:rsid w:val="00D93A01"/>
    <w:rsid w:val="00D93B49"/>
    <w:rsid w:val="00D93B95"/>
    <w:rsid w:val="00D93BFE"/>
    <w:rsid w:val="00D93C19"/>
    <w:rsid w:val="00D93E4D"/>
    <w:rsid w:val="00D93F2F"/>
    <w:rsid w:val="00D941D1"/>
    <w:rsid w:val="00D943EA"/>
    <w:rsid w:val="00D944C3"/>
    <w:rsid w:val="00D944ED"/>
    <w:rsid w:val="00D945FE"/>
    <w:rsid w:val="00D94799"/>
    <w:rsid w:val="00D948E4"/>
    <w:rsid w:val="00D949C9"/>
    <w:rsid w:val="00D94A5E"/>
    <w:rsid w:val="00D94BBB"/>
    <w:rsid w:val="00D94BD5"/>
    <w:rsid w:val="00D94FBC"/>
    <w:rsid w:val="00D94FFE"/>
    <w:rsid w:val="00D950D0"/>
    <w:rsid w:val="00D9540C"/>
    <w:rsid w:val="00D9552C"/>
    <w:rsid w:val="00D95945"/>
    <w:rsid w:val="00D959A5"/>
    <w:rsid w:val="00D95ACE"/>
    <w:rsid w:val="00D95B09"/>
    <w:rsid w:val="00D95D72"/>
    <w:rsid w:val="00D96265"/>
    <w:rsid w:val="00D9634B"/>
    <w:rsid w:val="00D96377"/>
    <w:rsid w:val="00D9647A"/>
    <w:rsid w:val="00D964BC"/>
    <w:rsid w:val="00D964C3"/>
    <w:rsid w:val="00D97479"/>
    <w:rsid w:val="00D97648"/>
    <w:rsid w:val="00D977A1"/>
    <w:rsid w:val="00D97AC3"/>
    <w:rsid w:val="00D97D04"/>
    <w:rsid w:val="00D97E8C"/>
    <w:rsid w:val="00DA000F"/>
    <w:rsid w:val="00DA00BA"/>
    <w:rsid w:val="00DA01DF"/>
    <w:rsid w:val="00DA0685"/>
    <w:rsid w:val="00DA073A"/>
    <w:rsid w:val="00DA09CB"/>
    <w:rsid w:val="00DA0E41"/>
    <w:rsid w:val="00DA0EF9"/>
    <w:rsid w:val="00DA100B"/>
    <w:rsid w:val="00DA10A7"/>
    <w:rsid w:val="00DA1287"/>
    <w:rsid w:val="00DA134D"/>
    <w:rsid w:val="00DA1427"/>
    <w:rsid w:val="00DA1657"/>
    <w:rsid w:val="00DA18B8"/>
    <w:rsid w:val="00DA1BDF"/>
    <w:rsid w:val="00DA1E5C"/>
    <w:rsid w:val="00DA1F94"/>
    <w:rsid w:val="00DA2066"/>
    <w:rsid w:val="00DA20C1"/>
    <w:rsid w:val="00DA24A0"/>
    <w:rsid w:val="00DA2634"/>
    <w:rsid w:val="00DA27C8"/>
    <w:rsid w:val="00DA27F7"/>
    <w:rsid w:val="00DA29FF"/>
    <w:rsid w:val="00DA2BD4"/>
    <w:rsid w:val="00DA2BF0"/>
    <w:rsid w:val="00DA2C16"/>
    <w:rsid w:val="00DA2C8E"/>
    <w:rsid w:val="00DA2EA6"/>
    <w:rsid w:val="00DA2EA9"/>
    <w:rsid w:val="00DA2EC7"/>
    <w:rsid w:val="00DA2F2B"/>
    <w:rsid w:val="00DA3061"/>
    <w:rsid w:val="00DA30BD"/>
    <w:rsid w:val="00DA328F"/>
    <w:rsid w:val="00DA335E"/>
    <w:rsid w:val="00DA358C"/>
    <w:rsid w:val="00DA3778"/>
    <w:rsid w:val="00DA377E"/>
    <w:rsid w:val="00DA37F8"/>
    <w:rsid w:val="00DA3BF2"/>
    <w:rsid w:val="00DA3CF1"/>
    <w:rsid w:val="00DA3DA2"/>
    <w:rsid w:val="00DA3FEF"/>
    <w:rsid w:val="00DA4039"/>
    <w:rsid w:val="00DA4480"/>
    <w:rsid w:val="00DA4733"/>
    <w:rsid w:val="00DA47E9"/>
    <w:rsid w:val="00DA4B94"/>
    <w:rsid w:val="00DA4F2F"/>
    <w:rsid w:val="00DA5052"/>
    <w:rsid w:val="00DA50B1"/>
    <w:rsid w:val="00DA5320"/>
    <w:rsid w:val="00DA53EB"/>
    <w:rsid w:val="00DA5562"/>
    <w:rsid w:val="00DA559B"/>
    <w:rsid w:val="00DA5609"/>
    <w:rsid w:val="00DA5670"/>
    <w:rsid w:val="00DA5886"/>
    <w:rsid w:val="00DA5A55"/>
    <w:rsid w:val="00DA5E14"/>
    <w:rsid w:val="00DA5E48"/>
    <w:rsid w:val="00DA60ED"/>
    <w:rsid w:val="00DA65BD"/>
    <w:rsid w:val="00DA6763"/>
    <w:rsid w:val="00DA685E"/>
    <w:rsid w:val="00DA6C8A"/>
    <w:rsid w:val="00DA6CEC"/>
    <w:rsid w:val="00DA6D91"/>
    <w:rsid w:val="00DA6F03"/>
    <w:rsid w:val="00DA7043"/>
    <w:rsid w:val="00DA74DD"/>
    <w:rsid w:val="00DA769D"/>
    <w:rsid w:val="00DA769F"/>
    <w:rsid w:val="00DA77D5"/>
    <w:rsid w:val="00DA7853"/>
    <w:rsid w:val="00DA79BA"/>
    <w:rsid w:val="00DA7B04"/>
    <w:rsid w:val="00DA7CB5"/>
    <w:rsid w:val="00DA7D11"/>
    <w:rsid w:val="00DA7D4F"/>
    <w:rsid w:val="00DB0041"/>
    <w:rsid w:val="00DB00BD"/>
    <w:rsid w:val="00DB0290"/>
    <w:rsid w:val="00DB03FE"/>
    <w:rsid w:val="00DB059F"/>
    <w:rsid w:val="00DB05AA"/>
    <w:rsid w:val="00DB061D"/>
    <w:rsid w:val="00DB0647"/>
    <w:rsid w:val="00DB06D1"/>
    <w:rsid w:val="00DB0DC7"/>
    <w:rsid w:val="00DB0EB7"/>
    <w:rsid w:val="00DB0FCF"/>
    <w:rsid w:val="00DB101E"/>
    <w:rsid w:val="00DB11F0"/>
    <w:rsid w:val="00DB129D"/>
    <w:rsid w:val="00DB14B3"/>
    <w:rsid w:val="00DB1571"/>
    <w:rsid w:val="00DB16DF"/>
    <w:rsid w:val="00DB1B7B"/>
    <w:rsid w:val="00DB2025"/>
    <w:rsid w:val="00DB2099"/>
    <w:rsid w:val="00DB20D0"/>
    <w:rsid w:val="00DB2218"/>
    <w:rsid w:val="00DB2406"/>
    <w:rsid w:val="00DB291B"/>
    <w:rsid w:val="00DB2D45"/>
    <w:rsid w:val="00DB2D92"/>
    <w:rsid w:val="00DB2DB1"/>
    <w:rsid w:val="00DB2ECB"/>
    <w:rsid w:val="00DB2F3F"/>
    <w:rsid w:val="00DB3035"/>
    <w:rsid w:val="00DB31F9"/>
    <w:rsid w:val="00DB33F8"/>
    <w:rsid w:val="00DB343E"/>
    <w:rsid w:val="00DB3502"/>
    <w:rsid w:val="00DB444A"/>
    <w:rsid w:val="00DB44F1"/>
    <w:rsid w:val="00DB4834"/>
    <w:rsid w:val="00DB4887"/>
    <w:rsid w:val="00DB4BA0"/>
    <w:rsid w:val="00DB4D3B"/>
    <w:rsid w:val="00DB4F5E"/>
    <w:rsid w:val="00DB4FCA"/>
    <w:rsid w:val="00DB50BE"/>
    <w:rsid w:val="00DB511A"/>
    <w:rsid w:val="00DB539A"/>
    <w:rsid w:val="00DB5586"/>
    <w:rsid w:val="00DB567F"/>
    <w:rsid w:val="00DB569B"/>
    <w:rsid w:val="00DB5B28"/>
    <w:rsid w:val="00DB5B4E"/>
    <w:rsid w:val="00DB5BA4"/>
    <w:rsid w:val="00DB5C59"/>
    <w:rsid w:val="00DB5DC0"/>
    <w:rsid w:val="00DB6246"/>
    <w:rsid w:val="00DB648A"/>
    <w:rsid w:val="00DB6597"/>
    <w:rsid w:val="00DB65E7"/>
    <w:rsid w:val="00DB6BEE"/>
    <w:rsid w:val="00DB6DC1"/>
    <w:rsid w:val="00DB7017"/>
    <w:rsid w:val="00DB703D"/>
    <w:rsid w:val="00DB7124"/>
    <w:rsid w:val="00DB7365"/>
    <w:rsid w:val="00DB7391"/>
    <w:rsid w:val="00DB748E"/>
    <w:rsid w:val="00DB751D"/>
    <w:rsid w:val="00DB7624"/>
    <w:rsid w:val="00DB7721"/>
    <w:rsid w:val="00DB774A"/>
    <w:rsid w:val="00DB7789"/>
    <w:rsid w:val="00DB7E9B"/>
    <w:rsid w:val="00DC03C6"/>
    <w:rsid w:val="00DC0514"/>
    <w:rsid w:val="00DC0550"/>
    <w:rsid w:val="00DC061C"/>
    <w:rsid w:val="00DC069A"/>
    <w:rsid w:val="00DC0848"/>
    <w:rsid w:val="00DC0B56"/>
    <w:rsid w:val="00DC0C91"/>
    <w:rsid w:val="00DC0DD2"/>
    <w:rsid w:val="00DC0EBC"/>
    <w:rsid w:val="00DC0F5A"/>
    <w:rsid w:val="00DC0FE8"/>
    <w:rsid w:val="00DC1279"/>
    <w:rsid w:val="00DC12B8"/>
    <w:rsid w:val="00DC12CD"/>
    <w:rsid w:val="00DC1532"/>
    <w:rsid w:val="00DC1663"/>
    <w:rsid w:val="00DC175F"/>
    <w:rsid w:val="00DC1795"/>
    <w:rsid w:val="00DC1AFF"/>
    <w:rsid w:val="00DC1BB8"/>
    <w:rsid w:val="00DC1CEE"/>
    <w:rsid w:val="00DC1D71"/>
    <w:rsid w:val="00DC26E4"/>
    <w:rsid w:val="00DC286C"/>
    <w:rsid w:val="00DC287A"/>
    <w:rsid w:val="00DC2A32"/>
    <w:rsid w:val="00DC2B07"/>
    <w:rsid w:val="00DC2B17"/>
    <w:rsid w:val="00DC2B45"/>
    <w:rsid w:val="00DC2E29"/>
    <w:rsid w:val="00DC363B"/>
    <w:rsid w:val="00DC39E8"/>
    <w:rsid w:val="00DC3AB0"/>
    <w:rsid w:val="00DC404D"/>
    <w:rsid w:val="00DC47C3"/>
    <w:rsid w:val="00DC4AE5"/>
    <w:rsid w:val="00DC4D02"/>
    <w:rsid w:val="00DC5103"/>
    <w:rsid w:val="00DC510A"/>
    <w:rsid w:val="00DC5302"/>
    <w:rsid w:val="00DC53A7"/>
    <w:rsid w:val="00DC559E"/>
    <w:rsid w:val="00DC5A75"/>
    <w:rsid w:val="00DC5D8E"/>
    <w:rsid w:val="00DC5E85"/>
    <w:rsid w:val="00DC6452"/>
    <w:rsid w:val="00DC664E"/>
    <w:rsid w:val="00DC67D6"/>
    <w:rsid w:val="00DC68CC"/>
    <w:rsid w:val="00DC6900"/>
    <w:rsid w:val="00DC6C41"/>
    <w:rsid w:val="00DC71D3"/>
    <w:rsid w:val="00DC7509"/>
    <w:rsid w:val="00DC7512"/>
    <w:rsid w:val="00DC75C2"/>
    <w:rsid w:val="00DC78DC"/>
    <w:rsid w:val="00DC79F7"/>
    <w:rsid w:val="00DC7BB8"/>
    <w:rsid w:val="00DC7CD9"/>
    <w:rsid w:val="00DC7E08"/>
    <w:rsid w:val="00DC7F78"/>
    <w:rsid w:val="00DC7FA2"/>
    <w:rsid w:val="00DD03A7"/>
    <w:rsid w:val="00DD07E9"/>
    <w:rsid w:val="00DD0800"/>
    <w:rsid w:val="00DD0DDE"/>
    <w:rsid w:val="00DD0E11"/>
    <w:rsid w:val="00DD0E69"/>
    <w:rsid w:val="00DD10FE"/>
    <w:rsid w:val="00DD1295"/>
    <w:rsid w:val="00DD164C"/>
    <w:rsid w:val="00DD17AF"/>
    <w:rsid w:val="00DD1D1F"/>
    <w:rsid w:val="00DD1D78"/>
    <w:rsid w:val="00DD1F8E"/>
    <w:rsid w:val="00DD207B"/>
    <w:rsid w:val="00DD2116"/>
    <w:rsid w:val="00DD21CD"/>
    <w:rsid w:val="00DD2272"/>
    <w:rsid w:val="00DD22E7"/>
    <w:rsid w:val="00DD2332"/>
    <w:rsid w:val="00DD2575"/>
    <w:rsid w:val="00DD2666"/>
    <w:rsid w:val="00DD2797"/>
    <w:rsid w:val="00DD2881"/>
    <w:rsid w:val="00DD2955"/>
    <w:rsid w:val="00DD2A56"/>
    <w:rsid w:val="00DD2C91"/>
    <w:rsid w:val="00DD2C9F"/>
    <w:rsid w:val="00DD32B9"/>
    <w:rsid w:val="00DD38A2"/>
    <w:rsid w:val="00DD38DF"/>
    <w:rsid w:val="00DD38FE"/>
    <w:rsid w:val="00DD3955"/>
    <w:rsid w:val="00DD3965"/>
    <w:rsid w:val="00DD39D4"/>
    <w:rsid w:val="00DD3A68"/>
    <w:rsid w:val="00DD3C4C"/>
    <w:rsid w:val="00DD3C99"/>
    <w:rsid w:val="00DD3E6B"/>
    <w:rsid w:val="00DD3F1A"/>
    <w:rsid w:val="00DD409E"/>
    <w:rsid w:val="00DD4310"/>
    <w:rsid w:val="00DD43B2"/>
    <w:rsid w:val="00DD4535"/>
    <w:rsid w:val="00DD4731"/>
    <w:rsid w:val="00DD47D6"/>
    <w:rsid w:val="00DD49A9"/>
    <w:rsid w:val="00DD4F81"/>
    <w:rsid w:val="00DD50E1"/>
    <w:rsid w:val="00DD520E"/>
    <w:rsid w:val="00DD5260"/>
    <w:rsid w:val="00DD536F"/>
    <w:rsid w:val="00DD53BC"/>
    <w:rsid w:val="00DD55AE"/>
    <w:rsid w:val="00DD5647"/>
    <w:rsid w:val="00DD5664"/>
    <w:rsid w:val="00DD56B8"/>
    <w:rsid w:val="00DD5A2E"/>
    <w:rsid w:val="00DD5AE1"/>
    <w:rsid w:val="00DD5D29"/>
    <w:rsid w:val="00DD6144"/>
    <w:rsid w:val="00DD63EC"/>
    <w:rsid w:val="00DD642D"/>
    <w:rsid w:val="00DD6753"/>
    <w:rsid w:val="00DD6829"/>
    <w:rsid w:val="00DD69D0"/>
    <w:rsid w:val="00DD6A19"/>
    <w:rsid w:val="00DD6A95"/>
    <w:rsid w:val="00DD6CA0"/>
    <w:rsid w:val="00DD6D64"/>
    <w:rsid w:val="00DD6E0A"/>
    <w:rsid w:val="00DD6E9A"/>
    <w:rsid w:val="00DD6F2C"/>
    <w:rsid w:val="00DD6FF6"/>
    <w:rsid w:val="00DD7074"/>
    <w:rsid w:val="00DD738B"/>
    <w:rsid w:val="00DD7639"/>
    <w:rsid w:val="00DD7674"/>
    <w:rsid w:val="00DD76FB"/>
    <w:rsid w:val="00DD770D"/>
    <w:rsid w:val="00DD7C9D"/>
    <w:rsid w:val="00DD7F7E"/>
    <w:rsid w:val="00DE0101"/>
    <w:rsid w:val="00DE0250"/>
    <w:rsid w:val="00DE0714"/>
    <w:rsid w:val="00DE08DC"/>
    <w:rsid w:val="00DE0AEA"/>
    <w:rsid w:val="00DE0B85"/>
    <w:rsid w:val="00DE0DB8"/>
    <w:rsid w:val="00DE1070"/>
    <w:rsid w:val="00DE11CE"/>
    <w:rsid w:val="00DE123A"/>
    <w:rsid w:val="00DE1792"/>
    <w:rsid w:val="00DE1819"/>
    <w:rsid w:val="00DE1955"/>
    <w:rsid w:val="00DE1A34"/>
    <w:rsid w:val="00DE1C12"/>
    <w:rsid w:val="00DE1C31"/>
    <w:rsid w:val="00DE1CEF"/>
    <w:rsid w:val="00DE1E01"/>
    <w:rsid w:val="00DE1F9D"/>
    <w:rsid w:val="00DE219F"/>
    <w:rsid w:val="00DE2E00"/>
    <w:rsid w:val="00DE2E05"/>
    <w:rsid w:val="00DE35DD"/>
    <w:rsid w:val="00DE3A4B"/>
    <w:rsid w:val="00DE3D02"/>
    <w:rsid w:val="00DE403B"/>
    <w:rsid w:val="00DE40FB"/>
    <w:rsid w:val="00DE43F7"/>
    <w:rsid w:val="00DE4648"/>
    <w:rsid w:val="00DE47B9"/>
    <w:rsid w:val="00DE4899"/>
    <w:rsid w:val="00DE4995"/>
    <w:rsid w:val="00DE4C21"/>
    <w:rsid w:val="00DE4D15"/>
    <w:rsid w:val="00DE4FAE"/>
    <w:rsid w:val="00DE5255"/>
    <w:rsid w:val="00DE5276"/>
    <w:rsid w:val="00DE5364"/>
    <w:rsid w:val="00DE5425"/>
    <w:rsid w:val="00DE55C1"/>
    <w:rsid w:val="00DE563B"/>
    <w:rsid w:val="00DE569A"/>
    <w:rsid w:val="00DE579A"/>
    <w:rsid w:val="00DE597C"/>
    <w:rsid w:val="00DE5994"/>
    <w:rsid w:val="00DE5B03"/>
    <w:rsid w:val="00DE5CE4"/>
    <w:rsid w:val="00DE6042"/>
    <w:rsid w:val="00DE60C5"/>
    <w:rsid w:val="00DE61D5"/>
    <w:rsid w:val="00DE64A3"/>
    <w:rsid w:val="00DE6594"/>
    <w:rsid w:val="00DE65C2"/>
    <w:rsid w:val="00DE6AAF"/>
    <w:rsid w:val="00DE6BC3"/>
    <w:rsid w:val="00DE6BE4"/>
    <w:rsid w:val="00DE6E43"/>
    <w:rsid w:val="00DE6EED"/>
    <w:rsid w:val="00DE6F6B"/>
    <w:rsid w:val="00DE7348"/>
    <w:rsid w:val="00DE748E"/>
    <w:rsid w:val="00DE74C5"/>
    <w:rsid w:val="00DE7609"/>
    <w:rsid w:val="00DE79BC"/>
    <w:rsid w:val="00DE7A80"/>
    <w:rsid w:val="00DE7BF7"/>
    <w:rsid w:val="00DE7C42"/>
    <w:rsid w:val="00DE7FA8"/>
    <w:rsid w:val="00DE7FB0"/>
    <w:rsid w:val="00DE7FBF"/>
    <w:rsid w:val="00DF003B"/>
    <w:rsid w:val="00DF06B1"/>
    <w:rsid w:val="00DF0B57"/>
    <w:rsid w:val="00DF0DA9"/>
    <w:rsid w:val="00DF0FBE"/>
    <w:rsid w:val="00DF1365"/>
    <w:rsid w:val="00DF1491"/>
    <w:rsid w:val="00DF17FB"/>
    <w:rsid w:val="00DF1822"/>
    <w:rsid w:val="00DF1934"/>
    <w:rsid w:val="00DF1B09"/>
    <w:rsid w:val="00DF1D9A"/>
    <w:rsid w:val="00DF1E3F"/>
    <w:rsid w:val="00DF1E8B"/>
    <w:rsid w:val="00DF1E90"/>
    <w:rsid w:val="00DF1ED3"/>
    <w:rsid w:val="00DF1EDC"/>
    <w:rsid w:val="00DF1F9A"/>
    <w:rsid w:val="00DF1FFD"/>
    <w:rsid w:val="00DF21AC"/>
    <w:rsid w:val="00DF2249"/>
    <w:rsid w:val="00DF2491"/>
    <w:rsid w:val="00DF2518"/>
    <w:rsid w:val="00DF2CE9"/>
    <w:rsid w:val="00DF30BF"/>
    <w:rsid w:val="00DF32BA"/>
    <w:rsid w:val="00DF32D6"/>
    <w:rsid w:val="00DF33B6"/>
    <w:rsid w:val="00DF39E6"/>
    <w:rsid w:val="00DF3AE5"/>
    <w:rsid w:val="00DF3C04"/>
    <w:rsid w:val="00DF3CBE"/>
    <w:rsid w:val="00DF3DCE"/>
    <w:rsid w:val="00DF3E28"/>
    <w:rsid w:val="00DF45F0"/>
    <w:rsid w:val="00DF483C"/>
    <w:rsid w:val="00DF4877"/>
    <w:rsid w:val="00DF4960"/>
    <w:rsid w:val="00DF4AE8"/>
    <w:rsid w:val="00DF4C73"/>
    <w:rsid w:val="00DF5055"/>
    <w:rsid w:val="00DF5401"/>
    <w:rsid w:val="00DF54C4"/>
    <w:rsid w:val="00DF577B"/>
    <w:rsid w:val="00DF5809"/>
    <w:rsid w:val="00DF59EF"/>
    <w:rsid w:val="00DF5A5C"/>
    <w:rsid w:val="00DF5A83"/>
    <w:rsid w:val="00DF5AA3"/>
    <w:rsid w:val="00DF5B56"/>
    <w:rsid w:val="00DF5E38"/>
    <w:rsid w:val="00DF5F79"/>
    <w:rsid w:val="00DF6144"/>
    <w:rsid w:val="00DF6471"/>
    <w:rsid w:val="00DF6594"/>
    <w:rsid w:val="00DF659F"/>
    <w:rsid w:val="00DF6ED6"/>
    <w:rsid w:val="00DF71BB"/>
    <w:rsid w:val="00DF7253"/>
    <w:rsid w:val="00DF7353"/>
    <w:rsid w:val="00DF777C"/>
    <w:rsid w:val="00DF7934"/>
    <w:rsid w:val="00DF7AA7"/>
    <w:rsid w:val="00DF7AEB"/>
    <w:rsid w:val="00DF7C1A"/>
    <w:rsid w:val="00DF7D64"/>
    <w:rsid w:val="00DF7E8F"/>
    <w:rsid w:val="00E0045F"/>
    <w:rsid w:val="00E0047A"/>
    <w:rsid w:val="00E0057C"/>
    <w:rsid w:val="00E00638"/>
    <w:rsid w:val="00E0080E"/>
    <w:rsid w:val="00E00AF9"/>
    <w:rsid w:val="00E00B59"/>
    <w:rsid w:val="00E00B80"/>
    <w:rsid w:val="00E00C50"/>
    <w:rsid w:val="00E00DC0"/>
    <w:rsid w:val="00E00E91"/>
    <w:rsid w:val="00E00EC9"/>
    <w:rsid w:val="00E00EE5"/>
    <w:rsid w:val="00E0107C"/>
    <w:rsid w:val="00E0116C"/>
    <w:rsid w:val="00E01208"/>
    <w:rsid w:val="00E01533"/>
    <w:rsid w:val="00E01570"/>
    <w:rsid w:val="00E016B9"/>
    <w:rsid w:val="00E01758"/>
    <w:rsid w:val="00E01A0B"/>
    <w:rsid w:val="00E01C37"/>
    <w:rsid w:val="00E01F77"/>
    <w:rsid w:val="00E02186"/>
    <w:rsid w:val="00E0271B"/>
    <w:rsid w:val="00E02794"/>
    <w:rsid w:val="00E027F3"/>
    <w:rsid w:val="00E0295B"/>
    <w:rsid w:val="00E033A1"/>
    <w:rsid w:val="00E034C2"/>
    <w:rsid w:val="00E03651"/>
    <w:rsid w:val="00E03667"/>
    <w:rsid w:val="00E036AD"/>
    <w:rsid w:val="00E0373F"/>
    <w:rsid w:val="00E03A91"/>
    <w:rsid w:val="00E03BB4"/>
    <w:rsid w:val="00E03D3A"/>
    <w:rsid w:val="00E03D41"/>
    <w:rsid w:val="00E03FB3"/>
    <w:rsid w:val="00E04243"/>
    <w:rsid w:val="00E04511"/>
    <w:rsid w:val="00E04548"/>
    <w:rsid w:val="00E049D0"/>
    <w:rsid w:val="00E05364"/>
    <w:rsid w:val="00E054F4"/>
    <w:rsid w:val="00E05517"/>
    <w:rsid w:val="00E05559"/>
    <w:rsid w:val="00E057EE"/>
    <w:rsid w:val="00E05F0F"/>
    <w:rsid w:val="00E05F65"/>
    <w:rsid w:val="00E06201"/>
    <w:rsid w:val="00E063DF"/>
    <w:rsid w:val="00E063FA"/>
    <w:rsid w:val="00E0651F"/>
    <w:rsid w:val="00E06843"/>
    <w:rsid w:val="00E06886"/>
    <w:rsid w:val="00E06A4E"/>
    <w:rsid w:val="00E06BC5"/>
    <w:rsid w:val="00E06C9D"/>
    <w:rsid w:val="00E06EAC"/>
    <w:rsid w:val="00E07189"/>
    <w:rsid w:val="00E07295"/>
    <w:rsid w:val="00E07354"/>
    <w:rsid w:val="00E074C9"/>
    <w:rsid w:val="00E076CE"/>
    <w:rsid w:val="00E07845"/>
    <w:rsid w:val="00E07884"/>
    <w:rsid w:val="00E078DD"/>
    <w:rsid w:val="00E07A1C"/>
    <w:rsid w:val="00E07B0F"/>
    <w:rsid w:val="00E07BB5"/>
    <w:rsid w:val="00E07D1A"/>
    <w:rsid w:val="00E07DB3"/>
    <w:rsid w:val="00E07F36"/>
    <w:rsid w:val="00E07F43"/>
    <w:rsid w:val="00E100F2"/>
    <w:rsid w:val="00E10142"/>
    <w:rsid w:val="00E102BC"/>
    <w:rsid w:val="00E104B0"/>
    <w:rsid w:val="00E104D8"/>
    <w:rsid w:val="00E10536"/>
    <w:rsid w:val="00E10843"/>
    <w:rsid w:val="00E110EC"/>
    <w:rsid w:val="00E111E9"/>
    <w:rsid w:val="00E11241"/>
    <w:rsid w:val="00E113E9"/>
    <w:rsid w:val="00E1143C"/>
    <w:rsid w:val="00E11843"/>
    <w:rsid w:val="00E11BF5"/>
    <w:rsid w:val="00E11CB2"/>
    <w:rsid w:val="00E11F3A"/>
    <w:rsid w:val="00E11FA5"/>
    <w:rsid w:val="00E120DF"/>
    <w:rsid w:val="00E12220"/>
    <w:rsid w:val="00E12412"/>
    <w:rsid w:val="00E1249E"/>
    <w:rsid w:val="00E1256A"/>
    <w:rsid w:val="00E129F3"/>
    <w:rsid w:val="00E12DD2"/>
    <w:rsid w:val="00E12DEA"/>
    <w:rsid w:val="00E12F8E"/>
    <w:rsid w:val="00E13046"/>
    <w:rsid w:val="00E130C2"/>
    <w:rsid w:val="00E13114"/>
    <w:rsid w:val="00E132AE"/>
    <w:rsid w:val="00E13318"/>
    <w:rsid w:val="00E1346F"/>
    <w:rsid w:val="00E13517"/>
    <w:rsid w:val="00E13561"/>
    <w:rsid w:val="00E13695"/>
    <w:rsid w:val="00E138C6"/>
    <w:rsid w:val="00E13C93"/>
    <w:rsid w:val="00E13CAF"/>
    <w:rsid w:val="00E13DC5"/>
    <w:rsid w:val="00E1407E"/>
    <w:rsid w:val="00E143BB"/>
    <w:rsid w:val="00E14497"/>
    <w:rsid w:val="00E1465F"/>
    <w:rsid w:val="00E146A5"/>
    <w:rsid w:val="00E14C11"/>
    <w:rsid w:val="00E14E19"/>
    <w:rsid w:val="00E14F06"/>
    <w:rsid w:val="00E15201"/>
    <w:rsid w:val="00E1544B"/>
    <w:rsid w:val="00E15496"/>
    <w:rsid w:val="00E15587"/>
    <w:rsid w:val="00E15A3A"/>
    <w:rsid w:val="00E15C5F"/>
    <w:rsid w:val="00E15E1F"/>
    <w:rsid w:val="00E15F6D"/>
    <w:rsid w:val="00E15FE3"/>
    <w:rsid w:val="00E1655F"/>
    <w:rsid w:val="00E166A4"/>
    <w:rsid w:val="00E16805"/>
    <w:rsid w:val="00E1683F"/>
    <w:rsid w:val="00E168ED"/>
    <w:rsid w:val="00E16A42"/>
    <w:rsid w:val="00E16C56"/>
    <w:rsid w:val="00E16D86"/>
    <w:rsid w:val="00E16E15"/>
    <w:rsid w:val="00E16E2A"/>
    <w:rsid w:val="00E17031"/>
    <w:rsid w:val="00E17062"/>
    <w:rsid w:val="00E173B0"/>
    <w:rsid w:val="00E17A5B"/>
    <w:rsid w:val="00E17D2E"/>
    <w:rsid w:val="00E17D6B"/>
    <w:rsid w:val="00E17F1A"/>
    <w:rsid w:val="00E17F71"/>
    <w:rsid w:val="00E2032C"/>
    <w:rsid w:val="00E203E6"/>
    <w:rsid w:val="00E20643"/>
    <w:rsid w:val="00E20906"/>
    <w:rsid w:val="00E20A02"/>
    <w:rsid w:val="00E20BC9"/>
    <w:rsid w:val="00E20C59"/>
    <w:rsid w:val="00E20CF7"/>
    <w:rsid w:val="00E20E05"/>
    <w:rsid w:val="00E2108B"/>
    <w:rsid w:val="00E210D1"/>
    <w:rsid w:val="00E21190"/>
    <w:rsid w:val="00E213A7"/>
    <w:rsid w:val="00E21496"/>
    <w:rsid w:val="00E21750"/>
    <w:rsid w:val="00E2177E"/>
    <w:rsid w:val="00E217ED"/>
    <w:rsid w:val="00E21A22"/>
    <w:rsid w:val="00E21D93"/>
    <w:rsid w:val="00E21F36"/>
    <w:rsid w:val="00E221C1"/>
    <w:rsid w:val="00E221F9"/>
    <w:rsid w:val="00E2220F"/>
    <w:rsid w:val="00E226CD"/>
    <w:rsid w:val="00E229F5"/>
    <w:rsid w:val="00E22AA1"/>
    <w:rsid w:val="00E22C82"/>
    <w:rsid w:val="00E22D41"/>
    <w:rsid w:val="00E22FB0"/>
    <w:rsid w:val="00E23579"/>
    <w:rsid w:val="00E23DC4"/>
    <w:rsid w:val="00E23EBC"/>
    <w:rsid w:val="00E24019"/>
    <w:rsid w:val="00E240ED"/>
    <w:rsid w:val="00E243C6"/>
    <w:rsid w:val="00E24415"/>
    <w:rsid w:val="00E24ACF"/>
    <w:rsid w:val="00E24BCE"/>
    <w:rsid w:val="00E24E26"/>
    <w:rsid w:val="00E24EEF"/>
    <w:rsid w:val="00E250E2"/>
    <w:rsid w:val="00E253F8"/>
    <w:rsid w:val="00E254A3"/>
    <w:rsid w:val="00E25551"/>
    <w:rsid w:val="00E25804"/>
    <w:rsid w:val="00E258CF"/>
    <w:rsid w:val="00E259D1"/>
    <w:rsid w:val="00E25B5D"/>
    <w:rsid w:val="00E25F02"/>
    <w:rsid w:val="00E25FEE"/>
    <w:rsid w:val="00E26024"/>
    <w:rsid w:val="00E260F8"/>
    <w:rsid w:val="00E262FF"/>
    <w:rsid w:val="00E2631E"/>
    <w:rsid w:val="00E26725"/>
    <w:rsid w:val="00E26969"/>
    <w:rsid w:val="00E26B65"/>
    <w:rsid w:val="00E26F05"/>
    <w:rsid w:val="00E27147"/>
    <w:rsid w:val="00E271C8"/>
    <w:rsid w:val="00E274F1"/>
    <w:rsid w:val="00E27583"/>
    <w:rsid w:val="00E275D3"/>
    <w:rsid w:val="00E2760C"/>
    <w:rsid w:val="00E27857"/>
    <w:rsid w:val="00E27892"/>
    <w:rsid w:val="00E27936"/>
    <w:rsid w:val="00E27943"/>
    <w:rsid w:val="00E27BDD"/>
    <w:rsid w:val="00E27C47"/>
    <w:rsid w:val="00E27C74"/>
    <w:rsid w:val="00E300D2"/>
    <w:rsid w:val="00E30318"/>
    <w:rsid w:val="00E30335"/>
    <w:rsid w:val="00E303E7"/>
    <w:rsid w:val="00E304C6"/>
    <w:rsid w:val="00E306C0"/>
    <w:rsid w:val="00E30909"/>
    <w:rsid w:val="00E30A67"/>
    <w:rsid w:val="00E30B31"/>
    <w:rsid w:val="00E30D40"/>
    <w:rsid w:val="00E30E09"/>
    <w:rsid w:val="00E3100C"/>
    <w:rsid w:val="00E312DF"/>
    <w:rsid w:val="00E314BB"/>
    <w:rsid w:val="00E317DC"/>
    <w:rsid w:val="00E318DD"/>
    <w:rsid w:val="00E31981"/>
    <w:rsid w:val="00E31A87"/>
    <w:rsid w:val="00E31C48"/>
    <w:rsid w:val="00E31CEF"/>
    <w:rsid w:val="00E31D7C"/>
    <w:rsid w:val="00E31F51"/>
    <w:rsid w:val="00E31F7E"/>
    <w:rsid w:val="00E3229B"/>
    <w:rsid w:val="00E3231C"/>
    <w:rsid w:val="00E3232E"/>
    <w:rsid w:val="00E325EE"/>
    <w:rsid w:val="00E326AD"/>
    <w:rsid w:val="00E329C4"/>
    <w:rsid w:val="00E32B1A"/>
    <w:rsid w:val="00E32B8F"/>
    <w:rsid w:val="00E32CA1"/>
    <w:rsid w:val="00E33162"/>
    <w:rsid w:val="00E33305"/>
    <w:rsid w:val="00E33323"/>
    <w:rsid w:val="00E3356D"/>
    <w:rsid w:val="00E3374B"/>
    <w:rsid w:val="00E339A6"/>
    <w:rsid w:val="00E33A2F"/>
    <w:rsid w:val="00E33B5E"/>
    <w:rsid w:val="00E33DB6"/>
    <w:rsid w:val="00E33EAD"/>
    <w:rsid w:val="00E34148"/>
    <w:rsid w:val="00E3416E"/>
    <w:rsid w:val="00E34232"/>
    <w:rsid w:val="00E343CC"/>
    <w:rsid w:val="00E34541"/>
    <w:rsid w:val="00E346E1"/>
    <w:rsid w:val="00E34855"/>
    <w:rsid w:val="00E348C0"/>
    <w:rsid w:val="00E34924"/>
    <w:rsid w:val="00E34D51"/>
    <w:rsid w:val="00E34F0C"/>
    <w:rsid w:val="00E3533A"/>
    <w:rsid w:val="00E353A7"/>
    <w:rsid w:val="00E35751"/>
    <w:rsid w:val="00E3589D"/>
    <w:rsid w:val="00E358B4"/>
    <w:rsid w:val="00E35AE2"/>
    <w:rsid w:val="00E35B6A"/>
    <w:rsid w:val="00E35BF9"/>
    <w:rsid w:val="00E364CB"/>
    <w:rsid w:val="00E367EB"/>
    <w:rsid w:val="00E36C53"/>
    <w:rsid w:val="00E36EC0"/>
    <w:rsid w:val="00E37022"/>
    <w:rsid w:val="00E3723D"/>
    <w:rsid w:val="00E37304"/>
    <w:rsid w:val="00E4082B"/>
    <w:rsid w:val="00E40843"/>
    <w:rsid w:val="00E40AA7"/>
    <w:rsid w:val="00E40CF4"/>
    <w:rsid w:val="00E40EE9"/>
    <w:rsid w:val="00E41443"/>
    <w:rsid w:val="00E41680"/>
    <w:rsid w:val="00E416D7"/>
    <w:rsid w:val="00E41703"/>
    <w:rsid w:val="00E41AE6"/>
    <w:rsid w:val="00E41AE9"/>
    <w:rsid w:val="00E41B9F"/>
    <w:rsid w:val="00E41C28"/>
    <w:rsid w:val="00E41D45"/>
    <w:rsid w:val="00E41FDA"/>
    <w:rsid w:val="00E4200D"/>
    <w:rsid w:val="00E422B0"/>
    <w:rsid w:val="00E4235E"/>
    <w:rsid w:val="00E423D3"/>
    <w:rsid w:val="00E42557"/>
    <w:rsid w:val="00E42849"/>
    <w:rsid w:val="00E428A0"/>
    <w:rsid w:val="00E42944"/>
    <w:rsid w:val="00E42970"/>
    <w:rsid w:val="00E42B52"/>
    <w:rsid w:val="00E4309D"/>
    <w:rsid w:val="00E4314D"/>
    <w:rsid w:val="00E4320C"/>
    <w:rsid w:val="00E4355B"/>
    <w:rsid w:val="00E43569"/>
    <w:rsid w:val="00E436F9"/>
    <w:rsid w:val="00E439D2"/>
    <w:rsid w:val="00E43B64"/>
    <w:rsid w:val="00E440D1"/>
    <w:rsid w:val="00E44531"/>
    <w:rsid w:val="00E445C6"/>
    <w:rsid w:val="00E4473D"/>
    <w:rsid w:val="00E447D2"/>
    <w:rsid w:val="00E449F4"/>
    <w:rsid w:val="00E44D1F"/>
    <w:rsid w:val="00E44D88"/>
    <w:rsid w:val="00E44DCD"/>
    <w:rsid w:val="00E44E7A"/>
    <w:rsid w:val="00E45208"/>
    <w:rsid w:val="00E4536D"/>
    <w:rsid w:val="00E4571D"/>
    <w:rsid w:val="00E457B7"/>
    <w:rsid w:val="00E457F2"/>
    <w:rsid w:val="00E46015"/>
    <w:rsid w:val="00E4611B"/>
    <w:rsid w:val="00E461FB"/>
    <w:rsid w:val="00E4624F"/>
    <w:rsid w:val="00E46574"/>
    <w:rsid w:val="00E465FA"/>
    <w:rsid w:val="00E466E4"/>
    <w:rsid w:val="00E46845"/>
    <w:rsid w:val="00E469E7"/>
    <w:rsid w:val="00E46A80"/>
    <w:rsid w:val="00E46BFF"/>
    <w:rsid w:val="00E46CF1"/>
    <w:rsid w:val="00E46D76"/>
    <w:rsid w:val="00E46E5E"/>
    <w:rsid w:val="00E46F0C"/>
    <w:rsid w:val="00E473FF"/>
    <w:rsid w:val="00E4740F"/>
    <w:rsid w:val="00E47474"/>
    <w:rsid w:val="00E47551"/>
    <w:rsid w:val="00E47579"/>
    <w:rsid w:val="00E477F6"/>
    <w:rsid w:val="00E47862"/>
    <w:rsid w:val="00E479F8"/>
    <w:rsid w:val="00E47A23"/>
    <w:rsid w:val="00E50090"/>
    <w:rsid w:val="00E501AD"/>
    <w:rsid w:val="00E501E1"/>
    <w:rsid w:val="00E50628"/>
    <w:rsid w:val="00E507D1"/>
    <w:rsid w:val="00E509A1"/>
    <w:rsid w:val="00E50BE1"/>
    <w:rsid w:val="00E50E99"/>
    <w:rsid w:val="00E50EA7"/>
    <w:rsid w:val="00E513D0"/>
    <w:rsid w:val="00E51499"/>
    <w:rsid w:val="00E516A2"/>
    <w:rsid w:val="00E51925"/>
    <w:rsid w:val="00E51A0C"/>
    <w:rsid w:val="00E51AD6"/>
    <w:rsid w:val="00E51DF1"/>
    <w:rsid w:val="00E51FFE"/>
    <w:rsid w:val="00E52631"/>
    <w:rsid w:val="00E52748"/>
    <w:rsid w:val="00E527FB"/>
    <w:rsid w:val="00E52E36"/>
    <w:rsid w:val="00E53337"/>
    <w:rsid w:val="00E536B3"/>
    <w:rsid w:val="00E53744"/>
    <w:rsid w:val="00E5393F"/>
    <w:rsid w:val="00E53A5B"/>
    <w:rsid w:val="00E53C03"/>
    <w:rsid w:val="00E53C07"/>
    <w:rsid w:val="00E53D09"/>
    <w:rsid w:val="00E53DC6"/>
    <w:rsid w:val="00E53F74"/>
    <w:rsid w:val="00E53F9C"/>
    <w:rsid w:val="00E5408F"/>
    <w:rsid w:val="00E541B8"/>
    <w:rsid w:val="00E5441C"/>
    <w:rsid w:val="00E548B3"/>
    <w:rsid w:val="00E548C7"/>
    <w:rsid w:val="00E548FF"/>
    <w:rsid w:val="00E54A9B"/>
    <w:rsid w:val="00E54D0D"/>
    <w:rsid w:val="00E54EA8"/>
    <w:rsid w:val="00E54EC3"/>
    <w:rsid w:val="00E54F9A"/>
    <w:rsid w:val="00E55385"/>
    <w:rsid w:val="00E555F7"/>
    <w:rsid w:val="00E557DF"/>
    <w:rsid w:val="00E55835"/>
    <w:rsid w:val="00E558A6"/>
    <w:rsid w:val="00E55963"/>
    <w:rsid w:val="00E559A7"/>
    <w:rsid w:val="00E559AB"/>
    <w:rsid w:val="00E55BB0"/>
    <w:rsid w:val="00E55EF6"/>
    <w:rsid w:val="00E55F81"/>
    <w:rsid w:val="00E56081"/>
    <w:rsid w:val="00E560EA"/>
    <w:rsid w:val="00E56505"/>
    <w:rsid w:val="00E56C32"/>
    <w:rsid w:val="00E56C5D"/>
    <w:rsid w:val="00E56D93"/>
    <w:rsid w:val="00E56DF3"/>
    <w:rsid w:val="00E56FB4"/>
    <w:rsid w:val="00E56FEA"/>
    <w:rsid w:val="00E570C9"/>
    <w:rsid w:val="00E5717F"/>
    <w:rsid w:val="00E57233"/>
    <w:rsid w:val="00E57304"/>
    <w:rsid w:val="00E57445"/>
    <w:rsid w:val="00E576E5"/>
    <w:rsid w:val="00E57869"/>
    <w:rsid w:val="00E57B04"/>
    <w:rsid w:val="00E57B17"/>
    <w:rsid w:val="00E57B60"/>
    <w:rsid w:val="00E57C8C"/>
    <w:rsid w:val="00E602AF"/>
    <w:rsid w:val="00E6039B"/>
    <w:rsid w:val="00E605DC"/>
    <w:rsid w:val="00E60752"/>
    <w:rsid w:val="00E60780"/>
    <w:rsid w:val="00E60A47"/>
    <w:rsid w:val="00E60A85"/>
    <w:rsid w:val="00E60CCC"/>
    <w:rsid w:val="00E60E59"/>
    <w:rsid w:val="00E60F5B"/>
    <w:rsid w:val="00E6105A"/>
    <w:rsid w:val="00E6123C"/>
    <w:rsid w:val="00E615E9"/>
    <w:rsid w:val="00E61ACE"/>
    <w:rsid w:val="00E61BB0"/>
    <w:rsid w:val="00E61C0B"/>
    <w:rsid w:val="00E61CE0"/>
    <w:rsid w:val="00E622A7"/>
    <w:rsid w:val="00E623C2"/>
    <w:rsid w:val="00E623CD"/>
    <w:rsid w:val="00E624C4"/>
    <w:rsid w:val="00E62581"/>
    <w:rsid w:val="00E625AB"/>
    <w:rsid w:val="00E6267A"/>
    <w:rsid w:val="00E628B2"/>
    <w:rsid w:val="00E62A8B"/>
    <w:rsid w:val="00E62C12"/>
    <w:rsid w:val="00E62C33"/>
    <w:rsid w:val="00E6301D"/>
    <w:rsid w:val="00E631E7"/>
    <w:rsid w:val="00E6339C"/>
    <w:rsid w:val="00E639D2"/>
    <w:rsid w:val="00E63AEB"/>
    <w:rsid w:val="00E63B6D"/>
    <w:rsid w:val="00E63BF8"/>
    <w:rsid w:val="00E63E2E"/>
    <w:rsid w:val="00E63E6D"/>
    <w:rsid w:val="00E64039"/>
    <w:rsid w:val="00E640AA"/>
    <w:rsid w:val="00E64138"/>
    <w:rsid w:val="00E649A7"/>
    <w:rsid w:val="00E64B88"/>
    <w:rsid w:val="00E64C6B"/>
    <w:rsid w:val="00E64E3A"/>
    <w:rsid w:val="00E65058"/>
    <w:rsid w:val="00E65069"/>
    <w:rsid w:val="00E65153"/>
    <w:rsid w:val="00E651DB"/>
    <w:rsid w:val="00E653C5"/>
    <w:rsid w:val="00E656DC"/>
    <w:rsid w:val="00E6594B"/>
    <w:rsid w:val="00E65A52"/>
    <w:rsid w:val="00E65E18"/>
    <w:rsid w:val="00E65EAF"/>
    <w:rsid w:val="00E66220"/>
    <w:rsid w:val="00E6631B"/>
    <w:rsid w:val="00E66415"/>
    <w:rsid w:val="00E666BB"/>
    <w:rsid w:val="00E666CA"/>
    <w:rsid w:val="00E66724"/>
    <w:rsid w:val="00E668ED"/>
    <w:rsid w:val="00E66A3C"/>
    <w:rsid w:val="00E66EB8"/>
    <w:rsid w:val="00E66F87"/>
    <w:rsid w:val="00E673A0"/>
    <w:rsid w:val="00E674C9"/>
    <w:rsid w:val="00E6766A"/>
    <w:rsid w:val="00E676D0"/>
    <w:rsid w:val="00E67922"/>
    <w:rsid w:val="00E679EF"/>
    <w:rsid w:val="00E67C3C"/>
    <w:rsid w:val="00E67CD8"/>
    <w:rsid w:val="00E67E4C"/>
    <w:rsid w:val="00E67E90"/>
    <w:rsid w:val="00E700C1"/>
    <w:rsid w:val="00E7023A"/>
    <w:rsid w:val="00E702D1"/>
    <w:rsid w:val="00E70616"/>
    <w:rsid w:val="00E707A7"/>
    <w:rsid w:val="00E707D4"/>
    <w:rsid w:val="00E70966"/>
    <w:rsid w:val="00E70A32"/>
    <w:rsid w:val="00E70BBF"/>
    <w:rsid w:val="00E70CC3"/>
    <w:rsid w:val="00E70E0E"/>
    <w:rsid w:val="00E70EAE"/>
    <w:rsid w:val="00E70F8B"/>
    <w:rsid w:val="00E710A2"/>
    <w:rsid w:val="00E710E8"/>
    <w:rsid w:val="00E71852"/>
    <w:rsid w:val="00E71876"/>
    <w:rsid w:val="00E71AA1"/>
    <w:rsid w:val="00E71AF2"/>
    <w:rsid w:val="00E71B5C"/>
    <w:rsid w:val="00E71D6E"/>
    <w:rsid w:val="00E7227C"/>
    <w:rsid w:val="00E722C8"/>
    <w:rsid w:val="00E72559"/>
    <w:rsid w:val="00E72572"/>
    <w:rsid w:val="00E726D7"/>
    <w:rsid w:val="00E72905"/>
    <w:rsid w:val="00E72BEE"/>
    <w:rsid w:val="00E72BF6"/>
    <w:rsid w:val="00E72ED7"/>
    <w:rsid w:val="00E73192"/>
    <w:rsid w:val="00E7331C"/>
    <w:rsid w:val="00E7347C"/>
    <w:rsid w:val="00E73583"/>
    <w:rsid w:val="00E73640"/>
    <w:rsid w:val="00E7384B"/>
    <w:rsid w:val="00E739A6"/>
    <w:rsid w:val="00E73C25"/>
    <w:rsid w:val="00E73D43"/>
    <w:rsid w:val="00E73E6C"/>
    <w:rsid w:val="00E73FA1"/>
    <w:rsid w:val="00E73FA9"/>
    <w:rsid w:val="00E73FD2"/>
    <w:rsid w:val="00E7472E"/>
    <w:rsid w:val="00E74C3C"/>
    <w:rsid w:val="00E74CB6"/>
    <w:rsid w:val="00E74D7B"/>
    <w:rsid w:val="00E74F03"/>
    <w:rsid w:val="00E74FBA"/>
    <w:rsid w:val="00E751F1"/>
    <w:rsid w:val="00E7526A"/>
    <w:rsid w:val="00E7533F"/>
    <w:rsid w:val="00E75537"/>
    <w:rsid w:val="00E75870"/>
    <w:rsid w:val="00E75947"/>
    <w:rsid w:val="00E75AE4"/>
    <w:rsid w:val="00E75D45"/>
    <w:rsid w:val="00E75E53"/>
    <w:rsid w:val="00E75FC8"/>
    <w:rsid w:val="00E76107"/>
    <w:rsid w:val="00E76255"/>
    <w:rsid w:val="00E76448"/>
    <w:rsid w:val="00E764E7"/>
    <w:rsid w:val="00E76B2C"/>
    <w:rsid w:val="00E76C53"/>
    <w:rsid w:val="00E76C96"/>
    <w:rsid w:val="00E76D06"/>
    <w:rsid w:val="00E76DC2"/>
    <w:rsid w:val="00E770BF"/>
    <w:rsid w:val="00E77372"/>
    <w:rsid w:val="00E77608"/>
    <w:rsid w:val="00E779B6"/>
    <w:rsid w:val="00E77C25"/>
    <w:rsid w:val="00E77C2B"/>
    <w:rsid w:val="00E77CA0"/>
    <w:rsid w:val="00E77D5D"/>
    <w:rsid w:val="00E77F85"/>
    <w:rsid w:val="00E8013D"/>
    <w:rsid w:val="00E80233"/>
    <w:rsid w:val="00E802D9"/>
    <w:rsid w:val="00E8048F"/>
    <w:rsid w:val="00E8081F"/>
    <w:rsid w:val="00E80A65"/>
    <w:rsid w:val="00E80B10"/>
    <w:rsid w:val="00E80E8F"/>
    <w:rsid w:val="00E80EC9"/>
    <w:rsid w:val="00E80F24"/>
    <w:rsid w:val="00E81088"/>
    <w:rsid w:val="00E816DC"/>
    <w:rsid w:val="00E817B2"/>
    <w:rsid w:val="00E81AB8"/>
    <w:rsid w:val="00E81DB8"/>
    <w:rsid w:val="00E81E39"/>
    <w:rsid w:val="00E820BB"/>
    <w:rsid w:val="00E82214"/>
    <w:rsid w:val="00E82446"/>
    <w:rsid w:val="00E824EF"/>
    <w:rsid w:val="00E82560"/>
    <w:rsid w:val="00E8270B"/>
    <w:rsid w:val="00E82982"/>
    <w:rsid w:val="00E829CF"/>
    <w:rsid w:val="00E82BB9"/>
    <w:rsid w:val="00E82E19"/>
    <w:rsid w:val="00E83138"/>
    <w:rsid w:val="00E8322A"/>
    <w:rsid w:val="00E835C3"/>
    <w:rsid w:val="00E835D3"/>
    <w:rsid w:val="00E83607"/>
    <w:rsid w:val="00E836F8"/>
    <w:rsid w:val="00E83775"/>
    <w:rsid w:val="00E83781"/>
    <w:rsid w:val="00E837BE"/>
    <w:rsid w:val="00E83CCC"/>
    <w:rsid w:val="00E83E58"/>
    <w:rsid w:val="00E840F9"/>
    <w:rsid w:val="00E841FC"/>
    <w:rsid w:val="00E847B9"/>
    <w:rsid w:val="00E84A77"/>
    <w:rsid w:val="00E84E32"/>
    <w:rsid w:val="00E84F9F"/>
    <w:rsid w:val="00E85553"/>
    <w:rsid w:val="00E855F8"/>
    <w:rsid w:val="00E856E0"/>
    <w:rsid w:val="00E856E6"/>
    <w:rsid w:val="00E85AAB"/>
    <w:rsid w:val="00E85C15"/>
    <w:rsid w:val="00E85D2F"/>
    <w:rsid w:val="00E85D84"/>
    <w:rsid w:val="00E85FA0"/>
    <w:rsid w:val="00E860C7"/>
    <w:rsid w:val="00E8647C"/>
    <w:rsid w:val="00E86C60"/>
    <w:rsid w:val="00E86F24"/>
    <w:rsid w:val="00E87956"/>
    <w:rsid w:val="00E87BA0"/>
    <w:rsid w:val="00E90204"/>
    <w:rsid w:val="00E90261"/>
    <w:rsid w:val="00E903CD"/>
    <w:rsid w:val="00E90418"/>
    <w:rsid w:val="00E90508"/>
    <w:rsid w:val="00E90615"/>
    <w:rsid w:val="00E908FF"/>
    <w:rsid w:val="00E909DE"/>
    <w:rsid w:val="00E90BFD"/>
    <w:rsid w:val="00E911D8"/>
    <w:rsid w:val="00E912B4"/>
    <w:rsid w:val="00E9156C"/>
    <w:rsid w:val="00E91ADD"/>
    <w:rsid w:val="00E91C37"/>
    <w:rsid w:val="00E920A6"/>
    <w:rsid w:val="00E927F0"/>
    <w:rsid w:val="00E927F3"/>
    <w:rsid w:val="00E92819"/>
    <w:rsid w:val="00E928FD"/>
    <w:rsid w:val="00E92BC9"/>
    <w:rsid w:val="00E92C9D"/>
    <w:rsid w:val="00E92CD1"/>
    <w:rsid w:val="00E932AA"/>
    <w:rsid w:val="00E93647"/>
    <w:rsid w:val="00E9364D"/>
    <w:rsid w:val="00E937C5"/>
    <w:rsid w:val="00E93880"/>
    <w:rsid w:val="00E93C3A"/>
    <w:rsid w:val="00E9401F"/>
    <w:rsid w:val="00E940EA"/>
    <w:rsid w:val="00E941AF"/>
    <w:rsid w:val="00E942E1"/>
    <w:rsid w:val="00E944DB"/>
    <w:rsid w:val="00E945E7"/>
    <w:rsid w:val="00E94678"/>
    <w:rsid w:val="00E946EC"/>
    <w:rsid w:val="00E948EC"/>
    <w:rsid w:val="00E94AAE"/>
    <w:rsid w:val="00E94B37"/>
    <w:rsid w:val="00E94B79"/>
    <w:rsid w:val="00E94C78"/>
    <w:rsid w:val="00E94C97"/>
    <w:rsid w:val="00E94CEB"/>
    <w:rsid w:val="00E94DEA"/>
    <w:rsid w:val="00E94E3F"/>
    <w:rsid w:val="00E94FC9"/>
    <w:rsid w:val="00E95108"/>
    <w:rsid w:val="00E95572"/>
    <w:rsid w:val="00E955C5"/>
    <w:rsid w:val="00E95740"/>
    <w:rsid w:val="00E95C48"/>
    <w:rsid w:val="00E95D1B"/>
    <w:rsid w:val="00E95D5A"/>
    <w:rsid w:val="00E960E7"/>
    <w:rsid w:val="00E96729"/>
    <w:rsid w:val="00E967CF"/>
    <w:rsid w:val="00E96885"/>
    <w:rsid w:val="00E9695F"/>
    <w:rsid w:val="00E96B10"/>
    <w:rsid w:val="00E96DB4"/>
    <w:rsid w:val="00E96E6F"/>
    <w:rsid w:val="00E96F17"/>
    <w:rsid w:val="00E9707D"/>
    <w:rsid w:val="00E971A5"/>
    <w:rsid w:val="00E9721B"/>
    <w:rsid w:val="00E9738B"/>
    <w:rsid w:val="00E9742C"/>
    <w:rsid w:val="00E97636"/>
    <w:rsid w:val="00E9764B"/>
    <w:rsid w:val="00E97655"/>
    <w:rsid w:val="00E977FC"/>
    <w:rsid w:val="00E97A95"/>
    <w:rsid w:val="00E97AD0"/>
    <w:rsid w:val="00E97F41"/>
    <w:rsid w:val="00EA00A0"/>
    <w:rsid w:val="00EA0199"/>
    <w:rsid w:val="00EA01B9"/>
    <w:rsid w:val="00EA01C8"/>
    <w:rsid w:val="00EA0800"/>
    <w:rsid w:val="00EA0834"/>
    <w:rsid w:val="00EA0909"/>
    <w:rsid w:val="00EA0BB6"/>
    <w:rsid w:val="00EA0C33"/>
    <w:rsid w:val="00EA0DD4"/>
    <w:rsid w:val="00EA1270"/>
    <w:rsid w:val="00EA1478"/>
    <w:rsid w:val="00EA147E"/>
    <w:rsid w:val="00EA1820"/>
    <w:rsid w:val="00EA1A64"/>
    <w:rsid w:val="00EA1CFA"/>
    <w:rsid w:val="00EA1E03"/>
    <w:rsid w:val="00EA2163"/>
    <w:rsid w:val="00EA21E1"/>
    <w:rsid w:val="00EA2524"/>
    <w:rsid w:val="00EA291A"/>
    <w:rsid w:val="00EA2A01"/>
    <w:rsid w:val="00EA2CEE"/>
    <w:rsid w:val="00EA2D21"/>
    <w:rsid w:val="00EA2F3F"/>
    <w:rsid w:val="00EA36B1"/>
    <w:rsid w:val="00EA389D"/>
    <w:rsid w:val="00EA3973"/>
    <w:rsid w:val="00EA3B88"/>
    <w:rsid w:val="00EA3E2E"/>
    <w:rsid w:val="00EA3ECF"/>
    <w:rsid w:val="00EA42C2"/>
    <w:rsid w:val="00EA447B"/>
    <w:rsid w:val="00EA4780"/>
    <w:rsid w:val="00EA48F0"/>
    <w:rsid w:val="00EA4922"/>
    <w:rsid w:val="00EA4AA8"/>
    <w:rsid w:val="00EA4C13"/>
    <w:rsid w:val="00EA4D04"/>
    <w:rsid w:val="00EA4D3C"/>
    <w:rsid w:val="00EA5001"/>
    <w:rsid w:val="00EA503B"/>
    <w:rsid w:val="00EA50A9"/>
    <w:rsid w:val="00EA54EA"/>
    <w:rsid w:val="00EA5BCF"/>
    <w:rsid w:val="00EA5C04"/>
    <w:rsid w:val="00EA5C0C"/>
    <w:rsid w:val="00EA6213"/>
    <w:rsid w:val="00EA6252"/>
    <w:rsid w:val="00EA64C6"/>
    <w:rsid w:val="00EA68FC"/>
    <w:rsid w:val="00EA69CE"/>
    <w:rsid w:val="00EA6BB8"/>
    <w:rsid w:val="00EA7289"/>
    <w:rsid w:val="00EA738E"/>
    <w:rsid w:val="00EA7532"/>
    <w:rsid w:val="00EA75C9"/>
    <w:rsid w:val="00EA7AF3"/>
    <w:rsid w:val="00EA7D50"/>
    <w:rsid w:val="00EB016D"/>
    <w:rsid w:val="00EB01CB"/>
    <w:rsid w:val="00EB02C9"/>
    <w:rsid w:val="00EB0EC5"/>
    <w:rsid w:val="00EB1046"/>
    <w:rsid w:val="00EB1076"/>
    <w:rsid w:val="00EB1268"/>
    <w:rsid w:val="00EB1448"/>
    <w:rsid w:val="00EB1554"/>
    <w:rsid w:val="00EB1568"/>
    <w:rsid w:val="00EB1821"/>
    <w:rsid w:val="00EB19B8"/>
    <w:rsid w:val="00EB1A72"/>
    <w:rsid w:val="00EB1AEB"/>
    <w:rsid w:val="00EB1C1E"/>
    <w:rsid w:val="00EB1C3E"/>
    <w:rsid w:val="00EB1CC1"/>
    <w:rsid w:val="00EB1FA7"/>
    <w:rsid w:val="00EB1FFF"/>
    <w:rsid w:val="00EB2163"/>
    <w:rsid w:val="00EB2450"/>
    <w:rsid w:val="00EB28A1"/>
    <w:rsid w:val="00EB2982"/>
    <w:rsid w:val="00EB2CBA"/>
    <w:rsid w:val="00EB2E0F"/>
    <w:rsid w:val="00EB307C"/>
    <w:rsid w:val="00EB315C"/>
    <w:rsid w:val="00EB325F"/>
    <w:rsid w:val="00EB3290"/>
    <w:rsid w:val="00EB3381"/>
    <w:rsid w:val="00EB351A"/>
    <w:rsid w:val="00EB36BF"/>
    <w:rsid w:val="00EB399E"/>
    <w:rsid w:val="00EB3C4E"/>
    <w:rsid w:val="00EB3D69"/>
    <w:rsid w:val="00EB3E52"/>
    <w:rsid w:val="00EB3EF7"/>
    <w:rsid w:val="00EB4505"/>
    <w:rsid w:val="00EB4532"/>
    <w:rsid w:val="00EB45CF"/>
    <w:rsid w:val="00EB46FD"/>
    <w:rsid w:val="00EB479C"/>
    <w:rsid w:val="00EB496F"/>
    <w:rsid w:val="00EB4A0D"/>
    <w:rsid w:val="00EB4C4D"/>
    <w:rsid w:val="00EB4C63"/>
    <w:rsid w:val="00EB4F98"/>
    <w:rsid w:val="00EB537D"/>
    <w:rsid w:val="00EB5442"/>
    <w:rsid w:val="00EB5786"/>
    <w:rsid w:val="00EB5A9E"/>
    <w:rsid w:val="00EB5CF5"/>
    <w:rsid w:val="00EB6176"/>
    <w:rsid w:val="00EB6214"/>
    <w:rsid w:val="00EB62EF"/>
    <w:rsid w:val="00EB63E2"/>
    <w:rsid w:val="00EB64C7"/>
    <w:rsid w:val="00EB69BE"/>
    <w:rsid w:val="00EB69FC"/>
    <w:rsid w:val="00EB6BD5"/>
    <w:rsid w:val="00EB6BEE"/>
    <w:rsid w:val="00EB6DAC"/>
    <w:rsid w:val="00EB6E8D"/>
    <w:rsid w:val="00EB71BB"/>
    <w:rsid w:val="00EB758E"/>
    <w:rsid w:val="00EB75CF"/>
    <w:rsid w:val="00EB79AD"/>
    <w:rsid w:val="00EB7E19"/>
    <w:rsid w:val="00EC01FA"/>
    <w:rsid w:val="00EC0281"/>
    <w:rsid w:val="00EC03FC"/>
    <w:rsid w:val="00EC0423"/>
    <w:rsid w:val="00EC0433"/>
    <w:rsid w:val="00EC055E"/>
    <w:rsid w:val="00EC06D0"/>
    <w:rsid w:val="00EC085D"/>
    <w:rsid w:val="00EC091C"/>
    <w:rsid w:val="00EC0AA4"/>
    <w:rsid w:val="00EC0B6C"/>
    <w:rsid w:val="00EC0BF7"/>
    <w:rsid w:val="00EC0D20"/>
    <w:rsid w:val="00EC0EFC"/>
    <w:rsid w:val="00EC0FF3"/>
    <w:rsid w:val="00EC1270"/>
    <w:rsid w:val="00EC12F0"/>
    <w:rsid w:val="00EC14EE"/>
    <w:rsid w:val="00EC153C"/>
    <w:rsid w:val="00EC1762"/>
    <w:rsid w:val="00EC1951"/>
    <w:rsid w:val="00EC19D5"/>
    <w:rsid w:val="00EC1F8A"/>
    <w:rsid w:val="00EC2302"/>
    <w:rsid w:val="00EC243B"/>
    <w:rsid w:val="00EC25EB"/>
    <w:rsid w:val="00EC275C"/>
    <w:rsid w:val="00EC294E"/>
    <w:rsid w:val="00EC2C27"/>
    <w:rsid w:val="00EC2C93"/>
    <w:rsid w:val="00EC33B7"/>
    <w:rsid w:val="00EC33F0"/>
    <w:rsid w:val="00EC3847"/>
    <w:rsid w:val="00EC389B"/>
    <w:rsid w:val="00EC3C50"/>
    <w:rsid w:val="00EC3D34"/>
    <w:rsid w:val="00EC3E72"/>
    <w:rsid w:val="00EC3E87"/>
    <w:rsid w:val="00EC3EA8"/>
    <w:rsid w:val="00EC4202"/>
    <w:rsid w:val="00EC4475"/>
    <w:rsid w:val="00EC4592"/>
    <w:rsid w:val="00EC4715"/>
    <w:rsid w:val="00EC482C"/>
    <w:rsid w:val="00EC4C3B"/>
    <w:rsid w:val="00EC4DE0"/>
    <w:rsid w:val="00EC4E6B"/>
    <w:rsid w:val="00EC4FCA"/>
    <w:rsid w:val="00EC5111"/>
    <w:rsid w:val="00EC5239"/>
    <w:rsid w:val="00EC534C"/>
    <w:rsid w:val="00EC5418"/>
    <w:rsid w:val="00EC5499"/>
    <w:rsid w:val="00EC5784"/>
    <w:rsid w:val="00EC580D"/>
    <w:rsid w:val="00EC584F"/>
    <w:rsid w:val="00EC5D2E"/>
    <w:rsid w:val="00EC5E0C"/>
    <w:rsid w:val="00EC5FB6"/>
    <w:rsid w:val="00EC6124"/>
    <w:rsid w:val="00EC63A0"/>
    <w:rsid w:val="00EC63AC"/>
    <w:rsid w:val="00EC65A8"/>
    <w:rsid w:val="00EC66BA"/>
    <w:rsid w:val="00EC688B"/>
    <w:rsid w:val="00EC6A8F"/>
    <w:rsid w:val="00EC6F49"/>
    <w:rsid w:val="00EC6F5C"/>
    <w:rsid w:val="00EC700B"/>
    <w:rsid w:val="00EC7165"/>
    <w:rsid w:val="00EC7237"/>
    <w:rsid w:val="00EC7396"/>
    <w:rsid w:val="00EC7582"/>
    <w:rsid w:val="00EC7640"/>
    <w:rsid w:val="00EC766F"/>
    <w:rsid w:val="00EC7681"/>
    <w:rsid w:val="00EC79AC"/>
    <w:rsid w:val="00EC79DA"/>
    <w:rsid w:val="00EC7BE5"/>
    <w:rsid w:val="00EC7CAA"/>
    <w:rsid w:val="00EC7D6C"/>
    <w:rsid w:val="00EC7F2F"/>
    <w:rsid w:val="00EC7FEB"/>
    <w:rsid w:val="00EC7FF2"/>
    <w:rsid w:val="00ED014D"/>
    <w:rsid w:val="00ED04EB"/>
    <w:rsid w:val="00ED0572"/>
    <w:rsid w:val="00ED07D2"/>
    <w:rsid w:val="00ED0818"/>
    <w:rsid w:val="00ED094C"/>
    <w:rsid w:val="00ED0D0A"/>
    <w:rsid w:val="00ED11AF"/>
    <w:rsid w:val="00ED11E1"/>
    <w:rsid w:val="00ED165E"/>
    <w:rsid w:val="00ED199C"/>
    <w:rsid w:val="00ED19BC"/>
    <w:rsid w:val="00ED1D6A"/>
    <w:rsid w:val="00ED20C7"/>
    <w:rsid w:val="00ED232B"/>
    <w:rsid w:val="00ED25D1"/>
    <w:rsid w:val="00ED264E"/>
    <w:rsid w:val="00ED274D"/>
    <w:rsid w:val="00ED28D4"/>
    <w:rsid w:val="00ED2A19"/>
    <w:rsid w:val="00ED2AE6"/>
    <w:rsid w:val="00ED2CF2"/>
    <w:rsid w:val="00ED2E5E"/>
    <w:rsid w:val="00ED2ED7"/>
    <w:rsid w:val="00ED3383"/>
    <w:rsid w:val="00ED361C"/>
    <w:rsid w:val="00ED36C1"/>
    <w:rsid w:val="00ED37B5"/>
    <w:rsid w:val="00ED399C"/>
    <w:rsid w:val="00ED39CF"/>
    <w:rsid w:val="00ED3AC8"/>
    <w:rsid w:val="00ED432F"/>
    <w:rsid w:val="00ED4500"/>
    <w:rsid w:val="00ED45A5"/>
    <w:rsid w:val="00ED45BC"/>
    <w:rsid w:val="00ED4623"/>
    <w:rsid w:val="00ED4740"/>
    <w:rsid w:val="00ED4AD7"/>
    <w:rsid w:val="00ED4CAE"/>
    <w:rsid w:val="00ED4E33"/>
    <w:rsid w:val="00ED4F11"/>
    <w:rsid w:val="00ED4F19"/>
    <w:rsid w:val="00ED5580"/>
    <w:rsid w:val="00ED5768"/>
    <w:rsid w:val="00ED578E"/>
    <w:rsid w:val="00ED5BF2"/>
    <w:rsid w:val="00ED5C95"/>
    <w:rsid w:val="00ED5CB2"/>
    <w:rsid w:val="00ED5FB9"/>
    <w:rsid w:val="00ED6070"/>
    <w:rsid w:val="00ED628E"/>
    <w:rsid w:val="00ED63B6"/>
    <w:rsid w:val="00ED64A5"/>
    <w:rsid w:val="00ED666C"/>
    <w:rsid w:val="00ED6CDB"/>
    <w:rsid w:val="00ED6D68"/>
    <w:rsid w:val="00ED711A"/>
    <w:rsid w:val="00ED7270"/>
    <w:rsid w:val="00ED7378"/>
    <w:rsid w:val="00ED7528"/>
    <w:rsid w:val="00ED7D01"/>
    <w:rsid w:val="00EE009D"/>
    <w:rsid w:val="00EE0528"/>
    <w:rsid w:val="00EE0698"/>
    <w:rsid w:val="00EE06C3"/>
    <w:rsid w:val="00EE0A71"/>
    <w:rsid w:val="00EE0ABA"/>
    <w:rsid w:val="00EE0D90"/>
    <w:rsid w:val="00EE0F78"/>
    <w:rsid w:val="00EE12E5"/>
    <w:rsid w:val="00EE132A"/>
    <w:rsid w:val="00EE13BC"/>
    <w:rsid w:val="00EE1431"/>
    <w:rsid w:val="00EE1601"/>
    <w:rsid w:val="00EE1637"/>
    <w:rsid w:val="00EE16AD"/>
    <w:rsid w:val="00EE189F"/>
    <w:rsid w:val="00EE1B01"/>
    <w:rsid w:val="00EE1B6A"/>
    <w:rsid w:val="00EE1C89"/>
    <w:rsid w:val="00EE1E63"/>
    <w:rsid w:val="00EE2203"/>
    <w:rsid w:val="00EE22FF"/>
    <w:rsid w:val="00EE24C1"/>
    <w:rsid w:val="00EE26DD"/>
    <w:rsid w:val="00EE2772"/>
    <w:rsid w:val="00EE2A60"/>
    <w:rsid w:val="00EE2A6A"/>
    <w:rsid w:val="00EE2AD2"/>
    <w:rsid w:val="00EE2AEF"/>
    <w:rsid w:val="00EE2C00"/>
    <w:rsid w:val="00EE2C82"/>
    <w:rsid w:val="00EE2D0F"/>
    <w:rsid w:val="00EE3342"/>
    <w:rsid w:val="00EE33B1"/>
    <w:rsid w:val="00EE3456"/>
    <w:rsid w:val="00EE3550"/>
    <w:rsid w:val="00EE358B"/>
    <w:rsid w:val="00EE3EDB"/>
    <w:rsid w:val="00EE4142"/>
    <w:rsid w:val="00EE4585"/>
    <w:rsid w:val="00EE465E"/>
    <w:rsid w:val="00EE46EE"/>
    <w:rsid w:val="00EE48C2"/>
    <w:rsid w:val="00EE48DF"/>
    <w:rsid w:val="00EE4A2F"/>
    <w:rsid w:val="00EE4D51"/>
    <w:rsid w:val="00EE4D6E"/>
    <w:rsid w:val="00EE4E72"/>
    <w:rsid w:val="00EE4F22"/>
    <w:rsid w:val="00EE503E"/>
    <w:rsid w:val="00EE50A9"/>
    <w:rsid w:val="00EE5187"/>
    <w:rsid w:val="00EE5396"/>
    <w:rsid w:val="00EE53D6"/>
    <w:rsid w:val="00EE5676"/>
    <w:rsid w:val="00EE56FC"/>
    <w:rsid w:val="00EE59DB"/>
    <w:rsid w:val="00EE5C66"/>
    <w:rsid w:val="00EE5E28"/>
    <w:rsid w:val="00EE5F28"/>
    <w:rsid w:val="00EE61B1"/>
    <w:rsid w:val="00EE6200"/>
    <w:rsid w:val="00EE626F"/>
    <w:rsid w:val="00EE66EB"/>
    <w:rsid w:val="00EE689A"/>
    <w:rsid w:val="00EE689C"/>
    <w:rsid w:val="00EE6CD9"/>
    <w:rsid w:val="00EE6D71"/>
    <w:rsid w:val="00EE6EA5"/>
    <w:rsid w:val="00EE70E5"/>
    <w:rsid w:val="00EE70E9"/>
    <w:rsid w:val="00EE71A6"/>
    <w:rsid w:val="00EE7392"/>
    <w:rsid w:val="00EE74C9"/>
    <w:rsid w:val="00EE7787"/>
    <w:rsid w:val="00EE7927"/>
    <w:rsid w:val="00EE79B6"/>
    <w:rsid w:val="00EE7C11"/>
    <w:rsid w:val="00EE7DDD"/>
    <w:rsid w:val="00EF0559"/>
    <w:rsid w:val="00EF0591"/>
    <w:rsid w:val="00EF082F"/>
    <w:rsid w:val="00EF09C8"/>
    <w:rsid w:val="00EF0BF1"/>
    <w:rsid w:val="00EF115A"/>
    <w:rsid w:val="00EF12F4"/>
    <w:rsid w:val="00EF1325"/>
    <w:rsid w:val="00EF14BD"/>
    <w:rsid w:val="00EF158A"/>
    <w:rsid w:val="00EF1655"/>
    <w:rsid w:val="00EF18BF"/>
    <w:rsid w:val="00EF1908"/>
    <w:rsid w:val="00EF1913"/>
    <w:rsid w:val="00EF1BAA"/>
    <w:rsid w:val="00EF1CFE"/>
    <w:rsid w:val="00EF1FEF"/>
    <w:rsid w:val="00EF213C"/>
    <w:rsid w:val="00EF2236"/>
    <w:rsid w:val="00EF26E7"/>
    <w:rsid w:val="00EF28B1"/>
    <w:rsid w:val="00EF2B5A"/>
    <w:rsid w:val="00EF2B6F"/>
    <w:rsid w:val="00EF2CAA"/>
    <w:rsid w:val="00EF2DD5"/>
    <w:rsid w:val="00EF2EA8"/>
    <w:rsid w:val="00EF313B"/>
    <w:rsid w:val="00EF3156"/>
    <w:rsid w:val="00EF3195"/>
    <w:rsid w:val="00EF3902"/>
    <w:rsid w:val="00EF39E0"/>
    <w:rsid w:val="00EF3AAA"/>
    <w:rsid w:val="00EF3B59"/>
    <w:rsid w:val="00EF3B88"/>
    <w:rsid w:val="00EF3BC8"/>
    <w:rsid w:val="00EF3C2E"/>
    <w:rsid w:val="00EF3CFD"/>
    <w:rsid w:val="00EF3E13"/>
    <w:rsid w:val="00EF3E4A"/>
    <w:rsid w:val="00EF3F69"/>
    <w:rsid w:val="00EF42C3"/>
    <w:rsid w:val="00EF46D5"/>
    <w:rsid w:val="00EF48E4"/>
    <w:rsid w:val="00EF496A"/>
    <w:rsid w:val="00EF4B72"/>
    <w:rsid w:val="00EF4D66"/>
    <w:rsid w:val="00EF510C"/>
    <w:rsid w:val="00EF5174"/>
    <w:rsid w:val="00EF5348"/>
    <w:rsid w:val="00EF535E"/>
    <w:rsid w:val="00EF54AA"/>
    <w:rsid w:val="00EF5735"/>
    <w:rsid w:val="00EF5843"/>
    <w:rsid w:val="00EF58FD"/>
    <w:rsid w:val="00EF5A44"/>
    <w:rsid w:val="00EF5D9E"/>
    <w:rsid w:val="00EF6278"/>
    <w:rsid w:val="00EF6395"/>
    <w:rsid w:val="00EF643E"/>
    <w:rsid w:val="00EF65C0"/>
    <w:rsid w:val="00EF685A"/>
    <w:rsid w:val="00EF6A94"/>
    <w:rsid w:val="00EF6A9D"/>
    <w:rsid w:val="00EF6D7C"/>
    <w:rsid w:val="00EF6D97"/>
    <w:rsid w:val="00EF705B"/>
    <w:rsid w:val="00EF7223"/>
    <w:rsid w:val="00EF724F"/>
    <w:rsid w:val="00EF736A"/>
    <w:rsid w:val="00EF744E"/>
    <w:rsid w:val="00EF74E5"/>
    <w:rsid w:val="00EF751D"/>
    <w:rsid w:val="00EF7547"/>
    <w:rsid w:val="00EF77DC"/>
    <w:rsid w:val="00EF78D0"/>
    <w:rsid w:val="00EF7AE8"/>
    <w:rsid w:val="00EF7D93"/>
    <w:rsid w:val="00EF7DC1"/>
    <w:rsid w:val="00EF7DFD"/>
    <w:rsid w:val="00F0010D"/>
    <w:rsid w:val="00F006FC"/>
    <w:rsid w:val="00F0070C"/>
    <w:rsid w:val="00F00814"/>
    <w:rsid w:val="00F008C6"/>
    <w:rsid w:val="00F00B4D"/>
    <w:rsid w:val="00F00CB7"/>
    <w:rsid w:val="00F0113B"/>
    <w:rsid w:val="00F0114F"/>
    <w:rsid w:val="00F013FB"/>
    <w:rsid w:val="00F01427"/>
    <w:rsid w:val="00F018C0"/>
    <w:rsid w:val="00F01C33"/>
    <w:rsid w:val="00F01D2A"/>
    <w:rsid w:val="00F01E74"/>
    <w:rsid w:val="00F023AA"/>
    <w:rsid w:val="00F023F4"/>
    <w:rsid w:val="00F02686"/>
    <w:rsid w:val="00F02697"/>
    <w:rsid w:val="00F027FA"/>
    <w:rsid w:val="00F02B55"/>
    <w:rsid w:val="00F02E1E"/>
    <w:rsid w:val="00F02E5B"/>
    <w:rsid w:val="00F02E7B"/>
    <w:rsid w:val="00F032F3"/>
    <w:rsid w:val="00F03511"/>
    <w:rsid w:val="00F03831"/>
    <w:rsid w:val="00F038A3"/>
    <w:rsid w:val="00F03A2B"/>
    <w:rsid w:val="00F03B2C"/>
    <w:rsid w:val="00F03DC1"/>
    <w:rsid w:val="00F03E5B"/>
    <w:rsid w:val="00F03EED"/>
    <w:rsid w:val="00F042E7"/>
    <w:rsid w:val="00F043A5"/>
    <w:rsid w:val="00F0460C"/>
    <w:rsid w:val="00F0464B"/>
    <w:rsid w:val="00F0464C"/>
    <w:rsid w:val="00F04A10"/>
    <w:rsid w:val="00F04A18"/>
    <w:rsid w:val="00F04A95"/>
    <w:rsid w:val="00F04D5F"/>
    <w:rsid w:val="00F04E87"/>
    <w:rsid w:val="00F0500F"/>
    <w:rsid w:val="00F05038"/>
    <w:rsid w:val="00F051AC"/>
    <w:rsid w:val="00F051C8"/>
    <w:rsid w:val="00F0522C"/>
    <w:rsid w:val="00F05542"/>
    <w:rsid w:val="00F05582"/>
    <w:rsid w:val="00F055DA"/>
    <w:rsid w:val="00F055DF"/>
    <w:rsid w:val="00F056EA"/>
    <w:rsid w:val="00F05A70"/>
    <w:rsid w:val="00F05EB2"/>
    <w:rsid w:val="00F0626B"/>
    <w:rsid w:val="00F065D2"/>
    <w:rsid w:val="00F06C67"/>
    <w:rsid w:val="00F06EA1"/>
    <w:rsid w:val="00F06F8B"/>
    <w:rsid w:val="00F0709B"/>
    <w:rsid w:val="00F071AC"/>
    <w:rsid w:val="00F07213"/>
    <w:rsid w:val="00F073CF"/>
    <w:rsid w:val="00F0746B"/>
    <w:rsid w:val="00F074AA"/>
    <w:rsid w:val="00F07523"/>
    <w:rsid w:val="00F076A2"/>
    <w:rsid w:val="00F0778C"/>
    <w:rsid w:val="00F078A8"/>
    <w:rsid w:val="00F07930"/>
    <w:rsid w:val="00F0799D"/>
    <w:rsid w:val="00F07F3A"/>
    <w:rsid w:val="00F10675"/>
    <w:rsid w:val="00F1087E"/>
    <w:rsid w:val="00F109AA"/>
    <w:rsid w:val="00F109B8"/>
    <w:rsid w:val="00F10F3B"/>
    <w:rsid w:val="00F10FDF"/>
    <w:rsid w:val="00F1102A"/>
    <w:rsid w:val="00F110CC"/>
    <w:rsid w:val="00F11841"/>
    <w:rsid w:val="00F118C1"/>
    <w:rsid w:val="00F11AA6"/>
    <w:rsid w:val="00F12076"/>
    <w:rsid w:val="00F12187"/>
    <w:rsid w:val="00F12384"/>
    <w:rsid w:val="00F123FD"/>
    <w:rsid w:val="00F125C9"/>
    <w:rsid w:val="00F1260F"/>
    <w:rsid w:val="00F1279D"/>
    <w:rsid w:val="00F1285F"/>
    <w:rsid w:val="00F128DC"/>
    <w:rsid w:val="00F12941"/>
    <w:rsid w:val="00F12A7D"/>
    <w:rsid w:val="00F12FFA"/>
    <w:rsid w:val="00F1332E"/>
    <w:rsid w:val="00F13940"/>
    <w:rsid w:val="00F13976"/>
    <w:rsid w:val="00F13A41"/>
    <w:rsid w:val="00F13A4E"/>
    <w:rsid w:val="00F13A4F"/>
    <w:rsid w:val="00F13ABC"/>
    <w:rsid w:val="00F13C81"/>
    <w:rsid w:val="00F13D93"/>
    <w:rsid w:val="00F13F53"/>
    <w:rsid w:val="00F13FCD"/>
    <w:rsid w:val="00F14059"/>
    <w:rsid w:val="00F1411B"/>
    <w:rsid w:val="00F14186"/>
    <w:rsid w:val="00F142DA"/>
    <w:rsid w:val="00F1465F"/>
    <w:rsid w:val="00F14670"/>
    <w:rsid w:val="00F14693"/>
    <w:rsid w:val="00F148F5"/>
    <w:rsid w:val="00F14C9A"/>
    <w:rsid w:val="00F14F76"/>
    <w:rsid w:val="00F150F9"/>
    <w:rsid w:val="00F155BF"/>
    <w:rsid w:val="00F1567D"/>
    <w:rsid w:val="00F157BB"/>
    <w:rsid w:val="00F157CA"/>
    <w:rsid w:val="00F15A46"/>
    <w:rsid w:val="00F15ACF"/>
    <w:rsid w:val="00F15CFC"/>
    <w:rsid w:val="00F15EFE"/>
    <w:rsid w:val="00F16078"/>
    <w:rsid w:val="00F16095"/>
    <w:rsid w:val="00F160E0"/>
    <w:rsid w:val="00F1626B"/>
    <w:rsid w:val="00F16371"/>
    <w:rsid w:val="00F1638D"/>
    <w:rsid w:val="00F16431"/>
    <w:rsid w:val="00F1658C"/>
    <w:rsid w:val="00F16668"/>
    <w:rsid w:val="00F16697"/>
    <w:rsid w:val="00F16A2B"/>
    <w:rsid w:val="00F16BBA"/>
    <w:rsid w:val="00F171C1"/>
    <w:rsid w:val="00F17314"/>
    <w:rsid w:val="00F1774E"/>
    <w:rsid w:val="00F17B81"/>
    <w:rsid w:val="00F17BCD"/>
    <w:rsid w:val="00F17C4B"/>
    <w:rsid w:val="00F17C90"/>
    <w:rsid w:val="00F17D20"/>
    <w:rsid w:val="00F17EE5"/>
    <w:rsid w:val="00F200E6"/>
    <w:rsid w:val="00F20136"/>
    <w:rsid w:val="00F20373"/>
    <w:rsid w:val="00F20402"/>
    <w:rsid w:val="00F208F8"/>
    <w:rsid w:val="00F209BA"/>
    <w:rsid w:val="00F20A37"/>
    <w:rsid w:val="00F20A4E"/>
    <w:rsid w:val="00F20CB7"/>
    <w:rsid w:val="00F20D28"/>
    <w:rsid w:val="00F20EF1"/>
    <w:rsid w:val="00F2125A"/>
    <w:rsid w:val="00F2133D"/>
    <w:rsid w:val="00F21405"/>
    <w:rsid w:val="00F214DB"/>
    <w:rsid w:val="00F215A8"/>
    <w:rsid w:val="00F215EF"/>
    <w:rsid w:val="00F2172D"/>
    <w:rsid w:val="00F2195B"/>
    <w:rsid w:val="00F2197F"/>
    <w:rsid w:val="00F21A2C"/>
    <w:rsid w:val="00F21B00"/>
    <w:rsid w:val="00F21B62"/>
    <w:rsid w:val="00F21C25"/>
    <w:rsid w:val="00F21FD3"/>
    <w:rsid w:val="00F2229E"/>
    <w:rsid w:val="00F22328"/>
    <w:rsid w:val="00F22512"/>
    <w:rsid w:val="00F22682"/>
    <w:rsid w:val="00F226C7"/>
    <w:rsid w:val="00F226EE"/>
    <w:rsid w:val="00F22A22"/>
    <w:rsid w:val="00F22BE2"/>
    <w:rsid w:val="00F22DCB"/>
    <w:rsid w:val="00F22E35"/>
    <w:rsid w:val="00F22FF1"/>
    <w:rsid w:val="00F2304D"/>
    <w:rsid w:val="00F23145"/>
    <w:rsid w:val="00F23244"/>
    <w:rsid w:val="00F237A9"/>
    <w:rsid w:val="00F23A40"/>
    <w:rsid w:val="00F23A6C"/>
    <w:rsid w:val="00F23E72"/>
    <w:rsid w:val="00F23FCE"/>
    <w:rsid w:val="00F2435E"/>
    <w:rsid w:val="00F24360"/>
    <w:rsid w:val="00F24365"/>
    <w:rsid w:val="00F244FB"/>
    <w:rsid w:val="00F245CD"/>
    <w:rsid w:val="00F24811"/>
    <w:rsid w:val="00F24921"/>
    <w:rsid w:val="00F24B17"/>
    <w:rsid w:val="00F24B65"/>
    <w:rsid w:val="00F24C01"/>
    <w:rsid w:val="00F24E2D"/>
    <w:rsid w:val="00F25481"/>
    <w:rsid w:val="00F255FC"/>
    <w:rsid w:val="00F256B2"/>
    <w:rsid w:val="00F25744"/>
    <w:rsid w:val="00F25987"/>
    <w:rsid w:val="00F25BB5"/>
    <w:rsid w:val="00F25C76"/>
    <w:rsid w:val="00F25CB4"/>
    <w:rsid w:val="00F25D4D"/>
    <w:rsid w:val="00F25D92"/>
    <w:rsid w:val="00F25EE1"/>
    <w:rsid w:val="00F261E6"/>
    <w:rsid w:val="00F26295"/>
    <w:rsid w:val="00F2644B"/>
    <w:rsid w:val="00F264B3"/>
    <w:rsid w:val="00F26666"/>
    <w:rsid w:val="00F269B3"/>
    <w:rsid w:val="00F26AD2"/>
    <w:rsid w:val="00F26C0A"/>
    <w:rsid w:val="00F26EF2"/>
    <w:rsid w:val="00F26F44"/>
    <w:rsid w:val="00F271AE"/>
    <w:rsid w:val="00F27202"/>
    <w:rsid w:val="00F27344"/>
    <w:rsid w:val="00F27377"/>
    <w:rsid w:val="00F2763D"/>
    <w:rsid w:val="00F279C9"/>
    <w:rsid w:val="00F27B22"/>
    <w:rsid w:val="00F27EEC"/>
    <w:rsid w:val="00F27F0C"/>
    <w:rsid w:val="00F30273"/>
    <w:rsid w:val="00F302DB"/>
    <w:rsid w:val="00F3033C"/>
    <w:rsid w:val="00F3043D"/>
    <w:rsid w:val="00F3064F"/>
    <w:rsid w:val="00F306E0"/>
    <w:rsid w:val="00F30833"/>
    <w:rsid w:val="00F30C77"/>
    <w:rsid w:val="00F30CA7"/>
    <w:rsid w:val="00F30CD5"/>
    <w:rsid w:val="00F30D66"/>
    <w:rsid w:val="00F3113E"/>
    <w:rsid w:val="00F313BD"/>
    <w:rsid w:val="00F3196D"/>
    <w:rsid w:val="00F31986"/>
    <w:rsid w:val="00F31EA5"/>
    <w:rsid w:val="00F3200D"/>
    <w:rsid w:val="00F320E4"/>
    <w:rsid w:val="00F32768"/>
    <w:rsid w:val="00F327D2"/>
    <w:rsid w:val="00F32905"/>
    <w:rsid w:val="00F32A7B"/>
    <w:rsid w:val="00F32B34"/>
    <w:rsid w:val="00F32C4E"/>
    <w:rsid w:val="00F32DE8"/>
    <w:rsid w:val="00F32E2C"/>
    <w:rsid w:val="00F33230"/>
    <w:rsid w:val="00F33363"/>
    <w:rsid w:val="00F3343D"/>
    <w:rsid w:val="00F33871"/>
    <w:rsid w:val="00F339E2"/>
    <w:rsid w:val="00F33BB0"/>
    <w:rsid w:val="00F33BB4"/>
    <w:rsid w:val="00F33E62"/>
    <w:rsid w:val="00F33E77"/>
    <w:rsid w:val="00F34018"/>
    <w:rsid w:val="00F34138"/>
    <w:rsid w:val="00F341D7"/>
    <w:rsid w:val="00F342B6"/>
    <w:rsid w:val="00F344CC"/>
    <w:rsid w:val="00F344E0"/>
    <w:rsid w:val="00F34517"/>
    <w:rsid w:val="00F34586"/>
    <w:rsid w:val="00F34589"/>
    <w:rsid w:val="00F348F2"/>
    <w:rsid w:val="00F3492D"/>
    <w:rsid w:val="00F34B08"/>
    <w:rsid w:val="00F34E93"/>
    <w:rsid w:val="00F34ECC"/>
    <w:rsid w:val="00F34EE4"/>
    <w:rsid w:val="00F34FF2"/>
    <w:rsid w:val="00F350B0"/>
    <w:rsid w:val="00F3543D"/>
    <w:rsid w:val="00F3568D"/>
    <w:rsid w:val="00F356ED"/>
    <w:rsid w:val="00F3573D"/>
    <w:rsid w:val="00F35A7C"/>
    <w:rsid w:val="00F35AAD"/>
    <w:rsid w:val="00F361EB"/>
    <w:rsid w:val="00F363EC"/>
    <w:rsid w:val="00F36538"/>
    <w:rsid w:val="00F3658F"/>
    <w:rsid w:val="00F366FE"/>
    <w:rsid w:val="00F368A9"/>
    <w:rsid w:val="00F36DE0"/>
    <w:rsid w:val="00F371C3"/>
    <w:rsid w:val="00F3723F"/>
    <w:rsid w:val="00F3725A"/>
    <w:rsid w:val="00F372EA"/>
    <w:rsid w:val="00F37581"/>
    <w:rsid w:val="00F37B2C"/>
    <w:rsid w:val="00F37E87"/>
    <w:rsid w:val="00F4019C"/>
    <w:rsid w:val="00F40236"/>
    <w:rsid w:val="00F402A8"/>
    <w:rsid w:val="00F404E6"/>
    <w:rsid w:val="00F40604"/>
    <w:rsid w:val="00F406C1"/>
    <w:rsid w:val="00F406D3"/>
    <w:rsid w:val="00F40866"/>
    <w:rsid w:val="00F40916"/>
    <w:rsid w:val="00F4091C"/>
    <w:rsid w:val="00F40A5D"/>
    <w:rsid w:val="00F40B2A"/>
    <w:rsid w:val="00F40CA8"/>
    <w:rsid w:val="00F40EBE"/>
    <w:rsid w:val="00F41304"/>
    <w:rsid w:val="00F415F5"/>
    <w:rsid w:val="00F416D8"/>
    <w:rsid w:val="00F4176B"/>
    <w:rsid w:val="00F4176F"/>
    <w:rsid w:val="00F417A9"/>
    <w:rsid w:val="00F41D8F"/>
    <w:rsid w:val="00F41F1B"/>
    <w:rsid w:val="00F41F5F"/>
    <w:rsid w:val="00F41FAF"/>
    <w:rsid w:val="00F421C9"/>
    <w:rsid w:val="00F4233C"/>
    <w:rsid w:val="00F42576"/>
    <w:rsid w:val="00F42698"/>
    <w:rsid w:val="00F429B0"/>
    <w:rsid w:val="00F42A01"/>
    <w:rsid w:val="00F42A3B"/>
    <w:rsid w:val="00F42C00"/>
    <w:rsid w:val="00F42F81"/>
    <w:rsid w:val="00F42FD1"/>
    <w:rsid w:val="00F43494"/>
    <w:rsid w:val="00F437F0"/>
    <w:rsid w:val="00F43CFF"/>
    <w:rsid w:val="00F443EE"/>
    <w:rsid w:val="00F44510"/>
    <w:rsid w:val="00F4460F"/>
    <w:rsid w:val="00F4474F"/>
    <w:rsid w:val="00F44778"/>
    <w:rsid w:val="00F447AE"/>
    <w:rsid w:val="00F44B36"/>
    <w:rsid w:val="00F44C9D"/>
    <w:rsid w:val="00F44D56"/>
    <w:rsid w:val="00F44EF3"/>
    <w:rsid w:val="00F44F2B"/>
    <w:rsid w:val="00F450E6"/>
    <w:rsid w:val="00F45266"/>
    <w:rsid w:val="00F45751"/>
    <w:rsid w:val="00F4575E"/>
    <w:rsid w:val="00F45BBA"/>
    <w:rsid w:val="00F45DEA"/>
    <w:rsid w:val="00F45F00"/>
    <w:rsid w:val="00F4600E"/>
    <w:rsid w:val="00F46052"/>
    <w:rsid w:val="00F46182"/>
    <w:rsid w:val="00F46449"/>
    <w:rsid w:val="00F466AF"/>
    <w:rsid w:val="00F467ED"/>
    <w:rsid w:val="00F46A15"/>
    <w:rsid w:val="00F46A4D"/>
    <w:rsid w:val="00F46B96"/>
    <w:rsid w:val="00F470E9"/>
    <w:rsid w:val="00F471E6"/>
    <w:rsid w:val="00F4722C"/>
    <w:rsid w:val="00F4750E"/>
    <w:rsid w:val="00F476F8"/>
    <w:rsid w:val="00F47794"/>
    <w:rsid w:val="00F47AA8"/>
    <w:rsid w:val="00F47C15"/>
    <w:rsid w:val="00F50067"/>
    <w:rsid w:val="00F500C7"/>
    <w:rsid w:val="00F5022B"/>
    <w:rsid w:val="00F502E3"/>
    <w:rsid w:val="00F5044D"/>
    <w:rsid w:val="00F5055E"/>
    <w:rsid w:val="00F506FA"/>
    <w:rsid w:val="00F507AB"/>
    <w:rsid w:val="00F50848"/>
    <w:rsid w:val="00F509C0"/>
    <w:rsid w:val="00F509E6"/>
    <w:rsid w:val="00F50BB4"/>
    <w:rsid w:val="00F50BD0"/>
    <w:rsid w:val="00F50F93"/>
    <w:rsid w:val="00F510FA"/>
    <w:rsid w:val="00F511C9"/>
    <w:rsid w:val="00F51294"/>
    <w:rsid w:val="00F51AAB"/>
    <w:rsid w:val="00F51BE4"/>
    <w:rsid w:val="00F51DAE"/>
    <w:rsid w:val="00F521B9"/>
    <w:rsid w:val="00F52473"/>
    <w:rsid w:val="00F52514"/>
    <w:rsid w:val="00F52564"/>
    <w:rsid w:val="00F5259A"/>
    <w:rsid w:val="00F526C4"/>
    <w:rsid w:val="00F5280D"/>
    <w:rsid w:val="00F52B8D"/>
    <w:rsid w:val="00F52CB2"/>
    <w:rsid w:val="00F52D2F"/>
    <w:rsid w:val="00F52EAE"/>
    <w:rsid w:val="00F52F24"/>
    <w:rsid w:val="00F52F8C"/>
    <w:rsid w:val="00F52F9D"/>
    <w:rsid w:val="00F531FD"/>
    <w:rsid w:val="00F53278"/>
    <w:rsid w:val="00F53A89"/>
    <w:rsid w:val="00F53B7C"/>
    <w:rsid w:val="00F53C1E"/>
    <w:rsid w:val="00F53C98"/>
    <w:rsid w:val="00F53D69"/>
    <w:rsid w:val="00F53D86"/>
    <w:rsid w:val="00F53F10"/>
    <w:rsid w:val="00F53FB8"/>
    <w:rsid w:val="00F54451"/>
    <w:rsid w:val="00F54623"/>
    <w:rsid w:val="00F54A2B"/>
    <w:rsid w:val="00F54A93"/>
    <w:rsid w:val="00F54B6B"/>
    <w:rsid w:val="00F54D3B"/>
    <w:rsid w:val="00F54FCC"/>
    <w:rsid w:val="00F55106"/>
    <w:rsid w:val="00F552D3"/>
    <w:rsid w:val="00F5533A"/>
    <w:rsid w:val="00F5537F"/>
    <w:rsid w:val="00F55654"/>
    <w:rsid w:val="00F5586D"/>
    <w:rsid w:val="00F55E09"/>
    <w:rsid w:val="00F55E5A"/>
    <w:rsid w:val="00F56307"/>
    <w:rsid w:val="00F564E7"/>
    <w:rsid w:val="00F56510"/>
    <w:rsid w:val="00F5652F"/>
    <w:rsid w:val="00F565CB"/>
    <w:rsid w:val="00F56798"/>
    <w:rsid w:val="00F569D7"/>
    <w:rsid w:val="00F56C01"/>
    <w:rsid w:val="00F56CBF"/>
    <w:rsid w:val="00F56D72"/>
    <w:rsid w:val="00F575F6"/>
    <w:rsid w:val="00F577F3"/>
    <w:rsid w:val="00F57814"/>
    <w:rsid w:val="00F579A8"/>
    <w:rsid w:val="00F57E49"/>
    <w:rsid w:val="00F600F4"/>
    <w:rsid w:val="00F601C9"/>
    <w:rsid w:val="00F603F0"/>
    <w:rsid w:val="00F606A6"/>
    <w:rsid w:val="00F608CA"/>
    <w:rsid w:val="00F6093B"/>
    <w:rsid w:val="00F6099A"/>
    <w:rsid w:val="00F60AF2"/>
    <w:rsid w:val="00F60B52"/>
    <w:rsid w:val="00F60C0C"/>
    <w:rsid w:val="00F60ECA"/>
    <w:rsid w:val="00F611B4"/>
    <w:rsid w:val="00F6131E"/>
    <w:rsid w:val="00F614BA"/>
    <w:rsid w:val="00F614C9"/>
    <w:rsid w:val="00F614F0"/>
    <w:rsid w:val="00F615BC"/>
    <w:rsid w:val="00F619F2"/>
    <w:rsid w:val="00F61A11"/>
    <w:rsid w:val="00F61D38"/>
    <w:rsid w:val="00F61E2E"/>
    <w:rsid w:val="00F62021"/>
    <w:rsid w:val="00F62027"/>
    <w:rsid w:val="00F620D1"/>
    <w:rsid w:val="00F62147"/>
    <w:rsid w:val="00F621D9"/>
    <w:rsid w:val="00F62300"/>
    <w:rsid w:val="00F62359"/>
    <w:rsid w:val="00F625C5"/>
    <w:rsid w:val="00F6271E"/>
    <w:rsid w:val="00F63329"/>
    <w:rsid w:val="00F63424"/>
    <w:rsid w:val="00F637C5"/>
    <w:rsid w:val="00F63AE3"/>
    <w:rsid w:val="00F63AF2"/>
    <w:rsid w:val="00F63B54"/>
    <w:rsid w:val="00F6423E"/>
    <w:rsid w:val="00F642E9"/>
    <w:rsid w:val="00F6449C"/>
    <w:rsid w:val="00F644F8"/>
    <w:rsid w:val="00F64511"/>
    <w:rsid w:val="00F64756"/>
    <w:rsid w:val="00F647B0"/>
    <w:rsid w:val="00F64AF4"/>
    <w:rsid w:val="00F64B2D"/>
    <w:rsid w:val="00F64B3C"/>
    <w:rsid w:val="00F64B93"/>
    <w:rsid w:val="00F64C1D"/>
    <w:rsid w:val="00F64C79"/>
    <w:rsid w:val="00F64E90"/>
    <w:rsid w:val="00F64FA2"/>
    <w:rsid w:val="00F64FEF"/>
    <w:rsid w:val="00F6520E"/>
    <w:rsid w:val="00F65461"/>
    <w:rsid w:val="00F6549F"/>
    <w:rsid w:val="00F654D8"/>
    <w:rsid w:val="00F65805"/>
    <w:rsid w:val="00F6584B"/>
    <w:rsid w:val="00F65CBE"/>
    <w:rsid w:val="00F65E7C"/>
    <w:rsid w:val="00F66024"/>
    <w:rsid w:val="00F662B2"/>
    <w:rsid w:val="00F6655D"/>
    <w:rsid w:val="00F668DD"/>
    <w:rsid w:val="00F6707E"/>
    <w:rsid w:val="00F6708A"/>
    <w:rsid w:val="00F672B1"/>
    <w:rsid w:val="00F6742A"/>
    <w:rsid w:val="00F6743E"/>
    <w:rsid w:val="00F67459"/>
    <w:rsid w:val="00F67576"/>
    <w:rsid w:val="00F675A9"/>
    <w:rsid w:val="00F67756"/>
    <w:rsid w:val="00F678CE"/>
    <w:rsid w:val="00F678D0"/>
    <w:rsid w:val="00F678E3"/>
    <w:rsid w:val="00F67BF5"/>
    <w:rsid w:val="00F67DFA"/>
    <w:rsid w:val="00F67E23"/>
    <w:rsid w:val="00F67FC8"/>
    <w:rsid w:val="00F701E6"/>
    <w:rsid w:val="00F70597"/>
    <w:rsid w:val="00F70988"/>
    <w:rsid w:val="00F70A65"/>
    <w:rsid w:val="00F70C0F"/>
    <w:rsid w:val="00F70E8B"/>
    <w:rsid w:val="00F70F21"/>
    <w:rsid w:val="00F70F87"/>
    <w:rsid w:val="00F710D5"/>
    <w:rsid w:val="00F71255"/>
    <w:rsid w:val="00F71369"/>
    <w:rsid w:val="00F7171A"/>
    <w:rsid w:val="00F71874"/>
    <w:rsid w:val="00F71A15"/>
    <w:rsid w:val="00F71A27"/>
    <w:rsid w:val="00F71C9F"/>
    <w:rsid w:val="00F71DE1"/>
    <w:rsid w:val="00F71E12"/>
    <w:rsid w:val="00F71F5D"/>
    <w:rsid w:val="00F71FF7"/>
    <w:rsid w:val="00F7273E"/>
    <w:rsid w:val="00F7292F"/>
    <w:rsid w:val="00F72B7A"/>
    <w:rsid w:val="00F72C69"/>
    <w:rsid w:val="00F72C96"/>
    <w:rsid w:val="00F72CE1"/>
    <w:rsid w:val="00F72E6B"/>
    <w:rsid w:val="00F72EA4"/>
    <w:rsid w:val="00F72F93"/>
    <w:rsid w:val="00F73065"/>
    <w:rsid w:val="00F73452"/>
    <w:rsid w:val="00F73580"/>
    <w:rsid w:val="00F73615"/>
    <w:rsid w:val="00F73973"/>
    <w:rsid w:val="00F739F9"/>
    <w:rsid w:val="00F73A15"/>
    <w:rsid w:val="00F73F5C"/>
    <w:rsid w:val="00F74111"/>
    <w:rsid w:val="00F743A0"/>
    <w:rsid w:val="00F74D7E"/>
    <w:rsid w:val="00F74E5D"/>
    <w:rsid w:val="00F750D4"/>
    <w:rsid w:val="00F75492"/>
    <w:rsid w:val="00F75519"/>
    <w:rsid w:val="00F75564"/>
    <w:rsid w:val="00F75638"/>
    <w:rsid w:val="00F757F7"/>
    <w:rsid w:val="00F75876"/>
    <w:rsid w:val="00F759DB"/>
    <w:rsid w:val="00F75B63"/>
    <w:rsid w:val="00F75D65"/>
    <w:rsid w:val="00F75D7A"/>
    <w:rsid w:val="00F75F15"/>
    <w:rsid w:val="00F7602D"/>
    <w:rsid w:val="00F760EE"/>
    <w:rsid w:val="00F76257"/>
    <w:rsid w:val="00F76315"/>
    <w:rsid w:val="00F763B6"/>
    <w:rsid w:val="00F76603"/>
    <w:rsid w:val="00F76A12"/>
    <w:rsid w:val="00F76DC2"/>
    <w:rsid w:val="00F76EF0"/>
    <w:rsid w:val="00F770FD"/>
    <w:rsid w:val="00F77347"/>
    <w:rsid w:val="00F77548"/>
    <w:rsid w:val="00F77665"/>
    <w:rsid w:val="00F777AE"/>
    <w:rsid w:val="00F779DB"/>
    <w:rsid w:val="00F77A43"/>
    <w:rsid w:val="00F80381"/>
    <w:rsid w:val="00F80532"/>
    <w:rsid w:val="00F8075D"/>
    <w:rsid w:val="00F80BB0"/>
    <w:rsid w:val="00F80C39"/>
    <w:rsid w:val="00F80D03"/>
    <w:rsid w:val="00F80EA9"/>
    <w:rsid w:val="00F80F2B"/>
    <w:rsid w:val="00F8100A"/>
    <w:rsid w:val="00F8110C"/>
    <w:rsid w:val="00F81184"/>
    <w:rsid w:val="00F811BD"/>
    <w:rsid w:val="00F812A4"/>
    <w:rsid w:val="00F815EE"/>
    <w:rsid w:val="00F816E1"/>
    <w:rsid w:val="00F82094"/>
    <w:rsid w:val="00F82445"/>
    <w:rsid w:val="00F82B5E"/>
    <w:rsid w:val="00F82BC4"/>
    <w:rsid w:val="00F82C63"/>
    <w:rsid w:val="00F82DB3"/>
    <w:rsid w:val="00F8312B"/>
    <w:rsid w:val="00F83298"/>
    <w:rsid w:val="00F832C8"/>
    <w:rsid w:val="00F83602"/>
    <w:rsid w:val="00F83BEF"/>
    <w:rsid w:val="00F83E56"/>
    <w:rsid w:val="00F84036"/>
    <w:rsid w:val="00F8423E"/>
    <w:rsid w:val="00F842C1"/>
    <w:rsid w:val="00F8439C"/>
    <w:rsid w:val="00F84414"/>
    <w:rsid w:val="00F844B6"/>
    <w:rsid w:val="00F845AA"/>
    <w:rsid w:val="00F8460A"/>
    <w:rsid w:val="00F84842"/>
    <w:rsid w:val="00F8499A"/>
    <w:rsid w:val="00F84CEC"/>
    <w:rsid w:val="00F851C3"/>
    <w:rsid w:val="00F85237"/>
    <w:rsid w:val="00F85374"/>
    <w:rsid w:val="00F85380"/>
    <w:rsid w:val="00F85454"/>
    <w:rsid w:val="00F859AD"/>
    <w:rsid w:val="00F85D0D"/>
    <w:rsid w:val="00F85E08"/>
    <w:rsid w:val="00F86076"/>
    <w:rsid w:val="00F862A8"/>
    <w:rsid w:val="00F862C0"/>
    <w:rsid w:val="00F8654F"/>
    <w:rsid w:val="00F86937"/>
    <w:rsid w:val="00F86C85"/>
    <w:rsid w:val="00F86CA3"/>
    <w:rsid w:val="00F8705F"/>
    <w:rsid w:val="00F87135"/>
    <w:rsid w:val="00F873CE"/>
    <w:rsid w:val="00F8745C"/>
    <w:rsid w:val="00F87AA9"/>
    <w:rsid w:val="00F87AF3"/>
    <w:rsid w:val="00F87B0E"/>
    <w:rsid w:val="00F87E7B"/>
    <w:rsid w:val="00F905E7"/>
    <w:rsid w:val="00F90612"/>
    <w:rsid w:val="00F9081B"/>
    <w:rsid w:val="00F90890"/>
    <w:rsid w:val="00F90966"/>
    <w:rsid w:val="00F91022"/>
    <w:rsid w:val="00F91299"/>
    <w:rsid w:val="00F912C5"/>
    <w:rsid w:val="00F915CE"/>
    <w:rsid w:val="00F915F8"/>
    <w:rsid w:val="00F917E8"/>
    <w:rsid w:val="00F91916"/>
    <w:rsid w:val="00F91B86"/>
    <w:rsid w:val="00F92123"/>
    <w:rsid w:val="00F92157"/>
    <w:rsid w:val="00F92459"/>
    <w:rsid w:val="00F926CA"/>
    <w:rsid w:val="00F926F3"/>
    <w:rsid w:val="00F92A8C"/>
    <w:rsid w:val="00F92C64"/>
    <w:rsid w:val="00F92EF6"/>
    <w:rsid w:val="00F92F11"/>
    <w:rsid w:val="00F92F3F"/>
    <w:rsid w:val="00F9304B"/>
    <w:rsid w:val="00F9339D"/>
    <w:rsid w:val="00F936CA"/>
    <w:rsid w:val="00F938F1"/>
    <w:rsid w:val="00F93929"/>
    <w:rsid w:val="00F93990"/>
    <w:rsid w:val="00F93A82"/>
    <w:rsid w:val="00F93AB7"/>
    <w:rsid w:val="00F93C59"/>
    <w:rsid w:val="00F93C87"/>
    <w:rsid w:val="00F93CCF"/>
    <w:rsid w:val="00F93F8D"/>
    <w:rsid w:val="00F94058"/>
    <w:rsid w:val="00F94149"/>
    <w:rsid w:val="00F94333"/>
    <w:rsid w:val="00F94343"/>
    <w:rsid w:val="00F9456A"/>
    <w:rsid w:val="00F945F8"/>
    <w:rsid w:val="00F94674"/>
    <w:rsid w:val="00F94889"/>
    <w:rsid w:val="00F94B47"/>
    <w:rsid w:val="00F94B71"/>
    <w:rsid w:val="00F94FBA"/>
    <w:rsid w:val="00F9542B"/>
    <w:rsid w:val="00F9550C"/>
    <w:rsid w:val="00F95C8B"/>
    <w:rsid w:val="00F95CE4"/>
    <w:rsid w:val="00F95DC1"/>
    <w:rsid w:val="00F95E30"/>
    <w:rsid w:val="00F95EF8"/>
    <w:rsid w:val="00F962A9"/>
    <w:rsid w:val="00F964D6"/>
    <w:rsid w:val="00F965AC"/>
    <w:rsid w:val="00F96628"/>
    <w:rsid w:val="00F966BD"/>
    <w:rsid w:val="00F9686A"/>
    <w:rsid w:val="00F968F3"/>
    <w:rsid w:val="00F96B52"/>
    <w:rsid w:val="00F96C68"/>
    <w:rsid w:val="00F96CF2"/>
    <w:rsid w:val="00F96D5D"/>
    <w:rsid w:val="00F96E8B"/>
    <w:rsid w:val="00F96FBD"/>
    <w:rsid w:val="00F972DD"/>
    <w:rsid w:val="00F973FB"/>
    <w:rsid w:val="00F9741D"/>
    <w:rsid w:val="00F976F0"/>
    <w:rsid w:val="00F978DA"/>
    <w:rsid w:val="00F979C2"/>
    <w:rsid w:val="00F97CBC"/>
    <w:rsid w:val="00F97FB4"/>
    <w:rsid w:val="00FA0029"/>
    <w:rsid w:val="00FA006C"/>
    <w:rsid w:val="00FA02A3"/>
    <w:rsid w:val="00FA0400"/>
    <w:rsid w:val="00FA0403"/>
    <w:rsid w:val="00FA0618"/>
    <w:rsid w:val="00FA078B"/>
    <w:rsid w:val="00FA09BE"/>
    <w:rsid w:val="00FA0A66"/>
    <w:rsid w:val="00FA0D80"/>
    <w:rsid w:val="00FA0E8C"/>
    <w:rsid w:val="00FA110E"/>
    <w:rsid w:val="00FA12CE"/>
    <w:rsid w:val="00FA12FC"/>
    <w:rsid w:val="00FA1386"/>
    <w:rsid w:val="00FA13A0"/>
    <w:rsid w:val="00FA13E3"/>
    <w:rsid w:val="00FA16FE"/>
    <w:rsid w:val="00FA17C1"/>
    <w:rsid w:val="00FA1A0F"/>
    <w:rsid w:val="00FA1AF7"/>
    <w:rsid w:val="00FA1DBF"/>
    <w:rsid w:val="00FA1EB3"/>
    <w:rsid w:val="00FA2112"/>
    <w:rsid w:val="00FA21E1"/>
    <w:rsid w:val="00FA240D"/>
    <w:rsid w:val="00FA257D"/>
    <w:rsid w:val="00FA25BD"/>
    <w:rsid w:val="00FA25BF"/>
    <w:rsid w:val="00FA261C"/>
    <w:rsid w:val="00FA28AB"/>
    <w:rsid w:val="00FA28F5"/>
    <w:rsid w:val="00FA2929"/>
    <w:rsid w:val="00FA2D41"/>
    <w:rsid w:val="00FA2DFE"/>
    <w:rsid w:val="00FA2F9B"/>
    <w:rsid w:val="00FA316A"/>
    <w:rsid w:val="00FA31ED"/>
    <w:rsid w:val="00FA3285"/>
    <w:rsid w:val="00FA32AE"/>
    <w:rsid w:val="00FA3579"/>
    <w:rsid w:val="00FA3873"/>
    <w:rsid w:val="00FA3B1A"/>
    <w:rsid w:val="00FA3B46"/>
    <w:rsid w:val="00FA3B8F"/>
    <w:rsid w:val="00FA3C73"/>
    <w:rsid w:val="00FA4417"/>
    <w:rsid w:val="00FA442A"/>
    <w:rsid w:val="00FA45E5"/>
    <w:rsid w:val="00FA4B07"/>
    <w:rsid w:val="00FA4B30"/>
    <w:rsid w:val="00FA4CCC"/>
    <w:rsid w:val="00FA4CF2"/>
    <w:rsid w:val="00FA4E83"/>
    <w:rsid w:val="00FA502C"/>
    <w:rsid w:val="00FA50CD"/>
    <w:rsid w:val="00FA5231"/>
    <w:rsid w:val="00FA53B1"/>
    <w:rsid w:val="00FA549F"/>
    <w:rsid w:val="00FA5681"/>
    <w:rsid w:val="00FA5BC7"/>
    <w:rsid w:val="00FA5D44"/>
    <w:rsid w:val="00FA5E1A"/>
    <w:rsid w:val="00FA5E60"/>
    <w:rsid w:val="00FA608B"/>
    <w:rsid w:val="00FA6353"/>
    <w:rsid w:val="00FA6962"/>
    <w:rsid w:val="00FA6B98"/>
    <w:rsid w:val="00FA6C77"/>
    <w:rsid w:val="00FA6C8C"/>
    <w:rsid w:val="00FA6E94"/>
    <w:rsid w:val="00FA6ED5"/>
    <w:rsid w:val="00FA6EF0"/>
    <w:rsid w:val="00FA6F0B"/>
    <w:rsid w:val="00FA7376"/>
    <w:rsid w:val="00FA7579"/>
    <w:rsid w:val="00FA77F8"/>
    <w:rsid w:val="00FA7BDD"/>
    <w:rsid w:val="00FA7D64"/>
    <w:rsid w:val="00FA7DFE"/>
    <w:rsid w:val="00FA7E1B"/>
    <w:rsid w:val="00FA7F41"/>
    <w:rsid w:val="00FB0245"/>
    <w:rsid w:val="00FB0C5F"/>
    <w:rsid w:val="00FB0D3A"/>
    <w:rsid w:val="00FB0E0B"/>
    <w:rsid w:val="00FB0F2D"/>
    <w:rsid w:val="00FB10B0"/>
    <w:rsid w:val="00FB11D6"/>
    <w:rsid w:val="00FB1592"/>
    <w:rsid w:val="00FB1610"/>
    <w:rsid w:val="00FB1765"/>
    <w:rsid w:val="00FB1860"/>
    <w:rsid w:val="00FB186B"/>
    <w:rsid w:val="00FB187D"/>
    <w:rsid w:val="00FB1AB9"/>
    <w:rsid w:val="00FB1C0D"/>
    <w:rsid w:val="00FB1CF9"/>
    <w:rsid w:val="00FB1E83"/>
    <w:rsid w:val="00FB1E94"/>
    <w:rsid w:val="00FB22A5"/>
    <w:rsid w:val="00FB2559"/>
    <w:rsid w:val="00FB2A25"/>
    <w:rsid w:val="00FB3067"/>
    <w:rsid w:val="00FB30BE"/>
    <w:rsid w:val="00FB31EC"/>
    <w:rsid w:val="00FB3299"/>
    <w:rsid w:val="00FB32B6"/>
    <w:rsid w:val="00FB331B"/>
    <w:rsid w:val="00FB342F"/>
    <w:rsid w:val="00FB34FC"/>
    <w:rsid w:val="00FB3956"/>
    <w:rsid w:val="00FB3AC9"/>
    <w:rsid w:val="00FB3B45"/>
    <w:rsid w:val="00FB420B"/>
    <w:rsid w:val="00FB441A"/>
    <w:rsid w:val="00FB45E4"/>
    <w:rsid w:val="00FB4E8E"/>
    <w:rsid w:val="00FB4EFD"/>
    <w:rsid w:val="00FB4FEA"/>
    <w:rsid w:val="00FB5082"/>
    <w:rsid w:val="00FB5393"/>
    <w:rsid w:val="00FB54F2"/>
    <w:rsid w:val="00FB55E9"/>
    <w:rsid w:val="00FB593D"/>
    <w:rsid w:val="00FB59B7"/>
    <w:rsid w:val="00FB5A40"/>
    <w:rsid w:val="00FB5C21"/>
    <w:rsid w:val="00FB5D8C"/>
    <w:rsid w:val="00FB645C"/>
    <w:rsid w:val="00FB64AE"/>
    <w:rsid w:val="00FB6522"/>
    <w:rsid w:val="00FB6576"/>
    <w:rsid w:val="00FB6768"/>
    <w:rsid w:val="00FB6B5C"/>
    <w:rsid w:val="00FB6DE3"/>
    <w:rsid w:val="00FB6F0D"/>
    <w:rsid w:val="00FB7238"/>
    <w:rsid w:val="00FB75AE"/>
    <w:rsid w:val="00FB77B1"/>
    <w:rsid w:val="00FB780B"/>
    <w:rsid w:val="00FB7A3C"/>
    <w:rsid w:val="00FB7D93"/>
    <w:rsid w:val="00FC0054"/>
    <w:rsid w:val="00FC03F2"/>
    <w:rsid w:val="00FC04DD"/>
    <w:rsid w:val="00FC0615"/>
    <w:rsid w:val="00FC063A"/>
    <w:rsid w:val="00FC0732"/>
    <w:rsid w:val="00FC0744"/>
    <w:rsid w:val="00FC07EC"/>
    <w:rsid w:val="00FC0920"/>
    <w:rsid w:val="00FC0BC5"/>
    <w:rsid w:val="00FC0F59"/>
    <w:rsid w:val="00FC0F7C"/>
    <w:rsid w:val="00FC138C"/>
    <w:rsid w:val="00FC1532"/>
    <w:rsid w:val="00FC157E"/>
    <w:rsid w:val="00FC1742"/>
    <w:rsid w:val="00FC188B"/>
    <w:rsid w:val="00FC18BB"/>
    <w:rsid w:val="00FC1B50"/>
    <w:rsid w:val="00FC1D3C"/>
    <w:rsid w:val="00FC1E73"/>
    <w:rsid w:val="00FC1FD1"/>
    <w:rsid w:val="00FC22D9"/>
    <w:rsid w:val="00FC24FA"/>
    <w:rsid w:val="00FC251B"/>
    <w:rsid w:val="00FC2580"/>
    <w:rsid w:val="00FC271D"/>
    <w:rsid w:val="00FC29E4"/>
    <w:rsid w:val="00FC2A41"/>
    <w:rsid w:val="00FC2AF9"/>
    <w:rsid w:val="00FC2C74"/>
    <w:rsid w:val="00FC3308"/>
    <w:rsid w:val="00FC3405"/>
    <w:rsid w:val="00FC36DE"/>
    <w:rsid w:val="00FC3772"/>
    <w:rsid w:val="00FC378D"/>
    <w:rsid w:val="00FC37ED"/>
    <w:rsid w:val="00FC38D9"/>
    <w:rsid w:val="00FC3919"/>
    <w:rsid w:val="00FC39FE"/>
    <w:rsid w:val="00FC3A88"/>
    <w:rsid w:val="00FC3E8A"/>
    <w:rsid w:val="00FC402D"/>
    <w:rsid w:val="00FC40C5"/>
    <w:rsid w:val="00FC43B4"/>
    <w:rsid w:val="00FC43EA"/>
    <w:rsid w:val="00FC4463"/>
    <w:rsid w:val="00FC4487"/>
    <w:rsid w:val="00FC46E0"/>
    <w:rsid w:val="00FC4710"/>
    <w:rsid w:val="00FC490F"/>
    <w:rsid w:val="00FC4BC3"/>
    <w:rsid w:val="00FC4F22"/>
    <w:rsid w:val="00FC511F"/>
    <w:rsid w:val="00FC5416"/>
    <w:rsid w:val="00FC5418"/>
    <w:rsid w:val="00FC556C"/>
    <w:rsid w:val="00FC5598"/>
    <w:rsid w:val="00FC560E"/>
    <w:rsid w:val="00FC57A7"/>
    <w:rsid w:val="00FC5FFD"/>
    <w:rsid w:val="00FC6195"/>
    <w:rsid w:val="00FC6553"/>
    <w:rsid w:val="00FC65B0"/>
    <w:rsid w:val="00FC66A3"/>
    <w:rsid w:val="00FC6764"/>
    <w:rsid w:val="00FC683C"/>
    <w:rsid w:val="00FC6A7F"/>
    <w:rsid w:val="00FC6BCC"/>
    <w:rsid w:val="00FC6D8F"/>
    <w:rsid w:val="00FC6DF7"/>
    <w:rsid w:val="00FC6E31"/>
    <w:rsid w:val="00FC6F26"/>
    <w:rsid w:val="00FC6F48"/>
    <w:rsid w:val="00FC71F7"/>
    <w:rsid w:val="00FC71FC"/>
    <w:rsid w:val="00FC73E9"/>
    <w:rsid w:val="00FC766C"/>
    <w:rsid w:val="00FC76D1"/>
    <w:rsid w:val="00FC76D2"/>
    <w:rsid w:val="00FC7820"/>
    <w:rsid w:val="00FC7BD5"/>
    <w:rsid w:val="00FC7C1D"/>
    <w:rsid w:val="00FC7C88"/>
    <w:rsid w:val="00FC7CAD"/>
    <w:rsid w:val="00FC7D8A"/>
    <w:rsid w:val="00FC7E4E"/>
    <w:rsid w:val="00FD034C"/>
    <w:rsid w:val="00FD08F8"/>
    <w:rsid w:val="00FD09BD"/>
    <w:rsid w:val="00FD0BC0"/>
    <w:rsid w:val="00FD106D"/>
    <w:rsid w:val="00FD1247"/>
    <w:rsid w:val="00FD1255"/>
    <w:rsid w:val="00FD12CB"/>
    <w:rsid w:val="00FD1458"/>
    <w:rsid w:val="00FD15B7"/>
    <w:rsid w:val="00FD16F5"/>
    <w:rsid w:val="00FD1811"/>
    <w:rsid w:val="00FD193F"/>
    <w:rsid w:val="00FD1C73"/>
    <w:rsid w:val="00FD1D82"/>
    <w:rsid w:val="00FD258C"/>
    <w:rsid w:val="00FD2912"/>
    <w:rsid w:val="00FD29B7"/>
    <w:rsid w:val="00FD2BD7"/>
    <w:rsid w:val="00FD2BF7"/>
    <w:rsid w:val="00FD2D80"/>
    <w:rsid w:val="00FD2EC2"/>
    <w:rsid w:val="00FD3164"/>
    <w:rsid w:val="00FD34A6"/>
    <w:rsid w:val="00FD357E"/>
    <w:rsid w:val="00FD38F9"/>
    <w:rsid w:val="00FD39CF"/>
    <w:rsid w:val="00FD3A33"/>
    <w:rsid w:val="00FD3ADC"/>
    <w:rsid w:val="00FD3BE9"/>
    <w:rsid w:val="00FD46C7"/>
    <w:rsid w:val="00FD4824"/>
    <w:rsid w:val="00FD4DAD"/>
    <w:rsid w:val="00FD4F53"/>
    <w:rsid w:val="00FD4F83"/>
    <w:rsid w:val="00FD5344"/>
    <w:rsid w:val="00FD53A0"/>
    <w:rsid w:val="00FD56F4"/>
    <w:rsid w:val="00FD593D"/>
    <w:rsid w:val="00FD5A7E"/>
    <w:rsid w:val="00FD5A8B"/>
    <w:rsid w:val="00FD5D4C"/>
    <w:rsid w:val="00FD5F1B"/>
    <w:rsid w:val="00FD65E5"/>
    <w:rsid w:val="00FD67DD"/>
    <w:rsid w:val="00FD6A98"/>
    <w:rsid w:val="00FD6B96"/>
    <w:rsid w:val="00FD6DBA"/>
    <w:rsid w:val="00FD6EE8"/>
    <w:rsid w:val="00FD7017"/>
    <w:rsid w:val="00FD706F"/>
    <w:rsid w:val="00FD7322"/>
    <w:rsid w:val="00FD755C"/>
    <w:rsid w:val="00FD771D"/>
    <w:rsid w:val="00FD77AB"/>
    <w:rsid w:val="00FD7E33"/>
    <w:rsid w:val="00FE0666"/>
    <w:rsid w:val="00FE1039"/>
    <w:rsid w:val="00FE1101"/>
    <w:rsid w:val="00FE17B3"/>
    <w:rsid w:val="00FE1957"/>
    <w:rsid w:val="00FE19DA"/>
    <w:rsid w:val="00FE1F9B"/>
    <w:rsid w:val="00FE2107"/>
    <w:rsid w:val="00FE219A"/>
    <w:rsid w:val="00FE236C"/>
    <w:rsid w:val="00FE2B22"/>
    <w:rsid w:val="00FE2C24"/>
    <w:rsid w:val="00FE2C70"/>
    <w:rsid w:val="00FE2CDF"/>
    <w:rsid w:val="00FE2E11"/>
    <w:rsid w:val="00FE3063"/>
    <w:rsid w:val="00FE312E"/>
    <w:rsid w:val="00FE3355"/>
    <w:rsid w:val="00FE3758"/>
    <w:rsid w:val="00FE38EB"/>
    <w:rsid w:val="00FE3A3A"/>
    <w:rsid w:val="00FE3F47"/>
    <w:rsid w:val="00FE40E4"/>
    <w:rsid w:val="00FE4461"/>
    <w:rsid w:val="00FE471D"/>
    <w:rsid w:val="00FE4724"/>
    <w:rsid w:val="00FE48E6"/>
    <w:rsid w:val="00FE4B30"/>
    <w:rsid w:val="00FE4C7E"/>
    <w:rsid w:val="00FE4DF6"/>
    <w:rsid w:val="00FE4F4A"/>
    <w:rsid w:val="00FE513C"/>
    <w:rsid w:val="00FE5331"/>
    <w:rsid w:val="00FE5501"/>
    <w:rsid w:val="00FE553A"/>
    <w:rsid w:val="00FE5570"/>
    <w:rsid w:val="00FE576F"/>
    <w:rsid w:val="00FE57EA"/>
    <w:rsid w:val="00FE58EA"/>
    <w:rsid w:val="00FE5AC9"/>
    <w:rsid w:val="00FE5BCF"/>
    <w:rsid w:val="00FE5E20"/>
    <w:rsid w:val="00FE5EBD"/>
    <w:rsid w:val="00FE5F6E"/>
    <w:rsid w:val="00FE62AC"/>
    <w:rsid w:val="00FE6366"/>
    <w:rsid w:val="00FE6456"/>
    <w:rsid w:val="00FE645E"/>
    <w:rsid w:val="00FE6477"/>
    <w:rsid w:val="00FE65F6"/>
    <w:rsid w:val="00FE69B0"/>
    <w:rsid w:val="00FE6C97"/>
    <w:rsid w:val="00FE6CF8"/>
    <w:rsid w:val="00FE6DF9"/>
    <w:rsid w:val="00FE7015"/>
    <w:rsid w:val="00FE718B"/>
    <w:rsid w:val="00FE76B8"/>
    <w:rsid w:val="00FE7999"/>
    <w:rsid w:val="00FE7B3C"/>
    <w:rsid w:val="00FE7BD4"/>
    <w:rsid w:val="00FE7D85"/>
    <w:rsid w:val="00FE7F3A"/>
    <w:rsid w:val="00FF013C"/>
    <w:rsid w:val="00FF0145"/>
    <w:rsid w:val="00FF02FF"/>
    <w:rsid w:val="00FF042C"/>
    <w:rsid w:val="00FF051E"/>
    <w:rsid w:val="00FF0590"/>
    <w:rsid w:val="00FF06D3"/>
    <w:rsid w:val="00FF0717"/>
    <w:rsid w:val="00FF0CB0"/>
    <w:rsid w:val="00FF0CDC"/>
    <w:rsid w:val="00FF0EBF"/>
    <w:rsid w:val="00FF1130"/>
    <w:rsid w:val="00FF1327"/>
    <w:rsid w:val="00FF14F0"/>
    <w:rsid w:val="00FF1815"/>
    <w:rsid w:val="00FF1992"/>
    <w:rsid w:val="00FF1C07"/>
    <w:rsid w:val="00FF1C5C"/>
    <w:rsid w:val="00FF1CE4"/>
    <w:rsid w:val="00FF1F0C"/>
    <w:rsid w:val="00FF2027"/>
    <w:rsid w:val="00FF2068"/>
    <w:rsid w:val="00FF251A"/>
    <w:rsid w:val="00FF253D"/>
    <w:rsid w:val="00FF26EB"/>
    <w:rsid w:val="00FF2A8E"/>
    <w:rsid w:val="00FF2ABE"/>
    <w:rsid w:val="00FF2B3A"/>
    <w:rsid w:val="00FF2B65"/>
    <w:rsid w:val="00FF2C5D"/>
    <w:rsid w:val="00FF3255"/>
    <w:rsid w:val="00FF33CA"/>
    <w:rsid w:val="00FF36F2"/>
    <w:rsid w:val="00FF391D"/>
    <w:rsid w:val="00FF39DA"/>
    <w:rsid w:val="00FF3C89"/>
    <w:rsid w:val="00FF3DEF"/>
    <w:rsid w:val="00FF4111"/>
    <w:rsid w:val="00FF423E"/>
    <w:rsid w:val="00FF4684"/>
    <w:rsid w:val="00FF4733"/>
    <w:rsid w:val="00FF473F"/>
    <w:rsid w:val="00FF47A6"/>
    <w:rsid w:val="00FF4B45"/>
    <w:rsid w:val="00FF4BEE"/>
    <w:rsid w:val="00FF5050"/>
    <w:rsid w:val="00FF506A"/>
    <w:rsid w:val="00FF5121"/>
    <w:rsid w:val="00FF5182"/>
    <w:rsid w:val="00FF53D2"/>
    <w:rsid w:val="00FF56E8"/>
    <w:rsid w:val="00FF5895"/>
    <w:rsid w:val="00FF58E6"/>
    <w:rsid w:val="00FF59EB"/>
    <w:rsid w:val="00FF5B4C"/>
    <w:rsid w:val="00FF5C5B"/>
    <w:rsid w:val="00FF5D20"/>
    <w:rsid w:val="00FF5D25"/>
    <w:rsid w:val="00FF6161"/>
    <w:rsid w:val="00FF6C00"/>
    <w:rsid w:val="00FF6D19"/>
    <w:rsid w:val="00FF6DFE"/>
    <w:rsid w:val="00FF6F43"/>
    <w:rsid w:val="00FF7042"/>
    <w:rsid w:val="00FF73DF"/>
    <w:rsid w:val="00FF74EF"/>
    <w:rsid w:val="00FF7686"/>
    <w:rsid w:val="00FF79A9"/>
    <w:rsid w:val="00FF7D12"/>
    <w:rsid w:val="00FF7D94"/>
  </w:rsids>
  <m:mathPr>
    <m:mathFont m:val="Cambria Math"/>
    <m:brkBin m:val="before"/>
    <m:brkBinSub m:val="--"/>
    <m:smallFrac m:val="0"/>
    <m:dispDef/>
    <m:lMargin m:val="0"/>
    <m:rMargin m:val="0"/>
    <m:defJc m:val="centerGroup"/>
    <m:wrapIndent m:val="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17A03F"/>
  <w15:docId w15:val="{AC762CEE-5603-451B-8820-B50257E3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uiPriority="99"/>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018A"/>
    <w:rPr>
      <w:sz w:val="24"/>
    </w:rPr>
  </w:style>
  <w:style w:type="paragraph" w:styleId="Heading1">
    <w:name w:val="heading 1"/>
    <w:basedOn w:val="Normal"/>
    <w:next w:val="TENCHUONG"/>
    <w:link w:val="Heading1Char"/>
    <w:qFormat/>
    <w:rsid w:val="002C018A"/>
    <w:pPr>
      <w:pageBreakBefore/>
      <w:numPr>
        <w:numId w:val="3"/>
      </w:numPr>
      <w:outlineLvl w:val="0"/>
    </w:pPr>
    <w:rPr>
      <w:rFonts w:ascii="Arial" w:hAnsi="Arial"/>
      <w:i/>
      <w:kern w:val="28"/>
      <w:szCs w:val="26"/>
    </w:rPr>
  </w:style>
  <w:style w:type="paragraph" w:styleId="Heading2">
    <w:name w:val="heading 2"/>
    <w:basedOn w:val="Normal"/>
    <w:next w:val="Normal"/>
    <w:link w:val="Heading2Char"/>
    <w:qFormat/>
    <w:rsid w:val="002C018A"/>
    <w:pPr>
      <w:keepNext/>
      <w:spacing w:before="240" w:after="60"/>
      <w:outlineLvl w:val="1"/>
    </w:pPr>
    <w:rPr>
      <w:rFonts w:ascii="Arial" w:hAnsi="Arial"/>
      <w:b/>
      <w:i/>
    </w:rPr>
  </w:style>
  <w:style w:type="paragraph" w:styleId="Heading3">
    <w:name w:val="heading 3"/>
    <w:basedOn w:val="Normal"/>
    <w:next w:val="Normal"/>
    <w:link w:val="Heading3Char"/>
    <w:qFormat/>
    <w:rsid w:val="002C018A"/>
    <w:pPr>
      <w:keepNext/>
      <w:spacing w:before="240" w:after="60"/>
      <w:outlineLvl w:val="2"/>
    </w:pPr>
    <w:rPr>
      <w:rFonts w:ascii="Arial" w:hAnsi="Arial"/>
    </w:rPr>
  </w:style>
  <w:style w:type="paragraph" w:styleId="Heading4">
    <w:name w:val="heading 4"/>
    <w:basedOn w:val="Normal"/>
    <w:next w:val="Normal"/>
    <w:link w:val="Heading4Char"/>
    <w:uiPriority w:val="9"/>
    <w:unhideWhenUsed/>
    <w:qFormat/>
    <w:rsid w:val="006E35CC"/>
    <w:pPr>
      <w:keepNext/>
      <w:keepLines/>
      <w:spacing w:before="100" w:after="100"/>
      <w:jc w:val="both"/>
      <w:outlineLvl w:val="3"/>
    </w:pPr>
    <w:rPr>
      <w:rFonts w:ascii="CMU Sans Serif" w:eastAsiaTheme="majorEastAsia" w:hAnsi="CMU Sans Serif" w:cstheme="majorBidi"/>
      <w:b/>
      <w:bCs/>
      <w:iCs/>
      <w:spacing w:val="-6"/>
      <w:w w:val="97"/>
    </w:rPr>
  </w:style>
  <w:style w:type="paragraph" w:styleId="Heading5">
    <w:name w:val="heading 5"/>
    <w:basedOn w:val="Normal"/>
    <w:next w:val="Normal"/>
    <w:link w:val="Heading5Char"/>
    <w:uiPriority w:val="9"/>
    <w:unhideWhenUsed/>
    <w:qFormat/>
    <w:rsid w:val="006E35CC"/>
    <w:pPr>
      <w:keepNext/>
      <w:keepLines/>
      <w:spacing w:before="100" w:after="100"/>
      <w:jc w:val="both"/>
      <w:outlineLvl w:val="4"/>
    </w:pPr>
    <w:rPr>
      <w:rFonts w:ascii="CMU Sans Serif" w:eastAsiaTheme="majorEastAsia" w:hAnsi="CMU Sans Serif" w:cstheme="majorBidi"/>
      <w:b/>
      <w:spacing w:val="-6"/>
      <w:w w:val="97"/>
    </w:rPr>
  </w:style>
  <w:style w:type="paragraph" w:styleId="Heading6">
    <w:name w:val="heading 6"/>
    <w:basedOn w:val="Heading1"/>
    <w:next w:val="Normal"/>
    <w:link w:val="Heading6Char"/>
    <w:uiPriority w:val="9"/>
    <w:unhideWhenUsed/>
    <w:qFormat/>
    <w:rsid w:val="006E35CC"/>
    <w:pPr>
      <w:keepNext/>
      <w:keepLines/>
      <w:numPr>
        <w:numId w:val="5"/>
      </w:numPr>
      <w:spacing w:before="1600" w:after="800" w:line="800" w:lineRule="exact"/>
      <w:ind w:left="357" w:hanging="357"/>
      <w:jc w:val="both"/>
      <w:outlineLvl w:val="5"/>
    </w:pPr>
    <w:rPr>
      <w:rFonts w:ascii="CMU Sans Serif" w:eastAsiaTheme="majorEastAsia" w:hAnsi="CMU Sans Serif" w:cstheme="majorBidi"/>
      <w:b/>
      <w:bCs/>
      <w:i w:val="0"/>
      <w:iCs/>
      <w:spacing w:val="-6"/>
      <w:w w:val="97"/>
      <w:kern w:val="0"/>
      <w:sz w:val="40"/>
      <w:szCs w:val="28"/>
    </w:rPr>
  </w:style>
  <w:style w:type="paragraph" w:styleId="Heading7">
    <w:name w:val="heading 7"/>
    <w:basedOn w:val="Heading2"/>
    <w:next w:val="Normal"/>
    <w:link w:val="Heading7Char"/>
    <w:uiPriority w:val="9"/>
    <w:unhideWhenUsed/>
    <w:qFormat/>
    <w:rsid w:val="006E35CC"/>
    <w:pPr>
      <w:keepLines/>
      <w:numPr>
        <w:ilvl w:val="1"/>
        <w:numId w:val="5"/>
      </w:numPr>
      <w:spacing w:before="480" w:after="100"/>
      <w:ind w:left="357" w:hanging="357"/>
      <w:contextualSpacing/>
      <w:jc w:val="both"/>
      <w:outlineLvl w:val="6"/>
    </w:pPr>
    <w:rPr>
      <w:rFonts w:ascii="CMU Sans Serif" w:eastAsiaTheme="majorEastAsia" w:hAnsi="CMU Sans Serif" w:cstheme="majorBidi"/>
      <w:bCs/>
      <w:i w:val="0"/>
      <w:iCs/>
      <w:spacing w:val="-6"/>
      <w:w w:val="97"/>
      <w:sz w:val="28"/>
      <w:szCs w:val="26"/>
    </w:rPr>
  </w:style>
  <w:style w:type="paragraph" w:styleId="Heading8">
    <w:name w:val="heading 8"/>
    <w:basedOn w:val="Heading3"/>
    <w:next w:val="Normal"/>
    <w:link w:val="Heading8Char"/>
    <w:uiPriority w:val="9"/>
    <w:unhideWhenUsed/>
    <w:qFormat/>
    <w:rsid w:val="006E35CC"/>
    <w:pPr>
      <w:keepLines/>
      <w:numPr>
        <w:ilvl w:val="2"/>
        <w:numId w:val="5"/>
      </w:numPr>
      <w:spacing w:before="100" w:after="100"/>
      <w:jc w:val="both"/>
      <w:outlineLvl w:val="7"/>
    </w:pPr>
    <w:rPr>
      <w:rFonts w:ascii="CMU Sans Serif" w:eastAsiaTheme="majorEastAsia" w:hAnsi="CMU Sans Serif" w:cstheme="majorBidi"/>
      <w:b/>
      <w:bCs/>
      <w:spacing w:val="-6"/>
      <w:w w:val="97"/>
    </w:rPr>
  </w:style>
  <w:style w:type="paragraph" w:styleId="Heading9">
    <w:name w:val="heading 9"/>
    <w:basedOn w:val="Heading4"/>
    <w:next w:val="Normal"/>
    <w:link w:val="Heading9Char"/>
    <w:uiPriority w:val="9"/>
    <w:unhideWhenUsed/>
    <w:qFormat/>
    <w:rsid w:val="006E35CC"/>
    <w:pPr>
      <w:numPr>
        <w:ilvl w:val="3"/>
        <w:numId w:val="5"/>
      </w:numPr>
      <w:outlineLvl w:val="8"/>
    </w:pPr>
  </w:style>
  <w:style w:type="character" w:default="1" w:styleId="DefaultParagraphFont">
    <w:name w:val="Default Paragraph Font"/>
    <w:semiHidden/>
    <w:rsid w:val="002C01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2C018A"/>
  </w:style>
  <w:style w:type="paragraph" w:customStyle="1" w:styleId="TENCHUONG">
    <w:name w:val="TEN CHUONG"/>
    <w:basedOn w:val="Normal"/>
    <w:next w:val="muc"/>
    <w:rsid w:val="002C018A"/>
    <w:pPr>
      <w:spacing w:before="120"/>
      <w:ind w:left="1418" w:right="567"/>
    </w:pPr>
    <w:rPr>
      <w:rFonts w:ascii="Arial" w:hAnsi="Arial"/>
      <w:b/>
      <w:sz w:val="36"/>
    </w:rPr>
  </w:style>
  <w:style w:type="paragraph" w:customStyle="1" w:styleId="muc">
    <w:name w:val="muc"/>
    <w:basedOn w:val="Normal"/>
    <w:next w:val="thuong"/>
    <w:autoRedefine/>
    <w:rsid w:val="002C018A"/>
    <w:pPr>
      <w:numPr>
        <w:ilvl w:val="1"/>
        <w:numId w:val="3"/>
      </w:numPr>
      <w:spacing w:before="200"/>
      <w:jc w:val="both"/>
      <w:outlineLvl w:val="1"/>
    </w:pPr>
    <w:rPr>
      <w:rFonts w:ascii="Arial" w:hAnsi="Arial"/>
      <w:b/>
    </w:rPr>
  </w:style>
  <w:style w:type="paragraph" w:customStyle="1" w:styleId="thuong">
    <w:name w:val="thuong"/>
    <w:basedOn w:val="Normal"/>
    <w:link w:val="thuongChar"/>
    <w:autoRedefine/>
    <w:rsid w:val="002C018A"/>
    <w:pPr>
      <w:spacing w:before="120" w:line="360" w:lineRule="auto"/>
      <w:ind w:firstLine="284"/>
      <w:jc w:val="both"/>
    </w:pPr>
    <w:rPr>
      <w:rFonts w:ascii="Calibri" w:hAnsi="Calibri"/>
    </w:rPr>
  </w:style>
  <w:style w:type="character" w:customStyle="1" w:styleId="Heading1Char">
    <w:name w:val="Heading 1 Char"/>
    <w:basedOn w:val="DefaultParagraphFont"/>
    <w:link w:val="Heading1"/>
    <w:rsid w:val="00FC2AF9"/>
    <w:rPr>
      <w:rFonts w:ascii="Arial" w:hAnsi="Arial"/>
      <w:i/>
      <w:kern w:val="28"/>
      <w:sz w:val="24"/>
      <w:szCs w:val="26"/>
    </w:rPr>
  </w:style>
  <w:style w:type="character" w:customStyle="1" w:styleId="Heading2Char">
    <w:name w:val="Heading 2 Char"/>
    <w:basedOn w:val="DefaultParagraphFont"/>
    <w:link w:val="Heading2"/>
    <w:rsid w:val="00452FCF"/>
    <w:rPr>
      <w:rFonts w:ascii="Arial" w:hAnsi="Arial"/>
      <w:b/>
      <w:i/>
      <w:sz w:val="24"/>
    </w:rPr>
  </w:style>
  <w:style w:type="character" w:customStyle="1" w:styleId="Heading3Char">
    <w:name w:val="Heading 3 Char"/>
    <w:basedOn w:val="DefaultParagraphFont"/>
    <w:link w:val="Heading3"/>
    <w:rsid w:val="00452FCF"/>
    <w:rPr>
      <w:rFonts w:ascii="Arial" w:hAnsi="Arial"/>
      <w:sz w:val="24"/>
    </w:rPr>
  </w:style>
  <w:style w:type="paragraph" w:customStyle="1" w:styleId="TtuloRefCOMNI">
    <w:name w:val="Título Ref. COMNI"/>
    <w:basedOn w:val="Normal"/>
    <w:uiPriority w:val="99"/>
    <w:rsid w:val="00B95BF6"/>
    <w:pPr>
      <w:keepNext/>
      <w:keepLines/>
      <w:widowControl w:val="0"/>
      <w:spacing w:before="240" w:after="120"/>
    </w:pPr>
    <w:rPr>
      <w:b/>
      <w:caps/>
      <w:lang w:val="es-ES_tradnl"/>
    </w:rPr>
  </w:style>
  <w:style w:type="paragraph" w:customStyle="1" w:styleId="TtuloArtCOMNI">
    <w:name w:val="Título Art. COMNI"/>
    <w:basedOn w:val="Normal"/>
    <w:uiPriority w:val="99"/>
    <w:rsid w:val="00B95BF6"/>
    <w:pPr>
      <w:widowControl w:val="0"/>
      <w:spacing w:after="240"/>
      <w:jc w:val="center"/>
    </w:pPr>
    <w:rPr>
      <w:b/>
      <w:sz w:val="28"/>
      <w:lang w:val="es-ES_tradnl"/>
    </w:rPr>
  </w:style>
  <w:style w:type="paragraph" w:customStyle="1" w:styleId="ReferenciaCOMNI">
    <w:name w:val="Referencia. COMNI"/>
    <w:basedOn w:val="Normal"/>
    <w:uiPriority w:val="99"/>
    <w:rsid w:val="00B95BF6"/>
    <w:pPr>
      <w:widowControl w:val="0"/>
      <w:tabs>
        <w:tab w:val="left" w:pos="426"/>
      </w:tabs>
      <w:ind w:left="425" w:hanging="425"/>
      <w:jc w:val="both"/>
    </w:pPr>
    <w:rPr>
      <w:noProof/>
      <w:lang w:val="es-ES_tradnl"/>
    </w:rPr>
  </w:style>
  <w:style w:type="paragraph" w:styleId="BodyText">
    <w:name w:val="Body Text"/>
    <w:basedOn w:val="Normal"/>
    <w:link w:val="BodyTextChar"/>
    <w:uiPriority w:val="99"/>
    <w:rsid w:val="00B95BF6"/>
    <w:pPr>
      <w:widowControl w:val="0"/>
      <w:jc w:val="both"/>
    </w:pPr>
    <w:rPr>
      <w:lang w:val="es-ES_tradnl"/>
    </w:rPr>
  </w:style>
  <w:style w:type="character" w:customStyle="1" w:styleId="BodyTextChar">
    <w:name w:val="Body Text Char"/>
    <w:basedOn w:val="DefaultParagraphFont"/>
    <w:link w:val="BodyText"/>
    <w:uiPriority w:val="99"/>
    <w:rsid w:val="00FC2AF9"/>
    <w:rPr>
      <w:sz w:val="22"/>
      <w:lang w:val="es-ES_tradnl"/>
    </w:rPr>
  </w:style>
  <w:style w:type="character" w:styleId="Hyperlink">
    <w:name w:val="Hyperlink"/>
    <w:rsid w:val="002C018A"/>
    <w:rPr>
      <w:color w:val="0000FF"/>
      <w:u w:val="single"/>
    </w:rPr>
  </w:style>
  <w:style w:type="paragraph" w:styleId="Header">
    <w:name w:val="header"/>
    <w:basedOn w:val="Normal"/>
    <w:link w:val="HeaderChar"/>
    <w:rsid w:val="002C018A"/>
    <w:pPr>
      <w:tabs>
        <w:tab w:val="center" w:pos="4320"/>
        <w:tab w:val="right" w:pos="8640"/>
      </w:tabs>
    </w:pPr>
    <w:rPr>
      <w:rFonts w:ascii="Arial" w:hAnsi="Arial"/>
    </w:rPr>
  </w:style>
  <w:style w:type="character" w:customStyle="1" w:styleId="HeaderChar">
    <w:name w:val="Header Char"/>
    <w:basedOn w:val="DefaultParagraphFont"/>
    <w:link w:val="Header"/>
    <w:rsid w:val="00FC2AF9"/>
    <w:rPr>
      <w:rFonts w:ascii="Arial" w:hAnsi="Arial"/>
      <w:sz w:val="24"/>
    </w:rPr>
  </w:style>
  <w:style w:type="character" w:styleId="FollowedHyperlink">
    <w:name w:val="FollowedHyperlink"/>
    <w:rsid w:val="00B95BF6"/>
    <w:rPr>
      <w:color w:val="800080"/>
      <w:u w:val="single"/>
    </w:rPr>
  </w:style>
  <w:style w:type="paragraph" w:customStyle="1" w:styleId="RefTitleWCCM">
    <w:name w:val="Ref Title WCCM"/>
    <w:basedOn w:val="Normal"/>
    <w:uiPriority w:val="99"/>
    <w:rsid w:val="00B95BF6"/>
    <w:pPr>
      <w:keepNext/>
      <w:keepLines/>
      <w:widowControl w:val="0"/>
      <w:autoSpaceDE w:val="0"/>
      <w:autoSpaceDN w:val="0"/>
      <w:spacing w:before="240" w:after="120"/>
    </w:pPr>
    <w:rPr>
      <w:b/>
      <w:bCs/>
      <w:caps/>
      <w:sz w:val="20"/>
    </w:rPr>
  </w:style>
  <w:style w:type="paragraph" w:customStyle="1" w:styleId="Header1WCCM">
    <w:name w:val="Header 1 WCCM"/>
    <w:uiPriority w:val="99"/>
    <w:rsid w:val="00B95BF6"/>
    <w:pPr>
      <w:widowControl w:val="0"/>
      <w:autoSpaceDE w:val="0"/>
      <w:autoSpaceDN w:val="0"/>
      <w:jc w:val="right"/>
    </w:pPr>
    <w:rPr>
      <w:sz w:val="16"/>
      <w:szCs w:val="16"/>
      <w:lang w:eastAsia="es-ES"/>
    </w:rPr>
  </w:style>
  <w:style w:type="paragraph" w:customStyle="1" w:styleId="LiteWCCM">
    <w:name w:val="Lite WCCM"/>
    <w:basedOn w:val="Normal"/>
    <w:uiPriority w:val="99"/>
    <w:rsid w:val="00B95BF6"/>
    <w:pPr>
      <w:widowControl w:val="0"/>
      <w:tabs>
        <w:tab w:val="left" w:pos="142"/>
      </w:tabs>
      <w:autoSpaceDE w:val="0"/>
      <w:autoSpaceDN w:val="0"/>
      <w:jc w:val="center"/>
    </w:pPr>
  </w:style>
  <w:style w:type="paragraph" w:styleId="Footer">
    <w:name w:val="footer"/>
    <w:basedOn w:val="Normal"/>
    <w:link w:val="FooterChar"/>
    <w:rsid w:val="002C018A"/>
    <w:pPr>
      <w:tabs>
        <w:tab w:val="center" w:pos="4320"/>
        <w:tab w:val="right" w:pos="8640"/>
      </w:tabs>
    </w:pPr>
    <w:rPr>
      <w:rFonts w:ascii="Arial" w:hAnsi="Arial"/>
    </w:rPr>
  </w:style>
  <w:style w:type="character" w:customStyle="1" w:styleId="FooterChar">
    <w:name w:val="Footer Char"/>
    <w:link w:val="Footer"/>
    <w:rsid w:val="00327B4E"/>
    <w:rPr>
      <w:rFonts w:ascii="Arial" w:hAnsi="Arial"/>
      <w:sz w:val="24"/>
    </w:rPr>
  </w:style>
  <w:style w:type="paragraph" w:customStyle="1" w:styleId="PaperTitleWCCM">
    <w:name w:val="Paper Title WCCM"/>
    <w:basedOn w:val="Normal"/>
    <w:uiPriority w:val="99"/>
    <w:rsid w:val="00B95BF6"/>
    <w:pPr>
      <w:widowControl w:val="0"/>
      <w:autoSpaceDE w:val="0"/>
      <w:autoSpaceDN w:val="0"/>
      <w:spacing w:after="240"/>
      <w:jc w:val="both"/>
    </w:pPr>
    <w:rPr>
      <w:b/>
      <w:bCs/>
      <w:caps/>
      <w:sz w:val="28"/>
      <w:szCs w:val="28"/>
    </w:rPr>
  </w:style>
  <w:style w:type="character" w:styleId="Strong">
    <w:name w:val="Strong"/>
    <w:uiPriority w:val="22"/>
    <w:qFormat/>
    <w:rsid w:val="00D708E2"/>
    <w:rPr>
      <w:b/>
      <w:bCs/>
    </w:rPr>
  </w:style>
  <w:style w:type="paragraph" w:styleId="NormalWeb">
    <w:name w:val="Normal (Web)"/>
    <w:basedOn w:val="Normal"/>
    <w:uiPriority w:val="99"/>
    <w:rsid w:val="00D708E2"/>
    <w:pPr>
      <w:spacing w:before="100" w:beforeAutospacing="1" w:after="100" w:afterAutospacing="1"/>
    </w:pPr>
    <w:rPr>
      <w:lang w:eastAsia="en-GB"/>
    </w:rPr>
  </w:style>
  <w:style w:type="paragraph" w:styleId="HTMLPreformatted">
    <w:name w:val="HTML Preformatted"/>
    <w:basedOn w:val="Normal"/>
    <w:link w:val="HTMLPreformattedChar"/>
    <w:rsid w:val="002D4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rsid w:val="00FC2AF9"/>
    <w:rPr>
      <w:rFonts w:ascii="Courier New" w:hAnsi="Courier New" w:cs="Courier New"/>
      <w:lang w:val="en-GB"/>
    </w:rPr>
  </w:style>
  <w:style w:type="paragraph" w:customStyle="1" w:styleId="NormalWCCM">
    <w:name w:val="Normal WCCM"/>
    <w:uiPriority w:val="99"/>
    <w:rsid w:val="00687E67"/>
    <w:pPr>
      <w:widowControl w:val="0"/>
      <w:autoSpaceDE w:val="0"/>
      <w:autoSpaceDN w:val="0"/>
      <w:ind w:firstLine="284"/>
      <w:jc w:val="both"/>
    </w:pPr>
    <w:rPr>
      <w:szCs w:val="24"/>
      <w:lang w:eastAsia="es-ES"/>
    </w:rPr>
  </w:style>
  <w:style w:type="table" w:styleId="TableGrid">
    <w:name w:val="Table Grid"/>
    <w:basedOn w:val="TableNormal"/>
    <w:rsid w:val="002C01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rsid w:val="00327B4E"/>
    <w:rPr>
      <w:rFonts w:ascii="Tahoma" w:hAnsi="Tahoma" w:cs="Tahoma"/>
      <w:sz w:val="16"/>
      <w:szCs w:val="16"/>
    </w:rPr>
  </w:style>
  <w:style w:type="character" w:customStyle="1" w:styleId="DocumentMapChar">
    <w:name w:val="Document Map Char"/>
    <w:link w:val="DocumentMap"/>
    <w:uiPriority w:val="99"/>
    <w:rsid w:val="00327B4E"/>
    <w:rPr>
      <w:rFonts w:ascii="Tahoma" w:hAnsi="Tahoma" w:cs="Tahoma"/>
      <w:sz w:val="16"/>
      <w:szCs w:val="16"/>
      <w:lang w:val="es-ES" w:eastAsia="es-ES"/>
    </w:rPr>
  </w:style>
  <w:style w:type="character" w:styleId="Emphasis">
    <w:name w:val="Emphasis"/>
    <w:uiPriority w:val="20"/>
    <w:qFormat/>
    <w:rsid w:val="00327B4E"/>
    <w:rPr>
      <w:i/>
      <w:iCs/>
    </w:rPr>
  </w:style>
  <w:style w:type="paragraph" w:styleId="Caption">
    <w:name w:val="caption"/>
    <w:aliases w:val="Reference"/>
    <w:basedOn w:val="Normal"/>
    <w:next w:val="Normal"/>
    <w:link w:val="CaptionChar"/>
    <w:autoRedefine/>
    <w:qFormat/>
    <w:rsid w:val="002C018A"/>
    <w:rPr>
      <w:bCs/>
    </w:rPr>
  </w:style>
  <w:style w:type="paragraph" w:customStyle="1" w:styleId="EndNoteBibliographyTitle">
    <w:name w:val="EndNote Bibliography Title"/>
    <w:basedOn w:val="Normal"/>
    <w:link w:val="EndNoteBibliographyTitleChar"/>
    <w:rsid w:val="002C018A"/>
    <w:pPr>
      <w:jc w:val="center"/>
    </w:pPr>
    <w:rPr>
      <w:noProof/>
    </w:rPr>
  </w:style>
  <w:style w:type="character" w:customStyle="1" w:styleId="EndNoteBibliographyTitleChar">
    <w:name w:val="EndNote Bibliography Title Char"/>
    <w:link w:val="EndNoteBibliographyTitle"/>
    <w:rsid w:val="002C018A"/>
    <w:rPr>
      <w:noProof/>
      <w:sz w:val="24"/>
    </w:rPr>
  </w:style>
  <w:style w:type="paragraph" w:customStyle="1" w:styleId="EndNoteBibliography">
    <w:name w:val="EndNote Bibliography"/>
    <w:basedOn w:val="Normal"/>
    <w:link w:val="EndNoteBibliographyChar"/>
    <w:rsid w:val="002C018A"/>
    <w:pPr>
      <w:contextualSpacing/>
      <w:jc w:val="both"/>
    </w:pPr>
    <w:rPr>
      <w:rFonts w:ascii="Calibri" w:hAnsi="Calibri"/>
      <w:noProof/>
    </w:rPr>
  </w:style>
  <w:style w:type="character" w:customStyle="1" w:styleId="EndNoteBibliographyChar">
    <w:name w:val="EndNote Bibliography Char"/>
    <w:link w:val="EndNoteBibliography"/>
    <w:rsid w:val="002C018A"/>
    <w:rPr>
      <w:rFonts w:ascii="Calibri" w:hAnsi="Calibri"/>
      <w:noProof/>
      <w:sz w:val="24"/>
    </w:rPr>
  </w:style>
  <w:style w:type="paragraph" w:styleId="Quote">
    <w:name w:val="Quote"/>
    <w:basedOn w:val="Normal"/>
    <w:next w:val="Normal"/>
    <w:link w:val="QuoteChar"/>
    <w:uiPriority w:val="29"/>
    <w:qFormat/>
    <w:rsid w:val="002A4EC4"/>
    <w:pPr>
      <w:spacing w:before="200"/>
      <w:ind w:left="864" w:right="864"/>
      <w:jc w:val="center"/>
    </w:pPr>
    <w:rPr>
      <w:i/>
      <w:iCs/>
      <w:color w:val="404040"/>
    </w:rPr>
  </w:style>
  <w:style w:type="character" w:customStyle="1" w:styleId="QuoteChar">
    <w:name w:val="Quote Char"/>
    <w:link w:val="Quote"/>
    <w:uiPriority w:val="29"/>
    <w:rsid w:val="002A4EC4"/>
    <w:rPr>
      <w:i/>
      <w:iCs/>
      <w:color w:val="404040"/>
      <w:sz w:val="24"/>
      <w:szCs w:val="24"/>
      <w:lang w:val="es-ES" w:eastAsia="es-ES"/>
    </w:rPr>
  </w:style>
  <w:style w:type="character" w:styleId="CommentReference">
    <w:name w:val="annotation reference"/>
    <w:uiPriority w:val="99"/>
    <w:rsid w:val="001C1EA7"/>
    <w:rPr>
      <w:sz w:val="16"/>
      <w:szCs w:val="16"/>
    </w:rPr>
  </w:style>
  <w:style w:type="paragraph" w:styleId="CommentText">
    <w:name w:val="annotation text"/>
    <w:basedOn w:val="Normal"/>
    <w:link w:val="CommentTextChar"/>
    <w:uiPriority w:val="99"/>
    <w:rsid w:val="001C1EA7"/>
    <w:rPr>
      <w:sz w:val="20"/>
    </w:rPr>
  </w:style>
  <w:style w:type="character" w:customStyle="1" w:styleId="CommentTextChar">
    <w:name w:val="Comment Text Char"/>
    <w:link w:val="CommentText"/>
    <w:uiPriority w:val="99"/>
    <w:rsid w:val="001C1EA7"/>
    <w:rPr>
      <w:lang w:eastAsia="es-ES"/>
    </w:rPr>
  </w:style>
  <w:style w:type="paragraph" w:styleId="CommentSubject">
    <w:name w:val="annotation subject"/>
    <w:basedOn w:val="CommentText"/>
    <w:next w:val="CommentText"/>
    <w:link w:val="CommentSubjectChar"/>
    <w:uiPriority w:val="99"/>
    <w:rsid w:val="001C1EA7"/>
    <w:rPr>
      <w:b/>
      <w:bCs/>
    </w:rPr>
  </w:style>
  <w:style w:type="character" w:customStyle="1" w:styleId="CommentSubjectChar">
    <w:name w:val="Comment Subject Char"/>
    <w:link w:val="CommentSubject"/>
    <w:uiPriority w:val="99"/>
    <w:rsid w:val="001C1EA7"/>
    <w:rPr>
      <w:b/>
      <w:bCs/>
      <w:lang w:eastAsia="es-ES"/>
    </w:rPr>
  </w:style>
  <w:style w:type="paragraph" w:styleId="BalloonText">
    <w:name w:val="Balloon Text"/>
    <w:basedOn w:val="Normal"/>
    <w:link w:val="BalloonTextChar"/>
    <w:uiPriority w:val="99"/>
    <w:rsid w:val="001C1EA7"/>
    <w:rPr>
      <w:rFonts w:ascii="Segoe UI" w:hAnsi="Segoe UI" w:cs="Segoe UI"/>
      <w:sz w:val="18"/>
      <w:szCs w:val="18"/>
    </w:rPr>
  </w:style>
  <w:style w:type="character" w:customStyle="1" w:styleId="BalloonTextChar">
    <w:name w:val="Balloon Text Char"/>
    <w:link w:val="BalloonText"/>
    <w:uiPriority w:val="99"/>
    <w:rsid w:val="001C1EA7"/>
    <w:rPr>
      <w:rFonts w:ascii="Segoe UI" w:hAnsi="Segoe UI" w:cs="Segoe UI"/>
      <w:sz w:val="18"/>
      <w:szCs w:val="18"/>
      <w:lang w:eastAsia="es-ES"/>
    </w:rPr>
  </w:style>
  <w:style w:type="character" w:styleId="PlaceholderText">
    <w:name w:val="Placeholder Text"/>
    <w:basedOn w:val="DefaultParagraphFont"/>
    <w:uiPriority w:val="99"/>
    <w:semiHidden/>
    <w:rsid w:val="001F3CC0"/>
    <w:rPr>
      <w:color w:val="808080"/>
    </w:rPr>
  </w:style>
  <w:style w:type="paragraph" w:styleId="ListParagraph">
    <w:name w:val="List Paragraph"/>
    <w:basedOn w:val="Normal"/>
    <w:uiPriority w:val="1"/>
    <w:qFormat/>
    <w:rsid w:val="00E847B9"/>
    <w:pPr>
      <w:ind w:left="720"/>
      <w:contextualSpacing/>
    </w:pPr>
  </w:style>
  <w:style w:type="paragraph" w:customStyle="1" w:styleId="chuthichct">
    <w:name w:val="chu thich ct"/>
    <w:basedOn w:val="Normal"/>
    <w:rsid w:val="002C018A"/>
    <w:pPr>
      <w:spacing w:before="120"/>
      <w:ind w:left="709"/>
      <w:jc w:val="both"/>
    </w:pPr>
    <w:rPr>
      <w:rFonts w:ascii="Calibri" w:hAnsi="Calibri"/>
    </w:rPr>
  </w:style>
  <w:style w:type="paragraph" w:customStyle="1" w:styleId="congthuc">
    <w:name w:val="cong thuc"/>
    <w:basedOn w:val="Normal"/>
    <w:next w:val="chuthichct"/>
    <w:autoRedefine/>
    <w:rsid w:val="002C018A"/>
    <w:pPr>
      <w:tabs>
        <w:tab w:val="left" w:pos="8222"/>
      </w:tabs>
      <w:spacing w:before="120"/>
      <w:ind w:left="851"/>
    </w:pPr>
    <w:rPr>
      <w:rFonts w:ascii="Calibri" w:hAnsi="Calibri"/>
    </w:rPr>
  </w:style>
  <w:style w:type="paragraph" w:customStyle="1" w:styleId="lietke">
    <w:name w:val="liet ke"/>
    <w:basedOn w:val="Normal"/>
    <w:autoRedefine/>
    <w:rsid w:val="002C018A"/>
    <w:pPr>
      <w:numPr>
        <w:numId w:val="25"/>
      </w:numPr>
      <w:spacing w:before="120" w:line="360" w:lineRule="auto"/>
      <w:ind w:left="284" w:firstLine="0"/>
      <w:jc w:val="both"/>
    </w:pPr>
    <w:rPr>
      <w:rFonts w:ascii="Calibri" w:hAnsi="Calibri"/>
    </w:rPr>
  </w:style>
  <w:style w:type="paragraph" w:customStyle="1" w:styleId="lietkeso">
    <w:name w:val="liet ke so"/>
    <w:basedOn w:val="Normal"/>
    <w:autoRedefine/>
    <w:rsid w:val="002C018A"/>
    <w:pPr>
      <w:numPr>
        <w:numId w:val="1"/>
      </w:numPr>
      <w:spacing w:before="120"/>
      <w:jc w:val="both"/>
    </w:pPr>
    <w:rPr>
      <w:rFonts w:ascii="Calibri" w:hAnsi="Calibri"/>
    </w:rPr>
  </w:style>
  <w:style w:type="paragraph" w:customStyle="1" w:styleId="lietketd">
    <w:name w:val="liet ke td"/>
    <w:basedOn w:val="Normal"/>
    <w:autoRedefine/>
    <w:rsid w:val="002C018A"/>
    <w:pPr>
      <w:tabs>
        <w:tab w:val="left" w:pos="924"/>
      </w:tabs>
      <w:spacing w:before="120"/>
      <w:ind w:left="924" w:hanging="357"/>
      <w:jc w:val="both"/>
    </w:pPr>
    <w:rPr>
      <w:rFonts w:ascii="Calibri" w:hAnsi="Calibri"/>
    </w:rPr>
  </w:style>
  <w:style w:type="paragraph" w:customStyle="1" w:styleId="mlchuong">
    <w:name w:val="ml chuong"/>
    <w:basedOn w:val="muc"/>
    <w:next w:val="mlmuc"/>
    <w:rsid w:val="002C018A"/>
    <w:pPr>
      <w:numPr>
        <w:ilvl w:val="0"/>
        <w:numId w:val="0"/>
      </w:numPr>
      <w:tabs>
        <w:tab w:val="right" w:leader="dot" w:pos="9072"/>
      </w:tabs>
      <w:ind w:right="851"/>
      <w:outlineLvl w:val="9"/>
    </w:pPr>
  </w:style>
  <w:style w:type="paragraph" w:customStyle="1" w:styleId="mlmuc">
    <w:name w:val="ml muc"/>
    <w:basedOn w:val="lietketd"/>
    <w:rsid w:val="002C018A"/>
    <w:pPr>
      <w:tabs>
        <w:tab w:val="clear" w:pos="924"/>
        <w:tab w:val="right" w:leader="dot" w:pos="9072"/>
      </w:tabs>
      <w:ind w:left="567" w:right="1134" w:firstLine="0"/>
    </w:pPr>
  </w:style>
  <w:style w:type="paragraph" w:customStyle="1" w:styleId="banghaiben">
    <w:name w:val="bang hai ben"/>
    <w:basedOn w:val="Normal"/>
    <w:autoRedefine/>
    <w:rsid w:val="002C018A"/>
    <w:pPr>
      <w:jc w:val="both"/>
    </w:pPr>
    <w:rPr>
      <w:rFonts w:ascii="Calibri" w:hAnsi="Calibri"/>
      <w:sz w:val="22"/>
    </w:rPr>
  </w:style>
  <w:style w:type="paragraph" w:customStyle="1" w:styleId="muc1">
    <w:name w:val="muc1"/>
    <w:basedOn w:val="Normal"/>
    <w:next w:val="thuong"/>
    <w:autoRedefine/>
    <w:rsid w:val="002C018A"/>
    <w:pPr>
      <w:numPr>
        <w:ilvl w:val="2"/>
        <w:numId w:val="3"/>
      </w:numPr>
      <w:spacing w:before="200"/>
      <w:jc w:val="both"/>
    </w:pPr>
    <w:rPr>
      <w:rFonts w:ascii="Calibri" w:hAnsi="Calibri"/>
      <w:i/>
    </w:rPr>
  </w:style>
  <w:style w:type="paragraph" w:customStyle="1" w:styleId="muc2">
    <w:name w:val="muc2"/>
    <w:basedOn w:val="Normal"/>
    <w:next w:val="thuong"/>
    <w:autoRedefine/>
    <w:rsid w:val="002C018A"/>
    <w:pPr>
      <w:numPr>
        <w:ilvl w:val="3"/>
        <w:numId w:val="3"/>
      </w:numPr>
      <w:spacing w:before="120"/>
      <w:jc w:val="both"/>
    </w:pPr>
    <w:rPr>
      <w:rFonts w:ascii="Calibri" w:hAnsi="Calibri"/>
      <w:i/>
    </w:rPr>
  </w:style>
  <w:style w:type="paragraph" w:customStyle="1" w:styleId="danhsotrongbang">
    <w:name w:val="danh so trong bang"/>
    <w:basedOn w:val="banggiua"/>
    <w:rsid w:val="002C018A"/>
    <w:pPr>
      <w:numPr>
        <w:numId w:val="2"/>
      </w:numPr>
      <w:jc w:val="left"/>
    </w:pPr>
    <w:rPr>
      <w:sz w:val="24"/>
    </w:rPr>
  </w:style>
  <w:style w:type="paragraph" w:customStyle="1" w:styleId="banggiua">
    <w:name w:val="bang giua"/>
    <w:basedOn w:val="Normal"/>
    <w:autoRedefine/>
    <w:rsid w:val="002C018A"/>
    <w:pPr>
      <w:jc w:val="center"/>
    </w:pPr>
    <w:rPr>
      <w:rFonts w:ascii="Calibri" w:hAnsi="Calibri"/>
      <w:sz w:val="22"/>
    </w:rPr>
  </w:style>
  <w:style w:type="paragraph" w:customStyle="1" w:styleId="tailieu">
    <w:name w:val="tai lieu"/>
    <w:basedOn w:val="lietkeso"/>
    <w:uiPriority w:val="99"/>
    <w:rsid w:val="007C718B"/>
    <w:pPr>
      <w:tabs>
        <w:tab w:val="num" w:pos="360"/>
      </w:tabs>
      <w:ind w:left="360"/>
    </w:pPr>
  </w:style>
  <w:style w:type="paragraph" w:customStyle="1" w:styleId="chuthichhinh">
    <w:name w:val="chu thich hinh"/>
    <w:basedOn w:val="Normal"/>
    <w:next w:val="thuong"/>
    <w:autoRedefine/>
    <w:rsid w:val="002C018A"/>
    <w:pPr>
      <w:numPr>
        <w:ilvl w:val="4"/>
        <w:numId w:val="3"/>
      </w:numPr>
      <w:spacing w:after="120"/>
    </w:pPr>
    <w:rPr>
      <w:rFonts w:ascii="Calibri" w:hAnsi="Calibri"/>
      <w:sz w:val="22"/>
    </w:rPr>
  </w:style>
  <w:style w:type="paragraph" w:customStyle="1" w:styleId="bangtrai">
    <w:name w:val="bang trai"/>
    <w:basedOn w:val="Normal"/>
    <w:autoRedefine/>
    <w:rsid w:val="002C018A"/>
    <w:rPr>
      <w:rFonts w:ascii="Calibri" w:hAnsi="Calibri"/>
      <w:sz w:val="22"/>
    </w:rPr>
  </w:style>
  <w:style w:type="paragraph" w:customStyle="1" w:styleId="TIEUDE">
    <w:name w:val="TIEU DE"/>
    <w:basedOn w:val="Normal"/>
    <w:next w:val="thuong"/>
    <w:rsid w:val="002C018A"/>
    <w:pPr>
      <w:spacing w:before="120" w:after="120"/>
      <w:jc w:val="center"/>
    </w:pPr>
    <w:rPr>
      <w:rFonts w:ascii="Arial" w:hAnsi="Arial"/>
      <w:b/>
      <w:sz w:val="28"/>
    </w:rPr>
  </w:style>
  <w:style w:type="paragraph" w:customStyle="1" w:styleId="Tencot">
    <w:name w:val="Ten cot"/>
    <w:basedOn w:val="banggiua"/>
    <w:next w:val="banggiua"/>
    <w:autoRedefine/>
    <w:rsid w:val="002C018A"/>
    <w:pPr>
      <w:jc w:val="left"/>
    </w:pPr>
    <w:rPr>
      <w:b/>
    </w:rPr>
  </w:style>
  <w:style w:type="paragraph" w:styleId="TOC1">
    <w:name w:val="toc 1"/>
    <w:basedOn w:val="mlchuong"/>
    <w:next w:val="Normal"/>
    <w:autoRedefine/>
    <w:rsid w:val="002C018A"/>
  </w:style>
  <w:style w:type="paragraph" w:styleId="TOC2">
    <w:name w:val="toc 2"/>
    <w:basedOn w:val="mlmuc"/>
    <w:next w:val="Normal"/>
    <w:autoRedefine/>
    <w:rsid w:val="002C018A"/>
    <w:pPr>
      <w:ind w:left="260"/>
    </w:pPr>
  </w:style>
  <w:style w:type="paragraph" w:customStyle="1" w:styleId="chuthichbang">
    <w:name w:val="chu thich bang"/>
    <w:basedOn w:val="Normal"/>
    <w:next w:val="bangtrai"/>
    <w:autoRedefine/>
    <w:rsid w:val="002C018A"/>
    <w:pPr>
      <w:keepLines/>
      <w:numPr>
        <w:numId w:val="6"/>
      </w:numPr>
      <w:spacing w:before="120"/>
    </w:pPr>
    <w:rPr>
      <w:rFonts w:ascii="Calibri" w:hAnsi="Calibri"/>
      <w:bCs/>
      <w:sz w:val="22"/>
    </w:rPr>
  </w:style>
  <w:style w:type="paragraph" w:customStyle="1" w:styleId="hinhve">
    <w:name w:val="hinh ve"/>
    <w:basedOn w:val="Normal"/>
    <w:next w:val="chuthichhinh"/>
    <w:link w:val="hinhveChar"/>
    <w:rsid w:val="002C018A"/>
    <w:pPr>
      <w:jc w:val="center"/>
    </w:pPr>
  </w:style>
  <w:style w:type="paragraph" w:styleId="TableofFigures">
    <w:name w:val="table of figures"/>
    <w:basedOn w:val="Normal"/>
    <w:next w:val="Normal"/>
    <w:rsid w:val="002C018A"/>
    <w:pPr>
      <w:ind w:left="520" w:hanging="520"/>
    </w:pPr>
  </w:style>
  <w:style w:type="character" w:customStyle="1" w:styleId="UnresolvedMention1">
    <w:name w:val="Unresolved Mention1"/>
    <w:basedOn w:val="DefaultParagraphFont"/>
    <w:uiPriority w:val="99"/>
    <w:semiHidden/>
    <w:unhideWhenUsed/>
    <w:rsid w:val="00220FCD"/>
    <w:rPr>
      <w:color w:val="808080"/>
      <w:shd w:val="clear" w:color="auto" w:fill="E6E6E6"/>
    </w:rPr>
  </w:style>
  <w:style w:type="paragraph" w:styleId="Revision">
    <w:name w:val="Revision"/>
    <w:hidden/>
    <w:uiPriority w:val="99"/>
    <w:semiHidden/>
    <w:rsid w:val="00C520D8"/>
    <w:rPr>
      <w:sz w:val="24"/>
    </w:rPr>
  </w:style>
  <w:style w:type="character" w:styleId="FootnoteReference">
    <w:name w:val="footnote reference"/>
    <w:basedOn w:val="DefaultParagraphFont"/>
    <w:rsid w:val="000B7461"/>
    <w:rPr>
      <w:vertAlign w:val="superscript"/>
    </w:rPr>
  </w:style>
  <w:style w:type="character" w:customStyle="1" w:styleId="UnresolvedMention2">
    <w:name w:val="Unresolved Mention2"/>
    <w:basedOn w:val="DefaultParagraphFont"/>
    <w:uiPriority w:val="99"/>
    <w:semiHidden/>
    <w:unhideWhenUsed/>
    <w:rsid w:val="00050C99"/>
    <w:rPr>
      <w:color w:val="605E5C"/>
      <w:shd w:val="clear" w:color="auto" w:fill="E1DFDD"/>
    </w:rPr>
  </w:style>
  <w:style w:type="character" w:customStyle="1" w:styleId="UnresolvedMention3">
    <w:name w:val="Unresolved Mention3"/>
    <w:basedOn w:val="DefaultParagraphFont"/>
    <w:uiPriority w:val="99"/>
    <w:semiHidden/>
    <w:unhideWhenUsed/>
    <w:rsid w:val="00051CF2"/>
    <w:rPr>
      <w:color w:val="605E5C"/>
      <w:shd w:val="clear" w:color="auto" w:fill="E1DFDD"/>
    </w:rPr>
  </w:style>
  <w:style w:type="character" w:customStyle="1" w:styleId="FootnoteTextChar">
    <w:name w:val="Footnote Text Char"/>
    <w:basedOn w:val="DefaultParagraphFont"/>
    <w:link w:val="FootnoteText"/>
    <w:uiPriority w:val="99"/>
    <w:rsid w:val="00FC2AF9"/>
  </w:style>
  <w:style w:type="paragraph" w:styleId="FootnoteText">
    <w:name w:val="footnote text"/>
    <w:basedOn w:val="Normal"/>
    <w:link w:val="FootnoteTextChar"/>
    <w:unhideWhenUsed/>
    <w:rsid w:val="00FC2AF9"/>
    <w:rPr>
      <w:sz w:val="20"/>
    </w:rPr>
  </w:style>
  <w:style w:type="character" w:customStyle="1" w:styleId="EndnoteTextChar">
    <w:name w:val="Endnote Text Char"/>
    <w:basedOn w:val="DefaultParagraphFont"/>
    <w:link w:val="EndnoteText"/>
    <w:uiPriority w:val="99"/>
    <w:rsid w:val="00FC2AF9"/>
  </w:style>
  <w:style w:type="paragraph" w:styleId="EndnoteText">
    <w:name w:val="endnote text"/>
    <w:basedOn w:val="Normal"/>
    <w:link w:val="EndnoteTextChar"/>
    <w:uiPriority w:val="99"/>
    <w:unhideWhenUsed/>
    <w:rsid w:val="00FC2AF9"/>
    <w:rPr>
      <w:sz w:val="20"/>
    </w:rPr>
  </w:style>
  <w:style w:type="character" w:customStyle="1" w:styleId="MTDisplayEquationChar">
    <w:name w:val="MTDisplayEquation Char"/>
    <w:basedOn w:val="DefaultParagraphFont"/>
    <w:link w:val="MTDisplayEquation"/>
    <w:locked/>
    <w:rsid w:val="00FC2AF9"/>
    <w:rPr>
      <w:rFonts w:asciiTheme="minorHAnsi" w:eastAsiaTheme="minorHAnsi" w:hAnsiTheme="minorHAnsi" w:cstheme="minorBidi"/>
      <w:sz w:val="22"/>
      <w:szCs w:val="22"/>
    </w:rPr>
  </w:style>
  <w:style w:type="paragraph" w:customStyle="1" w:styleId="MTDisplayEquation">
    <w:name w:val="MTDisplayEquation"/>
    <w:basedOn w:val="Normal"/>
    <w:next w:val="Normal"/>
    <w:link w:val="MTDisplayEquationChar"/>
    <w:rsid w:val="00FC2AF9"/>
    <w:pPr>
      <w:tabs>
        <w:tab w:val="center" w:pos="4540"/>
        <w:tab w:val="right" w:pos="9080"/>
      </w:tabs>
      <w:spacing w:line="256" w:lineRule="auto"/>
    </w:pPr>
  </w:style>
  <w:style w:type="character" w:styleId="LineNumber">
    <w:name w:val="line number"/>
    <w:basedOn w:val="DefaultParagraphFont"/>
    <w:rsid w:val="00107BED"/>
  </w:style>
  <w:style w:type="character" w:customStyle="1" w:styleId="thuongChar">
    <w:name w:val="thuong Char"/>
    <w:basedOn w:val="DefaultParagraphFont"/>
    <w:link w:val="thuong"/>
    <w:locked/>
    <w:rsid w:val="008D38F1"/>
    <w:rPr>
      <w:rFonts w:ascii="Calibri" w:hAnsi="Calibri"/>
      <w:sz w:val="24"/>
    </w:rPr>
  </w:style>
  <w:style w:type="character" w:styleId="EndnoteReference">
    <w:name w:val="endnote reference"/>
    <w:basedOn w:val="DefaultParagraphFont"/>
    <w:rsid w:val="00723C70"/>
    <w:rPr>
      <w:vertAlign w:val="superscript"/>
    </w:rPr>
  </w:style>
  <w:style w:type="character" w:styleId="PageNumber">
    <w:name w:val="page number"/>
    <w:rsid w:val="002C018A"/>
    <w:rPr>
      <w:rFonts w:ascii="Arial" w:hAnsi="Arial"/>
      <w:sz w:val="26"/>
    </w:rPr>
  </w:style>
  <w:style w:type="paragraph" w:customStyle="1" w:styleId="thuong0">
    <w:name w:val="thuong0"/>
    <w:basedOn w:val="thuong"/>
    <w:qFormat/>
    <w:rsid w:val="002C018A"/>
    <w:pPr>
      <w:spacing w:after="120"/>
      <w:ind w:firstLine="0"/>
    </w:pPr>
  </w:style>
  <w:style w:type="paragraph" w:customStyle="1" w:styleId="TableContentLeft">
    <w:name w:val="Table Content Left"/>
    <w:basedOn w:val="Normal"/>
    <w:next w:val="Normal"/>
    <w:uiPriority w:val="99"/>
    <w:qFormat/>
    <w:rsid w:val="00DA769F"/>
    <w:rPr>
      <w:rFonts w:ascii="CMU Sans Serif" w:hAnsi="CMU Sans Serif"/>
      <w:spacing w:val="-6"/>
      <w:w w:val="97"/>
    </w:rPr>
  </w:style>
  <w:style w:type="paragraph" w:customStyle="1" w:styleId="Caption-Table">
    <w:name w:val="Caption - Table"/>
    <w:basedOn w:val="Normal"/>
    <w:next w:val="Normal"/>
    <w:link w:val="Caption-TableChar"/>
    <w:qFormat/>
    <w:rsid w:val="00A518A6"/>
    <w:pPr>
      <w:spacing w:before="200"/>
    </w:pPr>
    <w:rPr>
      <w:rFonts w:ascii="CMU Sans Serif" w:hAnsi="CMU Sans Serif"/>
      <w:bCs/>
      <w:spacing w:val="-6"/>
      <w:w w:val="97"/>
    </w:rPr>
  </w:style>
  <w:style w:type="character" w:customStyle="1" w:styleId="Caption-TableChar">
    <w:name w:val="Caption - Table Char"/>
    <w:basedOn w:val="DefaultParagraphFont"/>
    <w:link w:val="Caption-Table"/>
    <w:rsid w:val="00A518A6"/>
    <w:rPr>
      <w:rFonts w:ascii="CMU Sans Serif" w:eastAsiaTheme="minorHAnsi" w:hAnsi="CMU Sans Serif" w:cstheme="minorBidi"/>
      <w:bCs/>
      <w:spacing w:val="-6"/>
      <w:w w:val="97"/>
      <w:sz w:val="24"/>
      <w:lang w:val="en-GB"/>
    </w:rPr>
  </w:style>
  <w:style w:type="character" w:customStyle="1" w:styleId="Heading4Char">
    <w:name w:val="Heading 4 Char"/>
    <w:basedOn w:val="DefaultParagraphFont"/>
    <w:link w:val="Heading4"/>
    <w:uiPriority w:val="9"/>
    <w:rsid w:val="006E35CC"/>
    <w:rPr>
      <w:rFonts w:ascii="CMU Sans Serif" w:eastAsiaTheme="majorEastAsia" w:hAnsi="CMU Sans Serif" w:cstheme="majorBidi"/>
      <w:b/>
      <w:bCs/>
      <w:iCs/>
      <w:spacing w:val="-6"/>
      <w:w w:val="97"/>
      <w:sz w:val="24"/>
      <w:szCs w:val="22"/>
      <w:lang w:val="en-GB"/>
    </w:rPr>
  </w:style>
  <w:style w:type="character" w:customStyle="1" w:styleId="Heading5Char">
    <w:name w:val="Heading 5 Char"/>
    <w:basedOn w:val="DefaultParagraphFont"/>
    <w:link w:val="Heading5"/>
    <w:uiPriority w:val="9"/>
    <w:rsid w:val="006E35CC"/>
    <w:rPr>
      <w:rFonts w:ascii="CMU Sans Serif" w:eastAsiaTheme="majorEastAsia" w:hAnsi="CMU Sans Serif" w:cstheme="majorBidi"/>
      <w:b/>
      <w:spacing w:val="-6"/>
      <w:w w:val="97"/>
      <w:sz w:val="24"/>
      <w:szCs w:val="22"/>
      <w:lang w:val="en-GB"/>
    </w:rPr>
  </w:style>
  <w:style w:type="character" w:customStyle="1" w:styleId="Heading6Char">
    <w:name w:val="Heading 6 Char"/>
    <w:basedOn w:val="DefaultParagraphFont"/>
    <w:link w:val="Heading6"/>
    <w:uiPriority w:val="9"/>
    <w:rsid w:val="006E35CC"/>
    <w:rPr>
      <w:rFonts w:ascii="CMU Sans Serif" w:eastAsiaTheme="majorEastAsia" w:hAnsi="CMU Sans Serif" w:cstheme="majorBidi"/>
      <w:b/>
      <w:bCs/>
      <w:iCs/>
      <w:spacing w:val="-6"/>
      <w:w w:val="97"/>
      <w:sz w:val="40"/>
      <w:szCs w:val="28"/>
    </w:rPr>
  </w:style>
  <w:style w:type="character" w:customStyle="1" w:styleId="Heading7Char">
    <w:name w:val="Heading 7 Char"/>
    <w:basedOn w:val="DefaultParagraphFont"/>
    <w:link w:val="Heading7"/>
    <w:uiPriority w:val="9"/>
    <w:rsid w:val="006E35CC"/>
    <w:rPr>
      <w:rFonts w:ascii="CMU Sans Serif" w:eastAsiaTheme="majorEastAsia" w:hAnsi="CMU Sans Serif" w:cstheme="majorBidi"/>
      <w:b/>
      <w:bCs/>
      <w:iCs/>
      <w:spacing w:val="-6"/>
      <w:w w:val="97"/>
      <w:sz w:val="28"/>
      <w:szCs w:val="26"/>
    </w:rPr>
  </w:style>
  <w:style w:type="character" w:customStyle="1" w:styleId="Heading8Char">
    <w:name w:val="Heading 8 Char"/>
    <w:basedOn w:val="DefaultParagraphFont"/>
    <w:link w:val="Heading8"/>
    <w:uiPriority w:val="9"/>
    <w:rsid w:val="006E35CC"/>
    <w:rPr>
      <w:rFonts w:ascii="CMU Sans Serif" w:eastAsiaTheme="majorEastAsia" w:hAnsi="CMU Sans Serif" w:cstheme="majorBidi"/>
      <w:b/>
      <w:bCs/>
      <w:spacing w:val="-6"/>
      <w:w w:val="97"/>
      <w:sz w:val="24"/>
    </w:rPr>
  </w:style>
  <w:style w:type="character" w:customStyle="1" w:styleId="Heading9Char">
    <w:name w:val="Heading 9 Char"/>
    <w:basedOn w:val="DefaultParagraphFont"/>
    <w:link w:val="Heading9"/>
    <w:uiPriority w:val="9"/>
    <w:rsid w:val="006E35CC"/>
    <w:rPr>
      <w:rFonts w:ascii="CMU Sans Serif" w:eastAsiaTheme="majorEastAsia" w:hAnsi="CMU Sans Serif" w:cstheme="majorBidi"/>
      <w:b/>
      <w:bCs/>
      <w:iCs/>
      <w:spacing w:val="-6"/>
      <w:w w:val="97"/>
      <w:sz w:val="24"/>
    </w:rPr>
  </w:style>
  <w:style w:type="paragraph" w:styleId="Title">
    <w:name w:val="Title"/>
    <w:basedOn w:val="Normal"/>
    <w:next w:val="Normal"/>
    <w:link w:val="TitleChar"/>
    <w:uiPriority w:val="10"/>
    <w:qFormat/>
    <w:rsid w:val="006E35CC"/>
    <w:pPr>
      <w:spacing w:before="100" w:after="300"/>
      <w:contextualSpacing/>
      <w:jc w:val="center"/>
    </w:pPr>
    <w:rPr>
      <w:rFonts w:ascii="CMU Sans Serif" w:eastAsiaTheme="majorEastAsia" w:hAnsi="CMU Sans Serif" w:cstheme="majorBidi"/>
      <w:b/>
      <w:spacing w:val="-6"/>
      <w:w w:val="97"/>
      <w:sz w:val="52"/>
      <w:szCs w:val="52"/>
    </w:rPr>
  </w:style>
  <w:style w:type="character" w:customStyle="1" w:styleId="TitleChar">
    <w:name w:val="Title Char"/>
    <w:basedOn w:val="DefaultParagraphFont"/>
    <w:link w:val="Title"/>
    <w:uiPriority w:val="10"/>
    <w:rsid w:val="006E35CC"/>
    <w:rPr>
      <w:rFonts w:ascii="CMU Sans Serif" w:eastAsiaTheme="majorEastAsia" w:hAnsi="CMU Sans Serif" w:cstheme="majorBidi"/>
      <w:b/>
      <w:spacing w:val="-6"/>
      <w:w w:val="97"/>
      <w:sz w:val="52"/>
      <w:szCs w:val="52"/>
      <w:lang w:val="en-GB"/>
    </w:rPr>
  </w:style>
  <w:style w:type="paragraph" w:customStyle="1" w:styleId="Front-matterHeading">
    <w:name w:val="Front-matter Heading"/>
    <w:basedOn w:val="Heading1"/>
    <w:next w:val="Normal"/>
    <w:link w:val="Front-matterHeadingChar"/>
    <w:qFormat/>
    <w:rsid w:val="006E35CC"/>
    <w:pPr>
      <w:keepNext/>
      <w:keepLines/>
      <w:numPr>
        <w:numId w:val="0"/>
      </w:numPr>
      <w:spacing w:before="1600" w:after="800" w:line="800" w:lineRule="exact"/>
      <w:jc w:val="center"/>
      <w:outlineLvl w:val="9"/>
    </w:pPr>
    <w:rPr>
      <w:rFonts w:ascii="CMU Sans Serif" w:eastAsiaTheme="majorEastAsia" w:hAnsi="CMU Sans Serif" w:cstheme="majorBidi"/>
      <w:b/>
      <w:bCs/>
      <w:i w:val="0"/>
      <w:spacing w:val="-6"/>
      <w:w w:val="97"/>
      <w:sz w:val="32"/>
      <w:szCs w:val="32"/>
    </w:rPr>
  </w:style>
  <w:style w:type="character" w:customStyle="1" w:styleId="Front-matterHeadingChar">
    <w:name w:val="Front-matter Heading Char"/>
    <w:basedOn w:val="Heading1Char"/>
    <w:link w:val="Front-matterHeading"/>
    <w:rsid w:val="006E35CC"/>
    <w:rPr>
      <w:rFonts w:ascii="CMU Sans Serif" w:eastAsiaTheme="majorEastAsia" w:hAnsi="CMU Sans Serif" w:cstheme="majorBidi"/>
      <w:b/>
      <w:bCs/>
      <w:i w:val="0"/>
      <w:spacing w:val="-6"/>
      <w:w w:val="97"/>
      <w:kern w:val="28"/>
      <w:sz w:val="32"/>
      <w:szCs w:val="32"/>
      <w:lang w:val="en-GB"/>
    </w:rPr>
  </w:style>
  <w:style w:type="paragraph" w:customStyle="1" w:styleId="Heading1-nonumber">
    <w:name w:val="Heading 1 - nonumber"/>
    <w:basedOn w:val="Heading1"/>
    <w:next w:val="Normal"/>
    <w:link w:val="Heading1-nonumberChar"/>
    <w:qFormat/>
    <w:rsid w:val="006E35CC"/>
    <w:pPr>
      <w:keepNext/>
      <w:keepLines/>
      <w:numPr>
        <w:numId w:val="0"/>
      </w:numPr>
      <w:spacing w:before="1600" w:after="800" w:line="800" w:lineRule="exact"/>
      <w:jc w:val="both"/>
    </w:pPr>
    <w:rPr>
      <w:rFonts w:ascii="CMU Sans Serif" w:eastAsiaTheme="majorEastAsia" w:hAnsi="CMU Sans Serif" w:cstheme="majorBidi"/>
      <w:b/>
      <w:bCs/>
      <w:i w:val="0"/>
      <w:spacing w:val="-6"/>
      <w:w w:val="97"/>
      <w:sz w:val="40"/>
      <w:szCs w:val="28"/>
    </w:rPr>
  </w:style>
  <w:style w:type="character" w:customStyle="1" w:styleId="Heading1-nonumberChar">
    <w:name w:val="Heading 1 - nonumber Char"/>
    <w:basedOn w:val="Heading1Char"/>
    <w:link w:val="Heading1-nonumber"/>
    <w:rsid w:val="006E35CC"/>
    <w:rPr>
      <w:rFonts w:ascii="CMU Sans Serif" w:eastAsiaTheme="majorEastAsia" w:hAnsi="CMU Sans Serif" w:cstheme="majorBidi"/>
      <w:b/>
      <w:bCs/>
      <w:i w:val="0"/>
      <w:spacing w:val="-6"/>
      <w:w w:val="97"/>
      <w:kern w:val="28"/>
      <w:sz w:val="40"/>
      <w:szCs w:val="28"/>
      <w:lang w:val="en-GB"/>
    </w:rPr>
  </w:style>
  <w:style w:type="paragraph" w:styleId="TOC3">
    <w:name w:val="toc 3"/>
    <w:basedOn w:val="Normal"/>
    <w:next w:val="Normal"/>
    <w:autoRedefine/>
    <w:uiPriority w:val="39"/>
    <w:unhideWhenUsed/>
    <w:rsid w:val="006E35CC"/>
    <w:pPr>
      <w:spacing w:before="100" w:after="100"/>
      <w:ind w:left="482"/>
      <w:jc w:val="both"/>
    </w:pPr>
    <w:rPr>
      <w:rFonts w:ascii="CMU Sans Serif" w:hAnsi="CMU Sans Serif"/>
      <w:spacing w:val="-6"/>
      <w:w w:val="97"/>
    </w:rPr>
  </w:style>
  <w:style w:type="table" w:customStyle="1" w:styleId="HeaderStyle">
    <w:name w:val="Header Style"/>
    <w:basedOn w:val="TableNormal"/>
    <w:uiPriority w:val="99"/>
    <w:qFormat/>
    <w:rsid w:val="006E35CC"/>
    <w:rPr>
      <w:rFonts w:ascii="Times" w:eastAsiaTheme="minorHAnsi" w:hAnsi="Times" w:cstheme="minorBidi"/>
      <w:sz w:val="24"/>
      <w:szCs w:val="22"/>
      <w:lang w:val="en-GB"/>
    </w:rPr>
    <w:tblPr>
      <w:tblBorders>
        <w:bottom w:val="single" w:sz="4" w:space="0" w:color="auto"/>
      </w:tblBorders>
      <w:tblCellMar>
        <w:left w:w="0" w:type="dxa"/>
        <w:bottom w:w="57" w:type="dxa"/>
        <w:right w:w="0" w:type="dxa"/>
      </w:tblCellMar>
    </w:tblPr>
  </w:style>
  <w:style w:type="table" w:customStyle="1" w:styleId="Figurecontainingsingle-celltable">
    <w:name w:val="Figure containing single-cell table"/>
    <w:basedOn w:val="TableNormal"/>
    <w:uiPriority w:val="99"/>
    <w:qFormat/>
    <w:rsid w:val="006E35CC"/>
    <w:rPr>
      <w:rFonts w:ascii="Times" w:eastAsiaTheme="minorHAnsi" w:hAnsi="Times" w:cstheme="minorBidi"/>
      <w:sz w:val="24"/>
      <w:szCs w:val="22"/>
      <w:lang w:val="en-GB"/>
    </w:rPr>
    <w:tblPr/>
    <w:trPr>
      <w:cantSplit/>
    </w:trPr>
  </w:style>
  <w:style w:type="paragraph" w:customStyle="1" w:styleId="Caption-Top">
    <w:name w:val="Caption - Top"/>
    <w:basedOn w:val="Caption"/>
    <w:next w:val="Normal"/>
    <w:link w:val="Caption-TopChar"/>
    <w:qFormat/>
    <w:rsid w:val="006E35CC"/>
    <w:pPr>
      <w:keepNext/>
      <w:spacing w:before="100"/>
      <w:jc w:val="center"/>
    </w:pPr>
  </w:style>
  <w:style w:type="character" w:customStyle="1" w:styleId="CaptionChar">
    <w:name w:val="Caption Char"/>
    <w:aliases w:val="Reference Char"/>
    <w:basedOn w:val="DefaultParagraphFont"/>
    <w:link w:val="Caption"/>
    <w:rsid w:val="006E35CC"/>
    <w:rPr>
      <w:bCs/>
      <w:sz w:val="24"/>
    </w:rPr>
  </w:style>
  <w:style w:type="character" w:customStyle="1" w:styleId="Caption-TopChar">
    <w:name w:val="Caption - Top Char"/>
    <w:basedOn w:val="CaptionChar"/>
    <w:link w:val="Caption-Top"/>
    <w:rsid w:val="006E35CC"/>
    <w:rPr>
      <w:rFonts w:eastAsiaTheme="minorHAnsi" w:cstheme="minorBidi"/>
      <w:bCs/>
      <w:sz w:val="24"/>
      <w:lang w:val="en-GB"/>
    </w:rPr>
  </w:style>
  <w:style w:type="paragraph" w:customStyle="1" w:styleId="Titlechapter">
    <w:name w:val="Title chapter"/>
    <w:basedOn w:val="Normal"/>
    <w:next w:val="Normal"/>
    <w:uiPriority w:val="99"/>
    <w:qFormat/>
    <w:rsid w:val="006E35CC"/>
    <w:pPr>
      <w:spacing w:after="1600"/>
    </w:pPr>
    <w:rPr>
      <w:rFonts w:ascii="Century Schoolbook" w:hAnsi="Century Schoolbook"/>
      <w:spacing w:val="-6"/>
      <w:w w:val="97"/>
      <w:sz w:val="64"/>
      <w:szCs w:val="64"/>
    </w:rPr>
  </w:style>
  <w:style w:type="paragraph" w:customStyle="1" w:styleId="Caption-Middle">
    <w:name w:val="Caption - Middle"/>
    <w:basedOn w:val="Caption-Table"/>
    <w:next w:val="Caption-Table"/>
    <w:link w:val="Caption-MiddleChar"/>
    <w:qFormat/>
    <w:rsid w:val="006E35CC"/>
    <w:pPr>
      <w:jc w:val="center"/>
    </w:pPr>
  </w:style>
  <w:style w:type="character" w:customStyle="1" w:styleId="Caption-MiddleChar">
    <w:name w:val="Caption - Middle Char"/>
    <w:basedOn w:val="CaptionChar"/>
    <w:link w:val="Caption-Middle"/>
    <w:rsid w:val="006E35CC"/>
    <w:rPr>
      <w:rFonts w:ascii="CMU Sans Serif" w:eastAsiaTheme="minorHAnsi" w:hAnsi="CMU Sans Serif" w:cstheme="minorBidi"/>
      <w:bCs/>
      <w:spacing w:val="-6"/>
      <w:w w:val="97"/>
      <w:sz w:val="24"/>
      <w:lang w:val="en-GB"/>
    </w:rPr>
  </w:style>
  <w:style w:type="paragraph" w:styleId="Subtitle">
    <w:name w:val="Subtitle"/>
    <w:basedOn w:val="Normal"/>
    <w:next w:val="Normal"/>
    <w:link w:val="SubtitleChar"/>
    <w:uiPriority w:val="11"/>
    <w:qFormat/>
    <w:rsid w:val="006E35CC"/>
    <w:pPr>
      <w:spacing w:before="100"/>
      <w:jc w:val="both"/>
    </w:pPr>
    <w:rPr>
      <w:rFonts w:ascii="CMU Sans Serif" w:hAnsi="CMU Sans Serif"/>
      <w:spacing w:val="6"/>
      <w:w w:val="97"/>
    </w:rPr>
  </w:style>
  <w:style w:type="character" w:customStyle="1" w:styleId="SubtitleChar">
    <w:name w:val="Subtitle Char"/>
    <w:basedOn w:val="DefaultParagraphFont"/>
    <w:link w:val="Subtitle"/>
    <w:uiPriority w:val="11"/>
    <w:rsid w:val="006E35CC"/>
    <w:rPr>
      <w:rFonts w:ascii="CMU Sans Serif" w:eastAsiaTheme="minorHAnsi" w:hAnsi="CMU Sans Serif" w:cstheme="minorBidi"/>
      <w:spacing w:val="6"/>
      <w:w w:val="97"/>
      <w:sz w:val="24"/>
      <w:szCs w:val="22"/>
      <w:lang w:val="en-GB"/>
    </w:rPr>
  </w:style>
  <w:style w:type="character" w:customStyle="1" w:styleId="FootnoteTextChar1">
    <w:name w:val="Footnote Text Char1"/>
    <w:basedOn w:val="DefaultParagraphFont"/>
    <w:uiPriority w:val="99"/>
    <w:semiHidden/>
    <w:rsid w:val="006E35CC"/>
    <w:rPr>
      <w:rFonts w:ascii="CMU Sans Serif" w:hAnsi="CMU Sans Serif"/>
      <w:spacing w:val="-6"/>
      <w:w w:val="97"/>
      <w:sz w:val="20"/>
      <w:szCs w:val="20"/>
    </w:rPr>
  </w:style>
  <w:style w:type="character" w:customStyle="1" w:styleId="EndnoteTextChar1">
    <w:name w:val="Endnote Text Char1"/>
    <w:basedOn w:val="DefaultParagraphFont"/>
    <w:uiPriority w:val="99"/>
    <w:semiHidden/>
    <w:rsid w:val="006E35CC"/>
    <w:rPr>
      <w:rFonts w:ascii="CMU Sans Serif" w:hAnsi="CMU Sans Serif"/>
      <w:spacing w:val="-6"/>
      <w:w w:val="97"/>
      <w:sz w:val="20"/>
      <w:szCs w:val="20"/>
    </w:rPr>
  </w:style>
  <w:style w:type="paragraph" w:customStyle="1" w:styleId="Caption-Left">
    <w:name w:val="Caption - Left"/>
    <w:basedOn w:val="Normal"/>
    <w:next w:val="Normal"/>
    <w:link w:val="Caption-LeftChar"/>
    <w:qFormat/>
    <w:rsid w:val="006E35CC"/>
    <w:pPr>
      <w:spacing w:before="120"/>
      <w:jc w:val="both"/>
    </w:pPr>
    <w:rPr>
      <w:rFonts w:ascii="CMU Sans Serif" w:hAnsi="CMU Sans Serif"/>
      <w:bCs/>
      <w:spacing w:val="-6"/>
      <w:w w:val="97"/>
    </w:rPr>
  </w:style>
  <w:style w:type="character" w:customStyle="1" w:styleId="Caption-LeftChar">
    <w:name w:val="Caption - Left Char"/>
    <w:basedOn w:val="DefaultParagraphFont"/>
    <w:link w:val="Caption-Left"/>
    <w:rsid w:val="006E35CC"/>
    <w:rPr>
      <w:rFonts w:ascii="CMU Sans Serif" w:eastAsiaTheme="minorHAnsi" w:hAnsi="CMU Sans Serif" w:cstheme="minorBidi"/>
      <w:bCs/>
      <w:spacing w:val="-6"/>
      <w:w w:val="97"/>
      <w:sz w:val="24"/>
      <w:lang w:val="en-GB"/>
    </w:rPr>
  </w:style>
  <w:style w:type="paragraph" w:customStyle="1" w:styleId="TableContentMidle">
    <w:name w:val="Table Content Midle"/>
    <w:basedOn w:val="TableContentLeft"/>
    <w:next w:val="TableContentLeft"/>
    <w:uiPriority w:val="99"/>
    <w:qFormat/>
    <w:rsid w:val="006E35CC"/>
    <w:pPr>
      <w:jc w:val="center"/>
    </w:pPr>
  </w:style>
  <w:style w:type="paragraph" w:customStyle="1" w:styleId="Caption-Figure">
    <w:name w:val="Caption - Figure"/>
    <w:basedOn w:val="Normal"/>
    <w:next w:val="Normal"/>
    <w:uiPriority w:val="99"/>
    <w:qFormat/>
    <w:rsid w:val="006E35CC"/>
    <w:rPr>
      <w:rFonts w:ascii="CMU Sans Serif" w:hAnsi="CMU Sans Serif"/>
      <w:spacing w:val="-6"/>
      <w:w w:val="97"/>
    </w:rPr>
  </w:style>
  <w:style w:type="paragraph" w:customStyle="1" w:styleId="Headingwithoutnumber">
    <w:name w:val="Heading without number"/>
    <w:basedOn w:val="TIEUDE"/>
    <w:qFormat/>
    <w:rsid w:val="002C018A"/>
    <w:pPr>
      <w:jc w:val="left"/>
      <w:outlineLvl w:val="0"/>
    </w:pPr>
    <w:rPr>
      <w:sz w:val="24"/>
    </w:rPr>
  </w:style>
  <w:style w:type="paragraph" w:customStyle="1" w:styleId="Captionoftable">
    <w:name w:val="Caption of table"/>
    <w:basedOn w:val="chuthichbang"/>
    <w:qFormat/>
    <w:rsid w:val="002C018A"/>
    <w:pPr>
      <w:numPr>
        <w:numId w:val="0"/>
      </w:numPr>
      <w:spacing w:before="0"/>
    </w:pPr>
  </w:style>
  <w:style w:type="paragraph" w:customStyle="1" w:styleId="StyleEndNoteBibliographyAfter12pt">
    <w:name w:val="Style EndNote Bibliography + After:  12 pt"/>
    <w:basedOn w:val="EndNoteBibliography"/>
    <w:uiPriority w:val="99"/>
    <w:rsid w:val="001D48FD"/>
    <w:pPr>
      <w:spacing w:after="240"/>
    </w:pPr>
  </w:style>
  <w:style w:type="character" w:customStyle="1" w:styleId="hinhveChar">
    <w:name w:val="hinh ve Char"/>
    <w:link w:val="hinhve"/>
    <w:rsid w:val="002C018A"/>
    <w:rPr>
      <w:sz w:val="24"/>
    </w:rPr>
  </w:style>
  <w:style w:type="paragraph" w:customStyle="1" w:styleId="lefttablewithunderline">
    <w:name w:val="left table with underline"/>
    <w:basedOn w:val="bangtrai"/>
    <w:qFormat/>
    <w:rsid w:val="002C018A"/>
    <w:rPr>
      <w:u w:val="single"/>
    </w:rPr>
  </w:style>
  <w:style w:type="character" w:customStyle="1" w:styleId="UnresolvedMention4">
    <w:name w:val="Unresolved Mention4"/>
    <w:basedOn w:val="DefaultParagraphFont"/>
    <w:uiPriority w:val="99"/>
    <w:semiHidden/>
    <w:unhideWhenUsed/>
    <w:rsid w:val="00302360"/>
    <w:rPr>
      <w:color w:val="605E5C"/>
      <w:shd w:val="clear" w:color="auto" w:fill="E1DFDD"/>
    </w:rPr>
  </w:style>
  <w:style w:type="paragraph" w:customStyle="1" w:styleId="StyleEndNoteBibliographyAfter12pt1">
    <w:name w:val="Style EndNote Bibliography + After:  12 pt1"/>
    <w:basedOn w:val="EndNoteBibliography"/>
    <w:uiPriority w:val="99"/>
    <w:rsid w:val="00322696"/>
    <w:pPr>
      <w:spacing w:after="240"/>
    </w:pPr>
    <w:rPr>
      <w:rFonts w:asciiTheme="majorHAnsi" w:hAnsiTheme="majorHAnsi"/>
    </w:rPr>
  </w:style>
  <w:style w:type="paragraph" w:customStyle="1" w:styleId="StyleEndNoteBibliographyAfter12pt2">
    <w:name w:val="Style EndNote Bibliography + After:  12 pt2"/>
    <w:basedOn w:val="EndNoteBibliography"/>
    <w:uiPriority w:val="99"/>
    <w:rsid w:val="00322696"/>
    <w:pPr>
      <w:spacing w:after="240"/>
    </w:pPr>
    <w:rPr>
      <w:rFonts w:asciiTheme="minorHAnsi" w:hAnsiTheme="minorHAnsi"/>
    </w:rPr>
  </w:style>
  <w:style w:type="paragraph" w:customStyle="1" w:styleId="Algorithm">
    <w:name w:val="Algorithm"/>
    <w:basedOn w:val="chuthichbang"/>
    <w:qFormat/>
    <w:rsid w:val="002C018A"/>
    <w:pPr>
      <w:numPr>
        <w:numId w:val="7"/>
      </w:numPr>
    </w:pPr>
  </w:style>
  <w:style w:type="paragraph" w:customStyle="1" w:styleId="msonormal0">
    <w:name w:val="msonormal"/>
    <w:basedOn w:val="Normal"/>
    <w:uiPriority w:val="99"/>
    <w:rsid w:val="004500E2"/>
    <w:pPr>
      <w:spacing w:before="100" w:beforeAutospacing="1" w:after="100" w:afterAutospacing="1"/>
    </w:pPr>
    <w:rPr>
      <w:lang w:eastAsia="en-GB"/>
    </w:rPr>
  </w:style>
  <w:style w:type="character" w:customStyle="1" w:styleId="UnresolvedMention5">
    <w:name w:val="Unresolved Mention5"/>
    <w:basedOn w:val="DefaultParagraphFont"/>
    <w:uiPriority w:val="99"/>
    <w:semiHidden/>
    <w:unhideWhenUsed/>
    <w:rsid w:val="007D1610"/>
    <w:rPr>
      <w:color w:val="605E5C"/>
      <w:shd w:val="clear" w:color="auto" w:fill="E1DFDD"/>
    </w:rPr>
  </w:style>
  <w:style w:type="paragraph" w:customStyle="1" w:styleId="StylethuongCambriaMath">
    <w:name w:val="Style thuong + Cambria Math"/>
    <w:basedOn w:val="thuong"/>
    <w:rsid w:val="00EB1554"/>
    <w:rPr>
      <w:rFonts w:ascii="Cambria Math" w:hAnsi="Cambria Math"/>
      <w:i/>
    </w:rPr>
  </w:style>
  <w:style w:type="character" w:styleId="UnresolvedMention">
    <w:name w:val="Unresolved Mention"/>
    <w:basedOn w:val="DefaultParagraphFont"/>
    <w:uiPriority w:val="99"/>
    <w:semiHidden/>
    <w:unhideWhenUsed/>
    <w:rsid w:val="00083323"/>
    <w:rPr>
      <w:color w:val="605E5C"/>
      <w:shd w:val="clear" w:color="auto" w:fill="E1DFDD"/>
    </w:rPr>
  </w:style>
  <w:style w:type="character" w:customStyle="1" w:styleId="tlid-translation">
    <w:name w:val="tlid-translation"/>
    <w:basedOn w:val="DefaultParagraphFont"/>
    <w:rsid w:val="00BB24AC"/>
  </w:style>
  <w:style w:type="paragraph" w:customStyle="1" w:styleId="Default">
    <w:name w:val="Default"/>
    <w:rsid w:val="004B5089"/>
    <w:pPr>
      <w:autoSpaceDE w:val="0"/>
      <w:autoSpaceDN w:val="0"/>
      <w:adjustRightInd w:val="0"/>
    </w:pPr>
    <w:rPr>
      <w:rFonts w:ascii="Charis SIL" w:hAnsi="Charis SIL" w:cs="Charis SIL"/>
      <w:color w:val="000000"/>
      <w:sz w:val="24"/>
      <w:szCs w:val="24"/>
    </w:rPr>
  </w:style>
  <w:style w:type="character" w:customStyle="1" w:styleId="katex-mathml">
    <w:name w:val="katex-mathml"/>
    <w:basedOn w:val="DefaultParagraphFont"/>
    <w:rsid w:val="00363D73"/>
  </w:style>
  <w:style w:type="character" w:customStyle="1" w:styleId="mord">
    <w:name w:val="mord"/>
    <w:basedOn w:val="DefaultParagraphFont"/>
    <w:rsid w:val="00363D73"/>
  </w:style>
  <w:style w:type="character" w:customStyle="1" w:styleId="vlist-s">
    <w:name w:val="vlist-s"/>
    <w:basedOn w:val="DefaultParagraphFont"/>
    <w:rsid w:val="00363D73"/>
  </w:style>
  <w:style w:type="character" w:customStyle="1" w:styleId="mpunct">
    <w:name w:val="mpunct"/>
    <w:basedOn w:val="DefaultParagraphFont"/>
    <w:rsid w:val="00986FEB"/>
  </w:style>
  <w:style w:type="character" w:customStyle="1" w:styleId="mrel">
    <w:name w:val="mrel"/>
    <w:basedOn w:val="DefaultParagraphFont"/>
    <w:rsid w:val="00986FEB"/>
  </w:style>
  <w:style w:type="character" w:customStyle="1" w:styleId="mbin">
    <w:name w:val="mbin"/>
    <w:basedOn w:val="DefaultParagraphFont"/>
    <w:rsid w:val="00FA6962"/>
  </w:style>
  <w:style w:type="character" w:styleId="HTMLCode">
    <w:name w:val="HTML Code"/>
    <w:basedOn w:val="DefaultParagraphFont"/>
    <w:uiPriority w:val="99"/>
    <w:semiHidden/>
    <w:unhideWhenUsed/>
    <w:rsid w:val="003A048D"/>
    <w:rPr>
      <w:rFonts w:ascii="Courier New" w:eastAsia="Times New Roman" w:hAnsi="Courier New" w:cs="Courier New"/>
      <w:sz w:val="20"/>
      <w:szCs w:val="20"/>
    </w:rPr>
  </w:style>
  <w:style w:type="character" w:customStyle="1" w:styleId="mopen">
    <w:name w:val="mopen"/>
    <w:basedOn w:val="DefaultParagraphFont"/>
    <w:rsid w:val="00C51DAF"/>
  </w:style>
  <w:style w:type="character" w:customStyle="1" w:styleId="mclose">
    <w:name w:val="mclose"/>
    <w:basedOn w:val="DefaultParagraphFont"/>
    <w:rsid w:val="00C51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715">
      <w:bodyDiv w:val="1"/>
      <w:marLeft w:val="0"/>
      <w:marRight w:val="0"/>
      <w:marTop w:val="0"/>
      <w:marBottom w:val="0"/>
      <w:divBdr>
        <w:top w:val="none" w:sz="0" w:space="0" w:color="auto"/>
        <w:left w:val="none" w:sz="0" w:space="0" w:color="auto"/>
        <w:bottom w:val="none" w:sz="0" w:space="0" w:color="auto"/>
        <w:right w:val="none" w:sz="0" w:space="0" w:color="auto"/>
      </w:divBdr>
    </w:div>
    <w:div w:id="35544629">
      <w:bodyDiv w:val="1"/>
      <w:marLeft w:val="0"/>
      <w:marRight w:val="0"/>
      <w:marTop w:val="0"/>
      <w:marBottom w:val="0"/>
      <w:divBdr>
        <w:top w:val="none" w:sz="0" w:space="0" w:color="auto"/>
        <w:left w:val="none" w:sz="0" w:space="0" w:color="auto"/>
        <w:bottom w:val="none" w:sz="0" w:space="0" w:color="auto"/>
        <w:right w:val="none" w:sz="0" w:space="0" w:color="auto"/>
      </w:divBdr>
    </w:div>
    <w:div w:id="62721136">
      <w:bodyDiv w:val="1"/>
      <w:marLeft w:val="0"/>
      <w:marRight w:val="0"/>
      <w:marTop w:val="0"/>
      <w:marBottom w:val="0"/>
      <w:divBdr>
        <w:top w:val="none" w:sz="0" w:space="0" w:color="auto"/>
        <w:left w:val="none" w:sz="0" w:space="0" w:color="auto"/>
        <w:bottom w:val="none" w:sz="0" w:space="0" w:color="auto"/>
        <w:right w:val="none" w:sz="0" w:space="0" w:color="auto"/>
      </w:divBdr>
    </w:div>
    <w:div w:id="72556738">
      <w:bodyDiv w:val="1"/>
      <w:marLeft w:val="0"/>
      <w:marRight w:val="0"/>
      <w:marTop w:val="0"/>
      <w:marBottom w:val="0"/>
      <w:divBdr>
        <w:top w:val="none" w:sz="0" w:space="0" w:color="auto"/>
        <w:left w:val="none" w:sz="0" w:space="0" w:color="auto"/>
        <w:bottom w:val="none" w:sz="0" w:space="0" w:color="auto"/>
        <w:right w:val="none" w:sz="0" w:space="0" w:color="auto"/>
      </w:divBdr>
      <w:divsChild>
        <w:div w:id="1221479920">
          <w:marLeft w:val="0"/>
          <w:marRight w:val="0"/>
          <w:marTop w:val="0"/>
          <w:marBottom w:val="0"/>
          <w:divBdr>
            <w:top w:val="none" w:sz="0" w:space="0" w:color="auto"/>
            <w:left w:val="none" w:sz="0" w:space="0" w:color="auto"/>
            <w:bottom w:val="none" w:sz="0" w:space="0" w:color="auto"/>
            <w:right w:val="none" w:sz="0" w:space="0" w:color="auto"/>
          </w:divBdr>
          <w:divsChild>
            <w:div w:id="135804680">
              <w:marLeft w:val="0"/>
              <w:marRight w:val="0"/>
              <w:marTop w:val="0"/>
              <w:marBottom w:val="0"/>
              <w:divBdr>
                <w:top w:val="none" w:sz="0" w:space="0" w:color="auto"/>
                <w:left w:val="none" w:sz="0" w:space="0" w:color="auto"/>
                <w:bottom w:val="none" w:sz="0" w:space="0" w:color="auto"/>
                <w:right w:val="none" w:sz="0" w:space="0" w:color="auto"/>
              </w:divBdr>
              <w:divsChild>
                <w:div w:id="217980864">
                  <w:marLeft w:val="0"/>
                  <w:marRight w:val="0"/>
                  <w:marTop w:val="0"/>
                  <w:marBottom w:val="0"/>
                  <w:divBdr>
                    <w:top w:val="none" w:sz="0" w:space="0" w:color="auto"/>
                    <w:left w:val="none" w:sz="0" w:space="0" w:color="auto"/>
                    <w:bottom w:val="none" w:sz="0" w:space="0" w:color="auto"/>
                    <w:right w:val="none" w:sz="0" w:space="0" w:color="auto"/>
                  </w:divBdr>
                  <w:divsChild>
                    <w:div w:id="1832677311">
                      <w:marLeft w:val="0"/>
                      <w:marRight w:val="0"/>
                      <w:marTop w:val="0"/>
                      <w:marBottom w:val="0"/>
                      <w:divBdr>
                        <w:top w:val="none" w:sz="0" w:space="0" w:color="auto"/>
                        <w:left w:val="none" w:sz="0" w:space="0" w:color="auto"/>
                        <w:bottom w:val="none" w:sz="0" w:space="0" w:color="auto"/>
                        <w:right w:val="none" w:sz="0" w:space="0" w:color="auto"/>
                      </w:divBdr>
                      <w:divsChild>
                        <w:div w:id="73019865">
                          <w:marLeft w:val="0"/>
                          <w:marRight w:val="0"/>
                          <w:marTop w:val="0"/>
                          <w:marBottom w:val="0"/>
                          <w:divBdr>
                            <w:top w:val="none" w:sz="0" w:space="0" w:color="auto"/>
                            <w:left w:val="none" w:sz="0" w:space="0" w:color="auto"/>
                            <w:bottom w:val="none" w:sz="0" w:space="0" w:color="auto"/>
                            <w:right w:val="none" w:sz="0" w:space="0" w:color="auto"/>
                          </w:divBdr>
                          <w:divsChild>
                            <w:div w:id="236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32149">
      <w:bodyDiv w:val="1"/>
      <w:marLeft w:val="0"/>
      <w:marRight w:val="0"/>
      <w:marTop w:val="0"/>
      <w:marBottom w:val="0"/>
      <w:divBdr>
        <w:top w:val="none" w:sz="0" w:space="0" w:color="auto"/>
        <w:left w:val="none" w:sz="0" w:space="0" w:color="auto"/>
        <w:bottom w:val="none" w:sz="0" w:space="0" w:color="auto"/>
        <w:right w:val="none" w:sz="0" w:space="0" w:color="auto"/>
      </w:divBdr>
      <w:divsChild>
        <w:div w:id="1129667267">
          <w:marLeft w:val="0"/>
          <w:marRight w:val="0"/>
          <w:marTop w:val="0"/>
          <w:marBottom w:val="0"/>
          <w:divBdr>
            <w:top w:val="none" w:sz="0" w:space="0" w:color="auto"/>
            <w:left w:val="none" w:sz="0" w:space="0" w:color="auto"/>
            <w:bottom w:val="none" w:sz="0" w:space="0" w:color="auto"/>
            <w:right w:val="none" w:sz="0" w:space="0" w:color="auto"/>
          </w:divBdr>
          <w:divsChild>
            <w:div w:id="5723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278">
      <w:bodyDiv w:val="1"/>
      <w:marLeft w:val="0"/>
      <w:marRight w:val="0"/>
      <w:marTop w:val="0"/>
      <w:marBottom w:val="0"/>
      <w:divBdr>
        <w:top w:val="none" w:sz="0" w:space="0" w:color="auto"/>
        <w:left w:val="none" w:sz="0" w:space="0" w:color="auto"/>
        <w:bottom w:val="none" w:sz="0" w:space="0" w:color="auto"/>
        <w:right w:val="none" w:sz="0" w:space="0" w:color="auto"/>
      </w:divBdr>
    </w:div>
    <w:div w:id="86048807">
      <w:bodyDiv w:val="1"/>
      <w:marLeft w:val="0"/>
      <w:marRight w:val="0"/>
      <w:marTop w:val="0"/>
      <w:marBottom w:val="0"/>
      <w:divBdr>
        <w:top w:val="none" w:sz="0" w:space="0" w:color="auto"/>
        <w:left w:val="none" w:sz="0" w:space="0" w:color="auto"/>
        <w:bottom w:val="none" w:sz="0" w:space="0" w:color="auto"/>
        <w:right w:val="none" w:sz="0" w:space="0" w:color="auto"/>
      </w:divBdr>
    </w:div>
    <w:div w:id="86773647">
      <w:bodyDiv w:val="1"/>
      <w:marLeft w:val="0"/>
      <w:marRight w:val="0"/>
      <w:marTop w:val="0"/>
      <w:marBottom w:val="0"/>
      <w:divBdr>
        <w:top w:val="none" w:sz="0" w:space="0" w:color="auto"/>
        <w:left w:val="none" w:sz="0" w:space="0" w:color="auto"/>
        <w:bottom w:val="none" w:sz="0" w:space="0" w:color="auto"/>
        <w:right w:val="none" w:sz="0" w:space="0" w:color="auto"/>
      </w:divBdr>
    </w:div>
    <w:div w:id="90780613">
      <w:bodyDiv w:val="1"/>
      <w:marLeft w:val="0"/>
      <w:marRight w:val="0"/>
      <w:marTop w:val="0"/>
      <w:marBottom w:val="0"/>
      <w:divBdr>
        <w:top w:val="none" w:sz="0" w:space="0" w:color="auto"/>
        <w:left w:val="none" w:sz="0" w:space="0" w:color="auto"/>
        <w:bottom w:val="none" w:sz="0" w:space="0" w:color="auto"/>
        <w:right w:val="none" w:sz="0" w:space="0" w:color="auto"/>
      </w:divBdr>
    </w:div>
    <w:div w:id="95902676">
      <w:bodyDiv w:val="1"/>
      <w:marLeft w:val="0"/>
      <w:marRight w:val="0"/>
      <w:marTop w:val="0"/>
      <w:marBottom w:val="0"/>
      <w:divBdr>
        <w:top w:val="none" w:sz="0" w:space="0" w:color="auto"/>
        <w:left w:val="none" w:sz="0" w:space="0" w:color="auto"/>
        <w:bottom w:val="none" w:sz="0" w:space="0" w:color="auto"/>
        <w:right w:val="none" w:sz="0" w:space="0" w:color="auto"/>
      </w:divBdr>
    </w:div>
    <w:div w:id="100342751">
      <w:bodyDiv w:val="1"/>
      <w:marLeft w:val="0"/>
      <w:marRight w:val="0"/>
      <w:marTop w:val="0"/>
      <w:marBottom w:val="0"/>
      <w:divBdr>
        <w:top w:val="none" w:sz="0" w:space="0" w:color="auto"/>
        <w:left w:val="none" w:sz="0" w:space="0" w:color="auto"/>
        <w:bottom w:val="none" w:sz="0" w:space="0" w:color="auto"/>
        <w:right w:val="none" w:sz="0" w:space="0" w:color="auto"/>
      </w:divBdr>
    </w:div>
    <w:div w:id="118837615">
      <w:bodyDiv w:val="1"/>
      <w:marLeft w:val="0"/>
      <w:marRight w:val="0"/>
      <w:marTop w:val="0"/>
      <w:marBottom w:val="0"/>
      <w:divBdr>
        <w:top w:val="none" w:sz="0" w:space="0" w:color="auto"/>
        <w:left w:val="none" w:sz="0" w:space="0" w:color="auto"/>
        <w:bottom w:val="none" w:sz="0" w:space="0" w:color="auto"/>
        <w:right w:val="none" w:sz="0" w:space="0" w:color="auto"/>
      </w:divBdr>
    </w:div>
    <w:div w:id="129565664">
      <w:bodyDiv w:val="1"/>
      <w:marLeft w:val="0"/>
      <w:marRight w:val="0"/>
      <w:marTop w:val="0"/>
      <w:marBottom w:val="0"/>
      <w:divBdr>
        <w:top w:val="none" w:sz="0" w:space="0" w:color="auto"/>
        <w:left w:val="none" w:sz="0" w:space="0" w:color="auto"/>
        <w:bottom w:val="none" w:sz="0" w:space="0" w:color="auto"/>
        <w:right w:val="none" w:sz="0" w:space="0" w:color="auto"/>
      </w:divBdr>
    </w:div>
    <w:div w:id="140734704">
      <w:bodyDiv w:val="1"/>
      <w:marLeft w:val="0"/>
      <w:marRight w:val="0"/>
      <w:marTop w:val="0"/>
      <w:marBottom w:val="0"/>
      <w:divBdr>
        <w:top w:val="none" w:sz="0" w:space="0" w:color="auto"/>
        <w:left w:val="none" w:sz="0" w:space="0" w:color="auto"/>
        <w:bottom w:val="none" w:sz="0" w:space="0" w:color="auto"/>
        <w:right w:val="none" w:sz="0" w:space="0" w:color="auto"/>
      </w:divBdr>
    </w:div>
    <w:div w:id="142357289">
      <w:bodyDiv w:val="1"/>
      <w:marLeft w:val="0"/>
      <w:marRight w:val="0"/>
      <w:marTop w:val="0"/>
      <w:marBottom w:val="0"/>
      <w:divBdr>
        <w:top w:val="none" w:sz="0" w:space="0" w:color="auto"/>
        <w:left w:val="none" w:sz="0" w:space="0" w:color="auto"/>
        <w:bottom w:val="none" w:sz="0" w:space="0" w:color="auto"/>
        <w:right w:val="none" w:sz="0" w:space="0" w:color="auto"/>
      </w:divBdr>
    </w:div>
    <w:div w:id="145056798">
      <w:bodyDiv w:val="1"/>
      <w:marLeft w:val="0"/>
      <w:marRight w:val="0"/>
      <w:marTop w:val="0"/>
      <w:marBottom w:val="0"/>
      <w:divBdr>
        <w:top w:val="none" w:sz="0" w:space="0" w:color="auto"/>
        <w:left w:val="none" w:sz="0" w:space="0" w:color="auto"/>
        <w:bottom w:val="none" w:sz="0" w:space="0" w:color="auto"/>
        <w:right w:val="none" w:sz="0" w:space="0" w:color="auto"/>
      </w:divBdr>
      <w:divsChild>
        <w:div w:id="424229413">
          <w:marLeft w:val="0"/>
          <w:marRight w:val="0"/>
          <w:marTop w:val="0"/>
          <w:marBottom w:val="0"/>
          <w:divBdr>
            <w:top w:val="none" w:sz="0" w:space="0" w:color="auto"/>
            <w:left w:val="none" w:sz="0" w:space="0" w:color="auto"/>
            <w:bottom w:val="none" w:sz="0" w:space="0" w:color="auto"/>
            <w:right w:val="none" w:sz="0" w:space="0" w:color="auto"/>
          </w:divBdr>
          <w:divsChild>
            <w:div w:id="103575700">
              <w:marLeft w:val="0"/>
              <w:marRight w:val="60"/>
              <w:marTop w:val="0"/>
              <w:marBottom w:val="0"/>
              <w:divBdr>
                <w:top w:val="none" w:sz="0" w:space="0" w:color="auto"/>
                <w:left w:val="none" w:sz="0" w:space="0" w:color="auto"/>
                <w:bottom w:val="none" w:sz="0" w:space="0" w:color="auto"/>
                <w:right w:val="none" w:sz="0" w:space="0" w:color="auto"/>
              </w:divBdr>
              <w:divsChild>
                <w:div w:id="55903549">
                  <w:marLeft w:val="0"/>
                  <w:marRight w:val="0"/>
                  <w:marTop w:val="0"/>
                  <w:marBottom w:val="120"/>
                  <w:divBdr>
                    <w:top w:val="single" w:sz="6" w:space="0" w:color="A0A0A0"/>
                    <w:left w:val="single" w:sz="6" w:space="0" w:color="B9B9B9"/>
                    <w:bottom w:val="single" w:sz="6" w:space="0" w:color="B9B9B9"/>
                    <w:right w:val="single" w:sz="6" w:space="0" w:color="B9B9B9"/>
                  </w:divBdr>
                  <w:divsChild>
                    <w:div w:id="1439837620">
                      <w:marLeft w:val="0"/>
                      <w:marRight w:val="0"/>
                      <w:marTop w:val="0"/>
                      <w:marBottom w:val="0"/>
                      <w:divBdr>
                        <w:top w:val="none" w:sz="0" w:space="0" w:color="auto"/>
                        <w:left w:val="none" w:sz="0" w:space="0" w:color="auto"/>
                        <w:bottom w:val="none" w:sz="0" w:space="0" w:color="auto"/>
                        <w:right w:val="none" w:sz="0" w:space="0" w:color="auto"/>
                      </w:divBdr>
                      <w:divsChild>
                        <w:div w:id="1228759062">
                          <w:marLeft w:val="0"/>
                          <w:marRight w:val="0"/>
                          <w:marTop w:val="0"/>
                          <w:marBottom w:val="0"/>
                          <w:divBdr>
                            <w:top w:val="none" w:sz="0" w:space="0" w:color="auto"/>
                            <w:left w:val="none" w:sz="0" w:space="0" w:color="auto"/>
                            <w:bottom w:val="none" w:sz="0" w:space="0" w:color="auto"/>
                            <w:right w:val="none" w:sz="0" w:space="0" w:color="auto"/>
                          </w:divBdr>
                          <w:divsChild>
                            <w:div w:id="214705113">
                              <w:marLeft w:val="0"/>
                              <w:marRight w:val="0"/>
                              <w:marTop w:val="0"/>
                              <w:marBottom w:val="0"/>
                              <w:divBdr>
                                <w:top w:val="none" w:sz="0" w:space="0" w:color="auto"/>
                                <w:left w:val="none" w:sz="0" w:space="0" w:color="auto"/>
                                <w:bottom w:val="none" w:sz="0" w:space="0" w:color="auto"/>
                                <w:right w:val="none" w:sz="0" w:space="0" w:color="auto"/>
                              </w:divBdr>
                              <w:divsChild>
                                <w:div w:id="10879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284319">
          <w:marLeft w:val="0"/>
          <w:marRight w:val="0"/>
          <w:marTop w:val="0"/>
          <w:marBottom w:val="0"/>
          <w:divBdr>
            <w:top w:val="none" w:sz="0" w:space="0" w:color="auto"/>
            <w:left w:val="none" w:sz="0" w:space="0" w:color="auto"/>
            <w:bottom w:val="none" w:sz="0" w:space="0" w:color="auto"/>
            <w:right w:val="none" w:sz="0" w:space="0" w:color="auto"/>
          </w:divBdr>
          <w:divsChild>
            <w:div w:id="787506618">
              <w:marLeft w:val="60"/>
              <w:marRight w:val="0"/>
              <w:marTop w:val="0"/>
              <w:marBottom w:val="0"/>
              <w:divBdr>
                <w:top w:val="none" w:sz="0" w:space="0" w:color="auto"/>
                <w:left w:val="none" w:sz="0" w:space="0" w:color="auto"/>
                <w:bottom w:val="none" w:sz="0" w:space="0" w:color="auto"/>
                <w:right w:val="none" w:sz="0" w:space="0" w:color="auto"/>
              </w:divBdr>
              <w:divsChild>
                <w:div w:id="660546023">
                  <w:marLeft w:val="0"/>
                  <w:marRight w:val="0"/>
                  <w:marTop w:val="0"/>
                  <w:marBottom w:val="0"/>
                  <w:divBdr>
                    <w:top w:val="none" w:sz="0" w:space="0" w:color="auto"/>
                    <w:left w:val="none" w:sz="0" w:space="0" w:color="auto"/>
                    <w:bottom w:val="none" w:sz="0" w:space="0" w:color="auto"/>
                    <w:right w:val="none" w:sz="0" w:space="0" w:color="auto"/>
                  </w:divBdr>
                  <w:divsChild>
                    <w:div w:id="94255836">
                      <w:marLeft w:val="0"/>
                      <w:marRight w:val="0"/>
                      <w:marTop w:val="0"/>
                      <w:marBottom w:val="120"/>
                      <w:divBdr>
                        <w:top w:val="single" w:sz="6" w:space="0" w:color="F5F5F5"/>
                        <w:left w:val="single" w:sz="6" w:space="0" w:color="F5F5F5"/>
                        <w:bottom w:val="single" w:sz="6" w:space="0" w:color="F5F5F5"/>
                        <w:right w:val="single" w:sz="6" w:space="0" w:color="F5F5F5"/>
                      </w:divBdr>
                      <w:divsChild>
                        <w:div w:id="984966003">
                          <w:marLeft w:val="0"/>
                          <w:marRight w:val="0"/>
                          <w:marTop w:val="0"/>
                          <w:marBottom w:val="0"/>
                          <w:divBdr>
                            <w:top w:val="none" w:sz="0" w:space="0" w:color="auto"/>
                            <w:left w:val="none" w:sz="0" w:space="0" w:color="auto"/>
                            <w:bottom w:val="none" w:sz="0" w:space="0" w:color="auto"/>
                            <w:right w:val="none" w:sz="0" w:space="0" w:color="auto"/>
                          </w:divBdr>
                          <w:divsChild>
                            <w:div w:id="860358965">
                              <w:marLeft w:val="0"/>
                              <w:marRight w:val="0"/>
                              <w:marTop w:val="0"/>
                              <w:marBottom w:val="0"/>
                              <w:divBdr>
                                <w:top w:val="none" w:sz="0" w:space="0" w:color="auto"/>
                                <w:left w:val="none" w:sz="0" w:space="0" w:color="auto"/>
                                <w:bottom w:val="none" w:sz="0" w:space="0" w:color="auto"/>
                                <w:right w:val="none" w:sz="0" w:space="0" w:color="auto"/>
                              </w:divBdr>
                            </w:div>
                          </w:divsChild>
                        </w:div>
                        <w:div w:id="1924559964">
                          <w:marLeft w:val="0"/>
                          <w:marRight w:val="0"/>
                          <w:marTop w:val="0"/>
                          <w:marBottom w:val="0"/>
                          <w:divBdr>
                            <w:top w:val="none" w:sz="0" w:space="0" w:color="auto"/>
                            <w:left w:val="none" w:sz="0" w:space="0" w:color="auto"/>
                            <w:bottom w:val="none" w:sz="0" w:space="0" w:color="auto"/>
                            <w:right w:val="none" w:sz="0" w:space="0" w:color="auto"/>
                          </w:divBdr>
                          <w:divsChild>
                            <w:div w:id="1612202468">
                              <w:marLeft w:val="0"/>
                              <w:marRight w:val="0"/>
                              <w:marTop w:val="0"/>
                              <w:marBottom w:val="0"/>
                              <w:divBdr>
                                <w:top w:val="none" w:sz="0" w:space="0" w:color="auto"/>
                                <w:left w:val="none" w:sz="0" w:space="0" w:color="auto"/>
                                <w:bottom w:val="none" w:sz="0" w:space="0" w:color="auto"/>
                                <w:right w:val="none" w:sz="0" w:space="0" w:color="auto"/>
                              </w:divBdr>
                              <w:divsChild>
                                <w:div w:id="1210454663">
                                  <w:marLeft w:val="0"/>
                                  <w:marRight w:val="0"/>
                                  <w:marTop w:val="0"/>
                                  <w:marBottom w:val="0"/>
                                  <w:divBdr>
                                    <w:top w:val="single" w:sz="6" w:space="0" w:color="auto"/>
                                    <w:left w:val="single" w:sz="6" w:space="2" w:color="auto"/>
                                    <w:bottom w:val="single" w:sz="6" w:space="0" w:color="auto"/>
                                    <w:right w:val="single" w:sz="6" w:space="4" w:color="auto"/>
                                  </w:divBdr>
                                </w:div>
                              </w:divsChild>
                            </w:div>
                          </w:divsChild>
                        </w:div>
                      </w:divsChild>
                    </w:div>
                  </w:divsChild>
                </w:div>
              </w:divsChild>
            </w:div>
          </w:divsChild>
        </w:div>
      </w:divsChild>
    </w:div>
    <w:div w:id="154802772">
      <w:bodyDiv w:val="1"/>
      <w:marLeft w:val="0"/>
      <w:marRight w:val="0"/>
      <w:marTop w:val="0"/>
      <w:marBottom w:val="0"/>
      <w:divBdr>
        <w:top w:val="none" w:sz="0" w:space="0" w:color="auto"/>
        <w:left w:val="none" w:sz="0" w:space="0" w:color="auto"/>
        <w:bottom w:val="none" w:sz="0" w:space="0" w:color="auto"/>
        <w:right w:val="none" w:sz="0" w:space="0" w:color="auto"/>
      </w:divBdr>
    </w:div>
    <w:div w:id="167595568">
      <w:bodyDiv w:val="1"/>
      <w:marLeft w:val="0"/>
      <w:marRight w:val="0"/>
      <w:marTop w:val="0"/>
      <w:marBottom w:val="0"/>
      <w:divBdr>
        <w:top w:val="none" w:sz="0" w:space="0" w:color="auto"/>
        <w:left w:val="none" w:sz="0" w:space="0" w:color="auto"/>
        <w:bottom w:val="none" w:sz="0" w:space="0" w:color="auto"/>
        <w:right w:val="none" w:sz="0" w:space="0" w:color="auto"/>
      </w:divBdr>
      <w:divsChild>
        <w:div w:id="347097871">
          <w:marLeft w:val="0"/>
          <w:marRight w:val="0"/>
          <w:marTop w:val="0"/>
          <w:marBottom w:val="0"/>
          <w:divBdr>
            <w:top w:val="none" w:sz="0" w:space="0" w:color="auto"/>
            <w:left w:val="none" w:sz="0" w:space="0" w:color="auto"/>
            <w:bottom w:val="none" w:sz="0" w:space="0" w:color="auto"/>
            <w:right w:val="none" w:sz="0" w:space="0" w:color="auto"/>
          </w:divBdr>
          <w:divsChild>
            <w:div w:id="1115902525">
              <w:marLeft w:val="0"/>
              <w:marRight w:val="0"/>
              <w:marTop w:val="0"/>
              <w:marBottom w:val="0"/>
              <w:divBdr>
                <w:top w:val="none" w:sz="0" w:space="0" w:color="auto"/>
                <w:left w:val="none" w:sz="0" w:space="0" w:color="auto"/>
                <w:bottom w:val="none" w:sz="0" w:space="0" w:color="auto"/>
                <w:right w:val="none" w:sz="0" w:space="0" w:color="auto"/>
              </w:divBdr>
              <w:divsChild>
                <w:div w:id="2079090770">
                  <w:marLeft w:val="0"/>
                  <w:marRight w:val="0"/>
                  <w:marTop w:val="0"/>
                  <w:marBottom w:val="0"/>
                  <w:divBdr>
                    <w:top w:val="none" w:sz="0" w:space="0" w:color="auto"/>
                    <w:left w:val="none" w:sz="0" w:space="0" w:color="auto"/>
                    <w:bottom w:val="none" w:sz="0" w:space="0" w:color="auto"/>
                    <w:right w:val="none" w:sz="0" w:space="0" w:color="auto"/>
                  </w:divBdr>
                  <w:divsChild>
                    <w:div w:id="1516185499">
                      <w:marLeft w:val="0"/>
                      <w:marRight w:val="0"/>
                      <w:marTop w:val="0"/>
                      <w:marBottom w:val="0"/>
                      <w:divBdr>
                        <w:top w:val="none" w:sz="0" w:space="0" w:color="auto"/>
                        <w:left w:val="none" w:sz="0" w:space="0" w:color="auto"/>
                        <w:bottom w:val="none" w:sz="0" w:space="0" w:color="auto"/>
                        <w:right w:val="none" w:sz="0" w:space="0" w:color="auto"/>
                      </w:divBdr>
                      <w:divsChild>
                        <w:div w:id="1722434197">
                          <w:marLeft w:val="0"/>
                          <w:marRight w:val="0"/>
                          <w:marTop w:val="0"/>
                          <w:marBottom w:val="0"/>
                          <w:divBdr>
                            <w:top w:val="none" w:sz="0" w:space="0" w:color="auto"/>
                            <w:left w:val="none" w:sz="0" w:space="0" w:color="auto"/>
                            <w:bottom w:val="none" w:sz="0" w:space="0" w:color="auto"/>
                            <w:right w:val="none" w:sz="0" w:space="0" w:color="auto"/>
                          </w:divBdr>
                          <w:divsChild>
                            <w:div w:id="76442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29872">
      <w:bodyDiv w:val="1"/>
      <w:marLeft w:val="0"/>
      <w:marRight w:val="0"/>
      <w:marTop w:val="0"/>
      <w:marBottom w:val="0"/>
      <w:divBdr>
        <w:top w:val="none" w:sz="0" w:space="0" w:color="auto"/>
        <w:left w:val="none" w:sz="0" w:space="0" w:color="auto"/>
        <w:bottom w:val="none" w:sz="0" w:space="0" w:color="auto"/>
        <w:right w:val="none" w:sz="0" w:space="0" w:color="auto"/>
      </w:divBdr>
    </w:div>
    <w:div w:id="197163760">
      <w:bodyDiv w:val="1"/>
      <w:marLeft w:val="0"/>
      <w:marRight w:val="0"/>
      <w:marTop w:val="0"/>
      <w:marBottom w:val="0"/>
      <w:divBdr>
        <w:top w:val="none" w:sz="0" w:space="0" w:color="auto"/>
        <w:left w:val="none" w:sz="0" w:space="0" w:color="auto"/>
        <w:bottom w:val="none" w:sz="0" w:space="0" w:color="auto"/>
        <w:right w:val="none" w:sz="0" w:space="0" w:color="auto"/>
      </w:divBdr>
      <w:divsChild>
        <w:div w:id="154540144">
          <w:marLeft w:val="0"/>
          <w:marRight w:val="0"/>
          <w:marTop w:val="0"/>
          <w:marBottom w:val="0"/>
          <w:divBdr>
            <w:top w:val="none" w:sz="0" w:space="0" w:color="auto"/>
            <w:left w:val="none" w:sz="0" w:space="0" w:color="auto"/>
            <w:bottom w:val="none" w:sz="0" w:space="0" w:color="auto"/>
            <w:right w:val="none" w:sz="0" w:space="0" w:color="auto"/>
          </w:divBdr>
          <w:divsChild>
            <w:div w:id="524834505">
              <w:marLeft w:val="0"/>
              <w:marRight w:val="0"/>
              <w:marTop w:val="0"/>
              <w:marBottom w:val="0"/>
              <w:divBdr>
                <w:top w:val="none" w:sz="0" w:space="0" w:color="auto"/>
                <w:left w:val="none" w:sz="0" w:space="0" w:color="auto"/>
                <w:bottom w:val="none" w:sz="0" w:space="0" w:color="auto"/>
                <w:right w:val="none" w:sz="0" w:space="0" w:color="auto"/>
              </w:divBdr>
            </w:div>
            <w:div w:id="2094818741">
              <w:marLeft w:val="0"/>
              <w:marRight w:val="0"/>
              <w:marTop w:val="0"/>
              <w:marBottom w:val="0"/>
              <w:divBdr>
                <w:top w:val="none" w:sz="0" w:space="0" w:color="auto"/>
                <w:left w:val="none" w:sz="0" w:space="0" w:color="auto"/>
                <w:bottom w:val="none" w:sz="0" w:space="0" w:color="auto"/>
                <w:right w:val="none" w:sz="0" w:space="0" w:color="auto"/>
              </w:divBdr>
            </w:div>
            <w:div w:id="1959952286">
              <w:marLeft w:val="0"/>
              <w:marRight w:val="0"/>
              <w:marTop w:val="0"/>
              <w:marBottom w:val="0"/>
              <w:divBdr>
                <w:top w:val="none" w:sz="0" w:space="0" w:color="auto"/>
                <w:left w:val="none" w:sz="0" w:space="0" w:color="auto"/>
                <w:bottom w:val="none" w:sz="0" w:space="0" w:color="auto"/>
                <w:right w:val="none" w:sz="0" w:space="0" w:color="auto"/>
              </w:divBdr>
            </w:div>
            <w:div w:id="1972438131">
              <w:marLeft w:val="0"/>
              <w:marRight w:val="0"/>
              <w:marTop w:val="0"/>
              <w:marBottom w:val="0"/>
              <w:divBdr>
                <w:top w:val="none" w:sz="0" w:space="0" w:color="auto"/>
                <w:left w:val="none" w:sz="0" w:space="0" w:color="auto"/>
                <w:bottom w:val="none" w:sz="0" w:space="0" w:color="auto"/>
                <w:right w:val="none" w:sz="0" w:space="0" w:color="auto"/>
              </w:divBdr>
            </w:div>
            <w:div w:id="758716533">
              <w:marLeft w:val="0"/>
              <w:marRight w:val="0"/>
              <w:marTop w:val="0"/>
              <w:marBottom w:val="0"/>
              <w:divBdr>
                <w:top w:val="none" w:sz="0" w:space="0" w:color="auto"/>
                <w:left w:val="none" w:sz="0" w:space="0" w:color="auto"/>
                <w:bottom w:val="none" w:sz="0" w:space="0" w:color="auto"/>
                <w:right w:val="none" w:sz="0" w:space="0" w:color="auto"/>
              </w:divBdr>
            </w:div>
            <w:div w:id="1391270688">
              <w:marLeft w:val="0"/>
              <w:marRight w:val="0"/>
              <w:marTop w:val="0"/>
              <w:marBottom w:val="0"/>
              <w:divBdr>
                <w:top w:val="none" w:sz="0" w:space="0" w:color="auto"/>
                <w:left w:val="none" w:sz="0" w:space="0" w:color="auto"/>
                <w:bottom w:val="none" w:sz="0" w:space="0" w:color="auto"/>
                <w:right w:val="none" w:sz="0" w:space="0" w:color="auto"/>
              </w:divBdr>
            </w:div>
            <w:div w:id="796294861">
              <w:marLeft w:val="0"/>
              <w:marRight w:val="0"/>
              <w:marTop w:val="0"/>
              <w:marBottom w:val="0"/>
              <w:divBdr>
                <w:top w:val="none" w:sz="0" w:space="0" w:color="auto"/>
                <w:left w:val="none" w:sz="0" w:space="0" w:color="auto"/>
                <w:bottom w:val="none" w:sz="0" w:space="0" w:color="auto"/>
                <w:right w:val="none" w:sz="0" w:space="0" w:color="auto"/>
              </w:divBdr>
            </w:div>
            <w:div w:id="844520351">
              <w:marLeft w:val="0"/>
              <w:marRight w:val="0"/>
              <w:marTop w:val="0"/>
              <w:marBottom w:val="0"/>
              <w:divBdr>
                <w:top w:val="none" w:sz="0" w:space="0" w:color="auto"/>
                <w:left w:val="none" w:sz="0" w:space="0" w:color="auto"/>
                <w:bottom w:val="none" w:sz="0" w:space="0" w:color="auto"/>
                <w:right w:val="none" w:sz="0" w:space="0" w:color="auto"/>
              </w:divBdr>
            </w:div>
            <w:div w:id="2131050555">
              <w:marLeft w:val="0"/>
              <w:marRight w:val="0"/>
              <w:marTop w:val="0"/>
              <w:marBottom w:val="0"/>
              <w:divBdr>
                <w:top w:val="none" w:sz="0" w:space="0" w:color="auto"/>
                <w:left w:val="none" w:sz="0" w:space="0" w:color="auto"/>
                <w:bottom w:val="none" w:sz="0" w:space="0" w:color="auto"/>
                <w:right w:val="none" w:sz="0" w:space="0" w:color="auto"/>
              </w:divBdr>
            </w:div>
            <w:div w:id="634334715">
              <w:marLeft w:val="0"/>
              <w:marRight w:val="0"/>
              <w:marTop w:val="0"/>
              <w:marBottom w:val="0"/>
              <w:divBdr>
                <w:top w:val="none" w:sz="0" w:space="0" w:color="auto"/>
                <w:left w:val="none" w:sz="0" w:space="0" w:color="auto"/>
                <w:bottom w:val="none" w:sz="0" w:space="0" w:color="auto"/>
                <w:right w:val="none" w:sz="0" w:space="0" w:color="auto"/>
              </w:divBdr>
            </w:div>
            <w:div w:id="401828235">
              <w:marLeft w:val="0"/>
              <w:marRight w:val="0"/>
              <w:marTop w:val="0"/>
              <w:marBottom w:val="0"/>
              <w:divBdr>
                <w:top w:val="none" w:sz="0" w:space="0" w:color="auto"/>
                <w:left w:val="none" w:sz="0" w:space="0" w:color="auto"/>
                <w:bottom w:val="none" w:sz="0" w:space="0" w:color="auto"/>
                <w:right w:val="none" w:sz="0" w:space="0" w:color="auto"/>
              </w:divBdr>
            </w:div>
            <w:div w:id="320501757">
              <w:marLeft w:val="0"/>
              <w:marRight w:val="0"/>
              <w:marTop w:val="0"/>
              <w:marBottom w:val="0"/>
              <w:divBdr>
                <w:top w:val="none" w:sz="0" w:space="0" w:color="auto"/>
                <w:left w:val="none" w:sz="0" w:space="0" w:color="auto"/>
                <w:bottom w:val="none" w:sz="0" w:space="0" w:color="auto"/>
                <w:right w:val="none" w:sz="0" w:space="0" w:color="auto"/>
              </w:divBdr>
            </w:div>
            <w:div w:id="1066101179">
              <w:marLeft w:val="0"/>
              <w:marRight w:val="0"/>
              <w:marTop w:val="0"/>
              <w:marBottom w:val="0"/>
              <w:divBdr>
                <w:top w:val="none" w:sz="0" w:space="0" w:color="auto"/>
                <w:left w:val="none" w:sz="0" w:space="0" w:color="auto"/>
                <w:bottom w:val="none" w:sz="0" w:space="0" w:color="auto"/>
                <w:right w:val="none" w:sz="0" w:space="0" w:color="auto"/>
              </w:divBdr>
            </w:div>
            <w:div w:id="1496913457">
              <w:marLeft w:val="0"/>
              <w:marRight w:val="0"/>
              <w:marTop w:val="0"/>
              <w:marBottom w:val="0"/>
              <w:divBdr>
                <w:top w:val="none" w:sz="0" w:space="0" w:color="auto"/>
                <w:left w:val="none" w:sz="0" w:space="0" w:color="auto"/>
                <w:bottom w:val="none" w:sz="0" w:space="0" w:color="auto"/>
                <w:right w:val="none" w:sz="0" w:space="0" w:color="auto"/>
              </w:divBdr>
            </w:div>
            <w:div w:id="1395659136">
              <w:marLeft w:val="0"/>
              <w:marRight w:val="0"/>
              <w:marTop w:val="0"/>
              <w:marBottom w:val="0"/>
              <w:divBdr>
                <w:top w:val="none" w:sz="0" w:space="0" w:color="auto"/>
                <w:left w:val="none" w:sz="0" w:space="0" w:color="auto"/>
                <w:bottom w:val="none" w:sz="0" w:space="0" w:color="auto"/>
                <w:right w:val="none" w:sz="0" w:space="0" w:color="auto"/>
              </w:divBdr>
            </w:div>
            <w:div w:id="1728920434">
              <w:marLeft w:val="0"/>
              <w:marRight w:val="0"/>
              <w:marTop w:val="0"/>
              <w:marBottom w:val="0"/>
              <w:divBdr>
                <w:top w:val="none" w:sz="0" w:space="0" w:color="auto"/>
                <w:left w:val="none" w:sz="0" w:space="0" w:color="auto"/>
                <w:bottom w:val="none" w:sz="0" w:space="0" w:color="auto"/>
                <w:right w:val="none" w:sz="0" w:space="0" w:color="auto"/>
              </w:divBdr>
            </w:div>
            <w:div w:id="680817640">
              <w:marLeft w:val="0"/>
              <w:marRight w:val="0"/>
              <w:marTop w:val="0"/>
              <w:marBottom w:val="0"/>
              <w:divBdr>
                <w:top w:val="none" w:sz="0" w:space="0" w:color="auto"/>
                <w:left w:val="none" w:sz="0" w:space="0" w:color="auto"/>
                <w:bottom w:val="none" w:sz="0" w:space="0" w:color="auto"/>
                <w:right w:val="none" w:sz="0" w:space="0" w:color="auto"/>
              </w:divBdr>
            </w:div>
            <w:div w:id="586501768">
              <w:marLeft w:val="0"/>
              <w:marRight w:val="0"/>
              <w:marTop w:val="0"/>
              <w:marBottom w:val="0"/>
              <w:divBdr>
                <w:top w:val="none" w:sz="0" w:space="0" w:color="auto"/>
                <w:left w:val="none" w:sz="0" w:space="0" w:color="auto"/>
                <w:bottom w:val="none" w:sz="0" w:space="0" w:color="auto"/>
                <w:right w:val="none" w:sz="0" w:space="0" w:color="auto"/>
              </w:divBdr>
            </w:div>
            <w:div w:id="1188177860">
              <w:marLeft w:val="0"/>
              <w:marRight w:val="0"/>
              <w:marTop w:val="0"/>
              <w:marBottom w:val="0"/>
              <w:divBdr>
                <w:top w:val="none" w:sz="0" w:space="0" w:color="auto"/>
                <w:left w:val="none" w:sz="0" w:space="0" w:color="auto"/>
                <w:bottom w:val="none" w:sz="0" w:space="0" w:color="auto"/>
                <w:right w:val="none" w:sz="0" w:space="0" w:color="auto"/>
              </w:divBdr>
            </w:div>
            <w:div w:id="4635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1186">
      <w:bodyDiv w:val="1"/>
      <w:marLeft w:val="0"/>
      <w:marRight w:val="0"/>
      <w:marTop w:val="0"/>
      <w:marBottom w:val="0"/>
      <w:divBdr>
        <w:top w:val="none" w:sz="0" w:space="0" w:color="auto"/>
        <w:left w:val="none" w:sz="0" w:space="0" w:color="auto"/>
        <w:bottom w:val="none" w:sz="0" w:space="0" w:color="auto"/>
        <w:right w:val="none" w:sz="0" w:space="0" w:color="auto"/>
      </w:divBdr>
    </w:div>
    <w:div w:id="227036403">
      <w:bodyDiv w:val="1"/>
      <w:marLeft w:val="0"/>
      <w:marRight w:val="0"/>
      <w:marTop w:val="0"/>
      <w:marBottom w:val="0"/>
      <w:divBdr>
        <w:top w:val="none" w:sz="0" w:space="0" w:color="auto"/>
        <w:left w:val="none" w:sz="0" w:space="0" w:color="auto"/>
        <w:bottom w:val="none" w:sz="0" w:space="0" w:color="auto"/>
        <w:right w:val="none" w:sz="0" w:space="0" w:color="auto"/>
      </w:divBdr>
    </w:div>
    <w:div w:id="235013874">
      <w:bodyDiv w:val="1"/>
      <w:marLeft w:val="0"/>
      <w:marRight w:val="0"/>
      <w:marTop w:val="0"/>
      <w:marBottom w:val="0"/>
      <w:divBdr>
        <w:top w:val="none" w:sz="0" w:space="0" w:color="auto"/>
        <w:left w:val="none" w:sz="0" w:space="0" w:color="auto"/>
        <w:bottom w:val="none" w:sz="0" w:space="0" w:color="auto"/>
        <w:right w:val="none" w:sz="0" w:space="0" w:color="auto"/>
      </w:divBdr>
    </w:div>
    <w:div w:id="236089506">
      <w:bodyDiv w:val="1"/>
      <w:marLeft w:val="0"/>
      <w:marRight w:val="0"/>
      <w:marTop w:val="0"/>
      <w:marBottom w:val="0"/>
      <w:divBdr>
        <w:top w:val="none" w:sz="0" w:space="0" w:color="auto"/>
        <w:left w:val="none" w:sz="0" w:space="0" w:color="auto"/>
        <w:bottom w:val="none" w:sz="0" w:space="0" w:color="auto"/>
        <w:right w:val="none" w:sz="0" w:space="0" w:color="auto"/>
      </w:divBdr>
    </w:div>
    <w:div w:id="239215872">
      <w:bodyDiv w:val="1"/>
      <w:marLeft w:val="0"/>
      <w:marRight w:val="0"/>
      <w:marTop w:val="0"/>
      <w:marBottom w:val="0"/>
      <w:divBdr>
        <w:top w:val="none" w:sz="0" w:space="0" w:color="auto"/>
        <w:left w:val="none" w:sz="0" w:space="0" w:color="auto"/>
        <w:bottom w:val="none" w:sz="0" w:space="0" w:color="auto"/>
        <w:right w:val="none" w:sz="0" w:space="0" w:color="auto"/>
      </w:divBdr>
    </w:div>
    <w:div w:id="240219024">
      <w:bodyDiv w:val="1"/>
      <w:marLeft w:val="0"/>
      <w:marRight w:val="0"/>
      <w:marTop w:val="0"/>
      <w:marBottom w:val="0"/>
      <w:divBdr>
        <w:top w:val="none" w:sz="0" w:space="0" w:color="auto"/>
        <w:left w:val="none" w:sz="0" w:space="0" w:color="auto"/>
        <w:bottom w:val="none" w:sz="0" w:space="0" w:color="auto"/>
        <w:right w:val="none" w:sz="0" w:space="0" w:color="auto"/>
      </w:divBdr>
      <w:divsChild>
        <w:div w:id="1428112918">
          <w:marLeft w:val="0"/>
          <w:marRight w:val="0"/>
          <w:marTop w:val="0"/>
          <w:marBottom w:val="0"/>
          <w:divBdr>
            <w:top w:val="none" w:sz="0" w:space="0" w:color="auto"/>
            <w:left w:val="none" w:sz="0" w:space="0" w:color="auto"/>
            <w:bottom w:val="none" w:sz="0" w:space="0" w:color="auto"/>
            <w:right w:val="none" w:sz="0" w:space="0" w:color="auto"/>
          </w:divBdr>
        </w:div>
      </w:divsChild>
    </w:div>
    <w:div w:id="240986395">
      <w:bodyDiv w:val="1"/>
      <w:marLeft w:val="0"/>
      <w:marRight w:val="0"/>
      <w:marTop w:val="0"/>
      <w:marBottom w:val="0"/>
      <w:divBdr>
        <w:top w:val="none" w:sz="0" w:space="0" w:color="auto"/>
        <w:left w:val="none" w:sz="0" w:space="0" w:color="auto"/>
        <w:bottom w:val="none" w:sz="0" w:space="0" w:color="auto"/>
        <w:right w:val="none" w:sz="0" w:space="0" w:color="auto"/>
      </w:divBdr>
    </w:div>
    <w:div w:id="251400565">
      <w:bodyDiv w:val="1"/>
      <w:marLeft w:val="0"/>
      <w:marRight w:val="0"/>
      <w:marTop w:val="0"/>
      <w:marBottom w:val="0"/>
      <w:divBdr>
        <w:top w:val="none" w:sz="0" w:space="0" w:color="auto"/>
        <w:left w:val="none" w:sz="0" w:space="0" w:color="auto"/>
        <w:bottom w:val="none" w:sz="0" w:space="0" w:color="auto"/>
        <w:right w:val="none" w:sz="0" w:space="0" w:color="auto"/>
      </w:divBdr>
    </w:div>
    <w:div w:id="264046252">
      <w:bodyDiv w:val="1"/>
      <w:marLeft w:val="0"/>
      <w:marRight w:val="0"/>
      <w:marTop w:val="0"/>
      <w:marBottom w:val="0"/>
      <w:divBdr>
        <w:top w:val="none" w:sz="0" w:space="0" w:color="auto"/>
        <w:left w:val="none" w:sz="0" w:space="0" w:color="auto"/>
        <w:bottom w:val="none" w:sz="0" w:space="0" w:color="auto"/>
        <w:right w:val="none" w:sz="0" w:space="0" w:color="auto"/>
      </w:divBdr>
    </w:div>
    <w:div w:id="264314771">
      <w:bodyDiv w:val="1"/>
      <w:marLeft w:val="0"/>
      <w:marRight w:val="0"/>
      <w:marTop w:val="0"/>
      <w:marBottom w:val="0"/>
      <w:divBdr>
        <w:top w:val="none" w:sz="0" w:space="0" w:color="auto"/>
        <w:left w:val="none" w:sz="0" w:space="0" w:color="auto"/>
        <w:bottom w:val="none" w:sz="0" w:space="0" w:color="auto"/>
        <w:right w:val="none" w:sz="0" w:space="0" w:color="auto"/>
      </w:divBdr>
    </w:div>
    <w:div w:id="270556179">
      <w:bodyDiv w:val="1"/>
      <w:marLeft w:val="0"/>
      <w:marRight w:val="0"/>
      <w:marTop w:val="0"/>
      <w:marBottom w:val="0"/>
      <w:divBdr>
        <w:top w:val="none" w:sz="0" w:space="0" w:color="auto"/>
        <w:left w:val="none" w:sz="0" w:space="0" w:color="auto"/>
        <w:bottom w:val="none" w:sz="0" w:space="0" w:color="auto"/>
        <w:right w:val="none" w:sz="0" w:space="0" w:color="auto"/>
      </w:divBdr>
      <w:divsChild>
        <w:div w:id="1546285101">
          <w:marLeft w:val="0"/>
          <w:marRight w:val="0"/>
          <w:marTop w:val="0"/>
          <w:marBottom w:val="0"/>
          <w:divBdr>
            <w:top w:val="none" w:sz="0" w:space="0" w:color="auto"/>
            <w:left w:val="none" w:sz="0" w:space="0" w:color="auto"/>
            <w:bottom w:val="none" w:sz="0" w:space="0" w:color="auto"/>
            <w:right w:val="none" w:sz="0" w:space="0" w:color="auto"/>
          </w:divBdr>
          <w:divsChild>
            <w:div w:id="34543780">
              <w:marLeft w:val="0"/>
              <w:marRight w:val="0"/>
              <w:marTop w:val="0"/>
              <w:marBottom w:val="0"/>
              <w:divBdr>
                <w:top w:val="none" w:sz="0" w:space="0" w:color="auto"/>
                <w:left w:val="none" w:sz="0" w:space="0" w:color="auto"/>
                <w:bottom w:val="none" w:sz="0" w:space="0" w:color="auto"/>
                <w:right w:val="none" w:sz="0" w:space="0" w:color="auto"/>
              </w:divBdr>
              <w:divsChild>
                <w:div w:id="1463185176">
                  <w:marLeft w:val="0"/>
                  <w:marRight w:val="0"/>
                  <w:marTop w:val="0"/>
                  <w:marBottom w:val="0"/>
                  <w:divBdr>
                    <w:top w:val="none" w:sz="0" w:space="0" w:color="auto"/>
                    <w:left w:val="none" w:sz="0" w:space="0" w:color="auto"/>
                    <w:bottom w:val="none" w:sz="0" w:space="0" w:color="auto"/>
                    <w:right w:val="none" w:sz="0" w:space="0" w:color="auto"/>
                  </w:divBdr>
                  <w:divsChild>
                    <w:div w:id="56170553">
                      <w:marLeft w:val="0"/>
                      <w:marRight w:val="0"/>
                      <w:marTop w:val="0"/>
                      <w:marBottom w:val="0"/>
                      <w:divBdr>
                        <w:top w:val="none" w:sz="0" w:space="0" w:color="auto"/>
                        <w:left w:val="none" w:sz="0" w:space="0" w:color="auto"/>
                        <w:bottom w:val="none" w:sz="0" w:space="0" w:color="auto"/>
                        <w:right w:val="none" w:sz="0" w:space="0" w:color="auto"/>
                      </w:divBdr>
                      <w:divsChild>
                        <w:div w:id="1525165846">
                          <w:marLeft w:val="0"/>
                          <w:marRight w:val="0"/>
                          <w:marTop w:val="0"/>
                          <w:marBottom w:val="0"/>
                          <w:divBdr>
                            <w:top w:val="none" w:sz="0" w:space="0" w:color="auto"/>
                            <w:left w:val="none" w:sz="0" w:space="0" w:color="auto"/>
                            <w:bottom w:val="none" w:sz="0" w:space="0" w:color="auto"/>
                            <w:right w:val="none" w:sz="0" w:space="0" w:color="auto"/>
                          </w:divBdr>
                          <w:divsChild>
                            <w:div w:id="12071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14573">
      <w:bodyDiv w:val="1"/>
      <w:marLeft w:val="0"/>
      <w:marRight w:val="0"/>
      <w:marTop w:val="0"/>
      <w:marBottom w:val="0"/>
      <w:divBdr>
        <w:top w:val="none" w:sz="0" w:space="0" w:color="auto"/>
        <w:left w:val="none" w:sz="0" w:space="0" w:color="auto"/>
        <w:bottom w:val="none" w:sz="0" w:space="0" w:color="auto"/>
        <w:right w:val="none" w:sz="0" w:space="0" w:color="auto"/>
      </w:divBdr>
    </w:div>
    <w:div w:id="294024499">
      <w:bodyDiv w:val="1"/>
      <w:marLeft w:val="0"/>
      <w:marRight w:val="0"/>
      <w:marTop w:val="0"/>
      <w:marBottom w:val="0"/>
      <w:divBdr>
        <w:top w:val="none" w:sz="0" w:space="0" w:color="auto"/>
        <w:left w:val="none" w:sz="0" w:space="0" w:color="auto"/>
        <w:bottom w:val="none" w:sz="0" w:space="0" w:color="auto"/>
        <w:right w:val="none" w:sz="0" w:space="0" w:color="auto"/>
      </w:divBdr>
    </w:div>
    <w:div w:id="309871545">
      <w:bodyDiv w:val="1"/>
      <w:marLeft w:val="0"/>
      <w:marRight w:val="0"/>
      <w:marTop w:val="0"/>
      <w:marBottom w:val="0"/>
      <w:divBdr>
        <w:top w:val="none" w:sz="0" w:space="0" w:color="auto"/>
        <w:left w:val="none" w:sz="0" w:space="0" w:color="auto"/>
        <w:bottom w:val="none" w:sz="0" w:space="0" w:color="auto"/>
        <w:right w:val="none" w:sz="0" w:space="0" w:color="auto"/>
      </w:divBdr>
    </w:div>
    <w:div w:id="322662243">
      <w:bodyDiv w:val="1"/>
      <w:marLeft w:val="0"/>
      <w:marRight w:val="0"/>
      <w:marTop w:val="0"/>
      <w:marBottom w:val="0"/>
      <w:divBdr>
        <w:top w:val="none" w:sz="0" w:space="0" w:color="auto"/>
        <w:left w:val="none" w:sz="0" w:space="0" w:color="auto"/>
        <w:bottom w:val="none" w:sz="0" w:space="0" w:color="auto"/>
        <w:right w:val="none" w:sz="0" w:space="0" w:color="auto"/>
      </w:divBdr>
    </w:div>
    <w:div w:id="341013540">
      <w:bodyDiv w:val="1"/>
      <w:marLeft w:val="0"/>
      <w:marRight w:val="0"/>
      <w:marTop w:val="0"/>
      <w:marBottom w:val="0"/>
      <w:divBdr>
        <w:top w:val="none" w:sz="0" w:space="0" w:color="auto"/>
        <w:left w:val="none" w:sz="0" w:space="0" w:color="auto"/>
        <w:bottom w:val="none" w:sz="0" w:space="0" w:color="auto"/>
        <w:right w:val="none" w:sz="0" w:space="0" w:color="auto"/>
      </w:divBdr>
      <w:divsChild>
        <w:div w:id="1511992991">
          <w:marLeft w:val="0"/>
          <w:marRight w:val="0"/>
          <w:marTop w:val="0"/>
          <w:marBottom w:val="0"/>
          <w:divBdr>
            <w:top w:val="none" w:sz="0" w:space="0" w:color="auto"/>
            <w:left w:val="none" w:sz="0" w:space="0" w:color="auto"/>
            <w:bottom w:val="none" w:sz="0" w:space="0" w:color="auto"/>
            <w:right w:val="none" w:sz="0" w:space="0" w:color="auto"/>
          </w:divBdr>
          <w:divsChild>
            <w:div w:id="18244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3907">
      <w:bodyDiv w:val="1"/>
      <w:marLeft w:val="0"/>
      <w:marRight w:val="0"/>
      <w:marTop w:val="0"/>
      <w:marBottom w:val="0"/>
      <w:divBdr>
        <w:top w:val="none" w:sz="0" w:space="0" w:color="auto"/>
        <w:left w:val="none" w:sz="0" w:space="0" w:color="auto"/>
        <w:bottom w:val="none" w:sz="0" w:space="0" w:color="auto"/>
        <w:right w:val="none" w:sz="0" w:space="0" w:color="auto"/>
      </w:divBdr>
    </w:div>
    <w:div w:id="358049046">
      <w:bodyDiv w:val="1"/>
      <w:marLeft w:val="0"/>
      <w:marRight w:val="0"/>
      <w:marTop w:val="0"/>
      <w:marBottom w:val="0"/>
      <w:divBdr>
        <w:top w:val="none" w:sz="0" w:space="0" w:color="auto"/>
        <w:left w:val="none" w:sz="0" w:space="0" w:color="auto"/>
        <w:bottom w:val="none" w:sz="0" w:space="0" w:color="auto"/>
        <w:right w:val="none" w:sz="0" w:space="0" w:color="auto"/>
      </w:divBdr>
      <w:divsChild>
        <w:div w:id="580331747">
          <w:marLeft w:val="0"/>
          <w:marRight w:val="0"/>
          <w:marTop w:val="0"/>
          <w:marBottom w:val="0"/>
          <w:divBdr>
            <w:top w:val="none" w:sz="0" w:space="0" w:color="auto"/>
            <w:left w:val="none" w:sz="0" w:space="0" w:color="auto"/>
            <w:bottom w:val="none" w:sz="0" w:space="0" w:color="auto"/>
            <w:right w:val="none" w:sz="0" w:space="0" w:color="auto"/>
          </w:divBdr>
          <w:divsChild>
            <w:div w:id="497118763">
              <w:marLeft w:val="0"/>
              <w:marRight w:val="0"/>
              <w:marTop w:val="0"/>
              <w:marBottom w:val="0"/>
              <w:divBdr>
                <w:top w:val="none" w:sz="0" w:space="0" w:color="auto"/>
                <w:left w:val="none" w:sz="0" w:space="0" w:color="auto"/>
                <w:bottom w:val="none" w:sz="0" w:space="0" w:color="auto"/>
                <w:right w:val="none" w:sz="0" w:space="0" w:color="auto"/>
              </w:divBdr>
              <w:divsChild>
                <w:div w:id="1760175925">
                  <w:marLeft w:val="0"/>
                  <w:marRight w:val="0"/>
                  <w:marTop w:val="0"/>
                  <w:marBottom w:val="0"/>
                  <w:divBdr>
                    <w:top w:val="none" w:sz="0" w:space="0" w:color="auto"/>
                    <w:left w:val="none" w:sz="0" w:space="0" w:color="auto"/>
                    <w:bottom w:val="none" w:sz="0" w:space="0" w:color="auto"/>
                    <w:right w:val="none" w:sz="0" w:space="0" w:color="auto"/>
                  </w:divBdr>
                  <w:divsChild>
                    <w:div w:id="324170446">
                      <w:marLeft w:val="0"/>
                      <w:marRight w:val="0"/>
                      <w:marTop w:val="0"/>
                      <w:marBottom w:val="0"/>
                      <w:divBdr>
                        <w:top w:val="none" w:sz="0" w:space="0" w:color="auto"/>
                        <w:left w:val="none" w:sz="0" w:space="0" w:color="auto"/>
                        <w:bottom w:val="none" w:sz="0" w:space="0" w:color="auto"/>
                        <w:right w:val="none" w:sz="0" w:space="0" w:color="auto"/>
                      </w:divBdr>
                      <w:divsChild>
                        <w:div w:id="521481326">
                          <w:marLeft w:val="0"/>
                          <w:marRight w:val="0"/>
                          <w:marTop w:val="75"/>
                          <w:marBottom w:val="75"/>
                          <w:divBdr>
                            <w:top w:val="none" w:sz="0" w:space="0" w:color="auto"/>
                            <w:left w:val="none" w:sz="0" w:space="0" w:color="auto"/>
                            <w:bottom w:val="none" w:sz="0" w:space="0" w:color="auto"/>
                            <w:right w:val="none" w:sz="0" w:space="0" w:color="auto"/>
                          </w:divBdr>
                          <w:divsChild>
                            <w:div w:id="846794797">
                              <w:marLeft w:val="0"/>
                              <w:marRight w:val="0"/>
                              <w:marTop w:val="0"/>
                              <w:marBottom w:val="0"/>
                              <w:divBdr>
                                <w:top w:val="none" w:sz="0" w:space="0" w:color="auto"/>
                                <w:left w:val="none" w:sz="0" w:space="0" w:color="auto"/>
                                <w:bottom w:val="none" w:sz="0" w:space="0" w:color="auto"/>
                                <w:right w:val="none" w:sz="0" w:space="0" w:color="auto"/>
                              </w:divBdr>
                              <w:divsChild>
                                <w:div w:id="1756130303">
                                  <w:marLeft w:val="0"/>
                                  <w:marRight w:val="0"/>
                                  <w:marTop w:val="0"/>
                                  <w:marBottom w:val="0"/>
                                  <w:divBdr>
                                    <w:top w:val="none" w:sz="0" w:space="0" w:color="auto"/>
                                    <w:left w:val="none" w:sz="0" w:space="0" w:color="auto"/>
                                    <w:bottom w:val="none" w:sz="0" w:space="0" w:color="auto"/>
                                    <w:right w:val="none" w:sz="0" w:space="0" w:color="auto"/>
                                  </w:divBdr>
                                  <w:divsChild>
                                    <w:div w:id="182485330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259015">
      <w:bodyDiv w:val="1"/>
      <w:marLeft w:val="0"/>
      <w:marRight w:val="0"/>
      <w:marTop w:val="0"/>
      <w:marBottom w:val="0"/>
      <w:divBdr>
        <w:top w:val="none" w:sz="0" w:space="0" w:color="auto"/>
        <w:left w:val="none" w:sz="0" w:space="0" w:color="auto"/>
        <w:bottom w:val="none" w:sz="0" w:space="0" w:color="auto"/>
        <w:right w:val="none" w:sz="0" w:space="0" w:color="auto"/>
      </w:divBdr>
    </w:div>
    <w:div w:id="393159869">
      <w:bodyDiv w:val="1"/>
      <w:marLeft w:val="0"/>
      <w:marRight w:val="0"/>
      <w:marTop w:val="0"/>
      <w:marBottom w:val="0"/>
      <w:divBdr>
        <w:top w:val="none" w:sz="0" w:space="0" w:color="auto"/>
        <w:left w:val="none" w:sz="0" w:space="0" w:color="auto"/>
        <w:bottom w:val="none" w:sz="0" w:space="0" w:color="auto"/>
        <w:right w:val="none" w:sz="0" w:space="0" w:color="auto"/>
      </w:divBdr>
    </w:div>
    <w:div w:id="406537877">
      <w:bodyDiv w:val="1"/>
      <w:marLeft w:val="0"/>
      <w:marRight w:val="0"/>
      <w:marTop w:val="0"/>
      <w:marBottom w:val="0"/>
      <w:divBdr>
        <w:top w:val="none" w:sz="0" w:space="0" w:color="auto"/>
        <w:left w:val="none" w:sz="0" w:space="0" w:color="auto"/>
        <w:bottom w:val="none" w:sz="0" w:space="0" w:color="auto"/>
        <w:right w:val="none" w:sz="0" w:space="0" w:color="auto"/>
      </w:divBdr>
    </w:div>
    <w:div w:id="415832985">
      <w:bodyDiv w:val="1"/>
      <w:marLeft w:val="0"/>
      <w:marRight w:val="0"/>
      <w:marTop w:val="0"/>
      <w:marBottom w:val="0"/>
      <w:divBdr>
        <w:top w:val="none" w:sz="0" w:space="0" w:color="auto"/>
        <w:left w:val="none" w:sz="0" w:space="0" w:color="auto"/>
        <w:bottom w:val="none" w:sz="0" w:space="0" w:color="auto"/>
        <w:right w:val="none" w:sz="0" w:space="0" w:color="auto"/>
      </w:divBdr>
    </w:div>
    <w:div w:id="420951147">
      <w:bodyDiv w:val="1"/>
      <w:marLeft w:val="0"/>
      <w:marRight w:val="0"/>
      <w:marTop w:val="0"/>
      <w:marBottom w:val="0"/>
      <w:divBdr>
        <w:top w:val="none" w:sz="0" w:space="0" w:color="auto"/>
        <w:left w:val="none" w:sz="0" w:space="0" w:color="auto"/>
        <w:bottom w:val="none" w:sz="0" w:space="0" w:color="auto"/>
        <w:right w:val="none" w:sz="0" w:space="0" w:color="auto"/>
      </w:divBdr>
    </w:div>
    <w:div w:id="421609546">
      <w:bodyDiv w:val="1"/>
      <w:marLeft w:val="0"/>
      <w:marRight w:val="0"/>
      <w:marTop w:val="0"/>
      <w:marBottom w:val="0"/>
      <w:divBdr>
        <w:top w:val="none" w:sz="0" w:space="0" w:color="auto"/>
        <w:left w:val="none" w:sz="0" w:space="0" w:color="auto"/>
        <w:bottom w:val="none" w:sz="0" w:space="0" w:color="auto"/>
        <w:right w:val="none" w:sz="0" w:space="0" w:color="auto"/>
      </w:divBdr>
    </w:div>
    <w:div w:id="425930318">
      <w:bodyDiv w:val="1"/>
      <w:marLeft w:val="0"/>
      <w:marRight w:val="0"/>
      <w:marTop w:val="0"/>
      <w:marBottom w:val="0"/>
      <w:divBdr>
        <w:top w:val="none" w:sz="0" w:space="0" w:color="auto"/>
        <w:left w:val="none" w:sz="0" w:space="0" w:color="auto"/>
        <w:bottom w:val="none" w:sz="0" w:space="0" w:color="auto"/>
        <w:right w:val="none" w:sz="0" w:space="0" w:color="auto"/>
      </w:divBdr>
    </w:div>
    <w:div w:id="429737546">
      <w:bodyDiv w:val="1"/>
      <w:marLeft w:val="0"/>
      <w:marRight w:val="0"/>
      <w:marTop w:val="0"/>
      <w:marBottom w:val="0"/>
      <w:divBdr>
        <w:top w:val="none" w:sz="0" w:space="0" w:color="auto"/>
        <w:left w:val="none" w:sz="0" w:space="0" w:color="auto"/>
        <w:bottom w:val="none" w:sz="0" w:space="0" w:color="auto"/>
        <w:right w:val="none" w:sz="0" w:space="0" w:color="auto"/>
      </w:divBdr>
    </w:div>
    <w:div w:id="431438781">
      <w:bodyDiv w:val="1"/>
      <w:marLeft w:val="0"/>
      <w:marRight w:val="0"/>
      <w:marTop w:val="0"/>
      <w:marBottom w:val="0"/>
      <w:divBdr>
        <w:top w:val="none" w:sz="0" w:space="0" w:color="auto"/>
        <w:left w:val="none" w:sz="0" w:space="0" w:color="auto"/>
        <w:bottom w:val="none" w:sz="0" w:space="0" w:color="auto"/>
        <w:right w:val="none" w:sz="0" w:space="0" w:color="auto"/>
      </w:divBdr>
    </w:div>
    <w:div w:id="436412737">
      <w:bodyDiv w:val="1"/>
      <w:marLeft w:val="0"/>
      <w:marRight w:val="0"/>
      <w:marTop w:val="0"/>
      <w:marBottom w:val="0"/>
      <w:divBdr>
        <w:top w:val="none" w:sz="0" w:space="0" w:color="auto"/>
        <w:left w:val="none" w:sz="0" w:space="0" w:color="auto"/>
        <w:bottom w:val="none" w:sz="0" w:space="0" w:color="auto"/>
        <w:right w:val="none" w:sz="0" w:space="0" w:color="auto"/>
      </w:divBdr>
    </w:div>
    <w:div w:id="441000212">
      <w:bodyDiv w:val="1"/>
      <w:marLeft w:val="0"/>
      <w:marRight w:val="0"/>
      <w:marTop w:val="0"/>
      <w:marBottom w:val="0"/>
      <w:divBdr>
        <w:top w:val="none" w:sz="0" w:space="0" w:color="auto"/>
        <w:left w:val="none" w:sz="0" w:space="0" w:color="auto"/>
        <w:bottom w:val="none" w:sz="0" w:space="0" w:color="auto"/>
        <w:right w:val="none" w:sz="0" w:space="0" w:color="auto"/>
      </w:divBdr>
    </w:div>
    <w:div w:id="443771195">
      <w:bodyDiv w:val="1"/>
      <w:marLeft w:val="0"/>
      <w:marRight w:val="0"/>
      <w:marTop w:val="0"/>
      <w:marBottom w:val="0"/>
      <w:divBdr>
        <w:top w:val="none" w:sz="0" w:space="0" w:color="auto"/>
        <w:left w:val="none" w:sz="0" w:space="0" w:color="auto"/>
        <w:bottom w:val="none" w:sz="0" w:space="0" w:color="auto"/>
        <w:right w:val="none" w:sz="0" w:space="0" w:color="auto"/>
      </w:divBdr>
    </w:div>
    <w:div w:id="447430533">
      <w:bodyDiv w:val="1"/>
      <w:marLeft w:val="0"/>
      <w:marRight w:val="0"/>
      <w:marTop w:val="0"/>
      <w:marBottom w:val="0"/>
      <w:divBdr>
        <w:top w:val="none" w:sz="0" w:space="0" w:color="auto"/>
        <w:left w:val="none" w:sz="0" w:space="0" w:color="auto"/>
        <w:bottom w:val="none" w:sz="0" w:space="0" w:color="auto"/>
        <w:right w:val="none" w:sz="0" w:space="0" w:color="auto"/>
      </w:divBdr>
    </w:div>
    <w:div w:id="447701005">
      <w:bodyDiv w:val="1"/>
      <w:marLeft w:val="0"/>
      <w:marRight w:val="0"/>
      <w:marTop w:val="0"/>
      <w:marBottom w:val="0"/>
      <w:divBdr>
        <w:top w:val="none" w:sz="0" w:space="0" w:color="auto"/>
        <w:left w:val="none" w:sz="0" w:space="0" w:color="auto"/>
        <w:bottom w:val="none" w:sz="0" w:space="0" w:color="auto"/>
        <w:right w:val="none" w:sz="0" w:space="0" w:color="auto"/>
      </w:divBdr>
    </w:div>
    <w:div w:id="454913525">
      <w:bodyDiv w:val="1"/>
      <w:marLeft w:val="0"/>
      <w:marRight w:val="0"/>
      <w:marTop w:val="0"/>
      <w:marBottom w:val="0"/>
      <w:divBdr>
        <w:top w:val="none" w:sz="0" w:space="0" w:color="auto"/>
        <w:left w:val="none" w:sz="0" w:space="0" w:color="auto"/>
        <w:bottom w:val="none" w:sz="0" w:space="0" w:color="auto"/>
        <w:right w:val="none" w:sz="0" w:space="0" w:color="auto"/>
      </w:divBdr>
    </w:div>
    <w:div w:id="500238823">
      <w:bodyDiv w:val="1"/>
      <w:marLeft w:val="0"/>
      <w:marRight w:val="0"/>
      <w:marTop w:val="0"/>
      <w:marBottom w:val="0"/>
      <w:divBdr>
        <w:top w:val="none" w:sz="0" w:space="0" w:color="auto"/>
        <w:left w:val="none" w:sz="0" w:space="0" w:color="auto"/>
        <w:bottom w:val="none" w:sz="0" w:space="0" w:color="auto"/>
        <w:right w:val="none" w:sz="0" w:space="0" w:color="auto"/>
      </w:divBdr>
    </w:div>
    <w:div w:id="504396746">
      <w:bodyDiv w:val="1"/>
      <w:marLeft w:val="0"/>
      <w:marRight w:val="0"/>
      <w:marTop w:val="0"/>
      <w:marBottom w:val="0"/>
      <w:divBdr>
        <w:top w:val="none" w:sz="0" w:space="0" w:color="auto"/>
        <w:left w:val="none" w:sz="0" w:space="0" w:color="auto"/>
        <w:bottom w:val="none" w:sz="0" w:space="0" w:color="auto"/>
        <w:right w:val="none" w:sz="0" w:space="0" w:color="auto"/>
      </w:divBdr>
    </w:div>
    <w:div w:id="514156462">
      <w:bodyDiv w:val="1"/>
      <w:marLeft w:val="0"/>
      <w:marRight w:val="0"/>
      <w:marTop w:val="0"/>
      <w:marBottom w:val="0"/>
      <w:divBdr>
        <w:top w:val="none" w:sz="0" w:space="0" w:color="auto"/>
        <w:left w:val="none" w:sz="0" w:space="0" w:color="auto"/>
        <w:bottom w:val="none" w:sz="0" w:space="0" w:color="auto"/>
        <w:right w:val="none" w:sz="0" w:space="0" w:color="auto"/>
      </w:divBdr>
    </w:div>
    <w:div w:id="538476071">
      <w:bodyDiv w:val="1"/>
      <w:marLeft w:val="0"/>
      <w:marRight w:val="0"/>
      <w:marTop w:val="0"/>
      <w:marBottom w:val="0"/>
      <w:divBdr>
        <w:top w:val="none" w:sz="0" w:space="0" w:color="auto"/>
        <w:left w:val="none" w:sz="0" w:space="0" w:color="auto"/>
        <w:bottom w:val="none" w:sz="0" w:space="0" w:color="auto"/>
        <w:right w:val="none" w:sz="0" w:space="0" w:color="auto"/>
      </w:divBdr>
      <w:divsChild>
        <w:div w:id="1956669538">
          <w:marLeft w:val="0"/>
          <w:marRight w:val="0"/>
          <w:marTop w:val="0"/>
          <w:marBottom w:val="0"/>
          <w:divBdr>
            <w:top w:val="none" w:sz="0" w:space="0" w:color="auto"/>
            <w:left w:val="none" w:sz="0" w:space="0" w:color="auto"/>
            <w:bottom w:val="none" w:sz="0" w:space="0" w:color="auto"/>
            <w:right w:val="none" w:sz="0" w:space="0" w:color="auto"/>
          </w:divBdr>
          <w:divsChild>
            <w:div w:id="185876084">
              <w:marLeft w:val="0"/>
              <w:marRight w:val="0"/>
              <w:marTop w:val="0"/>
              <w:marBottom w:val="0"/>
              <w:divBdr>
                <w:top w:val="none" w:sz="0" w:space="0" w:color="auto"/>
                <w:left w:val="none" w:sz="0" w:space="0" w:color="auto"/>
                <w:bottom w:val="none" w:sz="0" w:space="0" w:color="auto"/>
                <w:right w:val="none" w:sz="0" w:space="0" w:color="auto"/>
              </w:divBdr>
              <w:divsChild>
                <w:div w:id="1605334431">
                  <w:marLeft w:val="0"/>
                  <w:marRight w:val="0"/>
                  <w:marTop w:val="0"/>
                  <w:marBottom w:val="0"/>
                  <w:divBdr>
                    <w:top w:val="none" w:sz="0" w:space="0" w:color="auto"/>
                    <w:left w:val="none" w:sz="0" w:space="0" w:color="auto"/>
                    <w:bottom w:val="none" w:sz="0" w:space="0" w:color="auto"/>
                    <w:right w:val="none" w:sz="0" w:space="0" w:color="auto"/>
                  </w:divBdr>
                  <w:divsChild>
                    <w:div w:id="323974785">
                      <w:marLeft w:val="0"/>
                      <w:marRight w:val="0"/>
                      <w:marTop w:val="0"/>
                      <w:marBottom w:val="0"/>
                      <w:divBdr>
                        <w:top w:val="none" w:sz="0" w:space="0" w:color="auto"/>
                        <w:left w:val="none" w:sz="0" w:space="0" w:color="auto"/>
                        <w:bottom w:val="none" w:sz="0" w:space="0" w:color="auto"/>
                        <w:right w:val="none" w:sz="0" w:space="0" w:color="auto"/>
                      </w:divBdr>
                      <w:divsChild>
                        <w:div w:id="970481074">
                          <w:marLeft w:val="0"/>
                          <w:marRight w:val="0"/>
                          <w:marTop w:val="0"/>
                          <w:marBottom w:val="0"/>
                          <w:divBdr>
                            <w:top w:val="none" w:sz="0" w:space="0" w:color="auto"/>
                            <w:left w:val="none" w:sz="0" w:space="0" w:color="auto"/>
                            <w:bottom w:val="none" w:sz="0" w:space="0" w:color="auto"/>
                            <w:right w:val="none" w:sz="0" w:space="0" w:color="auto"/>
                          </w:divBdr>
                          <w:divsChild>
                            <w:div w:id="15721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331858">
      <w:bodyDiv w:val="1"/>
      <w:marLeft w:val="0"/>
      <w:marRight w:val="0"/>
      <w:marTop w:val="0"/>
      <w:marBottom w:val="0"/>
      <w:divBdr>
        <w:top w:val="none" w:sz="0" w:space="0" w:color="auto"/>
        <w:left w:val="none" w:sz="0" w:space="0" w:color="auto"/>
        <w:bottom w:val="none" w:sz="0" w:space="0" w:color="auto"/>
        <w:right w:val="none" w:sz="0" w:space="0" w:color="auto"/>
      </w:divBdr>
    </w:div>
    <w:div w:id="566454208">
      <w:bodyDiv w:val="1"/>
      <w:marLeft w:val="0"/>
      <w:marRight w:val="0"/>
      <w:marTop w:val="0"/>
      <w:marBottom w:val="0"/>
      <w:divBdr>
        <w:top w:val="none" w:sz="0" w:space="0" w:color="auto"/>
        <w:left w:val="none" w:sz="0" w:space="0" w:color="auto"/>
        <w:bottom w:val="none" w:sz="0" w:space="0" w:color="auto"/>
        <w:right w:val="none" w:sz="0" w:space="0" w:color="auto"/>
      </w:divBdr>
    </w:div>
    <w:div w:id="575668426">
      <w:bodyDiv w:val="1"/>
      <w:marLeft w:val="0"/>
      <w:marRight w:val="0"/>
      <w:marTop w:val="0"/>
      <w:marBottom w:val="0"/>
      <w:divBdr>
        <w:top w:val="none" w:sz="0" w:space="0" w:color="auto"/>
        <w:left w:val="none" w:sz="0" w:space="0" w:color="auto"/>
        <w:bottom w:val="none" w:sz="0" w:space="0" w:color="auto"/>
        <w:right w:val="none" w:sz="0" w:space="0" w:color="auto"/>
      </w:divBdr>
    </w:div>
    <w:div w:id="576323631">
      <w:bodyDiv w:val="1"/>
      <w:marLeft w:val="0"/>
      <w:marRight w:val="0"/>
      <w:marTop w:val="0"/>
      <w:marBottom w:val="0"/>
      <w:divBdr>
        <w:top w:val="none" w:sz="0" w:space="0" w:color="auto"/>
        <w:left w:val="none" w:sz="0" w:space="0" w:color="auto"/>
        <w:bottom w:val="none" w:sz="0" w:space="0" w:color="auto"/>
        <w:right w:val="none" w:sz="0" w:space="0" w:color="auto"/>
      </w:divBdr>
    </w:div>
    <w:div w:id="588585514">
      <w:bodyDiv w:val="1"/>
      <w:marLeft w:val="0"/>
      <w:marRight w:val="0"/>
      <w:marTop w:val="0"/>
      <w:marBottom w:val="0"/>
      <w:divBdr>
        <w:top w:val="none" w:sz="0" w:space="0" w:color="auto"/>
        <w:left w:val="none" w:sz="0" w:space="0" w:color="auto"/>
        <w:bottom w:val="none" w:sz="0" w:space="0" w:color="auto"/>
        <w:right w:val="none" w:sz="0" w:space="0" w:color="auto"/>
      </w:divBdr>
    </w:div>
    <w:div w:id="598686783">
      <w:bodyDiv w:val="1"/>
      <w:marLeft w:val="0"/>
      <w:marRight w:val="0"/>
      <w:marTop w:val="0"/>
      <w:marBottom w:val="0"/>
      <w:divBdr>
        <w:top w:val="none" w:sz="0" w:space="0" w:color="auto"/>
        <w:left w:val="none" w:sz="0" w:space="0" w:color="auto"/>
        <w:bottom w:val="none" w:sz="0" w:space="0" w:color="auto"/>
        <w:right w:val="none" w:sz="0" w:space="0" w:color="auto"/>
      </w:divBdr>
    </w:div>
    <w:div w:id="601693586">
      <w:bodyDiv w:val="1"/>
      <w:marLeft w:val="0"/>
      <w:marRight w:val="0"/>
      <w:marTop w:val="0"/>
      <w:marBottom w:val="0"/>
      <w:divBdr>
        <w:top w:val="none" w:sz="0" w:space="0" w:color="auto"/>
        <w:left w:val="none" w:sz="0" w:space="0" w:color="auto"/>
        <w:bottom w:val="none" w:sz="0" w:space="0" w:color="auto"/>
        <w:right w:val="none" w:sz="0" w:space="0" w:color="auto"/>
      </w:divBdr>
    </w:div>
    <w:div w:id="605580798">
      <w:bodyDiv w:val="1"/>
      <w:marLeft w:val="0"/>
      <w:marRight w:val="0"/>
      <w:marTop w:val="0"/>
      <w:marBottom w:val="0"/>
      <w:divBdr>
        <w:top w:val="none" w:sz="0" w:space="0" w:color="auto"/>
        <w:left w:val="none" w:sz="0" w:space="0" w:color="auto"/>
        <w:bottom w:val="none" w:sz="0" w:space="0" w:color="auto"/>
        <w:right w:val="none" w:sz="0" w:space="0" w:color="auto"/>
      </w:divBdr>
    </w:div>
    <w:div w:id="625701518">
      <w:bodyDiv w:val="1"/>
      <w:marLeft w:val="0"/>
      <w:marRight w:val="0"/>
      <w:marTop w:val="0"/>
      <w:marBottom w:val="0"/>
      <w:divBdr>
        <w:top w:val="none" w:sz="0" w:space="0" w:color="auto"/>
        <w:left w:val="none" w:sz="0" w:space="0" w:color="auto"/>
        <w:bottom w:val="none" w:sz="0" w:space="0" w:color="auto"/>
        <w:right w:val="none" w:sz="0" w:space="0" w:color="auto"/>
      </w:divBdr>
    </w:div>
    <w:div w:id="635919255">
      <w:bodyDiv w:val="1"/>
      <w:marLeft w:val="0"/>
      <w:marRight w:val="0"/>
      <w:marTop w:val="0"/>
      <w:marBottom w:val="0"/>
      <w:divBdr>
        <w:top w:val="none" w:sz="0" w:space="0" w:color="auto"/>
        <w:left w:val="none" w:sz="0" w:space="0" w:color="auto"/>
        <w:bottom w:val="none" w:sz="0" w:space="0" w:color="auto"/>
        <w:right w:val="none" w:sz="0" w:space="0" w:color="auto"/>
      </w:divBdr>
    </w:div>
    <w:div w:id="650644867">
      <w:bodyDiv w:val="1"/>
      <w:marLeft w:val="0"/>
      <w:marRight w:val="0"/>
      <w:marTop w:val="0"/>
      <w:marBottom w:val="0"/>
      <w:divBdr>
        <w:top w:val="none" w:sz="0" w:space="0" w:color="auto"/>
        <w:left w:val="none" w:sz="0" w:space="0" w:color="auto"/>
        <w:bottom w:val="none" w:sz="0" w:space="0" w:color="auto"/>
        <w:right w:val="none" w:sz="0" w:space="0" w:color="auto"/>
      </w:divBdr>
    </w:div>
    <w:div w:id="657924051">
      <w:bodyDiv w:val="1"/>
      <w:marLeft w:val="0"/>
      <w:marRight w:val="0"/>
      <w:marTop w:val="0"/>
      <w:marBottom w:val="0"/>
      <w:divBdr>
        <w:top w:val="none" w:sz="0" w:space="0" w:color="auto"/>
        <w:left w:val="none" w:sz="0" w:space="0" w:color="auto"/>
        <w:bottom w:val="none" w:sz="0" w:space="0" w:color="auto"/>
        <w:right w:val="none" w:sz="0" w:space="0" w:color="auto"/>
      </w:divBdr>
    </w:div>
    <w:div w:id="662009444">
      <w:bodyDiv w:val="1"/>
      <w:marLeft w:val="0"/>
      <w:marRight w:val="0"/>
      <w:marTop w:val="0"/>
      <w:marBottom w:val="0"/>
      <w:divBdr>
        <w:top w:val="none" w:sz="0" w:space="0" w:color="auto"/>
        <w:left w:val="none" w:sz="0" w:space="0" w:color="auto"/>
        <w:bottom w:val="none" w:sz="0" w:space="0" w:color="auto"/>
        <w:right w:val="none" w:sz="0" w:space="0" w:color="auto"/>
      </w:divBdr>
    </w:div>
    <w:div w:id="667513528">
      <w:bodyDiv w:val="1"/>
      <w:marLeft w:val="0"/>
      <w:marRight w:val="0"/>
      <w:marTop w:val="0"/>
      <w:marBottom w:val="0"/>
      <w:divBdr>
        <w:top w:val="none" w:sz="0" w:space="0" w:color="auto"/>
        <w:left w:val="none" w:sz="0" w:space="0" w:color="auto"/>
        <w:bottom w:val="none" w:sz="0" w:space="0" w:color="auto"/>
        <w:right w:val="none" w:sz="0" w:space="0" w:color="auto"/>
      </w:divBdr>
    </w:div>
    <w:div w:id="670059560">
      <w:bodyDiv w:val="1"/>
      <w:marLeft w:val="0"/>
      <w:marRight w:val="0"/>
      <w:marTop w:val="0"/>
      <w:marBottom w:val="0"/>
      <w:divBdr>
        <w:top w:val="none" w:sz="0" w:space="0" w:color="auto"/>
        <w:left w:val="none" w:sz="0" w:space="0" w:color="auto"/>
        <w:bottom w:val="none" w:sz="0" w:space="0" w:color="auto"/>
        <w:right w:val="none" w:sz="0" w:space="0" w:color="auto"/>
      </w:divBdr>
    </w:div>
    <w:div w:id="671953605">
      <w:bodyDiv w:val="1"/>
      <w:marLeft w:val="0"/>
      <w:marRight w:val="0"/>
      <w:marTop w:val="0"/>
      <w:marBottom w:val="0"/>
      <w:divBdr>
        <w:top w:val="none" w:sz="0" w:space="0" w:color="auto"/>
        <w:left w:val="none" w:sz="0" w:space="0" w:color="auto"/>
        <w:bottom w:val="none" w:sz="0" w:space="0" w:color="auto"/>
        <w:right w:val="none" w:sz="0" w:space="0" w:color="auto"/>
      </w:divBdr>
    </w:div>
    <w:div w:id="677511950">
      <w:bodyDiv w:val="1"/>
      <w:marLeft w:val="0"/>
      <w:marRight w:val="0"/>
      <w:marTop w:val="0"/>
      <w:marBottom w:val="0"/>
      <w:divBdr>
        <w:top w:val="none" w:sz="0" w:space="0" w:color="auto"/>
        <w:left w:val="none" w:sz="0" w:space="0" w:color="auto"/>
        <w:bottom w:val="none" w:sz="0" w:space="0" w:color="auto"/>
        <w:right w:val="none" w:sz="0" w:space="0" w:color="auto"/>
      </w:divBdr>
      <w:divsChild>
        <w:div w:id="391924355">
          <w:marLeft w:val="0"/>
          <w:marRight w:val="0"/>
          <w:marTop w:val="0"/>
          <w:marBottom w:val="0"/>
          <w:divBdr>
            <w:top w:val="none" w:sz="0" w:space="0" w:color="auto"/>
            <w:left w:val="none" w:sz="0" w:space="0" w:color="auto"/>
            <w:bottom w:val="none" w:sz="0" w:space="0" w:color="auto"/>
            <w:right w:val="none" w:sz="0" w:space="0" w:color="auto"/>
          </w:divBdr>
          <w:divsChild>
            <w:div w:id="16119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8385">
      <w:bodyDiv w:val="1"/>
      <w:marLeft w:val="0"/>
      <w:marRight w:val="0"/>
      <w:marTop w:val="0"/>
      <w:marBottom w:val="0"/>
      <w:divBdr>
        <w:top w:val="none" w:sz="0" w:space="0" w:color="auto"/>
        <w:left w:val="none" w:sz="0" w:space="0" w:color="auto"/>
        <w:bottom w:val="none" w:sz="0" w:space="0" w:color="auto"/>
        <w:right w:val="none" w:sz="0" w:space="0" w:color="auto"/>
      </w:divBdr>
    </w:div>
    <w:div w:id="702096818">
      <w:bodyDiv w:val="1"/>
      <w:marLeft w:val="0"/>
      <w:marRight w:val="0"/>
      <w:marTop w:val="0"/>
      <w:marBottom w:val="0"/>
      <w:divBdr>
        <w:top w:val="none" w:sz="0" w:space="0" w:color="auto"/>
        <w:left w:val="none" w:sz="0" w:space="0" w:color="auto"/>
        <w:bottom w:val="none" w:sz="0" w:space="0" w:color="auto"/>
        <w:right w:val="none" w:sz="0" w:space="0" w:color="auto"/>
      </w:divBdr>
    </w:div>
    <w:div w:id="703289810">
      <w:bodyDiv w:val="1"/>
      <w:marLeft w:val="0"/>
      <w:marRight w:val="0"/>
      <w:marTop w:val="0"/>
      <w:marBottom w:val="0"/>
      <w:divBdr>
        <w:top w:val="none" w:sz="0" w:space="0" w:color="auto"/>
        <w:left w:val="none" w:sz="0" w:space="0" w:color="auto"/>
        <w:bottom w:val="none" w:sz="0" w:space="0" w:color="auto"/>
        <w:right w:val="none" w:sz="0" w:space="0" w:color="auto"/>
      </w:divBdr>
    </w:div>
    <w:div w:id="747918039">
      <w:bodyDiv w:val="1"/>
      <w:marLeft w:val="0"/>
      <w:marRight w:val="0"/>
      <w:marTop w:val="0"/>
      <w:marBottom w:val="0"/>
      <w:divBdr>
        <w:top w:val="none" w:sz="0" w:space="0" w:color="auto"/>
        <w:left w:val="none" w:sz="0" w:space="0" w:color="auto"/>
        <w:bottom w:val="none" w:sz="0" w:space="0" w:color="auto"/>
        <w:right w:val="none" w:sz="0" w:space="0" w:color="auto"/>
      </w:divBdr>
    </w:div>
    <w:div w:id="757870883">
      <w:bodyDiv w:val="1"/>
      <w:marLeft w:val="0"/>
      <w:marRight w:val="0"/>
      <w:marTop w:val="0"/>
      <w:marBottom w:val="0"/>
      <w:divBdr>
        <w:top w:val="none" w:sz="0" w:space="0" w:color="auto"/>
        <w:left w:val="none" w:sz="0" w:space="0" w:color="auto"/>
        <w:bottom w:val="none" w:sz="0" w:space="0" w:color="auto"/>
        <w:right w:val="none" w:sz="0" w:space="0" w:color="auto"/>
      </w:divBdr>
    </w:div>
    <w:div w:id="762651145">
      <w:bodyDiv w:val="1"/>
      <w:marLeft w:val="0"/>
      <w:marRight w:val="0"/>
      <w:marTop w:val="0"/>
      <w:marBottom w:val="0"/>
      <w:divBdr>
        <w:top w:val="none" w:sz="0" w:space="0" w:color="auto"/>
        <w:left w:val="none" w:sz="0" w:space="0" w:color="auto"/>
        <w:bottom w:val="none" w:sz="0" w:space="0" w:color="auto"/>
        <w:right w:val="none" w:sz="0" w:space="0" w:color="auto"/>
      </w:divBdr>
    </w:div>
    <w:div w:id="801733246">
      <w:bodyDiv w:val="1"/>
      <w:marLeft w:val="0"/>
      <w:marRight w:val="0"/>
      <w:marTop w:val="0"/>
      <w:marBottom w:val="0"/>
      <w:divBdr>
        <w:top w:val="none" w:sz="0" w:space="0" w:color="auto"/>
        <w:left w:val="none" w:sz="0" w:space="0" w:color="auto"/>
        <w:bottom w:val="none" w:sz="0" w:space="0" w:color="auto"/>
        <w:right w:val="none" w:sz="0" w:space="0" w:color="auto"/>
      </w:divBdr>
    </w:div>
    <w:div w:id="811948538">
      <w:bodyDiv w:val="1"/>
      <w:marLeft w:val="0"/>
      <w:marRight w:val="0"/>
      <w:marTop w:val="0"/>
      <w:marBottom w:val="0"/>
      <w:divBdr>
        <w:top w:val="none" w:sz="0" w:space="0" w:color="auto"/>
        <w:left w:val="none" w:sz="0" w:space="0" w:color="auto"/>
        <w:bottom w:val="none" w:sz="0" w:space="0" w:color="auto"/>
        <w:right w:val="none" w:sz="0" w:space="0" w:color="auto"/>
      </w:divBdr>
    </w:div>
    <w:div w:id="816340412">
      <w:bodyDiv w:val="1"/>
      <w:marLeft w:val="0"/>
      <w:marRight w:val="0"/>
      <w:marTop w:val="0"/>
      <w:marBottom w:val="0"/>
      <w:divBdr>
        <w:top w:val="none" w:sz="0" w:space="0" w:color="auto"/>
        <w:left w:val="none" w:sz="0" w:space="0" w:color="auto"/>
        <w:bottom w:val="none" w:sz="0" w:space="0" w:color="auto"/>
        <w:right w:val="none" w:sz="0" w:space="0" w:color="auto"/>
      </w:divBdr>
      <w:divsChild>
        <w:div w:id="718820646">
          <w:marLeft w:val="0"/>
          <w:marRight w:val="0"/>
          <w:marTop w:val="0"/>
          <w:marBottom w:val="0"/>
          <w:divBdr>
            <w:top w:val="none" w:sz="0" w:space="0" w:color="auto"/>
            <w:left w:val="none" w:sz="0" w:space="0" w:color="auto"/>
            <w:bottom w:val="none" w:sz="0" w:space="0" w:color="auto"/>
            <w:right w:val="none" w:sz="0" w:space="0" w:color="auto"/>
          </w:divBdr>
          <w:divsChild>
            <w:div w:id="687372490">
              <w:marLeft w:val="0"/>
              <w:marRight w:val="0"/>
              <w:marTop w:val="0"/>
              <w:marBottom w:val="0"/>
              <w:divBdr>
                <w:top w:val="none" w:sz="0" w:space="0" w:color="auto"/>
                <w:left w:val="none" w:sz="0" w:space="0" w:color="auto"/>
                <w:bottom w:val="none" w:sz="0" w:space="0" w:color="auto"/>
                <w:right w:val="none" w:sz="0" w:space="0" w:color="auto"/>
              </w:divBdr>
            </w:div>
            <w:div w:id="14696960">
              <w:marLeft w:val="0"/>
              <w:marRight w:val="0"/>
              <w:marTop w:val="0"/>
              <w:marBottom w:val="0"/>
              <w:divBdr>
                <w:top w:val="none" w:sz="0" w:space="0" w:color="auto"/>
                <w:left w:val="none" w:sz="0" w:space="0" w:color="auto"/>
                <w:bottom w:val="none" w:sz="0" w:space="0" w:color="auto"/>
                <w:right w:val="none" w:sz="0" w:space="0" w:color="auto"/>
              </w:divBdr>
            </w:div>
            <w:div w:id="202987133">
              <w:marLeft w:val="0"/>
              <w:marRight w:val="0"/>
              <w:marTop w:val="0"/>
              <w:marBottom w:val="0"/>
              <w:divBdr>
                <w:top w:val="none" w:sz="0" w:space="0" w:color="auto"/>
                <w:left w:val="none" w:sz="0" w:space="0" w:color="auto"/>
                <w:bottom w:val="none" w:sz="0" w:space="0" w:color="auto"/>
                <w:right w:val="none" w:sz="0" w:space="0" w:color="auto"/>
              </w:divBdr>
            </w:div>
            <w:div w:id="541598564">
              <w:marLeft w:val="0"/>
              <w:marRight w:val="0"/>
              <w:marTop w:val="0"/>
              <w:marBottom w:val="0"/>
              <w:divBdr>
                <w:top w:val="none" w:sz="0" w:space="0" w:color="auto"/>
                <w:left w:val="none" w:sz="0" w:space="0" w:color="auto"/>
                <w:bottom w:val="none" w:sz="0" w:space="0" w:color="auto"/>
                <w:right w:val="none" w:sz="0" w:space="0" w:color="auto"/>
              </w:divBdr>
            </w:div>
            <w:div w:id="1085229045">
              <w:marLeft w:val="0"/>
              <w:marRight w:val="0"/>
              <w:marTop w:val="0"/>
              <w:marBottom w:val="0"/>
              <w:divBdr>
                <w:top w:val="none" w:sz="0" w:space="0" w:color="auto"/>
                <w:left w:val="none" w:sz="0" w:space="0" w:color="auto"/>
                <w:bottom w:val="none" w:sz="0" w:space="0" w:color="auto"/>
                <w:right w:val="none" w:sz="0" w:space="0" w:color="auto"/>
              </w:divBdr>
            </w:div>
            <w:div w:id="257715341">
              <w:marLeft w:val="0"/>
              <w:marRight w:val="0"/>
              <w:marTop w:val="0"/>
              <w:marBottom w:val="0"/>
              <w:divBdr>
                <w:top w:val="none" w:sz="0" w:space="0" w:color="auto"/>
                <w:left w:val="none" w:sz="0" w:space="0" w:color="auto"/>
                <w:bottom w:val="none" w:sz="0" w:space="0" w:color="auto"/>
                <w:right w:val="none" w:sz="0" w:space="0" w:color="auto"/>
              </w:divBdr>
            </w:div>
            <w:div w:id="3556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3123">
      <w:bodyDiv w:val="1"/>
      <w:marLeft w:val="0"/>
      <w:marRight w:val="0"/>
      <w:marTop w:val="0"/>
      <w:marBottom w:val="0"/>
      <w:divBdr>
        <w:top w:val="none" w:sz="0" w:space="0" w:color="auto"/>
        <w:left w:val="none" w:sz="0" w:space="0" w:color="auto"/>
        <w:bottom w:val="none" w:sz="0" w:space="0" w:color="auto"/>
        <w:right w:val="none" w:sz="0" w:space="0" w:color="auto"/>
      </w:divBdr>
    </w:div>
    <w:div w:id="829053368">
      <w:bodyDiv w:val="1"/>
      <w:marLeft w:val="0"/>
      <w:marRight w:val="0"/>
      <w:marTop w:val="0"/>
      <w:marBottom w:val="0"/>
      <w:divBdr>
        <w:top w:val="none" w:sz="0" w:space="0" w:color="auto"/>
        <w:left w:val="none" w:sz="0" w:space="0" w:color="auto"/>
        <w:bottom w:val="none" w:sz="0" w:space="0" w:color="auto"/>
        <w:right w:val="none" w:sz="0" w:space="0" w:color="auto"/>
      </w:divBdr>
    </w:div>
    <w:div w:id="832258400">
      <w:bodyDiv w:val="1"/>
      <w:marLeft w:val="0"/>
      <w:marRight w:val="0"/>
      <w:marTop w:val="0"/>
      <w:marBottom w:val="0"/>
      <w:divBdr>
        <w:top w:val="none" w:sz="0" w:space="0" w:color="auto"/>
        <w:left w:val="none" w:sz="0" w:space="0" w:color="auto"/>
        <w:bottom w:val="none" w:sz="0" w:space="0" w:color="auto"/>
        <w:right w:val="none" w:sz="0" w:space="0" w:color="auto"/>
      </w:divBdr>
    </w:div>
    <w:div w:id="835147012">
      <w:bodyDiv w:val="1"/>
      <w:marLeft w:val="0"/>
      <w:marRight w:val="0"/>
      <w:marTop w:val="0"/>
      <w:marBottom w:val="0"/>
      <w:divBdr>
        <w:top w:val="none" w:sz="0" w:space="0" w:color="auto"/>
        <w:left w:val="none" w:sz="0" w:space="0" w:color="auto"/>
        <w:bottom w:val="none" w:sz="0" w:space="0" w:color="auto"/>
        <w:right w:val="none" w:sz="0" w:space="0" w:color="auto"/>
      </w:divBdr>
    </w:div>
    <w:div w:id="835724889">
      <w:bodyDiv w:val="1"/>
      <w:marLeft w:val="0"/>
      <w:marRight w:val="0"/>
      <w:marTop w:val="0"/>
      <w:marBottom w:val="0"/>
      <w:divBdr>
        <w:top w:val="none" w:sz="0" w:space="0" w:color="auto"/>
        <w:left w:val="none" w:sz="0" w:space="0" w:color="auto"/>
        <w:bottom w:val="none" w:sz="0" w:space="0" w:color="auto"/>
        <w:right w:val="none" w:sz="0" w:space="0" w:color="auto"/>
      </w:divBdr>
    </w:div>
    <w:div w:id="837884135">
      <w:bodyDiv w:val="1"/>
      <w:marLeft w:val="0"/>
      <w:marRight w:val="0"/>
      <w:marTop w:val="0"/>
      <w:marBottom w:val="0"/>
      <w:divBdr>
        <w:top w:val="none" w:sz="0" w:space="0" w:color="auto"/>
        <w:left w:val="none" w:sz="0" w:space="0" w:color="auto"/>
        <w:bottom w:val="none" w:sz="0" w:space="0" w:color="auto"/>
        <w:right w:val="none" w:sz="0" w:space="0" w:color="auto"/>
      </w:divBdr>
    </w:div>
    <w:div w:id="840966440">
      <w:bodyDiv w:val="1"/>
      <w:marLeft w:val="0"/>
      <w:marRight w:val="0"/>
      <w:marTop w:val="0"/>
      <w:marBottom w:val="0"/>
      <w:divBdr>
        <w:top w:val="none" w:sz="0" w:space="0" w:color="auto"/>
        <w:left w:val="none" w:sz="0" w:space="0" w:color="auto"/>
        <w:bottom w:val="none" w:sz="0" w:space="0" w:color="auto"/>
        <w:right w:val="none" w:sz="0" w:space="0" w:color="auto"/>
      </w:divBdr>
    </w:div>
    <w:div w:id="875849556">
      <w:bodyDiv w:val="1"/>
      <w:marLeft w:val="0"/>
      <w:marRight w:val="0"/>
      <w:marTop w:val="0"/>
      <w:marBottom w:val="0"/>
      <w:divBdr>
        <w:top w:val="none" w:sz="0" w:space="0" w:color="auto"/>
        <w:left w:val="none" w:sz="0" w:space="0" w:color="auto"/>
        <w:bottom w:val="none" w:sz="0" w:space="0" w:color="auto"/>
        <w:right w:val="none" w:sz="0" w:space="0" w:color="auto"/>
      </w:divBdr>
    </w:div>
    <w:div w:id="881207042">
      <w:bodyDiv w:val="1"/>
      <w:marLeft w:val="0"/>
      <w:marRight w:val="0"/>
      <w:marTop w:val="0"/>
      <w:marBottom w:val="0"/>
      <w:divBdr>
        <w:top w:val="none" w:sz="0" w:space="0" w:color="auto"/>
        <w:left w:val="none" w:sz="0" w:space="0" w:color="auto"/>
        <w:bottom w:val="none" w:sz="0" w:space="0" w:color="auto"/>
        <w:right w:val="none" w:sz="0" w:space="0" w:color="auto"/>
      </w:divBdr>
    </w:div>
    <w:div w:id="882329133">
      <w:bodyDiv w:val="1"/>
      <w:marLeft w:val="0"/>
      <w:marRight w:val="0"/>
      <w:marTop w:val="0"/>
      <w:marBottom w:val="0"/>
      <w:divBdr>
        <w:top w:val="none" w:sz="0" w:space="0" w:color="auto"/>
        <w:left w:val="none" w:sz="0" w:space="0" w:color="auto"/>
        <w:bottom w:val="none" w:sz="0" w:space="0" w:color="auto"/>
        <w:right w:val="none" w:sz="0" w:space="0" w:color="auto"/>
      </w:divBdr>
    </w:div>
    <w:div w:id="912852838">
      <w:bodyDiv w:val="1"/>
      <w:marLeft w:val="0"/>
      <w:marRight w:val="0"/>
      <w:marTop w:val="0"/>
      <w:marBottom w:val="0"/>
      <w:divBdr>
        <w:top w:val="none" w:sz="0" w:space="0" w:color="auto"/>
        <w:left w:val="none" w:sz="0" w:space="0" w:color="auto"/>
        <w:bottom w:val="none" w:sz="0" w:space="0" w:color="auto"/>
        <w:right w:val="none" w:sz="0" w:space="0" w:color="auto"/>
      </w:divBdr>
    </w:div>
    <w:div w:id="927885983">
      <w:bodyDiv w:val="1"/>
      <w:marLeft w:val="0"/>
      <w:marRight w:val="0"/>
      <w:marTop w:val="0"/>
      <w:marBottom w:val="0"/>
      <w:divBdr>
        <w:top w:val="none" w:sz="0" w:space="0" w:color="auto"/>
        <w:left w:val="none" w:sz="0" w:space="0" w:color="auto"/>
        <w:bottom w:val="none" w:sz="0" w:space="0" w:color="auto"/>
        <w:right w:val="none" w:sz="0" w:space="0" w:color="auto"/>
      </w:divBdr>
      <w:divsChild>
        <w:div w:id="178855246">
          <w:marLeft w:val="0"/>
          <w:marRight w:val="0"/>
          <w:marTop w:val="0"/>
          <w:marBottom w:val="0"/>
          <w:divBdr>
            <w:top w:val="none" w:sz="0" w:space="0" w:color="auto"/>
            <w:left w:val="none" w:sz="0" w:space="0" w:color="auto"/>
            <w:bottom w:val="none" w:sz="0" w:space="0" w:color="auto"/>
            <w:right w:val="none" w:sz="0" w:space="0" w:color="auto"/>
          </w:divBdr>
          <w:divsChild>
            <w:div w:id="876890417">
              <w:marLeft w:val="0"/>
              <w:marRight w:val="0"/>
              <w:marTop w:val="0"/>
              <w:marBottom w:val="0"/>
              <w:divBdr>
                <w:top w:val="none" w:sz="0" w:space="0" w:color="auto"/>
                <w:left w:val="none" w:sz="0" w:space="0" w:color="auto"/>
                <w:bottom w:val="none" w:sz="0" w:space="0" w:color="auto"/>
                <w:right w:val="none" w:sz="0" w:space="0" w:color="auto"/>
              </w:divBdr>
              <w:divsChild>
                <w:div w:id="13188839">
                  <w:marLeft w:val="0"/>
                  <w:marRight w:val="0"/>
                  <w:marTop w:val="0"/>
                  <w:marBottom w:val="0"/>
                  <w:divBdr>
                    <w:top w:val="none" w:sz="0" w:space="0" w:color="auto"/>
                    <w:left w:val="none" w:sz="0" w:space="0" w:color="auto"/>
                    <w:bottom w:val="none" w:sz="0" w:space="0" w:color="auto"/>
                    <w:right w:val="none" w:sz="0" w:space="0" w:color="auto"/>
                  </w:divBdr>
                  <w:divsChild>
                    <w:div w:id="2064520096">
                      <w:marLeft w:val="0"/>
                      <w:marRight w:val="0"/>
                      <w:marTop w:val="0"/>
                      <w:marBottom w:val="0"/>
                      <w:divBdr>
                        <w:top w:val="none" w:sz="0" w:space="0" w:color="auto"/>
                        <w:left w:val="none" w:sz="0" w:space="0" w:color="auto"/>
                        <w:bottom w:val="none" w:sz="0" w:space="0" w:color="auto"/>
                        <w:right w:val="none" w:sz="0" w:space="0" w:color="auto"/>
                      </w:divBdr>
                      <w:divsChild>
                        <w:div w:id="872840144">
                          <w:marLeft w:val="0"/>
                          <w:marRight w:val="0"/>
                          <w:marTop w:val="75"/>
                          <w:marBottom w:val="75"/>
                          <w:divBdr>
                            <w:top w:val="none" w:sz="0" w:space="0" w:color="auto"/>
                            <w:left w:val="none" w:sz="0" w:space="0" w:color="auto"/>
                            <w:bottom w:val="none" w:sz="0" w:space="0" w:color="auto"/>
                            <w:right w:val="none" w:sz="0" w:space="0" w:color="auto"/>
                          </w:divBdr>
                          <w:divsChild>
                            <w:div w:id="630478338">
                              <w:marLeft w:val="0"/>
                              <w:marRight w:val="0"/>
                              <w:marTop w:val="0"/>
                              <w:marBottom w:val="0"/>
                              <w:divBdr>
                                <w:top w:val="none" w:sz="0" w:space="0" w:color="auto"/>
                                <w:left w:val="none" w:sz="0" w:space="0" w:color="auto"/>
                                <w:bottom w:val="none" w:sz="0" w:space="0" w:color="auto"/>
                                <w:right w:val="none" w:sz="0" w:space="0" w:color="auto"/>
                              </w:divBdr>
                              <w:divsChild>
                                <w:div w:id="253320473">
                                  <w:marLeft w:val="0"/>
                                  <w:marRight w:val="0"/>
                                  <w:marTop w:val="0"/>
                                  <w:marBottom w:val="0"/>
                                  <w:divBdr>
                                    <w:top w:val="none" w:sz="0" w:space="0" w:color="auto"/>
                                    <w:left w:val="none" w:sz="0" w:space="0" w:color="auto"/>
                                    <w:bottom w:val="none" w:sz="0" w:space="0" w:color="auto"/>
                                    <w:right w:val="none" w:sz="0" w:space="0" w:color="auto"/>
                                  </w:divBdr>
                                  <w:divsChild>
                                    <w:div w:id="1666278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263070">
      <w:bodyDiv w:val="1"/>
      <w:marLeft w:val="0"/>
      <w:marRight w:val="0"/>
      <w:marTop w:val="0"/>
      <w:marBottom w:val="0"/>
      <w:divBdr>
        <w:top w:val="none" w:sz="0" w:space="0" w:color="auto"/>
        <w:left w:val="none" w:sz="0" w:space="0" w:color="auto"/>
        <w:bottom w:val="none" w:sz="0" w:space="0" w:color="auto"/>
        <w:right w:val="none" w:sz="0" w:space="0" w:color="auto"/>
      </w:divBdr>
    </w:div>
    <w:div w:id="947009875">
      <w:bodyDiv w:val="1"/>
      <w:marLeft w:val="0"/>
      <w:marRight w:val="0"/>
      <w:marTop w:val="0"/>
      <w:marBottom w:val="0"/>
      <w:divBdr>
        <w:top w:val="none" w:sz="0" w:space="0" w:color="auto"/>
        <w:left w:val="none" w:sz="0" w:space="0" w:color="auto"/>
        <w:bottom w:val="none" w:sz="0" w:space="0" w:color="auto"/>
        <w:right w:val="none" w:sz="0" w:space="0" w:color="auto"/>
      </w:divBdr>
    </w:div>
    <w:div w:id="959536225">
      <w:bodyDiv w:val="1"/>
      <w:marLeft w:val="0"/>
      <w:marRight w:val="0"/>
      <w:marTop w:val="0"/>
      <w:marBottom w:val="0"/>
      <w:divBdr>
        <w:top w:val="none" w:sz="0" w:space="0" w:color="auto"/>
        <w:left w:val="none" w:sz="0" w:space="0" w:color="auto"/>
        <w:bottom w:val="none" w:sz="0" w:space="0" w:color="auto"/>
        <w:right w:val="none" w:sz="0" w:space="0" w:color="auto"/>
      </w:divBdr>
    </w:div>
    <w:div w:id="975988422">
      <w:bodyDiv w:val="1"/>
      <w:marLeft w:val="0"/>
      <w:marRight w:val="0"/>
      <w:marTop w:val="0"/>
      <w:marBottom w:val="0"/>
      <w:divBdr>
        <w:top w:val="none" w:sz="0" w:space="0" w:color="auto"/>
        <w:left w:val="none" w:sz="0" w:space="0" w:color="auto"/>
        <w:bottom w:val="none" w:sz="0" w:space="0" w:color="auto"/>
        <w:right w:val="none" w:sz="0" w:space="0" w:color="auto"/>
      </w:divBdr>
    </w:div>
    <w:div w:id="1014110000">
      <w:bodyDiv w:val="1"/>
      <w:marLeft w:val="0"/>
      <w:marRight w:val="0"/>
      <w:marTop w:val="0"/>
      <w:marBottom w:val="0"/>
      <w:divBdr>
        <w:top w:val="none" w:sz="0" w:space="0" w:color="auto"/>
        <w:left w:val="none" w:sz="0" w:space="0" w:color="auto"/>
        <w:bottom w:val="none" w:sz="0" w:space="0" w:color="auto"/>
        <w:right w:val="none" w:sz="0" w:space="0" w:color="auto"/>
      </w:divBdr>
    </w:div>
    <w:div w:id="1022899813">
      <w:bodyDiv w:val="1"/>
      <w:marLeft w:val="0"/>
      <w:marRight w:val="0"/>
      <w:marTop w:val="0"/>
      <w:marBottom w:val="0"/>
      <w:divBdr>
        <w:top w:val="none" w:sz="0" w:space="0" w:color="auto"/>
        <w:left w:val="none" w:sz="0" w:space="0" w:color="auto"/>
        <w:bottom w:val="none" w:sz="0" w:space="0" w:color="auto"/>
        <w:right w:val="none" w:sz="0" w:space="0" w:color="auto"/>
      </w:divBdr>
    </w:div>
    <w:div w:id="1031615366">
      <w:bodyDiv w:val="1"/>
      <w:marLeft w:val="0"/>
      <w:marRight w:val="0"/>
      <w:marTop w:val="0"/>
      <w:marBottom w:val="0"/>
      <w:divBdr>
        <w:top w:val="none" w:sz="0" w:space="0" w:color="auto"/>
        <w:left w:val="none" w:sz="0" w:space="0" w:color="auto"/>
        <w:bottom w:val="none" w:sz="0" w:space="0" w:color="auto"/>
        <w:right w:val="none" w:sz="0" w:space="0" w:color="auto"/>
      </w:divBdr>
    </w:div>
    <w:div w:id="1041786744">
      <w:bodyDiv w:val="1"/>
      <w:marLeft w:val="0"/>
      <w:marRight w:val="0"/>
      <w:marTop w:val="0"/>
      <w:marBottom w:val="0"/>
      <w:divBdr>
        <w:top w:val="none" w:sz="0" w:space="0" w:color="auto"/>
        <w:left w:val="none" w:sz="0" w:space="0" w:color="auto"/>
        <w:bottom w:val="none" w:sz="0" w:space="0" w:color="auto"/>
        <w:right w:val="none" w:sz="0" w:space="0" w:color="auto"/>
      </w:divBdr>
    </w:div>
    <w:div w:id="1052313677">
      <w:bodyDiv w:val="1"/>
      <w:marLeft w:val="0"/>
      <w:marRight w:val="0"/>
      <w:marTop w:val="0"/>
      <w:marBottom w:val="0"/>
      <w:divBdr>
        <w:top w:val="none" w:sz="0" w:space="0" w:color="auto"/>
        <w:left w:val="none" w:sz="0" w:space="0" w:color="auto"/>
        <w:bottom w:val="none" w:sz="0" w:space="0" w:color="auto"/>
        <w:right w:val="none" w:sz="0" w:space="0" w:color="auto"/>
      </w:divBdr>
    </w:div>
    <w:div w:id="1065642382">
      <w:bodyDiv w:val="1"/>
      <w:marLeft w:val="0"/>
      <w:marRight w:val="0"/>
      <w:marTop w:val="0"/>
      <w:marBottom w:val="0"/>
      <w:divBdr>
        <w:top w:val="none" w:sz="0" w:space="0" w:color="auto"/>
        <w:left w:val="none" w:sz="0" w:space="0" w:color="auto"/>
        <w:bottom w:val="none" w:sz="0" w:space="0" w:color="auto"/>
        <w:right w:val="none" w:sz="0" w:space="0" w:color="auto"/>
      </w:divBdr>
    </w:div>
    <w:div w:id="1067611449">
      <w:bodyDiv w:val="1"/>
      <w:marLeft w:val="0"/>
      <w:marRight w:val="0"/>
      <w:marTop w:val="0"/>
      <w:marBottom w:val="0"/>
      <w:divBdr>
        <w:top w:val="none" w:sz="0" w:space="0" w:color="auto"/>
        <w:left w:val="none" w:sz="0" w:space="0" w:color="auto"/>
        <w:bottom w:val="none" w:sz="0" w:space="0" w:color="auto"/>
        <w:right w:val="none" w:sz="0" w:space="0" w:color="auto"/>
      </w:divBdr>
    </w:div>
    <w:div w:id="1095247904">
      <w:bodyDiv w:val="1"/>
      <w:marLeft w:val="0"/>
      <w:marRight w:val="0"/>
      <w:marTop w:val="0"/>
      <w:marBottom w:val="0"/>
      <w:divBdr>
        <w:top w:val="none" w:sz="0" w:space="0" w:color="auto"/>
        <w:left w:val="none" w:sz="0" w:space="0" w:color="auto"/>
        <w:bottom w:val="none" w:sz="0" w:space="0" w:color="auto"/>
        <w:right w:val="none" w:sz="0" w:space="0" w:color="auto"/>
      </w:divBdr>
    </w:div>
    <w:div w:id="1102727470">
      <w:bodyDiv w:val="1"/>
      <w:marLeft w:val="0"/>
      <w:marRight w:val="0"/>
      <w:marTop w:val="0"/>
      <w:marBottom w:val="0"/>
      <w:divBdr>
        <w:top w:val="none" w:sz="0" w:space="0" w:color="auto"/>
        <w:left w:val="none" w:sz="0" w:space="0" w:color="auto"/>
        <w:bottom w:val="none" w:sz="0" w:space="0" w:color="auto"/>
        <w:right w:val="none" w:sz="0" w:space="0" w:color="auto"/>
      </w:divBdr>
    </w:div>
    <w:div w:id="1114209293">
      <w:bodyDiv w:val="1"/>
      <w:marLeft w:val="0"/>
      <w:marRight w:val="0"/>
      <w:marTop w:val="0"/>
      <w:marBottom w:val="0"/>
      <w:divBdr>
        <w:top w:val="none" w:sz="0" w:space="0" w:color="auto"/>
        <w:left w:val="none" w:sz="0" w:space="0" w:color="auto"/>
        <w:bottom w:val="none" w:sz="0" w:space="0" w:color="auto"/>
        <w:right w:val="none" w:sz="0" w:space="0" w:color="auto"/>
      </w:divBdr>
    </w:div>
    <w:div w:id="1115638403">
      <w:bodyDiv w:val="1"/>
      <w:marLeft w:val="0"/>
      <w:marRight w:val="0"/>
      <w:marTop w:val="0"/>
      <w:marBottom w:val="0"/>
      <w:divBdr>
        <w:top w:val="none" w:sz="0" w:space="0" w:color="auto"/>
        <w:left w:val="none" w:sz="0" w:space="0" w:color="auto"/>
        <w:bottom w:val="none" w:sz="0" w:space="0" w:color="auto"/>
        <w:right w:val="none" w:sz="0" w:space="0" w:color="auto"/>
      </w:divBdr>
    </w:div>
    <w:div w:id="1146973894">
      <w:bodyDiv w:val="1"/>
      <w:marLeft w:val="0"/>
      <w:marRight w:val="0"/>
      <w:marTop w:val="0"/>
      <w:marBottom w:val="0"/>
      <w:divBdr>
        <w:top w:val="none" w:sz="0" w:space="0" w:color="auto"/>
        <w:left w:val="none" w:sz="0" w:space="0" w:color="auto"/>
        <w:bottom w:val="none" w:sz="0" w:space="0" w:color="auto"/>
        <w:right w:val="none" w:sz="0" w:space="0" w:color="auto"/>
      </w:divBdr>
    </w:div>
    <w:div w:id="1164466160">
      <w:bodyDiv w:val="1"/>
      <w:marLeft w:val="0"/>
      <w:marRight w:val="0"/>
      <w:marTop w:val="0"/>
      <w:marBottom w:val="0"/>
      <w:divBdr>
        <w:top w:val="none" w:sz="0" w:space="0" w:color="auto"/>
        <w:left w:val="none" w:sz="0" w:space="0" w:color="auto"/>
        <w:bottom w:val="none" w:sz="0" w:space="0" w:color="auto"/>
        <w:right w:val="none" w:sz="0" w:space="0" w:color="auto"/>
      </w:divBdr>
    </w:div>
    <w:div w:id="1192063216">
      <w:bodyDiv w:val="1"/>
      <w:marLeft w:val="0"/>
      <w:marRight w:val="0"/>
      <w:marTop w:val="0"/>
      <w:marBottom w:val="0"/>
      <w:divBdr>
        <w:top w:val="none" w:sz="0" w:space="0" w:color="auto"/>
        <w:left w:val="none" w:sz="0" w:space="0" w:color="auto"/>
        <w:bottom w:val="none" w:sz="0" w:space="0" w:color="auto"/>
        <w:right w:val="none" w:sz="0" w:space="0" w:color="auto"/>
      </w:divBdr>
    </w:div>
    <w:div w:id="1193229557">
      <w:bodyDiv w:val="1"/>
      <w:marLeft w:val="0"/>
      <w:marRight w:val="0"/>
      <w:marTop w:val="0"/>
      <w:marBottom w:val="0"/>
      <w:divBdr>
        <w:top w:val="none" w:sz="0" w:space="0" w:color="auto"/>
        <w:left w:val="none" w:sz="0" w:space="0" w:color="auto"/>
        <w:bottom w:val="none" w:sz="0" w:space="0" w:color="auto"/>
        <w:right w:val="none" w:sz="0" w:space="0" w:color="auto"/>
      </w:divBdr>
    </w:div>
    <w:div w:id="1200363244">
      <w:bodyDiv w:val="1"/>
      <w:marLeft w:val="0"/>
      <w:marRight w:val="0"/>
      <w:marTop w:val="0"/>
      <w:marBottom w:val="0"/>
      <w:divBdr>
        <w:top w:val="none" w:sz="0" w:space="0" w:color="auto"/>
        <w:left w:val="none" w:sz="0" w:space="0" w:color="auto"/>
        <w:bottom w:val="none" w:sz="0" w:space="0" w:color="auto"/>
        <w:right w:val="none" w:sz="0" w:space="0" w:color="auto"/>
      </w:divBdr>
    </w:div>
    <w:div w:id="1200624209">
      <w:bodyDiv w:val="1"/>
      <w:marLeft w:val="0"/>
      <w:marRight w:val="0"/>
      <w:marTop w:val="0"/>
      <w:marBottom w:val="0"/>
      <w:divBdr>
        <w:top w:val="none" w:sz="0" w:space="0" w:color="auto"/>
        <w:left w:val="none" w:sz="0" w:space="0" w:color="auto"/>
        <w:bottom w:val="none" w:sz="0" w:space="0" w:color="auto"/>
        <w:right w:val="none" w:sz="0" w:space="0" w:color="auto"/>
      </w:divBdr>
    </w:div>
    <w:div w:id="1216508341">
      <w:bodyDiv w:val="1"/>
      <w:marLeft w:val="0"/>
      <w:marRight w:val="0"/>
      <w:marTop w:val="0"/>
      <w:marBottom w:val="0"/>
      <w:divBdr>
        <w:top w:val="none" w:sz="0" w:space="0" w:color="auto"/>
        <w:left w:val="none" w:sz="0" w:space="0" w:color="auto"/>
        <w:bottom w:val="none" w:sz="0" w:space="0" w:color="auto"/>
        <w:right w:val="none" w:sz="0" w:space="0" w:color="auto"/>
      </w:divBdr>
      <w:divsChild>
        <w:div w:id="1304459458">
          <w:marLeft w:val="0"/>
          <w:marRight w:val="0"/>
          <w:marTop w:val="0"/>
          <w:marBottom w:val="0"/>
          <w:divBdr>
            <w:top w:val="none" w:sz="0" w:space="0" w:color="auto"/>
            <w:left w:val="none" w:sz="0" w:space="0" w:color="auto"/>
            <w:bottom w:val="none" w:sz="0" w:space="0" w:color="auto"/>
            <w:right w:val="none" w:sz="0" w:space="0" w:color="auto"/>
          </w:divBdr>
          <w:divsChild>
            <w:div w:id="1773817920">
              <w:marLeft w:val="0"/>
              <w:marRight w:val="0"/>
              <w:marTop w:val="0"/>
              <w:marBottom w:val="0"/>
              <w:divBdr>
                <w:top w:val="none" w:sz="0" w:space="0" w:color="auto"/>
                <w:left w:val="none" w:sz="0" w:space="0" w:color="auto"/>
                <w:bottom w:val="none" w:sz="0" w:space="0" w:color="auto"/>
                <w:right w:val="none" w:sz="0" w:space="0" w:color="auto"/>
              </w:divBdr>
              <w:divsChild>
                <w:div w:id="397018482">
                  <w:marLeft w:val="0"/>
                  <w:marRight w:val="0"/>
                  <w:marTop w:val="0"/>
                  <w:marBottom w:val="0"/>
                  <w:divBdr>
                    <w:top w:val="none" w:sz="0" w:space="0" w:color="auto"/>
                    <w:left w:val="none" w:sz="0" w:space="0" w:color="auto"/>
                    <w:bottom w:val="none" w:sz="0" w:space="0" w:color="auto"/>
                    <w:right w:val="none" w:sz="0" w:space="0" w:color="auto"/>
                  </w:divBdr>
                  <w:divsChild>
                    <w:div w:id="27923785">
                      <w:marLeft w:val="0"/>
                      <w:marRight w:val="0"/>
                      <w:marTop w:val="0"/>
                      <w:marBottom w:val="0"/>
                      <w:divBdr>
                        <w:top w:val="none" w:sz="0" w:space="0" w:color="auto"/>
                        <w:left w:val="none" w:sz="0" w:space="0" w:color="auto"/>
                        <w:bottom w:val="none" w:sz="0" w:space="0" w:color="auto"/>
                        <w:right w:val="none" w:sz="0" w:space="0" w:color="auto"/>
                      </w:divBdr>
                      <w:divsChild>
                        <w:div w:id="711930109">
                          <w:marLeft w:val="0"/>
                          <w:marRight w:val="0"/>
                          <w:marTop w:val="75"/>
                          <w:marBottom w:val="75"/>
                          <w:divBdr>
                            <w:top w:val="none" w:sz="0" w:space="0" w:color="auto"/>
                            <w:left w:val="none" w:sz="0" w:space="0" w:color="auto"/>
                            <w:bottom w:val="none" w:sz="0" w:space="0" w:color="auto"/>
                            <w:right w:val="none" w:sz="0" w:space="0" w:color="auto"/>
                          </w:divBdr>
                          <w:divsChild>
                            <w:div w:id="622688496">
                              <w:marLeft w:val="0"/>
                              <w:marRight w:val="0"/>
                              <w:marTop w:val="0"/>
                              <w:marBottom w:val="0"/>
                              <w:divBdr>
                                <w:top w:val="none" w:sz="0" w:space="0" w:color="auto"/>
                                <w:left w:val="none" w:sz="0" w:space="0" w:color="auto"/>
                                <w:bottom w:val="none" w:sz="0" w:space="0" w:color="auto"/>
                                <w:right w:val="none" w:sz="0" w:space="0" w:color="auto"/>
                              </w:divBdr>
                              <w:divsChild>
                                <w:div w:id="1800341485">
                                  <w:marLeft w:val="0"/>
                                  <w:marRight w:val="0"/>
                                  <w:marTop w:val="0"/>
                                  <w:marBottom w:val="0"/>
                                  <w:divBdr>
                                    <w:top w:val="none" w:sz="0" w:space="0" w:color="auto"/>
                                    <w:left w:val="none" w:sz="0" w:space="0" w:color="auto"/>
                                    <w:bottom w:val="none" w:sz="0" w:space="0" w:color="auto"/>
                                    <w:right w:val="none" w:sz="0" w:space="0" w:color="auto"/>
                                  </w:divBdr>
                                  <w:divsChild>
                                    <w:div w:id="19247957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172167">
      <w:bodyDiv w:val="1"/>
      <w:marLeft w:val="0"/>
      <w:marRight w:val="0"/>
      <w:marTop w:val="0"/>
      <w:marBottom w:val="0"/>
      <w:divBdr>
        <w:top w:val="none" w:sz="0" w:space="0" w:color="auto"/>
        <w:left w:val="none" w:sz="0" w:space="0" w:color="auto"/>
        <w:bottom w:val="none" w:sz="0" w:space="0" w:color="auto"/>
        <w:right w:val="none" w:sz="0" w:space="0" w:color="auto"/>
      </w:divBdr>
    </w:div>
    <w:div w:id="1219708638">
      <w:bodyDiv w:val="1"/>
      <w:marLeft w:val="0"/>
      <w:marRight w:val="0"/>
      <w:marTop w:val="0"/>
      <w:marBottom w:val="0"/>
      <w:divBdr>
        <w:top w:val="none" w:sz="0" w:space="0" w:color="auto"/>
        <w:left w:val="none" w:sz="0" w:space="0" w:color="auto"/>
        <w:bottom w:val="none" w:sz="0" w:space="0" w:color="auto"/>
        <w:right w:val="none" w:sz="0" w:space="0" w:color="auto"/>
      </w:divBdr>
    </w:div>
    <w:div w:id="1220827569">
      <w:bodyDiv w:val="1"/>
      <w:marLeft w:val="0"/>
      <w:marRight w:val="0"/>
      <w:marTop w:val="0"/>
      <w:marBottom w:val="0"/>
      <w:divBdr>
        <w:top w:val="none" w:sz="0" w:space="0" w:color="auto"/>
        <w:left w:val="none" w:sz="0" w:space="0" w:color="auto"/>
        <w:bottom w:val="none" w:sz="0" w:space="0" w:color="auto"/>
        <w:right w:val="none" w:sz="0" w:space="0" w:color="auto"/>
      </w:divBdr>
    </w:div>
    <w:div w:id="1275483605">
      <w:bodyDiv w:val="1"/>
      <w:marLeft w:val="0"/>
      <w:marRight w:val="0"/>
      <w:marTop w:val="0"/>
      <w:marBottom w:val="0"/>
      <w:divBdr>
        <w:top w:val="none" w:sz="0" w:space="0" w:color="auto"/>
        <w:left w:val="none" w:sz="0" w:space="0" w:color="auto"/>
        <w:bottom w:val="none" w:sz="0" w:space="0" w:color="auto"/>
        <w:right w:val="none" w:sz="0" w:space="0" w:color="auto"/>
      </w:divBdr>
      <w:divsChild>
        <w:div w:id="18490411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93822947">
      <w:bodyDiv w:val="1"/>
      <w:marLeft w:val="0"/>
      <w:marRight w:val="0"/>
      <w:marTop w:val="0"/>
      <w:marBottom w:val="0"/>
      <w:divBdr>
        <w:top w:val="none" w:sz="0" w:space="0" w:color="auto"/>
        <w:left w:val="none" w:sz="0" w:space="0" w:color="auto"/>
        <w:bottom w:val="none" w:sz="0" w:space="0" w:color="auto"/>
        <w:right w:val="none" w:sz="0" w:space="0" w:color="auto"/>
      </w:divBdr>
      <w:divsChild>
        <w:div w:id="1741318850">
          <w:marLeft w:val="0"/>
          <w:marRight w:val="0"/>
          <w:marTop w:val="0"/>
          <w:marBottom w:val="0"/>
          <w:divBdr>
            <w:top w:val="none" w:sz="0" w:space="0" w:color="auto"/>
            <w:left w:val="none" w:sz="0" w:space="0" w:color="auto"/>
            <w:bottom w:val="none" w:sz="0" w:space="0" w:color="auto"/>
            <w:right w:val="none" w:sz="0" w:space="0" w:color="auto"/>
          </w:divBdr>
          <w:divsChild>
            <w:div w:id="1441532054">
              <w:marLeft w:val="0"/>
              <w:marRight w:val="0"/>
              <w:marTop w:val="0"/>
              <w:marBottom w:val="0"/>
              <w:divBdr>
                <w:top w:val="none" w:sz="0" w:space="0" w:color="auto"/>
                <w:left w:val="none" w:sz="0" w:space="0" w:color="auto"/>
                <w:bottom w:val="none" w:sz="0" w:space="0" w:color="auto"/>
                <w:right w:val="none" w:sz="0" w:space="0" w:color="auto"/>
              </w:divBdr>
              <w:divsChild>
                <w:div w:id="1520974230">
                  <w:marLeft w:val="0"/>
                  <w:marRight w:val="0"/>
                  <w:marTop w:val="0"/>
                  <w:marBottom w:val="0"/>
                  <w:divBdr>
                    <w:top w:val="none" w:sz="0" w:space="0" w:color="auto"/>
                    <w:left w:val="none" w:sz="0" w:space="0" w:color="auto"/>
                    <w:bottom w:val="none" w:sz="0" w:space="0" w:color="auto"/>
                    <w:right w:val="none" w:sz="0" w:space="0" w:color="auto"/>
                  </w:divBdr>
                  <w:divsChild>
                    <w:div w:id="2032603196">
                      <w:marLeft w:val="0"/>
                      <w:marRight w:val="0"/>
                      <w:marTop w:val="0"/>
                      <w:marBottom w:val="0"/>
                      <w:divBdr>
                        <w:top w:val="none" w:sz="0" w:space="0" w:color="auto"/>
                        <w:left w:val="none" w:sz="0" w:space="0" w:color="auto"/>
                        <w:bottom w:val="none" w:sz="0" w:space="0" w:color="auto"/>
                        <w:right w:val="none" w:sz="0" w:space="0" w:color="auto"/>
                      </w:divBdr>
                      <w:divsChild>
                        <w:div w:id="249894086">
                          <w:marLeft w:val="0"/>
                          <w:marRight w:val="0"/>
                          <w:marTop w:val="0"/>
                          <w:marBottom w:val="0"/>
                          <w:divBdr>
                            <w:top w:val="none" w:sz="0" w:space="0" w:color="auto"/>
                            <w:left w:val="none" w:sz="0" w:space="0" w:color="auto"/>
                            <w:bottom w:val="none" w:sz="0" w:space="0" w:color="auto"/>
                            <w:right w:val="none" w:sz="0" w:space="0" w:color="auto"/>
                          </w:divBdr>
                          <w:divsChild>
                            <w:div w:id="4222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080920">
      <w:bodyDiv w:val="1"/>
      <w:marLeft w:val="0"/>
      <w:marRight w:val="0"/>
      <w:marTop w:val="0"/>
      <w:marBottom w:val="0"/>
      <w:divBdr>
        <w:top w:val="none" w:sz="0" w:space="0" w:color="auto"/>
        <w:left w:val="none" w:sz="0" w:space="0" w:color="auto"/>
        <w:bottom w:val="none" w:sz="0" w:space="0" w:color="auto"/>
        <w:right w:val="none" w:sz="0" w:space="0" w:color="auto"/>
      </w:divBdr>
    </w:div>
    <w:div w:id="1308507370">
      <w:bodyDiv w:val="1"/>
      <w:marLeft w:val="0"/>
      <w:marRight w:val="0"/>
      <w:marTop w:val="0"/>
      <w:marBottom w:val="0"/>
      <w:divBdr>
        <w:top w:val="none" w:sz="0" w:space="0" w:color="auto"/>
        <w:left w:val="none" w:sz="0" w:space="0" w:color="auto"/>
        <w:bottom w:val="none" w:sz="0" w:space="0" w:color="auto"/>
        <w:right w:val="none" w:sz="0" w:space="0" w:color="auto"/>
      </w:divBdr>
    </w:div>
    <w:div w:id="1317879879">
      <w:bodyDiv w:val="1"/>
      <w:marLeft w:val="0"/>
      <w:marRight w:val="0"/>
      <w:marTop w:val="0"/>
      <w:marBottom w:val="0"/>
      <w:divBdr>
        <w:top w:val="none" w:sz="0" w:space="0" w:color="auto"/>
        <w:left w:val="none" w:sz="0" w:space="0" w:color="auto"/>
        <w:bottom w:val="none" w:sz="0" w:space="0" w:color="auto"/>
        <w:right w:val="none" w:sz="0" w:space="0" w:color="auto"/>
      </w:divBdr>
    </w:div>
    <w:div w:id="1324317494">
      <w:bodyDiv w:val="1"/>
      <w:marLeft w:val="0"/>
      <w:marRight w:val="0"/>
      <w:marTop w:val="0"/>
      <w:marBottom w:val="0"/>
      <w:divBdr>
        <w:top w:val="none" w:sz="0" w:space="0" w:color="auto"/>
        <w:left w:val="none" w:sz="0" w:space="0" w:color="auto"/>
        <w:bottom w:val="none" w:sz="0" w:space="0" w:color="auto"/>
        <w:right w:val="none" w:sz="0" w:space="0" w:color="auto"/>
      </w:divBdr>
      <w:divsChild>
        <w:div w:id="2081362830">
          <w:marLeft w:val="0"/>
          <w:marRight w:val="0"/>
          <w:marTop w:val="0"/>
          <w:marBottom w:val="0"/>
          <w:divBdr>
            <w:top w:val="none" w:sz="0" w:space="0" w:color="auto"/>
            <w:left w:val="none" w:sz="0" w:space="0" w:color="auto"/>
            <w:bottom w:val="none" w:sz="0" w:space="0" w:color="auto"/>
            <w:right w:val="none" w:sz="0" w:space="0" w:color="auto"/>
          </w:divBdr>
          <w:divsChild>
            <w:div w:id="1745299189">
              <w:marLeft w:val="0"/>
              <w:marRight w:val="0"/>
              <w:marTop w:val="0"/>
              <w:marBottom w:val="0"/>
              <w:divBdr>
                <w:top w:val="none" w:sz="0" w:space="0" w:color="auto"/>
                <w:left w:val="none" w:sz="0" w:space="0" w:color="auto"/>
                <w:bottom w:val="none" w:sz="0" w:space="0" w:color="auto"/>
                <w:right w:val="none" w:sz="0" w:space="0" w:color="auto"/>
              </w:divBdr>
            </w:div>
            <w:div w:id="614023952">
              <w:marLeft w:val="0"/>
              <w:marRight w:val="0"/>
              <w:marTop w:val="0"/>
              <w:marBottom w:val="0"/>
              <w:divBdr>
                <w:top w:val="none" w:sz="0" w:space="0" w:color="auto"/>
                <w:left w:val="none" w:sz="0" w:space="0" w:color="auto"/>
                <w:bottom w:val="none" w:sz="0" w:space="0" w:color="auto"/>
                <w:right w:val="none" w:sz="0" w:space="0" w:color="auto"/>
              </w:divBdr>
            </w:div>
            <w:div w:id="1346177108">
              <w:marLeft w:val="0"/>
              <w:marRight w:val="0"/>
              <w:marTop w:val="0"/>
              <w:marBottom w:val="0"/>
              <w:divBdr>
                <w:top w:val="none" w:sz="0" w:space="0" w:color="auto"/>
                <w:left w:val="none" w:sz="0" w:space="0" w:color="auto"/>
                <w:bottom w:val="none" w:sz="0" w:space="0" w:color="auto"/>
                <w:right w:val="none" w:sz="0" w:space="0" w:color="auto"/>
              </w:divBdr>
            </w:div>
            <w:div w:id="2052530779">
              <w:marLeft w:val="0"/>
              <w:marRight w:val="0"/>
              <w:marTop w:val="0"/>
              <w:marBottom w:val="0"/>
              <w:divBdr>
                <w:top w:val="none" w:sz="0" w:space="0" w:color="auto"/>
                <w:left w:val="none" w:sz="0" w:space="0" w:color="auto"/>
                <w:bottom w:val="none" w:sz="0" w:space="0" w:color="auto"/>
                <w:right w:val="none" w:sz="0" w:space="0" w:color="auto"/>
              </w:divBdr>
            </w:div>
            <w:div w:id="406651306">
              <w:marLeft w:val="0"/>
              <w:marRight w:val="0"/>
              <w:marTop w:val="0"/>
              <w:marBottom w:val="0"/>
              <w:divBdr>
                <w:top w:val="none" w:sz="0" w:space="0" w:color="auto"/>
                <w:left w:val="none" w:sz="0" w:space="0" w:color="auto"/>
                <w:bottom w:val="none" w:sz="0" w:space="0" w:color="auto"/>
                <w:right w:val="none" w:sz="0" w:space="0" w:color="auto"/>
              </w:divBdr>
            </w:div>
            <w:div w:id="1706445932">
              <w:marLeft w:val="0"/>
              <w:marRight w:val="0"/>
              <w:marTop w:val="0"/>
              <w:marBottom w:val="0"/>
              <w:divBdr>
                <w:top w:val="none" w:sz="0" w:space="0" w:color="auto"/>
                <w:left w:val="none" w:sz="0" w:space="0" w:color="auto"/>
                <w:bottom w:val="none" w:sz="0" w:space="0" w:color="auto"/>
                <w:right w:val="none" w:sz="0" w:space="0" w:color="auto"/>
              </w:divBdr>
            </w:div>
            <w:div w:id="149044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6958">
      <w:bodyDiv w:val="1"/>
      <w:marLeft w:val="0"/>
      <w:marRight w:val="0"/>
      <w:marTop w:val="0"/>
      <w:marBottom w:val="0"/>
      <w:divBdr>
        <w:top w:val="none" w:sz="0" w:space="0" w:color="auto"/>
        <w:left w:val="none" w:sz="0" w:space="0" w:color="auto"/>
        <w:bottom w:val="none" w:sz="0" w:space="0" w:color="auto"/>
        <w:right w:val="none" w:sz="0" w:space="0" w:color="auto"/>
      </w:divBdr>
    </w:div>
    <w:div w:id="1369405087">
      <w:bodyDiv w:val="1"/>
      <w:marLeft w:val="0"/>
      <w:marRight w:val="0"/>
      <w:marTop w:val="0"/>
      <w:marBottom w:val="0"/>
      <w:divBdr>
        <w:top w:val="none" w:sz="0" w:space="0" w:color="auto"/>
        <w:left w:val="none" w:sz="0" w:space="0" w:color="auto"/>
        <w:bottom w:val="none" w:sz="0" w:space="0" w:color="auto"/>
        <w:right w:val="none" w:sz="0" w:space="0" w:color="auto"/>
      </w:divBdr>
    </w:div>
    <w:div w:id="1380133360">
      <w:bodyDiv w:val="1"/>
      <w:marLeft w:val="0"/>
      <w:marRight w:val="0"/>
      <w:marTop w:val="0"/>
      <w:marBottom w:val="0"/>
      <w:divBdr>
        <w:top w:val="none" w:sz="0" w:space="0" w:color="auto"/>
        <w:left w:val="none" w:sz="0" w:space="0" w:color="auto"/>
        <w:bottom w:val="none" w:sz="0" w:space="0" w:color="auto"/>
        <w:right w:val="none" w:sz="0" w:space="0" w:color="auto"/>
      </w:divBdr>
    </w:div>
    <w:div w:id="1380931422">
      <w:bodyDiv w:val="1"/>
      <w:marLeft w:val="0"/>
      <w:marRight w:val="0"/>
      <w:marTop w:val="0"/>
      <w:marBottom w:val="0"/>
      <w:divBdr>
        <w:top w:val="none" w:sz="0" w:space="0" w:color="auto"/>
        <w:left w:val="none" w:sz="0" w:space="0" w:color="auto"/>
        <w:bottom w:val="none" w:sz="0" w:space="0" w:color="auto"/>
        <w:right w:val="none" w:sz="0" w:space="0" w:color="auto"/>
      </w:divBdr>
    </w:div>
    <w:div w:id="1397363933">
      <w:bodyDiv w:val="1"/>
      <w:marLeft w:val="0"/>
      <w:marRight w:val="0"/>
      <w:marTop w:val="0"/>
      <w:marBottom w:val="0"/>
      <w:divBdr>
        <w:top w:val="none" w:sz="0" w:space="0" w:color="auto"/>
        <w:left w:val="none" w:sz="0" w:space="0" w:color="auto"/>
        <w:bottom w:val="none" w:sz="0" w:space="0" w:color="auto"/>
        <w:right w:val="none" w:sz="0" w:space="0" w:color="auto"/>
      </w:divBdr>
    </w:div>
    <w:div w:id="1400982893">
      <w:bodyDiv w:val="1"/>
      <w:marLeft w:val="0"/>
      <w:marRight w:val="0"/>
      <w:marTop w:val="0"/>
      <w:marBottom w:val="0"/>
      <w:divBdr>
        <w:top w:val="none" w:sz="0" w:space="0" w:color="auto"/>
        <w:left w:val="none" w:sz="0" w:space="0" w:color="auto"/>
        <w:bottom w:val="none" w:sz="0" w:space="0" w:color="auto"/>
        <w:right w:val="none" w:sz="0" w:space="0" w:color="auto"/>
      </w:divBdr>
    </w:div>
    <w:div w:id="1403716314">
      <w:bodyDiv w:val="1"/>
      <w:marLeft w:val="0"/>
      <w:marRight w:val="0"/>
      <w:marTop w:val="0"/>
      <w:marBottom w:val="0"/>
      <w:divBdr>
        <w:top w:val="none" w:sz="0" w:space="0" w:color="auto"/>
        <w:left w:val="none" w:sz="0" w:space="0" w:color="auto"/>
        <w:bottom w:val="none" w:sz="0" w:space="0" w:color="auto"/>
        <w:right w:val="none" w:sz="0" w:space="0" w:color="auto"/>
      </w:divBdr>
    </w:div>
    <w:div w:id="1419525294">
      <w:bodyDiv w:val="1"/>
      <w:marLeft w:val="0"/>
      <w:marRight w:val="0"/>
      <w:marTop w:val="0"/>
      <w:marBottom w:val="0"/>
      <w:divBdr>
        <w:top w:val="none" w:sz="0" w:space="0" w:color="auto"/>
        <w:left w:val="none" w:sz="0" w:space="0" w:color="auto"/>
        <w:bottom w:val="none" w:sz="0" w:space="0" w:color="auto"/>
        <w:right w:val="none" w:sz="0" w:space="0" w:color="auto"/>
      </w:divBdr>
    </w:div>
    <w:div w:id="1420642205">
      <w:bodyDiv w:val="1"/>
      <w:marLeft w:val="0"/>
      <w:marRight w:val="0"/>
      <w:marTop w:val="0"/>
      <w:marBottom w:val="0"/>
      <w:divBdr>
        <w:top w:val="none" w:sz="0" w:space="0" w:color="auto"/>
        <w:left w:val="none" w:sz="0" w:space="0" w:color="auto"/>
        <w:bottom w:val="none" w:sz="0" w:space="0" w:color="auto"/>
        <w:right w:val="none" w:sz="0" w:space="0" w:color="auto"/>
      </w:divBdr>
    </w:div>
    <w:div w:id="1426460360">
      <w:bodyDiv w:val="1"/>
      <w:marLeft w:val="0"/>
      <w:marRight w:val="0"/>
      <w:marTop w:val="0"/>
      <w:marBottom w:val="0"/>
      <w:divBdr>
        <w:top w:val="none" w:sz="0" w:space="0" w:color="auto"/>
        <w:left w:val="none" w:sz="0" w:space="0" w:color="auto"/>
        <w:bottom w:val="none" w:sz="0" w:space="0" w:color="auto"/>
        <w:right w:val="none" w:sz="0" w:space="0" w:color="auto"/>
      </w:divBdr>
      <w:divsChild>
        <w:div w:id="168064888">
          <w:marLeft w:val="0"/>
          <w:marRight w:val="0"/>
          <w:marTop w:val="0"/>
          <w:marBottom w:val="0"/>
          <w:divBdr>
            <w:top w:val="none" w:sz="0" w:space="0" w:color="auto"/>
            <w:left w:val="none" w:sz="0" w:space="0" w:color="auto"/>
            <w:bottom w:val="none" w:sz="0" w:space="0" w:color="auto"/>
            <w:right w:val="none" w:sz="0" w:space="0" w:color="auto"/>
          </w:divBdr>
          <w:divsChild>
            <w:div w:id="196554472">
              <w:marLeft w:val="0"/>
              <w:marRight w:val="0"/>
              <w:marTop w:val="0"/>
              <w:marBottom w:val="0"/>
              <w:divBdr>
                <w:top w:val="none" w:sz="0" w:space="0" w:color="auto"/>
                <w:left w:val="none" w:sz="0" w:space="0" w:color="auto"/>
                <w:bottom w:val="none" w:sz="0" w:space="0" w:color="auto"/>
                <w:right w:val="none" w:sz="0" w:space="0" w:color="auto"/>
              </w:divBdr>
              <w:divsChild>
                <w:div w:id="455368841">
                  <w:marLeft w:val="0"/>
                  <w:marRight w:val="0"/>
                  <w:marTop w:val="0"/>
                  <w:marBottom w:val="0"/>
                  <w:divBdr>
                    <w:top w:val="none" w:sz="0" w:space="0" w:color="auto"/>
                    <w:left w:val="none" w:sz="0" w:space="0" w:color="auto"/>
                    <w:bottom w:val="none" w:sz="0" w:space="0" w:color="auto"/>
                    <w:right w:val="none" w:sz="0" w:space="0" w:color="auto"/>
                  </w:divBdr>
                  <w:divsChild>
                    <w:div w:id="1151096996">
                      <w:marLeft w:val="0"/>
                      <w:marRight w:val="0"/>
                      <w:marTop w:val="0"/>
                      <w:marBottom w:val="0"/>
                      <w:divBdr>
                        <w:top w:val="none" w:sz="0" w:space="0" w:color="auto"/>
                        <w:left w:val="none" w:sz="0" w:space="0" w:color="auto"/>
                        <w:bottom w:val="none" w:sz="0" w:space="0" w:color="auto"/>
                        <w:right w:val="none" w:sz="0" w:space="0" w:color="auto"/>
                      </w:divBdr>
                      <w:divsChild>
                        <w:div w:id="504828798">
                          <w:marLeft w:val="0"/>
                          <w:marRight w:val="0"/>
                          <w:marTop w:val="0"/>
                          <w:marBottom w:val="0"/>
                          <w:divBdr>
                            <w:top w:val="none" w:sz="0" w:space="0" w:color="auto"/>
                            <w:left w:val="none" w:sz="0" w:space="0" w:color="auto"/>
                            <w:bottom w:val="none" w:sz="0" w:space="0" w:color="auto"/>
                            <w:right w:val="none" w:sz="0" w:space="0" w:color="auto"/>
                          </w:divBdr>
                          <w:divsChild>
                            <w:div w:id="159358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173169">
      <w:bodyDiv w:val="1"/>
      <w:marLeft w:val="0"/>
      <w:marRight w:val="0"/>
      <w:marTop w:val="0"/>
      <w:marBottom w:val="0"/>
      <w:divBdr>
        <w:top w:val="none" w:sz="0" w:space="0" w:color="auto"/>
        <w:left w:val="none" w:sz="0" w:space="0" w:color="auto"/>
        <w:bottom w:val="none" w:sz="0" w:space="0" w:color="auto"/>
        <w:right w:val="none" w:sz="0" w:space="0" w:color="auto"/>
      </w:divBdr>
    </w:div>
    <w:div w:id="1444226471">
      <w:bodyDiv w:val="1"/>
      <w:marLeft w:val="0"/>
      <w:marRight w:val="0"/>
      <w:marTop w:val="0"/>
      <w:marBottom w:val="0"/>
      <w:divBdr>
        <w:top w:val="none" w:sz="0" w:space="0" w:color="auto"/>
        <w:left w:val="none" w:sz="0" w:space="0" w:color="auto"/>
        <w:bottom w:val="none" w:sz="0" w:space="0" w:color="auto"/>
        <w:right w:val="none" w:sz="0" w:space="0" w:color="auto"/>
      </w:divBdr>
    </w:div>
    <w:div w:id="1457527709">
      <w:bodyDiv w:val="1"/>
      <w:marLeft w:val="0"/>
      <w:marRight w:val="0"/>
      <w:marTop w:val="0"/>
      <w:marBottom w:val="0"/>
      <w:divBdr>
        <w:top w:val="none" w:sz="0" w:space="0" w:color="auto"/>
        <w:left w:val="none" w:sz="0" w:space="0" w:color="auto"/>
        <w:bottom w:val="none" w:sz="0" w:space="0" w:color="auto"/>
        <w:right w:val="none" w:sz="0" w:space="0" w:color="auto"/>
      </w:divBdr>
    </w:div>
    <w:div w:id="1465192036">
      <w:bodyDiv w:val="1"/>
      <w:marLeft w:val="0"/>
      <w:marRight w:val="0"/>
      <w:marTop w:val="0"/>
      <w:marBottom w:val="0"/>
      <w:divBdr>
        <w:top w:val="none" w:sz="0" w:space="0" w:color="auto"/>
        <w:left w:val="none" w:sz="0" w:space="0" w:color="auto"/>
        <w:bottom w:val="none" w:sz="0" w:space="0" w:color="auto"/>
        <w:right w:val="none" w:sz="0" w:space="0" w:color="auto"/>
      </w:divBdr>
    </w:div>
    <w:div w:id="1478108971">
      <w:bodyDiv w:val="1"/>
      <w:marLeft w:val="0"/>
      <w:marRight w:val="0"/>
      <w:marTop w:val="0"/>
      <w:marBottom w:val="0"/>
      <w:divBdr>
        <w:top w:val="none" w:sz="0" w:space="0" w:color="auto"/>
        <w:left w:val="none" w:sz="0" w:space="0" w:color="auto"/>
        <w:bottom w:val="none" w:sz="0" w:space="0" w:color="auto"/>
        <w:right w:val="none" w:sz="0" w:space="0" w:color="auto"/>
      </w:divBdr>
    </w:div>
    <w:div w:id="1478768158">
      <w:bodyDiv w:val="1"/>
      <w:marLeft w:val="0"/>
      <w:marRight w:val="0"/>
      <w:marTop w:val="0"/>
      <w:marBottom w:val="0"/>
      <w:divBdr>
        <w:top w:val="none" w:sz="0" w:space="0" w:color="auto"/>
        <w:left w:val="none" w:sz="0" w:space="0" w:color="auto"/>
        <w:bottom w:val="none" w:sz="0" w:space="0" w:color="auto"/>
        <w:right w:val="none" w:sz="0" w:space="0" w:color="auto"/>
      </w:divBdr>
    </w:div>
    <w:div w:id="1487935568">
      <w:bodyDiv w:val="1"/>
      <w:marLeft w:val="0"/>
      <w:marRight w:val="0"/>
      <w:marTop w:val="0"/>
      <w:marBottom w:val="0"/>
      <w:divBdr>
        <w:top w:val="none" w:sz="0" w:space="0" w:color="auto"/>
        <w:left w:val="none" w:sz="0" w:space="0" w:color="auto"/>
        <w:bottom w:val="none" w:sz="0" w:space="0" w:color="auto"/>
        <w:right w:val="none" w:sz="0" w:space="0" w:color="auto"/>
      </w:divBdr>
    </w:div>
    <w:div w:id="1506092110">
      <w:bodyDiv w:val="1"/>
      <w:marLeft w:val="0"/>
      <w:marRight w:val="0"/>
      <w:marTop w:val="0"/>
      <w:marBottom w:val="0"/>
      <w:divBdr>
        <w:top w:val="none" w:sz="0" w:space="0" w:color="auto"/>
        <w:left w:val="none" w:sz="0" w:space="0" w:color="auto"/>
        <w:bottom w:val="none" w:sz="0" w:space="0" w:color="auto"/>
        <w:right w:val="none" w:sz="0" w:space="0" w:color="auto"/>
      </w:divBdr>
    </w:div>
    <w:div w:id="1528442072">
      <w:bodyDiv w:val="1"/>
      <w:marLeft w:val="0"/>
      <w:marRight w:val="0"/>
      <w:marTop w:val="0"/>
      <w:marBottom w:val="0"/>
      <w:divBdr>
        <w:top w:val="none" w:sz="0" w:space="0" w:color="auto"/>
        <w:left w:val="none" w:sz="0" w:space="0" w:color="auto"/>
        <w:bottom w:val="none" w:sz="0" w:space="0" w:color="auto"/>
        <w:right w:val="none" w:sz="0" w:space="0" w:color="auto"/>
      </w:divBdr>
    </w:div>
    <w:div w:id="1534421064">
      <w:bodyDiv w:val="1"/>
      <w:marLeft w:val="0"/>
      <w:marRight w:val="0"/>
      <w:marTop w:val="0"/>
      <w:marBottom w:val="0"/>
      <w:divBdr>
        <w:top w:val="none" w:sz="0" w:space="0" w:color="auto"/>
        <w:left w:val="none" w:sz="0" w:space="0" w:color="auto"/>
        <w:bottom w:val="none" w:sz="0" w:space="0" w:color="auto"/>
        <w:right w:val="none" w:sz="0" w:space="0" w:color="auto"/>
      </w:divBdr>
    </w:div>
    <w:div w:id="1534803307">
      <w:bodyDiv w:val="1"/>
      <w:marLeft w:val="0"/>
      <w:marRight w:val="0"/>
      <w:marTop w:val="0"/>
      <w:marBottom w:val="0"/>
      <w:divBdr>
        <w:top w:val="none" w:sz="0" w:space="0" w:color="auto"/>
        <w:left w:val="none" w:sz="0" w:space="0" w:color="auto"/>
        <w:bottom w:val="none" w:sz="0" w:space="0" w:color="auto"/>
        <w:right w:val="none" w:sz="0" w:space="0" w:color="auto"/>
      </w:divBdr>
      <w:divsChild>
        <w:div w:id="1756710355">
          <w:marLeft w:val="0"/>
          <w:marRight w:val="0"/>
          <w:marTop w:val="0"/>
          <w:marBottom w:val="0"/>
          <w:divBdr>
            <w:top w:val="none" w:sz="0" w:space="0" w:color="auto"/>
            <w:left w:val="none" w:sz="0" w:space="0" w:color="auto"/>
            <w:bottom w:val="none" w:sz="0" w:space="0" w:color="auto"/>
            <w:right w:val="none" w:sz="0" w:space="0" w:color="auto"/>
          </w:divBdr>
          <w:divsChild>
            <w:div w:id="1917353405">
              <w:marLeft w:val="0"/>
              <w:marRight w:val="0"/>
              <w:marTop w:val="0"/>
              <w:marBottom w:val="0"/>
              <w:divBdr>
                <w:top w:val="none" w:sz="0" w:space="0" w:color="auto"/>
                <w:left w:val="none" w:sz="0" w:space="0" w:color="auto"/>
                <w:bottom w:val="none" w:sz="0" w:space="0" w:color="auto"/>
                <w:right w:val="none" w:sz="0" w:space="0" w:color="auto"/>
              </w:divBdr>
              <w:divsChild>
                <w:div w:id="518350818">
                  <w:marLeft w:val="0"/>
                  <w:marRight w:val="0"/>
                  <w:marTop w:val="0"/>
                  <w:marBottom w:val="0"/>
                  <w:divBdr>
                    <w:top w:val="none" w:sz="0" w:space="0" w:color="auto"/>
                    <w:left w:val="none" w:sz="0" w:space="0" w:color="auto"/>
                    <w:bottom w:val="none" w:sz="0" w:space="0" w:color="auto"/>
                    <w:right w:val="none" w:sz="0" w:space="0" w:color="auto"/>
                  </w:divBdr>
                  <w:divsChild>
                    <w:div w:id="1476797006">
                      <w:marLeft w:val="0"/>
                      <w:marRight w:val="0"/>
                      <w:marTop w:val="0"/>
                      <w:marBottom w:val="0"/>
                      <w:divBdr>
                        <w:top w:val="none" w:sz="0" w:space="0" w:color="auto"/>
                        <w:left w:val="none" w:sz="0" w:space="0" w:color="auto"/>
                        <w:bottom w:val="none" w:sz="0" w:space="0" w:color="auto"/>
                        <w:right w:val="none" w:sz="0" w:space="0" w:color="auto"/>
                      </w:divBdr>
                      <w:divsChild>
                        <w:div w:id="39984272">
                          <w:marLeft w:val="0"/>
                          <w:marRight w:val="0"/>
                          <w:marTop w:val="0"/>
                          <w:marBottom w:val="0"/>
                          <w:divBdr>
                            <w:top w:val="none" w:sz="0" w:space="0" w:color="auto"/>
                            <w:left w:val="none" w:sz="0" w:space="0" w:color="auto"/>
                            <w:bottom w:val="none" w:sz="0" w:space="0" w:color="auto"/>
                            <w:right w:val="none" w:sz="0" w:space="0" w:color="auto"/>
                          </w:divBdr>
                          <w:divsChild>
                            <w:div w:id="9382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960213">
      <w:bodyDiv w:val="1"/>
      <w:marLeft w:val="0"/>
      <w:marRight w:val="0"/>
      <w:marTop w:val="0"/>
      <w:marBottom w:val="0"/>
      <w:divBdr>
        <w:top w:val="none" w:sz="0" w:space="0" w:color="auto"/>
        <w:left w:val="none" w:sz="0" w:space="0" w:color="auto"/>
        <w:bottom w:val="none" w:sz="0" w:space="0" w:color="auto"/>
        <w:right w:val="none" w:sz="0" w:space="0" w:color="auto"/>
      </w:divBdr>
    </w:div>
    <w:div w:id="1547376968">
      <w:bodyDiv w:val="1"/>
      <w:marLeft w:val="0"/>
      <w:marRight w:val="0"/>
      <w:marTop w:val="0"/>
      <w:marBottom w:val="0"/>
      <w:divBdr>
        <w:top w:val="none" w:sz="0" w:space="0" w:color="auto"/>
        <w:left w:val="none" w:sz="0" w:space="0" w:color="auto"/>
        <w:bottom w:val="none" w:sz="0" w:space="0" w:color="auto"/>
        <w:right w:val="none" w:sz="0" w:space="0" w:color="auto"/>
      </w:divBdr>
    </w:div>
    <w:div w:id="1564215158">
      <w:bodyDiv w:val="1"/>
      <w:marLeft w:val="0"/>
      <w:marRight w:val="0"/>
      <w:marTop w:val="0"/>
      <w:marBottom w:val="0"/>
      <w:divBdr>
        <w:top w:val="none" w:sz="0" w:space="0" w:color="auto"/>
        <w:left w:val="none" w:sz="0" w:space="0" w:color="auto"/>
        <w:bottom w:val="none" w:sz="0" w:space="0" w:color="auto"/>
        <w:right w:val="none" w:sz="0" w:space="0" w:color="auto"/>
      </w:divBdr>
    </w:div>
    <w:div w:id="1591163665">
      <w:bodyDiv w:val="1"/>
      <w:marLeft w:val="0"/>
      <w:marRight w:val="0"/>
      <w:marTop w:val="0"/>
      <w:marBottom w:val="0"/>
      <w:divBdr>
        <w:top w:val="none" w:sz="0" w:space="0" w:color="auto"/>
        <w:left w:val="none" w:sz="0" w:space="0" w:color="auto"/>
        <w:bottom w:val="none" w:sz="0" w:space="0" w:color="auto"/>
        <w:right w:val="none" w:sz="0" w:space="0" w:color="auto"/>
      </w:divBdr>
    </w:div>
    <w:div w:id="1595552146">
      <w:bodyDiv w:val="1"/>
      <w:marLeft w:val="0"/>
      <w:marRight w:val="0"/>
      <w:marTop w:val="0"/>
      <w:marBottom w:val="0"/>
      <w:divBdr>
        <w:top w:val="none" w:sz="0" w:space="0" w:color="auto"/>
        <w:left w:val="none" w:sz="0" w:space="0" w:color="auto"/>
        <w:bottom w:val="none" w:sz="0" w:space="0" w:color="auto"/>
        <w:right w:val="none" w:sz="0" w:space="0" w:color="auto"/>
      </w:divBdr>
    </w:div>
    <w:div w:id="1600288439">
      <w:bodyDiv w:val="1"/>
      <w:marLeft w:val="0"/>
      <w:marRight w:val="0"/>
      <w:marTop w:val="0"/>
      <w:marBottom w:val="0"/>
      <w:divBdr>
        <w:top w:val="none" w:sz="0" w:space="0" w:color="auto"/>
        <w:left w:val="none" w:sz="0" w:space="0" w:color="auto"/>
        <w:bottom w:val="none" w:sz="0" w:space="0" w:color="auto"/>
        <w:right w:val="none" w:sz="0" w:space="0" w:color="auto"/>
      </w:divBdr>
    </w:div>
    <w:div w:id="1618366054">
      <w:bodyDiv w:val="1"/>
      <w:marLeft w:val="0"/>
      <w:marRight w:val="0"/>
      <w:marTop w:val="0"/>
      <w:marBottom w:val="0"/>
      <w:divBdr>
        <w:top w:val="none" w:sz="0" w:space="0" w:color="auto"/>
        <w:left w:val="none" w:sz="0" w:space="0" w:color="auto"/>
        <w:bottom w:val="none" w:sz="0" w:space="0" w:color="auto"/>
        <w:right w:val="none" w:sz="0" w:space="0" w:color="auto"/>
      </w:divBdr>
    </w:div>
    <w:div w:id="1618484352">
      <w:bodyDiv w:val="1"/>
      <w:marLeft w:val="0"/>
      <w:marRight w:val="0"/>
      <w:marTop w:val="0"/>
      <w:marBottom w:val="0"/>
      <w:divBdr>
        <w:top w:val="none" w:sz="0" w:space="0" w:color="auto"/>
        <w:left w:val="none" w:sz="0" w:space="0" w:color="auto"/>
        <w:bottom w:val="none" w:sz="0" w:space="0" w:color="auto"/>
        <w:right w:val="none" w:sz="0" w:space="0" w:color="auto"/>
      </w:divBdr>
    </w:div>
    <w:div w:id="1633367620">
      <w:bodyDiv w:val="1"/>
      <w:marLeft w:val="0"/>
      <w:marRight w:val="0"/>
      <w:marTop w:val="0"/>
      <w:marBottom w:val="0"/>
      <w:divBdr>
        <w:top w:val="none" w:sz="0" w:space="0" w:color="auto"/>
        <w:left w:val="none" w:sz="0" w:space="0" w:color="auto"/>
        <w:bottom w:val="none" w:sz="0" w:space="0" w:color="auto"/>
        <w:right w:val="none" w:sz="0" w:space="0" w:color="auto"/>
      </w:divBdr>
    </w:div>
    <w:div w:id="1642881758">
      <w:bodyDiv w:val="1"/>
      <w:marLeft w:val="0"/>
      <w:marRight w:val="0"/>
      <w:marTop w:val="0"/>
      <w:marBottom w:val="0"/>
      <w:divBdr>
        <w:top w:val="none" w:sz="0" w:space="0" w:color="auto"/>
        <w:left w:val="none" w:sz="0" w:space="0" w:color="auto"/>
        <w:bottom w:val="none" w:sz="0" w:space="0" w:color="auto"/>
        <w:right w:val="none" w:sz="0" w:space="0" w:color="auto"/>
      </w:divBdr>
    </w:div>
    <w:div w:id="1651640811">
      <w:bodyDiv w:val="1"/>
      <w:marLeft w:val="0"/>
      <w:marRight w:val="0"/>
      <w:marTop w:val="0"/>
      <w:marBottom w:val="0"/>
      <w:divBdr>
        <w:top w:val="none" w:sz="0" w:space="0" w:color="auto"/>
        <w:left w:val="none" w:sz="0" w:space="0" w:color="auto"/>
        <w:bottom w:val="none" w:sz="0" w:space="0" w:color="auto"/>
        <w:right w:val="none" w:sz="0" w:space="0" w:color="auto"/>
      </w:divBdr>
    </w:div>
    <w:div w:id="1653757409">
      <w:bodyDiv w:val="1"/>
      <w:marLeft w:val="0"/>
      <w:marRight w:val="0"/>
      <w:marTop w:val="0"/>
      <w:marBottom w:val="0"/>
      <w:divBdr>
        <w:top w:val="none" w:sz="0" w:space="0" w:color="auto"/>
        <w:left w:val="none" w:sz="0" w:space="0" w:color="auto"/>
        <w:bottom w:val="none" w:sz="0" w:space="0" w:color="auto"/>
        <w:right w:val="none" w:sz="0" w:space="0" w:color="auto"/>
      </w:divBdr>
    </w:div>
    <w:div w:id="1654017832">
      <w:bodyDiv w:val="1"/>
      <w:marLeft w:val="0"/>
      <w:marRight w:val="0"/>
      <w:marTop w:val="0"/>
      <w:marBottom w:val="0"/>
      <w:divBdr>
        <w:top w:val="none" w:sz="0" w:space="0" w:color="auto"/>
        <w:left w:val="none" w:sz="0" w:space="0" w:color="auto"/>
        <w:bottom w:val="none" w:sz="0" w:space="0" w:color="auto"/>
        <w:right w:val="none" w:sz="0" w:space="0" w:color="auto"/>
      </w:divBdr>
    </w:div>
    <w:div w:id="1663118119">
      <w:bodyDiv w:val="1"/>
      <w:marLeft w:val="0"/>
      <w:marRight w:val="0"/>
      <w:marTop w:val="0"/>
      <w:marBottom w:val="0"/>
      <w:divBdr>
        <w:top w:val="none" w:sz="0" w:space="0" w:color="auto"/>
        <w:left w:val="none" w:sz="0" w:space="0" w:color="auto"/>
        <w:bottom w:val="none" w:sz="0" w:space="0" w:color="auto"/>
        <w:right w:val="none" w:sz="0" w:space="0" w:color="auto"/>
      </w:divBdr>
    </w:div>
    <w:div w:id="1674064866">
      <w:bodyDiv w:val="1"/>
      <w:marLeft w:val="0"/>
      <w:marRight w:val="0"/>
      <w:marTop w:val="0"/>
      <w:marBottom w:val="0"/>
      <w:divBdr>
        <w:top w:val="none" w:sz="0" w:space="0" w:color="auto"/>
        <w:left w:val="none" w:sz="0" w:space="0" w:color="auto"/>
        <w:bottom w:val="none" w:sz="0" w:space="0" w:color="auto"/>
        <w:right w:val="none" w:sz="0" w:space="0" w:color="auto"/>
      </w:divBdr>
    </w:div>
    <w:div w:id="1681620036">
      <w:bodyDiv w:val="1"/>
      <w:marLeft w:val="0"/>
      <w:marRight w:val="0"/>
      <w:marTop w:val="0"/>
      <w:marBottom w:val="0"/>
      <w:divBdr>
        <w:top w:val="none" w:sz="0" w:space="0" w:color="auto"/>
        <w:left w:val="none" w:sz="0" w:space="0" w:color="auto"/>
        <w:bottom w:val="none" w:sz="0" w:space="0" w:color="auto"/>
        <w:right w:val="none" w:sz="0" w:space="0" w:color="auto"/>
      </w:divBdr>
    </w:div>
    <w:div w:id="1687555488">
      <w:bodyDiv w:val="1"/>
      <w:marLeft w:val="0"/>
      <w:marRight w:val="0"/>
      <w:marTop w:val="0"/>
      <w:marBottom w:val="0"/>
      <w:divBdr>
        <w:top w:val="none" w:sz="0" w:space="0" w:color="auto"/>
        <w:left w:val="none" w:sz="0" w:space="0" w:color="auto"/>
        <w:bottom w:val="none" w:sz="0" w:space="0" w:color="auto"/>
        <w:right w:val="none" w:sz="0" w:space="0" w:color="auto"/>
      </w:divBdr>
    </w:div>
    <w:div w:id="1712028717">
      <w:bodyDiv w:val="1"/>
      <w:marLeft w:val="0"/>
      <w:marRight w:val="0"/>
      <w:marTop w:val="0"/>
      <w:marBottom w:val="0"/>
      <w:divBdr>
        <w:top w:val="none" w:sz="0" w:space="0" w:color="auto"/>
        <w:left w:val="none" w:sz="0" w:space="0" w:color="auto"/>
        <w:bottom w:val="none" w:sz="0" w:space="0" w:color="auto"/>
        <w:right w:val="none" w:sz="0" w:space="0" w:color="auto"/>
      </w:divBdr>
    </w:div>
    <w:div w:id="1725327434">
      <w:bodyDiv w:val="1"/>
      <w:marLeft w:val="0"/>
      <w:marRight w:val="0"/>
      <w:marTop w:val="0"/>
      <w:marBottom w:val="0"/>
      <w:divBdr>
        <w:top w:val="none" w:sz="0" w:space="0" w:color="auto"/>
        <w:left w:val="none" w:sz="0" w:space="0" w:color="auto"/>
        <w:bottom w:val="none" w:sz="0" w:space="0" w:color="auto"/>
        <w:right w:val="none" w:sz="0" w:space="0" w:color="auto"/>
      </w:divBdr>
    </w:div>
    <w:div w:id="1746293701">
      <w:bodyDiv w:val="1"/>
      <w:marLeft w:val="0"/>
      <w:marRight w:val="0"/>
      <w:marTop w:val="0"/>
      <w:marBottom w:val="0"/>
      <w:divBdr>
        <w:top w:val="none" w:sz="0" w:space="0" w:color="auto"/>
        <w:left w:val="none" w:sz="0" w:space="0" w:color="auto"/>
        <w:bottom w:val="none" w:sz="0" w:space="0" w:color="auto"/>
        <w:right w:val="none" w:sz="0" w:space="0" w:color="auto"/>
      </w:divBdr>
    </w:div>
    <w:div w:id="1759012968">
      <w:bodyDiv w:val="1"/>
      <w:marLeft w:val="0"/>
      <w:marRight w:val="0"/>
      <w:marTop w:val="0"/>
      <w:marBottom w:val="0"/>
      <w:divBdr>
        <w:top w:val="none" w:sz="0" w:space="0" w:color="auto"/>
        <w:left w:val="none" w:sz="0" w:space="0" w:color="auto"/>
        <w:bottom w:val="none" w:sz="0" w:space="0" w:color="auto"/>
        <w:right w:val="none" w:sz="0" w:space="0" w:color="auto"/>
      </w:divBdr>
    </w:div>
    <w:div w:id="1762724641">
      <w:bodyDiv w:val="1"/>
      <w:marLeft w:val="0"/>
      <w:marRight w:val="0"/>
      <w:marTop w:val="0"/>
      <w:marBottom w:val="0"/>
      <w:divBdr>
        <w:top w:val="none" w:sz="0" w:space="0" w:color="auto"/>
        <w:left w:val="none" w:sz="0" w:space="0" w:color="auto"/>
        <w:bottom w:val="none" w:sz="0" w:space="0" w:color="auto"/>
        <w:right w:val="none" w:sz="0" w:space="0" w:color="auto"/>
      </w:divBdr>
    </w:div>
    <w:div w:id="1784036520">
      <w:bodyDiv w:val="1"/>
      <w:marLeft w:val="0"/>
      <w:marRight w:val="0"/>
      <w:marTop w:val="0"/>
      <w:marBottom w:val="0"/>
      <w:divBdr>
        <w:top w:val="none" w:sz="0" w:space="0" w:color="auto"/>
        <w:left w:val="none" w:sz="0" w:space="0" w:color="auto"/>
        <w:bottom w:val="none" w:sz="0" w:space="0" w:color="auto"/>
        <w:right w:val="none" w:sz="0" w:space="0" w:color="auto"/>
      </w:divBdr>
    </w:div>
    <w:div w:id="1785151263">
      <w:bodyDiv w:val="1"/>
      <w:marLeft w:val="0"/>
      <w:marRight w:val="0"/>
      <w:marTop w:val="0"/>
      <w:marBottom w:val="0"/>
      <w:divBdr>
        <w:top w:val="none" w:sz="0" w:space="0" w:color="auto"/>
        <w:left w:val="none" w:sz="0" w:space="0" w:color="auto"/>
        <w:bottom w:val="none" w:sz="0" w:space="0" w:color="auto"/>
        <w:right w:val="none" w:sz="0" w:space="0" w:color="auto"/>
      </w:divBdr>
      <w:divsChild>
        <w:div w:id="94600273">
          <w:marLeft w:val="0"/>
          <w:marRight w:val="0"/>
          <w:marTop w:val="0"/>
          <w:marBottom w:val="0"/>
          <w:divBdr>
            <w:top w:val="none" w:sz="0" w:space="0" w:color="auto"/>
            <w:left w:val="none" w:sz="0" w:space="0" w:color="auto"/>
            <w:bottom w:val="none" w:sz="0" w:space="0" w:color="auto"/>
            <w:right w:val="none" w:sz="0" w:space="0" w:color="auto"/>
          </w:divBdr>
          <w:divsChild>
            <w:div w:id="1197742435">
              <w:marLeft w:val="0"/>
              <w:marRight w:val="0"/>
              <w:marTop w:val="0"/>
              <w:marBottom w:val="0"/>
              <w:divBdr>
                <w:top w:val="none" w:sz="0" w:space="0" w:color="auto"/>
                <w:left w:val="none" w:sz="0" w:space="0" w:color="auto"/>
                <w:bottom w:val="none" w:sz="0" w:space="0" w:color="auto"/>
                <w:right w:val="none" w:sz="0" w:space="0" w:color="auto"/>
              </w:divBdr>
              <w:divsChild>
                <w:div w:id="632251437">
                  <w:marLeft w:val="0"/>
                  <w:marRight w:val="0"/>
                  <w:marTop w:val="0"/>
                  <w:marBottom w:val="0"/>
                  <w:divBdr>
                    <w:top w:val="none" w:sz="0" w:space="0" w:color="auto"/>
                    <w:left w:val="none" w:sz="0" w:space="0" w:color="auto"/>
                    <w:bottom w:val="none" w:sz="0" w:space="0" w:color="auto"/>
                    <w:right w:val="none" w:sz="0" w:space="0" w:color="auto"/>
                  </w:divBdr>
                  <w:divsChild>
                    <w:div w:id="1474787974">
                      <w:marLeft w:val="0"/>
                      <w:marRight w:val="0"/>
                      <w:marTop w:val="0"/>
                      <w:marBottom w:val="0"/>
                      <w:divBdr>
                        <w:top w:val="none" w:sz="0" w:space="0" w:color="auto"/>
                        <w:left w:val="none" w:sz="0" w:space="0" w:color="auto"/>
                        <w:bottom w:val="none" w:sz="0" w:space="0" w:color="auto"/>
                        <w:right w:val="none" w:sz="0" w:space="0" w:color="auto"/>
                      </w:divBdr>
                      <w:divsChild>
                        <w:div w:id="695811692">
                          <w:marLeft w:val="0"/>
                          <w:marRight w:val="0"/>
                          <w:marTop w:val="0"/>
                          <w:marBottom w:val="0"/>
                          <w:divBdr>
                            <w:top w:val="none" w:sz="0" w:space="0" w:color="auto"/>
                            <w:left w:val="none" w:sz="0" w:space="0" w:color="auto"/>
                            <w:bottom w:val="none" w:sz="0" w:space="0" w:color="auto"/>
                            <w:right w:val="none" w:sz="0" w:space="0" w:color="auto"/>
                          </w:divBdr>
                          <w:divsChild>
                            <w:div w:id="18459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976024">
      <w:bodyDiv w:val="1"/>
      <w:marLeft w:val="0"/>
      <w:marRight w:val="0"/>
      <w:marTop w:val="0"/>
      <w:marBottom w:val="0"/>
      <w:divBdr>
        <w:top w:val="none" w:sz="0" w:space="0" w:color="auto"/>
        <w:left w:val="none" w:sz="0" w:space="0" w:color="auto"/>
        <w:bottom w:val="none" w:sz="0" w:space="0" w:color="auto"/>
        <w:right w:val="none" w:sz="0" w:space="0" w:color="auto"/>
      </w:divBdr>
    </w:div>
    <w:div w:id="1804345343">
      <w:bodyDiv w:val="1"/>
      <w:marLeft w:val="0"/>
      <w:marRight w:val="0"/>
      <w:marTop w:val="0"/>
      <w:marBottom w:val="0"/>
      <w:divBdr>
        <w:top w:val="none" w:sz="0" w:space="0" w:color="auto"/>
        <w:left w:val="none" w:sz="0" w:space="0" w:color="auto"/>
        <w:bottom w:val="none" w:sz="0" w:space="0" w:color="auto"/>
        <w:right w:val="none" w:sz="0" w:space="0" w:color="auto"/>
      </w:divBdr>
    </w:div>
    <w:div w:id="1810856857">
      <w:bodyDiv w:val="1"/>
      <w:marLeft w:val="0"/>
      <w:marRight w:val="0"/>
      <w:marTop w:val="0"/>
      <w:marBottom w:val="0"/>
      <w:divBdr>
        <w:top w:val="none" w:sz="0" w:space="0" w:color="auto"/>
        <w:left w:val="none" w:sz="0" w:space="0" w:color="auto"/>
        <w:bottom w:val="none" w:sz="0" w:space="0" w:color="auto"/>
        <w:right w:val="none" w:sz="0" w:space="0" w:color="auto"/>
      </w:divBdr>
    </w:div>
    <w:div w:id="1821573957">
      <w:bodyDiv w:val="1"/>
      <w:marLeft w:val="0"/>
      <w:marRight w:val="0"/>
      <w:marTop w:val="0"/>
      <w:marBottom w:val="0"/>
      <w:divBdr>
        <w:top w:val="none" w:sz="0" w:space="0" w:color="auto"/>
        <w:left w:val="none" w:sz="0" w:space="0" w:color="auto"/>
        <w:bottom w:val="none" w:sz="0" w:space="0" w:color="auto"/>
        <w:right w:val="none" w:sz="0" w:space="0" w:color="auto"/>
      </w:divBdr>
    </w:div>
    <w:div w:id="1832943270">
      <w:bodyDiv w:val="1"/>
      <w:marLeft w:val="0"/>
      <w:marRight w:val="0"/>
      <w:marTop w:val="0"/>
      <w:marBottom w:val="0"/>
      <w:divBdr>
        <w:top w:val="none" w:sz="0" w:space="0" w:color="auto"/>
        <w:left w:val="none" w:sz="0" w:space="0" w:color="auto"/>
        <w:bottom w:val="none" w:sz="0" w:space="0" w:color="auto"/>
        <w:right w:val="none" w:sz="0" w:space="0" w:color="auto"/>
      </w:divBdr>
    </w:div>
    <w:div w:id="1835562720">
      <w:bodyDiv w:val="1"/>
      <w:marLeft w:val="0"/>
      <w:marRight w:val="0"/>
      <w:marTop w:val="0"/>
      <w:marBottom w:val="0"/>
      <w:divBdr>
        <w:top w:val="none" w:sz="0" w:space="0" w:color="auto"/>
        <w:left w:val="none" w:sz="0" w:space="0" w:color="auto"/>
        <w:bottom w:val="none" w:sz="0" w:space="0" w:color="auto"/>
        <w:right w:val="none" w:sz="0" w:space="0" w:color="auto"/>
      </w:divBdr>
    </w:div>
    <w:div w:id="1853300500">
      <w:bodyDiv w:val="1"/>
      <w:marLeft w:val="0"/>
      <w:marRight w:val="0"/>
      <w:marTop w:val="0"/>
      <w:marBottom w:val="0"/>
      <w:divBdr>
        <w:top w:val="none" w:sz="0" w:space="0" w:color="auto"/>
        <w:left w:val="none" w:sz="0" w:space="0" w:color="auto"/>
        <w:bottom w:val="none" w:sz="0" w:space="0" w:color="auto"/>
        <w:right w:val="none" w:sz="0" w:space="0" w:color="auto"/>
      </w:divBdr>
    </w:div>
    <w:div w:id="1865633221">
      <w:bodyDiv w:val="1"/>
      <w:marLeft w:val="0"/>
      <w:marRight w:val="0"/>
      <w:marTop w:val="0"/>
      <w:marBottom w:val="0"/>
      <w:divBdr>
        <w:top w:val="none" w:sz="0" w:space="0" w:color="auto"/>
        <w:left w:val="none" w:sz="0" w:space="0" w:color="auto"/>
        <w:bottom w:val="none" w:sz="0" w:space="0" w:color="auto"/>
        <w:right w:val="none" w:sz="0" w:space="0" w:color="auto"/>
      </w:divBdr>
    </w:div>
    <w:div w:id="1881046212">
      <w:bodyDiv w:val="1"/>
      <w:marLeft w:val="0"/>
      <w:marRight w:val="0"/>
      <w:marTop w:val="0"/>
      <w:marBottom w:val="0"/>
      <w:divBdr>
        <w:top w:val="none" w:sz="0" w:space="0" w:color="auto"/>
        <w:left w:val="none" w:sz="0" w:space="0" w:color="auto"/>
        <w:bottom w:val="none" w:sz="0" w:space="0" w:color="auto"/>
        <w:right w:val="none" w:sz="0" w:space="0" w:color="auto"/>
      </w:divBdr>
    </w:div>
    <w:div w:id="1890259231">
      <w:bodyDiv w:val="1"/>
      <w:marLeft w:val="0"/>
      <w:marRight w:val="0"/>
      <w:marTop w:val="0"/>
      <w:marBottom w:val="0"/>
      <w:divBdr>
        <w:top w:val="none" w:sz="0" w:space="0" w:color="auto"/>
        <w:left w:val="none" w:sz="0" w:space="0" w:color="auto"/>
        <w:bottom w:val="none" w:sz="0" w:space="0" w:color="auto"/>
        <w:right w:val="none" w:sz="0" w:space="0" w:color="auto"/>
      </w:divBdr>
    </w:div>
    <w:div w:id="1892574719">
      <w:bodyDiv w:val="1"/>
      <w:marLeft w:val="0"/>
      <w:marRight w:val="0"/>
      <w:marTop w:val="0"/>
      <w:marBottom w:val="0"/>
      <w:divBdr>
        <w:top w:val="none" w:sz="0" w:space="0" w:color="auto"/>
        <w:left w:val="none" w:sz="0" w:space="0" w:color="auto"/>
        <w:bottom w:val="none" w:sz="0" w:space="0" w:color="auto"/>
        <w:right w:val="none" w:sz="0" w:space="0" w:color="auto"/>
      </w:divBdr>
    </w:div>
    <w:div w:id="1896575319">
      <w:bodyDiv w:val="1"/>
      <w:marLeft w:val="0"/>
      <w:marRight w:val="0"/>
      <w:marTop w:val="0"/>
      <w:marBottom w:val="0"/>
      <w:divBdr>
        <w:top w:val="none" w:sz="0" w:space="0" w:color="auto"/>
        <w:left w:val="none" w:sz="0" w:space="0" w:color="auto"/>
        <w:bottom w:val="none" w:sz="0" w:space="0" w:color="auto"/>
        <w:right w:val="none" w:sz="0" w:space="0" w:color="auto"/>
      </w:divBdr>
    </w:div>
    <w:div w:id="1897541540">
      <w:bodyDiv w:val="1"/>
      <w:marLeft w:val="0"/>
      <w:marRight w:val="0"/>
      <w:marTop w:val="0"/>
      <w:marBottom w:val="0"/>
      <w:divBdr>
        <w:top w:val="none" w:sz="0" w:space="0" w:color="auto"/>
        <w:left w:val="none" w:sz="0" w:space="0" w:color="auto"/>
        <w:bottom w:val="none" w:sz="0" w:space="0" w:color="auto"/>
        <w:right w:val="none" w:sz="0" w:space="0" w:color="auto"/>
      </w:divBdr>
      <w:divsChild>
        <w:div w:id="1199196074">
          <w:marLeft w:val="0"/>
          <w:marRight w:val="0"/>
          <w:marTop w:val="0"/>
          <w:marBottom w:val="0"/>
          <w:divBdr>
            <w:top w:val="none" w:sz="0" w:space="0" w:color="auto"/>
            <w:left w:val="none" w:sz="0" w:space="0" w:color="auto"/>
            <w:bottom w:val="none" w:sz="0" w:space="0" w:color="auto"/>
            <w:right w:val="none" w:sz="0" w:space="0" w:color="auto"/>
          </w:divBdr>
          <w:divsChild>
            <w:div w:id="1019619276">
              <w:marLeft w:val="0"/>
              <w:marRight w:val="0"/>
              <w:marTop w:val="0"/>
              <w:marBottom w:val="0"/>
              <w:divBdr>
                <w:top w:val="none" w:sz="0" w:space="0" w:color="auto"/>
                <w:left w:val="none" w:sz="0" w:space="0" w:color="auto"/>
                <w:bottom w:val="none" w:sz="0" w:space="0" w:color="auto"/>
                <w:right w:val="none" w:sz="0" w:space="0" w:color="auto"/>
              </w:divBdr>
              <w:divsChild>
                <w:div w:id="1932082602">
                  <w:marLeft w:val="0"/>
                  <w:marRight w:val="0"/>
                  <w:marTop w:val="0"/>
                  <w:marBottom w:val="0"/>
                  <w:divBdr>
                    <w:top w:val="none" w:sz="0" w:space="0" w:color="auto"/>
                    <w:left w:val="none" w:sz="0" w:space="0" w:color="auto"/>
                    <w:bottom w:val="none" w:sz="0" w:space="0" w:color="auto"/>
                    <w:right w:val="none" w:sz="0" w:space="0" w:color="auto"/>
                  </w:divBdr>
                  <w:divsChild>
                    <w:div w:id="600382612">
                      <w:marLeft w:val="0"/>
                      <w:marRight w:val="0"/>
                      <w:marTop w:val="0"/>
                      <w:marBottom w:val="0"/>
                      <w:divBdr>
                        <w:top w:val="none" w:sz="0" w:space="0" w:color="auto"/>
                        <w:left w:val="none" w:sz="0" w:space="0" w:color="auto"/>
                        <w:bottom w:val="none" w:sz="0" w:space="0" w:color="auto"/>
                        <w:right w:val="none" w:sz="0" w:space="0" w:color="auto"/>
                      </w:divBdr>
                      <w:divsChild>
                        <w:div w:id="305013420">
                          <w:marLeft w:val="0"/>
                          <w:marRight w:val="0"/>
                          <w:marTop w:val="0"/>
                          <w:marBottom w:val="0"/>
                          <w:divBdr>
                            <w:top w:val="none" w:sz="0" w:space="0" w:color="auto"/>
                            <w:left w:val="none" w:sz="0" w:space="0" w:color="auto"/>
                            <w:bottom w:val="none" w:sz="0" w:space="0" w:color="auto"/>
                            <w:right w:val="none" w:sz="0" w:space="0" w:color="auto"/>
                          </w:divBdr>
                          <w:divsChild>
                            <w:div w:id="20925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645268">
      <w:bodyDiv w:val="1"/>
      <w:marLeft w:val="0"/>
      <w:marRight w:val="0"/>
      <w:marTop w:val="0"/>
      <w:marBottom w:val="0"/>
      <w:divBdr>
        <w:top w:val="none" w:sz="0" w:space="0" w:color="auto"/>
        <w:left w:val="none" w:sz="0" w:space="0" w:color="auto"/>
        <w:bottom w:val="none" w:sz="0" w:space="0" w:color="auto"/>
        <w:right w:val="none" w:sz="0" w:space="0" w:color="auto"/>
      </w:divBdr>
    </w:div>
    <w:div w:id="1908029982">
      <w:bodyDiv w:val="1"/>
      <w:marLeft w:val="0"/>
      <w:marRight w:val="0"/>
      <w:marTop w:val="0"/>
      <w:marBottom w:val="0"/>
      <w:divBdr>
        <w:top w:val="none" w:sz="0" w:space="0" w:color="auto"/>
        <w:left w:val="none" w:sz="0" w:space="0" w:color="auto"/>
        <w:bottom w:val="none" w:sz="0" w:space="0" w:color="auto"/>
        <w:right w:val="none" w:sz="0" w:space="0" w:color="auto"/>
      </w:divBdr>
    </w:div>
    <w:div w:id="1915120345">
      <w:bodyDiv w:val="1"/>
      <w:marLeft w:val="0"/>
      <w:marRight w:val="0"/>
      <w:marTop w:val="0"/>
      <w:marBottom w:val="0"/>
      <w:divBdr>
        <w:top w:val="none" w:sz="0" w:space="0" w:color="auto"/>
        <w:left w:val="none" w:sz="0" w:space="0" w:color="auto"/>
        <w:bottom w:val="none" w:sz="0" w:space="0" w:color="auto"/>
        <w:right w:val="none" w:sz="0" w:space="0" w:color="auto"/>
      </w:divBdr>
    </w:div>
    <w:div w:id="1917785084">
      <w:bodyDiv w:val="1"/>
      <w:marLeft w:val="0"/>
      <w:marRight w:val="0"/>
      <w:marTop w:val="0"/>
      <w:marBottom w:val="0"/>
      <w:divBdr>
        <w:top w:val="none" w:sz="0" w:space="0" w:color="auto"/>
        <w:left w:val="none" w:sz="0" w:space="0" w:color="auto"/>
        <w:bottom w:val="none" w:sz="0" w:space="0" w:color="auto"/>
        <w:right w:val="none" w:sz="0" w:space="0" w:color="auto"/>
      </w:divBdr>
    </w:div>
    <w:div w:id="1921134921">
      <w:bodyDiv w:val="1"/>
      <w:marLeft w:val="0"/>
      <w:marRight w:val="0"/>
      <w:marTop w:val="0"/>
      <w:marBottom w:val="0"/>
      <w:divBdr>
        <w:top w:val="none" w:sz="0" w:space="0" w:color="auto"/>
        <w:left w:val="none" w:sz="0" w:space="0" w:color="auto"/>
        <w:bottom w:val="none" w:sz="0" w:space="0" w:color="auto"/>
        <w:right w:val="none" w:sz="0" w:space="0" w:color="auto"/>
      </w:divBdr>
    </w:div>
    <w:div w:id="1948537992">
      <w:bodyDiv w:val="1"/>
      <w:marLeft w:val="0"/>
      <w:marRight w:val="0"/>
      <w:marTop w:val="0"/>
      <w:marBottom w:val="0"/>
      <w:divBdr>
        <w:top w:val="none" w:sz="0" w:space="0" w:color="auto"/>
        <w:left w:val="none" w:sz="0" w:space="0" w:color="auto"/>
        <w:bottom w:val="none" w:sz="0" w:space="0" w:color="auto"/>
        <w:right w:val="none" w:sz="0" w:space="0" w:color="auto"/>
      </w:divBdr>
    </w:div>
    <w:div w:id="1964000806">
      <w:bodyDiv w:val="1"/>
      <w:marLeft w:val="0"/>
      <w:marRight w:val="0"/>
      <w:marTop w:val="0"/>
      <w:marBottom w:val="0"/>
      <w:divBdr>
        <w:top w:val="none" w:sz="0" w:space="0" w:color="auto"/>
        <w:left w:val="none" w:sz="0" w:space="0" w:color="auto"/>
        <w:bottom w:val="none" w:sz="0" w:space="0" w:color="auto"/>
        <w:right w:val="none" w:sz="0" w:space="0" w:color="auto"/>
      </w:divBdr>
    </w:div>
    <w:div w:id="1992363602">
      <w:bodyDiv w:val="1"/>
      <w:marLeft w:val="0"/>
      <w:marRight w:val="0"/>
      <w:marTop w:val="0"/>
      <w:marBottom w:val="0"/>
      <w:divBdr>
        <w:top w:val="none" w:sz="0" w:space="0" w:color="auto"/>
        <w:left w:val="none" w:sz="0" w:space="0" w:color="auto"/>
        <w:bottom w:val="none" w:sz="0" w:space="0" w:color="auto"/>
        <w:right w:val="none" w:sz="0" w:space="0" w:color="auto"/>
      </w:divBdr>
    </w:div>
    <w:div w:id="1994791599">
      <w:bodyDiv w:val="1"/>
      <w:marLeft w:val="0"/>
      <w:marRight w:val="0"/>
      <w:marTop w:val="0"/>
      <w:marBottom w:val="0"/>
      <w:divBdr>
        <w:top w:val="none" w:sz="0" w:space="0" w:color="auto"/>
        <w:left w:val="none" w:sz="0" w:space="0" w:color="auto"/>
        <w:bottom w:val="none" w:sz="0" w:space="0" w:color="auto"/>
        <w:right w:val="none" w:sz="0" w:space="0" w:color="auto"/>
      </w:divBdr>
    </w:div>
    <w:div w:id="2010399545">
      <w:bodyDiv w:val="1"/>
      <w:marLeft w:val="0"/>
      <w:marRight w:val="0"/>
      <w:marTop w:val="0"/>
      <w:marBottom w:val="0"/>
      <w:divBdr>
        <w:top w:val="none" w:sz="0" w:space="0" w:color="auto"/>
        <w:left w:val="none" w:sz="0" w:space="0" w:color="auto"/>
        <w:bottom w:val="none" w:sz="0" w:space="0" w:color="auto"/>
        <w:right w:val="none" w:sz="0" w:space="0" w:color="auto"/>
      </w:divBdr>
    </w:div>
    <w:div w:id="2083211143">
      <w:bodyDiv w:val="1"/>
      <w:marLeft w:val="0"/>
      <w:marRight w:val="0"/>
      <w:marTop w:val="0"/>
      <w:marBottom w:val="0"/>
      <w:divBdr>
        <w:top w:val="none" w:sz="0" w:space="0" w:color="auto"/>
        <w:left w:val="none" w:sz="0" w:space="0" w:color="auto"/>
        <w:bottom w:val="none" w:sz="0" w:space="0" w:color="auto"/>
        <w:right w:val="none" w:sz="0" w:space="0" w:color="auto"/>
      </w:divBdr>
      <w:divsChild>
        <w:div w:id="1338918323">
          <w:marLeft w:val="0"/>
          <w:marRight w:val="0"/>
          <w:marTop w:val="0"/>
          <w:marBottom w:val="0"/>
          <w:divBdr>
            <w:top w:val="none" w:sz="0" w:space="0" w:color="auto"/>
            <w:left w:val="none" w:sz="0" w:space="0" w:color="auto"/>
            <w:bottom w:val="none" w:sz="0" w:space="0" w:color="auto"/>
            <w:right w:val="none" w:sz="0" w:space="0" w:color="auto"/>
          </w:divBdr>
          <w:divsChild>
            <w:div w:id="3008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96225">
      <w:bodyDiv w:val="1"/>
      <w:marLeft w:val="0"/>
      <w:marRight w:val="0"/>
      <w:marTop w:val="0"/>
      <w:marBottom w:val="0"/>
      <w:divBdr>
        <w:top w:val="none" w:sz="0" w:space="0" w:color="auto"/>
        <w:left w:val="none" w:sz="0" w:space="0" w:color="auto"/>
        <w:bottom w:val="none" w:sz="0" w:space="0" w:color="auto"/>
        <w:right w:val="none" w:sz="0" w:space="0" w:color="auto"/>
      </w:divBdr>
    </w:div>
    <w:div w:id="2110857385">
      <w:bodyDiv w:val="1"/>
      <w:marLeft w:val="0"/>
      <w:marRight w:val="0"/>
      <w:marTop w:val="0"/>
      <w:marBottom w:val="0"/>
      <w:divBdr>
        <w:top w:val="none" w:sz="0" w:space="0" w:color="auto"/>
        <w:left w:val="none" w:sz="0" w:space="0" w:color="auto"/>
        <w:bottom w:val="none" w:sz="0" w:space="0" w:color="auto"/>
        <w:right w:val="none" w:sz="0" w:space="0" w:color="auto"/>
      </w:divBdr>
      <w:divsChild>
        <w:div w:id="301084985">
          <w:marLeft w:val="0"/>
          <w:marRight w:val="0"/>
          <w:marTop w:val="0"/>
          <w:marBottom w:val="0"/>
          <w:divBdr>
            <w:top w:val="none" w:sz="0" w:space="0" w:color="auto"/>
            <w:left w:val="none" w:sz="0" w:space="0" w:color="auto"/>
            <w:bottom w:val="none" w:sz="0" w:space="0" w:color="auto"/>
            <w:right w:val="none" w:sz="0" w:space="0" w:color="auto"/>
          </w:divBdr>
          <w:divsChild>
            <w:div w:id="527647132">
              <w:marLeft w:val="0"/>
              <w:marRight w:val="0"/>
              <w:marTop w:val="0"/>
              <w:marBottom w:val="0"/>
              <w:divBdr>
                <w:top w:val="none" w:sz="0" w:space="0" w:color="auto"/>
                <w:left w:val="none" w:sz="0" w:space="0" w:color="auto"/>
                <w:bottom w:val="none" w:sz="0" w:space="0" w:color="auto"/>
                <w:right w:val="none" w:sz="0" w:space="0" w:color="auto"/>
              </w:divBdr>
              <w:divsChild>
                <w:div w:id="1395589788">
                  <w:marLeft w:val="0"/>
                  <w:marRight w:val="0"/>
                  <w:marTop w:val="0"/>
                  <w:marBottom w:val="0"/>
                  <w:divBdr>
                    <w:top w:val="none" w:sz="0" w:space="0" w:color="auto"/>
                    <w:left w:val="none" w:sz="0" w:space="0" w:color="auto"/>
                    <w:bottom w:val="none" w:sz="0" w:space="0" w:color="auto"/>
                    <w:right w:val="none" w:sz="0" w:space="0" w:color="auto"/>
                  </w:divBdr>
                  <w:divsChild>
                    <w:div w:id="225650252">
                      <w:marLeft w:val="0"/>
                      <w:marRight w:val="0"/>
                      <w:marTop w:val="0"/>
                      <w:marBottom w:val="0"/>
                      <w:divBdr>
                        <w:top w:val="none" w:sz="0" w:space="0" w:color="auto"/>
                        <w:left w:val="none" w:sz="0" w:space="0" w:color="auto"/>
                        <w:bottom w:val="none" w:sz="0" w:space="0" w:color="auto"/>
                        <w:right w:val="none" w:sz="0" w:space="0" w:color="auto"/>
                      </w:divBdr>
                      <w:divsChild>
                        <w:div w:id="823398491">
                          <w:marLeft w:val="0"/>
                          <w:marRight w:val="0"/>
                          <w:marTop w:val="0"/>
                          <w:marBottom w:val="0"/>
                          <w:divBdr>
                            <w:top w:val="none" w:sz="0" w:space="0" w:color="auto"/>
                            <w:left w:val="none" w:sz="0" w:space="0" w:color="auto"/>
                            <w:bottom w:val="none" w:sz="0" w:space="0" w:color="auto"/>
                            <w:right w:val="none" w:sz="0" w:space="0" w:color="auto"/>
                          </w:divBdr>
                          <w:divsChild>
                            <w:div w:id="11681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104.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99.emf"/><Relationship Id="rId16" Type="http://schemas.openxmlformats.org/officeDocument/2006/relationships/image" Target="media/image6.tiff"/><Relationship Id="rId107" Type="http://schemas.openxmlformats.org/officeDocument/2006/relationships/image" Target="media/image94.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102" Type="http://schemas.openxmlformats.org/officeDocument/2006/relationships/image" Target="media/image89.png"/><Relationship Id="rId110" Type="http://schemas.openxmlformats.org/officeDocument/2006/relationships/image" Target="media/image97.png"/><Relationship Id="rId115" Type="http://schemas.openxmlformats.org/officeDocument/2006/relationships/image" Target="media/image102.emf"/><Relationship Id="rId5" Type="http://schemas.openxmlformats.org/officeDocument/2006/relationships/numbering" Target="numbering.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image" Target="media/image85.png"/><Relationship Id="rId19" Type="http://schemas.openxmlformats.org/officeDocument/2006/relationships/image" Target="media/image9.tiff"/><Relationship Id="rId14" Type="http://schemas.openxmlformats.org/officeDocument/2006/relationships/image" Target="media/image4.tif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footer" Target="footer3.xml"/><Relationship Id="rId105" Type="http://schemas.openxmlformats.org/officeDocument/2006/relationships/image" Target="media/image92.png"/><Relationship Id="rId113" Type="http://schemas.openxmlformats.org/officeDocument/2006/relationships/image" Target="media/image100.emf"/><Relationship Id="rId118"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tiff"/><Relationship Id="rId17" Type="http://schemas.openxmlformats.org/officeDocument/2006/relationships/image" Target="media/image7.tiff"/><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image" Target="media/image90.png"/><Relationship Id="rId108" Type="http://schemas.openxmlformats.org/officeDocument/2006/relationships/image" Target="media/image95.emf"/><Relationship Id="rId116" Type="http://schemas.openxmlformats.org/officeDocument/2006/relationships/image" Target="media/image103.png"/><Relationship Id="rId20" Type="http://schemas.openxmlformats.org/officeDocument/2006/relationships/image" Target="media/image10.tiff"/><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image" Target="media/image9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tif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3.png"/><Relationship Id="rId114" Type="http://schemas.openxmlformats.org/officeDocument/2006/relationships/image" Target="media/image101.emf"/><Relationship Id="rId119"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footer" Target="footer2.xml"/><Relationship Id="rId101" Type="http://schemas.openxmlformats.org/officeDocument/2006/relationships/image" Target="media/image8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tiff"/><Relationship Id="rId18" Type="http://schemas.openxmlformats.org/officeDocument/2006/relationships/image" Target="media/image8.tiff"/><Relationship Id="rId39" Type="http://schemas.openxmlformats.org/officeDocument/2006/relationships/image" Target="media/image29.png"/><Relationship Id="rId109" Type="http://schemas.openxmlformats.org/officeDocument/2006/relationships/image" Target="media/image96.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1.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20-%20QUANG%20TRUNG%20COLLEGE\Nature-Inspired%20Optimization%20Algorithms\Multiobjectives\MOFDA\Papers\template26_01_20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E0B4200C511A914CBF49A75E9C17E14A" ma:contentTypeVersion="4" ma:contentTypeDescription="Tạo tài liệu mới." ma:contentTypeScope="" ma:versionID="193341dcc7c7c71a58cefb8ec31ea866">
  <xsd:schema xmlns:xsd="http://www.w3.org/2001/XMLSchema" xmlns:xs="http://www.w3.org/2001/XMLSchema" xmlns:p="http://schemas.microsoft.com/office/2006/metadata/properties" xmlns:ns3="4394f3a7-255a-47f8-a29b-1384564f1b0c" targetNamespace="http://schemas.microsoft.com/office/2006/metadata/properties" ma:root="true" ma:fieldsID="103387dfaaf8bf2f1841076a9a5a7953" ns3:_="">
    <xsd:import namespace="4394f3a7-255a-47f8-a29b-1384564f1b0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4f3a7-255a-47f8-a29b-1384564f1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0B0143-B0F9-4194-BC88-B99ED6F08DAF}">
  <ds:schemaRefs>
    <ds:schemaRef ds:uri="http://schemas.openxmlformats.org/officeDocument/2006/bibliography"/>
  </ds:schemaRefs>
</ds:datastoreItem>
</file>

<file path=customXml/itemProps2.xml><?xml version="1.0" encoding="utf-8"?>
<ds:datastoreItem xmlns:ds="http://schemas.openxmlformats.org/officeDocument/2006/customXml" ds:itemID="{07C4186D-93C0-477B-9A9B-D5ADCD81FB90}">
  <ds:schemaRefs>
    <ds:schemaRef ds:uri="http://schemas.microsoft.com/sharepoint/v3/contenttype/forms"/>
  </ds:schemaRefs>
</ds:datastoreItem>
</file>

<file path=customXml/itemProps3.xml><?xml version="1.0" encoding="utf-8"?>
<ds:datastoreItem xmlns:ds="http://schemas.openxmlformats.org/officeDocument/2006/customXml" ds:itemID="{515AA810-208E-457D-9CAF-77E3DE669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4f3a7-255a-47f8-a29b-1384564f1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1736FD-C856-4F89-97A5-19838EE152D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template26_01_2020</Template>
  <TotalTime>7953</TotalTime>
  <Pages>11</Pages>
  <Words>29380</Words>
  <Characters>185101</Characters>
  <Application>Microsoft Office Word</Application>
  <DocSecurity>0</DocSecurity>
  <Lines>10888</Lines>
  <Paragraphs>10213</Paragraphs>
  <ScaleCrop>false</ScaleCrop>
  <HeadingPairs>
    <vt:vector size="2" baseType="variant">
      <vt:variant>
        <vt:lpstr>Title</vt:lpstr>
      </vt:variant>
      <vt:variant>
        <vt:i4>1</vt:i4>
      </vt:variant>
    </vt:vector>
  </HeadingPairs>
  <TitlesOfParts>
    <vt:vector size="1" baseType="lpstr">
      <vt:lpstr>Instructions to Prepare the Abstract for the International Conference on Adaptive Modeling and Simulation</vt:lpstr>
    </vt:vector>
  </TitlesOfParts>
  <Company>CIMNE</Company>
  <LinksUpToDate>false</LinksUpToDate>
  <CharactersWithSpaces>204268</CharactersWithSpaces>
  <SharedDoc>false</SharedDoc>
  <HLinks>
    <vt:vector size="624" baseType="variant">
      <vt:variant>
        <vt:i4>4521995</vt:i4>
      </vt:variant>
      <vt:variant>
        <vt:i4>890</vt:i4>
      </vt:variant>
      <vt:variant>
        <vt:i4>0</vt:i4>
      </vt:variant>
      <vt:variant>
        <vt:i4>5</vt:i4>
      </vt:variant>
      <vt:variant>
        <vt:lpwstr/>
      </vt:variant>
      <vt:variant>
        <vt:lpwstr>_ENREF_40</vt:lpwstr>
      </vt:variant>
      <vt:variant>
        <vt:i4>4521995</vt:i4>
      </vt:variant>
      <vt:variant>
        <vt:i4>884</vt:i4>
      </vt:variant>
      <vt:variant>
        <vt:i4>0</vt:i4>
      </vt:variant>
      <vt:variant>
        <vt:i4>5</vt:i4>
      </vt:variant>
      <vt:variant>
        <vt:lpwstr/>
      </vt:variant>
      <vt:variant>
        <vt:lpwstr>_ENREF_40</vt:lpwstr>
      </vt:variant>
      <vt:variant>
        <vt:i4>4325387</vt:i4>
      </vt:variant>
      <vt:variant>
        <vt:i4>836</vt:i4>
      </vt:variant>
      <vt:variant>
        <vt:i4>0</vt:i4>
      </vt:variant>
      <vt:variant>
        <vt:i4>5</vt:i4>
      </vt:variant>
      <vt:variant>
        <vt:lpwstr/>
      </vt:variant>
      <vt:variant>
        <vt:lpwstr>_ENREF_39</vt:lpwstr>
      </vt:variant>
      <vt:variant>
        <vt:i4>4587531</vt:i4>
      </vt:variant>
      <vt:variant>
        <vt:i4>830</vt:i4>
      </vt:variant>
      <vt:variant>
        <vt:i4>0</vt:i4>
      </vt:variant>
      <vt:variant>
        <vt:i4>5</vt:i4>
      </vt:variant>
      <vt:variant>
        <vt:lpwstr/>
      </vt:variant>
      <vt:variant>
        <vt:lpwstr>_ENREF_7</vt:lpwstr>
      </vt:variant>
      <vt:variant>
        <vt:i4>4194315</vt:i4>
      </vt:variant>
      <vt:variant>
        <vt:i4>824</vt:i4>
      </vt:variant>
      <vt:variant>
        <vt:i4>0</vt:i4>
      </vt:variant>
      <vt:variant>
        <vt:i4>5</vt:i4>
      </vt:variant>
      <vt:variant>
        <vt:lpwstr/>
      </vt:variant>
      <vt:variant>
        <vt:lpwstr>_ENREF_12</vt:lpwstr>
      </vt:variant>
      <vt:variant>
        <vt:i4>4325387</vt:i4>
      </vt:variant>
      <vt:variant>
        <vt:i4>818</vt:i4>
      </vt:variant>
      <vt:variant>
        <vt:i4>0</vt:i4>
      </vt:variant>
      <vt:variant>
        <vt:i4>5</vt:i4>
      </vt:variant>
      <vt:variant>
        <vt:lpwstr/>
      </vt:variant>
      <vt:variant>
        <vt:lpwstr>_ENREF_38</vt:lpwstr>
      </vt:variant>
      <vt:variant>
        <vt:i4>4325387</vt:i4>
      </vt:variant>
      <vt:variant>
        <vt:i4>812</vt:i4>
      </vt:variant>
      <vt:variant>
        <vt:i4>0</vt:i4>
      </vt:variant>
      <vt:variant>
        <vt:i4>5</vt:i4>
      </vt:variant>
      <vt:variant>
        <vt:lpwstr/>
      </vt:variant>
      <vt:variant>
        <vt:lpwstr>_ENREF_37</vt:lpwstr>
      </vt:variant>
      <vt:variant>
        <vt:i4>4325387</vt:i4>
      </vt:variant>
      <vt:variant>
        <vt:i4>806</vt:i4>
      </vt:variant>
      <vt:variant>
        <vt:i4>0</vt:i4>
      </vt:variant>
      <vt:variant>
        <vt:i4>5</vt:i4>
      </vt:variant>
      <vt:variant>
        <vt:lpwstr/>
      </vt:variant>
      <vt:variant>
        <vt:lpwstr>_ENREF_36</vt:lpwstr>
      </vt:variant>
      <vt:variant>
        <vt:i4>4521995</vt:i4>
      </vt:variant>
      <vt:variant>
        <vt:i4>800</vt:i4>
      </vt:variant>
      <vt:variant>
        <vt:i4>0</vt:i4>
      </vt:variant>
      <vt:variant>
        <vt:i4>5</vt:i4>
      </vt:variant>
      <vt:variant>
        <vt:lpwstr/>
      </vt:variant>
      <vt:variant>
        <vt:lpwstr>_ENREF_4</vt:lpwstr>
      </vt:variant>
      <vt:variant>
        <vt:i4>4325387</vt:i4>
      </vt:variant>
      <vt:variant>
        <vt:i4>767</vt:i4>
      </vt:variant>
      <vt:variant>
        <vt:i4>0</vt:i4>
      </vt:variant>
      <vt:variant>
        <vt:i4>5</vt:i4>
      </vt:variant>
      <vt:variant>
        <vt:lpwstr/>
      </vt:variant>
      <vt:variant>
        <vt:lpwstr>_ENREF_35</vt:lpwstr>
      </vt:variant>
      <vt:variant>
        <vt:i4>4325387</vt:i4>
      </vt:variant>
      <vt:variant>
        <vt:i4>761</vt:i4>
      </vt:variant>
      <vt:variant>
        <vt:i4>0</vt:i4>
      </vt:variant>
      <vt:variant>
        <vt:i4>5</vt:i4>
      </vt:variant>
      <vt:variant>
        <vt:lpwstr/>
      </vt:variant>
      <vt:variant>
        <vt:lpwstr>_ENREF_34</vt:lpwstr>
      </vt:variant>
      <vt:variant>
        <vt:i4>4325387</vt:i4>
      </vt:variant>
      <vt:variant>
        <vt:i4>671</vt:i4>
      </vt:variant>
      <vt:variant>
        <vt:i4>0</vt:i4>
      </vt:variant>
      <vt:variant>
        <vt:i4>5</vt:i4>
      </vt:variant>
      <vt:variant>
        <vt:lpwstr/>
      </vt:variant>
      <vt:variant>
        <vt:lpwstr>_ENREF_33</vt:lpwstr>
      </vt:variant>
      <vt:variant>
        <vt:i4>4521995</vt:i4>
      </vt:variant>
      <vt:variant>
        <vt:i4>665</vt:i4>
      </vt:variant>
      <vt:variant>
        <vt:i4>0</vt:i4>
      </vt:variant>
      <vt:variant>
        <vt:i4>5</vt:i4>
      </vt:variant>
      <vt:variant>
        <vt:lpwstr/>
      </vt:variant>
      <vt:variant>
        <vt:lpwstr>_ENREF_4</vt:lpwstr>
      </vt:variant>
      <vt:variant>
        <vt:i4>4325387</vt:i4>
      </vt:variant>
      <vt:variant>
        <vt:i4>659</vt:i4>
      </vt:variant>
      <vt:variant>
        <vt:i4>0</vt:i4>
      </vt:variant>
      <vt:variant>
        <vt:i4>5</vt:i4>
      </vt:variant>
      <vt:variant>
        <vt:lpwstr/>
      </vt:variant>
      <vt:variant>
        <vt:lpwstr>_ENREF_3</vt:lpwstr>
      </vt:variant>
      <vt:variant>
        <vt:i4>4194315</vt:i4>
      </vt:variant>
      <vt:variant>
        <vt:i4>653</vt:i4>
      </vt:variant>
      <vt:variant>
        <vt:i4>0</vt:i4>
      </vt:variant>
      <vt:variant>
        <vt:i4>5</vt:i4>
      </vt:variant>
      <vt:variant>
        <vt:lpwstr/>
      </vt:variant>
      <vt:variant>
        <vt:lpwstr>_ENREF_12</vt:lpwstr>
      </vt:variant>
      <vt:variant>
        <vt:i4>4587531</vt:i4>
      </vt:variant>
      <vt:variant>
        <vt:i4>647</vt:i4>
      </vt:variant>
      <vt:variant>
        <vt:i4>0</vt:i4>
      </vt:variant>
      <vt:variant>
        <vt:i4>5</vt:i4>
      </vt:variant>
      <vt:variant>
        <vt:lpwstr/>
      </vt:variant>
      <vt:variant>
        <vt:lpwstr>_ENREF_7</vt:lpwstr>
      </vt:variant>
      <vt:variant>
        <vt:i4>4194315</vt:i4>
      </vt:variant>
      <vt:variant>
        <vt:i4>638</vt:i4>
      </vt:variant>
      <vt:variant>
        <vt:i4>0</vt:i4>
      </vt:variant>
      <vt:variant>
        <vt:i4>5</vt:i4>
      </vt:variant>
      <vt:variant>
        <vt:lpwstr/>
      </vt:variant>
      <vt:variant>
        <vt:lpwstr>_ENREF_19</vt:lpwstr>
      </vt:variant>
      <vt:variant>
        <vt:i4>4194315</vt:i4>
      </vt:variant>
      <vt:variant>
        <vt:i4>635</vt:i4>
      </vt:variant>
      <vt:variant>
        <vt:i4>0</vt:i4>
      </vt:variant>
      <vt:variant>
        <vt:i4>5</vt:i4>
      </vt:variant>
      <vt:variant>
        <vt:lpwstr/>
      </vt:variant>
      <vt:variant>
        <vt:lpwstr>_ENREF_16</vt:lpwstr>
      </vt:variant>
      <vt:variant>
        <vt:i4>4325387</vt:i4>
      </vt:variant>
      <vt:variant>
        <vt:i4>624</vt:i4>
      </vt:variant>
      <vt:variant>
        <vt:i4>0</vt:i4>
      </vt:variant>
      <vt:variant>
        <vt:i4>5</vt:i4>
      </vt:variant>
      <vt:variant>
        <vt:lpwstr/>
      </vt:variant>
      <vt:variant>
        <vt:lpwstr>_ENREF_32</vt:lpwstr>
      </vt:variant>
      <vt:variant>
        <vt:i4>4325387</vt:i4>
      </vt:variant>
      <vt:variant>
        <vt:i4>618</vt:i4>
      </vt:variant>
      <vt:variant>
        <vt:i4>0</vt:i4>
      </vt:variant>
      <vt:variant>
        <vt:i4>5</vt:i4>
      </vt:variant>
      <vt:variant>
        <vt:lpwstr/>
      </vt:variant>
      <vt:variant>
        <vt:lpwstr>_ENREF_31</vt:lpwstr>
      </vt:variant>
      <vt:variant>
        <vt:i4>4325387</vt:i4>
      </vt:variant>
      <vt:variant>
        <vt:i4>612</vt:i4>
      </vt:variant>
      <vt:variant>
        <vt:i4>0</vt:i4>
      </vt:variant>
      <vt:variant>
        <vt:i4>5</vt:i4>
      </vt:variant>
      <vt:variant>
        <vt:lpwstr/>
      </vt:variant>
      <vt:variant>
        <vt:lpwstr>_ENREF_31</vt:lpwstr>
      </vt:variant>
      <vt:variant>
        <vt:i4>4194315</vt:i4>
      </vt:variant>
      <vt:variant>
        <vt:i4>603</vt:i4>
      </vt:variant>
      <vt:variant>
        <vt:i4>0</vt:i4>
      </vt:variant>
      <vt:variant>
        <vt:i4>5</vt:i4>
      </vt:variant>
      <vt:variant>
        <vt:lpwstr/>
      </vt:variant>
      <vt:variant>
        <vt:lpwstr>_ENREF_19</vt:lpwstr>
      </vt:variant>
      <vt:variant>
        <vt:i4>4194315</vt:i4>
      </vt:variant>
      <vt:variant>
        <vt:i4>600</vt:i4>
      </vt:variant>
      <vt:variant>
        <vt:i4>0</vt:i4>
      </vt:variant>
      <vt:variant>
        <vt:i4>5</vt:i4>
      </vt:variant>
      <vt:variant>
        <vt:lpwstr/>
      </vt:variant>
      <vt:variant>
        <vt:lpwstr>_ENREF_16</vt:lpwstr>
      </vt:variant>
      <vt:variant>
        <vt:i4>4194315</vt:i4>
      </vt:variant>
      <vt:variant>
        <vt:i4>592</vt:i4>
      </vt:variant>
      <vt:variant>
        <vt:i4>0</vt:i4>
      </vt:variant>
      <vt:variant>
        <vt:i4>5</vt:i4>
      </vt:variant>
      <vt:variant>
        <vt:lpwstr/>
      </vt:variant>
      <vt:variant>
        <vt:lpwstr>_ENREF_18</vt:lpwstr>
      </vt:variant>
      <vt:variant>
        <vt:i4>4194315</vt:i4>
      </vt:variant>
      <vt:variant>
        <vt:i4>586</vt:i4>
      </vt:variant>
      <vt:variant>
        <vt:i4>0</vt:i4>
      </vt:variant>
      <vt:variant>
        <vt:i4>5</vt:i4>
      </vt:variant>
      <vt:variant>
        <vt:lpwstr/>
      </vt:variant>
      <vt:variant>
        <vt:lpwstr>_ENREF_17</vt:lpwstr>
      </vt:variant>
      <vt:variant>
        <vt:i4>4325387</vt:i4>
      </vt:variant>
      <vt:variant>
        <vt:i4>580</vt:i4>
      </vt:variant>
      <vt:variant>
        <vt:i4>0</vt:i4>
      </vt:variant>
      <vt:variant>
        <vt:i4>5</vt:i4>
      </vt:variant>
      <vt:variant>
        <vt:lpwstr/>
      </vt:variant>
      <vt:variant>
        <vt:lpwstr>_ENREF_30</vt:lpwstr>
      </vt:variant>
      <vt:variant>
        <vt:i4>4325387</vt:i4>
      </vt:variant>
      <vt:variant>
        <vt:i4>574</vt:i4>
      </vt:variant>
      <vt:variant>
        <vt:i4>0</vt:i4>
      </vt:variant>
      <vt:variant>
        <vt:i4>5</vt:i4>
      </vt:variant>
      <vt:variant>
        <vt:lpwstr/>
      </vt:variant>
      <vt:variant>
        <vt:lpwstr>_ENREF_30</vt:lpwstr>
      </vt:variant>
      <vt:variant>
        <vt:i4>4390923</vt:i4>
      </vt:variant>
      <vt:variant>
        <vt:i4>562</vt:i4>
      </vt:variant>
      <vt:variant>
        <vt:i4>0</vt:i4>
      </vt:variant>
      <vt:variant>
        <vt:i4>5</vt:i4>
      </vt:variant>
      <vt:variant>
        <vt:lpwstr/>
      </vt:variant>
      <vt:variant>
        <vt:lpwstr>_ENREF_29</vt:lpwstr>
      </vt:variant>
      <vt:variant>
        <vt:i4>4390923</vt:i4>
      </vt:variant>
      <vt:variant>
        <vt:i4>556</vt:i4>
      </vt:variant>
      <vt:variant>
        <vt:i4>0</vt:i4>
      </vt:variant>
      <vt:variant>
        <vt:i4>5</vt:i4>
      </vt:variant>
      <vt:variant>
        <vt:lpwstr/>
      </vt:variant>
      <vt:variant>
        <vt:lpwstr>_ENREF_28</vt:lpwstr>
      </vt:variant>
      <vt:variant>
        <vt:i4>4390923</vt:i4>
      </vt:variant>
      <vt:variant>
        <vt:i4>544</vt:i4>
      </vt:variant>
      <vt:variant>
        <vt:i4>0</vt:i4>
      </vt:variant>
      <vt:variant>
        <vt:i4>5</vt:i4>
      </vt:variant>
      <vt:variant>
        <vt:lpwstr/>
      </vt:variant>
      <vt:variant>
        <vt:lpwstr>_ENREF_28</vt:lpwstr>
      </vt:variant>
      <vt:variant>
        <vt:i4>4390923</vt:i4>
      </vt:variant>
      <vt:variant>
        <vt:i4>535</vt:i4>
      </vt:variant>
      <vt:variant>
        <vt:i4>0</vt:i4>
      </vt:variant>
      <vt:variant>
        <vt:i4>5</vt:i4>
      </vt:variant>
      <vt:variant>
        <vt:lpwstr/>
      </vt:variant>
      <vt:variant>
        <vt:lpwstr>_ENREF_27</vt:lpwstr>
      </vt:variant>
      <vt:variant>
        <vt:i4>4194315</vt:i4>
      </vt:variant>
      <vt:variant>
        <vt:i4>520</vt:i4>
      </vt:variant>
      <vt:variant>
        <vt:i4>0</vt:i4>
      </vt:variant>
      <vt:variant>
        <vt:i4>5</vt:i4>
      </vt:variant>
      <vt:variant>
        <vt:lpwstr/>
      </vt:variant>
      <vt:variant>
        <vt:lpwstr>_ENREF_16</vt:lpwstr>
      </vt:variant>
      <vt:variant>
        <vt:i4>4194315</vt:i4>
      </vt:variant>
      <vt:variant>
        <vt:i4>514</vt:i4>
      </vt:variant>
      <vt:variant>
        <vt:i4>0</vt:i4>
      </vt:variant>
      <vt:variant>
        <vt:i4>5</vt:i4>
      </vt:variant>
      <vt:variant>
        <vt:lpwstr/>
      </vt:variant>
      <vt:variant>
        <vt:lpwstr>_ENREF_16</vt:lpwstr>
      </vt:variant>
      <vt:variant>
        <vt:i4>4521995</vt:i4>
      </vt:variant>
      <vt:variant>
        <vt:i4>508</vt:i4>
      </vt:variant>
      <vt:variant>
        <vt:i4>0</vt:i4>
      </vt:variant>
      <vt:variant>
        <vt:i4>5</vt:i4>
      </vt:variant>
      <vt:variant>
        <vt:lpwstr/>
      </vt:variant>
      <vt:variant>
        <vt:lpwstr>_ENREF_4</vt:lpwstr>
      </vt:variant>
      <vt:variant>
        <vt:i4>4325387</vt:i4>
      </vt:variant>
      <vt:variant>
        <vt:i4>505</vt:i4>
      </vt:variant>
      <vt:variant>
        <vt:i4>0</vt:i4>
      </vt:variant>
      <vt:variant>
        <vt:i4>5</vt:i4>
      </vt:variant>
      <vt:variant>
        <vt:lpwstr/>
      </vt:variant>
      <vt:variant>
        <vt:lpwstr>_ENREF_3</vt:lpwstr>
      </vt:variant>
      <vt:variant>
        <vt:i4>4194315</vt:i4>
      </vt:variant>
      <vt:variant>
        <vt:i4>497</vt:i4>
      </vt:variant>
      <vt:variant>
        <vt:i4>0</vt:i4>
      </vt:variant>
      <vt:variant>
        <vt:i4>5</vt:i4>
      </vt:variant>
      <vt:variant>
        <vt:lpwstr/>
      </vt:variant>
      <vt:variant>
        <vt:lpwstr>_ENREF_16</vt:lpwstr>
      </vt:variant>
      <vt:variant>
        <vt:i4>4390923</vt:i4>
      </vt:variant>
      <vt:variant>
        <vt:i4>491</vt:i4>
      </vt:variant>
      <vt:variant>
        <vt:i4>0</vt:i4>
      </vt:variant>
      <vt:variant>
        <vt:i4>5</vt:i4>
      </vt:variant>
      <vt:variant>
        <vt:lpwstr/>
      </vt:variant>
      <vt:variant>
        <vt:lpwstr>_ENREF_25</vt:lpwstr>
      </vt:variant>
      <vt:variant>
        <vt:i4>4194315</vt:i4>
      </vt:variant>
      <vt:variant>
        <vt:i4>485</vt:i4>
      </vt:variant>
      <vt:variant>
        <vt:i4>0</vt:i4>
      </vt:variant>
      <vt:variant>
        <vt:i4>5</vt:i4>
      </vt:variant>
      <vt:variant>
        <vt:lpwstr/>
      </vt:variant>
      <vt:variant>
        <vt:lpwstr>_ENREF_15</vt:lpwstr>
      </vt:variant>
      <vt:variant>
        <vt:i4>4194315</vt:i4>
      </vt:variant>
      <vt:variant>
        <vt:i4>479</vt:i4>
      </vt:variant>
      <vt:variant>
        <vt:i4>0</vt:i4>
      </vt:variant>
      <vt:variant>
        <vt:i4>5</vt:i4>
      </vt:variant>
      <vt:variant>
        <vt:lpwstr/>
      </vt:variant>
      <vt:variant>
        <vt:lpwstr>_ENREF_14</vt:lpwstr>
      </vt:variant>
      <vt:variant>
        <vt:i4>4390923</vt:i4>
      </vt:variant>
      <vt:variant>
        <vt:i4>473</vt:i4>
      </vt:variant>
      <vt:variant>
        <vt:i4>0</vt:i4>
      </vt:variant>
      <vt:variant>
        <vt:i4>5</vt:i4>
      </vt:variant>
      <vt:variant>
        <vt:lpwstr/>
      </vt:variant>
      <vt:variant>
        <vt:lpwstr>_ENREF_26</vt:lpwstr>
      </vt:variant>
      <vt:variant>
        <vt:i4>4390923</vt:i4>
      </vt:variant>
      <vt:variant>
        <vt:i4>467</vt:i4>
      </vt:variant>
      <vt:variant>
        <vt:i4>0</vt:i4>
      </vt:variant>
      <vt:variant>
        <vt:i4>5</vt:i4>
      </vt:variant>
      <vt:variant>
        <vt:lpwstr/>
      </vt:variant>
      <vt:variant>
        <vt:lpwstr>_ENREF_26</vt:lpwstr>
      </vt:variant>
      <vt:variant>
        <vt:i4>4390923</vt:i4>
      </vt:variant>
      <vt:variant>
        <vt:i4>461</vt:i4>
      </vt:variant>
      <vt:variant>
        <vt:i4>0</vt:i4>
      </vt:variant>
      <vt:variant>
        <vt:i4>5</vt:i4>
      </vt:variant>
      <vt:variant>
        <vt:lpwstr/>
      </vt:variant>
      <vt:variant>
        <vt:lpwstr>_ENREF_26</vt:lpwstr>
      </vt:variant>
      <vt:variant>
        <vt:i4>4390923</vt:i4>
      </vt:variant>
      <vt:variant>
        <vt:i4>455</vt:i4>
      </vt:variant>
      <vt:variant>
        <vt:i4>0</vt:i4>
      </vt:variant>
      <vt:variant>
        <vt:i4>5</vt:i4>
      </vt:variant>
      <vt:variant>
        <vt:lpwstr/>
      </vt:variant>
      <vt:variant>
        <vt:lpwstr>_ENREF_26</vt:lpwstr>
      </vt:variant>
      <vt:variant>
        <vt:i4>4390923</vt:i4>
      </vt:variant>
      <vt:variant>
        <vt:i4>449</vt:i4>
      </vt:variant>
      <vt:variant>
        <vt:i4>0</vt:i4>
      </vt:variant>
      <vt:variant>
        <vt:i4>5</vt:i4>
      </vt:variant>
      <vt:variant>
        <vt:lpwstr/>
      </vt:variant>
      <vt:variant>
        <vt:lpwstr>_ENREF_26</vt:lpwstr>
      </vt:variant>
      <vt:variant>
        <vt:i4>4390923</vt:i4>
      </vt:variant>
      <vt:variant>
        <vt:i4>443</vt:i4>
      </vt:variant>
      <vt:variant>
        <vt:i4>0</vt:i4>
      </vt:variant>
      <vt:variant>
        <vt:i4>5</vt:i4>
      </vt:variant>
      <vt:variant>
        <vt:lpwstr/>
      </vt:variant>
      <vt:variant>
        <vt:lpwstr>_ENREF_26</vt:lpwstr>
      </vt:variant>
      <vt:variant>
        <vt:i4>4390923</vt:i4>
      </vt:variant>
      <vt:variant>
        <vt:i4>437</vt:i4>
      </vt:variant>
      <vt:variant>
        <vt:i4>0</vt:i4>
      </vt:variant>
      <vt:variant>
        <vt:i4>5</vt:i4>
      </vt:variant>
      <vt:variant>
        <vt:lpwstr/>
      </vt:variant>
      <vt:variant>
        <vt:lpwstr>_ENREF_26</vt:lpwstr>
      </vt:variant>
      <vt:variant>
        <vt:i4>4390923</vt:i4>
      </vt:variant>
      <vt:variant>
        <vt:i4>431</vt:i4>
      </vt:variant>
      <vt:variant>
        <vt:i4>0</vt:i4>
      </vt:variant>
      <vt:variant>
        <vt:i4>5</vt:i4>
      </vt:variant>
      <vt:variant>
        <vt:lpwstr/>
      </vt:variant>
      <vt:variant>
        <vt:lpwstr>_ENREF_25</vt:lpwstr>
      </vt:variant>
      <vt:variant>
        <vt:i4>4390923</vt:i4>
      </vt:variant>
      <vt:variant>
        <vt:i4>425</vt:i4>
      </vt:variant>
      <vt:variant>
        <vt:i4>0</vt:i4>
      </vt:variant>
      <vt:variant>
        <vt:i4>5</vt:i4>
      </vt:variant>
      <vt:variant>
        <vt:lpwstr/>
      </vt:variant>
      <vt:variant>
        <vt:lpwstr>_ENREF_25</vt:lpwstr>
      </vt:variant>
      <vt:variant>
        <vt:i4>4390923</vt:i4>
      </vt:variant>
      <vt:variant>
        <vt:i4>419</vt:i4>
      </vt:variant>
      <vt:variant>
        <vt:i4>0</vt:i4>
      </vt:variant>
      <vt:variant>
        <vt:i4>5</vt:i4>
      </vt:variant>
      <vt:variant>
        <vt:lpwstr/>
      </vt:variant>
      <vt:variant>
        <vt:lpwstr>_ENREF_25</vt:lpwstr>
      </vt:variant>
      <vt:variant>
        <vt:i4>4390923</vt:i4>
      </vt:variant>
      <vt:variant>
        <vt:i4>413</vt:i4>
      </vt:variant>
      <vt:variant>
        <vt:i4>0</vt:i4>
      </vt:variant>
      <vt:variant>
        <vt:i4>5</vt:i4>
      </vt:variant>
      <vt:variant>
        <vt:lpwstr/>
      </vt:variant>
      <vt:variant>
        <vt:lpwstr>_ENREF_25</vt:lpwstr>
      </vt:variant>
      <vt:variant>
        <vt:i4>4390923</vt:i4>
      </vt:variant>
      <vt:variant>
        <vt:i4>407</vt:i4>
      </vt:variant>
      <vt:variant>
        <vt:i4>0</vt:i4>
      </vt:variant>
      <vt:variant>
        <vt:i4>5</vt:i4>
      </vt:variant>
      <vt:variant>
        <vt:lpwstr/>
      </vt:variant>
      <vt:variant>
        <vt:lpwstr>_ENREF_25</vt:lpwstr>
      </vt:variant>
      <vt:variant>
        <vt:i4>4390923</vt:i4>
      </vt:variant>
      <vt:variant>
        <vt:i4>401</vt:i4>
      </vt:variant>
      <vt:variant>
        <vt:i4>0</vt:i4>
      </vt:variant>
      <vt:variant>
        <vt:i4>5</vt:i4>
      </vt:variant>
      <vt:variant>
        <vt:lpwstr/>
      </vt:variant>
      <vt:variant>
        <vt:lpwstr>_ENREF_25</vt:lpwstr>
      </vt:variant>
      <vt:variant>
        <vt:i4>4390923</vt:i4>
      </vt:variant>
      <vt:variant>
        <vt:i4>395</vt:i4>
      </vt:variant>
      <vt:variant>
        <vt:i4>0</vt:i4>
      </vt:variant>
      <vt:variant>
        <vt:i4>5</vt:i4>
      </vt:variant>
      <vt:variant>
        <vt:lpwstr/>
      </vt:variant>
      <vt:variant>
        <vt:lpwstr>_ENREF_25</vt:lpwstr>
      </vt:variant>
      <vt:variant>
        <vt:i4>4390923</vt:i4>
      </vt:variant>
      <vt:variant>
        <vt:i4>389</vt:i4>
      </vt:variant>
      <vt:variant>
        <vt:i4>0</vt:i4>
      </vt:variant>
      <vt:variant>
        <vt:i4>5</vt:i4>
      </vt:variant>
      <vt:variant>
        <vt:lpwstr/>
      </vt:variant>
      <vt:variant>
        <vt:lpwstr>_ENREF_25</vt:lpwstr>
      </vt:variant>
      <vt:variant>
        <vt:i4>4390923</vt:i4>
      </vt:variant>
      <vt:variant>
        <vt:i4>383</vt:i4>
      </vt:variant>
      <vt:variant>
        <vt:i4>0</vt:i4>
      </vt:variant>
      <vt:variant>
        <vt:i4>5</vt:i4>
      </vt:variant>
      <vt:variant>
        <vt:lpwstr/>
      </vt:variant>
      <vt:variant>
        <vt:lpwstr>_ENREF_25</vt:lpwstr>
      </vt:variant>
      <vt:variant>
        <vt:i4>4390923</vt:i4>
      </vt:variant>
      <vt:variant>
        <vt:i4>377</vt:i4>
      </vt:variant>
      <vt:variant>
        <vt:i4>0</vt:i4>
      </vt:variant>
      <vt:variant>
        <vt:i4>5</vt:i4>
      </vt:variant>
      <vt:variant>
        <vt:lpwstr/>
      </vt:variant>
      <vt:variant>
        <vt:lpwstr>_ENREF_25</vt:lpwstr>
      </vt:variant>
      <vt:variant>
        <vt:i4>4194315</vt:i4>
      </vt:variant>
      <vt:variant>
        <vt:i4>371</vt:i4>
      </vt:variant>
      <vt:variant>
        <vt:i4>0</vt:i4>
      </vt:variant>
      <vt:variant>
        <vt:i4>5</vt:i4>
      </vt:variant>
      <vt:variant>
        <vt:lpwstr/>
      </vt:variant>
      <vt:variant>
        <vt:lpwstr>_ENREF_15</vt:lpwstr>
      </vt:variant>
      <vt:variant>
        <vt:i4>4194315</vt:i4>
      </vt:variant>
      <vt:variant>
        <vt:i4>365</vt:i4>
      </vt:variant>
      <vt:variant>
        <vt:i4>0</vt:i4>
      </vt:variant>
      <vt:variant>
        <vt:i4>5</vt:i4>
      </vt:variant>
      <vt:variant>
        <vt:lpwstr/>
      </vt:variant>
      <vt:variant>
        <vt:lpwstr>_ENREF_15</vt:lpwstr>
      </vt:variant>
      <vt:variant>
        <vt:i4>4194315</vt:i4>
      </vt:variant>
      <vt:variant>
        <vt:i4>359</vt:i4>
      </vt:variant>
      <vt:variant>
        <vt:i4>0</vt:i4>
      </vt:variant>
      <vt:variant>
        <vt:i4>5</vt:i4>
      </vt:variant>
      <vt:variant>
        <vt:lpwstr/>
      </vt:variant>
      <vt:variant>
        <vt:lpwstr>_ENREF_15</vt:lpwstr>
      </vt:variant>
      <vt:variant>
        <vt:i4>4194315</vt:i4>
      </vt:variant>
      <vt:variant>
        <vt:i4>353</vt:i4>
      </vt:variant>
      <vt:variant>
        <vt:i4>0</vt:i4>
      </vt:variant>
      <vt:variant>
        <vt:i4>5</vt:i4>
      </vt:variant>
      <vt:variant>
        <vt:lpwstr/>
      </vt:variant>
      <vt:variant>
        <vt:lpwstr>_ENREF_15</vt:lpwstr>
      </vt:variant>
      <vt:variant>
        <vt:i4>4194315</vt:i4>
      </vt:variant>
      <vt:variant>
        <vt:i4>347</vt:i4>
      </vt:variant>
      <vt:variant>
        <vt:i4>0</vt:i4>
      </vt:variant>
      <vt:variant>
        <vt:i4>5</vt:i4>
      </vt:variant>
      <vt:variant>
        <vt:lpwstr/>
      </vt:variant>
      <vt:variant>
        <vt:lpwstr>_ENREF_15</vt:lpwstr>
      </vt:variant>
      <vt:variant>
        <vt:i4>4194315</vt:i4>
      </vt:variant>
      <vt:variant>
        <vt:i4>341</vt:i4>
      </vt:variant>
      <vt:variant>
        <vt:i4>0</vt:i4>
      </vt:variant>
      <vt:variant>
        <vt:i4>5</vt:i4>
      </vt:variant>
      <vt:variant>
        <vt:lpwstr/>
      </vt:variant>
      <vt:variant>
        <vt:lpwstr>_ENREF_14</vt:lpwstr>
      </vt:variant>
      <vt:variant>
        <vt:i4>4194315</vt:i4>
      </vt:variant>
      <vt:variant>
        <vt:i4>335</vt:i4>
      </vt:variant>
      <vt:variant>
        <vt:i4>0</vt:i4>
      </vt:variant>
      <vt:variant>
        <vt:i4>5</vt:i4>
      </vt:variant>
      <vt:variant>
        <vt:lpwstr/>
      </vt:variant>
      <vt:variant>
        <vt:lpwstr>_ENREF_14</vt:lpwstr>
      </vt:variant>
      <vt:variant>
        <vt:i4>4194315</vt:i4>
      </vt:variant>
      <vt:variant>
        <vt:i4>329</vt:i4>
      </vt:variant>
      <vt:variant>
        <vt:i4>0</vt:i4>
      </vt:variant>
      <vt:variant>
        <vt:i4>5</vt:i4>
      </vt:variant>
      <vt:variant>
        <vt:lpwstr/>
      </vt:variant>
      <vt:variant>
        <vt:lpwstr>_ENREF_14</vt:lpwstr>
      </vt:variant>
      <vt:variant>
        <vt:i4>4194315</vt:i4>
      </vt:variant>
      <vt:variant>
        <vt:i4>323</vt:i4>
      </vt:variant>
      <vt:variant>
        <vt:i4>0</vt:i4>
      </vt:variant>
      <vt:variant>
        <vt:i4>5</vt:i4>
      </vt:variant>
      <vt:variant>
        <vt:lpwstr/>
      </vt:variant>
      <vt:variant>
        <vt:lpwstr>_ENREF_14</vt:lpwstr>
      </vt:variant>
      <vt:variant>
        <vt:i4>4194315</vt:i4>
      </vt:variant>
      <vt:variant>
        <vt:i4>317</vt:i4>
      </vt:variant>
      <vt:variant>
        <vt:i4>0</vt:i4>
      </vt:variant>
      <vt:variant>
        <vt:i4>5</vt:i4>
      </vt:variant>
      <vt:variant>
        <vt:lpwstr/>
      </vt:variant>
      <vt:variant>
        <vt:lpwstr>_ENREF_14</vt:lpwstr>
      </vt:variant>
      <vt:variant>
        <vt:i4>4456459</vt:i4>
      </vt:variant>
      <vt:variant>
        <vt:i4>254</vt:i4>
      </vt:variant>
      <vt:variant>
        <vt:i4>0</vt:i4>
      </vt:variant>
      <vt:variant>
        <vt:i4>5</vt:i4>
      </vt:variant>
      <vt:variant>
        <vt:lpwstr/>
      </vt:variant>
      <vt:variant>
        <vt:lpwstr>_ENREF_5</vt:lpwstr>
      </vt:variant>
      <vt:variant>
        <vt:i4>4456459</vt:i4>
      </vt:variant>
      <vt:variant>
        <vt:i4>245</vt:i4>
      </vt:variant>
      <vt:variant>
        <vt:i4>0</vt:i4>
      </vt:variant>
      <vt:variant>
        <vt:i4>5</vt:i4>
      </vt:variant>
      <vt:variant>
        <vt:lpwstr/>
      </vt:variant>
      <vt:variant>
        <vt:lpwstr>_ENREF_5</vt:lpwstr>
      </vt:variant>
      <vt:variant>
        <vt:i4>4390923</vt:i4>
      </vt:variant>
      <vt:variant>
        <vt:i4>239</vt:i4>
      </vt:variant>
      <vt:variant>
        <vt:i4>0</vt:i4>
      </vt:variant>
      <vt:variant>
        <vt:i4>5</vt:i4>
      </vt:variant>
      <vt:variant>
        <vt:lpwstr/>
      </vt:variant>
      <vt:variant>
        <vt:lpwstr>_ENREF_24</vt:lpwstr>
      </vt:variant>
      <vt:variant>
        <vt:i4>4390923</vt:i4>
      </vt:variant>
      <vt:variant>
        <vt:i4>233</vt:i4>
      </vt:variant>
      <vt:variant>
        <vt:i4>0</vt:i4>
      </vt:variant>
      <vt:variant>
        <vt:i4>5</vt:i4>
      </vt:variant>
      <vt:variant>
        <vt:lpwstr/>
      </vt:variant>
      <vt:variant>
        <vt:lpwstr>_ENREF_23</vt:lpwstr>
      </vt:variant>
      <vt:variant>
        <vt:i4>4456459</vt:i4>
      </vt:variant>
      <vt:variant>
        <vt:i4>227</vt:i4>
      </vt:variant>
      <vt:variant>
        <vt:i4>0</vt:i4>
      </vt:variant>
      <vt:variant>
        <vt:i4>5</vt:i4>
      </vt:variant>
      <vt:variant>
        <vt:lpwstr/>
      </vt:variant>
      <vt:variant>
        <vt:lpwstr>_ENREF_5</vt:lpwstr>
      </vt:variant>
      <vt:variant>
        <vt:i4>4390923</vt:i4>
      </vt:variant>
      <vt:variant>
        <vt:i4>221</vt:i4>
      </vt:variant>
      <vt:variant>
        <vt:i4>0</vt:i4>
      </vt:variant>
      <vt:variant>
        <vt:i4>5</vt:i4>
      </vt:variant>
      <vt:variant>
        <vt:lpwstr/>
      </vt:variant>
      <vt:variant>
        <vt:lpwstr>_ENREF_22</vt:lpwstr>
      </vt:variant>
      <vt:variant>
        <vt:i4>4390923</vt:i4>
      </vt:variant>
      <vt:variant>
        <vt:i4>215</vt:i4>
      </vt:variant>
      <vt:variant>
        <vt:i4>0</vt:i4>
      </vt:variant>
      <vt:variant>
        <vt:i4>5</vt:i4>
      </vt:variant>
      <vt:variant>
        <vt:lpwstr/>
      </vt:variant>
      <vt:variant>
        <vt:lpwstr>_ENREF_21</vt:lpwstr>
      </vt:variant>
      <vt:variant>
        <vt:i4>4390923</vt:i4>
      </vt:variant>
      <vt:variant>
        <vt:i4>203</vt:i4>
      </vt:variant>
      <vt:variant>
        <vt:i4>0</vt:i4>
      </vt:variant>
      <vt:variant>
        <vt:i4>5</vt:i4>
      </vt:variant>
      <vt:variant>
        <vt:lpwstr/>
      </vt:variant>
      <vt:variant>
        <vt:lpwstr>_ENREF_20</vt:lpwstr>
      </vt:variant>
      <vt:variant>
        <vt:i4>4194315</vt:i4>
      </vt:variant>
      <vt:variant>
        <vt:i4>173</vt:i4>
      </vt:variant>
      <vt:variant>
        <vt:i4>0</vt:i4>
      </vt:variant>
      <vt:variant>
        <vt:i4>5</vt:i4>
      </vt:variant>
      <vt:variant>
        <vt:lpwstr/>
      </vt:variant>
      <vt:variant>
        <vt:lpwstr>_ENREF_19</vt:lpwstr>
      </vt:variant>
      <vt:variant>
        <vt:i4>4194315</vt:i4>
      </vt:variant>
      <vt:variant>
        <vt:i4>170</vt:i4>
      </vt:variant>
      <vt:variant>
        <vt:i4>0</vt:i4>
      </vt:variant>
      <vt:variant>
        <vt:i4>5</vt:i4>
      </vt:variant>
      <vt:variant>
        <vt:lpwstr/>
      </vt:variant>
      <vt:variant>
        <vt:lpwstr>_ENREF_16</vt:lpwstr>
      </vt:variant>
      <vt:variant>
        <vt:i4>4194315</vt:i4>
      </vt:variant>
      <vt:variant>
        <vt:i4>162</vt:i4>
      </vt:variant>
      <vt:variant>
        <vt:i4>0</vt:i4>
      </vt:variant>
      <vt:variant>
        <vt:i4>5</vt:i4>
      </vt:variant>
      <vt:variant>
        <vt:lpwstr/>
      </vt:variant>
      <vt:variant>
        <vt:lpwstr>_ENREF_18</vt:lpwstr>
      </vt:variant>
      <vt:variant>
        <vt:i4>4194315</vt:i4>
      </vt:variant>
      <vt:variant>
        <vt:i4>156</vt:i4>
      </vt:variant>
      <vt:variant>
        <vt:i4>0</vt:i4>
      </vt:variant>
      <vt:variant>
        <vt:i4>5</vt:i4>
      </vt:variant>
      <vt:variant>
        <vt:lpwstr/>
      </vt:variant>
      <vt:variant>
        <vt:lpwstr>_ENREF_17</vt:lpwstr>
      </vt:variant>
      <vt:variant>
        <vt:i4>4521995</vt:i4>
      </vt:variant>
      <vt:variant>
        <vt:i4>150</vt:i4>
      </vt:variant>
      <vt:variant>
        <vt:i4>0</vt:i4>
      </vt:variant>
      <vt:variant>
        <vt:i4>5</vt:i4>
      </vt:variant>
      <vt:variant>
        <vt:lpwstr/>
      </vt:variant>
      <vt:variant>
        <vt:lpwstr>_ENREF_4</vt:lpwstr>
      </vt:variant>
      <vt:variant>
        <vt:i4>4325387</vt:i4>
      </vt:variant>
      <vt:variant>
        <vt:i4>144</vt:i4>
      </vt:variant>
      <vt:variant>
        <vt:i4>0</vt:i4>
      </vt:variant>
      <vt:variant>
        <vt:i4>5</vt:i4>
      </vt:variant>
      <vt:variant>
        <vt:lpwstr/>
      </vt:variant>
      <vt:variant>
        <vt:lpwstr>_ENREF_3</vt:lpwstr>
      </vt:variant>
      <vt:variant>
        <vt:i4>4194315</vt:i4>
      </vt:variant>
      <vt:variant>
        <vt:i4>138</vt:i4>
      </vt:variant>
      <vt:variant>
        <vt:i4>0</vt:i4>
      </vt:variant>
      <vt:variant>
        <vt:i4>5</vt:i4>
      </vt:variant>
      <vt:variant>
        <vt:lpwstr/>
      </vt:variant>
      <vt:variant>
        <vt:lpwstr>_ENREF_12</vt:lpwstr>
      </vt:variant>
      <vt:variant>
        <vt:i4>4587531</vt:i4>
      </vt:variant>
      <vt:variant>
        <vt:i4>132</vt:i4>
      </vt:variant>
      <vt:variant>
        <vt:i4>0</vt:i4>
      </vt:variant>
      <vt:variant>
        <vt:i4>5</vt:i4>
      </vt:variant>
      <vt:variant>
        <vt:lpwstr/>
      </vt:variant>
      <vt:variant>
        <vt:lpwstr>_ENREF_7</vt:lpwstr>
      </vt:variant>
      <vt:variant>
        <vt:i4>4521995</vt:i4>
      </vt:variant>
      <vt:variant>
        <vt:i4>126</vt:i4>
      </vt:variant>
      <vt:variant>
        <vt:i4>0</vt:i4>
      </vt:variant>
      <vt:variant>
        <vt:i4>5</vt:i4>
      </vt:variant>
      <vt:variant>
        <vt:lpwstr/>
      </vt:variant>
      <vt:variant>
        <vt:lpwstr>_ENREF_4</vt:lpwstr>
      </vt:variant>
      <vt:variant>
        <vt:i4>4325387</vt:i4>
      </vt:variant>
      <vt:variant>
        <vt:i4>123</vt:i4>
      </vt:variant>
      <vt:variant>
        <vt:i4>0</vt:i4>
      </vt:variant>
      <vt:variant>
        <vt:i4>5</vt:i4>
      </vt:variant>
      <vt:variant>
        <vt:lpwstr/>
      </vt:variant>
      <vt:variant>
        <vt:lpwstr>_ENREF_3</vt:lpwstr>
      </vt:variant>
      <vt:variant>
        <vt:i4>4194315</vt:i4>
      </vt:variant>
      <vt:variant>
        <vt:i4>115</vt:i4>
      </vt:variant>
      <vt:variant>
        <vt:i4>0</vt:i4>
      </vt:variant>
      <vt:variant>
        <vt:i4>5</vt:i4>
      </vt:variant>
      <vt:variant>
        <vt:lpwstr/>
      </vt:variant>
      <vt:variant>
        <vt:lpwstr>_ENREF_16</vt:lpwstr>
      </vt:variant>
      <vt:variant>
        <vt:i4>4194315</vt:i4>
      </vt:variant>
      <vt:variant>
        <vt:i4>109</vt:i4>
      </vt:variant>
      <vt:variant>
        <vt:i4>0</vt:i4>
      </vt:variant>
      <vt:variant>
        <vt:i4>5</vt:i4>
      </vt:variant>
      <vt:variant>
        <vt:lpwstr/>
      </vt:variant>
      <vt:variant>
        <vt:lpwstr>_ENREF_15</vt:lpwstr>
      </vt:variant>
      <vt:variant>
        <vt:i4>4194315</vt:i4>
      </vt:variant>
      <vt:variant>
        <vt:i4>103</vt:i4>
      </vt:variant>
      <vt:variant>
        <vt:i4>0</vt:i4>
      </vt:variant>
      <vt:variant>
        <vt:i4>5</vt:i4>
      </vt:variant>
      <vt:variant>
        <vt:lpwstr/>
      </vt:variant>
      <vt:variant>
        <vt:lpwstr>_ENREF_14</vt:lpwstr>
      </vt:variant>
      <vt:variant>
        <vt:i4>4456459</vt:i4>
      </vt:variant>
      <vt:variant>
        <vt:i4>97</vt:i4>
      </vt:variant>
      <vt:variant>
        <vt:i4>0</vt:i4>
      </vt:variant>
      <vt:variant>
        <vt:i4>5</vt:i4>
      </vt:variant>
      <vt:variant>
        <vt:lpwstr/>
      </vt:variant>
      <vt:variant>
        <vt:lpwstr>_ENREF_5</vt:lpwstr>
      </vt:variant>
      <vt:variant>
        <vt:i4>4194315</vt:i4>
      </vt:variant>
      <vt:variant>
        <vt:i4>91</vt:i4>
      </vt:variant>
      <vt:variant>
        <vt:i4>0</vt:i4>
      </vt:variant>
      <vt:variant>
        <vt:i4>5</vt:i4>
      </vt:variant>
      <vt:variant>
        <vt:lpwstr/>
      </vt:variant>
      <vt:variant>
        <vt:lpwstr>_ENREF_13</vt:lpwstr>
      </vt:variant>
      <vt:variant>
        <vt:i4>4194315</vt:i4>
      </vt:variant>
      <vt:variant>
        <vt:i4>85</vt:i4>
      </vt:variant>
      <vt:variant>
        <vt:i4>0</vt:i4>
      </vt:variant>
      <vt:variant>
        <vt:i4>5</vt:i4>
      </vt:variant>
      <vt:variant>
        <vt:lpwstr/>
      </vt:variant>
      <vt:variant>
        <vt:lpwstr>_ENREF_12</vt:lpwstr>
      </vt:variant>
      <vt:variant>
        <vt:i4>4194315</vt:i4>
      </vt:variant>
      <vt:variant>
        <vt:i4>79</vt:i4>
      </vt:variant>
      <vt:variant>
        <vt:i4>0</vt:i4>
      </vt:variant>
      <vt:variant>
        <vt:i4>5</vt:i4>
      </vt:variant>
      <vt:variant>
        <vt:lpwstr/>
      </vt:variant>
      <vt:variant>
        <vt:lpwstr>_ENREF_11</vt:lpwstr>
      </vt:variant>
      <vt:variant>
        <vt:i4>4194315</vt:i4>
      </vt:variant>
      <vt:variant>
        <vt:i4>73</vt:i4>
      </vt:variant>
      <vt:variant>
        <vt:i4>0</vt:i4>
      </vt:variant>
      <vt:variant>
        <vt:i4>5</vt:i4>
      </vt:variant>
      <vt:variant>
        <vt:lpwstr/>
      </vt:variant>
      <vt:variant>
        <vt:lpwstr>_ENREF_10</vt:lpwstr>
      </vt:variant>
      <vt:variant>
        <vt:i4>4325387</vt:i4>
      </vt:variant>
      <vt:variant>
        <vt:i4>67</vt:i4>
      </vt:variant>
      <vt:variant>
        <vt:i4>0</vt:i4>
      </vt:variant>
      <vt:variant>
        <vt:i4>5</vt:i4>
      </vt:variant>
      <vt:variant>
        <vt:lpwstr/>
      </vt:variant>
      <vt:variant>
        <vt:lpwstr>_ENREF_3</vt:lpwstr>
      </vt:variant>
      <vt:variant>
        <vt:i4>4521995</vt:i4>
      </vt:variant>
      <vt:variant>
        <vt:i4>61</vt:i4>
      </vt:variant>
      <vt:variant>
        <vt:i4>0</vt:i4>
      </vt:variant>
      <vt:variant>
        <vt:i4>5</vt:i4>
      </vt:variant>
      <vt:variant>
        <vt:lpwstr/>
      </vt:variant>
      <vt:variant>
        <vt:lpwstr>_ENREF_4</vt:lpwstr>
      </vt:variant>
      <vt:variant>
        <vt:i4>4718603</vt:i4>
      </vt:variant>
      <vt:variant>
        <vt:i4>55</vt:i4>
      </vt:variant>
      <vt:variant>
        <vt:i4>0</vt:i4>
      </vt:variant>
      <vt:variant>
        <vt:i4>5</vt:i4>
      </vt:variant>
      <vt:variant>
        <vt:lpwstr/>
      </vt:variant>
      <vt:variant>
        <vt:lpwstr>_ENREF_9</vt:lpwstr>
      </vt:variant>
      <vt:variant>
        <vt:i4>4784139</vt:i4>
      </vt:variant>
      <vt:variant>
        <vt:i4>49</vt:i4>
      </vt:variant>
      <vt:variant>
        <vt:i4>0</vt:i4>
      </vt:variant>
      <vt:variant>
        <vt:i4>5</vt:i4>
      </vt:variant>
      <vt:variant>
        <vt:lpwstr/>
      </vt:variant>
      <vt:variant>
        <vt:lpwstr>_ENREF_8</vt:lpwstr>
      </vt:variant>
      <vt:variant>
        <vt:i4>4587531</vt:i4>
      </vt:variant>
      <vt:variant>
        <vt:i4>43</vt:i4>
      </vt:variant>
      <vt:variant>
        <vt:i4>0</vt:i4>
      </vt:variant>
      <vt:variant>
        <vt:i4>5</vt:i4>
      </vt:variant>
      <vt:variant>
        <vt:lpwstr/>
      </vt:variant>
      <vt:variant>
        <vt:lpwstr>_ENREF_7</vt:lpwstr>
      </vt:variant>
      <vt:variant>
        <vt:i4>4653067</vt:i4>
      </vt:variant>
      <vt:variant>
        <vt:i4>37</vt:i4>
      </vt:variant>
      <vt:variant>
        <vt:i4>0</vt:i4>
      </vt:variant>
      <vt:variant>
        <vt:i4>5</vt:i4>
      </vt:variant>
      <vt:variant>
        <vt:lpwstr/>
      </vt:variant>
      <vt:variant>
        <vt:lpwstr>_ENREF_6</vt:lpwstr>
      </vt:variant>
      <vt:variant>
        <vt:i4>4456459</vt:i4>
      </vt:variant>
      <vt:variant>
        <vt:i4>31</vt:i4>
      </vt:variant>
      <vt:variant>
        <vt:i4>0</vt:i4>
      </vt:variant>
      <vt:variant>
        <vt:i4>5</vt:i4>
      </vt:variant>
      <vt:variant>
        <vt:lpwstr/>
      </vt:variant>
      <vt:variant>
        <vt:lpwstr>_ENREF_5</vt:lpwstr>
      </vt:variant>
      <vt:variant>
        <vt:i4>4521995</vt:i4>
      </vt:variant>
      <vt:variant>
        <vt:i4>25</vt:i4>
      </vt:variant>
      <vt:variant>
        <vt:i4>0</vt:i4>
      </vt:variant>
      <vt:variant>
        <vt:i4>5</vt:i4>
      </vt:variant>
      <vt:variant>
        <vt:lpwstr/>
      </vt:variant>
      <vt:variant>
        <vt:lpwstr>_ENREF_4</vt:lpwstr>
      </vt:variant>
      <vt:variant>
        <vt:i4>4325387</vt:i4>
      </vt:variant>
      <vt:variant>
        <vt:i4>19</vt:i4>
      </vt:variant>
      <vt:variant>
        <vt:i4>0</vt:i4>
      </vt:variant>
      <vt:variant>
        <vt:i4>5</vt:i4>
      </vt:variant>
      <vt:variant>
        <vt:lpwstr/>
      </vt:variant>
      <vt:variant>
        <vt:lpwstr>_ENREF_3</vt:lpwstr>
      </vt:variant>
      <vt:variant>
        <vt:i4>4390923</vt:i4>
      </vt:variant>
      <vt:variant>
        <vt:i4>13</vt:i4>
      </vt:variant>
      <vt:variant>
        <vt:i4>0</vt:i4>
      </vt:variant>
      <vt:variant>
        <vt:i4>5</vt:i4>
      </vt:variant>
      <vt:variant>
        <vt:lpwstr/>
      </vt:variant>
      <vt:variant>
        <vt:lpwstr>_ENREF_2</vt:lpwstr>
      </vt:variant>
      <vt:variant>
        <vt:i4>4194315</vt:i4>
      </vt:variant>
      <vt:variant>
        <vt:i4>10</vt:i4>
      </vt:variant>
      <vt:variant>
        <vt:i4>0</vt:i4>
      </vt:variant>
      <vt:variant>
        <vt:i4>5</vt:i4>
      </vt:variant>
      <vt:variant>
        <vt:lpwstr/>
      </vt:variant>
      <vt:variant>
        <vt:lpwstr>_ENREF_1</vt:lpwstr>
      </vt:variant>
      <vt:variant>
        <vt:i4>4194315</vt:i4>
      </vt:variant>
      <vt:variant>
        <vt:i4>2</vt:i4>
      </vt:variant>
      <vt:variant>
        <vt:i4>0</vt:i4>
      </vt:variant>
      <vt:variant>
        <vt:i4>5</vt:i4>
      </vt:variant>
      <vt:variant>
        <vt:lpwstr/>
      </vt:variant>
      <vt:variant>
        <vt:lpwstr>_ENREF_1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to Prepare the Abstract for the International Conference on Adaptive Modeling and Simulation</dc:title>
  <dc:subject/>
  <dc:creator>Monica Pizzi</dc:creator>
  <cp:keywords/>
  <dc:description/>
  <cp:lastModifiedBy>Vu Huu Truong</cp:lastModifiedBy>
  <cp:revision>2386</cp:revision>
  <cp:lastPrinted>2022-04-28T02:50:00Z</cp:lastPrinted>
  <dcterms:created xsi:type="dcterms:W3CDTF">2024-08-24T14:38:00Z</dcterms:created>
  <dcterms:modified xsi:type="dcterms:W3CDTF">2025-07-15T14:01:00Z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0x010100E0B4200C511A914CBF49A75E9C17E14A</vt:lpwstr>
  </property>
  <property fmtid="{D5CDD505-2E9C-101B-9397-08002B2CF9AE}" pid="4" name="GrammarlyDocumentId">
    <vt:lpwstr>9c7c1df17dff6b6afba67dbe5fbed52129f8d8e60a226558f14ef235f6ae8e68</vt:lpwstr>
  </property>
</Properties>
</file>